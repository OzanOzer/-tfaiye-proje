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g" ContentType="image/jp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6" w:lineRule="exact"/>
        <w:ind w:left="3798" w:right="4518" w:firstLine="-11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96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12"/>
          <w:w w:val="9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0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94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31"/>
          <w:w w:val="9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0"/>
        </w:rPr>
        <w:t>BAŞKANLIÖI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60"/>
        </w:sectPr>
      </w:pPr>
      <w:rPr/>
    </w:p>
    <w:p>
      <w:pPr>
        <w:spacing w:before="0" w:after="0" w:line="94" w:lineRule="exact"/>
        <w:ind w:left="852" w:right="252"/>
        <w:jc w:val="center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819881pt;margin-top:-38.183418pt;width:500.173285pt;height:83.560572pt;mso-position-horizontal-relative:page;mso-position-vertical-relative:paragraph;z-index:-17271" type="#_x0000_t202" filled="f" stroked="f">
            <v:textbox inset="0,0,0,0">
              <w:txbxContent>
                <w:p>
                  <w:pPr>
                    <w:spacing w:before="0" w:after="0" w:line="1671" w:lineRule="exact"/>
                    <w:ind w:right="-291"/>
                    <w:jc w:val="left"/>
                    <w:tabs>
                      <w:tab w:pos="866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A2A2A"/>
                      <w:spacing w:val="0"/>
                      <w:w w:val="188"/>
                      <w:position w:val="63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A2A2A"/>
                      <w:spacing w:val="0"/>
                      <w:w w:val="100"/>
                      <w:position w:val="63"/>
                    </w:rPr>
                    <w:tab/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A2A2A"/>
                      <w:spacing w:val="0"/>
                      <w:w w:val="100"/>
                      <w:position w:val="63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A3A3A"/>
                      <w:spacing w:val="0"/>
                      <w:w w:val="263"/>
                      <w:position w:val="-6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18"/>
          <w:position w:val="1"/>
        </w:rPr>
        <w:t>/ZMIR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583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04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50" w:lineRule="exac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96"/>
        </w:rPr>
        <w:t>Müdahale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-8"/>
          <w:w w:val="9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60"/>
          <w:cols w:num="2" w:equalWidth="0">
            <w:col w:w="1638" w:space="1663"/>
            <w:col w:w="8319"/>
          </w:cols>
        </w:sectPr>
      </w:pPr>
      <w:rPr/>
    </w:p>
    <w:p>
      <w:pPr>
        <w:spacing w:before="0" w:after="0" w:line="256" w:lineRule="exact"/>
        <w:ind w:left="657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115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1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0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45" w:right="-20"/>
        <w:jc w:val="left"/>
        <w:tabs>
          <w:tab w:pos="1500" w:val="left"/>
          <w:tab w:pos="3160" w:val="left"/>
          <w:tab w:pos="5460" w:val="left"/>
          <w:tab w:pos="7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20ı7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2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6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No:35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2"/>
          <w:position w:val="0"/>
        </w:rPr>
        <w:t>jBil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3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7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8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im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5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ı9: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68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"/>
          <w:w w:val="6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68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6"/>
          <w:position w:val="0"/>
        </w:rPr>
        <w:t>li_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"/>
          <w:w w:val="96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6"/>
          <w:position w:val="0"/>
        </w:rPr>
        <w:t>i:053994845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4"/>
          <w:w w:val="96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-14"/>
          <w:w w:val="127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1"/>
          <w:position w:val="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154" w:right="-20"/>
        <w:jc w:val="left"/>
        <w:tabs>
          <w:tab w:pos="1500" w:val="left"/>
          <w:tab w:pos="3160" w:val="left"/>
          <w:tab w:pos="4360" w:val="left"/>
          <w:tab w:pos="5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  <w:position w:val="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20.05.2017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9"/>
          <w:w w:val="85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5"/>
          <w:w w:val="85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4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:3300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79"/>
          <w:position w:val="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"/>
          <w:w w:val="78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6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1"/>
          <w:position w:val="0"/>
        </w:rPr>
        <w:t>ldi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rim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Grup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50" w:lineRule="auto"/>
        <w:ind w:left="140" w:right="4568" w:firstLine="14"/>
        <w:jc w:val="left"/>
        <w:tabs>
          <w:tab w:pos="1500" w:val="left"/>
          <w:tab w:pos="4060" w:val="left"/>
          <w:tab w:pos="6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:Torbalı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"/>
          <w:w w:val="9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5"/>
        </w:rPr>
        <w:t>em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0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6"/>
        </w:rPr>
        <w:t>şlik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Tavu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4"/>
        </w:rPr>
        <w:t>Çiftli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</w:rPr>
        <w:t>Torbal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1"/>
          <w:w w:val="9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75B5D"/>
          <w:spacing w:val="0"/>
          <w:w w:val="92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575B5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5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8"/>
        </w:rPr>
        <w:t>ZMi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:Torbalı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Yemişlik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1"/>
        </w:rPr>
        <w:t>Eski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2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Tavu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6"/>
        </w:rPr>
        <w:t>Çift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iği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7"/>
        </w:rPr>
        <w:t>Torb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9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79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1"/>
          <w:w w:val="7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75B5D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575B5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6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0"/>
          <w:w w:val="98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</w:rPr>
        <w:t>MiR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0"/>
          <w:w w:val="8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7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9"/>
          <w:w w:val="9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Tüıil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:Ot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7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9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0"/>
          <w:w w:val="8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6"/>
          <w:w w:val="7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54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5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63" w:lineRule="exact"/>
        <w:ind w:left="140" w:right="-20"/>
        <w:jc w:val="left"/>
        <w:tabs>
          <w:tab w:pos="3620" w:val="left"/>
          <w:tab w:pos="6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w w:val="88"/>
          <w:position w:val="3"/>
        </w:rPr>
        <w:t>rr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3"/>
        </w:rPr>
        <w:t>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62"/>
          <w:position w:val="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26"/>
          <w:position w:val="3"/>
        </w:rPr>
        <w:t>se: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4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2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2"/>
          <w:w w:val="85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5"/>
          <w:position w:val="-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78"/>
          <w:position w:val="-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0"/>
          <w:w w:val="78"/>
          <w:position w:val="-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  <w:position w:val="-4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4"/>
          <w:position w:val="-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4"/>
        </w:rPr>
        <w:t>ım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B5D"/>
          <w:spacing w:val="0"/>
          <w:w w:val="128"/>
          <w:position w:val="-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8" w:lineRule="exact"/>
        <w:ind w:left="3643" w:right="-20"/>
        <w:jc w:val="left"/>
        <w:tabs>
          <w:tab w:pos="6140" w:val="left"/>
          <w:tab w:pos="6820" w:val="left"/>
          <w:tab w:pos="7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A3A3A"/>
          <w:w w:val="104"/>
          <w:position w:val="-10"/>
        </w:rPr>
        <w:t>Betonanne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2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0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1"/>
          <w:position w:val="-1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0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0"/>
        </w:rPr>
        <w:t>Çelik</w:t>
        <w:tab/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99"/>
          <w:position w:val="-10"/>
        </w:rPr>
        <w:t>Diğer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u w:val="single" w:color="575757"/>
          <w:position w:val="-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u w:val="single" w:color="575757"/>
          <w:position w:val="-1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u w:val="single" w:color="575757"/>
          <w:position w:val="-10"/>
        </w:rPr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60"/>
        </w:sectPr>
      </w:pPr>
      <w:rPr/>
    </w:p>
    <w:p>
      <w:pPr>
        <w:spacing w:before="0" w:after="0" w:line="484" w:lineRule="exact"/>
        <w:ind w:right="-20"/>
        <w:jc w:val="right"/>
        <w:tabs>
          <w:tab w:pos="580" w:val="left"/>
          <w:tab w:pos="1540" w:val="left"/>
        </w:tabs>
        <w:rPr>
          <w:rFonts w:ascii="Arial" w:hAnsi="Arial" w:cs="Arial" w:eastAsia="Arial"/>
          <w:sz w:val="52"/>
          <w:szCs w:val="52"/>
        </w:rPr>
      </w:pPr>
      <w:rPr/>
      <w:r>
        <w:rPr>
          <w:rFonts w:ascii="Arial" w:hAnsi="Arial" w:cs="Arial" w:eastAsia="Arial"/>
          <w:sz w:val="48"/>
          <w:szCs w:val="48"/>
          <w:color w:val="2A2A2A"/>
          <w:w w:val="43"/>
          <w:position w:val="-3"/>
        </w:rPr>
        <w:t>ı</w:t>
      </w:r>
      <w:r>
        <w:rPr>
          <w:rFonts w:ascii="Arial" w:hAnsi="Arial" w:cs="Arial" w:eastAsia="Arial"/>
          <w:sz w:val="48"/>
          <w:szCs w:val="48"/>
          <w:color w:val="2A2A2A"/>
          <w:w w:val="100"/>
          <w:position w:val="-3"/>
        </w:rPr>
        <w:tab/>
      </w:r>
      <w:r>
        <w:rPr>
          <w:rFonts w:ascii="Arial" w:hAnsi="Arial" w:cs="Arial" w:eastAsia="Arial"/>
          <w:sz w:val="48"/>
          <w:szCs w:val="48"/>
          <w:color w:val="2A2A2A"/>
          <w:w w:val="100"/>
          <w:position w:val="-3"/>
        </w:rPr>
      </w:r>
      <w:r>
        <w:rPr>
          <w:rFonts w:ascii="Arial" w:hAnsi="Arial" w:cs="Arial" w:eastAsia="Arial"/>
          <w:sz w:val="48"/>
          <w:szCs w:val="48"/>
          <w:color w:val="4B4B4B"/>
          <w:w w:val="55"/>
          <w:position w:val="-3"/>
        </w:rPr>
        <w:t>ı</w:t>
      </w:r>
      <w:r>
        <w:rPr>
          <w:rFonts w:ascii="Arial" w:hAnsi="Arial" w:cs="Arial" w:eastAsia="Arial"/>
          <w:sz w:val="48"/>
          <w:szCs w:val="48"/>
          <w:color w:val="4B4B4B"/>
          <w:w w:val="100"/>
          <w:position w:val="-3"/>
        </w:rPr>
        <w:tab/>
      </w:r>
      <w:r>
        <w:rPr>
          <w:rFonts w:ascii="Arial" w:hAnsi="Arial" w:cs="Arial" w:eastAsia="Arial"/>
          <w:sz w:val="48"/>
          <w:szCs w:val="48"/>
          <w:color w:val="4B4B4B"/>
          <w:w w:val="100"/>
          <w:position w:val="-3"/>
        </w:rPr>
      </w:r>
      <w:r>
        <w:rPr>
          <w:rFonts w:ascii="Arial" w:hAnsi="Arial" w:cs="Arial" w:eastAsia="Arial"/>
          <w:sz w:val="52"/>
          <w:szCs w:val="52"/>
          <w:color w:val="3A3A3A"/>
          <w:spacing w:val="0"/>
          <w:w w:val="50"/>
          <w:position w:val="-3"/>
        </w:rPr>
        <w:t>ı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</w:rPr>
        <w:t>!Yangını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37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"/>
          <w:w w:val="110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7"/>
          <w:w w:val="104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4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60"/>
          <w:cols w:num="2" w:equalWidth="0">
            <w:col w:w="6070" w:space="626"/>
            <w:col w:w="4924"/>
          </w:cols>
        </w:sectPr>
      </w:pPr>
      <w:rPr/>
    </w:p>
    <w:p>
      <w:pPr>
        <w:spacing w:before="0" w:after="0" w:line="214" w:lineRule="exact"/>
        <w:ind w:left="122" w:right="-20"/>
        <w:jc w:val="left"/>
        <w:tabs>
          <w:tab w:pos="2140" w:val="left"/>
          <w:tab w:pos="5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1"/>
        </w:rPr>
        <w:t>!Yana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4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1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8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7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hibi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B5D"/>
          <w:spacing w:val="0"/>
          <w:w w:val="15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75B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75B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2"/>
          <w:position w:val="0"/>
        </w:rPr>
        <w:t>!K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1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"/>
          <w:w w:val="78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2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6"/>
          <w:w w:val="102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5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left="22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74"/>
        </w:rPr>
        <w:t>miri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8"/>
          <w:w w:val="17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:Murat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USLU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28" w:lineRule="exact"/>
        <w:ind w:left="122" w:right="2523" w:firstLine="2029"/>
        <w:jc w:val="left"/>
        <w:tabs>
          <w:tab w:pos="2240" w:val="left"/>
          <w:tab w:pos="4820" w:val="left"/>
          <w:tab w:pos="7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6"/>
        </w:rPr>
        <w:t>lAraç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7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31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31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ı9: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6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"/>
          <w:w w:val="6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68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</w:rPr>
        <w:t>ar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9"/>
          <w:w w:val="9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6"/>
        </w:rPr>
        <w:t>ı9: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2"/>
          <w:position w:val="1"/>
        </w:rPr>
        <w:t>k:Jiden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224"/>
          <w:position w:val="0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7"/>
          <w:w w:val="22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6"/>
          <w:position w:val="0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6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1098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145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w w:val="92"/>
          <w:position w:val="3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77"/>
          <w:position w:val="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  <w:position w:val="-1"/>
        </w:rPr>
        <w:t>Elekt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4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4670" w:right="473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4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"/>
          <w:w w:val="4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6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7" w:lineRule="auto"/>
        <w:ind w:left="2164" w:right="4383" w:firstLine="2522"/>
        <w:jc w:val="left"/>
        <w:tabs>
          <w:tab w:pos="4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w w:val="87"/>
        </w:rPr>
        <w:t>Em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8"/>
          <w:w w:val="9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5"/>
        </w:rPr>
        <w:t>yet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"/>
          <w:w w:val="95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</w:rPr>
        <w:t>Jandarma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"/>
          <w:w w:val="84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9"/>
          <w:position w:val="1"/>
        </w:rPr>
        <w:t>erson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"/>
          <w:w w:val="99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51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"/>
          <w:w w:val="96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3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8"/>
          <w:w w:val="94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62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ı: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56"/>
          <w:w w:val="88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33"/>
          <w:position w:val="0"/>
        </w:rPr>
        <w:t>ğalgaz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2"/>
          <w:position w:val="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6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24" w:lineRule="exact"/>
        <w:ind w:left="2155" w:right="2740" w:firstLine="-2015"/>
        <w:jc w:val="left"/>
        <w:tabs>
          <w:tab w:pos="620" w:val="left"/>
          <w:tab w:pos="4760" w:val="left"/>
          <w:tab w:pos="7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75B5D"/>
          <w:spacing w:val="0"/>
          <w:w w:val="150"/>
          <w:position w:val="1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575B5D"/>
          <w:spacing w:val="-5"/>
          <w:w w:val="150"/>
          <w:position w:val="1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62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3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4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Giımişsc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92"/>
          <w:position w:val="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92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0"/>
          <w:w w:val="1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221"/>
          <w:position w:val="0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8"/>
          <w:w w:val="22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3"/>
          <w:position w:val="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3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15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215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Adı-So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28" w:lineRule="exact"/>
        <w:ind w:left="140" w:right="3331" w:firstLine="-23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Göıilldüğü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göıilldü.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60"/>
        </w:sectPr>
      </w:pPr>
      <w:rPr/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2" w:right="-7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1"/>
          <w:w w:val="60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4"/>
        </w:rPr>
        <w:t>ndürn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7"/>
          <w:w w:val="9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A3A3A"/>
          <w:spacing w:val="0"/>
          <w:w w:val="100"/>
          <w:position w:val="3"/>
        </w:rPr>
        <w:t>Su</w:t>
      </w:r>
      <w:r>
        <w:rPr>
          <w:rFonts w:ascii="Times New Roman" w:hAnsi="Times New Roman" w:cs="Times New Roman" w:eastAsia="Times New Roman"/>
          <w:sz w:val="15"/>
          <w:szCs w:val="15"/>
          <w:color w:val="3A3A3A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0"/>
          <w:w w:val="101"/>
          <w:position w:val="3"/>
        </w:rPr>
        <w:t>işlenerek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</w:rPr>
        <w:t>ISö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1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2"/>
        </w:rPr>
        <w:t>dürme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7"/>
          <w:w w:val="9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2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söndüıilcü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190" w:lineRule="exact"/>
        <w:ind w:right="-20"/>
        <w:jc w:val="left"/>
        <w:tabs>
          <w:tab w:pos="1900" w:val="left"/>
          <w:tab w:pos="3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4"/>
        </w:rPr>
        <w:t>um3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3"/>
          <w:w w:val="41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  <w:position w:val="-3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6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  <w:position w:val="-4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93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7B7B7C"/>
          <w:spacing w:val="2"/>
          <w:w w:val="13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85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75B5D"/>
          <w:spacing w:val="2"/>
          <w:w w:val="87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7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right="-20"/>
        <w:jc w:val="left"/>
        <w:tabs>
          <w:tab w:pos="1900" w:val="left"/>
          <w:tab w:pos="34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6"/>
          <w:szCs w:val="26"/>
          <w:color w:val="3A3A3A"/>
          <w:spacing w:val="0"/>
          <w:w w:val="55"/>
          <w:position w:val="-5"/>
        </w:rPr>
        <w:t>l4S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100"/>
          <w:position w:val="-5"/>
        </w:rPr>
      </w:r>
      <w:r>
        <w:rPr>
          <w:rFonts w:ascii="Arial" w:hAnsi="Arial" w:cs="Arial" w:eastAsia="Arial"/>
          <w:sz w:val="38"/>
          <w:szCs w:val="38"/>
          <w:color w:val="3A3A3A"/>
          <w:spacing w:val="0"/>
          <w:w w:val="55"/>
          <w:position w:val="-5"/>
        </w:rPr>
        <w:t>ı</w:t>
      </w:r>
      <w:r>
        <w:rPr>
          <w:rFonts w:ascii="Arial" w:hAnsi="Arial" w:cs="Arial" w:eastAsia="Arial"/>
          <w:sz w:val="38"/>
          <w:szCs w:val="38"/>
          <w:color w:val="3A3A3A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8"/>
          <w:szCs w:val="38"/>
          <w:color w:val="3A3A3A"/>
          <w:spacing w:val="0"/>
          <w:w w:val="100"/>
          <w:position w:val="-5"/>
        </w:rPr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55"/>
          <w:position w:val="-6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60"/>
          <w:cols w:num="2" w:equalWidth="0">
            <w:col w:w="2952" w:space="1706"/>
            <w:col w:w="6962"/>
          </w:cols>
        </w:sectPr>
      </w:pPr>
      <w:rPr/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72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19"/>
        </w:rPr>
        <w:t>öndUıınc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8"/>
          <w:w w:val="11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13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w w:val="86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5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4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65" w:lineRule="exact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3A3A3A"/>
          <w:w w:val="51"/>
        </w:rPr>
        <w:t>IV</w:t>
      </w:r>
      <w:r>
        <w:rPr>
          <w:rFonts w:ascii="Times New Roman" w:hAnsi="Times New Roman" w:cs="Times New Roman" w:eastAsia="Times New Roman"/>
          <w:sz w:val="26"/>
          <w:szCs w:val="26"/>
          <w:color w:val="3A3A3A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angında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otlar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</w:rPr>
        <w:t>görmüştür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7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7" w:lineRule="auto"/>
        <w:ind w:right="61" w:firstLine="19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belirtile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adresteki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1"/>
        </w:rPr>
        <w:t>laraştırma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tutuşturmasıyla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</w:rPr>
        <w:t>ıvıktığı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4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500" w:bottom="280" w:left="240" w:right="60"/>
          <w:cols w:num="2" w:equalWidth="0">
            <w:col w:w="1963" w:space="159"/>
            <w:col w:w="9498"/>
          </w:cols>
        </w:sectPr>
      </w:pPr>
      <w:rPr/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07" w:right="-20"/>
        <w:jc w:val="left"/>
        <w:tabs>
          <w:tab w:pos="2120" w:val="left"/>
          <w:tab w:pos="6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w w:val="98"/>
          <w:position w:val="1"/>
        </w:rPr>
        <w:t>Sigorta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79"/>
          <w:position w:val="1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1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!Bed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8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10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8"/>
        </w:rPr>
        <w:t>lArac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2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Gerec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10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8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75B5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75B5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4" w:lineRule="exact"/>
        <w:ind w:left="107" w:right="-20"/>
        <w:jc w:val="left"/>
        <w:tabs>
          <w:tab w:pos="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959797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959797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B7B7C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B7B7C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B7B7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B7B7C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76" w:lineRule="exact"/>
        <w:ind w:left="126" w:right="-20"/>
        <w:jc w:val="left"/>
        <w:tabs>
          <w:tab w:pos="2120" w:val="left"/>
          <w:tab w:pos="5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B4B4B"/>
          <w:w w:val="88"/>
          <w:position w:val="1"/>
        </w:rPr>
        <w:t>Ekı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B5D"/>
          <w:spacing w:val="0"/>
          <w:w w:val="76"/>
          <w:position w:val="1"/>
        </w:rPr>
        <w:t>....</w:t>
      </w:r>
      <w:r>
        <w:rPr>
          <w:rFonts w:ascii="Times New Roman" w:hAnsi="Times New Roman" w:cs="Times New Roman" w:eastAsia="Times New Roman"/>
          <w:sz w:val="20"/>
          <w:szCs w:val="20"/>
          <w:color w:val="575B5D"/>
          <w:spacing w:val="5"/>
          <w:w w:val="76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76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1"/>
          <w:w w:val="7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6"/>
          <w:position w:val="0"/>
        </w:rPr>
        <w:t>lfa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5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4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2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2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0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20.05.2017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0"/>
        </w:rPr>
        <w:t>lsaati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B6B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96B6B"/>
          <w:spacing w:val="-7"/>
          <w:w w:val="128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-14"/>
          <w:w w:val="127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7"/>
          <w:w w:val="101"/>
          <w:position w:val="0"/>
        </w:rPr>
        <w:t>9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15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3"/>
          <w:position w:val="0"/>
        </w:rPr>
        <w:t>47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215" w:right="-20"/>
        <w:jc w:val="left"/>
        <w:tabs>
          <w:tab w:pos="1000" w:val="left"/>
          <w:tab w:pos="1520" w:val="left"/>
          <w:tab w:pos="8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12"/>
          <w:w w:val="8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6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9"/>
          <w:w w:val="96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4"/>
          <w:w w:val="128"/>
        </w:rPr>
        <w:t>: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52"/>
        </w:rPr>
        <w:t>I.</w:t>
      </w:r>
      <w:r>
        <w:rPr>
          <w:rFonts w:ascii="Arial" w:hAnsi="Arial" w:cs="Arial" w:eastAsia="Arial"/>
          <w:sz w:val="18"/>
          <w:szCs w:val="18"/>
          <w:color w:val="2A2A2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6"/>
          <w:position w:val="-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7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60"/>
        </w:sectPr>
      </w:pPr>
      <w:rPr/>
    </w:p>
    <w:p>
      <w:pPr>
        <w:spacing w:before="39" w:after="0" w:line="240" w:lineRule="auto"/>
        <w:ind w:left="2286" w:right="-71"/>
        <w:jc w:val="left"/>
        <w:tabs>
          <w:tab w:pos="4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75B5D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575B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75B5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09" w:lineRule="exact"/>
        <w:ind w:left="464" w:right="-20"/>
        <w:jc w:val="left"/>
        <w:tabs>
          <w:tab w:pos="5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6"/>
          <w:szCs w:val="16"/>
          <w:color w:val="2A2A2A"/>
          <w:spacing w:val="0"/>
          <w:w w:val="139"/>
          <w:position w:val="-3"/>
        </w:rPr>
        <w:t>'ü</w:t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6"/>
          <w:szCs w:val="16"/>
          <w:color w:val="2A2A2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6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6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6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69" w:lineRule="atLeast"/>
        <w:ind w:left="2708" w:right="2337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696B6B"/>
          <w:spacing w:val="0"/>
          <w:w w:val="100"/>
        </w:rPr>
        <w:t>rup</w:t>
      </w:r>
      <w:r>
        <w:rPr>
          <w:rFonts w:ascii="Arial" w:hAnsi="Arial" w:cs="Arial" w:eastAsia="Arial"/>
          <w:sz w:val="19"/>
          <w:szCs w:val="19"/>
          <w:color w:val="696B6B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C3C3C1"/>
          <w:spacing w:val="0"/>
          <w:w w:val="100"/>
        </w:rPr>
        <w:t>.</w:t>
      </w:r>
      <w:r>
        <w:rPr>
          <w:rFonts w:ascii="Arial" w:hAnsi="Arial" w:cs="Arial" w:eastAsia="Arial"/>
          <w:sz w:val="19"/>
          <w:szCs w:val="19"/>
          <w:color w:val="C3C3C1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7B7B7C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7B7B7C"/>
          <w:spacing w:val="1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75B5D"/>
          <w:spacing w:val="0"/>
          <w:w w:val="101"/>
        </w:rPr>
        <w:t>A.miri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85" w:lineRule="exac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06"/>
          <w:szCs w:val="106"/>
          <w:color w:val="2A2A2A"/>
          <w:w w:val="22"/>
          <w:position w:val="-77"/>
        </w:rPr>
        <w:t>i</w:t>
      </w:r>
      <w:r>
        <w:rPr>
          <w:rFonts w:ascii="Arial" w:hAnsi="Arial" w:cs="Arial" w:eastAsia="Arial"/>
          <w:sz w:val="106"/>
          <w:szCs w:val="106"/>
          <w:color w:val="2A2A2A"/>
          <w:spacing w:val="-15"/>
          <w:w w:val="22"/>
          <w:position w:val="-77"/>
        </w:rPr>
        <w:t>t</w:t>
      </w:r>
      <w:r>
        <w:rPr>
          <w:rFonts w:ascii="Arial" w:hAnsi="Arial" w:cs="Arial" w:eastAsia="Arial"/>
          <w:sz w:val="106"/>
          <w:szCs w:val="106"/>
          <w:color w:val="4B4B4B"/>
          <w:spacing w:val="-184"/>
          <w:w w:val="25"/>
          <w:position w:val="-77"/>
        </w:rPr>
        <w:t>.</w:t>
      </w:r>
      <w:r>
        <w:rPr>
          <w:rFonts w:ascii="Arial" w:hAnsi="Arial" w:cs="Arial" w:eastAsia="Arial"/>
          <w:sz w:val="106"/>
          <w:szCs w:val="106"/>
          <w:color w:val="2A2A2A"/>
          <w:spacing w:val="-35"/>
          <w:w w:val="23"/>
          <w:position w:val="-77"/>
        </w:rPr>
        <w:t>r</w:t>
      </w:r>
      <w:r>
        <w:rPr>
          <w:rFonts w:ascii="Arial" w:hAnsi="Arial" w:cs="Arial" w:eastAsia="Arial"/>
          <w:sz w:val="106"/>
          <w:szCs w:val="106"/>
          <w:color w:val="4B4B4B"/>
          <w:spacing w:val="-26"/>
          <w:w w:val="25"/>
          <w:position w:val="-77"/>
        </w:rPr>
        <w:t>;</w:t>
      </w:r>
      <w:r>
        <w:rPr>
          <w:rFonts w:ascii="Arial" w:hAnsi="Arial" w:cs="Arial" w:eastAsia="Arial"/>
          <w:sz w:val="14"/>
          <w:szCs w:val="14"/>
          <w:color w:val="959797"/>
          <w:spacing w:val="-16"/>
          <w:w w:val="71"/>
          <w:i/>
          <w:position w:val="-82"/>
        </w:rPr>
        <w:t>t</w:t>
      </w:r>
      <w:r>
        <w:rPr>
          <w:rFonts w:ascii="Arial" w:hAnsi="Arial" w:cs="Arial" w:eastAsia="Arial"/>
          <w:sz w:val="106"/>
          <w:szCs w:val="106"/>
          <w:color w:val="4B4B4B"/>
          <w:spacing w:val="-438"/>
          <w:w w:val="26"/>
          <w:position w:val="-77"/>
        </w:rPr>
        <w:t>y</w:t>
      </w:r>
      <w:r>
        <w:rPr>
          <w:rFonts w:ascii="Arial" w:hAnsi="Arial" w:cs="Arial" w:eastAsia="Arial"/>
          <w:sz w:val="14"/>
          <w:szCs w:val="14"/>
          <w:color w:val="959797"/>
          <w:spacing w:val="0"/>
          <w:w w:val="71"/>
          <w:i/>
          <w:position w:val="-82"/>
        </w:rPr>
        <w:t>"</w:t>
      </w:r>
      <w:r>
        <w:rPr>
          <w:rFonts w:ascii="Arial" w:hAnsi="Arial" w:cs="Arial" w:eastAsia="Arial"/>
          <w:sz w:val="14"/>
          <w:szCs w:val="14"/>
          <w:color w:val="959797"/>
          <w:spacing w:val="0"/>
          <w:w w:val="100"/>
          <w:i/>
          <w:position w:val="-82"/>
        </w:rPr>
        <w:t> </w:t>
      </w:r>
      <w:r>
        <w:rPr>
          <w:rFonts w:ascii="Arial" w:hAnsi="Arial" w:cs="Arial" w:eastAsia="Arial"/>
          <w:sz w:val="14"/>
          <w:szCs w:val="14"/>
          <w:color w:val="959797"/>
          <w:spacing w:val="12"/>
          <w:w w:val="100"/>
          <w:i/>
          <w:position w:val="-82"/>
        </w:rPr>
        <w:t> </w:t>
      </w:r>
      <w:r>
        <w:rPr>
          <w:rFonts w:ascii="Arial" w:hAnsi="Arial" w:cs="Arial" w:eastAsia="Arial"/>
          <w:sz w:val="106"/>
          <w:szCs w:val="106"/>
          <w:color w:val="4B4B4B"/>
          <w:spacing w:val="-32"/>
          <w:w w:val="26"/>
          <w:position w:val="-77"/>
        </w:rPr>
        <w:t>c</w:t>
      </w:r>
      <w:r>
        <w:rPr>
          <w:rFonts w:ascii="Times New Roman" w:hAnsi="Times New Roman" w:cs="Times New Roman" w:eastAsia="Times New Roman"/>
          <w:sz w:val="16"/>
          <w:szCs w:val="16"/>
          <w:color w:val="ACAEAC"/>
          <w:spacing w:val="-11"/>
          <w:w w:val="58"/>
          <w:position w:val="-82"/>
        </w:rPr>
        <w:t>ı</w:t>
      </w:r>
      <w:r>
        <w:rPr>
          <w:rFonts w:ascii="Arial" w:hAnsi="Arial" w:cs="Arial" w:eastAsia="Arial"/>
          <w:sz w:val="106"/>
          <w:szCs w:val="106"/>
          <w:color w:val="4B4B4B"/>
          <w:spacing w:val="-160"/>
          <w:w w:val="26"/>
          <w:position w:val="-77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ACAEAC"/>
          <w:spacing w:val="0"/>
          <w:w w:val="58"/>
          <w:position w:val="-82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ACAEAC"/>
          <w:spacing w:val="-28"/>
          <w:w w:val="59"/>
          <w:position w:val="-82"/>
        </w:rPr>
        <w:t>_</w:t>
      </w:r>
      <w:r>
        <w:rPr>
          <w:rFonts w:ascii="Arial" w:hAnsi="Arial" w:cs="Arial" w:eastAsia="Arial"/>
          <w:sz w:val="106"/>
          <w:szCs w:val="106"/>
          <w:color w:val="4B4B4B"/>
          <w:spacing w:val="-136"/>
          <w:w w:val="26"/>
          <w:position w:val="-77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ACAEAC"/>
          <w:spacing w:val="-9"/>
          <w:w w:val="58"/>
          <w:position w:val="-82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959797"/>
          <w:spacing w:val="-15"/>
          <w:w w:val="46"/>
          <w:position w:val="-82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ACAEAC"/>
          <w:spacing w:val="0"/>
          <w:w w:val="59"/>
          <w:position w:val="-82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60"/>
          <w:cols w:num="2" w:equalWidth="0">
            <w:col w:w="6235" w:space="2400"/>
            <w:col w:w="2985"/>
          </w:cols>
        </w:sectPr>
      </w:pPr>
      <w:rPr/>
    </w:p>
    <w:p>
      <w:pPr>
        <w:spacing w:before="0" w:after="0" w:line="731" w:lineRule="atLeast"/>
        <w:ind w:left="507"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2A2A2A"/>
          <w:spacing w:val="0"/>
          <w:w w:val="83"/>
        </w:rPr>
        <w:t>&lt;U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0" w:after="0" w:line="183" w:lineRule="exact"/>
        <w:ind w:left="511" w:right="-78"/>
        <w:jc w:val="left"/>
        <w:tabs>
          <w:tab w:pos="242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.044971pt;margin-top:4.022691pt;width:10.442880pt;height:28pt;mso-position-horizontal-relative:page;mso-position-vertical-relative:paragraph;z-index:-17270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rPr>
                      <w:rFonts w:ascii="Arial" w:hAnsi="Arial" w:cs="Arial" w:eastAsia="Arial"/>
                      <w:sz w:val="56"/>
                      <w:szCs w:val="56"/>
                    </w:rPr>
                  </w:pPr>
                  <w:rPr/>
                  <w:r>
                    <w:rPr>
                      <w:rFonts w:ascii="Arial" w:hAnsi="Arial" w:cs="Arial" w:eastAsia="Arial"/>
                      <w:sz w:val="56"/>
                      <w:szCs w:val="56"/>
                      <w:color w:val="3A3A3A"/>
                      <w:spacing w:val="0"/>
                      <w:w w:val="56"/>
                      <w:position w:val="-1"/>
                    </w:rPr>
                    <w:t>·-</w:t>
                  </w:r>
                  <w:r>
                    <w:rPr>
                      <w:rFonts w:ascii="Arial" w:hAnsi="Arial" w:cs="Arial" w:eastAsia="Arial"/>
                      <w:sz w:val="56"/>
                      <w:szCs w:val="5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.984142pt;margin-top:4.297219pt;width:2.868335pt;height:9.5pt;mso-position-horizontal-relative:page;mso-position-vertical-relative:paragraph;z-index:-17269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8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2A2A2A"/>
                      <w:spacing w:val="-1"/>
                      <w:w w:val="108"/>
                    </w:rPr>
                    <w:t>;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2A2A2A"/>
                      <w:spacing w:val="-109"/>
                      <w:w w:val="109"/>
                    </w:rPr>
                    <w:t>§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2"/>
          <w:szCs w:val="12"/>
          <w:color w:val="2A2A2A"/>
          <w:spacing w:val="0"/>
          <w:w w:val="100"/>
          <w:position w:val="9"/>
        </w:rPr>
        <w:t>;&gt;,</w:t>
      </w:r>
      <w:r>
        <w:rPr>
          <w:rFonts w:ascii="Times New Roman" w:hAnsi="Times New Roman" w:cs="Times New Roman" w:eastAsia="Times New Roman"/>
          <w:sz w:val="12"/>
          <w:szCs w:val="12"/>
          <w:color w:val="2A2A2A"/>
          <w:spacing w:val="-1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2A2A2A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2A2A2A"/>
          <w:spacing w:val="0"/>
          <w:w w:val="100"/>
          <w:position w:val="9"/>
        </w:rPr>
      </w:r>
      <w:r>
        <w:rPr>
          <w:rFonts w:ascii="Arial" w:hAnsi="Arial" w:cs="Arial" w:eastAsia="Arial"/>
          <w:sz w:val="20"/>
          <w:szCs w:val="20"/>
          <w:color w:val="575B5D"/>
          <w:spacing w:val="-16"/>
          <w:w w:val="127"/>
          <w:position w:val="-3"/>
        </w:rPr>
        <w:t>E</w:t>
      </w:r>
      <w:r>
        <w:rPr>
          <w:rFonts w:ascii="Arial" w:hAnsi="Arial" w:cs="Arial" w:eastAsia="Arial"/>
          <w:sz w:val="20"/>
          <w:szCs w:val="20"/>
          <w:color w:val="7B7B7C"/>
          <w:spacing w:val="7"/>
          <w:w w:val="133"/>
          <w:position w:val="-3"/>
        </w:rPr>
        <w:t>r</w:t>
      </w:r>
      <w:r>
        <w:rPr>
          <w:rFonts w:ascii="Arial" w:hAnsi="Arial" w:cs="Arial" w:eastAsia="Arial"/>
          <w:sz w:val="20"/>
          <w:szCs w:val="20"/>
          <w:color w:val="7B7B7C"/>
          <w:spacing w:val="0"/>
          <w:w w:val="111"/>
          <w:position w:val="-3"/>
        </w:rPr>
        <w:t>da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" w:lineRule="exact"/>
        <w:ind w:left="488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A2A2A"/>
          <w:spacing w:val="-3"/>
          <w:w w:val="52"/>
          <w:position w:val="-16"/>
        </w:rPr>
        <w:t>.</w:t>
      </w:r>
      <w:r>
        <w:rPr>
          <w:rFonts w:ascii="Arial" w:hAnsi="Arial" w:cs="Arial" w:eastAsia="Arial"/>
          <w:sz w:val="24"/>
          <w:szCs w:val="24"/>
          <w:color w:val="2A2A2A"/>
          <w:spacing w:val="0"/>
          <w:w w:val="52"/>
          <w:position w:val="-16"/>
        </w:rPr>
        <w:t>...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635" w:lineRule="atLeast"/>
        <w:ind w:right="-20"/>
        <w:jc w:val="left"/>
        <w:tabs>
          <w:tab w:pos="5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696B6B"/>
          <w:spacing w:val="0"/>
          <w:w w:val="100"/>
          <w:position w:val="-5"/>
        </w:rPr>
        <w:t>lLOlRl</w:t>
      </w:r>
      <w:r>
        <w:rPr>
          <w:rFonts w:ascii="Times New Roman" w:hAnsi="Times New Roman" w:cs="Times New Roman" w:eastAsia="Times New Roman"/>
          <w:sz w:val="21"/>
          <w:szCs w:val="21"/>
          <w:color w:val="696B6B"/>
          <w:spacing w:val="-2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96B6B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696B6B"/>
          <w:spacing w:val="0"/>
          <w:w w:val="100"/>
          <w:position w:val="-5"/>
        </w:rPr>
      </w:r>
      <w:r>
        <w:rPr>
          <w:rFonts w:ascii="Arial" w:hAnsi="Arial" w:cs="Arial" w:eastAsia="Arial"/>
          <w:sz w:val="27"/>
          <w:szCs w:val="27"/>
          <w:color w:val="575B5D"/>
          <w:spacing w:val="0"/>
          <w:w w:val="56"/>
          <w:position w:val="0"/>
        </w:rPr>
        <w:t>2</w:t>
      </w:r>
      <w:r>
        <w:rPr>
          <w:rFonts w:ascii="Arial" w:hAnsi="Arial" w:cs="Arial" w:eastAsia="Arial"/>
          <w:sz w:val="27"/>
          <w:szCs w:val="27"/>
          <w:color w:val="575B5D"/>
          <w:spacing w:val="15"/>
          <w:w w:val="56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75B5D"/>
          <w:spacing w:val="0"/>
          <w:w w:val="56"/>
          <w:i/>
          <w:position w:val="0"/>
        </w:rPr>
        <w:t>61</w:t>
      </w:r>
      <w:r>
        <w:rPr>
          <w:rFonts w:ascii="Times New Roman" w:hAnsi="Times New Roman" w:cs="Times New Roman" w:eastAsia="Times New Roman"/>
          <w:sz w:val="28"/>
          <w:szCs w:val="28"/>
          <w:color w:val="575B5D"/>
          <w:spacing w:val="6"/>
          <w:w w:val="56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B5D"/>
          <w:spacing w:val="0"/>
          <w:w w:val="66"/>
          <w:position w:val="0"/>
        </w:rPr>
        <w:t>Ma'yiS021117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9" w:lineRule="exact"/>
        <w:ind w:right="1593"/>
        <w:jc w:val="right"/>
        <w:tabs>
          <w:tab w:pos="32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ACAEAC"/>
          <w:w w:val="52"/>
          <w:position w:val="-6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ACAEAC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ACAEAC"/>
          <w:w w:val="100"/>
          <w:position w:val="-6"/>
        </w:rPr>
      </w:r>
      <w:r>
        <w:rPr>
          <w:rFonts w:ascii="Arial" w:hAnsi="Arial" w:cs="Arial" w:eastAsia="Arial"/>
          <w:sz w:val="28"/>
          <w:szCs w:val="28"/>
          <w:color w:val="ACAEAC"/>
          <w:spacing w:val="-3"/>
          <w:w w:val="100"/>
          <w:position w:val="-6"/>
        </w:rPr>
        <w:t>.</w:t>
      </w:r>
      <w:r>
        <w:rPr>
          <w:rFonts w:ascii="Arial" w:hAnsi="Arial" w:cs="Arial" w:eastAsia="Arial"/>
          <w:sz w:val="12"/>
          <w:szCs w:val="12"/>
          <w:color w:val="ACAEAC"/>
          <w:spacing w:val="-4"/>
          <w:w w:val="53"/>
          <w:position w:val="-6"/>
        </w:rPr>
        <w:t>.</w:t>
      </w:r>
      <w:r>
        <w:rPr>
          <w:rFonts w:ascii="Arial" w:hAnsi="Arial" w:cs="Arial" w:eastAsia="Arial"/>
          <w:sz w:val="12"/>
          <w:szCs w:val="12"/>
          <w:color w:val="ACAEAC"/>
          <w:spacing w:val="0"/>
          <w:w w:val="53"/>
          <w:position w:val="-6"/>
        </w:rPr>
        <w:t>..</w:t>
      </w:r>
      <w:r>
        <w:rPr>
          <w:rFonts w:ascii="Arial" w:hAnsi="Arial" w:cs="Arial" w:eastAsia="Arial"/>
          <w:sz w:val="12"/>
          <w:szCs w:val="12"/>
          <w:color w:val="ACAEAC"/>
          <w:spacing w:val="0"/>
          <w:w w:val="100"/>
          <w:position w:val="-6"/>
        </w:rPr>
        <w:t>  </w:t>
      </w:r>
      <w:r>
        <w:rPr>
          <w:rFonts w:ascii="Arial" w:hAnsi="Arial" w:cs="Arial" w:eastAsia="Arial"/>
          <w:sz w:val="12"/>
          <w:szCs w:val="12"/>
          <w:color w:val="ACAEAC"/>
          <w:spacing w:val="-13"/>
          <w:w w:val="100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C3C3C1"/>
          <w:spacing w:val="5"/>
          <w:w w:val="69"/>
          <w:position w:val="-6"/>
        </w:rPr>
        <w:t>"</w:t>
      </w:r>
      <w:r>
        <w:rPr>
          <w:rFonts w:ascii="Arial" w:hAnsi="Arial" w:cs="Arial" w:eastAsia="Arial"/>
          <w:sz w:val="18"/>
          <w:szCs w:val="18"/>
          <w:color w:val="959797"/>
          <w:spacing w:val="0"/>
          <w:w w:val="48"/>
          <w:position w:val="-6"/>
        </w:rPr>
        <w:t>-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240" w:right="60"/>
          <w:cols w:num="2" w:equalWidth="0">
            <w:col w:w="2928" w:space="237"/>
            <w:col w:w="8455"/>
          </w:cols>
        </w:sectPr>
      </w:pPr>
      <w:rPr/>
    </w:p>
    <w:p>
      <w:pPr>
        <w:spacing w:before="0" w:after="0" w:line="297" w:lineRule="atLeast"/>
        <w:ind w:left="2188" w:right="-91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A3A3A"/>
          <w:w w:val="96"/>
          <w:position w:val="-10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-36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B7B7C"/>
          <w:spacing w:val="0"/>
          <w:w w:val="100"/>
          <w:position w:val="-10"/>
        </w:rPr>
        <w:t>ün</w:t>
      </w:r>
      <w:r>
        <w:rPr>
          <w:rFonts w:ascii="Times New Roman" w:hAnsi="Times New Roman" w:cs="Times New Roman" w:eastAsia="Times New Roman"/>
          <w:sz w:val="21"/>
          <w:szCs w:val="21"/>
          <w:color w:val="7B7B7C"/>
          <w:spacing w:val="0"/>
          <w:w w:val="100"/>
          <w:position w:val="-1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7B7B7C"/>
          <w:spacing w:val="1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1BCCC"/>
          <w:spacing w:val="0"/>
          <w:w w:val="83"/>
          <w:position w:val="-1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B1BCCC"/>
          <w:spacing w:val="43"/>
          <w:w w:val="83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696B6B"/>
          <w:spacing w:val="0"/>
          <w:w w:val="100"/>
          <w:position w:val="0"/>
        </w:rPr>
        <w:t>Sö\</w:t>
      </w:r>
      <w:r>
        <w:rPr>
          <w:rFonts w:ascii="Arial" w:hAnsi="Arial" w:cs="Arial" w:eastAsia="Arial"/>
          <w:sz w:val="19"/>
          <w:szCs w:val="19"/>
          <w:color w:val="696B6B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696B6B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59797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959797"/>
          <w:spacing w:val="1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575B5D"/>
          <w:spacing w:val="-18"/>
          <w:w w:val="131"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959797"/>
          <w:spacing w:val="0"/>
          <w:w w:val="98"/>
          <w:position w:val="0"/>
        </w:rPr>
        <w:t>.</w:t>
      </w:r>
      <w:r>
        <w:rPr>
          <w:rFonts w:ascii="Arial" w:hAnsi="Arial" w:cs="Arial" w:eastAsia="Arial"/>
          <w:sz w:val="19"/>
          <w:szCs w:val="19"/>
          <w:color w:val="959797"/>
          <w:spacing w:val="-4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575B5D"/>
          <w:spacing w:val="0"/>
          <w:w w:val="113"/>
          <w:position w:val="0"/>
        </w:rPr>
        <w:t>Posta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7" w:lineRule="atLeast"/>
        <w:ind w:right="-20"/>
        <w:jc w:val="left"/>
        <w:rPr>
          <w:rFonts w:ascii="Times New Roman" w:hAnsi="Times New Roman" w:cs="Times New Roman" w:eastAsia="Times New Roman"/>
          <w:sz w:val="80"/>
          <w:szCs w:val="8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575B5D"/>
          <w:spacing w:val="0"/>
          <w:w w:val="100"/>
        </w:rPr>
        <w:t>ii</w:t>
      </w:r>
      <w:r>
        <w:rPr>
          <w:rFonts w:ascii="Times New Roman" w:hAnsi="Times New Roman" w:cs="Times New Roman" w:eastAsia="Times New Roman"/>
          <w:sz w:val="28"/>
          <w:szCs w:val="28"/>
          <w:color w:val="575B5D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96B6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696B6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96B6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96B6B"/>
          <w:spacing w:val="0"/>
          <w:w w:val="47"/>
        </w:rPr>
        <w:t>..</w:t>
      </w:r>
      <w:r>
        <w:rPr>
          <w:rFonts w:ascii="Times New Roman" w:hAnsi="Times New Roman" w:cs="Times New Roman" w:eastAsia="Times New Roman"/>
          <w:sz w:val="28"/>
          <w:szCs w:val="28"/>
          <w:color w:val="696B6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59797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959797"/>
          <w:spacing w:val="77"/>
          <w:w w:val="138"/>
        </w:rPr>
        <w:t> </w:t>
      </w:r>
      <w:r>
        <w:rPr>
          <w:rFonts w:ascii="Arial" w:hAnsi="Arial" w:cs="Arial" w:eastAsia="Arial"/>
          <w:sz w:val="23"/>
          <w:szCs w:val="23"/>
          <w:color w:val="696B6B"/>
          <w:spacing w:val="0"/>
          <w:w w:val="138"/>
        </w:rPr>
        <w:t>T</w:t>
      </w:r>
      <w:r>
        <w:rPr>
          <w:rFonts w:ascii="Arial" w:hAnsi="Arial" w:cs="Arial" w:eastAsia="Arial"/>
          <w:sz w:val="23"/>
          <w:szCs w:val="23"/>
          <w:color w:val="696B6B"/>
          <w:spacing w:val="0"/>
          <w:w w:val="138"/>
        </w:rPr>
        <w:t> </w:t>
      </w:r>
      <w:r>
        <w:rPr>
          <w:rFonts w:ascii="Arial" w:hAnsi="Arial" w:cs="Arial" w:eastAsia="Arial"/>
          <w:sz w:val="23"/>
          <w:szCs w:val="23"/>
          <w:color w:val="696B6B"/>
          <w:spacing w:val="14"/>
          <w:w w:val="138"/>
        </w:rPr>
        <w:t> </w:t>
      </w:r>
      <w:r>
        <w:rPr>
          <w:rFonts w:ascii="Times New Roman" w:hAnsi="Times New Roman" w:cs="Times New Roman" w:eastAsia="Times New Roman"/>
          <w:sz w:val="80"/>
          <w:szCs w:val="80"/>
          <w:color w:val="696B6B"/>
          <w:spacing w:val="0"/>
          <w:w w:val="72"/>
        </w:rPr>
        <w:t>s</w:t>
      </w:r>
      <w:r>
        <w:rPr>
          <w:rFonts w:ascii="Times New Roman" w:hAnsi="Times New Roman" w:cs="Times New Roman" w:eastAsia="Times New Roman"/>
          <w:sz w:val="80"/>
          <w:szCs w:val="80"/>
          <w:color w:val="3A3A3A"/>
          <w:spacing w:val="0"/>
          <w:w w:val="125"/>
        </w:rPr>
        <w:t>'</w:t>
      </w:r>
      <w:r>
        <w:rPr>
          <w:rFonts w:ascii="Times New Roman" w:hAnsi="Times New Roman" w:cs="Times New Roman" w:eastAsia="Times New Roman"/>
          <w:sz w:val="80"/>
          <w:szCs w:val="8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60"/>
          <w:cols w:num="2" w:equalWidth="0">
            <w:col w:w="4227" w:space="4404"/>
            <w:col w:w="2989"/>
          </w:cols>
        </w:sectPr>
      </w:pPr>
      <w:rPr/>
    </w:p>
    <w:p>
      <w:pPr>
        <w:spacing w:before="0" w:after="0" w:line="181" w:lineRule="exact"/>
        <w:ind w:left="4963" w:right="-107"/>
        <w:jc w:val="left"/>
        <w:tabs>
          <w:tab w:pos="860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itf.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4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3"/>
          <w:szCs w:val="23"/>
          <w:color w:val="696B6B"/>
          <w:spacing w:val="0"/>
          <w:w w:val="52"/>
          <w:position w:val="-6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696B6B"/>
          <w:spacing w:val="-15"/>
          <w:w w:val="52"/>
          <w:position w:val="-6"/>
        </w:rPr>
        <w:t>1</w:t>
      </w:r>
      <w:r>
        <w:rPr>
          <w:rFonts w:ascii="Arial" w:hAnsi="Arial" w:cs="Arial" w:eastAsia="Arial"/>
          <w:sz w:val="34"/>
          <w:szCs w:val="34"/>
          <w:color w:val="4B4B4B"/>
          <w:spacing w:val="-22"/>
          <w:w w:val="54"/>
          <w:position w:val="7"/>
        </w:rPr>
        <w:t>/</w:t>
      </w:r>
      <w:r>
        <w:rPr>
          <w:rFonts w:ascii="Arial" w:hAnsi="Arial" w:cs="Arial" w:eastAsia="Arial"/>
          <w:sz w:val="23"/>
          <w:szCs w:val="23"/>
          <w:color w:val="696B6B"/>
          <w:spacing w:val="-77"/>
          <w:w w:val="53"/>
          <w:position w:val="-6"/>
        </w:rPr>
        <w:t>J</w:t>
      </w:r>
      <w:r>
        <w:rPr>
          <w:rFonts w:ascii="Arial" w:hAnsi="Arial" w:cs="Arial" w:eastAsia="Arial"/>
          <w:sz w:val="34"/>
          <w:szCs w:val="34"/>
          <w:color w:val="4B4B4B"/>
          <w:spacing w:val="-9"/>
          <w:w w:val="54"/>
          <w:position w:val="7"/>
        </w:rPr>
        <w:t>ı</w:t>
      </w:r>
      <w:r>
        <w:rPr>
          <w:rFonts w:ascii="Arial" w:hAnsi="Arial" w:cs="Arial" w:eastAsia="Arial"/>
          <w:sz w:val="23"/>
          <w:szCs w:val="23"/>
          <w:color w:val="696B6B"/>
          <w:spacing w:val="-41"/>
          <w:w w:val="52"/>
          <w:position w:val="-6"/>
        </w:rPr>
        <w:t>f</w:t>
      </w:r>
      <w:r>
        <w:rPr>
          <w:rFonts w:ascii="Arial" w:hAnsi="Arial" w:cs="Arial" w:eastAsia="Arial"/>
          <w:sz w:val="34"/>
          <w:szCs w:val="34"/>
          <w:color w:val="4B4B4B"/>
          <w:spacing w:val="-35"/>
          <w:w w:val="54"/>
          <w:position w:val="7"/>
        </w:rPr>
        <w:t>ı</w:t>
      </w:r>
      <w:r>
        <w:rPr>
          <w:rFonts w:ascii="Arial" w:hAnsi="Arial" w:cs="Arial" w:eastAsia="Arial"/>
          <w:sz w:val="23"/>
          <w:szCs w:val="23"/>
          <w:color w:val="696B6B"/>
          <w:spacing w:val="-14"/>
          <w:w w:val="52"/>
          <w:position w:val="-6"/>
        </w:rPr>
        <w:t>f</w:t>
      </w:r>
      <w:r>
        <w:rPr>
          <w:rFonts w:ascii="Arial" w:hAnsi="Arial" w:cs="Arial" w:eastAsia="Arial"/>
          <w:sz w:val="34"/>
          <w:szCs w:val="34"/>
          <w:color w:val="4B4B4B"/>
          <w:spacing w:val="-61"/>
          <w:w w:val="54"/>
          <w:position w:val="7"/>
        </w:rPr>
        <w:t>ı</w:t>
      </w:r>
      <w:r>
        <w:rPr>
          <w:rFonts w:ascii="Arial" w:hAnsi="Arial" w:cs="Arial" w:eastAsia="Arial"/>
          <w:sz w:val="23"/>
          <w:szCs w:val="23"/>
          <w:color w:val="696B6B"/>
          <w:spacing w:val="0"/>
          <w:w w:val="53"/>
          <w:position w:val="-6"/>
        </w:rPr>
        <w:t>l</w:t>
      </w:r>
      <w:r>
        <w:rPr>
          <w:rFonts w:ascii="Arial" w:hAnsi="Arial" w:cs="Arial" w:eastAsia="Arial"/>
          <w:sz w:val="23"/>
          <w:szCs w:val="23"/>
          <w:color w:val="696B6B"/>
          <w:spacing w:val="-78"/>
          <w:w w:val="53"/>
          <w:position w:val="-6"/>
        </w:rPr>
        <w:t>J</w:t>
      </w:r>
      <w:r>
        <w:rPr>
          <w:rFonts w:ascii="Arial" w:hAnsi="Arial" w:cs="Arial" w:eastAsia="Arial"/>
          <w:sz w:val="34"/>
          <w:szCs w:val="34"/>
          <w:color w:val="4B4B4B"/>
          <w:spacing w:val="0"/>
          <w:w w:val="54"/>
          <w:position w:val="7"/>
        </w:rPr>
        <w:t>lıı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right="-20"/>
        <w:jc w:val="left"/>
        <w:rPr>
          <w:rFonts w:ascii="Arial" w:hAnsi="Arial" w:cs="Arial" w:eastAsia="Arial"/>
          <w:sz w:val="92"/>
          <w:szCs w:val="92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ACAEAC"/>
          <w:spacing w:val="-13"/>
          <w:w w:val="100"/>
          <w:position w:val="-6"/>
        </w:rPr>
        <w:t>.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  <w:position w:val="-6"/>
        </w:rPr>
        <w:t>$</w:t>
      </w:r>
      <w:r>
        <w:rPr>
          <w:rFonts w:ascii="Arial" w:hAnsi="Arial" w:cs="Arial" w:eastAsia="Arial"/>
          <w:sz w:val="19"/>
          <w:szCs w:val="19"/>
          <w:color w:val="4B4B4B"/>
          <w:spacing w:val="-21"/>
          <w:w w:val="100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575B5D"/>
          <w:spacing w:val="0"/>
          <w:w w:val="100"/>
          <w:position w:val="-6"/>
        </w:rPr>
        <w:t>ıı,</w:t>
      </w:r>
      <w:r>
        <w:rPr>
          <w:rFonts w:ascii="Arial" w:hAnsi="Arial" w:cs="Arial" w:eastAsia="Arial"/>
          <w:sz w:val="19"/>
          <w:szCs w:val="19"/>
          <w:color w:val="575B5D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-42"/>
          <w:w w:val="48"/>
          <w:position w:val="7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-117"/>
          <w:w w:val="73"/>
          <w:position w:val="7"/>
        </w:rPr>
        <w:t>&lt;</w:t>
      </w:r>
      <w:r>
        <w:rPr>
          <w:rFonts w:ascii="Times New Roman" w:hAnsi="Times New Roman" w:cs="Times New Roman" w:eastAsia="Times New Roman"/>
          <w:sz w:val="28"/>
          <w:szCs w:val="28"/>
          <w:color w:val="696B6B"/>
          <w:spacing w:val="0"/>
          <w:w w:val="73"/>
          <w:position w:val="7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696B6B"/>
          <w:spacing w:val="1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73"/>
          <w:position w:val="7"/>
        </w:rPr>
        <w:t>&gt;;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-2"/>
          <w:w w:val="73"/>
          <w:position w:val="7"/>
        </w:rPr>
        <w:t>;</w:t>
      </w:r>
      <w:r>
        <w:rPr>
          <w:rFonts w:ascii="Times New Roman" w:hAnsi="Times New Roman" w:cs="Times New Roman" w:eastAsia="Times New Roman"/>
          <w:sz w:val="28"/>
          <w:szCs w:val="28"/>
          <w:color w:val="696B6B"/>
          <w:spacing w:val="0"/>
          <w:w w:val="48"/>
          <w:position w:val="7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696B6B"/>
          <w:spacing w:val="-3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96B6B"/>
          <w:spacing w:val="0"/>
          <w:w w:val="124"/>
          <w:position w:val="7"/>
        </w:rPr>
        <w:t>•</w:t>
      </w:r>
      <w:r>
        <w:rPr>
          <w:rFonts w:ascii="Times New Roman" w:hAnsi="Times New Roman" w:cs="Times New Roman" w:eastAsia="Times New Roman"/>
          <w:sz w:val="28"/>
          <w:szCs w:val="28"/>
          <w:color w:val="696B6B"/>
          <w:spacing w:val="54"/>
          <w:w w:val="124"/>
          <w:position w:val="7"/>
        </w:rPr>
        <w:t> </w:t>
      </w:r>
      <w:r>
        <w:rPr>
          <w:rFonts w:ascii="Arial" w:hAnsi="Arial" w:cs="Arial" w:eastAsia="Arial"/>
          <w:sz w:val="92"/>
          <w:szCs w:val="92"/>
          <w:color w:val="676E9A"/>
          <w:spacing w:val="0"/>
          <w:w w:val="124"/>
          <w:position w:val="7"/>
        </w:rPr>
        <w:t>h</w:t>
      </w:r>
      <w:r>
        <w:rPr>
          <w:rFonts w:ascii="Arial" w:hAnsi="Arial" w:cs="Arial" w:eastAsia="Arial"/>
          <w:sz w:val="92"/>
          <w:szCs w:val="9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60"/>
          <w:cols w:num="2" w:equalWidth="0">
            <w:col w:w="9091" w:space="262"/>
            <w:col w:w="2267"/>
          </w:cols>
        </w:sectPr>
      </w:pPr>
      <w:rPr/>
    </w:p>
    <w:p>
      <w:pPr>
        <w:spacing w:before="0" w:after="0" w:line="98" w:lineRule="exact"/>
        <w:ind w:right="-20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8.796234pt;margin-top:-11.195386pt;width:42.113144pt;height:15.5pt;mso-position-horizontal-relative:page;mso-position-vertical-relative:paragraph;z-index:-17268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7"/>
                    <w:jc w:val="left"/>
                    <w:rPr>
                      <w:rFonts w:ascii="Times New Roman" w:hAnsi="Times New Roman" w:cs="Times New Roman" w:eastAsia="Times New Roman"/>
                      <w:sz w:val="31"/>
                      <w:szCs w:val="3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696B6B"/>
                      <w:spacing w:val="0"/>
                      <w:w w:val="79"/>
                      <w:i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696B6B"/>
                      <w:spacing w:val="0"/>
                      <w:w w:val="79"/>
                      <w:i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696B6B"/>
                      <w:spacing w:val="13"/>
                      <w:w w:val="79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7B7B7C"/>
                      <w:spacing w:val="-4"/>
                      <w:w w:val="138"/>
                    </w:rPr>
                    <w:t>·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4B4B4B"/>
                      <w:spacing w:val="-16"/>
                      <w:w w:val="171"/>
                    </w:rPr>
                    <w:t>n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696B6B"/>
                      <w:spacing w:val="0"/>
                      <w:w w:val="247"/>
                    </w:rPr>
                    <w:t>i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696B6B"/>
                      <w:spacing w:val="0"/>
                      <w:w w:val="100"/>
                    </w:rPr>
                    <w:t> 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696B6B"/>
                      <w:spacing w:val="5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696B6B"/>
                      <w:spacing w:val="0"/>
                      <w:w w:val="220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1"/>
          <w:szCs w:val="11"/>
          <w:color w:val="7B7B7C"/>
          <w:w w:val="102"/>
          <w:i/>
          <w:position w:val="-4"/>
        </w:rPr>
        <w:t>\}</w:t>
      </w:r>
      <w:r>
        <w:rPr>
          <w:rFonts w:ascii="Arial" w:hAnsi="Arial" w:cs="Arial" w:eastAsia="Arial"/>
          <w:sz w:val="11"/>
          <w:szCs w:val="11"/>
          <w:color w:val="7B7B7C"/>
          <w:spacing w:val="-1"/>
          <w:w w:val="102"/>
          <w:i/>
          <w:position w:val="-4"/>
        </w:rPr>
        <w:t>t</w:t>
      </w:r>
      <w:r>
        <w:rPr>
          <w:rFonts w:ascii="Arial" w:hAnsi="Arial" w:cs="Arial" w:eastAsia="Arial"/>
          <w:sz w:val="23"/>
          <w:szCs w:val="23"/>
          <w:color w:val="959797"/>
          <w:spacing w:val="-58"/>
          <w:w w:val="53"/>
          <w:i/>
          <w:position w:val="-13"/>
        </w:rPr>
        <w:t>r</w:t>
      </w:r>
      <w:r>
        <w:rPr>
          <w:rFonts w:ascii="Arial" w:hAnsi="Arial" w:cs="Arial" w:eastAsia="Arial"/>
          <w:sz w:val="11"/>
          <w:szCs w:val="11"/>
          <w:color w:val="7B7B7C"/>
          <w:spacing w:val="0"/>
          <w:w w:val="102"/>
          <w:i/>
          <w:position w:val="-4"/>
        </w:rPr>
        <w:t>t</w:t>
      </w:r>
      <w:r>
        <w:rPr>
          <w:rFonts w:ascii="Arial" w:hAnsi="Arial" w:cs="Arial" w:eastAsia="Arial"/>
          <w:sz w:val="11"/>
          <w:szCs w:val="11"/>
          <w:color w:val="7B7B7C"/>
          <w:spacing w:val="-22"/>
          <w:w w:val="100"/>
          <w:i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959797"/>
          <w:spacing w:val="0"/>
          <w:w w:val="52"/>
          <w:i/>
          <w:position w:val="-13"/>
        </w:rPr>
        <w:t>.,</w:t>
      </w:r>
      <w:r>
        <w:rPr>
          <w:rFonts w:ascii="Arial" w:hAnsi="Arial" w:cs="Arial" w:eastAsia="Arial"/>
          <w:sz w:val="23"/>
          <w:szCs w:val="23"/>
          <w:color w:val="959797"/>
          <w:spacing w:val="-37"/>
          <w:w w:val="100"/>
          <w:i/>
          <w:position w:val="-1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59797"/>
          <w:spacing w:val="0"/>
          <w:w w:val="100"/>
          <w:i/>
          <w:position w:val="-4"/>
        </w:rPr>
        <w:t>v'.ı</w:t>
      </w:r>
      <w:r>
        <w:rPr>
          <w:rFonts w:ascii="Times New Roman" w:hAnsi="Times New Roman" w:cs="Times New Roman" w:eastAsia="Times New Roman"/>
          <w:sz w:val="13"/>
          <w:szCs w:val="13"/>
          <w:color w:val="959797"/>
          <w:spacing w:val="2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59797"/>
          <w:spacing w:val="0"/>
          <w:w w:val="91"/>
          <w:position w:val="-13"/>
        </w:rPr>
        <w:t>t</w:t>
      </w:r>
      <w:r>
        <w:rPr>
          <w:rFonts w:ascii="Times New Roman" w:hAnsi="Times New Roman" w:cs="Times New Roman" w:eastAsia="Times New Roman"/>
          <w:sz w:val="14"/>
          <w:szCs w:val="14"/>
          <w:color w:val="959797"/>
          <w:spacing w:val="-16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59797"/>
          <w:spacing w:val="0"/>
          <w:w w:val="152"/>
          <w:position w:val="-4"/>
        </w:rPr>
        <w:t>t.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98" w:lineRule="exact"/>
        <w:ind w:right="-79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ACAEAC"/>
          <w:spacing w:val="-2"/>
          <w:w w:val="90"/>
          <w:position w:val="-13"/>
        </w:rPr>
        <w:t>ı</w:t>
      </w:r>
      <w:r>
        <w:rPr>
          <w:rFonts w:ascii="Arial" w:hAnsi="Arial" w:cs="Arial" w:eastAsia="Arial"/>
          <w:sz w:val="26"/>
          <w:szCs w:val="26"/>
          <w:color w:val="ACAEAC"/>
          <w:spacing w:val="0"/>
          <w:w w:val="91"/>
          <w:position w:val="-13"/>
        </w:rPr>
        <w:t>-</w:t>
      </w:r>
      <w:r>
        <w:rPr>
          <w:rFonts w:ascii="Arial" w:hAnsi="Arial" w:cs="Arial" w:eastAsia="Arial"/>
          <w:sz w:val="26"/>
          <w:szCs w:val="26"/>
          <w:color w:val="575B5D"/>
          <w:spacing w:val="-34"/>
          <w:w w:val="60"/>
          <w:position w:val="-13"/>
        </w:rPr>
        <w:t>-</w:t>
      </w:r>
      <w:r>
        <w:rPr>
          <w:rFonts w:ascii="Arial" w:hAnsi="Arial" w:cs="Arial" w:eastAsia="Arial"/>
          <w:sz w:val="11"/>
          <w:szCs w:val="11"/>
          <w:color w:val="696B6B"/>
          <w:spacing w:val="-29"/>
          <w:w w:val="152"/>
          <w:i/>
          <w:position w:val="-4"/>
        </w:rPr>
        <w:t>ı</w:t>
      </w:r>
      <w:r>
        <w:rPr>
          <w:rFonts w:ascii="Arial" w:hAnsi="Arial" w:cs="Arial" w:eastAsia="Arial"/>
          <w:sz w:val="26"/>
          <w:szCs w:val="26"/>
          <w:color w:val="7B7B7C"/>
          <w:spacing w:val="-82"/>
          <w:w w:val="137"/>
          <w:position w:val="-13"/>
        </w:rPr>
        <w:t>.</w:t>
      </w:r>
      <w:r>
        <w:rPr>
          <w:rFonts w:ascii="Arial" w:hAnsi="Arial" w:cs="Arial" w:eastAsia="Arial"/>
          <w:sz w:val="11"/>
          <w:szCs w:val="11"/>
          <w:color w:val="4B4B4B"/>
          <w:spacing w:val="0"/>
          <w:w w:val="69"/>
          <w:i/>
          <w:position w:val="-4"/>
        </w:rPr>
        <w:t>•</w:t>
      </w:r>
      <w:r>
        <w:rPr>
          <w:rFonts w:ascii="Arial" w:hAnsi="Arial" w:cs="Arial" w:eastAsia="Arial"/>
          <w:sz w:val="11"/>
          <w:szCs w:val="11"/>
          <w:color w:val="4B4B4B"/>
          <w:spacing w:val="0"/>
          <w:w w:val="100"/>
          <w:i/>
          <w:position w:val="-4"/>
        </w:rPr>
        <w:t> </w:t>
      </w:r>
      <w:r>
        <w:rPr>
          <w:rFonts w:ascii="Arial" w:hAnsi="Arial" w:cs="Arial" w:eastAsia="Arial"/>
          <w:sz w:val="11"/>
          <w:szCs w:val="11"/>
          <w:color w:val="4B4B4B"/>
          <w:spacing w:val="3"/>
          <w:w w:val="100"/>
          <w:i/>
          <w:position w:val="-4"/>
        </w:rPr>
        <w:t> </w:t>
      </w:r>
      <w:r>
        <w:rPr>
          <w:rFonts w:ascii="Arial" w:hAnsi="Arial" w:cs="Arial" w:eastAsia="Arial"/>
          <w:sz w:val="26"/>
          <w:szCs w:val="26"/>
          <w:color w:val="7B7B7C"/>
          <w:spacing w:val="0"/>
          <w:w w:val="137"/>
          <w:position w:val="-13"/>
        </w:rPr>
        <w:t>..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17" w:after="0" w:line="123" w:lineRule="exact"/>
        <w:ind w:left="-28" w:right="943"/>
        <w:jc w:val="center"/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575B5D"/>
          <w:spacing w:val="0"/>
          <w:w w:val="146"/>
        </w:rPr>
        <w:t>-.</w:t>
      </w:r>
      <w:r>
        <w:rPr>
          <w:rFonts w:ascii="Arial" w:hAnsi="Arial" w:cs="Arial" w:eastAsia="Arial"/>
          <w:sz w:val="11"/>
          <w:szCs w:val="11"/>
          <w:color w:val="575B5D"/>
          <w:spacing w:val="0"/>
          <w:w w:val="146"/>
        </w:rPr>
        <w:t> </w:t>
      </w:r>
      <w:r>
        <w:rPr>
          <w:rFonts w:ascii="Arial" w:hAnsi="Arial" w:cs="Arial" w:eastAsia="Arial"/>
          <w:sz w:val="11"/>
          <w:szCs w:val="11"/>
          <w:color w:val="575B5D"/>
          <w:spacing w:val="19"/>
          <w:w w:val="146"/>
        </w:rPr>
        <w:t> </w:t>
      </w:r>
      <w:r>
        <w:rPr>
          <w:rFonts w:ascii="Arial" w:hAnsi="Arial" w:cs="Arial" w:eastAsia="Arial"/>
          <w:sz w:val="11"/>
          <w:szCs w:val="11"/>
          <w:color w:val="959797"/>
          <w:spacing w:val="0"/>
          <w:w w:val="77"/>
        </w:rPr>
        <w:t>.::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0" w:after="0" w:line="43" w:lineRule="atLeast"/>
        <w:ind w:left="114" w:right="1050"/>
        <w:jc w:val="center"/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959797"/>
          <w:spacing w:val="0"/>
          <w:w w:val="54"/>
          <w:i/>
        </w:rPr>
        <w:t>•.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240" w:right="60"/>
          <w:cols w:num="3" w:equalWidth="0">
            <w:col w:w="9461" w:space="104"/>
            <w:col w:w="517" w:space="254"/>
            <w:col w:w="1284"/>
          </w:cols>
        </w:sectPr>
      </w:pPr>
      <w:rPr/>
    </w:p>
    <w:p>
      <w:pPr>
        <w:spacing w:before="0" w:after="0" w:line="38" w:lineRule="atLeast"/>
        <w:ind w:right="-20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5.359528pt;margin-top:5.565009pt;width:61.933097pt;height:13.5pt;mso-position-horizontal-relative:page;mso-position-vertical-relative:paragraph;z-index:-17267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tabs>
                      <w:tab w:pos="520" w:val="left"/>
                    </w:tabs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ACAEAC"/>
                      <w:spacing w:val="0"/>
                      <w:w w:val="71"/>
                    </w:rPr>
                    <w:t>...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ACAEAC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ACAEAC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959797"/>
                      <w:spacing w:val="0"/>
                      <w:w w:val="158"/>
                    </w:rPr>
                    <w:t>ını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959797"/>
                      <w:spacing w:val="-19"/>
                      <w:w w:val="158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C3C3C1"/>
                      <w:spacing w:val="0"/>
                      <w:w w:val="158"/>
                    </w:rPr>
                    <w:t>·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C3C3C1"/>
                      <w:spacing w:val="-19"/>
                      <w:w w:val="158"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959797"/>
                      <w:spacing w:val="0"/>
                      <w:w w:val="108"/>
                      <w:i/>
                    </w:rPr>
                    <w:t>r'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4"/>
          <w:szCs w:val="14"/>
          <w:color w:val="696B6B"/>
          <w:spacing w:val="-5"/>
          <w:w w:val="186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C3C3C1"/>
          <w:spacing w:val="0"/>
          <w:w w:val="48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C3C3C1"/>
          <w:spacing w:val="4"/>
          <w:w w:val="47"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959797"/>
          <w:spacing w:val="0"/>
          <w:w w:val="92"/>
        </w:rPr>
        <w:t>,,</w:t>
      </w:r>
      <w:r>
        <w:rPr>
          <w:rFonts w:ascii="Times New Roman" w:hAnsi="Times New Roman" w:cs="Times New Roman" w:eastAsia="Times New Roman"/>
          <w:sz w:val="14"/>
          <w:szCs w:val="14"/>
          <w:color w:val="959797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4"/>
          <w:szCs w:val="14"/>
          <w:color w:val="959797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CAEAC"/>
          <w:spacing w:val="0"/>
          <w:w w:val="68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38" w:lineRule="atLeast"/>
        <w:ind w:right="-20"/>
        <w:jc w:val="left"/>
        <w:rPr>
          <w:rFonts w:ascii="Arial" w:hAnsi="Arial" w:cs="Arial" w:eastAsia="Arial"/>
          <w:sz w:val="9"/>
          <w:szCs w:val="9"/>
        </w:rPr>
      </w:pPr>
      <w:rPr/>
      <w:r>
        <w:rPr/>
        <w:br w:type="column"/>
      </w:r>
      <w:r>
        <w:rPr>
          <w:rFonts w:ascii="Arial" w:hAnsi="Arial" w:cs="Arial" w:eastAsia="Arial"/>
          <w:sz w:val="9"/>
          <w:szCs w:val="9"/>
          <w:color w:val="959797"/>
          <w:spacing w:val="0"/>
          <w:w w:val="148"/>
          <w:i/>
        </w:rPr>
        <w:t>'!,;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60"/>
          <w:cols w:num="2" w:equalWidth="0">
            <w:col w:w="9483" w:space="791"/>
            <w:col w:w="1346"/>
          </w:cols>
        </w:sectPr>
      </w:pPr>
      <w:rPr/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2A2A2A"/>
          <w:w w:val="50"/>
        </w:rPr>
        <w:t>:</w:t>
      </w:r>
      <w:r>
        <w:rPr>
          <w:rFonts w:ascii="Arial" w:hAnsi="Arial" w:cs="Arial" w:eastAsia="Arial"/>
          <w:sz w:val="22"/>
          <w:szCs w:val="22"/>
          <w:color w:val="2A2A2A"/>
          <w:spacing w:val="-30"/>
          <w:w w:val="5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-78"/>
          <w:w w:val="70"/>
          <w:position w:val="4"/>
        </w:rPr>
        <w:t>"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50"/>
          <w:position w:val="0"/>
        </w:rPr>
        <w:t>ı</w:t>
      </w:r>
      <w:r>
        <w:rPr>
          <w:rFonts w:ascii="Arial" w:hAnsi="Arial" w:cs="Arial" w:eastAsia="Arial"/>
          <w:sz w:val="22"/>
          <w:szCs w:val="22"/>
          <w:color w:val="2A2A2A"/>
          <w:spacing w:val="-3"/>
          <w:w w:val="50"/>
          <w:position w:val="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-43"/>
          <w:w w:val="70"/>
          <w:position w:val="4"/>
        </w:rPr>
        <w:t>'</w:t>
      </w:r>
      <w:r>
        <w:rPr>
          <w:rFonts w:ascii="Arial" w:hAnsi="Arial" w:cs="Arial" w:eastAsia="Arial"/>
          <w:sz w:val="22"/>
          <w:szCs w:val="22"/>
          <w:color w:val="2A2A2A"/>
          <w:spacing w:val="0"/>
          <w:w w:val="50"/>
          <w:position w:val="0"/>
        </w:rPr>
        <w:t>: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93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  <w:position w:val="-3"/>
        </w:rPr>
        <w:t>Deniz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5"/>
          <w:position w:val="-3"/>
        </w:rPr>
        <w:t>TAN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169" w:right="-20"/>
        <w:jc w:val="left"/>
        <w:tabs>
          <w:tab w:pos="2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696B6B"/>
          <w:spacing w:val="0"/>
          <w:w w:val="116"/>
          <w:position w:val="2"/>
        </w:rPr>
        <w:t>Ergü</w:t>
      </w:r>
      <w:r>
        <w:rPr>
          <w:rFonts w:ascii="Times New Roman" w:hAnsi="Times New Roman" w:cs="Times New Roman" w:eastAsia="Times New Roman"/>
          <w:sz w:val="28"/>
          <w:szCs w:val="28"/>
          <w:color w:val="696B6B"/>
          <w:spacing w:val="0"/>
          <w:w w:val="116"/>
          <w:position w:val="2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696B6B"/>
          <w:spacing w:val="-7"/>
          <w:w w:val="116"/>
          <w:position w:val="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75B5D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28"/>
          <w:szCs w:val="28"/>
          <w:color w:val="575B5D"/>
          <w:spacing w:val="-17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100"/>
          <w:position w:val="2"/>
        </w:rPr>
        <w:t>YA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-1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4B4B4B"/>
          <w:spacing w:val="0"/>
          <w:w w:val="74"/>
          <w:position w:val="-3"/>
        </w:rPr>
        <w:t>It</w:t>
      </w:r>
      <w:r>
        <w:rPr>
          <w:rFonts w:ascii="Arial" w:hAnsi="Arial" w:cs="Arial" w:eastAsia="Arial"/>
          <w:sz w:val="23"/>
          <w:szCs w:val="23"/>
          <w:color w:val="4B4B4B"/>
          <w:spacing w:val="-1"/>
          <w:w w:val="74"/>
          <w:position w:val="-3"/>
        </w:rPr>
        <w:t>f</w:t>
      </w:r>
      <w:r>
        <w:rPr>
          <w:rFonts w:ascii="Arial" w:hAnsi="Arial" w:cs="Arial" w:eastAsia="Arial"/>
          <w:sz w:val="23"/>
          <w:szCs w:val="23"/>
          <w:color w:val="696B6B"/>
          <w:spacing w:val="0"/>
          <w:w w:val="74"/>
          <w:position w:val="-3"/>
        </w:rPr>
        <w:t>aiye</w:t>
      </w:r>
      <w:r>
        <w:rPr>
          <w:rFonts w:ascii="Arial" w:hAnsi="Arial" w:cs="Arial" w:eastAsia="Arial"/>
          <w:sz w:val="23"/>
          <w:szCs w:val="23"/>
          <w:color w:val="696B6B"/>
          <w:spacing w:val="34"/>
          <w:w w:val="74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696B6B"/>
          <w:spacing w:val="0"/>
          <w:w w:val="74"/>
          <w:position w:val="-3"/>
        </w:rPr>
        <w:t>.:</w:t>
      </w:r>
      <w:r>
        <w:rPr>
          <w:rFonts w:ascii="Arial" w:hAnsi="Arial" w:cs="Arial" w:eastAsia="Arial"/>
          <w:sz w:val="23"/>
          <w:szCs w:val="23"/>
          <w:color w:val="696B6B"/>
          <w:spacing w:val="-6"/>
          <w:w w:val="74"/>
          <w:position w:val="-3"/>
        </w:rPr>
        <w:t>ü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74"/>
          <w:position w:val="-3"/>
        </w:rPr>
        <w:t>ney</w:t>
      </w:r>
      <w:r>
        <w:rPr>
          <w:rFonts w:ascii="Arial" w:hAnsi="Arial" w:cs="Arial" w:eastAsia="Arial"/>
          <w:sz w:val="23"/>
          <w:szCs w:val="23"/>
          <w:color w:val="4B4B4B"/>
          <w:spacing w:val="-7"/>
          <w:w w:val="74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74"/>
          <w:position w:val="-3"/>
        </w:rPr>
        <w:t>Bölg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74"/>
          <w:position w:val="-3"/>
        </w:rPr>
        <w:t>e</w:t>
      </w:r>
      <w:r>
        <w:rPr>
          <w:rFonts w:ascii="Arial" w:hAnsi="Arial" w:cs="Arial" w:eastAsia="Arial"/>
          <w:sz w:val="23"/>
          <w:szCs w:val="23"/>
          <w:color w:val="4B4B4B"/>
          <w:spacing w:val="14"/>
          <w:w w:val="74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77"/>
          <w:position w:val="-3"/>
        </w:rPr>
        <w:t>A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78"/>
          <w:position w:val="-3"/>
        </w:rPr>
        <w:t>m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81"/>
          <w:position w:val="-3"/>
        </w:rPr>
        <w:t>i</w:t>
      </w:r>
      <w:r>
        <w:rPr>
          <w:rFonts w:ascii="Arial" w:hAnsi="Arial" w:cs="Arial" w:eastAsia="Arial"/>
          <w:sz w:val="23"/>
          <w:szCs w:val="23"/>
          <w:color w:val="2A2A2A"/>
          <w:spacing w:val="4"/>
          <w:w w:val="81"/>
          <w:position w:val="-3"/>
        </w:rPr>
        <w:t>r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139"/>
          <w:position w:val="-3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120" w:lineRule="exact"/>
        <w:ind w:left="-30" w:right="1169"/>
        <w:jc w:val="center"/>
        <w:tabs>
          <w:tab w:pos="90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3"/>
          <w:szCs w:val="13"/>
          <w:color w:val="959797"/>
          <w:spacing w:val="0"/>
          <w:w w:val="58"/>
          <w:position w:val="-3"/>
        </w:rPr>
        <w:t>•</w:t>
      </w:r>
      <w:r>
        <w:rPr>
          <w:rFonts w:ascii="Arial" w:hAnsi="Arial" w:cs="Arial" w:eastAsia="Arial"/>
          <w:sz w:val="13"/>
          <w:szCs w:val="13"/>
          <w:color w:val="959797"/>
          <w:spacing w:val="0"/>
          <w:w w:val="58"/>
          <w:position w:val="-3"/>
        </w:rPr>
        <w:t> </w:t>
      </w:r>
      <w:r>
        <w:rPr>
          <w:rFonts w:ascii="Arial" w:hAnsi="Arial" w:cs="Arial" w:eastAsia="Arial"/>
          <w:sz w:val="13"/>
          <w:szCs w:val="13"/>
          <w:color w:val="959797"/>
          <w:spacing w:val="20"/>
          <w:w w:val="58"/>
          <w:position w:val="-3"/>
        </w:rPr>
        <w:t> </w:t>
      </w:r>
      <w:r>
        <w:rPr>
          <w:rFonts w:ascii="Arial" w:hAnsi="Arial" w:cs="Arial" w:eastAsia="Arial"/>
          <w:sz w:val="13"/>
          <w:szCs w:val="13"/>
          <w:color w:val="ACAEAC"/>
          <w:spacing w:val="-6"/>
          <w:w w:val="47"/>
          <w:i/>
          <w:position w:val="-3"/>
        </w:rPr>
        <w:t>,</w:t>
      </w:r>
      <w:r>
        <w:rPr>
          <w:rFonts w:ascii="Arial" w:hAnsi="Arial" w:cs="Arial" w:eastAsia="Arial"/>
          <w:sz w:val="13"/>
          <w:szCs w:val="13"/>
          <w:color w:val="7B7B7C"/>
          <w:spacing w:val="0"/>
          <w:w w:val="99"/>
          <w:i/>
          <w:position w:val="-3"/>
        </w:rPr>
        <w:t>(</w:t>
      </w:r>
      <w:r>
        <w:rPr>
          <w:rFonts w:ascii="Arial" w:hAnsi="Arial" w:cs="Arial" w:eastAsia="Arial"/>
          <w:sz w:val="13"/>
          <w:szCs w:val="13"/>
          <w:color w:val="7B7B7C"/>
          <w:spacing w:val="0"/>
          <w:w w:val="98"/>
          <w:i/>
          <w:position w:val="-3"/>
        </w:rPr>
        <w:t>/</w:t>
      </w:r>
      <w:r>
        <w:rPr>
          <w:rFonts w:ascii="Arial" w:hAnsi="Arial" w:cs="Arial" w:eastAsia="Arial"/>
          <w:sz w:val="13"/>
          <w:szCs w:val="13"/>
          <w:color w:val="7B7B7C"/>
          <w:spacing w:val="11"/>
          <w:w w:val="100"/>
          <w:i/>
          <w:position w:val="-3"/>
        </w:rPr>
        <w:t> </w:t>
      </w:r>
      <w:r>
        <w:rPr>
          <w:rFonts w:ascii="Arial" w:hAnsi="Arial" w:cs="Arial" w:eastAsia="Arial"/>
          <w:sz w:val="13"/>
          <w:szCs w:val="13"/>
          <w:color w:val="959797"/>
          <w:spacing w:val="0"/>
          <w:w w:val="64"/>
          <w:i/>
          <w:position w:val="-3"/>
        </w:rPr>
        <w:t>.</w:t>
      </w:r>
      <w:r>
        <w:rPr>
          <w:rFonts w:ascii="Arial" w:hAnsi="Arial" w:cs="Arial" w:eastAsia="Arial"/>
          <w:sz w:val="13"/>
          <w:szCs w:val="13"/>
          <w:color w:val="959797"/>
          <w:spacing w:val="4"/>
          <w:w w:val="64"/>
          <w:i/>
          <w:position w:val="-3"/>
        </w:rPr>
        <w:t>'</w:t>
      </w:r>
      <w:r>
        <w:rPr>
          <w:rFonts w:ascii="Arial" w:hAnsi="Arial" w:cs="Arial" w:eastAsia="Arial"/>
          <w:sz w:val="13"/>
          <w:szCs w:val="13"/>
          <w:color w:val="575B5D"/>
          <w:spacing w:val="0"/>
          <w:w w:val="64"/>
          <w:i/>
          <w:position w:val="-3"/>
        </w:rPr>
        <w:t>(</w:t>
      </w:r>
      <w:r>
        <w:rPr>
          <w:rFonts w:ascii="Arial" w:hAnsi="Arial" w:cs="Arial" w:eastAsia="Arial"/>
          <w:sz w:val="13"/>
          <w:szCs w:val="13"/>
          <w:color w:val="575B5D"/>
          <w:spacing w:val="-23"/>
          <w:w w:val="64"/>
          <w:i/>
          <w:position w:val="-3"/>
        </w:rPr>
        <w:t> </w:t>
      </w:r>
      <w:r>
        <w:rPr>
          <w:rFonts w:ascii="Arial" w:hAnsi="Arial" w:cs="Arial" w:eastAsia="Arial"/>
          <w:sz w:val="13"/>
          <w:szCs w:val="13"/>
          <w:color w:val="575B5D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13"/>
          <w:szCs w:val="13"/>
          <w:color w:val="575B5D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13"/>
          <w:szCs w:val="13"/>
          <w:color w:val="959797"/>
          <w:spacing w:val="0"/>
          <w:w w:val="100"/>
          <w:position w:val="-3"/>
        </w:rPr>
        <w:t>•</w:t>
      </w:r>
      <w:r>
        <w:rPr>
          <w:rFonts w:ascii="Arial" w:hAnsi="Arial" w:cs="Arial" w:eastAsia="Arial"/>
          <w:sz w:val="13"/>
          <w:szCs w:val="13"/>
          <w:color w:val="959797"/>
          <w:spacing w:val="20"/>
          <w:w w:val="100"/>
          <w:position w:val="-3"/>
        </w:rPr>
        <w:t> </w:t>
      </w:r>
      <w:r>
        <w:rPr>
          <w:rFonts w:ascii="Arial" w:hAnsi="Arial" w:cs="Arial" w:eastAsia="Arial"/>
          <w:sz w:val="13"/>
          <w:szCs w:val="13"/>
          <w:color w:val="7B7B7C"/>
          <w:spacing w:val="0"/>
          <w:w w:val="76"/>
          <w:position w:val="-3"/>
        </w:rPr>
        <w:t>ı;&gt;</w:t>
      </w:r>
      <w:r>
        <w:rPr>
          <w:rFonts w:ascii="Arial" w:hAnsi="Arial" w:cs="Arial" w:eastAsia="Arial"/>
          <w:sz w:val="13"/>
          <w:szCs w:val="13"/>
          <w:color w:val="7B7B7C"/>
          <w:spacing w:val="0"/>
          <w:w w:val="76"/>
          <w:position w:val="-3"/>
        </w:rPr>
        <w:t> </w:t>
      </w:r>
      <w:r>
        <w:rPr>
          <w:rFonts w:ascii="Arial" w:hAnsi="Arial" w:cs="Arial" w:eastAsia="Arial"/>
          <w:sz w:val="13"/>
          <w:szCs w:val="13"/>
          <w:color w:val="7B7B7C"/>
          <w:spacing w:val="20"/>
          <w:w w:val="76"/>
          <w:position w:val="-3"/>
        </w:rPr>
        <w:t> </w:t>
      </w:r>
      <w:r>
        <w:rPr>
          <w:rFonts w:ascii="Arial" w:hAnsi="Arial" w:cs="Arial" w:eastAsia="Arial"/>
          <w:sz w:val="10"/>
          <w:szCs w:val="10"/>
          <w:color w:val="959797"/>
          <w:spacing w:val="0"/>
          <w:w w:val="192"/>
          <w:position w:val="-3"/>
        </w:rPr>
        <w:t>,!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185" w:right="1255"/>
        <w:jc w:val="center"/>
        <w:tabs>
          <w:tab w:pos="4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575B5D"/>
          <w:spacing w:val="0"/>
          <w:w w:val="133"/>
          <w:position w:val="1"/>
        </w:rPr>
        <w:t>.</w:t>
      </w:r>
      <w:r>
        <w:rPr>
          <w:rFonts w:ascii="Arial" w:hAnsi="Arial" w:cs="Arial" w:eastAsia="Arial"/>
          <w:sz w:val="14"/>
          <w:szCs w:val="14"/>
          <w:color w:val="575B5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575B5D"/>
          <w:spacing w:val="0"/>
          <w:w w:val="100"/>
          <w:position w:val="1"/>
        </w:rPr>
      </w:r>
      <w:r>
        <w:rPr>
          <w:rFonts w:ascii="Arial" w:hAnsi="Arial" w:cs="Arial" w:eastAsia="Arial"/>
          <w:sz w:val="14"/>
          <w:szCs w:val="14"/>
          <w:color w:val="4B4B4B"/>
          <w:spacing w:val="-9"/>
          <w:w w:val="78"/>
          <w:position w:val="1"/>
        </w:rPr>
        <w:t>:</w:t>
      </w:r>
      <w:r>
        <w:rPr>
          <w:rFonts w:ascii="Arial" w:hAnsi="Arial" w:cs="Arial" w:eastAsia="Arial"/>
          <w:sz w:val="14"/>
          <w:szCs w:val="14"/>
          <w:color w:val="7B7B7C"/>
          <w:spacing w:val="-19"/>
          <w:w w:val="78"/>
          <w:position w:val="1"/>
        </w:rPr>
        <w:t>:</w:t>
      </w:r>
      <w:r>
        <w:rPr>
          <w:rFonts w:ascii="Arial" w:hAnsi="Arial" w:cs="Arial" w:eastAsia="Arial"/>
          <w:sz w:val="14"/>
          <w:szCs w:val="14"/>
          <w:color w:val="4B4B4B"/>
          <w:spacing w:val="-7"/>
          <w:w w:val="78"/>
          <w:position w:val="1"/>
        </w:rPr>
        <w:t>ı</w:t>
      </w:r>
      <w:r>
        <w:rPr>
          <w:rFonts w:ascii="Arial" w:hAnsi="Arial" w:cs="Arial" w:eastAsia="Arial"/>
          <w:sz w:val="14"/>
          <w:szCs w:val="14"/>
          <w:color w:val="7B7B7C"/>
          <w:spacing w:val="0"/>
          <w:w w:val="78"/>
          <w:position w:val="1"/>
        </w:rPr>
        <w:t>ı</w:t>
      </w:r>
      <w:r>
        <w:rPr>
          <w:rFonts w:ascii="Arial" w:hAnsi="Arial" w:cs="Arial" w:eastAsia="Arial"/>
          <w:sz w:val="14"/>
          <w:szCs w:val="14"/>
          <w:color w:val="7B7B7C"/>
          <w:spacing w:val="17"/>
          <w:w w:val="78"/>
          <w:position w:val="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B4B4B"/>
          <w:spacing w:val="-18"/>
          <w:w w:val="96"/>
          <w:i/>
          <w:position w:val="1"/>
        </w:rPr>
        <w:t>t</w:t>
      </w:r>
      <w:r>
        <w:rPr>
          <w:rFonts w:ascii="Times New Roman" w:hAnsi="Times New Roman" w:cs="Times New Roman" w:eastAsia="Times New Roman"/>
          <w:sz w:val="15"/>
          <w:szCs w:val="15"/>
          <w:color w:val="696B6B"/>
          <w:spacing w:val="0"/>
          <w:w w:val="64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696B6B"/>
          <w:spacing w:val="0"/>
          <w:w w:val="100"/>
          <w:i/>
          <w:position w:val="1"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696B6B"/>
          <w:spacing w:val="2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50"/>
          <w:position w:val="1"/>
        </w:rPr>
        <w:t>?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-32"/>
          <w:w w:val="50"/>
          <w:position w:val="1"/>
        </w:rPr>
        <w:t>;</w:t>
      </w:r>
      <w:r>
        <w:rPr>
          <w:rFonts w:ascii="Times New Roman" w:hAnsi="Times New Roman" w:cs="Times New Roman" w:eastAsia="Times New Roman"/>
          <w:sz w:val="21"/>
          <w:szCs w:val="21"/>
          <w:color w:val="696B6B"/>
          <w:spacing w:val="0"/>
          <w:w w:val="43"/>
          <w:position w:val="1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696B6B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59797"/>
          <w:spacing w:val="0"/>
          <w:w w:val="55"/>
          <w:position w:val="1"/>
        </w:rPr>
        <w:t>_;:</w:t>
      </w:r>
      <w:r>
        <w:rPr>
          <w:rFonts w:ascii="Times New Roman" w:hAnsi="Times New Roman" w:cs="Times New Roman" w:eastAsia="Times New Roman"/>
          <w:sz w:val="21"/>
          <w:szCs w:val="21"/>
          <w:color w:val="959797"/>
          <w:spacing w:val="-3"/>
          <w:w w:val="56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959797"/>
          <w:spacing w:val="-11"/>
          <w:w w:val="137"/>
          <w:position w:val="1"/>
        </w:rPr>
        <w:t>•</w:t>
      </w:r>
      <w:r>
        <w:rPr>
          <w:rFonts w:ascii="Times New Roman" w:hAnsi="Times New Roman" w:cs="Times New Roman" w:eastAsia="Times New Roman"/>
          <w:sz w:val="21"/>
          <w:szCs w:val="21"/>
          <w:color w:val="696B6B"/>
          <w:spacing w:val="0"/>
          <w:w w:val="80"/>
          <w:position w:val="1"/>
        </w:rPr>
        <w:t>•.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460" w:right="1543"/>
        <w:jc w:val="center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959797"/>
          <w:w w:val="182"/>
        </w:rPr>
        <w:t>'!"'••I</w:t>
      </w:r>
      <w:r>
        <w:rPr>
          <w:rFonts w:ascii="Times New Roman" w:hAnsi="Times New Roman" w:cs="Times New Roman" w:eastAsia="Times New Roman"/>
          <w:sz w:val="9"/>
          <w:szCs w:val="9"/>
          <w:color w:val="959797"/>
          <w:spacing w:val="1"/>
          <w:w w:val="182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696B6B"/>
          <w:spacing w:val="-7"/>
          <w:w w:val="82"/>
        </w:rPr>
        <w:t>A</w:t>
      </w:r>
      <w:r>
        <w:rPr>
          <w:rFonts w:ascii="Times New Roman" w:hAnsi="Times New Roman" w:cs="Times New Roman" w:eastAsia="Times New Roman"/>
          <w:sz w:val="9"/>
          <w:szCs w:val="9"/>
          <w:color w:val="7B7B7C"/>
          <w:spacing w:val="0"/>
          <w:w w:val="117"/>
        </w:rPr>
        <w:t>..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240" w:right="60"/>
          <w:cols w:num="3" w:equalWidth="0">
            <w:col w:w="653" w:space="1506"/>
            <w:col w:w="3553" w:space="3336"/>
            <w:col w:w="2572"/>
          </w:cols>
        </w:sectPr>
      </w:pPr>
      <w:rPr/>
    </w:p>
    <w:p>
      <w:pPr>
        <w:spacing w:before="0" w:after="0" w:line="695" w:lineRule="exact"/>
        <w:ind w:left="3164" w:right="-20"/>
        <w:jc w:val="left"/>
        <w:tabs>
          <w:tab w:pos="3760" w:val="left"/>
        </w:tabs>
        <w:rPr>
          <w:rFonts w:ascii="Arial" w:hAnsi="Arial" w:cs="Arial" w:eastAsia="Arial"/>
          <w:sz w:val="60"/>
          <w:szCs w:val="60"/>
        </w:rPr>
      </w:pPr>
      <w:rPr/>
      <w:r>
        <w:rPr/>
        <w:pict>
          <v:group style="position:absolute;margin-left:15.84852pt;margin-top:29.792488pt;width:571.720722pt;height:767.614731pt;mso-position-horizontal-relative:page;mso-position-vertical-relative:page;z-index:-17272" coordorigin="317,596" coordsize="11434,15352">
            <v:group style="position:absolute;left:371;top:627;width:11355;height:2" coordorigin="371,627" coordsize="11355,2">
              <v:shape style="position:absolute;left:371;top:627;width:11355;height:2" coordorigin="371,627" coordsize="11355,0" path="m371,627l11726,627e" filled="f" stroked="t" strokeweight=".704379pt" strokecolor="#5B5B5B">
                <v:path arrowok="t"/>
              </v:shape>
            </v:group>
            <v:group style="position:absolute;left:333;top:603;width:2;height:769" coordorigin="333,603" coordsize="2,769">
              <v:shape style="position:absolute;left:333;top:603;width:2;height:769" coordorigin="333,603" coordsize="0,769" path="m333,1372l333,603e" filled="f" stroked="t" strokeweight=".704379pt" strokecolor="#000000">
                <v:path arrowok="t"/>
              </v:shape>
            </v:group>
            <v:group style="position:absolute;left:2388;top:617;width:2;height:532" coordorigin="2388,617" coordsize="2,532">
              <v:shape style="position:absolute;left:2388;top:617;width:2;height:532" coordorigin="2388,617" coordsize="0,532" path="m2388,1149l2388,617e" filled="f" stroked="t" strokeweight=".704379pt" strokecolor="#4B4B4B">
                <v:path arrowok="t"/>
              </v:shape>
            </v:group>
            <v:group style="position:absolute;left:7457;top:636;width:4269;height:2" coordorigin="7457,636" coordsize="4269,2">
              <v:shape style="position:absolute;left:7457;top:636;width:4269;height:2" coordorigin="7457,636" coordsize="4269,0" path="m7457,636l11726,636e" filled="f" stroked="t" strokeweight=".704379pt" strokecolor="#575757">
                <v:path arrowok="t"/>
              </v:shape>
            </v:group>
            <v:group style="position:absolute;left:9091;top:627;width:2;height:1500" coordorigin="9091,627" coordsize="2,1500">
              <v:shape style="position:absolute;left:9091;top:627;width:2;height:1500" coordorigin="9091,627" coordsize="0,1500" path="m9091,2127l9091,627e" filled="f" stroked="t" strokeweight=".704379pt" strokecolor="#4B4B4B">
                <v:path arrowok="t"/>
              </v:shape>
            </v:group>
            <v:group style="position:absolute;left:2353;top:1120;width:2;height:252" coordorigin="2353,1120" coordsize="2,252">
              <v:shape style="position:absolute;left:2353;top:1120;width:2;height:252" coordorigin="2353,1120" coordsize="0,252" path="m2353,1372l2353,1120e" filled="f" stroked="t" strokeweight=".704379pt" strokecolor="#000000">
                <v:path arrowok="t"/>
              </v:shape>
            </v:group>
            <v:group style="position:absolute;left:369;top:612;width:2;height:916" coordorigin="369,612" coordsize="2,916">
              <v:shape style="position:absolute;left:369;top:612;width:2;height:916" coordorigin="369,612" coordsize="0,916" path="m369,1529l369,612e" filled="f" stroked="t" strokeweight=".469586pt" strokecolor="#A3A3A3">
                <v:path arrowok="t"/>
              </v:shape>
            </v:group>
            <v:group style="position:absolute;left:2388;top:1343;width:2;height:128" coordorigin="2388,1343" coordsize="2,128">
              <v:shape style="position:absolute;left:2388;top:1343;width:2;height:128" coordorigin="2388,1343" coordsize="0,128" path="m2388,1472l2388,1343e" filled="f" stroked="t" strokeweight=".704379pt" strokecolor="#383838">
                <v:path arrowok="t"/>
              </v:shape>
            </v:group>
            <v:group style="position:absolute;left:366;top:2115;width:2869;height:2" coordorigin="366,2115" coordsize="2869,2">
              <v:shape style="position:absolute;left:366;top:2115;width:2869;height:2" coordorigin="366,2115" coordsize="2869,0" path="m366,2115l3235,2115e" filled="f" stroked="t" strokeweight=".704379pt" strokecolor="#575757">
                <v:path arrowok="t"/>
              </v:shape>
            </v:group>
            <v:group style="position:absolute;left:2385;top:1405;width:2;height:722" coordorigin="2385,1405" coordsize="2,722">
              <v:shape style="position:absolute;left:2385;top:1405;width:2;height:722" coordorigin="2385,1405" coordsize="0,722" path="m2385,2127l2385,1405e" filled="f" stroked="t" strokeweight=".939172pt" strokecolor="#4F4F4F">
                <v:path arrowok="t"/>
              </v:shape>
            </v:group>
            <v:group style="position:absolute;left:3179;top:2117;width:235;height:2" coordorigin="3179,2117" coordsize="235,2">
              <v:shape style="position:absolute;left:3179;top:2117;width:235;height:2" coordorigin="3179,2117" coordsize="235,0" path="m3179,2117l3414,2117e" filled="f" stroked="t" strokeweight=".469586pt" strokecolor="#484848">
                <v:path arrowok="t"/>
              </v:shape>
            </v:group>
            <v:group style="position:absolute;left:3358;top:2117;width:498;height:2" coordorigin="3358,2117" coordsize="498,2">
              <v:shape style="position:absolute;left:3358;top:2117;width:498;height:2" coordorigin="3358,2117" coordsize="498,0" path="m3358,2117l3855,2117e" filled="f" stroked="t" strokeweight=".939172pt" strokecolor="#606060">
                <v:path arrowok="t"/>
              </v:shape>
            </v:group>
            <v:group style="position:absolute;left:3799;top:2117;width:216;height:2" coordorigin="3799,2117" coordsize="216,2">
              <v:shape style="position:absolute;left:3799;top:2117;width:216;height:2" coordorigin="3799,2117" coordsize="216,0" path="m3799,2117l4015,2117e" filled="f" stroked="t" strokeweight=".469586pt" strokecolor="#3B3B3B">
                <v:path arrowok="t"/>
              </v:shape>
            </v:group>
            <v:group style="position:absolute;left:3959;top:2120;width:3113;height:2" coordorigin="3959,2120" coordsize="3113,2">
              <v:shape style="position:absolute;left:3959;top:2120;width:3113;height:2" coordorigin="3959,2120" coordsize="3113,0" path="m3959,2120l7072,2120e" filled="f" stroked="t" strokeweight=".704379pt" strokecolor="#575757">
                <v:path arrowok="t"/>
              </v:shape>
            </v:group>
            <v:group style="position:absolute;left:7016;top:2122;width:329;height:2" coordorigin="7016,2122" coordsize="329,2">
              <v:shape style="position:absolute;left:7016;top:2122;width:329;height:2" coordorigin="7016,2122" coordsize="329,0" path="m7016,2122l7344,2122e" filled="f" stroked="t" strokeweight=".469586pt" strokecolor="#383838">
                <v:path arrowok="t"/>
              </v:shape>
            </v:group>
            <v:group style="position:absolute;left:7288;top:2122;width:4438;height:2" coordorigin="7288,2122" coordsize="4438,2">
              <v:shape style="position:absolute;left:7288;top:2122;width:4438;height:2" coordorigin="7288,2122" coordsize="4438,0" path="m7288,2122l11726,2122e" filled="f" stroked="t" strokeweight=".704379pt" strokecolor="#575757">
                <v:path arrowok="t"/>
              </v:shape>
            </v:group>
            <v:group style="position:absolute;left:8786;top:2122;width:324;height:2" coordorigin="8786,2122" coordsize="324,2">
              <v:shape style="position:absolute;left:8786;top:2122;width:324;height:2" coordorigin="8786,2122" coordsize="324,0" path="m8786,2122l9110,2122e" filled="f" stroked="t" strokeweight=".469586pt" strokecolor="#444444">
                <v:path arrowok="t"/>
              </v:shape>
            </v:group>
            <v:group style="position:absolute;left:333;top:1619;width:2;height:484" coordorigin="333,1619" coordsize="2,484">
              <v:shape style="position:absolute;left:333;top:1619;width:2;height:484" coordorigin="333,1619" coordsize="0,484" path="m333,2103l333,1619e" filled="f" stroked="t" strokeweight=".704379pt" strokecolor="#000000">
                <v:path arrowok="t"/>
              </v:shape>
            </v:group>
            <v:group style="position:absolute;left:371;top:2357;width:2526;height:2" coordorigin="371,2357" coordsize="2526,2">
              <v:shape style="position:absolute;left:371;top:2357;width:2526;height:2" coordorigin="371,2357" coordsize="2526,0" path="m371,2357l2897,2357e" filled="f" stroked="t" strokeweight=".704379pt" strokecolor="#545454">
                <v:path arrowok="t"/>
              </v:shape>
            </v:group>
            <v:group style="position:absolute;left:369;top:2231;width:2;height:166" coordorigin="369,2231" coordsize="2,166">
              <v:shape style="position:absolute;left:369;top:2231;width:2;height:166" coordorigin="369,2231" coordsize="0,166" path="m369,2397l369,2231e" filled="f" stroked="t" strokeweight=".234793pt" strokecolor="#646464">
                <v:path arrowok="t"/>
              </v:shape>
            </v:group>
            <v:group style="position:absolute;left:2841;top:2362;width:394;height:2" coordorigin="2841,2362" coordsize="394,2">
              <v:shape style="position:absolute;left:2841;top:2362;width:394;height:2" coordorigin="2841,2362" coordsize="394,0" path="m2841,2362l3235,2362e" filled="f" stroked="t" strokeweight=".469586pt" strokecolor="#3B3B3B">
                <v:path arrowok="t"/>
              </v:shape>
            </v:group>
            <v:group style="position:absolute;left:3179;top:2362;width:8546;height:2" coordorigin="3179,2362" coordsize="8546,2">
              <v:shape style="position:absolute;left:3179;top:2362;width:8546;height:2" coordorigin="3179,2362" coordsize="8546,0" path="m3179,2362l11726,2362e" filled="f" stroked="t" strokeweight=".704379pt" strokecolor="#575757">
                <v:path arrowok="t"/>
              </v:shape>
            </v:group>
            <v:group style="position:absolute;left:333;top:2355;width:2;height:228" coordorigin="333,2355" coordsize="2,228">
              <v:shape style="position:absolute;left:333;top:2355;width:2;height:228" coordorigin="333,2355" coordsize="0,228" path="m333,2582l333,2355e" filled="f" stroked="t" strokeweight=".704379pt" strokecolor="#000000">
                <v:path arrowok="t"/>
              </v:shape>
            </v:group>
            <v:group style="position:absolute;left:366;top:2599;width:7011;height:2" coordorigin="366,2599" coordsize="7011,2">
              <v:shape style="position:absolute;left:366;top:2599;width:7011;height:2" coordorigin="366,2599" coordsize="7011,0" path="m366,2599l7377,2599e" filled="f" stroked="t" strokeweight=".704379pt" strokecolor="#545454">
                <v:path arrowok="t"/>
              </v:shape>
            </v:group>
            <v:group style="position:absolute;left:7016;top:2601;width:2085;height:2" coordorigin="7016,2601" coordsize="2085,2">
              <v:shape style="position:absolute;left:7016;top:2601;width:2085;height:2" coordorigin="7016,2601" coordsize="2085,0" path="m7016,2601l9101,2601e" filled="f" stroked="t" strokeweight=".469586pt" strokecolor="#4F4F4F">
                <v:path arrowok="t"/>
              </v:shape>
            </v:group>
            <v:group style="position:absolute;left:9044;top:2601;width:2681;height:2" coordorigin="9044,2601" coordsize="2681,2">
              <v:shape style="position:absolute;left:9044;top:2601;width:2681;height:2" coordorigin="9044,2601" coordsize="2681,0" path="m9044,2601l11726,2601e" filled="f" stroked="t" strokeweight=".704379pt" strokecolor="#5B5B5B">
                <v:path arrowok="t"/>
              </v:shape>
            </v:group>
            <v:group style="position:absolute;left:366;top:2841;width:11369;height:2" coordorigin="366,2841" coordsize="11369,2">
              <v:shape style="position:absolute;left:366;top:2841;width:11369;height:2" coordorigin="366,2841" coordsize="11369,0" path="m366,2841l11735,2841e" filled="f" stroked="t" strokeweight=".704379pt" strokecolor="#575757">
                <v:path arrowok="t"/>
              </v:shape>
            </v:group>
            <v:group style="position:absolute;left:369;top:612;width:2;height:2260" coordorigin="369,612" coordsize="2,2260">
              <v:shape style="position:absolute;left:369;top:612;width:2;height:2260" coordorigin="369,612" coordsize="0,2260" path="m369,2872l369,612e" filled="f" stroked="t" strokeweight=".469586pt" strokecolor="#808080">
                <v:path arrowok="t"/>
              </v:shape>
            </v:group>
            <v:group style="position:absolute;left:8786;top:2844;width:315;height:2" coordorigin="8786,2844" coordsize="315,2">
              <v:shape style="position:absolute;left:8786;top:2844;width:315;height:2" coordorigin="8786,2844" coordsize="315,0" path="m8786,2844l9101,2844e" filled="f" stroked="t" strokeweight=".469586pt" strokecolor="#3B3B3B">
                <v:path arrowok="t"/>
              </v:shape>
            </v:group>
            <v:group style="position:absolute;left:371;top:3079;width:11359;height:2" coordorigin="371,3079" coordsize="11359,2">
              <v:shape style="position:absolute;left:371;top:3079;width:11359;height:2" coordorigin="371,3079" coordsize="11359,0" path="m371,3079l11730,3079e" filled="f" stroked="t" strokeweight=".704379pt" strokecolor="#575757">
                <v:path arrowok="t"/>
              </v:shape>
            </v:group>
            <v:group style="position:absolute;left:366;top:2578;width:2;height:1761" coordorigin="366,2578" coordsize="2,1761">
              <v:shape style="position:absolute;left:366;top:2578;width:2;height:1761" coordorigin="366,2578" coordsize="0,1761" path="m366,4339l366,2578e" filled="f" stroked="t" strokeweight=".469586pt" strokecolor="#5B5B5B">
                <v:path arrowok="t"/>
              </v:shape>
            </v:group>
            <v:group style="position:absolute;left:8786;top:3081;width:315;height:2" coordorigin="8786,3081" coordsize="315,2">
              <v:shape style="position:absolute;left:8786;top:3081;width:315;height:2" coordorigin="8786,3081" coordsize="315,0" path="m8786,3081l9101,3081e" filled="f" stroked="t" strokeweight=".469586pt" strokecolor="#444444">
                <v:path arrowok="t"/>
              </v:shape>
            </v:group>
            <v:group style="position:absolute;left:366;top:3316;width:11373;height:2" coordorigin="366,3316" coordsize="11373,2">
              <v:shape style="position:absolute;left:366;top:3316;width:11373;height:2" coordorigin="366,3316" coordsize="11373,0" path="m366,3316l11740,3316e" filled="f" stroked="t" strokeweight=".704379pt" strokecolor="#545454">
                <v:path arrowok="t"/>
              </v:shape>
            </v:group>
            <v:group style="position:absolute;left:369;top:3048;width:2;height:299" coordorigin="369,3048" coordsize="2,299">
              <v:shape style="position:absolute;left:369;top:3048;width:2;height:299" coordorigin="369,3048" coordsize="0,299" path="m369,3347l369,3048e" filled="f" stroked="t" strokeweight=".469586pt" strokecolor="#484848">
                <v:path arrowok="t"/>
              </v:shape>
            </v:group>
            <v:group style="position:absolute;left:3858;top:3309;width:2;height:750" coordorigin="3858,3309" coordsize="2,750">
              <v:shape style="position:absolute;left:3858;top:3309;width:2;height:750" coordorigin="3858,3309" coordsize="0,750" path="m3858,4059l3858,3309e" filled="f" stroked="t" strokeweight=".704379pt" strokecolor="#444444">
                <v:path arrowok="t"/>
              </v:shape>
            </v:group>
            <v:group style="position:absolute;left:7044;top:3304;width:2;height:242" coordorigin="7044,3304" coordsize="2,242">
              <v:shape style="position:absolute;left:7044;top:3304;width:2;height:242" coordorigin="7044,3304" coordsize="0,242" path="m7044,3546l7044,3304e" filled="f" stroked="t" strokeweight=".704379pt" strokecolor="#646464">
                <v:path arrowok="t"/>
              </v:shape>
            </v:group>
            <v:group style="position:absolute;left:3822;top:3722;width:3226;height:2" coordorigin="3822,3722" coordsize="3226,2">
              <v:shape style="position:absolute;left:3822;top:3722;width:3226;height:2" coordorigin="3822,3722" coordsize="3226,0" path="m3822,3722l7048,3722e" filled="f" stroked="t" strokeweight=".704379pt" strokecolor="#5B5B5B">
                <v:path arrowok="t"/>
              </v:shape>
            </v:group>
            <v:group style="position:absolute;left:7044;top:3546;width:2;height:484" coordorigin="7044,3546" coordsize="2,484">
              <v:shape style="position:absolute;left:7044;top:3546;width:2;height:484" coordorigin="7044,3546" coordsize="0,484" path="m7044,4030l7044,3546e" filled="f" stroked="t" strokeweight=".234793pt" strokecolor="#4B4B4B">
                <v:path arrowok="t"/>
              </v:shape>
            </v:group>
            <v:group style="position:absolute;left:9044;top:3691;width:216;height:2" coordorigin="9044,3691" coordsize="216,2">
              <v:shape style="position:absolute;left:9044;top:3691;width:216;height:2" coordorigin="9044,3691" coordsize="216,0" path="m9044,3691l9260,3691e" filled="f" stroked="t" strokeweight=".234793pt" strokecolor="#606060">
                <v:path arrowok="t"/>
              </v:shape>
            </v:group>
            <v:group style="position:absolute;left:10016;top:3691;width:559;height:2" coordorigin="10016,3691" coordsize="559,2">
              <v:shape style="position:absolute;left:10016;top:3691;width:559;height:2" coordorigin="10016,3691" coordsize="559,0" path="m10016,3691l10575,3691e" filled="f" stroked="t" strokeweight=".234793pt" strokecolor="#4B4B4B">
                <v:path arrowok="t"/>
              </v:shape>
            </v:group>
            <v:group style="position:absolute;left:10786;top:3693;width:934;height:2" coordorigin="10786,3693" coordsize="934,2">
              <v:shape style="position:absolute;left:10786;top:3693;width:934;height:2" coordorigin="10786,3693" coordsize="934,0" path="m10786,3693l11721,3693e" filled="f" stroked="t" strokeweight=".234793pt" strokecolor="#5B5B5B">
                <v:path arrowok="t"/>
              </v:shape>
            </v:group>
            <v:group style="position:absolute;left:366;top:4045;width:502;height:2" coordorigin="366,4045" coordsize="502,2">
              <v:shape style="position:absolute;left:366;top:4045;width:502;height:2" coordorigin="366,4045" coordsize="502,0" path="m366,4045l869,4045e" filled="f" stroked="t" strokeweight=".704379pt" strokecolor="#5B5B5B">
                <v:path arrowok="t"/>
              </v:shape>
            </v:group>
            <v:group style="position:absolute;left:812;top:4045;width:207;height:2" coordorigin="812,4045" coordsize="207,2">
              <v:shape style="position:absolute;left:812;top:4045;width:207;height:2" coordorigin="812,4045" coordsize="207,0" path="m812,4045l1019,4045e" filled="f" stroked="t" strokeweight=".469586pt" strokecolor="#383838">
                <v:path arrowok="t"/>
              </v:shape>
            </v:group>
            <v:group style="position:absolute;left:963;top:4045;width:3052;height:2" coordorigin="963,4045" coordsize="3052,2">
              <v:shape style="position:absolute;left:963;top:4045;width:3052;height:2" coordorigin="963,4045" coordsize="3052,0" path="m963,4045l4015,4045e" filled="f" stroked="t" strokeweight=".939172pt" strokecolor="#545454">
                <v:path arrowok="t"/>
              </v:shape>
            </v:group>
            <v:group style="position:absolute;left:3959;top:4047;width:2794;height:2" coordorigin="3959,4047" coordsize="2794,2">
              <v:shape style="position:absolute;left:3959;top:4047;width:2794;height:2" coordorigin="3959,4047" coordsize="2794,0" path="m3959,4047l6753,4047e" filled="f" stroked="t" strokeweight=".939172pt" strokecolor="#3F3F3F">
                <v:path arrowok="t"/>
              </v:shape>
            </v:group>
            <v:group style="position:absolute;left:6696;top:4049;width:5034;height:2" coordorigin="6696,4049" coordsize="5034,2">
              <v:shape style="position:absolute;left:6696;top:4049;width:5034;height:2" coordorigin="6696,4049" coordsize="5034,0" path="m6696,4049l11730,4049e" filled="f" stroked="t" strokeweight=".704379pt" strokecolor="#575757">
                <v:path arrowok="t"/>
              </v:shape>
            </v:group>
            <v:group style="position:absolute;left:362;top:4325;width:11369;height:2" coordorigin="362,4325" coordsize="11369,2">
              <v:shape style="position:absolute;left:362;top:4325;width:11369;height:2" coordorigin="362,4325" coordsize="11369,0" path="m362,4325l11730,4325e" filled="f" stroked="t" strokeweight=".704379pt" strokecolor="#575757">
                <v:path arrowok="t"/>
              </v:shape>
            </v:group>
            <v:group style="position:absolute;left:4846;top:4327;width:657;height:2" coordorigin="4846,4327" coordsize="657,2">
              <v:shape style="position:absolute;left:4846;top:4327;width:657;height:2" coordorigin="4846,4327" coordsize="657,0" path="m4846,4327l5504,4327e" filled="f" stroked="t" strokeweight=".704379pt" strokecolor="#545454">
                <v:path arrowok="t"/>
              </v:shape>
            </v:group>
            <v:group style="position:absolute;left:7551;top:4327;width:1451;height:2" coordorigin="7551,4327" coordsize="1451,2">
              <v:shape style="position:absolute;left:7551;top:4327;width:1451;height:2" coordorigin="7551,4327" coordsize="1451,0" path="m7551,4327l9002,4327e" filled="f" stroked="t" strokeweight=".704379pt" strokecolor="#5B5B5B">
                <v:path arrowok="t"/>
              </v:shape>
            </v:group>
            <v:group style="position:absolute;left:9044;top:4327;width:258;height:2" coordorigin="9044,4327" coordsize="258,2">
              <v:shape style="position:absolute;left:9044;top:4327;width:258;height:2" coordorigin="9044,4327" coordsize="258,0" path="m9044,4327l9302,4327e" filled="f" stroked="t" strokeweight=".469586pt" strokecolor="#484848">
                <v:path arrowok="t"/>
              </v:shape>
            </v:group>
            <v:group style="position:absolute;left:2376;top:4567;width:4968;height:2" coordorigin="2376,4567" coordsize="4968,2">
              <v:shape style="position:absolute;left:2376;top:4567;width:4968;height:2" coordorigin="2376,4567" coordsize="4968,0" path="m2376,4567l7344,4567e" filled="f" stroked="t" strokeweight=".704379pt" strokecolor="#545454">
                <v:path arrowok="t"/>
              </v:shape>
            </v:group>
            <v:group style="position:absolute;left:7288;top:4567;width:427;height:2" coordorigin="7288,4567" coordsize="427,2">
              <v:shape style="position:absolute;left:7288;top:4567;width:427;height:2" coordorigin="7288,4567" coordsize="427,0" path="m7288,4567l7715,4567e" filled="f" stroked="t" strokeweight=".469586pt" strokecolor="#3F3F3F">
                <v:path arrowok="t"/>
              </v:shape>
            </v:group>
            <v:group style="position:absolute;left:7659;top:4569;width:4076;height:2" coordorigin="7659,4569" coordsize="4076,2">
              <v:shape style="position:absolute;left:7659;top:4569;width:4076;height:2" coordorigin="7659,4569" coordsize="4076,0" path="m7659,4569l11735,4569e" filled="f" stroked="t" strokeweight=".704379pt" strokecolor="#575757">
                <v:path arrowok="t"/>
              </v:shape>
            </v:group>
            <v:group style="position:absolute;left:4902;top:4557;width:2;height:2165" coordorigin="4902,4557" coordsize="2,2165">
              <v:shape style="position:absolute;left:4902;top:4557;width:2;height:2165" coordorigin="4902,4557" coordsize="0,2165" path="m4902,6722l4902,4557e" filled="f" stroked="t" strokeweight=".939172pt" strokecolor="#4B4B4B">
                <v:path arrowok="t"/>
              </v:shape>
            </v:group>
            <v:group style="position:absolute;left:4898;top:5049;width:6832;height:2" coordorigin="4898,5049" coordsize="6832,2">
              <v:shape style="position:absolute;left:4898;top:5049;width:6832;height:2" coordorigin="4898,5049" coordsize="6832,0" path="m4898,5049l11730,5049e" filled="f" stroked="t" strokeweight=".704379pt" strokecolor="#575757">
                <v:path arrowok="t"/>
              </v:shape>
            </v:group>
            <v:group style="position:absolute;left:7687;top:4562;width:2;height:242" coordorigin="7687,4562" coordsize="2,242">
              <v:shape style="position:absolute;left:7687;top:4562;width:2;height:242" coordorigin="7687,4562" coordsize="0,242" path="m7687,4804l7687,4562e" filled="f" stroked="t" strokeweight=".234793pt" strokecolor="#5B5B5B">
                <v:path arrowok="t"/>
              </v:shape>
            </v:group>
            <v:group style="position:absolute;left:7687;top:4804;width:2;height:233" coordorigin="7687,4804" coordsize="2,233">
              <v:shape style="position:absolute;left:7687;top:4804;width:2;height:233" coordorigin="7687,4804" coordsize="0,233" path="m7687,5037l7687,4804e" filled="f" stroked="t" strokeweight=".234793pt" strokecolor="#000000">
                <v:path arrowok="t"/>
              </v:shape>
            </v:group>
            <v:group style="position:absolute;left:9044;top:5049;width:258;height:2" coordorigin="9044,5049" coordsize="258,2">
              <v:shape style="position:absolute;left:9044;top:5049;width:258;height:2" coordorigin="9044,5049" coordsize="258,0" path="m9044,5049l9302,5049e" filled="f" stroked="t" strokeweight=".469586pt" strokecolor="#444444">
                <v:path arrowok="t"/>
              </v:shape>
            </v:group>
            <v:group style="position:absolute;left:4902;top:5291;width:6828;height:2" coordorigin="4902,5291" coordsize="6828,2">
              <v:shape style="position:absolute;left:4902;top:5291;width:6828;height:2" coordorigin="4902,5291" coordsize="6828,0" path="m4902,5291l11730,5291e" filled="f" stroked="t" strokeweight=".704379pt" strokecolor="#575757">
                <v:path arrowok="t"/>
              </v:shape>
            </v:group>
            <v:group style="position:absolute;left:4898;top:5526;width:2174;height:2" coordorigin="4898,5526" coordsize="2174,2">
              <v:shape style="position:absolute;left:4898;top:5526;width:2174;height:2" coordorigin="4898,5526" coordsize="2174,0" path="m4898,5526l7072,5526e" filled="f" stroked="t" strokeweight=".469586pt" strokecolor="#484848">
                <v:path arrowok="t"/>
              </v:shape>
            </v:group>
            <v:group style="position:absolute;left:7016;top:5528;width:4719;height:2" coordorigin="7016,5528" coordsize="4719,2">
              <v:shape style="position:absolute;left:7016;top:5528;width:4719;height:2" coordorigin="7016,5528" coordsize="4719,0" path="m7016,5528l11735,5528e" filled="f" stroked="t" strokeweight=".704379pt" strokecolor="#5B5B5B">
                <v:path arrowok="t"/>
              </v:shape>
            </v:group>
            <v:group style="position:absolute;left:2376;top:5761;width:1479;height:2" coordorigin="2376,5761" coordsize="1479,2">
              <v:shape style="position:absolute;left:2376;top:5761;width:1479;height:2" coordorigin="2376,5761" coordsize="1479,0" path="m2376,5761l3855,5761e" filled="f" stroked="t" strokeweight=".704379pt" strokecolor="#575757">
                <v:path arrowok="t"/>
              </v:shape>
            </v:group>
            <v:group style="position:absolute;left:3799;top:5763;width:216;height:2" coordorigin="3799,5763" coordsize="216,2">
              <v:shape style="position:absolute;left:3799;top:5763;width:216;height:2" coordorigin="3799,5763" coordsize="216,0" path="m3799,5763l4015,5763e" filled="f" stroked="t" strokeweight=".469586pt" strokecolor="#343434">
                <v:path arrowok="t"/>
              </v:shape>
            </v:group>
            <v:group style="position:absolute;left:3959;top:5765;width:7776;height:2" coordorigin="3959,5765" coordsize="7776,2">
              <v:shape style="position:absolute;left:3959;top:5765;width:7776;height:2" coordorigin="3959,5765" coordsize="7776,0" path="m3959,5765l11735,5765e" filled="f" stroked="t" strokeweight=".704379pt" strokecolor="#575757">
                <v:path arrowok="t"/>
              </v:shape>
            </v:group>
            <v:group style="position:absolute;left:352;top:6000;width:4278;height:2" coordorigin="352,6000" coordsize="4278,2">
              <v:shape style="position:absolute;left:352;top:6000;width:4278;height:2" coordorigin="352,6000" coordsize="4278,0" path="m352,6000l4630,6000e" filled="f" stroked="t" strokeweight=".704379pt" strokecolor="#575757">
                <v:path arrowok="t"/>
              </v:shape>
            </v:group>
            <v:group style="position:absolute;left:4574;top:6005;width:338;height:2" coordorigin="4574,6005" coordsize="338,2">
              <v:shape style="position:absolute;left:4574;top:6005;width:338;height:2" coordorigin="4574,6005" coordsize="338,0" path="m4574,6005l4912,6005e" filled="f" stroked="t" strokeweight=".469586pt" strokecolor="#484848">
                <v:path arrowok="t"/>
              </v:shape>
            </v:group>
            <v:group style="position:absolute;left:4841;top:6008;width:6889;height:2" coordorigin="4841,6008" coordsize="6889,2">
              <v:shape style="position:absolute;left:4841;top:6008;width:6889;height:2" coordorigin="4841,6008" coordsize="6889,0" path="m4841,6008l11730,6008e" filled="f" stroked="t" strokeweight=".704379pt" strokecolor="#575757">
                <v:path arrowok="t"/>
              </v:shape>
            </v:group>
            <v:group style="position:absolute;left:7687;top:6005;width:2;height:266" coordorigin="7687,6005" coordsize="2,266">
              <v:shape style="position:absolute;left:7687;top:6005;width:2;height:266" coordorigin="7687,6005" coordsize="0,266" path="m7687,6271l7687,6005e" filled="f" stroked="t" strokeweight=".234793pt" strokecolor="#6B6B6B">
                <v:path arrowok="t"/>
              </v:shape>
            </v:group>
            <v:group style="position:absolute;left:2376;top:6473;width:9354;height:2" coordorigin="2376,6473" coordsize="9354,2">
              <v:shape style="position:absolute;left:2376;top:6473;width:9354;height:2" coordorigin="2376,6473" coordsize="9354,0" path="m2376,6473l11730,6473e" filled="f" stroked="t" strokeweight=".704379pt" strokecolor="#545454">
                <v:path arrowok="t"/>
              </v:shape>
            </v:group>
            <v:group style="position:absolute;left:7687;top:6271;width:2;height:190" coordorigin="7687,6271" coordsize="2,190">
              <v:shape style="position:absolute;left:7687;top:6271;width:2;height:190" coordorigin="7687,6271" coordsize="0,190" path="m7687,6461l7687,6271e" filled="f" stroked="t" strokeweight=".234793pt" strokecolor="#000000">
                <v:path arrowok="t"/>
              </v:shape>
            </v:group>
            <v:group style="position:absolute;left:2371;top:6713;width:2259;height:2" coordorigin="2371,6713" coordsize="2259,2">
              <v:shape style="position:absolute;left:2371;top:6713;width:2259;height:2" coordorigin="2371,6713" coordsize="2259,0" path="m2371,6713l4630,6713e" filled="f" stroked="t" strokeweight=".469586pt" strokecolor="#4F4F4F">
                <v:path arrowok="t"/>
              </v:shape>
            </v:group>
            <v:group style="position:absolute;left:4574;top:6715;width:7156;height:2" coordorigin="4574,6715" coordsize="7156,2">
              <v:shape style="position:absolute;left:4574;top:6715;width:7156;height:2" coordorigin="4574,6715" coordsize="7156,0" path="m4574,6715l11730,6715e" filled="f" stroked="t" strokeweight=".704379pt" strokecolor="#545454">
                <v:path arrowok="t"/>
              </v:shape>
            </v:group>
            <v:group style="position:absolute;left:7687;top:6447;width:2;height:256" coordorigin="7687,6447" coordsize="2,256">
              <v:shape style="position:absolute;left:7687;top:6447;width:2;height:256" coordorigin="7687,6447" coordsize="0,256" path="m7687,6703l7687,6447e" filled="f" stroked="t" strokeweight=".234793pt" strokecolor="#646464">
                <v:path arrowok="t"/>
              </v:shape>
            </v:group>
            <v:group style="position:absolute;left:8786;top:6717;width:315;height:2" coordorigin="8786,6717" coordsize="315,2">
              <v:shape style="position:absolute;left:8786;top:6717;width:315;height:2" coordorigin="8786,6717" coordsize="315,0" path="m8786,6717l9101,6717e" filled="f" stroked="t" strokeweight=".469586pt" strokecolor="#3F3F3F">
                <v:path arrowok="t"/>
              </v:shape>
            </v:group>
            <v:group style="position:absolute;left:366;top:4538;width:2;height:517" coordorigin="366,4538" coordsize="2,517">
              <v:shape style="position:absolute;left:366;top:4538;width:2;height:517" coordorigin="366,4538" coordsize="0,517" path="m366,5056l366,4538e" filled="f" stroked="t" strokeweight=".469586pt" strokecolor="#4F4F4F">
                <v:path arrowok="t"/>
              </v:shape>
            </v:group>
            <v:group style="position:absolute;left:366;top:5274;width:2;height:256" coordorigin="366,5274" coordsize="2,256">
              <v:shape style="position:absolute;left:366;top:5274;width:2;height:256" coordorigin="366,5274" coordsize="0,256" path="m366,5530l366,5274e" filled="f" stroked="t" strokeweight=".469586pt" strokecolor="#4B4B4B">
                <v:path arrowok="t"/>
              </v:shape>
            </v:group>
            <v:group style="position:absolute;left:357;top:6952;width:11369;height:2" coordorigin="357,6952" coordsize="11369,2">
              <v:shape style="position:absolute;left:357;top:6952;width:11369;height:2" coordorigin="357,6952" coordsize="11369,0" path="m357,6952l11726,6952e" filled="f" stroked="t" strokeweight=".704379pt" strokecolor="#575757">
                <v:path arrowok="t"/>
              </v:shape>
            </v:group>
            <v:group style="position:absolute;left:7016;top:6955;width:329;height:2" coordorigin="7016,6955" coordsize="329,2">
              <v:shape style="position:absolute;left:7016;top:6955;width:329;height:2" coordorigin="7016,6955" coordsize="329,0" path="m7016,6955l7344,6955e" filled="f" stroked="t" strokeweight=".469586pt" strokecolor="#3B3B3B">
                <v:path arrowok="t"/>
              </v:shape>
            </v:group>
            <v:group style="position:absolute;left:364;top:6898;width:2;height:342" coordorigin="364,6898" coordsize="2,342">
              <v:shape style="position:absolute;left:364;top:6898;width:2;height:342" coordorigin="364,6898" coordsize="0,342" path="m364,7239l364,6898e" filled="f" stroked="t" strokeweight=".704379pt" strokecolor="#484848">
                <v:path arrowok="t"/>
              </v:shape>
            </v:group>
            <v:group style="position:absolute;left:352;top:7420;width:667;height:2" coordorigin="352,7420" coordsize="667,2">
              <v:shape style="position:absolute;left:352;top:7420;width:667;height:2" coordorigin="352,7420" coordsize="667,0" path="m352,7420l1019,7420e" filled="f" stroked="t" strokeweight=".469586pt" strokecolor="#4F4F4F">
                <v:path arrowok="t"/>
              </v:shape>
            </v:group>
            <v:group style="position:absolute;left:742;top:7422;width:2494;height:2" coordorigin="742,7422" coordsize="2494,2">
              <v:shape style="position:absolute;left:742;top:7422;width:2494;height:2" coordorigin="742,7422" coordsize="2494,0" path="m742,7422l3235,7422e" filled="f" stroked="t" strokeweight=".704379pt" strokecolor="#575757">
                <v:path arrowok="t"/>
              </v:shape>
            </v:group>
            <v:group style="position:absolute;left:3179;top:7425;width:235;height:2" coordorigin="3179,7425" coordsize="235,2">
              <v:shape style="position:absolute;left:3179;top:7425;width:235;height:2" coordorigin="3179,7425" coordsize="235,0" path="m3179,7425l3414,7425e" filled="f" stroked="t" strokeweight=".469586pt" strokecolor="#3B3B3B">
                <v:path arrowok="t"/>
              </v:shape>
            </v:group>
            <v:group style="position:absolute;left:3358;top:7425;width:498;height:2" coordorigin="3358,7425" coordsize="498,2">
              <v:shape style="position:absolute;left:3358;top:7425;width:498;height:2" coordorigin="3358,7425" coordsize="498,0" path="m3358,7425l3855,7425e" filled="f" stroked="t" strokeweight=".939172pt" strokecolor="#646464">
                <v:path arrowok="t"/>
              </v:shape>
            </v:group>
            <v:group style="position:absolute;left:3799;top:7425;width:216;height:2" coordorigin="3799,7425" coordsize="216,2">
              <v:shape style="position:absolute;left:3799;top:7425;width:216;height:2" coordorigin="3799,7425" coordsize="216,0" path="m3799,7425l4015,7425e" filled="f" stroked="t" strokeweight=".469586pt" strokecolor="#383838">
                <v:path arrowok="t"/>
              </v:shape>
            </v:group>
            <v:group style="position:absolute;left:3959;top:7427;width:7767;height:2" coordorigin="3959,7427" coordsize="7767,2">
              <v:shape style="position:absolute;left:3959;top:7427;width:7767;height:2" coordorigin="3959,7427" coordsize="7767,0" path="m3959,7427l11726,7427e" filled="f" stroked="t" strokeweight=".704379pt" strokecolor="#575757">
                <v:path arrowok="t"/>
              </v:shape>
            </v:group>
            <v:group style="position:absolute;left:8786;top:7429;width:315;height:2" coordorigin="8786,7429" coordsize="315,2">
              <v:shape style="position:absolute;left:8786;top:7429;width:315;height:2" coordorigin="8786,7429" coordsize="315,0" path="m8786,7429l9101,7429e" filled="f" stroked="t" strokeweight=".469586pt" strokecolor="#484848">
                <v:path arrowok="t"/>
              </v:shape>
            </v:group>
            <v:group style="position:absolute;left:4905;top:7415;width:2;height:522" coordorigin="4905,7415" coordsize="2,522">
              <v:shape style="position:absolute;left:4905;top:7415;width:2;height:522" coordorigin="4905,7415" coordsize="0,522" path="m4905,7937l4905,7415e" filled="f" stroked="t" strokeweight=".939172pt" strokecolor="#575757">
                <v:path arrowok="t"/>
              </v:shape>
            </v:group>
            <v:group style="position:absolute;left:4893;top:7667;width:2822;height:2" coordorigin="4893,7667" coordsize="2822,2">
              <v:shape style="position:absolute;left:4893;top:7667;width:2822;height:2" coordorigin="4893,7667" coordsize="2822,0" path="m4893,7667l7715,7667e" filled="f" stroked="t" strokeweight=".469586pt" strokecolor="#4F4F4F">
                <v:path arrowok="t"/>
              </v:shape>
            </v:group>
            <v:group style="position:absolute;left:7495;top:7669;width:4236;height:2" coordorigin="7495,7669" coordsize="4236,2">
              <v:shape style="position:absolute;left:7495;top:7669;width:4236;height:2" coordorigin="7495,7669" coordsize="4236,0" path="m7495,7669l11730,7669e" filled="f" stroked="t" strokeweight=".704379pt" strokecolor="#5B5B5B">
                <v:path arrowok="t"/>
              </v:shape>
            </v:group>
            <v:group style="position:absolute;left:9044;top:7669;width:258;height:2" coordorigin="9044,7669" coordsize="258,2">
              <v:shape style="position:absolute;left:9044;top:7669;width:258;height:2" coordorigin="9044,7669" coordsize="258,0" path="m9044,7669l9302,7669e" filled="f" stroked="t" strokeweight=".469586pt" strokecolor="#484848">
                <v:path arrowok="t"/>
              </v:shape>
            </v:group>
            <v:group style="position:absolute;left:4898;top:7906;width:4405;height:2" coordorigin="4898,7906" coordsize="4405,2">
              <v:shape style="position:absolute;left:4898;top:7906;width:4405;height:2" coordorigin="4898,7906" coordsize="4405,0" path="m4898,7906l9302,7906e" filled="f" stroked="t" strokeweight=".704379pt" strokecolor="#545454">
                <v:path arrowok="t"/>
              </v:shape>
            </v:group>
            <v:group style="position:absolute;left:9246;top:7911;width:2484;height:2" coordorigin="9246,7911" coordsize="2484,2">
              <v:shape style="position:absolute;left:9246;top:7911;width:2484;height:2" coordorigin="9246,7911" coordsize="2484,0" path="m9246,7911l11730,7911e" filled="f" stroked="t" strokeweight=".704379pt" strokecolor="#676767">
                <v:path arrowok="t"/>
              </v:shape>
            </v:group>
            <v:group style="position:absolute;left:347;top:8137;width:521;height:2" coordorigin="347,8137" coordsize="521,2">
              <v:shape style="position:absolute;left:347;top:8137;width:521;height:2" coordorigin="347,8137" coordsize="521,0" path="m347,8137l869,8137e" filled="f" stroked="t" strokeweight=".704379pt" strokecolor="#606060">
                <v:path arrowok="t"/>
              </v:shape>
            </v:group>
            <v:group style="position:absolute;left:359;top:2578;width:2;height:6390" coordorigin="359,2578" coordsize="2,6390">
              <v:shape style="position:absolute;left:359;top:2578;width:2;height:6390" coordorigin="359,2578" coordsize="0,6390" path="m359,8967l359,2578e" filled="f" stroked="t" strokeweight=".704379pt" strokecolor="#5B5B5B">
                <v:path arrowok="t"/>
              </v:shape>
            </v:group>
            <v:group style="position:absolute;left:812;top:8137;width:207;height:2" coordorigin="812,8137" coordsize="207,2">
              <v:shape style="position:absolute;left:812;top:8137;width:207;height:2" coordorigin="812,8137" coordsize="207,0" path="m812,8137l1019,8137e" filled="f" stroked="t" strokeweight=".469586pt" strokecolor="#383838">
                <v:path arrowok="t"/>
              </v:shape>
            </v:group>
            <v:group style="position:absolute;left:963;top:8139;width:1935;height:2" coordorigin="963,8139" coordsize="1935,2">
              <v:shape style="position:absolute;left:963;top:8139;width:1935;height:2" coordorigin="963,8139" coordsize="1935,0" path="m963,8139l2897,8139e" filled="f" stroked="t" strokeweight=".704379pt" strokecolor="#5B5B5B">
                <v:path arrowok="t"/>
              </v:shape>
            </v:group>
            <v:group style="position:absolute;left:2841;top:8141;width:239;height:2" coordorigin="2841,8141" coordsize="239,2">
              <v:shape style="position:absolute;left:2841;top:8141;width:239;height:2" coordorigin="2841,8141" coordsize="239,0" path="m2841,8141l3080,8141e" filled="f" stroked="t" strokeweight=".469586pt" strokecolor="#2F2F2F">
                <v:path arrowok="t"/>
              </v:shape>
            </v:group>
            <v:group style="position:absolute;left:3024;top:8146;width:8701;height:2" coordorigin="3024,8146" coordsize="8701,2">
              <v:shape style="position:absolute;left:3024;top:8146;width:8701;height:2" coordorigin="3024,8146" coordsize="8701,0" path="m3024,8146l11726,8146e" filled="f" stroked="t" strokeweight=".704379pt" strokecolor="#575757">
                <v:path arrowok="t"/>
              </v:shape>
            </v:group>
            <v:group style="position:absolute;left:4902;top:7880;width:2;height:271" coordorigin="4902,7880" coordsize="2,271">
              <v:shape style="position:absolute;left:4902;top:7880;width:2;height:271" coordorigin="4902,7880" coordsize="0,271" path="m4902,8151l4902,7880e" filled="f" stroked="t" strokeweight=".704379pt" strokecolor="#2F2F2F">
                <v:path arrowok="t"/>
              </v:shape>
            </v:group>
            <v:group style="position:absolute;left:357;top:3185;width:2;height:5474" coordorigin="357,3185" coordsize="2,5474">
              <v:shape style="position:absolute;left:357;top:3185;width:2;height:5474" coordorigin="357,3185" coordsize="0,5474" path="m357,8659l357,3185e" filled="f" stroked="t" strokeweight=".704379pt" strokecolor="#5B5B5B">
                <v:path arrowok="t"/>
              </v:shape>
            </v:group>
            <v:group style="position:absolute;left:347;top:8946;width:11378;height:2" coordorigin="347,8946" coordsize="11378,2">
              <v:shape style="position:absolute;left:347;top:8946;width:11378;height:2" coordorigin="347,8946" coordsize="11378,0" path="m347,8946l11726,8946e" filled="f" stroked="t" strokeweight=".704379pt" strokecolor="#545454">
                <v:path arrowok="t"/>
              </v:shape>
            </v:group>
            <v:group style="position:absolute;left:2376;top:8602;width:2;height:366" coordorigin="2376,8602" coordsize="2,366">
              <v:shape style="position:absolute;left:2376;top:8602;width:2;height:366" coordorigin="2376,8602" coordsize="0,366" path="m2376,8967l2376,8602e" filled="f" stroked="t" strokeweight=".939172pt" strokecolor="#484848">
                <v:path arrowok="t"/>
              </v:shape>
            </v:group>
            <v:group style="position:absolute;left:3179;top:8944;width:235;height:2" coordorigin="3179,8944" coordsize="235,2">
              <v:shape style="position:absolute;left:3179;top:8944;width:235;height:2" coordorigin="3179,8944" coordsize="235,0" path="m3179,8944l3414,8944e" filled="f" stroked="t" strokeweight=".469586pt" strokecolor="#2B2B2B">
                <v:path arrowok="t"/>
              </v:shape>
            </v:group>
            <v:group style="position:absolute;left:3799;top:8944;width:216;height:2" coordorigin="3799,8944" coordsize="216,2">
              <v:shape style="position:absolute;left:3799;top:8944;width:216;height:2" coordorigin="3799,8944" coordsize="216,0" path="m3799,8944l4015,8944e" filled="f" stroked="t" strokeweight=".469586pt" strokecolor="#2F2F2F">
                <v:path arrowok="t"/>
              </v:shape>
            </v:group>
            <v:group style="position:absolute;left:5381;top:8946;width:1371;height:2" coordorigin="5381,8946" coordsize="1371,2">
              <v:shape style="position:absolute;left:5381;top:8946;width:1371;height:2" coordorigin="5381,8946" coordsize="1371,0" path="m5381,8946l6753,8946e" filled="f" stroked="t" strokeweight=".704379pt" strokecolor="#4F4F4F">
                <v:path arrowok="t"/>
              </v:shape>
            </v:group>
            <v:group style="position:absolute;left:7016;top:8948;width:329;height:2" coordorigin="7016,8948" coordsize="329,2">
              <v:shape style="position:absolute;left:7016;top:8948;width:329;height:2" coordorigin="7016,8948" coordsize="329,0" path="m7016,8948l7344,8948e" filled="f" stroked="t" strokeweight=".469586pt" strokecolor="#444444">
                <v:path arrowok="t"/>
              </v:shape>
            </v:group>
            <v:group style="position:absolute;left:9044;top:8948;width:2681;height:2" coordorigin="9044,8948" coordsize="2681,2">
              <v:shape style="position:absolute;left:9044;top:8948;width:2681;height:2" coordorigin="9044,8948" coordsize="2681,0" path="m9044,8948l11726,8948e" filled="f" stroked="t" strokeweight=".704379pt" strokecolor="#5B5B5B">
                <v:path arrowok="t"/>
              </v:shape>
            </v:group>
            <v:group style="position:absolute;left:343;top:9782;width:11387;height:2" coordorigin="343,9782" coordsize="11387,2">
              <v:shape style="position:absolute;left:343;top:9782;width:11387;height:2" coordorigin="343,9782" coordsize="11387,0" path="m343,9782l11730,9782e" filled="f" stroked="t" strokeweight=".704379pt" strokecolor="#575757">
                <v:path arrowok="t"/>
              </v:shape>
            </v:group>
            <v:group style="position:absolute;left:338;top:10021;width:6415;height:2" coordorigin="338,10021" coordsize="6415,2">
              <v:shape style="position:absolute;left:338;top:10021;width:6415;height:2" coordorigin="338,10021" coordsize="6415,0" path="m338,10021l6753,10021e" filled="f" stroked="t" strokeweight=".704379pt" strokecolor="#575757">
                <v:path arrowok="t"/>
              </v:shape>
            </v:group>
            <v:group style="position:absolute;left:350;top:6224;width:2;height:9119" coordorigin="350,6224" coordsize="2,9119">
              <v:shape style="position:absolute;left:350;top:6224;width:2;height:9119" coordorigin="350,6224" coordsize="0,9119" path="m350,15343l350,6224e" filled="f" stroked="t" strokeweight=".704379pt" strokecolor="#5B5B5B">
                <v:path arrowok="t"/>
              </v:shape>
            </v:group>
            <v:group style="position:absolute;left:6696;top:10026;width:1019;height:2" coordorigin="6696,10026" coordsize="1019,2">
              <v:shape style="position:absolute;left:6696;top:10026;width:1019;height:2" coordorigin="6696,10026" coordsize="1019,0" path="m6696,10026l7715,10026e" filled="f" stroked="t" strokeweight=".469586pt" strokecolor="#444444">
                <v:path arrowok="t"/>
              </v:shape>
            </v:group>
            <v:group style="position:absolute;left:7659;top:10028;width:4076;height:2" coordorigin="7659,10028" coordsize="4076,2">
              <v:shape style="position:absolute;left:7659;top:10028;width:4076;height:2" coordorigin="7659,10028" coordsize="4076,0" path="m7659,10028l11735,10028e" filled="f" stroked="t" strokeweight=".704379pt" strokecolor="#5B5B5B">
                <v:path arrowok="t"/>
              </v:shape>
            </v:group>
            <v:group style="position:absolute;left:343;top:10263;width:11383;height:2" coordorigin="343,10263" coordsize="11383,2">
              <v:shape style="position:absolute;left:343;top:10263;width:11383;height:2" coordorigin="343,10263" coordsize="11383,0" path="m343,10263l11726,10263e" filled="f" stroked="t" strokeweight=".704379pt" strokecolor="#575757">
                <v:path arrowok="t"/>
              </v:shape>
            </v:group>
            <v:group style="position:absolute;left:3179;top:10263;width:235;height:2" coordorigin="3179,10263" coordsize="235,2">
              <v:shape style="position:absolute;left:3179;top:10263;width:235;height:2" coordorigin="3179,10263" coordsize="235,0" path="m3179,10263l3414,10263e" filled="f" stroked="t" strokeweight=".469586pt" strokecolor="#343434">
                <v:path arrowok="t"/>
              </v:shape>
            </v:group>
            <v:group style="position:absolute;left:3799;top:10263;width:216;height:2" coordorigin="3799,10263" coordsize="216,2">
              <v:shape style="position:absolute;left:3799;top:10263;width:216;height:2" coordorigin="3799,10263" coordsize="216,0" path="m3799,10263l4015,10263e" filled="f" stroked="t" strokeweight=".469586pt" strokecolor="#343434">
                <v:path arrowok="t"/>
              </v:shape>
            </v:group>
            <v:group style="position:absolute;left:7016;top:10266;width:329;height:2" coordorigin="7016,10266" coordsize="329,2">
              <v:shape style="position:absolute;left:7016;top:10266;width:329;height:2" coordorigin="7016,10266" coordsize="329,0" path="m7016,10266l7344,10266e" filled="f" stroked="t" strokeweight=".469586pt" strokecolor="#4B4B4B">
                <v:path arrowok="t"/>
              </v:shape>
            </v:group>
            <v:group style="position:absolute;left:9171;top:10273;width:2555;height:2" coordorigin="9171,10273" coordsize="2555,2">
              <v:shape style="position:absolute;left:9171;top:10273;width:2555;height:2" coordorigin="9171,10273" coordsize="2555,0" path="m9171,10273l11726,10273e" filled="f" stroked="t" strokeweight=".704379pt" strokecolor="#606060">
                <v:path arrowok="t"/>
              </v:shape>
            </v:group>
            <v:group style="position:absolute;left:329;top:10786;width:1352;height:2" coordorigin="329,10786" coordsize="1352,2">
              <v:shape style="position:absolute;left:329;top:10786;width:1352;height:2" coordorigin="329,10786" coordsize="1352,0" path="m329,10786l1681,10786e" filled="f" stroked="t" strokeweight=".234793pt" strokecolor="#777777">
                <v:path arrowok="t"/>
              </v:shape>
            </v:group>
            <v:group style="position:absolute;left:1681;top:10786;width:681;height:2" coordorigin="1681,10786" coordsize="681,2">
              <v:shape style="position:absolute;left:1681;top:10786;width:681;height:2" coordorigin="1681,10786" coordsize="681,0" path="m1681,10786l2362,10786e" filled="f" stroked="t" strokeweight=".234793pt" strokecolor="#000000">
                <v:path arrowok="t"/>
              </v:shape>
            </v:group>
            <v:group style="position:absolute;left:2348;top:10786;width:521;height:2" coordorigin="2348,10786" coordsize="521,2">
              <v:shape style="position:absolute;left:2348;top:10786;width:521;height:2" coordorigin="2348,10786" coordsize="521,0" path="m2348,10786l2869,10786e" filled="f" stroked="t" strokeweight=".234793pt" strokecolor="#7C7C7C">
                <v:path arrowok="t"/>
              </v:shape>
            </v:group>
            <v:group style="position:absolute;left:2869;top:10786;width:183;height:2" coordorigin="2869,10786" coordsize="183,2">
              <v:shape style="position:absolute;left:2869;top:10786;width:183;height:2" coordorigin="2869,10786" coordsize="183,0" path="m2869,10786l3052,10786e" filled="f" stroked="t" strokeweight=".234793pt" strokecolor="#000000">
                <v:path arrowok="t"/>
              </v:shape>
            </v:group>
            <v:group style="position:absolute;left:3062;top:10807;width:174;height:2" coordorigin="3062,10807" coordsize="174,2">
              <v:shape style="position:absolute;left:3062;top:10807;width:174;height:2" coordorigin="3062,10807" coordsize="174,0" path="m3062,10807l3235,10807e" filled="f" stroked="t" strokeweight=".469586pt" strokecolor="#3B3B3B">
                <v:path arrowok="t"/>
              </v:shape>
            </v:group>
            <v:group style="position:absolute;left:3207;top:10786;width:620;height:2" coordorigin="3207,10786" coordsize="620,2">
              <v:shape style="position:absolute;left:3207;top:10786;width:620;height:2" coordorigin="3207,10786" coordsize="620,0" path="m3207,10786l3827,10786e" filled="f" stroked="t" strokeweight=".234793pt" strokecolor="#000000">
                <v:path arrowok="t"/>
              </v:shape>
            </v:group>
            <v:group style="position:absolute;left:3827;top:10786;width:160;height:2" coordorigin="3827,10786" coordsize="160,2">
              <v:shape style="position:absolute;left:3827;top:10786;width:160;height:2" coordorigin="3827,10786" coordsize="160,0" path="m3827,10786l3987,10786e" filled="f" stroked="t" strokeweight=".704379pt" strokecolor="#2B2B2B">
                <v:path arrowok="t"/>
              </v:shape>
            </v:group>
            <v:group style="position:absolute;left:3987;top:10786;width:2169;height:2" coordorigin="3987,10786" coordsize="2169,2">
              <v:shape style="position:absolute;left:3987;top:10786;width:2169;height:2" coordorigin="3987,10786" coordsize="2169,0" path="m3987,10786l6156,10786e" filled="f" stroked="t" strokeweight=".234793pt" strokecolor="#000000">
                <v:path arrowok="t"/>
              </v:shape>
            </v:group>
            <v:group style="position:absolute;left:6156;top:10786;width:568;height:2" coordorigin="6156,10786" coordsize="568,2">
              <v:shape style="position:absolute;left:6156;top:10786;width:568;height:2" coordorigin="6156,10786" coordsize="568,0" path="m6156,10786l6724,10786e" filled="f" stroked="t" strokeweight=".234793pt" strokecolor="#444444">
                <v:path arrowok="t"/>
              </v:shape>
            </v:group>
            <v:group style="position:absolute;left:6724;top:10786;width:5025;height:2" coordorigin="6724,10786" coordsize="5025,2">
              <v:shape style="position:absolute;left:6724;top:10786;width:5025;height:2" coordorigin="6724,10786" coordsize="5025,0" path="m6724,10786l11749,10786e" filled="f" stroked="t" strokeweight=".234793pt" strokecolor="#000000">
                <v:path arrowok="t"/>
              </v:shape>
            </v:group>
            <v:group style="position:absolute;left:343;top:10973;width:4034;height:2" coordorigin="343,10973" coordsize="4034,2">
              <v:shape style="position:absolute;left:343;top:10973;width:4034;height:2" coordorigin="343,10973" coordsize="4034,0" path="m343,10973l4377,10973e" filled="f" stroked="t" strokeweight=".704379pt" strokecolor="#5B5B5B">
                <v:path arrowok="t"/>
              </v:shape>
            </v:group>
            <v:group style="position:absolute;left:4231;top:10978;width:399;height:2" coordorigin="4231,10978" coordsize="399,2">
              <v:shape style="position:absolute;left:4231;top:10978;width:399;height:2" coordorigin="4231,10978" coordsize="399,0" path="m4231,10978l4630,10978e" filled="f" stroked="t" strokeweight=".469586pt" strokecolor="#484848">
                <v:path arrowok="t"/>
              </v:shape>
            </v:group>
            <v:group style="position:absolute;left:4574;top:10980;width:7156;height:2" coordorigin="4574,10980" coordsize="7156,2">
              <v:shape style="position:absolute;left:4574;top:10980;width:7156;height:2" coordorigin="4574,10980" coordsize="7156,0" path="m4574,10980l11730,10980e" filled="f" stroked="t" strokeweight=".704379pt" strokecolor="#5B5B5B">
                <v:path arrowok="t"/>
              </v:shape>
            </v:group>
            <v:group style="position:absolute;left:338;top:11210;width:2221;height:2" coordorigin="338,11210" coordsize="2221,2">
              <v:shape style="position:absolute;left:338;top:11210;width:2221;height:2" coordorigin="338,11210" coordsize="2221,0" path="m338,11210l2559,11210e" filled="f" stroked="t" strokeweight=".704379pt" strokecolor="#575757">
                <v:path arrowok="t"/>
              </v:shape>
            </v:group>
            <v:group style="position:absolute;left:991;top:10957;width:2;height:741" coordorigin="991,10957" coordsize="2,741">
              <v:shape style="position:absolute;left:991;top:10957;width:2;height:741" coordorigin="991,10957" coordsize="0,741" path="m991,11697l991,10957e" filled="f" stroked="t" strokeweight=".234793pt" strokecolor="#6B6B6B">
                <v:path arrowok="t"/>
              </v:shape>
            </v:group>
            <v:group style="position:absolute;left:2320;top:11213;width:1968;height:2" coordorigin="2320,11213" coordsize="1968,2">
              <v:shape style="position:absolute;left:2320;top:11213;width:1968;height:2" coordorigin="2320,11213" coordsize="1968,0" path="m2320,11213l4287,11213e" filled="f" stroked="t" strokeweight=".469586pt" strokecolor="#545454">
                <v:path arrowok="t"/>
              </v:shape>
            </v:group>
            <v:group style="position:absolute;left:4057;top:11218;width:7673;height:2" coordorigin="4057,11218" coordsize="7673,2">
              <v:shape style="position:absolute;left:4057;top:11218;width:7673;height:2" coordorigin="4057,11218" coordsize="7673,0" path="m4057,11218l11730,11218e" filled="f" stroked="t" strokeweight=".704379pt" strokecolor="#5B5B5B">
                <v:path arrowok="t"/>
              </v:shape>
            </v:group>
            <v:group style="position:absolute;left:7323;top:10966;width:2;height:4975" coordorigin="7323,10966" coordsize="2,4975">
              <v:shape style="position:absolute;left:7323;top:10966;width:2;height:4975" coordorigin="7323,10966" coordsize="0,4975" path="m7323,15941l7323,10966e" filled="f" stroked="t" strokeweight=".704379pt" strokecolor="#4F4F4F">
                <v:path arrowok="t"/>
              </v:shape>
            </v:group>
            <v:group style="position:absolute;left:991;top:11697;width:2;height:1391" coordorigin="991,11697" coordsize="2,1391">
              <v:shape style="position:absolute;left:991;top:11697;width:2;height:1391" coordorigin="991,11697" coordsize="0,1391" path="m991,13088l991,11697e" filled="f" stroked="t" strokeweight=".234793pt" strokecolor="#000000">
                <v:path arrowok="t"/>
              </v:shape>
            </v:group>
            <v:group style="position:absolute;left:347;top:12048;width:2;height:266" coordorigin="347,12048" coordsize="2,266">
              <v:shape style="position:absolute;left:347;top:12048;width:2;height:266" coordorigin="347,12048" coordsize="0,266" path="m347,12314l347,12048e" filled="f" stroked="t" strokeweight=".469586pt" strokecolor="#383838">
                <v:path arrowok="t"/>
              </v:shape>
            </v:group>
            <v:group style="position:absolute;left:2374;top:4035;width:2;height:10168" coordorigin="2374,4035" coordsize="2,10168">
              <v:shape style="position:absolute;left:2374;top:4035;width:2;height:10168" coordorigin="2374,4035" coordsize="0,10168" path="m2374,14204l2374,4035e" filled="f" stroked="t" strokeweight=".704379pt" strokecolor="#4B4B4B">
                <v:path arrowok="t"/>
              </v:shape>
            </v:group>
            <v:group style="position:absolute;left:1705;top:12409;width:2;height:209" coordorigin="1705,12409" coordsize="2,209">
              <v:shape style="position:absolute;left:1705;top:12409;width:2;height:209" coordorigin="1705,12409" coordsize="0,209" path="m1705,12618l1705,12409e" filled="f" stroked="t" strokeweight=".469586pt" strokecolor="#232323">
                <v:path arrowok="t"/>
              </v:shape>
            </v:group>
            <v:group style="position:absolute;left:7321;top:12409;width:2;height:209" coordorigin="7321,12409" coordsize="2,209">
              <v:shape style="position:absolute;left:7321;top:12409;width:2;height:209" coordorigin="7321,12409" coordsize="0,209" path="m7321,12618l7321,12409e" filled="f" stroked="t" strokeweight=".469586pt" strokecolor="#383838">
                <v:path arrowok="t"/>
              </v:shape>
            </v:group>
            <v:group style="position:absolute;left:329;top:13083;width:512;height:2" coordorigin="329,13083" coordsize="512,2">
              <v:shape style="position:absolute;left:329;top:13083;width:512;height:2" coordorigin="329,13083" coordsize="512,0" path="m329,13083l841,13083e" filled="f" stroked="t" strokeweight=".234793pt" strokecolor="#282828">
                <v:path arrowok="t"/>
              </v:shape>
            </v:group>
            <v:group style="position:absolute;left:343;top:12874;width:2;height:242" coordorigin="343,12874" coordsize="2,242">
              <v:shape style="position:absolute;left:343;top:12874;width:2;height:242" coordorigin="343,12874" coordsize="0,242" path="m343,13116l343,12874e" filled="f" stroked="t" strokeweight=".469586pt" strokecolor="#3B3B3B">
                <v:path arrowok="t"/>
              </v:shape>
            </v:group>
            <v:group style="position:absolute;left:841;top:13083;width:155;height:2" coordorigin="841,13083" coordsize="155,2">
              <v:shape style="position:absolute;left:841;top:13083;width:155;height:2" coordorigin="841,13083" coordsize="155,0" path="m841,13083l996,13083e" filled="f" stroked="t" strokeweight=".234793pt" strokecolor="#000000">
                <v:path arrowok="t"/>
              </v:shape>
            </v:group>
            <v:group style="position:absolute;left:991;top:13083;width:700;height:2" coordorigin="991,13083" coordsize="700,2">
              <v:shape style="position:absolute;left:991;top:13083;width:700;height:2" coordorigin="991,13083" coordsize="700,0" path="m991,13083l1691,13083e" filled="f" stroked="t" strokeweight=".234793pt" strokecolor="#4F4F4F">
                <v:path arrowok="t"/>
              </v:shape>
            </v:group>
            <v:group style="position:absolute;left:1676;top:13083;width:686;height:2" coordorigin="1676,13083" coordsize="686,2">
              <v:shape style="position:absolute;left:1676;top:13083;width:686;height:2" coordorigin="1676,13083" coordsize="686,0" path="m1676,13083l2362,13083e" filled="f" stroked="t" strokeweight=".234793pt" strokecolor="#2B2B2B">
                <v:path arrowok="t"/>
              </v:shape>
            </v:group>
            <v:group style="position:absolute;left:991;top:13083;width:2;height:304" coordorigin="991,13083" coordsize="2,304">
              <v:shape style="position:absolute;left:991;top:13083;width:2;height:304" coordorigin="991,13083" coordsize="0,304" path="m991,13387l991,13083e" filled="f" stroked="t" strokeweight=".234793pt" strokecolor="#5B5B5B">
                <v:path arrowok="t"/>
              </v:shape>
            </v:group>
            <v:group style="position:absolute;left:991;top:13387;width:2;height:1880" coordorigin="991,13387" coordsize="2,1880">
              <v:shape style="position:absolute;left:991;top:13387;width:2;height:1880" coordorigin="991,13387" coordsize="0,1880" path="m991,15267l991,13387e" filled="f" stroked="t" strokeweight=".234793pt" strokecolor="#000000">
                <v:path arrowok="t"/>
              </v:shape>
            </v:group>
            <v:group style="position:absolute;left:2367;top:13359;width:2;height:138" coordorigin="2367,13359" coordsize="2,138">
              <v:shape style="position:absolute;left:2367;top:13359;width:2;height:138" coordorigin="2367,13359" coordsize="0,138" path="m2367,13496l2367,13359e" filled="f" stroked="t" strokeweight=".469586pt" strokecolor="#282828">
                <v:path arrowok="t"/>
              </v:shape>
            </v:group>
            <v:group style="position:absolute;left:343;top:13591;width:2;height:204" coordorigin="343,13591" coordsize="2,204">
              <v:shape style="position:absolute;left:343;top:13591;width:2;height:204" coordorigin="343,13591" coordsize="0,204" path="m343,13795l343,13591e" filled="f" stroked="t" strokeweight=".469586pt" strokecolor="#3F3F3F">
                <v:path arrowok="t"/>
              </v:shape>
            </v:group>
            <v:group style="position:absolute;left:7321;top:13591;width:2;height:204" coordorigin="7321,13591" coordsize="2,204">
              <v:shape style="position:absolute;left:7321;top:13591;width:2;height:204" coordorigin="7321,13591" coordsize="0,204" path="m7321,13795l7321,13591e" filled="f" stroked="t" strokeweight=".469586pt" strokecolor="#444444">
                <v:path arrowok="t"/>
              </v:shape>
            </v:group>
            <v:group style="position:absolute;left:340;top:13738;width:2;height:166" coordorigin="340,13738" coordsize="2,166">
              <v:shape style="position:absolute;left:340;top:13738;width:2;height:166" coordorigin="340,13738" coordsize="0,166" path="m340,13905l340,13738e" filled="f" stroked="t" strokeweight=".469586pt" strokecolor="#575757">
                <v:path arrowok="t"/>
              </v:shape>
            </v:group>
            <v:group style="position:absolute;left:7321;top:13738;width:2;height:166" coordorigin="7321,13738" coordsize="2,166">
              <v:shape style="position:absolute;left:7321;top:13738;width:2;height:166" coordorigin="7321,13738" coordsize="0,166" path="m7321,13905l7321,13738e" filled="f" stroked="t" strokeweight=".469586pt" strokecolor="#2B2B2B">
                <v:path arrowok="t"/>
              </v:shape>
            </v:group>
            <v:group style="position:absolute;left:2364;top:13439;width:2;height:2492" coordorigin="2364,13439" coordsize="2,2492">
              <v:shape style="position:absolute;left:2364;top:13439;width:2;height:2492" coordorigin="2364,13439" coordsize="0,2492" path="m2364,15932l2364,13439e" filled="f" stroked="t" strokeweight=".704379pt" strokecolor="#4F4F4F">
                <v:path arrowok="t"/>
              </v:shape>
            </v:group>
            <v:group style="position:absolute;left:1698;top:13848;width:2;height:389" coordorigin="1698,13848" coordsize="2,389">
              <v:shape style="position:absolute;left:1698;top:13848;width:2;height:389" coordorigin="1698,13848" coordsize="0,389" path="m1698,14237l1698,13848e" filled="f" stroked="t" strokeweight=".469586pt" strokecolor="#383838">
                <v:path arrowok="t"/>
              </v:shape>
            </v:group>
            <v:group style="position:absolute;left:7321;top:14180;width:2;height:356" coordorigin="7321,14180" coordsize="2,356">
              <v:shape style="position:absolute;left:7321;top:14180;width:2;height:356" coordorigin="7321,14180" coordsize="0,356" path="m7321,14536l7321,14180e" filled="f" stroked="t" strokeweight=".469586pt" strokecolor="#3F3F3F">
                <v:path arrowok="t"/>
              </v:shape>
            </v:group>
            <v:group style="position:absolute;left:338;top:14389;width:2;height:328" coordorigin="338,14389" coordsize="2,328">
              <v:shape style="position:absolute;left:338;top:14389;width:2;height:328" coordorigin="338,14389" coordsize="0,328" path="m338,14716l338,14389e" filled="f" stroked="t" strokeweight=".469586pt" strokecolor="#484848">
                <v:path arrowok="t"/>
              </v:shape>
            </v:group>
            <v:group style="position:absolute;left:1702;top:10966;width:2;height:4966" coordorigin="1702,10966" coordsize="2,4966">
              <v:shape style="position:absolute;left:1702;top:10966;width:2;height:4966" coordorigin="1702,10966" coordsize="0,4966" path="m1702,15932l1702,10966e" filled="f" stroked="t" strokeweight=".704379pt" strokecolor="#4F4F4F">
                <v:path arrowok="t"/>
              </v:shape>
            </v:group>
            <v:group style="position:absolute;left:1698;top:14659;width:2;height:294" coordorigin="1698,14659" coordsize="2,294">
              <v:shape style="position:absolute;left:1698;top:14659;width:2;height:294" coordorigin="1698,14659" coordsize="0,294" path="m1698,14954l1698,14659e" filled="f" stroked="t" strokeweight=".469586pt" strokecolor="#3B3B3B">
                <v:path arrowok="t"/>
              </v:shape>
            </v:group>
            <v:group style="position:absolute;left:4358;top:15932;width:2395;height:2" coordorigin="4358,15932" coordsize="2395,2">
              <v:shape style="position:absolute;left:4358;top:15932;width:2395;height:2" coordorigin="4358,15932" coordsize="2395,0" path="m4358,15932l6753,15932e" filled="f" stroked="t" strokeweight=".704379pt" strokecolor="#6B6B6B">
                <v:path arrowok="t"/>
              </v:shape>
            </v:group>
            <v:group style="position:absolute;left:343;top:4643;width:2;height:11284" coordorigin="343,4643" coordsize="2,11284">
              <v:shape style="position:absolute;left:343;top:4643;width:2;height:11284" coordorigin="343,4643" coordsize="0,11284" path="m343,15927l343,4643e" filled="f" stroked="t" strokeweight=".704379pt" strokecolor="#5B5B5B">
                <v:path arrowok="t"/>
              </v:shape>
            </v:group>
            <v:group style="position:absolute;left:1695;top:14897;width:2;height:1035" coordorigin="1695,14897" coordsize="2,1035">
              <v:shape style="position:absolute;left:1695;top:14897;width:2;height:1035" coordorigin="1695,14897" coordsize="0,1035" path="m1695,15932l1695,14897e" filled="f" stroked="t" strokeweight=".704379pt" strokecolor="#545454">
                <v:path arrowok="t"/>
              </v:shape>
            </v:group>
            <v:group style="position:absolute;left:324;top:15922;width:4644;height:2" coordorigin="324,15922" coordsize="4644,2">
              <v:shape style="position:absolute;left:324;top:15922;width:4644;height:2" coordorigin="324,15922" coordsize="4644,0" path="m324,15922l4968,15922e" filled="f" stroked="t" strokeweight=".704379pt" strokecolor="#606060">
                <v:path arrowok="t"/>
              </v:shape>
            </v:group>
            <v:group style="position:absolute;left:991;top:15267;width:2;height:669" coordorigin="991,15267" coordsize="2,669">
              <v:shape style="position:absolute;left:991;top:15267;width:2;height:669" coordorigin="991,15267" coordsize="0,669" path="m991,15936l991,15267e" filled="f" stroked="t" strokeweight=".234793pt" strokecolor="#6B6B6B">
                <v:path arrowok="t"/>
              </v:shape>
            </v:group>
            <v:group style="position:absolute;left:2841;top:15927;width:239;height:2" coordorigin="2841,15927" coordsize="239,2">
              <v:shape style="position:absolute;left:2841;top:15927;width:239;height:2" coordorigin="2841,15927" coordsize="239,0" path="m2841,15927l3080,15927e" filled="f" stroked="t" strokeweight=".469586pt" strokecolor="#3B3B3B">
                <v:path arrowok="t"/>
              </v:shape>
            </v:group>
            <v:group style="position:absolute;left:1352;top:15939;width:10307;height:2" coordorigin="1352,15939" coordsize="10307,2">
              <v:shape style="position:absolute;left:1352;top:15939;width:10307;height:2" coordorigin="1352,15939" coordsize="10307,0" path="m1352,15939l11660,15939e" filled="f" stroked="t" strokeweight=".704379pt" strokecolor="#676767">
                <v:path arrowok="t"/>
              </v:shape>
            </v:group>
            <v:group style="position:absolute;left:7016;top:15936;width:338;height:2" coordorigin="7016,15936" coordsize="338,2">
              <v:shape style="position:absolute;left:7016;top:15936;width:338;height:2" coordorigin="7016,15936" coordsize="338,0" path="m7016,15936l7354,15936e" filled="f" stroked="t" strokeweight=".469586pt" strokecolor="#575757">
                <v:path arrowok="t"/>
              </v:shape>
            </v:group>
            <v:group style="position:absolute;left:8725;top:15941;width:578;height:2" coordorigin="8725,15941" coordsize="578,2">
              <v:shape style="position:absolute;left:8725;top:15941;width:578;height:2" coordorigin="8725,15941" coordsize="578,0" path="m8725,15941l9302,15941e" filled="f" stroked="t" strokeweight=".704379pt" strokecolor="#707070">
                <v:path arrowok="t"/>
              </v:shape>
            </v:group>
            <v:group style="position:absolute;left:11115;top:15943;width:545;height:2" coordorigin="11115,15943" coordsize="545,2">
              <v:shape style="position:absolute;left:11115;top:15943;width:545;height:2" coordorigin="11115,15943" coordsize="545,0" path="m11115,15943l11660,15943e" filled="f" stroked="t" strokeweight=".469586pt" strokecolor="#77777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5"/>
          <w:szCs w:val="35"/>
          <w:color w:val="424285"/>
          <w:spacing w:val="-6"/>
          <w:w w:val="100"/>
          <w:i/>
          <w:position w:val="-3"/>
        </w:rPr>
        <w:t>o</w:t>
      </w:r>
      <w:r>
        <w:rPr>
          <w:rFonts w:ascii="Times New Roman" w:hAnsi="Times New Roman" w:cs="Times New Roman" w:eastAsia="Times New Roman"/>
          <w:sz w:val="35"/>
          <w:szCs w:val="35"/>
          <w:color w:val="424285"/>
          <w:spacing w:val="0"/>
          <w:w w:val="100"/>
          <w:i/>
          <w:position w:val="-3"/>
        </w:rPr>
        <w:t>5</w:t>
      </w:r>
      <w:r>
        <w:rPr>
          <w:rFonts w:ascii="Times New Roman" w:hAnsi="Times New Roman" w:cs="Times New Roman" w:eastAsia="Times New Roman"/>
          <w:sz w:val="35"/>
          <w:szCs w:val="35"/>
          <w:color w:val="424285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424285"/>
          <w:spacing w:val="0"/>
          <w:w w:val="100"/>
          <w:i/>
          <w:position w:val="-3"/>
        </w:rPr>
      </w:r>
      <w:r>
        <w:rPr>
          <w:rFonts w:ascii="Courier New" w:hAnsi="Courier New" w:cs="Courier New" w:eastAsia="Courier New"/>
          <w:sz w:val="53"/>
          <w:szCs w:val="53"/>
          <w:color w:val="424285"/>
          <w:spacing w:val="0"/>
          <w:w w:val="159"/>
          <w:i/>
          <w:position w:val="2"/>
        </w:rPr>
        <w:t>i</w:t>
      </w:r>
      <w:r>
        <w:rPr>
          <w:rFonts w:ascii="Courier New" w:hAnsi="Courier New" w:cs="Courier New" w:eastAsia="Courier New"/>
          <w:sz w:val="53"/>
          <w:szCs w:val="53"/>
          <w:color w:val="424285"/>
          <w:spacing w:val="-191"/>
          <w:w w:val="100"/>
          <w:i/>
          <w:position w:val="2"/>
        </w:rPr>
        <w:t> </w:t>
      </w:r>
      <w:r>
        <w:rPr>
          <w:rFonts w:ascii="Arial" w:hAnsi="Arial" w:cs="Arial" w:eastAsia="Arial"/>
          <w:sz w:val="60"/>
          <w:szCs w:val="60"/>
          <w:color w:val="424285"/>
          <w:spacing w:val="38"/>
          <w:w w:val="229"/>
          <w:position w:val="7"/>
        </w:rPr>
        <w:t>)</w:t>
      </w:r>
      <w:r>
        <w:rPr>
          <w:rFonts w:ascii="Arial" w:hAnsi="Arial" w:cs="Arial" w:eastAsia="Arial"/>
          <w:sz w:val="60"/>
          <w:szCs w:val="60"/>
          <w:color w:val="7C7EA8"/>
          <w:spacing w:val="0"/>
          <w:w w:val="46"/>
          <w:position w:val="7"/>
        </w:rPr>
        <w:t>.</w:t>
      </w:r>
      <w:r>
        <w:rPr>
          <w:rFonts w:ascii="Arial" w:hAnsi="Arial" w:cs="Arial" w:eastAsia="Arial"/>
          <w:sz w:val="60"/>
          <w:szCs w:val="6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60"/>
        </w:sectPr>
      </w:pPr>
      <w:rPr/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6" w:lineRule="auto"/>
        <w:ind w:left="3400" w:right="4138" w:firstLine="-109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14"/>
        </w:rPr>
        <w:t>S</w:t>
      </w:r>
      <w:r>
        <w:rPr>
          <w:rFonts w:ascii="Arial" w:hAnsi="Arial" w:cs="Arial" w:eastAsia="Arial"/>
          <w:sz w:val="20"/>
          <w:szCs w:val="20"/>
          <w:color w:val="343434"/>
          <w:spacing w:val="-8"/>
          <w:w w:val="26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14"/>
        </w:rPr>
        <w:t>G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283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9" w:after="0" w:line="234" w:lineRule="exact"/>
        <w:ind w:left="855"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0.721535pt;margin-top:-35.610798pt;width:475.375909pt;height:72pt;mso-position-horizontal-relative:page;mso-position-vertical-relative:paragraph;z-index:-17258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40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343434"/>
                      <w:spacing w:val="0"/>
                      <w:w w:val="137"/>
                      <w:b/>
                      <w:bCs/>
                      <w:position w:val="36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343434"/>
                      <w:spacing w:val="0"/>
                      <w:w w:val="100"/>
                      <w:b/>
                      <w:bCs/>
                      <w:position w:val="36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343434"/>
                      <w:spacing w:val="0"/>
                      <w:w w:val="100"/>
                      <w:b/>
                      <w:bCs/>
                      <w:position w:val="36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B4B4B"/>
                      <w:spacing w:val="0"/>
                      <w:w w:val="137"/>
                      <w:b/>
                      <w:bCs/>
                      <w:position w:val="-1"/>
                    </w:rPr>
                    <w:t>e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43434"/>
          <w:w w:val="120"/>
          <w:position w:val="-1"/>
        </w:rPr>
        <w:t>i</w:t>
      </w:r>
      <w:r>
        <w:rPr>
          <w:rFonts w:ascii="Arial" w:hAnsi="Arial" w:cs="Arial" w:eastAsia="Arial"/>
          <w:sz w:val="18"/>
          <w:szCs w:val="18"/>
          <w:color w:val="343434"/>
          <w:spacing w:val="-37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00"/>
          <w:position w:val="-1"/>
        </w:rPr>
        <w:t>Z</w:t>
      </w:r>
      <w:r>
        <w:rPr>
          <w:rFonts w:ascii="Arial" w:hAnsi="Arial" w:cs="Arial" w:eastAsia="Arial"/>
          <w:sz w:val="15"/>
          <w:szCs w:val="15"/>
          <w:color w:val="4B4B4B"/>
          <w:spacing w:val="4"/>
          <w:w w:val="100"/>
          <w:position w:val="-1"/>
        </w:rPr>
        <w:t>M</w:t>
      </w:r>
      <w:r>
        <w:rPr>
          <w:rFonts w:ascii="Arial" w:hAnsi="Arial" w:cs="Arial" w:eastAsia="Arial"/>
          <w:sz w:val="15"/>
          <w:szCs w:val="15"/>
          <w:color w:val="181818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15"/>
          <w:szCs w:val="15"/>
          <w:color w:val="181818"/>
          <w:spacing w:val="2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590" w:right="-20"/>
        <w:jc w:val="left"/>
        <w:tabs>
          <w:tab w:pos="4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618183pt;margin-top:7.346238pt;width:47.206802pt;height:7.5pt;mso-position-horizontal-relative:page;mso-position-vertical-relative:paragraph;z-index:-17257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4B4B4B"/>
                      <w:spacing w:val="0"/>
                      <w:w w:val="107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7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-3"/>
          <w:w w:val="100"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22" w:lineRule="auto"/>
        <w:ind w:left="120" w:right="3307" w:firstLine="-5"/>
        <w:jc w:val="left"/>
        <w:tabs>
          <w:tab w:pos="1480" w:val="left"/>
          <w:tab w:pos="2760" w:val="left"/>
          <w:tab w:pos="4140" w:val="left"/>
          <w:tab w:pos="5160" w:val="left"/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Qla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20.05.2017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34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18.49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2"/>
          <w:szCs w:val="32"/>
          <w:color w:val="4B4B4B"/>
          <w:spacing w:val="0"/>
          <w:w w:val="68"/>
          <w:position w:val="0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4B4B4B"/>
          <w:spacing w:val="8"/>
          <w:w w:val="6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9"/>
          <w:position w:val="0"/>
        </w:rPr>
        <w:t>:20.05.2017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3299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216" w:right="329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ilctirile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Evka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Mah.679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Şehit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Şefı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</w:rPr>
        <w:t>ErsinTemel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ilkö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retiı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okul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bahçesi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24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</w:rPr>
        <w:t>Do_ğru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Evka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Mah.679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Şehit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Sefi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</w:rPr>
        <w:t>ErsinTemel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ilköğretim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okul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bahçesi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0" w:lineRule="auto"/>
        <w:ind w:left="124" w:right="319" w:firstLine="-5"/>
        <w:jc w:val="left"/>
        <w:tabs>
          <w:tab w:pos="1480" w:val="left"/>
          <w:tab w:pos="3240" w:val="left"/>
          <w:tab w:pos="4320" w:val="left"/>
          <w:tab w:pos="636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Yanııı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6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left="3223" w:right="462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-4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etonarme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4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9"/>
          <w:w w:val="102"/>
          <w:position w:val="-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C8C8C8"/>
          <w:spacing w:val="0"/>
          <w:w w:val="39"/>
          <w:position w:val="-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C8C8C8"/>
          <w:spacing w:val="-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4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7"/>
          <w:position w:val="-4"/>
        </w:rPr>
        <w:t>IQj_ğer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3" w:lineRule="exact"/>
        <w:ind w:left="4064" w:right="-20"/>
        <w:jc w:val="left"/>
        <w:tabs>
          <w:tab w:pos="4660" w:val="left"/>
          <w:tab w:pos="6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6"/>
          <w:szCs w:val="46"/>
          <w:color w:val="343434"/>
          <w:spacing w:val="0"/>
          <w:w w:val="48"/>
          <w:position w:val="-2"/>
        </w:rPr>
        <w:t>ı</w:t>
      </w:r>
      <w:r>
        <w:rPr>
          <w:rFonts w:ascii="Arial" w:hAnsi="Arial" w:cs="Arial" w:eastAsia="Arial"/>
          <w:sz w:val="46"/>
          <w:szCs w:val="46"/>
          <w:color w:val="343434"/>
          <w:spacing w:val="42"/>
          <w:w w:val="48"/>
          <w:position w:val="-2"/>
        </w:rPr>
        <w:t> </w:t>
      </w:r>
      <w:r>
        <w:rPr>
          <w:rFonts w:ascii="Arial" w:hAnsi="Arial" w:cs="Arial" w:eastAsia="Arial"/>
          <w:sz w:val="46"/>
          <w:szCs w:val="46"/>
          <w:color w:val="B5B5B5"/>
          <w:spacing w:val="0"/>
          <w:w w:val="48"/>
          <w:position w:val="-2"/>
        </w:rPr>
        <w:t>'</w:t>
      </w:r>
      <w:r>
        <w:rPr>
          <w:rFonts w:ascii="Arial" w:hAnsi="Arial" w:cs="Arial" w:eastAsia="Arial"/>
          <w:sz w:val="46"/>
          <w:szCs w:val="46"/>
          <w:color w:val="B5B5B5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6"/>
          <w:szCs w:val="46"/>
          <w:color w:val="B5B5B5"/>
          <w:spacing w:val="0"/>
          <w:w w:val="100"/>
          <w:position w:val="-2"/>
        </w:rPr>
      </w:r>
      <w:r>
        <w:rPr>
          <w:rFonts w:ascii="Arial" w:hAnsi="Arial" w:cs="Arial" w:eastAsia="Arial"/>
          <w:sz w:val="46"/>
          <w:szCs w:val="46"/>
          <w:color w:val="4B4B4B"/>
          <w:spacing w:val="0"/>
          <w:w w:val="48"/>
          <w:position w:val="-2"/>
        </w:rPr>
        <w:t>ı</w:t>
      </w:r>
      <w:r>
        <w:rPr>
          <w:rFonts w:ascii="Arial" w:hAnsi="Arial" w:cs="Arial" w:eastAsia="Arial"/>
          <w:sz w:val="46"/>
          <w:szCs w:val="46"/>
          <w:color w:val="4B4B4B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6"/>
          <w:szCs w:val="46"/>
          <w:color w:val="4B4B4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4"/>
        </w:rPr>
        <w:t>18.56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115" w:right="-20"/>
        <w:jc w:val="left"/>
        <w:tabs>
          <w:tab w:pos="1760" w:val="left"/>
          <w:tab w:pos="5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3"/>
        </w:rPr>
        <w:t>Salıibi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73"/>
          <w:position w:val="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9"/>
          <w:position w:val="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7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Anıiri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2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ALB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YRAK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767" w:right="-20"/>
        <w:jc w:val="left"/>
        <w:tabs>
          <w:tab w:pos="4400" w:val="left"/>
          <w:tab w:pos="7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200"/>
          <w:position w:val="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2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2"/>
          <w:w w:val="2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18.50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214"/>
          <w:position w:val="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214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8"/>
          <w:w w:val="2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0"/>
        </w:rPr>
        <w:t>18.55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15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091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124" w:right="-20"/>
        <w:jc w:val="left"/>
        <w:tabs>
          <w:tab w:pos="432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Rlektri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  <w:position w:val="-1"/>
        </w:rPr>
        <w:t>:Gelmedi.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67" w:lineRule="auto"/>
        <w:ind w:left="4330" w:right="3216" w:firstLine="9"/>
        <w:jc w:val="left"/>
        <w:tabs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:Gelmedi.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781" w:right="-20"/>
        <w:jc w:val="left"/>
        <w:tabs>
          <w:tab w:pos="3240" w:val="left"/>
          <w:tab w:pos="432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:Gelmedi.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29" w:right="-20"/>
        <w:jc w:val="left"/>
        <w:tabs>
          <w:tab w:pos="1760" w:val="left"/>
          <w:tab w:pos="430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  <w:position w:val="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'Personel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9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43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'tmişse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7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8" w:after="0" w:line="240" w:lineRule="auto"/>
        <w:ind w:left="17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1" w:lineRule="auto"/>
        <w:ind w:left="134" w:right="2316" w:firstLine="-19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pıaym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296" w:right="374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78" w:lineRule="exact"/>
        <w:ind w:left="178" w:right="-20"/>
        <w:jc w:val="left"/>
        <w:tabs>
          <w:tab w:pos="2260" w:val="left"/>
          <w:tab w:pos="4320" w:val="left"/>
          <w:tab w:pos="6220" w:val="left"/>
          <w:tab w:pos="7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1"/>
          <w:position w:val="-4"/>
        </w:rPr>
        <w:t>öndilrme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31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söndilrme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5"/>
          <w:position w:val="-4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9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3" w:lineRule="exact"/>
        <w:ind w:left="4330" w:right="-20"/>
        <w:jc w:val="left"/>
        <w:tabs>
          <w:tab w:pos="6220" w:val="left"/>
          <w:tab w:pos="77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3"/>
        </w:rPr>
        <w:t>0,1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57"/>
          <w:position w:val="2"/>
        </w:rPr>
        <w:t>ı</w:t>
      </w:r>
      <w:r>
        <w:rPr>
          <w:rFonts w:ascii="Arial" w:hAnsi="Arial" w:cs="Arial" w:eastAsia="Arial"/>
          <w:sz w:val="38"/>
          <w:szCs w:val="38"/>
          <w:color w:val="343434"/>
          <w:spacing w:val="22"/>
          <w:w w:val="57"/>
          <w:position w:val="2"/>
        </w:rPr>
        <w:t> </w:t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57"/>
          <w:position w:val="2"/>
        </w:rPr>
        <w:t>-</w:t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57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43434"/>
          <w:spacing w:val="22"/>
          <w:w w:val="57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57"/>
          <w:position w:val="0"/>
        </w:rPr>
        <w:t>-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19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yandı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400" w:bottom="280" w:left="540" w:right="480"/>
        </w:sectPr>
      </w:pPr>
      <w:rPr/>
    </w:p>
    <w:p>
      <w:pPr>
        <w:spacing w:before="19" w:after="0" w:line="251" w:lineRule="auto"/>
        <w:ind w:left="134" w:right="-53" w:firstLine="4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3"/>
        </w:rPr>
        <w:t>öndürıne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otlu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alanda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540" w:right="480"/>
          <w:cols w:num="2" w:equalWidth="0">
            <w:col w:w="1492" w:space="436"/>
            <w:col w:w="8972"/>
          </w:cols>
        </w:sectPr>
      </w:pPr>
      <w:rPr/>
    </w:p>
    <w:p>
      <w:pPr>
        <w:spacing w:before="19" w:after="0" w:line="240" w:lineRule="auto"/>
        <w:ind w:left="148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düşilrülmesi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43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atılmasıyla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62" w:lineRule="auto"/>
        <w:ind w:left="134" w:right="3822"/>
        <w:jc w:val="left"/>
        <w:tabs>
          <w:tab w:pos="1780" w:val="left"/>
          <w:tab w:pos="1820" w:val="left"/>
          <w:tab w:pos="6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!Bedeli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24" w:lineRule="exact"/>
        <w:ind w:left="134" w:right="922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4"/>
          <w:szCs w:val="24"/>
          <w:color w:val="343434"/>
          <w:w w:val="62"/>
        </w:rPr>
        <w:t>l</w:t>
      </w:r>
      <w:r>
        <w:rPr>
          <w:rFonts w:ascii="Arial" w:hAnsi="Arial" w:cs="Arial" w:eastAsia="Arial"/>
          <w:sz w:val="24"/>
          <w:szCs w:val="24"/>
          <w:color w:val="343434"/>
          <w:spacing w:val="13"/>
          <w:w w:val="6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h'eslim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left="314" w:right="-20"/>
        <w:jc w:val="left"/>
        <w:tabs>
          <w:tab w:pos="178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.ibi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DönUşü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20.05.2017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201"/>
        </w:rPr>
        <w:t>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2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19.33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24" w:lineRule="exact"/>
        <w:ind w:left="666" w:right="-20"/>
        <w:jc w:val="left"/>
        <w:tabs>
          <w:tab w:pos="1160" w:val="left"/>
          <w:tab w:pos="8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Bostanlı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2" w:after="0" w:line="214" w:lineRule="exact"/>
        <w:ind w:left="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15.693779pt;margin-top:8.149847pt;width:.1pt;height:18.141685pt;mso-position-horizontal-relative:page;mso-position-vertical-relative:paragraph;z-index:-17265" coordorigin="2314,163" coordsize="2,363">
            <v:shape style="position:absolute;left:2314;top:163;width:2;height:363" coordorigin="2314,163" coordsize="0,363" path="m2314,526l2314,163e" filled="f" stroked="t" strokeweight=".237321pt" strokecolor="#70707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Vars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540" w:right="480"/>
        </w:sectPr>
      </w:pPr>
      <w:rPr/>
    </w:p>
    <w:p>
      <w:pPr>
        <w:spacing w:before="35" w:after="0" w:line="199" w:lineRule="exact"/>
        <w:ind w:left="1942" w:right="-69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Ami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2"/>
        </w:rPr>
        <w:t>·i: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219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96.264114pt;margin-top:2.044124pt;width:.1pt;height:7.638604pt;mso-position-horizontal-relative:page;mso-position-vertical-relative:paragraph;z-index:-17264" coordorigin="3925,41" coordsize="2,153">
            <v:shape style="position:absolute;left:3925;top:41;width:2;height:153" coordorigin="3925,41" coordsize="0,153" path="m3925,194l3925,41e" filled="f" stroked="t" strokeweight=".711962pt" strokecolor="#342FB3">
              <v:path arrowok="t"/>
            </v:shape>
          </v:group>
          <w10:wrap type="none"/>
        </w:pict>
      </w:r>
      <w:r>
        <w:rPr/>
        <w:pict>
          <v:group style="position:absolute;margin-left:171.226791pt;margin-top:8.250490pt;width:.1pt;height:34.612426pt;mso-position-horizontal-relative:page;mso-position-vertical-relative:paragraph;z-index:-17263" coordorigin="3425,165" coordsize="2,692">
            <v:shape style="position:absolute;left:3425;top:165;width:2;height:692" coordorigin="3425,165" coordsize="0,692" path="m3425,857l3425,165e" filled="f" stroked="t" strokeweight="1.898565pt" strokecolor="#48548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.107178pt;margin-top:10.022065pt;width:5.4612pt;height:4pt;mso-position-horizontal-relative:page;mso-position-vertical-relative:paragraph;z-index:-17256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343434"/>
                      <w:w w:val="122"/>
                      <w:i/>
                    </w:rPr>
                    <w:t>Q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343434"/>
                      <w:w w:val="123"/>
                      <w:i/>
                    </w:rPr>
                    <w:t>)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82"/>
          <w:position w:val="1"/>
        </w:rPr>
        <w:t>·u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28"/>
          <w:szCs w:val="28"/>
          <w:color w:val="343434"/>
          <w:w w:val="84"/>
        </w:rPr>
        <w:t>30</w:t>
      </w:r>
      <w:r>
        <w:rPr>
          <w:rFonts w:ascii="Courier New" w:hAnsi="Courier New" w:cs="Courier New" w:eastAsia="Courier New"/>
          <w:sz w:val="28"/>
          <w:szCs w:val="28"/>
          <w:color w:val="343434"/>
          <w:spacing w:val="-94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78"/>
          <w:position w:val="2"/>
        </w:rPr>
        <w:t>M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78"/>
          <w:position w:val="2"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77"/>
          <w:position w:val="2"/>
        </w:rPr>
        <w:t>vı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2"/>
        </w:rPr>
        <w:t>""17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540" w:right="480"/>
          <w:cols w:num="2" w:equalWidth="0">
            <w:col w:w="5941" w:space="2395"/>
            <w:col w:w="2564"/>
          </w:cols>
        </w:sectPr>
      </w:pPr>
      <w:rPr/>
    </w:p>
    <w:p>
      <w:pPr>
        <w:spacing w:before="0" w:after="0" w:line="169" w:lineRule="exact"/>
        <w:ind w:left="219" w:right="-20"/>
        <w:jc w:val="left"/>
        <w:tabs>
          <w:tab w:pos="8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i/>
          <w:position w:val="-5"/>
        </w:rPr>
        <w:t>.o</w:t>
      </w:r>
      <w:r>
        <w:rPr>
          <w:rFonts w:ascii="Arial" w:hAnsi="Arial" w:cs="Arial" w:eastAsia="Arial"/>
          <w:sz w:val="23"/>
          <w:szCs w:val="23"/>
          <w:color w:val="343434"/>
          <w:spacing w:val="-60"/>
          <w:w w:val="100"/>
          <w:i/>
          <w:position w:val="-5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i/>
          <w:position w:val="-5"/>
        </w:rPr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79"/>
          <w:i/>
          <w:position w:val="-7"/>
        </w:rPr>
        <w:t>1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79"/>
          <w:i/>
          <w:position w:val="-7"/>
        </w:rPr>
        <w:t>  </w:t>
      </w:r>
      <w:r>
        <w:rPr>
          <w:rFonts w:ascii="Arial" w:hAnsi="Arial" w:cs="Arial" w:eastAsia="Arial"/>
          <w:sz w:val="20"/>
          <w:szCs w:val="20"/>
          <w:color w:val="4B4B4B"/>
          <w:spacing w:val="37"/>
          <w:w w:val="79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0"/>
          <w:position w:val="-6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540" w:right="480"/>
        </w:sectPr>
      </w:pPr>
      <w:rPr/>
    </w:p>
    <w:p>
      <w:pPr>
        <w:spacing w:before="0" w:after="0" w:line="205" w:lineRule="exact"/>
        <w:ind w:left="219" w:right="-67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43434"/>
          <w:spacing w:val="0"/>
          <w:w w:val="68"/>
          <w:position w:val="-2"/>
        </w:rPr>
        <w:t>&lt;!!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12" w:lineRule="exact"/>
        <w:ind w:left="196" w:right="-6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343434"/>
          <w:spacing w:val="0"/>
          <w:w w:val="72"/>
          <w:position w:val="1"/>
        </w:rPr>
        <w:t>.,!::::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9" w:after="0" w:line="468" w:lineRule="exact"/>
        <w:ind w:left="14" w:right="-53"/>
        <w:jc w:val="left"/>
        <w:tabs>
          <w:tab w:pos="900" w:val="left"/>
        </w:tabs>
        <w:rPr>
          <w:rFonts w:ascii="Arial" w:hAnsi="Arial" w:cs="Arial" w:eastAsia="Arial"/>
          <w:sz w:val="40"/>
          <w:szCs w:val="4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494F72"/>
          <w:spacing w:val="-3"/>
          <w:w w:val="126"/>
          <w:position w:val="-4"/>
        </w:rPr>
        <w:t>N</w:t>
      </w:r>
      <w:r>
        <w:rPr>
          <w:rFonts w:ascii="Times New Roman" w:hAnsi="Times New Roman" w:cs="Times New Roman" w:eastAsia="Times New Roman"/>
          <w:sz w:val="25"/>
          <w:szCs w:val="25"/>
          <w:color w:val="4B4B4B"/>
          <w:spacing w:val="0"/>
          <w:w w:val="126"/>
          <w:position w:val="-4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4B4B4B"/>
          <w:spacing w:val="-78"/>
          <w:w w:val="126"/>
          <w:position w:val="-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B4B4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4B4B4B"/>
          <w:spacing w:val="0"/>
          <w:w w:val="100"/>
          <w:position w:val="-4"/>
        </w:rPr>
      </w:r>
      <w:r>
        <w:rPr>
          <w:rFonts w:ascii="Arial" w:hAnsi="Arial" w:cs="Arial" w:eastAsia="Arial"/>
          <w:sz w:val="40"/>
          <w:szCs w:val="40"/>
          <w:color w:val="494F72"/>
          <w:spacing w:val="0"/>
          <w:w w:val="59"/>
          <w:position w:val="0"/>
        </w:rPr>
        <w:t>rt"ıJ</w:t>
      </w:r>
      <w:r>
        <w:rPr>
          <w:rFonts w:ascii="Arial" w:hAnsi="Arial" w:cs="Arial" w:eastAsia="Arial"/>
          <w:sz w:val="40"/>
          <w:szCs w:val="40"/>
          <w:color w:val="494F72"/>
          <w:spacing w:val="-102"/>
          <w:w w:val="59"/>
          <w:position w:val="0"/>
        </w:rPr>
        <w:t>"</w:t>
      </w:r>
      <w:r>
        <w:rPr>
          <w:rFonts w:ascii="Arial" w:hAnsi="Arial" w:cs="Arial" w:eastAsia="Arial"/>
          <w:sz w:val="40"/>
          <w:szCs w:val="40"/>
          <w:color w:val="67696B"/>
          <w:spacing w:val="0"/>
          <w:w w:val="76"/>
          <w:position w:val="0"/>
        </w:rPr>
        <w:t>şEK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27" w:lineRule="atLeast"/>
        <w:ind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43434"/>
          <w:spacing w:val="0"/>
          <w:w w:val="122"/>
        </w:rPr>
        <w:t>itfaiy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22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-4"/>
          <w:w w:val="122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Kuze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y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11"/>
        </w:rPr>
        <w:t>Bölge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1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0"/>
          <w:w w:val="139"/>
          <w:position w:val="-1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0"/>
          <w:w w:val="139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5B5B5"/>
          <w:spacing w:val="6"/>
          <w:w w:val="139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position w:val="-12"/>
        </w:rPr>
        <w:t>ltfai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position w:val="-12"/>
        </w:rPr>
        <w:t>iriı1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position w:val="-12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84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47"/>
          <w:position w:val="-12"/>
        </w:rPr>
        <w:t>mlr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right="-20"/>
        <w:jc w:val="lef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3"/>
          <w:szCs w:val="33"/>
          <w:color w:val="A3A3A3"/>
          <w:spacing w:val="-39"/>
          <w:w w:val="80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858787"/>
          <w:spacing w:val="0"/>
          <w:w w:val="60"/>
        </w:rPr>
        <w:t>..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540" w:right="480"/>
          <w:cols w:num="4" w:equalWidth="0">
            <w:col w:w="380" w:space="1619"/>
            <w:col w:w="1957" w:space="4014"/>
            <w:col w:w="1233" w:space="201"/>
            <w:col w:w="1496"/>
          </w:cols>
        </w:sectPr>
      </w:pPr>
      <w:rPr/>
    </w:p>
    <w:p>
      <w:pPr>
        <w:spacing w:before="4" w:after="0" w:line="77" w:lineRule="atLeast"/>
        <w:ind w:left="1876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1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343434"/>
          <w:spacing w:val="-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Post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a</w:t>
      </w:r>
      <w:r>
        <w:rPr>
          <w:rFonts w:ascii="Arial" w:hAnsi="Arial" w:cs="Arial" w:eastAsia="Arial"/>
          <w:sz w:val="20"/>
          <w:szCs w:val="20"/>
          <w:color w:val="343434"/>
          <w:spacing w:val="3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18"/>
        </w:rPr>
        <w:t>Grupla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18"/>
        </w:rPr>
        <w:t>r</w:t>
      </w:r>
      <w:r>
        <w:rPr>
          <w:rFonts w:ascii="Arial" w:hAnsi="Arial" w:cs="Arial" w:eastAsia="Arial"/>
          <w:sz w:val="20"/>
          <w:szCs w:val="20"/>
          <w:color w:val="343434"/>
          <w:spacing w:val="-31"/>
          <w:w w:val="118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18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73" w:lineRule="atLeast"/>
        <w:ind w:right="-139"/>
        <w:jc w:val="left"/>
        <w:rPr>
          <w:rFonts w:ascii="Times New Roman" w:hAnsi="Times New Roman" w:cs="Times New Roman" w:eastAsia="Times New Roman"/>
          <w:sz w:val="66"/>
          <w:szCs w:val="6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6"/>
          <w:szCs w:val="66"/>
          <w:color w:val="38428A"/>
          <w:w w:val="58"/>
          <w:i/>
        </w:rPr>
        <w:t>11/}Jf</w:t>
      </w:r>
      <w:r>
        <w:rPr>
          <w:rFonts w:ascii="Times New Roman" w:hAnsi="Times New Roman" w:cs="Times New Roman" w:eastAsia="Times New Roman"/>
          <w:sz w:val="66"/>
          <w:szCs w:val="66"/>
          <w:color w:val="38428A"/>
          <w:w w:val="59"/>
          <w:i/>
        </w:rPr>
        <w:t>(</w:t>
      </w:r>
      <w:r>
        <w:rPr>
          <w:rFonts w:ascii="Times New Roman" w:hAnsi="Times New Roman" w:cs="Times New Roman" w:eastAsia="Times New Roman"/>
          <w:sz w:val="66"/>
          <w:szCs w:val="66"/>
          <w:color w:val="000000"/>
          <w:w w:val="100"/>
        </w:rPr>
      </w:r>
    </w:p>
    <w:p>
      <w:pPr>
        <w:spacing w:before="69" w:after="0" w:line="141" w:lineRule="atLeast"/>
        <w:ind w:right="-84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B5B5B5"/>
          <w:spacing w:val="-201"/>
          <w:w w:val="214"/>
        </w:rPr>
        <w:t>"</w:t>
      </w:r>
      <w:r>
        <w:rPr>
          <w:rFonts w:ascii="Times New Roman" w:hAnsi="Times New Roman" w:cs="Times New Roman" w:eastAsia="Times New Roman"/>
          <w:sz w:val="29"/>
          <w:szCs w:val="29"/>
          <w:color w:val="67696B"/>
          <w:spacing w:val="-58"/>
          <w:w w:val="105"/>
        </w:rPr>
        <w:t>ü</w:t>
      </w:r>
      <w:r>
        <w:rPr>
          <w:rFonts w:ascii="Times New Roman" w:hAnsi="Times New Roman" w:cs="Times New Roman" w:eastAsia="Times New Roman"/>
          <w:sz w:val="29"/>
          <w:szCs w:val="29"/>
          <w:color w:val="858787"/>
          <w:spacing w:val="-8"/>
          <w:w w:val="191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B5B5B5"/>
          <w:spacing w:val="1"/>
          <w:w w:val="214"/>
        </w:rPr>
        <w:t>'</w:t>
      </w:r>
      <w:r>
        <w:rPr>
          <w:rFonts w:ascii="Times New Roman" w:hAnsi="Times New Roman" w:cs="Times New Roman" w:eastAsia="Times New Roman"/>
          <w:sz w:val="29"/>
          <w:szCs w:val="29"/>
          <w:color w:val="858787"/>
          <w:spacing w:val="0"/>
          <w:w w:val="191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22" w:after="0" w:line="95" w:lineRule="atLeas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B5B5B5"/>
          <w:spacing w:val="0"/>
          <w:w w:val="259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B5B5B5"/>
          <w:spacing w:val="-95"/>
          <w:w w:val="25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58787"/>
          <w:spacing w:val="0"/>
          <w:w w:val="129"/>
        </w:rPr>
        <w:t>\</w:t>
      </w:r>
      <w:r>
        <w:rPr>
          <w:rFonts w:ascii="Times New Roman" w:hAnsi="Times New Roman" w:cs="Times New Roman" w:eastAsia="Times New Roman"/>
          <w:sz w:val="21"/>
          <w:szCs w:val="21"/>
          <w:color w:val="858787"/>
          <w:spacing w:val="0"/>
          <w:w w:val="12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58787"/>
          <w:spacing w:val="16"/>
          <w:w w:val="129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858787"/>
          <w:spacing w:val="0"/>
          <w:w w:val="100"/>
        </w:rPr>
        <w:t>:r</w:t>
      </w:r>
      <w:r>
        <w:rPr>
          <w:rFonts w:ascii="Times New Roman" w:hAnsi="Times New Roman" w:cs="Times New Roman" w:eastAsia="Times New Roman"/>
          <w:sz w:val="34"/>
          <w:szCs w:val="34"/>
          <w:color w:val="858787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34"/>
          <w:szCs w:val="34"/>
          <w:color w:val="858787"/>
          <w:spacing w:val="57"/>
          <w:w w:val="10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B5B5B5"/>
          <w:spacing w:val="0"/>
          <w:w w:val="54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B5B5B5"/>
          <w:spacing w:val="-56"/>
          <w:w w:val="10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B5B5B5"/>
          <w:spacing w:val="0"/>
          <w:w w:val="29"/>
        </w:rPr>
        <w:t>··</w:t>
      </w:r>
      <w:r>
        <w:rPr>
          <w:rFonts w:ascii="Times New Roman" w:hAnsi="Times New Roman" w:cs="Times New Roman" w:eastAsia="Times New Roman"/>
          <w:sz w:val="34"/>
          <w:szCs w:val="34"/>
          <w:color w:val="B5B5B5"/>
          <w:spacing w:val="0"/>
          <w:w w:val="29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B5B5B5"/>
          <w:spacing w:val="18"/>
          <w:w w:val="29"/>
        </w:rPr>
        <w:t> </w:t>
      </w:r>
      <w:r>
        <w:rPr>
          <w:rFonts w:ascii="Arial" w:hAnsi="Arial" w:cs="Arial" w:eastAsia="Arial"/>
          <w:sz w:val="30"/>
          <w:szCs w:val="30"/>
          <w:color w:val="A3A3A3"/>
          <w:spacing w:val="0"/>
          <w:w w:val="79"/>
        </w:rPr>
        <w:t>r</w:t>
      </w:r>
      <w:r>
        <w:rPr>
          <w:rFonts w:ascii="Arial" w:hAnsi="Arial" w:cs="Arial" w:eastAsia="Arial"/>
          <w:sz w:val="30"/>
          <w:szCs w:val="30"/>
          <w:color w:val="A3A3A3"/>
          <w:spacing w:val="12"/>
          <w:w w:val="79"/>
        </w:rPr>
        <w:t> </w:t>
      </w:r>
      <w:r>
        <w:rPr>
          <w:rFonts w:ascii="Arial" w:hAnsi="Arial" w:cs="Arial" w:eastAsia="Arial"/>
          <w:sz w:val="23"/>
          <w:szCs w:val="23"/>
          <w:color w:val="A3A3A3"/>
          <w:spacing w:val="-50"/>
          <w:w w:val="82"/>
        </w:rPr>
        <w:t>.</w:t>
      </w:r>
      <w:r>
        <w:rPr>
          <w:rFonts w:ascii="Arial" w:hAnsi="Arial" w:cs="Arial" w:eastAsia="Arial"/>
          <w:sz w:val="23"/>
          <w:szCs w:val="23"/>
          <w:color w:val="858787"/>
          <w:spacing w:val="0"/>
          <w:w w:val="86"/>
        </w:rPr>
        <w:t>1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540" w:right="480"/>
          <w:cols w:num="4" w:equalWidth="0">
            <w:col w:w="4075" w:space="350"/>
            <w:col w:w="1063" w:space="2287"/>
            <w:col w:w="629" w:space="198"/>
            <w:col w:w="2298"/>
          </w:cols>
        </w:sectPr>
      </w:pPr>
      <w:rPr/>
    </w:p>
    <w:p>
      <w:pPr>
        <w:spacing w:before="0" w:after="0" w:line="147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17.534943pt;margin-top:24.135132pt;width:2.017225pt;height:43.200312pt;mso-position-horizontal-relative:page;mso-position-vertical-relative:paragraph;z-index:-17261" coordorigin="6351,483" coordsize="40,864">
            <v:group style="position:absolute;left:6360;top:492;width:2;height:845" coordorigin="6360,492" coordsize="2,845">
              <v:shape style="position:absolute;left:6360;top:492;width:2;height:845" coordorigin="6360,492" coordsize="0,845" path="m6360,1337l6360,492e" filled="f" stroked="t" strokeweight=".949282pt" strokecolor="#6B70A0">
                <v:path arrowok="t"/>
              </v:shape>
            </v:group>
            <v:group style="position:absolute;left:6379;top:602;width:2;height:344" coordorigin="6379,602" coordsize="2,344">
              <v:shape style="position:absolute;left:6379;top:602;width:2;height:344" coordorigin="6379,602" coordsize="0,344" path="m6379,946l6379,602e" filled="f" stroked="t" strokeweight="1.186603pt" strokecolor="#7C87B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Bilal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1"/>
        </w:rPr>
        <w:t>ALB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YRAK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right="-146"/>
        <w:jc w:val="left"/>
        <w:rPr>
          <w:rFonts w:ascii="Arial" w:hAnsi="Arial" w:cs="Arial" w:eastAsia="Arial"/>
          <w:sz w:val="71"/>
          <w:szCs w:val="71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67696B"/>
          <w:w w:val="148"/>
          <w:position w:val="-11"/>
        </w:rPr>
        <w:t>·</w:t>
      </w:r>
      <w:r>
        <w:rPr>
          <w:rFonts w:ascii="Arial" w:hAnsi="Arial" w:cs="Arial" w:eastAsia="Arial"/>
          <w:sz w:val="16"/>
          <w:szCs w:val="16"/>
          <w:color w:val="67696B"/>
          <w:spacing w:val="-25"/>
          <w:w w:val="148"/>
          <w:position w:val="-11"/>
        </w:rPr>
        <w:t>u</w:t>
      </w:r>
      <w:r>
        <w:rPr>
          <w:rFonts w:ascii="Arial" w:hAnsi="Arial" w:cs="Arial" w:eastAsia="Arial"/>
          <w:sz w:val="16"/>
          <w:szCs w:val="16"/>
          <w:color w:val="4B4B4B"/>
          <w:spacing w:val="-64"/>
          <w:w w:val="235"/>
          <w:position w:val="-11"/>
        </w:rPr>
        <w:t>ı</w:t>
      </w:r>
      <w:r>
        <w:rPr>
          <w:rFonts w:ascii="Arial" w:hAnsi="Arial" w:cs="Arial" w:eastAsia="Arial"/>
          <w:sz w:val="71"/>
          <w:szCs w:val="71"/>
          <w:color w:val="343434"/>
          <w:spacing w:val="-119"/>
          <w:w w:val="30"/>
          <w:position w:val="-20"/>
        </w:rPr>
        <w:t>.</w:t>
      </w:r>
      <w:r>
        <w:rPr>
          <w:rFonts w:ascii="Arial" w:hAnsi="Arial" w:cs="Arial" w:eastAsia="Arial"/>
          <w:sz w:val="16"/>
          <w:szCs w:val="16"/>
          <w:color w:val="67696B"/>
          <w:spacing w:val="-35"/>
          <w:w w:val="148"/>
          <w:position w:val="-11"/>
        </w:rPr>
        <w:t>l</w:t>
      </w:r>
      <w:r>
        <w:rPr>
          <w:rFonts w:ascii="Arial" w:hAnsi="Arial" w:cs="Arial" w:eastAsia="Arial"/>
          <w:sz w:val="71"/>
          <w:szCs w:val="71"/>
          <w:color w:val="626989"/>
          <w:spacing w:val="-174"/>
          <w:w w:val="73"/>
          <w:position w:val="-20"/>
        </w:rPr>
        <w:t>.</w:t>
      </w:r>
      <w:r>
        <w:rPr>
          <w:rFonts w:ascii="Arial" w:hAnsi="Arial" w:cs="Arial" w:eastAsia="Arial"/>
          <w:sz w:val="16"/>
          <w:szCs w:val="16"/>
          <w:color w:val="B5B5B5"/>
          <w:spacing w:val="-42"/>
          <w:w w:val="113"/>
          <w:position w:val="-11"/>
        </w:rPr>
        <w:t>)</w:t>
      </w:r>
      <w:r>
        <w:rPr>
          <w:rFonts w:ascii="Arial" w:hAnsi="Arial" w:cs="Arial" w:eastAsia="Arial"/>
          <w:sz w:val="71"/>
          <w:szCs w:val="71"/>
          <w:color w:val="343434"/>
          <w:spacing w:val="0"/>
          <w:w w:val="30"/>
          <w:position w:val="-20"/>
        </w:rPr>
        <w:t>ıı</w:t>
      </w:r>
      <w:r>
        <w:rPr>
          <w:rFonts w:ascii="Arial" w:hAnsi="Arial" w:cs="Arial" w:eastAsia="Arial"/>
          <w:sz w:val="71"/>
          <w:szCs w:val="71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right="-48"/>
        <w:jc w:val="left"/>
        <w:tabs>
          <w:tab w:pos="560" w:val="left"/>
          <w:tab w:pos="940" w:val="left"/>
          <w:tab w:pos="1360" w:val="left"/>
        </w:tabs>
        <w:rPr>
          <w:rFonts w:ascii="Times New Roman" w:hAnsi="Times New Roman" w:cs="Times New Roman" w:eastAsia="Times New Roman"/>
          <w:sz w:val="107"/>
          <w:szCs w:val="107"/>
        </w:rPr>
      </w:pPr>
      <w:rPr/>
      <w:r>
        <w:rPr/>
        <w:br w:type="column"/>
      </w:r>
      <w:r>
        <w:rPr>
          <w:rFonts w:ascii="Arial" w:hAnsi="Arial" w:cs="Arial" w:eastAsia="Arial"/>
          <w:sz w:val="71"/>
          <w:szCs w:val="71"/>
          <w:color w:val="626989"/>
          <w:spacing w:val="0"/>
          <w:w w:val="62"/>
          <w:position w:val="-20"/>
        </w:rPr>
        <w:t>:</w:t>
      </w:r>
      <w:r>
        <w:rPr>
          <w:rFonts w:ascii="Arial" w:hAnsi="Arial" w:cs="Arial" w:eastAsia="Arial"/>
          <w:sz w:val="71"/>
          <w:szCs w:val="71"/>
          <w:color w:val="626989"/>
          <w:spacing w:val="-66"/>
          <w:w w:val="62"/>
          <w:position w:val="-20"/>
        </w:rPr>
        <w:t>t</w:t>
      </w:r>
      <w:r>
        <w:rPr>
          <w:rFonts w:ascii="Arial" w:hAnsi="Arial" w:cs="Arial" w:eastAsia="Arial"/>
          <w:sz w:val="16"/>
          <w:szCs w:val="16"/>
          <w:color w:val="B5B5B5"/>
          <w:spacing w:val="0"/>
          <w:w w:val="62"/>
          <w:position w:val="-11"/>
        </w:rPr>
        <w:t>·</w:t>
      </w:r>
      <w:r>
        <w:rPr>
          <w:rFonts w:ascii="Arial" w:hAnsi="Arial" w:cs="Arial" w:eastAsia="Arial"/>
          <w:sz w:val="16"/>
          <w:szCs w:val="16"/>
          <w:color w:val="B5B5B5"/>
          <w:spacing w:val="-26"/>
          <w:w w:val="62"/>
          <w:position w:val="-11"/>
        </w:rPr>
        <w:t> </w:t>
      </w:r>
      <w:r>
        <w:rPr>
          <w:rFonts w:ascii="Arial" w:hAnsi="Arial" w:cs="Arial" w:eastAsia="Arial"/>
          <w:sz w:val="16"/>
          <w:szCs w:val="16"/>
          <w:color w:val="B5B5B5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16"/>
          <w:szCs w:val="16"/>
          <w:color w:val="B5B5B5"/>
          <w:spacing w:val="0"/>
          <w:w w:val="164"/>
          <w:position w:val="-11"/>
        </w:rPr>
        <w:t>·</w:t>
      </w:r>
      <w:r>
        <w:rPr>
          <w:rFonts w:ascii="Arial" w:hAnsi="Arial" w:cs="Arial" w:eastAsia="Arial"/>
          <w:sz w:val="16"/>
          <w:szCs w:val="16"/>
          <w:color w:val="B5B5B5"/>
          <w:spacing w:val="-65"/>
          <w:w w:val="164"/>
          <w:position w:val="-11"/>
        </w:rPr>
        <w:t> </w:t>
      </w:r>
      <w:r>
        <w:rPr>
          <w:rFonts w:ascii="Arial" w:hAnsi="Arial" w:cs="Arial" w:eastAsia="Arial"/>
          <w:sz w:val="16"/>
          <w:szCs w:val="16"/>
          <w:color w:val="B5B5B5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16"/>
          <w:szCs w:val="16"/>
          <w:color w:val="B5B5B5"/>
          <w:spacing w:val="0"/>
          <w:w w:val="164"/>
          <w:position w:val="-11"/>
        </w:rPr>
        <w:t>'</w:t>
      </w:r>
      <w:r>
        <w:rPr>
          <w:rFonts w:ascii="Arial" w:hAnsi="Arial" w:cs="Arial" w:eastAsia="Arial"/>
          <w:sz w:val="16"/>
          <w:szCs w:val="16"/>
          <w:color w:val="B5B5B5"/>
          <w:spacing w:val="-69"/>
          <w:w w:val="164"/>
          <w:position w:val="-11"/>
        </w:rPr>
        <w:t> </w:t>
      </w:r>
      <w:r>
        <w:rPr>
          <w:rFonts w:ascii="Arial" w:hAnsi="Arial" w:cs="Arial" w:eastAsia="Arial"/>
          <w:sz w:val="16"/>
          <w:szCs w:val="16"/>
          <w:color w:val="B5B5B5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16"/>
          <w:szCs w:val="16"/>
          <w:color w:val="B5B5B5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107"/>
          <w:szCs w:val="107"/>
          <w:color w:val="465495"/>
          <w:spacing w:val="0"/>
          <w:w w:val="164"/>
          <w:position w:val="-20"/>
        </w:rPr>
        <w:t>1</w:t>
      </w:r>
      <w:r>
        <w:rPr>
          <w:rFonts w:ascii="Times New Roman" w:hAnsi="Times New Roman" w:cs="Times New Roman" w:eastAsia="Times New Roman"/>
          <w:sz w:val="107"/>
          <w:szCs w:val="10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540" w:right="480"/>
          <w:cols w:num="3" w:equalWidth="0">
            <w:col w:w="6136" w:space="1825"/>
            <w:col w:w="369" w:space="288"/>
            <w:col w:w="2282"/>
          </w:cols>
        </w:sectPr>
      </w:pPr>
      <w:rPr/>
    </w:p>
    <w:p>
      <w:pPr>
        <w:spacing w:before="0" w:after="0" w:line="215" w:lineRule="exact"/>
        <w:ind w:left="3058" w:right="-99"/>
        <w:jc w:val="left"/>
        <w:tabs>
          <w:tab w:pos="4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78.58374pt;margin-top:7.887273pt;width:2.847848pt;height:32.217046pt;mso-position-horizontal-relative:page;mso-position-vertical-relative:paragraph;z-index:-17262" coordorigin="3572,158" coordsize="57,644">
            <v:group style="position:absolute;left:3619;top:172;width:2;height:220" coordorigin="3619,172" coordsize="2,220">
              <v:shape style="position:absolute;left:3619;top:172;width:2;height:220" coordorigin="3619,172" coordsize="0,220" path="m3619,392l3619,172e" filled="f" stroked="t" strokeweight=".949282pt" strokecolor="#3B3F80">
                <v:path arrowok="t"/>
              </v:shape>
            </v:group>
            <v:group style="position:absolute;left:3607;top:172;width:2;height:272" coordorigin="3607,172" coordsize="2,272">
              <v:shape style="position:absolute;left:3607;top:172;width:2;height:272" coordorigin="3607,172" coordsize="0,272" path="m3607,444l3607,172e" filled="f" stroked="t" strokeweight="1.423923pt" strokecolor="#3B4483">
                <v:path arrowok="t"/>
              </v:shape>
            </v:group>
            <v:group style="position:absolute;left:3586;top:325;width:2;height:463" coordorigin="3586,325" coordsize="2,463">
              <v:shape style="position:absolute;left:3586;top:325;width:2;height:463" coordorigin="3586,325" coordsize="0,463" path="m3586,788l3586,325e" filled="f" stroked="t" strokeweight="1.423923pt" strokecolor="#3B489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32"/>
          <w:szCs w:val="32"/>
          <w:color w:val="465495"/>
          <w:spacing w:val="0"/>
          <w:w w:val="64"/>
          <w:b/>
          <w:bCs/>
          <w:i/>
          <w:position w:val="-16"/>
        </w:rPr>
        <w:t>1</w:t>
      </w:r>
      <w:r>
        <w:rPr>
          <w:rFonts w:ascii="Arial" w:hAnsi="Arial" w:cs="Arial" w:eastAsia="Arial"/>
          <w:sz w:val="32"/>
          <w:szCs w:val="32"/>
          <w:color w:val="465495"/>
          <w:spacing w:val="0"/>
          <w:w w:val="100"/>
          <w:b/>
          <w:bCs/>
          <w:i/>
          <w:position w:val="-16"/>
        </w:rPr>
        <w:tab/>
      </w:r>
      <w:r>
        <w:rPr>
          <w:rFonts w:ascii="Arial" w:hAnsi="Arial" w:cs="Arial" w:eastAsia="Arial"/>
          <w:sz w:val="32"/>
          <w:szCs w:val="32"/>
          <w:color w:val="465495"/>
          <w:spacing w:val="0"/>
          <w:w w:val="100"/>
          <w:b/>
          <w:bCs/>
          <w:i/>
          <w:position w:val="-16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3" w:after="0" w:line="182" w:lineRule="exact"/>
        <w:ind w:right="-20"/>
        <w:jc w:val="left"/>
        <w:tabs>
          <w:tab w:pos="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858787"/>
          <w:spacing w:val="-20"/>
          <w:w w:val="115"/>
          <w:position w:val="-4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626989"/>
          <w:spacing w:val="-10"/>
          <w:w w:val="178"/>
          <w:position w:val="-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B5B5B5"/>
          <w:spacing w:val="0"/>
          <w:w w:val="98"/>
          <w:position w:val="-4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626989"/>
          <w:spacing w:val="0"/>
          <w:w w:val="60"/>
          <w:position w:val="-4"/>
        </w:rPr>
        <w:t>..,..</w:t>
      </w:r>
      <w:r>
        <w:rPr>
          <w:rFonts w:ascii="Times New Roman" w:hAnsi="Times New Roman" w:cs="Times New Roman" w:eastAsia="Times New Roman"/>
          <w:sz w:val="20"/>
          <w:szCs w:val="20"/>
          <w:color w:val="62698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26989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858787"/>
          <w:spacing w:val="0"/>
          <w:w w:val="134"/>
          <w:i/>
          <w:position w:val="-4"/>
        </w:rPr>
        <w:t>r'</w:t>
      </w:r>
      <w:r>
        <w:rPr>
          <w:rFonts w:ascii="Times New Roman" w:hAnsi="Times New Roman" w:cs="Times New Roman" w:eastAsia="Times New Roman"/>
          <w:sz w:val="20"/>
          <w:szCs w:val="20"/>
          <w:color w:val="858787"/>
          <w:spacing w:val="-16"/>
          <w:w w:val="134"/>
          <w:i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94F72"/>
          <w:spacing w:val="0"/>
          <w:w w:val="72"/>
          <w:i/>
          <w:position w:val="-4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494F72"/>
          <w:spacing w:val="-9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5B5B5"/>
          <w:spacing w:val="0"/>
          <w:w w:val="72"/>
          <w:i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B5B5B5"/>
          <w:spacing w:val="0"/>
          <w:w w:val="72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5B5B5"/>
          <w:spacing w:val="5"/>
          <w:w w:val="72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58787"/>
          <w:spacing w:val="0"/>
          <w:w w:val="143"/>
          <w:i/>
          <w:position w:val="-4"/>
        </w:rPr>
        <w:t>'M</w:t>
      </w:r>
      <w:r>
        <w:rPr>
          <w:rFonts w:ascii="Times New Roman" w:hAnsi="Times New Roman" w:cs="Times New Roman" w:eastAsia="Times New Roman"/>
          <w:sz w:val="20"/>
          <w:szCs w:val="20"/>
          <w:color w:val="67696B"/>
          <w:spacing w:val="1"/>
          <w:w w:val="48"/>
          <w:i/>
          <w:position w:val="-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858787"/>
          <w:spacing w:val="0"/>
          <w:w w:val="78"/>
          <w:i/>
          <w:position w:val="-4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858787"/>
          <w:spacing w:val="-33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96B"/>
          <w:spacing w:val="0"/>
          <w:w w:val="54"/>
          <w:i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7696B"/>
          <w:spacing w:val="17"/>
          <w:w w:val="54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58787"/>
          <w:spacing w:val="0"/>
          <w:w w:val="130"/>
          <w:i/>
          <w:position w:val="-4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540" w:right="480"/>
          <w:cols w:num="2" w:equalWidth="0">
            <w:col w:w="5476" w:space="2523"/>
            <w:col w:w="2901"/>
          </w:cols>
        </w:sectPr>
      </w:pPr>
      <w:rPr/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49" w:lineRule="exact"/>
        <w:ind w:right="862"/>
        <w:jc w:val="right"/>
        <w:rPr>
          <w:rFonts w:ascii="Arial" w:hAnsi="Arial" w:cs="Arial" w:eastAsia="Arial"/>
          <w:sz w:val="13"/>
          <w:szCs w:val="13"/>
        </w:rPr>
      </w:pPr>
      <w:rPr/>
      <w:r>
        <w:rPr/>
        <w:pict>
          <v:group style="position:absolute;margin-left:156.275604pt;margin-top:2.401827pt;width:58.736843pt;height:6.320869pt;mso-position-horizontal-relative:page;mso-position-vertical-relative:paragraph;z-index:-17259" coordorigin="3126,48" coordsize="1175,126">
            <v:group style="position:absolute;left:3180;top:151;width:28;height:2" coordorigin="3180,151" coordsize="28,2">
              <v:shape style="position:absolute;left:3180;top:151;width:28;height:2" coordorigin="3180,151" coordsize="28,0" path="m3180,151l3209,151e" filled="f" stroked="t" strokeweight="2.387064pt" strokecolor="#6074B8">
                <v:path arrowok="t"/>
              </v:shape>
            </v:group>
            <v:group style="position:absolute;left:3137;top:160;width:318;height:2" coordorigin="3137,160" coordsize="318,2">
              <v:shape style="position:absolute;left:3137;top:160;width:318;height:2" coordorigin="3137,160" coordsize="318,0" path="m3137,160l3455,160e" filled="f" stroked="t" strokeweight="1.186603pt" strokecolor="#6477B8">
                <v:path arrowok="t"/>
              </v:shape>
            </v:group>
            <v:group style="position:absolute;left:3285;top:146;width:346;height:2" coordorigin="3285,146" coordsize="346,2">
              <v:shape style="position:absolute;left:3285;top:146;width:346;height:2" coordorigin="3285,146" coordsize="346,0" path="m3285,146l3631,146e" filled="f" stroked="t" strokeweight="1.186603pt" strokecolor="#6470B3">
                <v:path arrowok="t"/>
              </v:shape>
            </v:group>
            <v:group style="position:absolute;left:3584;top:65;width:2;height:86" coordorigin="3584,65" coordsize="2,86">
              <v:shape style="position:absolute;left:3584;top:65;width:2;height:86" coordorigin="3584,65" coordsize="0,86" path="m3584,151l3584,65e" filled="f" stroked="t" strokeweight="1.661244pt" strokecolor="#444FA0">
                <v:path arrowok="t"/>
              </v:shape>
            </v:group>
            <v:group style="position:absolute;left:3493;top:136;width:460;height:2" coordorigin="3493,136" coordsize="460,2">
              <v:shape style="position:absolute;left:3493;top:136;width:460;height:2" coordorigin="3493,136" coordsize="460,0" path="m3493,136l3954,136e" filled="f" stroked="t" strokeweight="2.135885pt" strokecolor="#5467AF">
                <v:path arrowok="t"/>
              </v:shape>
            </v:group>
            <v:group style="position:absolute;left:3826;top:151;width:456;height:2" coordorigin="3826,151" coordsize="456,2">
              <v:shape style="position:absolute;left:3826;top:151;width:456;height:2" coordorigin="3826,151" coordsize="456,0" path="m3826,151l4281,151e" filled="f" stroked="t" strokeweight="1.898565pt" strokecolor="#485BA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3.113876pt;margin-top:-8.999401pt;width:11.208781pt;height:33pt;mso-position-horizontal-relative:page;mso-position-vertical-relative:paragraph;z-index:-17255" type="#_x0000_t202" filled="f" stroked="f">
            <v:textbox inset="0,0,0,0">
              <w:txbxContent>
                <w:p>
                  <w:pPr>
                    <w:spacing w:before="0" w:after="0" w:line="660" w:lineRule="exact"/>
                    <w:ind w:right="-139"/>
                    <w:jc w:val="left"/>
                    <w:rPr>
                      <w:rFonts w:ascii="Times New Roman" w:hAnsi="Times New Roman" w:cs="Times New Roman" w:eastAsia="Times New Roman"/>
                      <w:sz w:val="66"/>
                      <w:szCs w:val="6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38428A"/>
                      <w:spacing w:val="0"/>
                      <w:w w:val="102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879CD4"/>
          <w:spacing w:val="-14"/>
          <w:w w:val="59"/>
          <w:i/>
        </w:rPr>
        <w:t>.</w:t>
      </w:r>
      <w:r>
        <w:rPr>
          <w:rFonts w:ascii="Arial" w:hAnsi="Arial" w:cs="Arial" w:eastAsia="Arial"/>
          <w:sz w:val="13"/>
          <w:szCs w:val="13"/>
          <w:color w:val="5969AC"/>
          <w:spacing w:val="0"/>
          <w:w w:val="129"/>
          <w:i/>
        </w:rPr>
        <w:t>JL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187" w:lineRule="exact"/>
        <w:ind w:left="2291" w:right="148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626989"/>
          <w:spacing w:val="0"/>
          <w:w w:val="159"/>
          <w:i/>
          <w:position w:val="-2"/>
        </w:rPr>
        <w:t>c?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527" w:lineRule="exact"/>
        <w:ind w:left="234" w:right="-88"/>
        <w:jc w:val="left"/>
        <w:tabs>
          <w:tab w:pos="240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Arial" w:hAnsi="Arial" w:cs="Arial" w:eastAsia="Arial"/>
          <w:sz w:val="25"/>
          <w:szCs w:val="25"/>
          <w:color w:val="343434"/>
          <w:spacing w:val="-1"/>
          <w:w w:val="55"/>
          <w:position w:val="19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-101"/>
          <w:w w:val="80"/>
          <w:position w:val="24"/>
        </w:rPr>
        <w:t>"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55"/>
          <w:position w:val="19"/>
        </w:rPr>
        <w:t>:</w:t>
      </w:r>
      <w:r>
        <w:rPr>
          <w:rFonts w:ascii="Arial" w:hAnsi="Arial" w:cs="Arial" w:eastAsia="Arial"/>
          <w:sz w:val="25"/>
          <w:szCs w:val="25"/>
          <w:color w:val="343434"/>
          <w:spacing w:val="-2"/>
          <w:w w:val="56"/>
          <w:position w:val="19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-43"/>
          <w:w w:val="80"/>
          <w:position w:val="24"/>
        </w:rPr>
        <w:t>'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55"/>
          <w:position w:val="19"/>
        </w:rPr>
        <w:t>: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19"/>
        </w:rPr>
        <w:tab/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19"/>
        </w:rPr>
      </w:r>
      <w:r>
        <w:rPr>
          <w:rFonts w:ascii="Arial" w:hAnsi="Arial" w:cs="Arial" w:eastAsia="Arial"/>
          <w:sz w:val="41"/>
          <w:szCs w:val="41"/>
          <w:color w:val="4B4B4B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41"/>
          <w:szCs w:val="41"/>
          <w:color w:val="4B4B4B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0"/>
          <w:w w:val="108"/>
          <w:b/>
          <w:bCs/>
          <w:position w:val="-4"/>
        </w:rPr>
        <w:t>erinıi{ÖSE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2" w:after="0" w:line="183" w:lineRule="exact"/>
        <w:ind w:left="2102" w:right="-55"/>
        <w:jc w:val="center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43434"/>
          <w:w w:val="97"/>
          <w:position w:val="-4"/>
        </w:rPr>
        <w:t>Itfaiy</w:t>
      </w:r>
      <w:r>
        <w:rPr>
          <w:rFonts w:ascii="Arial" w:hAnsi="Arial" w:cs="Arial" w:eastAsia="Arial"/>
          <w:sz w:val="20"/>
          <w:szCs w:val="20"/>
          <w:color w:val="343434"/>
          <w:w w:val="98"/>
          <w:position w:val="-4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-26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90"/>
          <w:position w:val="-4"/>
        </w:rPr>
        <w:t>Ku</w:t>
      </w:r>
      <w:r>
        <w:rPr>
          <w:rFonts w:ascii="Arial" w:hAnsi="Arial" w:cs="Arial" w:eastAsia="Arial"/>
          <w:sz w:val="20"/>
          <w:szCs w:val="20"/>
          <w:color w:val="343434"/>
          <w:spacing w:val="-2"/>
          <w:w w:val="90"/>
          <w:position w:val="-4"/>
        </w:rPr>
        <w:t>z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90"/>
          <w:position w:val="-4"/>
        </w:rPr>
        <w:t>ey</w:t>
      </w:r>
      <w:r>
        <w:rPr>
          <w:rFonts w:ascii="Arial" w:hAnsi="Arial" w:cs="Arial" w:eastAsia="Arial"/>
          <w:sz w:val="20"/>
          <w:szCs w:val="20"/>
          <w:color w:val="343434"/>
          <w:spacing w:val="-16"/>
          <w:w w:val="9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90"/>
          <w:i/>
          <w:position w:val="-4"/>
        </w:rPr>
        <w:t>Bölg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90"/>
          <w:i/>
          <w:position w:val="-4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-1"/>
          <w:w w:val="90"/>
          <w:i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94"/>
          <w:position w:val="-4"/>
        </w:rPr>
        <w:t>Amirf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43"/>
          <w:szCs w:val="43"/>
        </w:rPr>
      </w:pPr>
      <w:rPr/>
      <w:r>
        <w:rPr/>
        <w:pict>
          <v:group style="position:absolute;margin-left:284.072723pt;margin-top:4.173422pt;width:.1pt;height:17.18686pt;mso-position-horizontal-relative:page;mso-position-vertical-relative:paragraph;z-index:-17260" coordorigin="5681,83" coordsize="2,344">
            <v:shape style="position:absolute;left:5681;top:83;width:2;height:344" coordorigin="5681,83" coordsize="0,344" path="m5681,427l5681,83e" filled="f" stroked="t" strokeweight=".237321pt" strokecolor="#4F577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43"/>
          <w:szCs w:val="43"/>
          <w:color w:val="2D3162"/>
          <w:spacing w:val="0"/>
          <w:w w:val="70"/>
          <w:i/>
        </w:rPr>
        <w:t>1</w:t>
      </w:r>
      <w:r>
        <w:rPr>
          <w:rFonts w:ascii="Arial" w:hAnsi="Arial" w:cs="Arial" w:eastAsia="Arial"/>
          <w:sz w:val="43"/>
          <w:szCs w:val="43"/>
          <w:color w:val="00000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888" w:lineRule="exact"/>
        <w:ind w:right="-20"/>
        <w:jc w:val="left"/>
        <w:rPr>
          <w:rFonts w:ascii="Arial" w:hAnsi="Arial" w:cs="Arial" w:eastAsia="Arial"/>
          <w:sz w:val="83"/>
          <w:szCs w:val="83"/>
        </w:rPr>
      </w:pPr>
      <w:rPr/>
      <w:r>
        <w:rPr>
          <w:rFonts w:ascii="Arial" w:hAnsi="Arial" w:cs="Arial" w:eastAsia="Arial"/>
          <w:sz w:val="83"/>
          <w:szCs w:val="83"/>
          <w:color w:val="343434"/>
          <w:spacing w:val="-68"/>
          <w:w w:val="21"/>
          <w:position w:val="-7"/>
        </w:rPr>
        <w:t>A</w:t>
      </w:r>
      <w:r>
        <w:rPr>
          <w:rFonts w:ascii="Arial" w:hAnsi="Arial" w:cs="Arial" w:eastAsia="Arial"/>
          <w:sz w:val="83"/>
          <w:szCs w:val="83"/>
          <w:color w:val="343434"/>
          <w:spacing w:val="-6"/>
          <w:w w:val="22"/>
          <w:position w:val="-7"/>
        </w:rPr>
        <w:t>H</w:t>
      </w:r>
      <w:r>
        <w:rPr>
          <w:rFonts w:ascii="Arial" w:hAnsi="Arial" w:cs="Arial" w:eastAsia="Arial"/>
          <w:sz w:val="83"/>
          <w:szCs w:val="83"/>
          <w:color w:val="4B4B4B"/>
          <w:spacing w:val="8"/>
          <w:w w:val="42"/>
          <w:position w:val="-7"/>
        </w:rPr>
        <w:t>,</w:t>
      </w:r>
      <w:r>
        <w:rPr>
          <w:rFonts w:ascii="Arial" w:hAnsi="Arial" w:cs="Arial" w:eastAsia="Arial"/>
          <w:sz w:val="83"/>
          <w:szCs w:val="83"/>
          <w:color w:val="8C87AC"/>
          <w:spacing w:val="0"/>
          <w:w w:val="33"/>
          <w:position w:val="-7"/>
        </w:rPr>
        <w:t>.</w:t>
      </w:r>
      <w:r>
        <w:rPr>
          <w:rFonts w:ascii="Arial" w:hAnsi="Arial" w:cs="Arial" w:eastAsia="Arial"/>
          <w:sz w:val="83"/>
          <w:szCs w:val="83"/>
          <w:color w:val="000000"/>
          <w:spacing w:val="0"/>
          <w:w w:val="100"/>
          <w:position w:val="0"/>
        </w:rPr>
      </w:r>
    </w:p>
    <w:p>
      <w:pPr>
        <w:spacing w:before="0" w:after="0" w:line="414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40"/>
          <w:szCs w:val="40"/>
          <w:color w:val="A3A3A3"/>
          <w:spacing w:val="0"/>
          <w:w w:val="62"/>
          <w:position w:val="1"/>
        </w:rPr>
        <w:t>"</w:t>
      </w:r>
      <w:r>
        <w:rPr>
          <w:rFonts w:ascii="Arial" w:hAnsi="Arial" w:cs="Arial" w:eastAsia="Arial"/>
          <w:sz w:val="40"/>
          <w:szCs w:val="40"/>
          <w:color w:val="A3A3A3"/>
          <w:spacing w:val="0"/>
          <w:w w:val="62"/>
          <w:position w:val="1"/>
        </w:rPr>
        <w:t> </w:t>
      </w:r>
      <w:r>
        <w:rPr>
          <w:rFonts w:ascii="Arial" w:hAnsi="Arial" w:cs="Arial" w:eastAsia="Arial"/>
          <w:sz w:val="40"/>
          <w:szCs w:val="40"/>
          <w:color w:val="A3A3A3"/>
          <w:spacing w:val="24"/>
          <w:w w:val="62"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A3A3A3"/>
          <w:spacing w:val="0"/>
          <w:w w:val="235"/>
          <w:position w:val="1"/>
        </w:rPr>
        <w:t>'</w:t>
      </w:r>
      <w:r>
        <w:rPr>
          <w:rFonts w:ascii="Arial" w:hAnsi="Arial" w:cs="Arial" w:eastAsia="Arial"/>
          <w:sz w:val="22"/>
          <w:szCs w:val="22"/>
          <w:color w:val="A3A3A3"/>
          <w:spacing w:val="0"/>
          <w:w w:val="235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B5B5B5"/>
          <w:spacing w:val="-27"/>
          <w:w w:val="104"/>
          <w:position w:val="0"/>
        </w:rPr>
        <w:t>.</w:t>
      </w:r>
      <w:r>
        <w:rPr>
          <w:rFonts w:ascii="Arial" w:hAnsi="Arial" w:cs="Arial" w:eastAsia="Arial"/>
          <w:sz w:val="27"/>
          <w:szCs w:val="27"/>
          <w:color w:val="858787"/>
          <w:spacing w:val="0"/>
          <w:w w:val="141"/>
          <w:position w:val="0"/>
        </w:rPr>
        <w:t>·</w:t>
      </w:r>
      <w:r>
        <w:rPr>
          <w:rFonts w:ascii="Arial" w:hAnsi="Arial" w:cs="Arial" w:eastAsia="Arial"/>
          <w:sz w:val="27"/>
          <w:szCs w:val="27"/>
          <w:color w:val="858787"/>
          <w:spacing w:val="-38"/>
          <w:w w:val="100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B5B5B5"/>
          <w:spacing w:val="0"/>
          <w:w w:val="116"/>
          <w:position w:val="0"/>
        </w:rPr>
        <w:t>..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540" w:right="480"/>
          <w:cols w:num="3" w:equalWidth="0">
            <w:col w:w="4183" w:space="375"/>
            <w:col w:w="756" w:space="2827"/>
            <w:col w:w="2759"/>
          </w:cols>
        </w:sectPr>
      </w:pPr>
      <w:rPr/>
    </w:p>
    <w:p>
      <w:pPr>
        <w:spacing w:before="0" w:after="0" w:line="194" w:lineRule="exact"/>
        <w:ind w:left="4784" w:right="549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1.088997pt;margin-top:29.95973pt;width:539.785657pt;height:791.426164pt;mso-position-horizontal-relative:page;mso-position-vertical-relative:page;z-index:-17266" coordorigin="622,599" coordsize="10796,15829">
            <v:group style="position:absolute;left:631;top:618;width:1547;height:2" coordorigin="631,618" coordsize="1547,2">
              <v:shape style="position:absolute;left:631;top:618;width:1547;height:2" coordorigin="631,618" coordsize="1547,0" path="m631,618l2179,618e" filled="f" stroked="t" strokeweight=".949282pt" strokecolor="#707070">
                <v:path arrowok="t"/>
              </v:shape>
            </v:group>
            <v:group style="position:absolute;left:641;top:606;width:2;height:391" coordorigin="641,606" coordsize="2,391">
              <v:shape style="position:absolute;left:641;top:606;width:2;height:391" coordorigin="641,606" coordsize="0,391" path="m641,998l641,606e" filled="f" stroked="t" strokeweight=".711962pt" strokecolor="#7C7C7C">
                <v:path arrowok="t"/>
              </v:shape>
            </v:group>
            <v:group style="position:absolute;left:1044;top:625;width:10295;height:2" coordorigin="1044,625" coordsize="10295,2">
              <v:shape style="position:absolute;left:1044;top:625;width:10295;height:2" coordorigin="1044,625" coordsize="10295,0" path="m1044,625l11339,625e" filled="f" stroked="t" strokeweight=".711962pt" strokecolor="#5B5B60">
                <v:path arrowok="t"/>
              </v:shape>
            </v:group>
            <v:group style="position:absolute;left:2293;top:616;width:2;height:1189" coordorigin="2293,616" coordsize="2,1189">
              <v:shape style="position:absolute;left:2293;top:616;width:2;height:1189" coordorigin="2293,616" coordsize="0,1189" path="m2293,1805l2293,616e" filled="f" stroked="t" strokeweight=".711962pt" strokecolor="#7C7C7C">
                <v:path arrowok="t"/>
              </v:shape>
            </v:group>
            <v:group style="position:absolute;left:2183;top:625;width:617;height:2" coordorigin="2183,625" coordsize="617,2">
              <v:shape style="position:absolute;left:2183;top:625;width:617;height:2" coordorigin="2183,625" coordsize="617,0" path="m2183,625l2800,625e" filled="f" stroked="t" strokeweight=".474641pt" strokecolor="#484848">
                <v:path arrowok="t"/>
              </v:shape>
            </v:group>
            <v:group style="position:absolute;left:3560;top:625;width:237;height:2" coordorigin="3560,625" coordsize="237,2">
              <v:shape style="position:absolute;left:3560;top:625;width:237;height:2" coordorigin="3560,625" coordsize="237,0" path="m3560,625l3797,625e" filled="f" stroked="t" strokeweight=".474641pt" strokecolor="#383838">
                <v:path arrowok="t"/>
              </v:shape>
            </v:group>
            <v:group style="position:absolute;left:7623;top:630;width:603;height:2" coordorigin="7623,630" coordsize="603,2">
              <v:shape style="position:absolute;left:7623;top:630;width:603;height:2" coordorigin="7623,630" coordsize="603,0" path="m7623,630l8226,630e" filled="f" stroked="t" strokeweight=".474641pt" strokecolor="#343434">
                <v:path arrowok="t"/>
              </v:shape>
            </v:group>
            <v:group style="position:absolute;left:9044;top:625;width:2;height:1184" coordorigin="9044,625" coordsize="2,1184">
              <v:shape style="position:absolute;left:9044;top:625;width:2;height:1184" coordorigin="9044,625" coordsize="0,1184" path="m9044,1809l9044,625e" filled="f" stroked="t" strokeweight=".949282pt" strokecolor="#484848">
                <v:path arrowok="t"/>
              </v:shape>
            </v:group>
            <v:group style="position:absolute;left:8999;top:630;width:432;height:2" coordorigin="8999,630" coordsize="432,2">
              <v:shape style="position:absolute;left:8999;top:630;width:432;height:2" coordorigin="8999,630" coordsize="432,0" path="m8999,630l9431,630e" filled="f" stroked="t" strokeweight=".474641pt" strokecolor="#383838">
                <v:path arrowok="t"/>
              </v:shape>
            </v:group>
            <v:group style="position:absolute;left:9374;top:630;width:1965;height:2" coordorigin="9374,630" coordsize="1965,2">
              <v:shape style="position:absolute;left:9374;top:630;width:1965;height:2" coordorigin="9374,630" coordsize="1965,0" path="m9374,630l11339,630e" filled="f" stroked="t" strokeweight=".711962pt" strokecolor="#747474">
                <v:path arrowok="t"/>
              </v:shape>
            </v:group>
            <v:group style="position:absolute;left:11344;top:625;width:2;height:6044" coordorigin="11344,625" coordsize="2,6044">
              <v:shape style="position:absolute;left:11344;top:625;width:2;height:6044" coordorigin="11344,625" coordsize="0,6044" path="m11344,6669l11344,625e" filled="f" stroked="t" strokeweight=".711962pt" strokecolor="#575757">
                <v:path arrowok="t"/>
              </v:shape>
            </v:group>
            <v:group style="position:absolute;left:641;top:606;width:2;height:5433" coordorigin="641,606" coordsize="2,5433">
              <v:shape style="position:absolute;left:641;top:606;width:2;height:5433" coordorigin="641,606" coordsize="0,5433" path="m641,6039l641,606e" filled="f" stroked="t" strokeweight=".711962pt" strokecolor="#4F4F4F">
                <v:path arrowok="t"/>
              </v:shape>
            </v:group>
            <v:group style="position:absolute;left:641;top:1279;width:2;height:243" coordorigin="641,1279" coordsize="2,243">
              <v:shape style="position:absolute;left:641;top:1279;width:2;height:243" coordorigin="641,1279" coordsize="0,243" path="m641,1523l641,1279e" filled="f" stroked="t" strokeweight=".474641pt" strokecolor="#6B6B6B">
                <v:path arrowok="t"/>
              </v:shape>
            </v:group>
            <v:group style="position:absolute;left:2293;top:1279;width:2;height:243" coordorigin="2293,1279" coordsize="2,243">
              <v:shape style="position:absolute;left:2293;top:1279;width:2;height:243" coordorigin="2293,1279" coordsize="0,243" path="m2293,1523l2293,1279e" filled="f" stroked="t" strokeweight=".474641pt" strokecolor="#6B6B6B">
                <v:path arrowok="t"/>
              </v:shape>
            </v:group>
            <v:group style="position:absolute;left:631;top:1793;width:2188;height:2" coordorigin="631,1793" coordsize="2188,2">
              <v:shape style="position:absolute;left:631;top:1793;width:2188;height:2" coordorigin="631,1793" coordsize="2188,0" path="m631,1793l2819,1793e" filled="f" stroked="t" strokeweight=".711962pt" strokecolor="#545454">
                <v:path arrowok="t"/>
              </v:shape>
            </v:group>
            <v:group style="position:absolute;left:636;top:1590;width:2;height:4239" coordorigin="636,1590" coordsize="2,4239">
              <v:shape style="position:absolute;left:636;top:1590;width:2;height:4239" coordorigin="636,1590" coordsize="0,4239" path="m636,5829l636,1590e" filled="f" stroked="t" strokeweight=".474641pt" strokecolor="#484848">
                <v:path arrowok="t"/>
              </v:shape>
            </v:group>
            <v:group style="position:absolute;left:2743;top:1795;width:365;height:2" coordorigin="2743,1795" coordsize="365,2">
              <v:shape style="position:absolute;left:2743;top:1795;width:365;height:2" coordorigin="2743,1795" coordsize="365,0" path="m2743,1795l3109,1795e" filled="f" stroked="t" strokeweight=".474641pt" strokecolor="#343434">
                <v:path arrowok="t"/>
              </v:shape>
            </v:group>
            <v:group style="position:absolute;left:3052;top:1795;width:8292;height:2" coordorigin="3052,1795" coordsize="8292,2">
              <v:shape style="position:absolute;left:3052;top:1795;width:8292;height:2" coordorigin="3052,1795" coordsize="8292,0" path="m3052,1795l11344,1795e" filled="f" stroked="t" strokeweight=".711962pt" strokecolor="#4F4F4F">
                <v:path arrowok="t"/>
              </v:shape>
            </v:group>
            <v:group style="position:absolute;left:636;top:2031;width:2473;height:2" coordorigin="636,2031" coordsize="2473,2">
              <v:shape style="position:absolute;left:636;top:2031;width:2473;height:2" coordorigin="636,2031" coordsize="2473,0" path="m636,2031l3109,2031e" filled="f" stroked="t" strokeweight=".711962pt" strokecolor="#4B4B4B">
                <v:path arrowok="t"/>
              </v:shape>
            </v:group>
            <v:group style="position:absolute;left:643;top:1752;width:2;height:793" coordorigin="643,1752" coordsize="2,793">
              <v:shape style="position:absolute;left:643;top:1752;width:2;height:793" coordorigin="643,1752" coordsize="0,793" path="m643,2545l643,1752e" filled="f" stroked="t" strokeweight=".711962pt" strokecolor="#3F3F3F">
                <v:path arrowok="t"/>
              </v:shape>
            </v:group>
            <v:group style="position:absolute;left:3052;top:2034;width:166;height:2" coordorigin="3052,2034" coordsize="166,2">
              <v:shape style="position:absolute;left:3052;top:2034;width:166;height:2" coordorigin="3052,2034" coordsize="166,0" path="m3052,2034l3218,2034e" filled="f" stroked="t" strokeweight=".474641pt" strokecolor="#232323">
                <v:path arrowok="t"/>
              </v:shape>
            </v:group>
            <v:group style="position:absolute;left:3161;top:2036;width:2221;height:2" coordorigin="3161,2036" coordsize="2221,2">
              <v:shape style="position:absolute;left:3161;top:2036;width:2221;height:2" coordorigin="3161,2036" coordsize="2221,0" path="m3161,2036l5382,2036e" filled="f" stroked="t" strokeweight=".949282pt" strokecolor="#4F4F4F">
                <v:path arrowok="t"/>
              </v:shape>
            </v:group>
            <v:group style="position:absolute;left:5325;top:2034;width:394;height:2" coordorigin="5325,2034" coordsize="394,2">
              <v:shape style="position:absolute;left:5325;top:2034;width:394;height:2" coordorigin="5325,2034" coordsize="394,0" path="m5325,2034l5719,2034e" filled="f" stroked="t" strokeweight=".474641pt" strokecolor="#343434">
                <v:path arrowok="t"/>
              </v:shape>
            </v:group>
            <v:group style="position:absolute;left:5691;top:1790;width:2;height:497" coordorigin="5691,1790" coordsize="2,497">
              <v:shape style="position:absolute;left:5691;top:1790;width:2;height:497" coordorigin="5691,1790" coordsize="0,497" path="m5691,2287l5691,1790e" filled="f" stroked="t" strokeweight=".711962pt" strokecolor="#3F3F3F">
                <v:path arrowok="t"/>
              </v:shape>
            </v:group>
            <v:group style="position:absolute;left:5648;top:2036;width:5700;height:2" coordorigin="5648,2036" coordsize="5700,2">
              <v:shape style="position:absolute;left:5648;top:2036;width:5700;height:2" coordorigin="5648,2036" coordsize="5700,0" path="m5648,2036l11349,2036e" filled="f" stroked="t" strokeweight=".949282pt" strokecolor="#545454">
                <v:path arrowok="t"/>
              </v:shape>
            </v:group>
            <v:group style="position:absolute;left:636;top:2275;width:10713;height:2" coordorigin="636,2275" coordsize="10713,2">
              <v:shape style="position:absolute;left:636;top:2275;width:10713;height:2" coordorigin="636,2275" coordsize="10713,0" path="m636,2275l11349,2275e" filled="f" stroked="t" strokeweight=".711962pt" strokecolor="#4F4F4F">
                <v:path arrowok="t"/>
              </v:shape>
            </v:group>
            <v:group style="position:absolute;left:636;top:2511;width:123;height:2" coordorigin="636,2511" coordsize="123,2">
              <v:shape style="position:absolute;left:636;top:2511;width:123;height:2" coordorigin="636,2511" coordsize="123,0" path="m636,2511l759,2511e" filled="f" stroked="t" strokeweight=".474641pt" strokecolor="#343434">
                <v:path arrowok="t"/>
              </v:shape>
            </v:group>
            <v:group style="position:absolute;left:721;top:2258;width:2;height:258" coordorigin="721,2258" coordsize="2,258">
              <v:shape style="position:absolute;left:721;top:2258;width:2;height:258" coordorigin="721,2258" coordsize="0,258" path="m721,2516l721,2258e" filled="f" stroked="t" strokeweight=".711962pt" strokecolor="#606060">
                <v:path arrowok="t"/>
              </v:shape>
            </v:group>
            <v:group style="position:absolute;left:688;top:2518;width:10656;height:2" coordorigin="688,2518" coordsize="10656,2">
              <v:shape style="position:absolute;left:688;top:2518;width:10656;height:2" coordorigin="688,2518" coordsize="10656,0" path="m688,2518l11344,2518e" filled="f" stroked="t" strokeweight=".949282pt" strokecolor="#4F4F4F">
                <v:path arrowok="t"/>
              </v:shape>
            </v:group>
            <v:group style="position:absolute;left:631;top:2759;width:10717;height:2" coordorigin="631,2759" coordsize="10717,2">
              <v:shape style="position:absolute;left:631;top:2759;width:10717;height:2" coordorigin="631,2759" coordsize="10717,0" path="m631,2759l11349,2759e" filled="f" stroked="t" strokeweight=".949282pt" strokecolor="#4F4F4F">
                <v:path arrowok="t"/>
              </v:shape>
            </v:group>
            <v:group style="position:absolute;left:9203;top:2762;width:1182;height:2" coordorigin="9203,2762" coordsize="1182,2">
              <v:shape style="position:absolute;left:9203;top:2762;width:1182;height:2" coordorigin="9203,2762" coordsize="1182,0" path="m9203,2762l10385,2762e" filled="f" stroked="t" strokeweight=".711962pt" strokecolor="#545454">
                <v:path arrowok="t"/>
              </v:shape>
            </v:group>
            <v:group style="position:absolute;left:11339;top:625;width:2;height:2449" coordorigin="11339,625" coordsize="2,2449">
              <v:shape style="position:absolute;left:11339;top:625;width:2;height:2449" coordorigin="11339,625" coordsize="0,2449" path="m11339,3075l11339,625e" filled="f" stroked="t" strokeweight=".474641pt" strokecolor="#4F4F4F">
                <v:path arrowok="t"/>
              </v:shape>
            </v:group>
            <v:group style="position:absolute;left:641;top:3001;width:10708;height:2" coordorigin="641,3001" coordsize="10708,2">
              <v:shape style="position:absolute;left:641;top:3001;width:10708;height:2" coordorigin="641,3001" coordsize="10708,0" path="m641,3001l11349,3001e" filled="f" stroked="t" strokeweight=".949282pt" strokecolor="#4F4F4F">
                <v:path arrowok="t"/>
              </v:shape>
            </v:group>
            <v:group style="position:absolute;left:646;top:2950;width:2;height:325" coordorigin="646,2950" coordsize="2,325">
              <v:shape style="position:absolute;left:646;top:2950;width:2;height:325" coordorigin="646,2950" coordsize="0,325" path="m646,3275l646,2950e" filled="f" stroked="t" strokeweight=".474641pt" strokecolor="#1C1C1C">
                <v:path arrowok="t"/>
              </v:shape>
            </v:group>
            <v:group style="position:absolute;left:3776;top:2989;width:2;height:773" coordorigin="3776,2989" coordsize="2,773">
              <v:shape style="position:absolute;left:3776;top:2989;width:2;height:773" coordorigin="3776,2989" coordsize="0,773" path="m3776,3762l3776,2989e" filled="f" stroked="t" strokeweight=".949282pt" strokecolor="#3F3F3F">
                <v:path arrowok="t"/>
              </v:shape>
            </v:group>
            <v:group style="position:absolute;left:6878;top:2993;width:2;height:773" coordorigin="6878,2993" coordsize="2,773">
              <v:shape style="position:absolute;left:6878;top:2993;width:2;height:773" coordorigin="6878,2993" coordsize="0,773" path="m6878,3767l6878,2993e" filled="f" stroked="t" strokeweight=".711962pt" strokecolor="#484848">
                <v:path arrowok="t"/>
              </v:shape>
            </v:group>
            <v:group style="position:absolute;left:11339;top:2950;width:2;height:325" coordorigin="11339,2950" coordsize="2,325">
              <v:shape style="position:absolute;left:11339;top:2950;width:2;height:325" coordorigin="11339,2950" coordsize="0,325" path="m11339,3275l11339,2950e" filled="f" stroked="t" strokeweight=".711962pt" strokecolor="#444444">
                <v:path arrowok="t"/>
              </v:shape>
            </v:group>
            <v:group style="position:absolute;left:643;top:3218;width:2;height:267" coordorigin="643,3218" coordsize="2,267">
              <v:shape style="position:absolute;left:643;top:3218;width:2;height:267" coordorigin="643,3218" coordsize="0,267" path="m643,3485l643,3218e" filled="f" stroked="t" strokeweight=".711962pt" strokecolor="#3B3B3B">
                <v:path arrowok="t"/>
              </v:shape>
            </v:group>
            <v:group style="position:absolute;left:3769;top:3447;width:3118;height:2" coordorigin="3769,3447" coordsize="3118,2">
              <v:shape style="position:absolute;left:3769;top:3447;width:3118;height:2" coordorigin="3769,3447" coordsize="3118,0" path="m3769,3447l6887,3447e" filled="f" stroked="t" strokeweight=".711962pt" strokecolor="#777777">
                <v:path arrowok="t"/>
              </v:shape>
            </v:group>
            <v:group style="position:absolute;left:11344;top:3218;width:2;height:267" coordorigin="11344,3218" coordsize="2,267">
              <v:shape style="position:absolute;left:11344;top:3218;width:2;height:267" coordorigin="11344,3218" coordsize="0,267" path="m11344,3485l11344,3218e" filled="f" stroked="t" strokeweight=".474641pt" strokecolor="#484848">
                <v:path arrowok="t"/>
              </v:shape>
            </v:group>
            <v:group style="position:absolute;left:636;top:3752;width:1723;height:2" coordorigin="636,3752" coordsize="1723,2">
              <v:shape style="position:absolute;left:636;top:3752;width:1723;height:2" coordorigin="636,3752" coordsize="1723,0" path="m636,3752l2359,3752e" filled="f" stroked="t" strokeweight=".949282pt" strokecolor="#545454">
                <v:path arrowok="t"/>
              </v:shape>
            </v:group>
            <v:group style="position:absolute;left:1989;top:3755;width:812;height:2" coordorigin="1989,3755" coordsize="812,2">
              <v:shape style="position:absolute;left:1989;top:3755;width:812;height:2" coordorigin="1989,3755" coordsize="812,0" path="m1989,3755l2800,3755e" filled="f" stroked="t" strokeweight=".711962pt" strokecolor="#444444">
                <v:path arrowok="t"/>
              </v:shape>
            </v:group>
            <v:group style="position:absolute;left:2611;top:3760;width:1006;height:2" coordorigin="2611,3760" coordsize="1006,2">
              <v:shape style="position:absolute;left:2611;top:3760;width:1006;height:2" coordorigin="2611,3760" coordsize="1006,0" path="m2611,3760l3617,3760e" filled="f" stroked="t" strokeweight=".949282pt" strokecolor="#575757">
                <v:path arrowok="t"/>
              </v:shape>
            </v:group>
            <v:group style="position:absolute;left:3560;top:3757;width:247;height:2" coordorigin="3560,3757" coordsize="247,2">
              <v:shape style="position:absolute;left:3560;top:3757;width:247;height:2" coordorigin="3560,3757" coordsize="247,0" path="m3560,3757l3807,3757e" filled="f" stroked="t" strokeweight=".474641pt" strokecolor="#282828">
                <v:path arrowok="t"/>
              </v:shape>
            </v:group>
            <v:group style="position:absolute;left:3769;top:3750;width:1946;height:2" coordorigin="3769,3750" coordsize="1946,2">
              <v:shape style="position:absolute;left:3769;top:3750;width:1946;height:2" coordorigin="3769,3750" coordsize="1946,0" path="m3769,3750l5715,3750e" filled="f" stroked="t" strokeweight="1.186603pt" strokecolor="#383838">
                <v:path arrowok="t"/>
              </v:shape>
            </v:group>
            <v:group style="position:absolute;left:5710;top:3433;width:2;height:334" coordorigin="5710,3433" coordsize="2,334">
              <v:shape style="position:absolute;left:5710;top:3433;width:2;height:334" coordorigin="5710,3433" coordsize="0,334" path="m5710,3767l5710,3433e" filled="f" stroked="t" strokeweight=".711962pt" strokecolor="#878787">
                <v:path arrowok="t"/>
              </v:shape>
            </v:group>
            <v:group style="position:absolute;left:5653;top:3750;width:1372;height:2" coordorigin="5653,3750" coordsize="1372,2">
              <v:shape style="position:absolute;left:5653;top:3750;width:1372;height:2" coordorigin="5653,3750" coordsize="1372,0" path="m5653,3750l7025,3750e" filled="f" stroked="t" strokeweight="1.186603pt" strokecolor="#646464">
                <v:path arrowok="t"/>
              </v:shape>
            </v:group>
            <v:group style="position:absolute;left:6830;top:3757;width:4523;height:2" coordorigin="6830,3757" coordsize="4523,2">
              <v:shape style="position:absolute;left:6830;top:3757;width:4523;height:2" coordorigin="6830,3757" coordsize="4523,0" path="m6830,3757l11353,3757e" filled="f" stroked="t" strokeweight=".711962pt" strokecolor="#4F4F4F">
                <v:path arrowok="t"/>
              </v:shape>
            </v:group>
            <v:group style="position:absolute;left:636;top:4032;width:2853;height:2" coordorigin="636,4032" coordsize="2853,2">
              <v:shape style="position:absolute;left:636;top:4032;width:2853;height:2" coordorigin="636,4032" coordsize="2853,0" path="m636,4032l3489,4032e" filled="f" stroked="t" strokeweight=".711962pt" strokecolor="#4B4B4B">
                <v:path arrowok="t"/>
              </v:shape>
            </v:group>
            <v:group style="position:absolute;left:3398;top:4032;width:218;height:2" coordorigin="3398,4032" coordsize="218,2">
              <v:shape style="position:absolute;left:3398;top:4032;width:218;height:2" coordorigin="3398,4032" coordsize="218,0" path="m3398,4032l3617,4032e" filled="f" stroked="t" strokeweight=".474641pt" strokecolor="#343434">
                <v:path arrowok="t"/>
              </v:shape>
            </v:group>
            <v:group style="position:absolute;left:3560;top:4034;width:237;height:2" coordorigin="3560,4034" coordsize="237,2">
              <v:shape style="position:absolute;left:3560;top:4034;width:237;height:2" coordorigin="3560,4034" coordsize="237,0" path="m3560,4034l3797,4034e" filled="f" stroked="t" strokeweight=".474641pt" strokecolor="#1C1C1C">
                <v:path arrowok="t"/>
              </v:shape>
            </v:group>
            <v:group style="position:absolute;left:3740;top:4032;width:7613;height:2" coordorigin="3740,4032" coordsize="7613,2">
              <v:shape style="position:absolute;left:3740;top:4032;width:7613;height:2" coordorigin="3740,4032" coordsize="7613,0" path="m3740,4032l11353,4032e" filled="f" stroked="t" strokeweight=".949282pt" strokecolor="#575757">
                <v:path arrowok="t"/>
              </v:shape>
            </v:group>
            <v:group style="position:absolute;left:5881;top:3733;width:2;height:306" coordorigin="5881,3733" coordsize="2,306">
              <v:shape style="position:absolute;left:5881;top:3733;width:2;height:306" coordorigin="5881,3733" coordsize="0,306" path="m5881,4039l5881,3733e" filled="f" stroked="t" strokeweight=".474641pt" strokecolor="#383838">
                <v:path arrowok="t"/>
              </v:shape>
            </v:group>
            <v:group style="position:absolute;left:2300;top:3748;width:2;height:3953" coordorigin="2300,3748" coordsize="2,3953">
              <v:shape style="position:absolute;left:2300;top:3748;width:2;height:3953" coordorigin="2300,3748" coordsize="0,3953" path="m2300,7701l2300,3748e" filled="f" stroked="t" strokeweight=".949282pt" strokecolor="#484848">
                <v:path arrowok="t"/>
              </v:shape>
            </v:group>
            <v:group style="position:absolute;left:2283;top:4270;width:9070;height:2" coordorigin="2283,4270" coordsize="9070,2">
              <v:shape style="position:absolute;left:2283;top:4270;width:9070;height:2" coordorigin="2283,4270" coordsize="9070,0" path="m2283,4270l11353,4270e" filled="f" stroked="t" strokeweight=".949282pt" strokecolor="#545454">
                <v:path arrowok="t"/>
              </v:shape>
            </v:group>
            <v:group style="position:absolute;left:646;top:4235;width:2;height:344" coordorigin="646,4235" coordsize="2,344">
              <v:shape style="position:absolute;left:646;top:4235;width:2;height:344" coordorigin="646,4235" coordsize="0,344" path="m646,4578l646,4235e" filled="f" stroked="t" strokeweight=".474641pt" strokecolor="#2B2B2B">
                <v:path arrowok="t"/>
              </v:shape>
            </v:group>
            <v:group style="position:absolute;left:4846;top:4268;width:2;height:501" coordorigin="4846,4268" coordsize="2,501">
              <v:shape style="position:absolute;left:4846;top:4268;width:2;height:501" coordorigin="4846,4268" coordsize="0,501" path="m4846,4769l4846,4268e" filled="f" stroked="t" strokeweight=".711962pt" strokecolor="#4F4F4F">
                <v:path arrowok="t"/>
              </v:shape>
            </v:group>
            <v:group style="position:absolute;left:4841;top:4753;width:1543;height:2" coordorigin="4841,4753" coordsize="1543,2">
              <v:shape style="position:absolute;left:4841;top:4753;width:1543;height:2" coordorigin="4841,4753" coordsize="1543,0" path="m4841,4753l6384,4753e" filled="f" stroked="t" strokeweight=".949282pt" strokecolor="#545454">
                <v:path arrowok="t"/>
              </v:shape>
            </v:group>
            <v:group style="position:absolute;left:6327;top:4755;width:565;height:2" coordorigin="6327,4755" coordsize="565,2">
              <v:shape style="position:absolute;left:6327;top:4755;width:565;height:2" coordorigin="6327,4755" coordsize="565,0" path="m6327,4755l6892,4755e" filled="f" stroked="t" strokeweight=".474641pt" strokecolor="#282828">
                <v:path arrowok="t"/>
              </v:shape>
            </v:group>
            <v:group style="position:absolute;left:6835;top:4755;width:4523;height:2" coordorigin="6835,4755" coordsize="4523,2">
              <v:shape style="position:absolute;left:6835;top:4755;width:4523;height:2" coordorigin="6835,4755" coordsize="4523,0" path="m6835,4755l11358,4755e" filled="f" stroked="t" strokeweight=".711962pt" strokecolor="#4F4F4F">
                <v:path arrowok="t"/>
              </v:shape>
            </v:group>
            <v:group style="position:absolute;left:4846;top:4712;width:2;height:301" coordorigin="4846,4712" coordsize="2,301">
              <v:shape style="position:absolute;left:4846;top:4712;width:2;height:301" coordorigin="4846,4712" coordsize="0,301" path="m4846,5013l4846,4712e" filled="f" stroked="t" strokeweight=".711962pt" strokecolor="#444444">
                <v:path arrowok="t"/>
              </v:shape>
            </v:group>
            <v:group style="position:absolute;left:4841;top:4994;width:4220;height:2" coordorigin="4841,4994" coordsize="4220,2">
              <v:shape style="position:absolute;left:4841;top:4994;width:4220;height:2" coordorigin="4841,4994" coordsize="4220,0" path="m4841,4994l9061,4994e" filled="f" stroked="t" strokeweight=".711962pt" strokecolor="#4F4F4F">
                <v:path arrowok="t"/>
              </v:shape>
            </v:group>
            <v:group style="position:absolute;left:9004;top:4994;width:256;height:2" coordorigin="9004,4994" coordsize="256,2">
              <v:shape style="position:absolute;left:9004;top:4994;width:256;height:2" coordorigin="9004,4994" coordsize="256,0" path="m9004,4994l9260,4994e" filled="f" stroked="t" strokeweight=".474641pt" strokecolor="#131313">
                <v:path arrowok="t"/>
              </v:shape>
            </v:group>
            <v:group style="position:absolute;left:9203;top:4994;width:228;height:2" coordorigin="9203,4994" coordsize="228,2">
              <v:shape style="position:absolute;left:9203;top:4994;width:228;height:2" coordorigin="9203,4994" coordsize="228,0" path="m9203,4994l9431,4994e" filled="f" stroked="t" strokeweight=".474641pt" strokecolor="#2B2B2B">
                <v:path arrowok="t"/>
              </v:shape>
            </v:group>
            <v:group style="position:absolute;left:9374;top:4994;width:1979;height:2" coordorigin="9374,4994" coordsize="1979,2">
              <v:shape style="position:absolute;left:9374;top:4994;width:1979;height:2" coordorigin="9374,4994" coordsize="1979,0" path="m9374,4994l11353,4994e" filled="f" stroked="t" strokeweight=".949282pt" strokecolor="#575757">
                <v:path arrowok="t"/>
              </v:shape>
            </v:group>
            <v:group style="position:absolute;left:650;top:4956;width:2;height:1084" coordorigin="650,4956" coordsize="2,1084">
              <v:shape style="position:absolute;left:650;top:4956;width:2;height:1084" coordorigin="650,4956" coordsize="0,1084" path="m650,6039l650,4956e" filled="f" stroked="t" strokeweight=".711962pt" strokecolor="#484848">
                <v:path arrowok="t"/>
              </v:shape>
            </v:group>
            <v:group style="position:absolute;left:4851;top:4927;width:2;height:339" coordorigin="4851,4927" coordsize="2,339">
              <v:shape style="position:absolute;left:4851;top:4927;width:2;height:339" coordorigin="4851,4927" coordsize="0,339" path="m4851,5266l4851,4927e" filled="f" stroked="t" strokeweight=".949282pt" strokecolor="#646464">
                <v:path arrowok="t"/>
              </v:shape>
            </v:group>
            <v:group style="position:absolute;left:4841;top:5237;width:6517;height:2" coordorigin="4841,5237" coordsize="6517,2">
              <v:shape style="position:absolute;left:4841;top:5237;width:6517;height:2" coordorigin="4841,5237" coordsize="6517,0" path="m4841,5237l11358,5237e" filled="f" stroked="t" strokeweight=".711962pt" strokecolor="#4F4F4F">
                <v:path arrowok="t"/>
              </v:shape>
            </v:group>
            <v:group style="position:absolute;left:11349;top:4951;width:2;height:310" coordorigin="11349,4951" coordsize="2,310">
              <v:shape style="position:absolute;left:11349;top:4951;width:2;height:310" coordorigin="11349,4951" coordsize="0,310" path="m11349,5261l11349,4951e" filled="f" stroked="t" strokeweight=".474641pt" strokecolor="#3F3F3F">
                <v:path arrowok="t"/>
              </v:shape>
            </v:group>
            <v:group style="position:absolute;left:2293;top:5481;width:522;height:2" coordorigin="2293,5481" coordsize="522,2">
              <v:shape style="position:absolute;left:2293;top:5481;width:522;height:2" coordorigin="2293,5481" coordsize="522,0" path="m2293,5481l2815,5481e" filled="f" stroked="t" strokeweight=".949282pt" strokecolor="#484848">
                <v:path arrowok="t"/>
              </v:shape>
            </v:group>
            <v:group style="position:absolute;left:2743;top:5478;width:475;height:2" coordorigin="2743,5478" coordsize="475,2">
              <v:shape style="position:absolute;left:2743;top:5478;width:475;height:2" coordorigin="2743,5478" coordsize="475,0" path="m2743,5478l3218,5478e" filled="f" stroked="t" strokeweight=".474641pt" strokecolor="#2F2F2F">
                <v:path arrowok="t"/>
              </v:shape>
            </v:group>
            <v:group style="position:absolute;left:3161;top:5481;width:8197;height:2" coordorigin="3161,5481" coordsize="8197,2">
              <v:shape style="position:absolute;left:3161;top:5481;width:8197;height:2" coordorigin="3161,5481" coordsize="8197,0" path="m3161,5481l11358,5481e" filled="f" stroked="t" strokeweight=".949282pt" strokecolor="#4F4F4F">
                <v:path arrowok="t"/>
              </v:shape>
            </v:group>
            <v:group style="position:absolute;left:4851;top:5194;width:2;height:310" coordorigin="4851,5194" coordsize="2,310">
              <v:shape style="position:absolute;left:4851;top:5194;width:2;height:310" coordorigin="4851,5194" coordsize="0,310" path="m4851,5505l4851,5194e" filled="f" stroked="t" strokeweight=".474641pt" strokecolor="#484848">
                <v:path arrowok="t"/>
              </v:shape>
            </v:group>
            <v:group style="position:absolute;left:11349;top:5175;width:2;height:415" coordorigin="11349,5175" coordsize="2,415">
              <v:shape style="position:absolute;left:11349;top:5175;width:2;height:415" coordorigin="11349,5175" coordsize="0,415" path="m11349,5591l11349,5175e" filled="f" stroked="t" strokeweight=".949282pt" strokecolor="#606060">
                <v:path arrowok="t"/>
              </v:shape>
            </v:group>
            <v:group style="position:absolute;left:641;top:5719;width:10717;height:2" coordorigin="641,5719" coordsize="10717,2">
              <v:shape style="position:absolute;left:641;top:5719;width:10717;height:2" coordorigin="641,5719" coordsize="10717,0" path="m641,5719l11358,5719e" filled="f" stroked="t" strokeweight=".949282pt" strokecolor="#4F4F4F">
                <v:path arrowok="t"/>
              </v:shape>
            </v:group>
            <v:group style="position:absolute;left:4851;top:5433;width:2;height:329" coordorigin="4851,5433" coordsize="2,329">
              <v:shape style="position:absolute;left:4851;top:5433;width:2;height:329" coordorigin="4851,5433" coordsize="0,329" path="m4851,5762l4851,5433e" filled="f" stroked="t" strokeweight=".474641pt" strokecolor="#343434">
                <v:path arrowok="t"/>
              </v:shape>
            </v:group>
            <v:group style="position:absolute;left:11349;top:5433;width:2;height:329" coordorigin="11349,5433" coordsize="2,329">
              <v:shape style="position:absolute;left:11349;top:5433;width:2;height:329" coordorigin="11349,5433" coordsize="0,329" path="m11349,5762l11349,5433e" filled="f" stroked="t" strokeweight=".711962pt" strokecolor="#4B4B4B">
                <v:path arrowok="t"/>
              </v:shape>
            </v:group>
            <v:group style="position:absolute;left:4853;top:5691;width:2;height:582" coordorigin="4853,5691" coordsize="2,582">
              <v:shape style="position:absolute;left:4853;top:5691;width:2;height:582" coordorigin="4853,5691" coordsize="0,582" path="m4853,6273l4853,5691e" filled="f" stroked="t" strokeweight=".949282pt" strokecolor="#5B5B5B">
                <v:path arrowok="t"/>
              </v:shape>
            </v:group>
            <v:group style="position:absolute;left:2278;top:6240;width:1310;height:2" coordorigin="2278,6240" coordsize="1310,2">
              <v:shape style="position:absolute;left:2278;top:6240;width:1310;height:2" coordorigin="2278,6240" coordsize="1310,0" path="m2278,6240l3588,6240e" filled="f" stroked="t" strokeweight=".237321pt" strokecolor="#131313">
                <v:path arrowok="t"/>
              </v:shape>
            </v:group>
            <v:group style="position:absolute;left:3588;top:6240;width:664;height:2" coordorigin="3588,6240" coordsize="664,2">
              <v:shape style="position:absolute;left:3588;top:6240;width:664;height:2" coordorigin="3588,6240" coordsize="664,0" path="m3588,6240l4253,6240e" filled="f" stroked="t" strokeweight=".237321pt" strokecolor="#000000">
                <v:path arrowok="t"/>
              </v:shape>
            </v:group>
            <v:group style="position:absolute;left:4253;top:6240;width:1101;height:2" coordorigin="4253,6240" coordsize="1101,2">
              <v:shape style="position:absolute;left:4253;top:6240;width:1101;height:2" coordorigin="4253,6240" coordsize="1101,0" path="m4253,6240l5354,6240e" filled="f" stroked="t" strokeweight=".237321pt" strokecolor="#4B4B4B">
                <v:path arrowok="t"/>
              </v:shape>
            </v:group>
            <v:group style="position:absolute;left:5354;top:6240;width:5202;height:2" coordorigin="5354,6240" coordsize="5202,2">
              <v:shape style="position:absolute;left:5354;top:6240;width:5202;height:2" coordorigin="5354,6240" coordsize="5202,0" path="m5354,6240l10556,6240e" filled="f" stroked="t" strokeweight=".237321pt" strokecolor="#000000">
                <v:path arrowok="t"/>
              </v:shape>
            </v:group>
            <v:group style="position:absolute;left:10556;top:6240;width:802;height:2" coordorigin="10556,6240" coordsize="802,2">
              <v:shape style="position:absolute;left:10556;top:6240;width:802;height:2" coordorigin="10556,6240" coordsize="802,0" path="m10556,6240l11358,6240e" filled="f" stroked="t" strokeweight=".237321pt" strokecolor="#606060">
                <v:path arrowok="t"/>
              </v:shape>
            </v:group>
            <v:group style="position:absolute;left:4856;top:6211;width:2;height:282" coordorigin="4856,6211" coordsize="2,282">
              <v:shape style="position:absolute;left:4856;top:6211;width:2;height:282" coordorigin="4856,6211" coordsize="0,282" path="m4856,6493l4856,6211e" filled="f" stroked="t" strokeweight=".474641pt" strokecolor="#3F3F3F">
                <v:path arrowok="t"/>
              </v:shape>
            </v:group>
            <v:group style="position:absolute;left:2293;top:6476;width:9070;height:2" coordorigin="2293,6476" coordsize="9070,2">
              <v:shape style="position:absolute;left:2293;top:6476;width:9070;height:2" coordorigin="2293,6476" coordsize="9070,0" path="m2293,6476l11363,6476e" filled="f" stroked="t" strokeweight=".949282pt" strokecolor="#4F4F4F">
                <v:path arrowok="t"/>
              </v:shape>
            </v:group>
            <v:group style="position:absolute;left:655;top:6345;width:2;height:4230" coordorigin="655,6345" coordsize="2,4230">
              <v:shape style="position:absolute;left:655;top:6345;width:2;height:4230" coordorigin="655,6345" coordsize="0,4230" path="m655,10575l655,6345e" filled="f" stroked="t" strokeweight=".711962pt" strokecolor="#484848">
                <v:path arrowok="t"/>
              </v:shape>
            </v:group>
            <v:group style="position:absolute;left:641;top:6722;width:109;height:2" coordorigin="641,6722" coordsize="109,2">
              <v:shape style="position:absolute;left:641;top:6722;width:109;height:2" coordorigin="641,6722" coordsize="109,0" path="m641,6722l750,6722e" filled="f" stroked="t" strokeweight=".474641pt" strokecolor="#2B2B2B">
                <v:path arrowok="t"/>
              </v:shape>
            </v:group>
            <v:group style="position:absolute;left:693;top:6722;width:4689;height:2" coordorigin="693,6722" coordsize="4689,2">
              <v:shape style="position:absolute;left:693;top:6722;width:4689;height:2" coordorigin="693,6722" coordsize="4689,0" path="m693,6722l5382,6722e" filled="f" stroked="t" strokeweight=".949282pt" strokecolor="#4F4F4F">
                <v:path arrowok="t"/>
              </v:shape>
            </v:group>
            <v:group style="position:absolute;left:5325;top:6722;width:384;height:2" coordorigin="5325,6722" coordsize="384,2">
              <v:shape style="position:absolute;left:5325;top:6722;width:384;height:2" coordorigin="5325,6722" coordsize="384,0" path="m5325,6722l5710,6722e" filled="f" stroked="t" strokeweight=".474641pt" strokecolor="#232323">
                <v:path arrowok="t"/>
              </v:shape>
            </v:group>
            <v:group style="position:absolute;left:5620;top:6717;width:5743;height:2" coordorigin="5620,6717" coordsize="5743,2">
              <v:shape style="position:absolute;left:5620;top:6717;width:5743;height:2" coordorigin="5620,6717" coordsize="5743,0" path="m5620,6717l11363,6717e" filled="f" stroked="t" strokeweight=".949282pt" strokecolor="#4F4F4F">
                <v:path arrowok="t"/>
              </v:shape>
            </v:group>
            <v:group style="position:absolute;left:11361;top:2755;width:2;height:5218" coordorigin="11361,2755" coordsize="2,5218">
              <v:shape style="position:absolute;left:11361;top:2755;width:2;height:5218" coordorigin="11361,2755" coordsize="0,5218" path="m11361,7973l11361,2755e" filled="f" stroked="t" strokeweight=".711962pt" strokecolor="#4F4F4F">
                <v:path arrowok="t"/>
              </v:shape>
            </v:group>
            <v:group style="position:absolute;left:646;top:7192;width:4737;height:2" coordorigin="646,7192" coordsize="4737,2">
              <v:shape style="position:absolute;left:646;top:7192;width:4737;height:2" coordorigin="646,7192" coordsize="4737,0" path="m646,7192l5382,7192e" filled="f" stroked="t" strokeweight=".949282pt" strokecolor="#4F4F4F">
                <v:path arrowok="t"/>
              </v:shape>
            </v:group>
            <v:group style="position:absolute;left:5325;top:7190;width:384;height:2" coordorigin="5325,7190" coordsize="384,2">
              <v:shape style="position:absolute;left:5325;top:7190;width:384;height:2" coordorigin="5325,7190" coordsize="384,0" path="m5325,7190l5710,7190e" filled="f" stroked="t" strokeweight=".474641pt" strokecolor="#1F1F1F">
                <v:path arrowok="t"/>
              </v:shape>
            </v:group>
            <v:group style="position:absolute;left:5653;top:7190;width:755;height:2" coordorigin="5653,7190" coordsize="755,2">
              <v:shape style="position:absolute;left:5653;top:7190;width:755;height:2" coordorigin="5653,7190" coordsize="755,0" path="m5653,7190l6408,7190e" filled="f" stroked="t" strokeweight=".949282pt" strokecolor="#545454">
                <v:path arrowok="t"/>
              </v:shape>
            </v:group>
            <v:group style="position:absolute;left:6327;top:7190;width:565;height:2" coordorigin="6327,7190" coordsize="565,2">
              <v:shape style="position:absolute;left:6327;top:7190;width:565;height:2" coordorigin="6327,7190" coordsize="565,0" path="m6327,7190l6892,7190e" filled="f" stroked="t" strokeweight=".474641pt" strokecolor="#2B2B2B">
                <v:path arrowok="t"/>
              </v:shape>
            </v:group>
            <v:group style="position:absolute;left:6835;top:7187;width:4533;height:2" coordorigin="6835,7187" coordsize="4533,2">
              <v:shape style="position:absolute;left:6835;top:7187;width:4533;height:2" coordorigin="6835,7187" coordsize="4533,0" path="m6835,7187l11368,7187e" filled="f" stroked="t" strokeweight=".949282pt" strokecolor="#545454">
                <v:path arrowok="t"/>
              </v:shape>
            </v:group>
            <v:group style="position:absolute;left:4860;top:7180;width:2;height:520" coordorigin="4860,7180" coordsize="2,520">
              <v:shape style="position:absolute;left:4860;top:7180;width:2;height:520" coordorigin="4860,7180" coordsize="0,520" path="m4860,7701l4860,7180e" filled="f" stroked="t" strokeweight=".949282pt" strokecolor="#5B5B5B">
                <v:path arrowok="t"/>
              </v:shape>
            </v:group>
            <v:group style="position:absolute;left:4851;top:7433;width:2900;height:2" coordorigin="4851,7433" coordsize="2900,2">
              <v:shape style="position:absolute;left:4851;top:7433;width:2900;height:2" coordorigin="4851,7433" coordsize="2900,0" path="m4851,7433l7751,7433e" filled="f" stroked="t" strokeweight=".711962pt" strokecolor="#545454">
                <v:path arrowok="t"/>
              </v:shape>
            </v:group>
            <v:group style="position:absolute;left:7623;top:7431;width:603;height:2" coordorigin="7623,7431" coordsize="603,2">
              <v:shape style="position:absolute;left:7623;top:7431;width:603;height:2" coordorigin="7623,7431" coordsize="603,0" path="m7623,7431l8226,7431e" filled="f" stroked="t" strokeweight=".474641pt" strokecolor="#3B3B3B">
                <v:path arrowok="t"/>
              </v:shape>
            </v:group>
            <v:group style="position:absolute;left:8169;top:7429;width:892;height:2" coordorigin="8169,7429" coordsize="892,2">
              <v:shape style="position:absolute;left:8169;top:7429;width:892;height:2" coordorigin="8169,7429" coordsize="892,0" path="m8169,7429l9061,7429e" filled="f" stroked="t" strokeweight=".949282pt" strokecolor="#545454">
                <v:path arrowok="t"/>
              </v:shape>
            </v:group>
            <v:group style="position:absolute;left:9004;top:7429;width:256;height:2" coordorigin="9004,7429" coordsize="256,2">
              <v:shape style="position:absolute;left:9004;top:7429;width:256;height:2" coordorigin="9004,7429" coordsize="256,0" path="m9004,7429l9260,7429e" filled="f" stroked="t" strokeweight=".474641pt" strokecolor="#1C1C1C">
                <v:path arrowok="t"/>
              </v:shape>
            </v:group>
            <v:group style="position:absolute;left:9203;top:7426;width:2164;height:2" coordorigin="9203,7426" coordsize="2164,2">
              <v:shape style="position:absolute;left:9203;top:7426;width:2164;height:2" coordorigin="9203,7426" coordsize="2164,0" path="m9203,7426l11368,7426e" filled="f" stroked="t" strokeweight=".711962pt" strokecolor="#545454">
                <v:path arrowok="t"/>
              </v:shape>
            </v:group>
            <v:group style="position:absolute;left:4856;top:7670;width:6517;height:2" coordorigin="4856,7670" coordsize="6517,2">
              <v:shape style="position:absolute;left:4856;top:7670;width:6517;height:2" coordorigin="4856,7670" coordsize="6517,0" path="m4856,7670l11372,7670e" filled="f" stroked="t" strokeweight=".711962pt" strokecolor="#545454">
                <v:path arrowok="t"/>
              </v:shape>
            </v:group>
            <v:group style="position:absolute;left:650;top:7913;width:1035;height:2" coordorigin="650,7913" coordsize="1035,2">
              <v:shape style="position:absolute;left:650;top:7913;width:1035;height:2" coordorigin="650,7913" coordsize="1035,0" path="m650,7913l1685,7913e" filled="f" stroked="t" strokeweight=".949282pt" strokecolor="#575757">
                <v:path arrowok="t"/>
              </v:shape>
            </v:group>
            <v:group style="position:absolute;left:1628;top:7916;width:418;height:2" coordorigin="1628,7916" coordsize="418,2">
              <v:shape style="position:absolute;left:1628;top:7916;width:418;height:2" coordorigin="1628,7916" coordsize="418,0" path="m1628,7916l2046,7916e" filled="f" stroked="t" strokeweight=".474641pt" strokecolor="#1C1C1C">
                <v:path arrowok="t"/>
              </v:shape>
            </v:group>
            <v:group style="position:absolute;left:2307;top:7643;width:2;height:544" coordorigin="2307,7643" coordsize="2,544">
              <v:shape style="position:absolute;left:2307;top:7643;width:2;height:544" coordorigin="2307,7643" coordsize="0,544" path="m2307,8188l2307,7643e" filled="f" stroked="t" strokeweight=".474641pt" strokecolor="#232323">
                <v:path arrowok="t"/>
              </v:shape>
            </v:group>
            <v:group style="position:absolute;left:4860;top:7643;width:2;height:272" coordorigin="4860,7643" coordsize="2,272">
              <v:shape style="position:absolute;left:4860;top:7643;width:2;height:272" coordorigin="4860,7643" coordsize="0,272" path="m4860,7916l4860,7643e" filled="f" stroked="t" strokeweight=".474641pt" strokecolor="#3F3F3F">
                <v:path arrowok="t"/>
              </v:shape>
            </v:group>
            <v:group style="position:absolute;left:3052;top:7916;width:166;height:2" coordorigin="3052,7916" coordsize="166,2">
              <v:shape style="position:absolute;left:3052;top:7916;width:166;height:2" coordorigin="3052,7916" coordsize="166,0" path="m3052,7916l3218,7916e" filled="f" stroked="t" strokeweight=".474641pt" strokecolor="#232323">
                <v:path arrowok="t"/>
              </v:shape>
            </v:group>
            <v:group style="position:absolute;left:3190;top:7916;width:878;height:2" coordorigin="3190,7916" coordsize="878,2">
              <v:shape style="position:absolute;left:3190;top:7916;width:878;height:2" coordorigin="3190,7916" coordsize="878,0" path="m3190,7916l4068,7916e" filled="f" stroked="t" strokeweight=".949282pt" strokecolor="#545454">
                <v:path arrowok="t"/>
              </v:shape>
            </v:group>
            <v:group style="position:absolute;left:5843;top:7911;width:541;height:2" coordorigin="5843,7911" coordsize="541,2">
              <v:shape style="position:absolute;left:5843;top:7911;width:541;height:2" coordorigin="5843,7911" coordsize="541,0" path="m5843,7911l6384,7911e" filled="f" stroked="t" strokeweight=".474641pt" strokecolor="#343434">
                <v:path arrowok="t"/>
              </v:shape>
            </v:group>
            <v:group style="position:absolute;left:1989;top:7913;width:9355;height:2" coordorigin="1989,7913" coordsize="9355,2">
              <v:shape style="position:absolute;left:1989;top:7913;width:9355;height:2" coordorigin="1989,7913" coordsize="9355,0" path="m1989,7913l11344,7913e" filled="f" stroked="t" strokeweight=".711962pt" strokecolor="#545454">
                <v:path arrowok="t"/>
              </v:shape>
            </v:group>
            <v:group style="position:absolute;left:8169;top:7906;width:3204;height:2" coordorigin="8169,7906" coordsize="3204,2">
              <v:shape style="position:absolute;left:8169;top:7906;width:3204;height:2" coordorigin="8169,7906" coordsize="3204,0" path="m8169,7906l11372,7906e" filled="f" stroked="t" strokeweight=".711962pt" strokecolor="#545454">
                <v:path arrowok="t"/>
              </v:shape>
            </v:group>
            <v:group style="position:absolute;left:9004;top:7906;width:256;height:2" coordorigin="9004,7906" coordsize="256,2">
              <v:shape style="position:absolute;left:9004;top:7906;width:256;height:2" coordorigin="9004,7906" coordsize="256,0" path="m9004,7906l9260,7906e" filled="f" stroked="t" strokeweight=".474641pt" strokecolor="#1C1C1C">
                <v:path arrowok="t"/>
              </v:shape>
            </v:group>
            <v:group style="position:absolute;left:9203;top:7906;width:228;height:2" coordorigin="9203,7906" coordsize="228,2">
              <v:shape style="position:absolute;left:9203;top:7906;width:228;height:2" coordorigin="9203,7906" coordsize="228,0" path="m9203,7906l9431,7906e" filled="f" stroked="t" strokeweight=".474641pt" strokecolor="#343434">
                <v:path arrowok="t"/>
              </v:shape>
            </v:group>
            <v:group style="position:absolute;left:11363;top:7901;width:2;height:286" coordorigin="11363,7901" coordsize="2,286">
              <v:shape style="position:absolute;left:11363;top:7901;width:2;height:286" coordorigin="11363,7901" coordsize="0,286" path="m11363,8188l11363,7901e" filled="f" stroked="t" strokeweight=".474641pt" strokecolor="#383838">
                <v:path arrowok="t"/>
              </v:shape>
            </v:group>
            <v:group style="position:absolute;left:2309;top:8116;width:2;height:530" coordorigin="2309,8116" coordsize="2,530">
              <v:shape style="position:absolute;left:2309;top:8116;width:2;height:530" coordorigin="2309,8116" coordsize="0,530" path="m2309,8646l2309,8116e" filled="f" stroked="t" strokeweight=".949282pt" strokecolor="#484848">
                <v:path arrowok="t"/>
              </v:shape>
            </v:group>
            <v:group style="position:absolute;left:11368;top:8130;width:2;height:2067" coordorigin="11368,8130" coordsize="2,2067">
              <v:shape style="position:absolute;left:11368;top:8130;width:2;height:2067" coordorigin="11368,8130" coordsize="0,2067" path="m11368,10198l11368,8130e" filled="f" stroked="t" strokeweight=".949282pt" strokecolor="#5B5B5B">
                <v:path arrowok="t"/>
              </v:shape>
            </v:group>
            <v:group style="position:absolute;left:650;top:8846;width:2805;height:2" coordorigin="650,8846" coordsize="2805,2">
              <v:shape style="position:absolute;left:650;top:8846;width:2805;height:2" coordorigin="650,8846" coordsize="2805,0" path="m650,8846l3455,8846e" filled="f" stroked="t" strokeweight=".711962pt" strokecolor="#4F4F4F">
                <v:path arrowok="t"/>
              </v:shape>
            </v:group>
            <v:group style="position:absolute;left:2312;top:8589;width:2;height:277" coordorigin="2312,8589" coordsize="2,277">
              <v:shape style="position:absolute;left:2312;top:8589;width:2;height:277" coordorigin="2312,8589" coordsize="0,277" path="m2312,8866l2312,8589e" filled="f" stroked="t" strokeweight=".474641pt" strokecolor="#232323">
                <v:path arrowok="t"/>
              </v:shape>
            </v:group>
            <v:group style="position:absolute;left:3398;top:8846;width:218;height:2" coordorigin="3398,8846" coordsize="218,2">
              <v:shape style="position:absolute;left:3398;top:8846;width:218;height:2" coordorigin="3398,8846" coordsize="218,0" path="m3398,8846l3617,8846e" filled="f" stroked="t" strokeweight=".474641pt" strokecolor="#2B2B2B">
                <v:path arrowok="t"/>
              </v:shape>
            </v:group>
            <v:group style="position:absolute;left:3560;top:8846;width:237;height:2" coordorigin="3560,8846" coordsize="237,2">
              <v:shape style="position:absolute;left:3560;top:8846;width:237;height:2" coordorigin="3560,8846" coordsize="237,0" path="m3560,8846l3797,8846e" filled="f" stroked="t" strokeweight=".474641pt" strokecolor="#131313">
                <v:path arrowok="t"/>
              </v:shape>
            </v:group>
            <v:group style="position:absolute;left:3740;top:8842;width:2658;height:2" coordorigin="3740,8842" coordsize="2658,2">
              <v:shape style="position:absolute;left:3740;top:8842;width:2658;height:2" coordorigin="3740,8842" coordsize="2658,0" path="m3740,8842l6398,8842e" filled="f" stroked="t" strokeweight=".949282pt" strokecolor="#4F4F4F">
                <v:path arrowok="t"/>
              </v:shape>
            </v:group>
            <v:group style="position:absolute;left:6327;top:8842;width:565;height:2" coordorigin="6327,8842" coordsize="565,2">
              <v:shape style="position:absolute;left:6327;top:8842;width:565;height:2" coordorigin="6327,8842" coordsize="565,0" path="m6327,8842l6892,8842e" filled="f" stroked="t" strokeweight=".474641pt" strokecolor="#3B3B3B">
                <v:path arrowok="t"/>
              </v:shape>
            </v:group>
            <v:group style="position:absolute;left:6816;top:8839;width:4557;height:2" coordorigin="6816,8839" coordsize="4557,2">
              <v:shape style="position:absolute;left:6816;top:8839;width:4557;height:2" coordorigin="6816,8839" coordsize="4557,0" path="m6816,8839l11372,8839e" filled="f" stroked="t" strokeweight=".949282pt" strokecolor="#545454">
                <v:path arrowok="t"/>
              </v:shape>
            </v:group>
            <v:group style="position:absolute;left:2309;top:8794;width:2;height:1404" coordorigin="2309,8794" coordsize="2,1404">
              <v:shape style="position:absolute;left:2309;top:8794;width:2;height:1404" coordorigin="2309,8794" coordsize="0,1404" path="m2309,10198l2309,8794e" filled="f" stroked="t" strokeweight=".474641pt" strokecolor="#444444">
                <v:path arrowok="t"/>
              </v:shape>
            </v:group>
            <v:group style="position:absolute;left:664;top:9071;width:2;height:291" coordorigin="664,9071" coordsize="2,291">
              <v:shape style="position:absolute;left:664;top:9071;width:2;height:291" coordorigin="664,9071" coordsize="0,291" path="m664,9362l664,9071e" filled="f" stroked="t" strokeweight=".474641pt" strokecolor="#232323">
                <v:path arrowok="t"/>
              </v:shape>
            </v:group>
            <v:group style="position:absolute;left:655;top:9691;width:1073;height:2" coordorigin="655,9691" coordsize="1073,2">
              <v:shape style="position:absolute;left:655;top:9691;width:1073;height:2" coordorigin="655,9691" coordsize="1073,0" path="m655,9691l1728,9691e" filled="f" stroked="t" strokeweight=".949282pt" strokecolor="#5B5B5B">
                <v:path arrowok="t"/>
              </v:shape>
            </v:group>
            <v:group style="position:absolute;left:1628;top:9691;width:418;height:2" coordorigin="1628,9691" coordsize="418,2">
              <v:shape style="position:absolute;left:1628;top:9691;width:418;height:2" coordorigin="1628,9691" coordsize="418,0" path="m1628,9691l2046,9691e" filled="f" stroked="t" strokeweight=".474641pt" strokecolor="#2B2B2B">
                <v:path arrowok="t"/>
              </v:shape>
            </v:group>
            <v:group style="position:absolute;left:1989;top:9687;width:9388;height:2" coordorigin="1989,9687" coordsize="9388,2">
              <v:shape style="position:absolute;left:1989;top:9687;width:9388;height:2" coordorigin="1989,9687" coordsize="9388,0" path="m1989,9687l11377,9687e" filled="f" stroked="t" strokeweight=".949282pt" strokecolor="#4F4F4F">
                <v:path arrowok="t"/>
              </v:shape>
            </v:group>
            <v:group style="position:absolute;left:660;top:9933;width:3346;height:2" coordorigin="660,9933" coordsize="3346,2">
              <v:shape style="position:absolute;left:660;top:9933;width:3346;height:2" coordorigin="660,9933" coordsize="3346,0" path="m660,9933l4006,9933e" filled="f" stroked="t" strokeweight=".949282pt" strokecolor="#4F5454">
                <v:path arrowok="t"/>
              </v:shape>
            </v:group>
            <v:group style="position:absolute;left:3897;top:9930;width:384;height:2" coordorigin="3897,9930" coordsize="384,2">
              <v:shape style="position:absolute;left:3897;top:9930;width:384;height:2" coordorigin="3897,9930" coordsize="384,0" path="m3897,9930l4281,9930e" filled="f" stroked="t" strokeweight=".474641pt" strokecolor="#343434">
                <v:path arrowok="t"/>
              </v:shape>
            </v:group>
            <v:group style="position:absolute;left:4224;top:9930;width:646;height:2" coordorigin="4224,9930" coordsize="646,2">
              <v:shape style="position:absolute;left:4224;top:9930;width:646;height:2" coordorigin="4224,9930" coordsize="646,0" path="m4224,9930l4870,9930e" filled="f" stroked="t" strokeweight=".711962pt" strokecolor="#3F3F3F">
                <v:path arrowok="t"/>
              </v:shape>
            </v:group>
            <v:group style="position:absolute;left:4813;top:9930;width:570;height:2" coordorigin="4813,9930" coordsize="570,2">
              <v:shape style="position:absolute;left:4813;top:9930;width:570;height:2" coordorigin="4813,9930" coordsize="570,0" path="m4813,9930l5382,9930e" filled="f" stroked="t" strokeweight=".711962pt" strokecolor="#545454">
                <v:path arrowok="t"/>
              </v:shape>
            </v:group>
            <v:group style="position:absolute;left:5325;top:9930;width:384;height:2" coordorigin="5325,9930" coordsize="384,2">
              <v:shape style="position:absolute;left:5325;top:9930;width:384;height:2" coordorigin="5325,9930" coordsize="384,0" path="m5325,9930l5710,9930e" filled="f" stroked="t" strokeweight=".474641pt" strokecolor="#1F1F1F">
                <v:path arrowok="t"/>
              </v:shape>
            </v:group>
            <v:group style="position:absolute;left:5653;top:9925;width:5729;height:2" coordorigin="5653,9925" coordsize="5729,2">
              <v:shape style="position:absolute;left:5653;top:9925;width:5729;height:2" coordorigin="5653,9925" coordsize="5729,0" path="m5653,9925l11382,9925e" filled="f" stroked="t" strokeweight=".949282pt" strokecolor="#545454">
                <v:path arrowok="t"/>
              </v:shape>
            </v:group>
            <v:group style="position:absolute;left:664;top:9448;width:2;height:1127" coordorigin="664,9448" coordsize="2,1127">
              <v:shape style="position:absolute;left:664;top:9448;width:2;height:1127" coordorigin="664,9448" coordsize="0,1127" path="m664,10575l664,9448e" filled="f" stroked="t" strokeweight=".711962pt" strokecolor="#4B4B4B">
                <v:path arrowok="t"/>
              </v:shape>
            </v:group>
            <v:group style="position:absolute;left:660;top:10171;width:4732;height:2" coordorigin="660,10171" coordsize="4732,2">
              <v:shape style="position:absolute;left:660;top:10171;width:4732;height:2" coordorigin="660,10171" coordsize="4732,0" path="m660,10171l5392,10171e" filled="f" stroked="t" strokeweight=".949282pt" strokecolor="#4F4F4F">
                <v:path arrowok="t"/>
              </v:shape>
            </v:group>
            <v:group style="position:absolute;left:5325;top:10169;width:384;height:2" coordorigin="5325,10169" coordsize="384,2">
              <v:shape style="position:absolute;left:5325;top:10169;width:384;height:2" coordorigin="5325,10169" coordsize="384,0" path="m5325,10169l5710,10169e" filled="f" stroked="t" strokeweight=".474641pt" strokecolor="#282828">
                <v:path arrowok="t"/>
              </v:shape>
            </v:group>
            <v:group style="position:absolute;left:5653;top:10169;width:793;height:2" coordorigin="5653,10169" coordsize="793,2">
              <v:shape style="position:absolute;left:5653;top:10169;width:793;height:2" coordorigin="5653,10169" coordsize="793,0" path="m5653,10169l6446,10169e" filled="f" stroked="t" strokeweight=".949282pt" strokecolor="#545454">
                <v:path arrowok="t"/>
              </v:shape>
            </v:group>
            <v:group style="position:absolute;left:6327;top:10169;width:565;height:2" coordorigin="6327,10169" coordsize="565,2">
              <v:shape style="position:absolute;left:6327;top:10169;width:565;height:2" coordorigin="6327,10169" coordsize="565,0" path="m6327,10169l6892,10169e" filled="f" stroked="t" strokeweight=".474641pt" strokecolor="#343434">
                <v:path arrowok="t"/>
              </v:shape>
            </v:group>
            <v:group style="position:absolute;left:6835;top:10167;width:4547;height:2" coordorigin="6835,10167" coordsize="4547,2">
              <v:shape style="position:absolute;left:6835;top:10167;width:4547;height:2" coordorigin="6835,10167" coordsize="4547,0" path="m6835,10167l11382,10167e" filled="f" stroked="t" strokeweight=".711962pt" strokecolor="#545454">
                <v:path arrowok="t"/>
              </v:shape>
            </v:group>
            <v:group style="position:absolute;left:2314;top:10126;width:2;height:563" coordorigin="2314,10126" coordsize="2,563">
              <v:shape style="position:absolute;left:2314;top:10126;width:2;height:563" coordorigin="2314,10126" coordsize="0,563" path="m2314,10689l2314,10126e" filled="f" stroked="t" strokeweight=".237321pt" strokecolor="#232323">
                <v:path arrowok="t"/>
              </v:shape>
            </v:group>
            <v:group style="position:absolute;left:11375;top:9672;width:2;height:2492" coordorigin="11375,9672" coordsize="2,2492">
              <v:shape style="position:absolute;left:11375;top:9672;width:2;height:2492" coordorigin="11375,9672" coordsize="0,2492" path="m11375,12164l11375,9672e" filled="f" stroked="t" strokeweight=".711962pt" strokecolor="#545454">
                <v:path arrowok="t"/>
              </v:shape>
            </v:group>
            <v:group style="position:absolute;left:859;top:10646;width:6431;height:2" coordorigin="859,10646" coordsize="6431,2">
              <v:shape style="position:absolute;left:859;top:10646;width:6431;height:2" coordorigin="859,10646" coordsize="6431,0" path="m859,10646l7290,10646e" filled="f" stroked="t" strokeweight=".949282pt" strokecolor="#4F4F4F">
                <v:path arrowok="t"/>
              </v:shape>
            </v:group>
            <v:group style="position:absolute;left:7234;top:10644;width:446;height:2" coordorigin="7234,10644" coordsize="446,2">
              <v:shape style="position:absolute;left:7234;top:10644;width:446;height:2" coordorigin="7234,10644" coordsize="446,0" path="m7234,10644l7680,10644e" filled="f" stroked="t" strokeweight=".474641pt" strokecolor="#2F2F2F">
                <v:path arrowok="t"/>
              </v:shape>
            </v:group>
            <v:group style="position:absolute;left:7528;top:10639;width:3854;height:2" coordorigin="7528,10639" coordsize="3854,2">
              <v:shape style="position:absolute;left:7528;top:10639;width:3854;height:2" coordorigin="7528,10639" coordsize="3854,0" path="m7528,10639l11382,10639e" filled="f" stroked="t" strokeweight=".949282pt" strokecolor="#4F4F4F">
                <v:path arrowok="t"/>
              </v:shape>
            </v:group>
            <v:group style="position:absolute;left:2312;top:10618;width:2;height:191" coordorigin="2312,10618" coordsize="2,191">
              <v:shape style="position:absolute;left:2312;top:10618;width:2;height:191" coordorigin="2312,10618" coordsize="0,191" path="m2312,10809l2312,10618e" filled="f" stroked="t" strokeweight=".474641pt" strokecolor="#5B5B5B">
                <v:path arrowok="t"/>
              </v:shape>
            </v:group>
            <v:group style="position:absolute;left:5653;top:10887;width:328;height:2" coordorigin="5653,10887" coordsize="328,2">
              <v:shape style="position:absolute;left:5653;top:10887;width:328;height:2" coordorigin="5653,10887" coordsize="328,0" path="m5653,10887l5980,10887e" filled="f" stroked="t" strokeweight=".711962pt" strokecolor="#484848">
                <v:path arrowok="t"/>
              </v:shape>
            </v:group>
            <v:group style="position:absolute;left:788;top:10887;width:8273;height:2" coordorigin="788,10887" coordsize="8273,2">
              <v:shape style="position:absolute;left:788;top:10887;width:8273;height:2" coordorigin="788,10887" coordsize="8273,0" path="m788,10887l9061,10887e" filled="f" stroked="t" strokeweight=".949282pt" strokecolor="#4F4F4F">
                <v:path arrowok="t"/>
              </v:shape>
            </v:group>
            <v:group style="position:absolute;left:9004;top:10880;width:256;height:2" coordorigin="9004,10880" coordsize="256,2">
              <v:shape style="position:absolute;left:9004;top:10880;width:256;height:2" coordorigin="9004,10880" coordsize="256,0" path="m9004,10880l9260,10880e" filled="f" stroked="t" strokeweight=".711962pt" strokecolor="#343434">
                <v:path arrowok="t"/>
              </v:shape>
            </v:group>
            <v:group style="position:absolute;left:9161;top:10880;width:1424;height:2" coordorigin="9161,10880" coordsize="1424,2">
              <v:shape style="position:absolute;left:9161;top:10880;width:1424;height:2" coordorigin="9161,10880" coordsize="1424,0" path="m9161,10880l10584,10880e" filled="f" stroked="t" strokeweight=".711962pt" strokecolor="#4F4F4F">
                <v:path arrowok="t"/>
              </v:shape>
            </v:group>
            <v:group style="position:absolute;left:10290;top:10880;width:1092;height:2" coordorigin="10290,10880" coordsize="1092,2">
              <v:shape style="position:absolute;left:10290;top:10880;width:1092;height:2" coordorigin="10290,10880" coordsize="1092,0" path="m10290,10880l11382,10880e" filled="f" stroked="t" strokeweight=".711962pt" strokecolor="#646464">
                <v:path arrowok="t"/>
              </v:shape>
            </v:group>
            <v:group style="position:absolute;left:1075;top:10885;width:2;height:1265" coordorigin="1075,10885" coordsize="2,1265">
              <v:shape style="position:absolute;left:1075;top:10885;width:2;height:1265" coordorigin="1075,10885" coordsize="0,1265" path="m1075,12150l1075,10885e" filled="f" stroked="t" strokeweight=".711962pt" strokecolor="#444444">
                <v:path arrowok="t"/>
              </v:shape>
            </v:group>
            <v:group style="position:absolute;left:2283;top:10895;width:2;height:282" coordorigin="2283,10895" coordsize="2,282">
              <v:shape style="position:absolute;left:2283;top:10895;width:2;height:282" coordorigin="2283,10895" coordsize="0,282" path="m2283,11176l2283,10895e" filled="f" stroked="t" strokeweight=".237321pt" strokecolor="#6B6B6B">
                <v:path arrowok="t"/>
              </v:shape>
            </v:group>
            <v:group style="position:absolute;left:7262;top:10895;width:2;height:282" coordorigin="7262,10895" coordsize="2,282">
              <v:shape style="position:absolute;left:7262;top:10895;width:2;height:282" coordorigin="7262,10895" coordsize="0,282" path="m7262,11176l7262,10895e" filled="f" stroked="t" strokeweight=".237321pt" strokecolor="#4F4F4F">
                <v:path arrowok="t"/>
              </v:shape>
            </v:group>
            <v:group style="position:absolute;left:1659;top:10885;width:2;height:1814" coordorigin="1659,10885" coordsize="2,1814">
              <v:shape style="position:absolute;left:1659;top:10885;width:2;height:1814" coordorigin="1659,10885" coordsize="0,1814" path="m1659,12699l1659,10885e" filled="f" stroked="t" strokeweight=".711962pt" strokecolor="#444444">
                <v:path arrowok="t"/>
              </v:shape>
            </v:group>
            <v:group style="position:absolute;left:7262;top:11176;width:2;height:234" coordorigin="7262,11176" coordsize="2,234">
              <v:shape style="position:absolute;left:7262;top:11176;width:2;height:234" coordorigin="7262,11176" coordsize="0,234" path="m7262,11410l7262,11176e" filled="f" stroked="t" strokeweight=".237321pt" strokecolor="#000000">
                <v:path arrowok="t"/>
              </v:shape>
            </v:group>
            <v:group style="position:absolute;left:664;top:10871;width:2;height:3113" coordorigin="664,10871" coordsize="2,3113">
              <v:shape style="position:absolute;left:664;top:10871;width:2;height:3113" coordorigin="664,10871" coordsize="0,3113" path="m664,13983l664,10871e" filled="f" stroked="t" strokeweight=".711962pt" strokecolor="#4F4F4F">
                <v:path arrowok="t"/>
              </v:shape>
            </v:group>
            <v:group style="position:absolute;left:636;top:11759;width:1030;height:2" coordorigin="636,11759" coordsize="1030,2">
              <v:shape style="position:absolute;left:636;top:11759;width:1030;height:2" coordorigin="636,11759" coordsize="1030,0" path="m636,11759l1666,11759e" filled="f" stroked="t" strokeweight=".237321pt" strokecolor="#3F3F3F">
                <v:path arrowok="t"/>
              </v:shape>
            </v:group>
            <v:group style="position:absolute;left:636;top:11410;width:2;height:353" coordorigin="636,11410" coordsize="2,353">
              <v:shape style="position:absolute;left:636;top:11410;width:2;height:353" coordorigin="636,11410" coordsize="0,353" path="m636,11763l636,11410e" filled="f" stroked="t" strokeweight=".237321pt" strokecolor="#000000">
                <v:path arrowok="t"/>
              </v:shape>
            </v:group>
            <v:group style="position:absolute;left:1652;top:11759;width:365;height:2" coordorigin="1652,11759" coordsize="365,2">
              <v:shape style="position:absolute;left:1652;top:11759;width:365;height:2" coordorigin="1652,11759" coordsize="365,0" path="m1652,11759l2017,11759e" filled="f" stroked="t" strokeweight=".237321pt" strokecolor="#1C1C1C">
                <v:path arrowok="t"/>
              </v:shape>
            </v:group>
            <v:group style="position:absolute;left:2017;top:11759;width:271;height:2" coordorigin="2017,11759" coordsize="271,2">
              <v:shape style="position:absolute;left:2017;top:11759;width:271;height:2" coordorigin="2017,11759" coordsize="271,0" path="m2017,11759l2288,11759e" filled="f" stroked="t" strokeweight=".237321pt" strokecolor="#000000">
                <v:path arrowok="t"/>
              </v:shape>
            </v:group>
            <v:group style="position:absolute;left:2283;top:11759;width:489;height:2" coordorigin="2283,11759" coordsize="489,2">
              <v:shape style="position:absolute;left:2283;top:11759;width:489;height:2" coordorigin="2283,11759" coordsize="489,0" path="m2283,11759l2772,11759e" filled="f" stroked="t" strokeweight=".237321pt" strokecolor="#2F2F2F">
                <v:path arrowok="t"/>
              </v:shape>
            </v:group>
            <v:group style="position:absolute;left:2772;top:11759;width:4495;height:2" coordorigin="2772,11759" coordsize="4495,2">
              <v:shape style="position:absolute;left:2772;top:11759;width:4495;height:2" coordorigin="2772,11759" coordsize="4495,0" path="m2772,11759l7267,11759e" filled="f" stroked="t" strokeweight=".237321pt" strokecolor="#000000">
                <v:path arrowok="t"/>
              </v:shape>
            </v:group>
            <v:group style="position:absolute;left:7262;top:11410;width:2;height:353" coordorigin="7262,11410" coordsize="2,353">
              <v:shape style="position:absolute;left:7262;top:11410;width:2;height:353" coordorigin="7262,11410" coordsize="0,353" path="m7262,11763l7262,11410e" filled="f" stroked="t" strokeweight=".237321pt" strokecolor="#5B5B5B">
                <v:path arrowok="t"/>
              </v:shape>
            </v:group>
            <v:group style="position:absolute;left:7262;top:11759;width:389;height:2" coordorigin="7262,11759" coordsize="389,2">
              <v:shape style="position:absolute;left:7262;top:11759;width:389;height:2" coordorigin="7262,11759" coordsize="389,0" path="m7262,11759l7651,11759e" filled="f" stroked="t" strokeweight=".237321pt" strokecolor="#484848">
                <v:path arrowok="t"/>
              </v:shape>
            </v:group>
            <v:group style="position:absolute;left:7651;top:11759;width:3702;height:2" coordorigin="7651,11759" coordsize="3702,2">
              <v:shape style="position:absolute;left:7651;top:11759;width:3702;height:2" coordorigin="7651,11759" coordsize="3702,0" path="m7651,11759l11353,11759e" filled="f" stroked="t" strokeweight=".237321pt" strokecolor="#000000">
                <v:path arrowok="t"/>
              </v:shape>
            </v:group>
            <v:group style="position:absolute;left:2283;top:11759;width:2;height:1805" coordorigin="2283,11759" coordsize="2,1805">
              <v:shape style="position:absolute;left:2283;top:11759;width:2;height:1805" coordorigin="2283,11759" coordsize="0,1805" path="m2283,13563l2283,11759e" filled="f" stroked="t" strokeweight=".237321pt" strokecolor="#000000">
                <v:path arrowok="t"/>
              </v:shape>
            </v:group>
            <v:group style="position:absolute;left:7262;top:11759;width:2;height:3848" coordorigin="7262,11759" coordsize="2,3848">
              <v:shape style="position:absolute;left:7262;top:11759;width:2;height:3848" coordorigin="7262,11759" coordsize="0,3848" path="m7262,15607l7262,11759e" filled="f" stroked="t" strokeweight=".237321pt" strokecolor="#000000">
                <v:path arrowok="t"/>
              </v:shape>
            </v:group>
            <v:group style="position:absolute;left:11380;top:11730;width:2;height:1322" coordorigin="11380,11730" coordsize="2,1322">
              <v:shape style="position:absolute;left:11380;top:11730;width:2;height:1322" coordorigin="11380,11730" coordsize="0,1322" path="m11380,13052l11380,11730e" filled="f" stroked="t" strokeweight=".711962pt" strokecolor="#545454">
                <v:path arrowok="t"/>
              </v:shape>
            </v:group>
            <v:group style="position:absolute;left:1077;top:12093;width:2;height:210" coordorigin="1077,12093" coordsize="2,210">
              <v:shape style="position:absolute;left:1077;top:12093;width:2;height:210" coordorigin="1077,12093" coordsize="0,210" path="m1077,12303l1077,12093e" filled="f" stroked="t" strokeweight=".474641pt" strokecolor="#131313">
                <v:path arrowok="t"/>
              </v:shape>
            </v:group>
            <v:group style="position:absolute;left:11349;top:12122;width:2;height:549" coordorigin="11349,12122" coordsize="2,549">
              <v:shape style="position:absolute;left:11349;top:12122;width:2;height:549" coordorigin="11349,12122" coordsize="0,549" path="m11349,12671l11349,12122e" filled="f" stroked="t" strokeweight=".237321pt" strokecolor="#000000">
                <v:path arrowok="t"/>
              </v:shape>
            </v:group>
            <v:group style="position:absolute;left:636;top:12365;width:2;height:816" coordorigin="636,12365" coordsize="2,816">
              <v:shape style="position:absolute;left:636;top:12365;width:2;height:816" coordorigin="636,12365" coordsize="0,816" path="m636,13181l636,12365e" filled="f" stroked="t" strokeweight=".237321pt" strokecolor="#000000">
                <v:path arrowok="t"/>
              </v:shape>
            </v:group>
            <v:group style="position:absolute;left:1082;top:12246;width:2;height:2339" coordorigin="1082,12246" coordsize="2,2339">
              <v:shape style="position:absolute;left:1082;top:12246;width:2;height:2339" coordorigin="1082,12246" coordsize="0,2339" path="m1082,14585l1082,12246e" filled="f" stroked="t" strokeweight=".711962pt" strokecolor="#4B4B4B">
                <v:path arrowok="t"/>
              </v:shape>
            </v:group>
            <v:group style="position:absolute;left:1661;top:12642;width:2;height:334" coordorigin="1661,12642" coordsize="2,334">
              <v:shape style="position:absolute;left:1661;top:12642;width:2;height:334" coordorigin="1661,12642" coordsize="0,334" path="m1661,12976l1661,12642e" filled="f" stroked="t" strokeweight=".474641pt" strokecolor="#1C1C1C">
                <v:path arrowok="t"/>
              </v:shape>
            </v:group>
            <v:group style="position:absolute;left:11380;top:12642;width:2;height:411" coordorigin="11380,12642" coordsize="2,411">
              <v:shape style="position:absolute;left:11380;top:12642;width:2;height:411" coordorigin="11380,12642" coordsize="0,411" path="m11380,13052l11380,12642e" filled="f" stroked="t" strokeweight=".711962pt" strokecolor="#6B6B6B">
                <v:path arrowok="t"/>
              </v:shape>
            </v:group>
            <v:group style="position:absolute;left:11349;top:12947;width:2;height:2659" coordorigin="11349,12947" coordsize="2,2659">
              <v:shape style="position:absolute;left:11349;top:12947;width:2;height:2659" coordorigin="11349,12947" coordsize="0,2659" path="m11349,15607l11349,12947e" filled="f" stroked="t" strokeweight=".237321pt" strokecolor="#000000">
                <v:path arrowok="t"/>
              </v:shape>
            </v:group>
            <v:group style="position:absolute;left:1664;top:12919;width:2;height:387" coordorigin="1664,12919" coordsize="2,387">
              <v:shape style="position:absolute;left:1664;top:12919;width:2;height:387" coordorigin="1664,12919" coordsize="0,387" path="m1664,13305l1664,12919e" filled="f" stroked="t" strokeweight=".949282pt" strokecolor="#4B4B4B">
                <v:path arrowok="t"/>
              </v:shape>
            </v:group>
            <v:group style="position:absolute;left:636;top:13277;width:2;height:3122" coordorigin="636,13277" coordsize="2,3122">
              <v:shape style="position:absolute;left:636;top:13277;width:2;height:3122" coordorigin="636,13277" coordsize="0,3122" path="m636,16399l636,13277e" filled="f" stroked="t" strokeweight=".237321pt" strokecolor="#000000">
                <v:path arrowok="t"/>
              </v:shape>
            </v:group>
            <v:group style="position:absolute;left:1666;top:13248;width:2;height:344" coordorigin="1666,13248" coordsize="2,344">
              <v:shape style="position:absolute;left:1666;top:13248;width:2;height:344" coordorigin="1666,13248" coordsize="0,344" path="m1666,13592l1666,13248e" filled="f" stroked="t" strokeweight=".474641pt" strokecolor="#181818">
                <v:path arrowok="t"/>
              </v:shape>
            </v:group>
            <v:group style="position:absolute;left:674;top:13723;width:190;height:2" coordorigin="674,13723" coordsize="190,2">
              <v:shape style="position:absolute;left:674;top:13723;width:190;height:2" coordorigin="674,13723" coordsize="190,0" path="m674,13723l864,13723e" filled="f" stroked="t" strokeweight=".237321pt" strokecolor="#646464">
                <v:path arrowok="t"/>
              </v:shape>
            </v:group>
            <v:group style="position:absolute;left:1068;top:13754;width:598;height:2" coordorigin="1068,13754" coordsize="598,2">
              <v:shape style="position:absolute;left:1068;top:13754;width:598;height:2" coordorigin="1068,13754" coordsize="598,0" path="m1068,13754l1666,13754e" filled="f" stroked="t" strokeweight=".237321pt" strokecolor="#575757">
                <v:path arrowok="t"/>
              </v:shape>
            </v:group>
            <v:group style="position:absolute;left:1623;top:13723;width:422;height:2" coordorigin="1623,13723" coordsize="422,2">
              <v:shape style="position:absolute;left:1623;top:13723;width:422;height:2" coordorigin="1623,13723" coordsize="422,0" path="m1623,13723l2046,13723e" filled="f" stroked="t" strokeweight=".237321pt" strokecolor="#3B3B3B">
                <v:path arrowok="t"/>
              </v:shape>
            </v:group>
            <v:group style="position:absolute;left:1989;top:13726;width:328;height:2" coordorigin="1989,13726" coordsize="328,2">
              <v:shape style="position:absolute;left:1989;top:13726;width:328;height:2" coordorigin="1989,13726" coordsize="328,0" path="m1989,13726l2316,13726e" filled="f" stroked="t" strokeweight=".474641pt" strokecolor="#5B5B5B">
                <v:path arrowok="t"/>
              </v:shape>
            </v:group>
            <v:group style="position:absolute;left:2283;top:13563;width:2;height:196" coordorigin="2283,13563" coordsize="2,196">
              <v:shape style="position:absolute;left:2283;top:13563;width:2;height:196" coordorigin="2283,13563" coordsize="0,196" path="m2283,13759l2283,13563e" filled="f" stroked="t" strokeweight=".237321pt" strokecolor="#5B5B5B">
                <v:path arrowok="t"/>
              </v:shape>
            </v:group>
            <v:group style="position:absolute;left:1668;top:13535;width:2;height:578" coordorigin="1668,13535" coordsize="2,578">
              <v:shape style="position:absolute;left:1668;top:13535;width:2;height:578" coordorigin="1668,13535" coordsize="0,578" path="m1668,14112l1668,13535e" filled="f" stroked="t" strokeweight=".711962pt" strokecolor="#484848">
                <v:path arrowok="t"/>
              </v:shape>
            </v:group>
            <v:group style="position:absolute;left:2283;top:13754;width:2;height:1852" coordorigin="2283,13754" coordsize="2,1852">
              <v:shape style="position:absolute;left:2283;top:13754;width:2;height:1852" coordorigin="2283,13754" coordsize="0,1852" path="m2283,15607l2283,13754e" filled="f" stroked="t" strokeweight=".237321pt" strokecolor="#000000">
                <v:path arrowok="t"/>
              </v:shape>
            </v:group>
            <v:group style="position:absolute;left:1671;top:14055;width:2;height:186" coordorigin="1671,14055" coordsize="2,186">
              <v:shape style="position:absolute;left:1671;top:14055;width:2;height:186" coordorigin="1671,14055" coordsize="0,186" path="m1671,14241l1671,14055e" filled="f" stroked="t" strokeweight=".474641pt" strokecolor="#131313">
                <v:path arrowok="t"/>
              </v:shape>
            </v:group>
            <v:group style="position:absolute;left:1673;top:14184;width:2;height:2230" coordorigin="1673,14184" coordsize="2,2230">
              <v:shape style="position:absolute;left:1673;top:14184;width:2;height:2230" coordorigin="1673,14184" coordsize="0,2230" path="m1673,16413l1673,14184e" filled="f" stroked="t" strokeweight=".711962pt" strokecolor="#484848">
                <v:path arrowok="t"/>
              </v:shape>
            </v:group>
            <v:group style="position:absolute;left:1087;top:14528;width:2;height:220" coordorigin="1087,14528" coordsize="2,220">
              <v:shape style="position:absolute;left:1087;top:14528;width:2;height:220" coordorigin="1087,14528" coordsize="0,220" path="m1087,14747l1087,14528e" filled="f" stroked="t" strokeweight=".474641pt" strokecolor="#1C1C1C">
                <v:path arrowok="t"/>
              </v:shape>
            </v:group>
            <v:group style="position:absolute;left:1089;top:14690;width:2;height:520" coordorigin="1089,14690" coordsize="2,520">
              <v:shape style="position:absolute;left:1089;top:14690;width:2;height:520" coordorigin="1089,14690" coordsize="0,520" path="m1089,15210l1089,14690e" filled="f" stroked="t" strokeweight=".949282pt" strokecolor="#4F4F4F">
                <v:path arrowok="t"/>
              </v:shape>
            </v:group>
            <v:group style="position:absolute;left:1092;top:15120;width:2;height:344" coordorigin="1092,15120" coordsize="2,344">
              <v:shape style="position:absolute;left:1092;top:15120;width:2;height:344" coordorigin="1092,15120" coordsize="0,344" path="m1092,15463l1092,15120e" filled="f" stroked="t" strokeweight=".474641pt" strokecolor="#2F2F2F">
                <v:path arrowok="t"/>
              </v:shape>
            </v:group>
            <v:group style="position:absolute;left:1094;top:15368;width:2;height:1050" coordorigin="1094,15368" coordsize="2,1050">
              <v:shape style="position:absolute;left:1094;top:15368;width:2;height:1050" coordorigin="1094,15368" coordsize="0,1050" path="m1094,16418l1094,15368e" filled="f" stroked="t" strokeweight=".949282pt" strokecolor="#4F4F4F">
                <v:path arrowok="t"/>
              </v:shape>
            </v:group>
            <v:group style="position:absolute;left:2283;top:15607;width:2;height:793" coordorigin="2283,15607" coordsize="2,793">
              <v:shape style="position:absolute;left:2283;top:15607;width:2;height:793" coordorigin="2283,15607" coordsize="0,793" path="m2283,16399l2283,15607e" filled="f" stroked="t" strokeweight=".237321pt" strokecolor="#4B4B4B">
                <v:path arrowok="t"/>
              </v:shape>
            </v:group>
            <v:group style="position:absolute;left:7262;top:15607;width:2;height:793" coordorigin="7262,15607" coordsize="2,793">
              <v:shape style="position:absolute;left:7262;top:15607;width:2;height:793" coordorigin="7262,15607" coordsize="0,793" path="m7262,16399l7262,15607e" filled="f" stroked="t" strokeweight=".237321pt" strokecolor="#3F3F3F">
                <v:path arrowok="t"/>
              </v:shape>
            </v:group>
            <v:group style="position:absolute;left:5843;top:16404;width:541;height:2" coordorigin="5843,16404" coordsize="541,2">
              <v:shape style="position:absolute;left:5843;top:16404;width:541;height:2" coordorigin="5843,16404" coordsize="541,0" path="m5843,16404l6384,16404e" filled="f" stroked="t" strokeweight=".474641pt" strokecolor="#575757">
                <v:path arrowok="t"/>
              </v:shape>
            </v:group>
            <v:group style="position:absolute;left:688;top:16404;width:10722;height:2" coordorigin="688,16404" coordsize="10722,2">
              <v:shape style="position:absolute;left:688;top:16404;width:10722;height:2" coordorigin="688,16404" coordsize="10722,0" path="m688,16404l11410,16404e" filled="f" stroked="t" strokeweight=".711962pt" strokecolor="#646464">
                <v:path arrowok="t"/>
              </v:shape>
            </v:group>
            <v:group style="position:absolute;left:11349;top:15607;width:2;height:793" coordorigin="11349,15607" coordsize="2,793">
              <v:shape style="position:absolute;left:11349;top:15607;width:2;height:793" coordorigin="11349,15607" coordsize="0,793" path="m11349,16399l11349,15607e" filled="f" stroked="t" strokeweight=".237321pt" strokecolor="#676767">
                <v:path arrowok="t"/>
              </v:shape>
            </v:group>
            <v:group style="position:absolute;left:5819;top:3442;width:418;height:2" coordorigin="5819,3442" coordsize="418,2">
              <v:shape style="position:absolute;left:5819;top:3442;width:418;height:2" coordorigin="5819,3442" coordsize="418,0" path="m5819,3442l6237,3442e" filled="f" stroked="t" strokeweight=".474641pt" strokecolor="#00000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540" w:right="480"/>
        </w:sectPr>
      </w:pPr>
      <w:rPr/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333" w:lineRule="exact"/>
        <w:ind w:left="3440" w:right="-20"/>
        <w:jc w:val="left"/>
        <w:tabs>
          <w:tab w:pos="9640" w:val="left"/>
        </w:tabs>
        <w:rPr>
          <w:rFonts w:ascii="Arial" w:hAnsi="Arial" w:cs="Arial" w:eastAsia="Arial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6.738136pt;margin-top:-4.914466pt;width:29.670001pt;height:46pt;mso-position-horizontal-relative:page;mso-position-vertical-relative:paragraph;z-index:-17253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Times New Roman" w:hAnsi="Times New Roman" w:cs="Times New Roman" w:eastAsia="Times New Roman"/>
                      <w:sz w:val="92"/>
                      <w:szCs w:val="9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D2D2D"/>
                      <w:spacing w:val="0"/>
                      <w:w w:val="129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  <w:position w:val="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11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  <w:position w:val="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11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  <w:position w:val="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11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</w:r>
      <w:r>
        <w:rPr>
          <w:rFonts w:ascii="Arial" w:hAnsi="Arial" w:cs="Arial" w:eastAsia="Arial"/>
          <w:sz w:val="29"/>
          <w:szCs w:val="29"/>
          <w:color w:val="464646"/>
          <w:spacing w:val="0"/>
          <w:w w:val="83"/>
          <w:b/>
          <w:bCs/>
          <w:position w:val="0"/>
        </w:rPr>
        <w:t>1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35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1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964" w:right="-20"/>
        <w:jc w:val="left"/>
        <w:tabs>
          <w:tab w:pos="3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-3"/>
        </w:rPr>
        <w:t>IZMIR</w:t>
      </w:r>
      <w:r>
        <w:rPr>
          <w:rFonts w:ascii="Arial" w:hAnsi="Arial" w:cs="Arial" w:eastAsia="Arial"/>
          <w:sz w:val="15"/>
          <w:szCs w:val="15"/>
          <w:color w:val="464646"/>
          <w:spacing w:val="-9"/>
          <w:w w:val="100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709" w:right="-20"/>
        <w:jc w:val="left"/>
        <w:tabs>
          <w:tab w:pos="4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561752pt;margin-top:7.519075pt;width:44.90731pt;height:7.5pt;mso-position-horizontal-relative:page;mso-position-vertical-relative:paragraph;z-index:-17252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464646"/>
                      <w:spacing w:val="0"/>
                      <w:w w:val="100"/>
                    </w:rPr>
                    <w:t>BELE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464646"/>
                      <w:spacing w:val="0"/>
                      <w:w w:val="100"/>
                    </w:rPr>
                    <w:t>D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464646"/>
                      <w:spacing w:val="27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2D2D2D"/>
                      <w:spacing w:val="0"/>
                      <w:w w:val="100"/>
                    </w:rPr>
                    <w:t>YESI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5"/>
        </w:rPr>
        <w:t>BÜYÜKf.EHIR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88" w:lineRule="auto"/>
        <w:ind w:left="122" w:right="2509" w:firstLine="-19"/>
        <w:jc w:val="left"/>
        <w:tabs>
          <w:tab w:pos="1480" w:val="left"/>
          <w:tab w:pos="2900" w:val="left"/>
          <w:tab w:pos="5280" w:val="left"/>
          <w:tab w:pos="7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:20.05.2017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18.32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7"/>
        </w:rPr>
        <w:t>1Tel:782747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7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(110)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</w:rPr>
        <w:t>:20.05.2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5"/>
        </w:rPr>
        <w:t>0</w:t>
      </w:r>
      <w:r>
        <w:rPr>
          <w:rFonts w:ascii="Arial" w:hAnsi="Arial" w:cs="Arial" w:eastAsia="Arial"/>
          <w:sz w:val="26"/>
          <w:szCs w:val="26"/>
          <w:color w:val="2D2D2D"/>
          <w:spacing w:val="-13"/>
          <w:w w:val="16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[Kayıt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3298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9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1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Endüsri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Mesle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Lisesi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A1A1A"/>
          <w:w w:val="98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275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6"/>
          <w:w w:val="2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9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Endüsri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Mesle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Lisesi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103" w:right="-20"/>
        <w:jc w:val="left"/>
        <w:tabs>
          <w:tab w:pos="1740" w:val="left"/>
          <w:tab w:pos="432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[Yangı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:Sigara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00" w:bottom="280" w:left="380" w:right="100"/>
        </w:sectPr>
      </w:pPr>
      <w:rPr/>
    </w:p>
    <w:p>
      <w:pPr>
        <w:spacing w:before="28" w:after="0" w:line="240" w:lineRule="auto"/>
        <w:ind w:left="10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6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92"/>
        </w:rPr>
        <w:t>!Yapını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83" w:lineRule="exact"/>
        <w:ind w:right="-7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0"/>
        </w:rPr>
        <w:t>[Betorıarıne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1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5"/>
          <w:position w:val="-10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5"/>
          <w:position w:val="-1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5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85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0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8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0"/>
          <w:w w:val="100"/>
          <w:position w:val="-1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D5D5D"/>
          <w:spacing w:val="-2"/>
          <w:w w:val="100"/>
          <w:position w:val="-1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10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99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7"/>
          <w:position w:val="-11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80" w:right="100"/>
          <w:cols w:num="4" w:equalWidth="0">
            <w:col w:w="1719" w:space="1659"/>
            <w:col w:w="2349" w:space="188"/>
            <w:col w:w="401" w:space="181"/>
            <w:col w:w="4943"/>
          </w:cols>
        </w:sectPr>
      </w:pPr>
      <w:rPr/>
    </w:p>
    <w:p>
      <w:pPr>
        <w:spacing w:before="0" w:after="0" w:line="505" w:lineRule="exact"/>
        <w:ind w:left="4154" w:right="-20"/>
        <w:jc w:val="left"/>
        <w:tabs>
          <w:tab w:pos="4740" w:val="left"/>
          <w:tab w:pos="5300" w:val="left"/>
          <w:tab w:pos="5760" w:val="left"/>
          <w:tab w:pos="6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2.275146pt;margin-top:14.778135pt;width:2.96667pt;height:21pt;mso-position-horizontal-relative:page;mso-position-vertical-relative:paragraph;z-index:-17251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2D2D2D"/>
                      <w:spacing w:val="0"/>
                      <w:w w:val="50"/>
                    </w:rPr>
                    <w:t>ı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8"/>
          <w:szCs w:val="48"/>
          <w:color w:val="1A1A1A"/>
          <w:spacing w:val="0"/>
          <w:w w:val="178"/>
          <w:position w:val="-2"/>
        </w:rPr>
        <w:t>ı</w:t>
      </w:r>
      <w:r>
        <w:rPr>
          <w:rFonts w:ascii="Arial" w:hAnsi="Arial" w:cs="Arial" w:eastAsia="Arial"/>
          <w:sz w:val="48"/>
          <w:szCs w:val="48"/>
          <w:color w:val="1A1A1A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8"/>
          <w:szCs w:val="48"/>
          <w:color w:val="1A1A1A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100"/>
          <w:position w:val="-2"/>
        </w:rPr>
        <w:t>1</w:t>
      </w:r>
      <w:r>
        <w:rPr>
          <w:rFonts w:ascii="Arial" w:hAnsi="Arial" w:cs="Arial" w:eastAsia="Arial"/>
          <w:sz w:val="38"/>
          <w:szCs w:val="38"/>
          <w:color w:val="2D2D2D"/>
          <w:spacing w:val="-78"/>
          <w:w w:val="100"/>
          <w:position w:val="-2"/>
        </w:rPr>
        <w:t> </w:t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100"/>
          <w:position w:val="-2"/>
        </w:rPr>
      </w:r>
      <w:r>
        <w:rPr>
          <w:rFonts w:ascii="Arial" w:hAnsi="Arial" w:cs="Arial" w:eastAsia="Arial"/>
          <w:sz w:val="52"/>
          <w:szCs w:val="52"/>
          <w:color w:val="6E6E6E"/>
          <w:spacing w:val="0"/>
          <w:w w:val="60"/>
          <w:position w:val="-2"/>
        </w:rPr>
        <w:t>ı</w:t>
      </w:r>
      <w:r>
        <w:rPr>
          <w:rFonts w:ascii="Arial" w:hAnsi="Arial" w:cs="Arial" w:eastAsia="Arial"/>
          <w:sz w:val="52"/>
          <w:szCs w:val="52"/>
          <w:color w:val="6E6E6E"/>
          <w:spacing w:val="-71"/>
          <w:w w:val="60"/>
          <w:position w:val="-2"/>
        </w:rPr>
        <w:t> </w:t>
      </w:r>
      <w:r>
        <w:rPr>
          <w:rFonts w:ascii="Arial" w:hAnsi="Arial" w:cs="Arial" w:eastAsia="Arial"/>
          <w:sz w:val="52"/>
          <w:szCs w:val="52"/>
          <w:color w:val="6E6E6E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52"/>
          <w:szCs w:val="52"/>
          <w:color w:val="6E6E6E"/>
          <w:spacing w:val="0"/>
          <w:w w:val="100"/>
          <w:position w:val="-2"/>
        </w:rPr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60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9"/>
        </w:rPr>
        <w:t>Alınma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9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2"/>
          <w:position w:val="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6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9"/>
        </w:rPr>
        <w:t>18.40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122" w:right="-20"/>
        <w:jc w:val="left"/>
        <w:tabs>
          <w:tab w:pos="196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47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4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4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4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1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8" w:after="0" w:line="240" w:lineRule="auto"/>
        <w:ind w:left="19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86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Yaşa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Yl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901" w:right="-20"/>
        <w:jc w:val="left"/>
        <w:tabs>
          <w:tab w:pos="460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33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34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:18.32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18.37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22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Giden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1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6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  <w:position w:val="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131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4440" w:right="476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61" w:lineRule="auto"/>
        <w:ind w:left="1925" w:right="4397" w:firstLine="2537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22" w:right="-20"/>
        <w:jc w:val="left"/>
        <w:tabs>
          <w:tab w:pos="1980" w:val="left"/>
          <w:tab w:pos="4440" w:val="left"/>
          <w:tab w:pos="7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204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204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4"/>
          <w:w w:val="2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22" w:right="-20"/>
        <w:jc w:val="left"/>
        <w:tabs>
          <w:tab w:pos="520" w:val="left"/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8"/>
          <w:szCs w:val="8"/>
          <w:color w:val="464646"/>
          <w:spacing w:val="0"/>
          <w:w w:val="220"/>
          <w:i/>
          <w:position w:val="9"/>
        </w:rPr>
        <w:t>r;</w:t>
      </w:r>
      <w:r>
        <w:rPr>
          <w:rFonts w:ascii="Arial" w:hAnsi="Arial" w:cs="Arial" w:eastAsia="Arial"/>
          <w:sz w:val="8"/>
          <w:szCs w:val="8"/>
          <w:color w:val="464646"/>
          <w:spacing w:val="0"/>
          <w:w w:val="100"/>
          <w:i/>
          <w:position w:val="9"/>
        </w:rPr>
        <w:tab/>
      </w:r>
      <w:r>
        <w:rPr>
          <w:rFonts w:ascii="Arial" w:hAnsi="Arial" w:cs="Arial" w:eastAsia="Arial"/>
          <w:sz w:val="8"/>
          <w:szCs w:val="8"/>
          <w:color w:val="464646"/>
          <w:spacing w:val="0"/>
          <w:w w:val="100"/>
          <w:i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19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A.</w:t>
      </w:r>
      <w:r>
        <w:rPr>
          <w:rFonts w:ascii="Arial" w:hAnsi="Arial" w:cs="Arial" w:eastAsia="Arial"/>
          <w:sz w:val="18"/>
          <w:szCs w:val="18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9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1" w:lineRule="auto"/>
        <w:ind w:left="136" w:right="2816" w:firstLine="-14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yangının;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423" w:right="415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22" w:lineRule="exact"/>
        <w:ind w:left="122" w:right="-20"/>
        <w:jc w:val="left"/>
        <w:tabs>
          <w:tab w:pos="2300" w:val="left"/>
          <w:tab w:pos="4440" w:val="left"/>
          <w:tab w:pos="6360" w:val="left"/>
          <w:tab w:pos="7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3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3"/>
        </w:rPr>
        <w:t>İle</w:t>
        <w:tab/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72"/>
          <w:position w:val="-4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3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2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6" w:lineRule="exact"/>
        <w:ind w:left="4462" w:right="-20"/>
        <w:jc w:val="left"/>
        <w:tabs>
          <w:tab w:pos="6340" w:val="left"/>
          <w:tab w:pos="79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63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2D2D2D"/>
          <w:spacing w:val="-59"/>
          <w:w w:val="63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63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9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Bo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:Yok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56" w:lineRule="auto"/>
        <w:ind w:left="197" w:right="60" w:firstLine="1723"/>
        <w:jc w:val="left"/>
        <w:tabs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endüsri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mesle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lisesi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tarlada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otlarada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oduğu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58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5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5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;yolda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9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2" w:right="-20"/>
        <w:jc w:val="left"/>
        <w:tabs>
          <w:tab w:pos="1920" w:val="left"/>
          <w:tab w:pos="6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::;irketi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[Bedeli: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1"/>
        </w:rPr>
        <w:t>lA.raç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30" w:lineRule="atLeast"/>
        <w:ind w:left="122" w:right="977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0" w:lineRule="exact"/>
        <w:ind w:left="122" w:right="-20"/>
        <w:jc w:val="left"/>
        <w:tabs>
          <w:tab w:pos="540" w:val="left"/>
          <w:tab w:pos="1920" w:val="left"/>
          <w:tab w:pos="5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2D2D2D"/>
          <w:spacing w:val="0"/>
          <w:w w:val="73"/>
          <w:position w:val="2"/>
        </w:rPr>
        <w:t>E</w:t>
      </w:r>
      <w:r>
        <w:rPr>
          <w:rFonts w:ascii="Times New Roman" w:hAnsi="Times New Roman" w:cs="Times New Roman" w:eastAsia="Times New Roman"/>
          <w:sz w:val="34"/>
          <w:szCs w:val="34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3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7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Döni,iiü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Iarih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20.05.20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2"/>
        </w:rPr>
        <w:t> </w:t>
      </w:r>
      <w:r>
        <w:rPr>
          <w:rFonts w:ascii="Arial" w:hAnsi="Arial" w:cs="Arial" w:eastAsia="Arial"/>
          <w:sz w:val="25"/>
          <w:szCs w:val="25"/>
          <w:color w:val="2D2D2D"/>
          <w:spacing w:val="-20"/>
          <w:w w:val="127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7"/>
          <w:position w:val="2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9"/>
          <w:w w:val="127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18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1"/>
          <w:w w:val="118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8"/>
          <w:position w:val="2"/>
        </w:rPr>
        <w:t>18.52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226" w:right="-20"/>
        <w:jc w:val="left"/>
        <w:tabs>
          <w:tab w:pos="1280" w:val="left"/>
          <w:tab w:pos="8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072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2" w:lineRule="exact"/>
        <w:ind w:left="264" w:right="-20"/>
        <w:jc w:val="left"/>
        <w:tabs>
          <w:tab w:pos="4800" w:val="left"/>
          <w:tab w:pos="8500" w:val="left"/>
          <w:tab w:pos="886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.552368pt;margin-top:9.244276pt;width:5.05692pt;height:4.0pt;mso-position-horizontal-relative:page;mso-position-vertical-relative:paragraph;z-index:-17250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2D2D2D"/>
                      <w:spacing w:val="0"/>
                      <w:w w:val="100"/>
                    </w:rPr>
                    <w:t>Cl)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32"/>
          <w:position w:val="5"/>
        </w:rPr>
        <w:t>'ü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57"/>
          <w:b/>
          <w:bCs/>
          <w:position w:val="-5"/>
        </w:rPr>
        <w:t>3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-30"/>
          <w:w w:val="57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100"/>
          <w:b/>
          <w:bCs/>
          <w:position w:val="-5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100"/>
          <w:b/>
          <w:bCs/>
          <w:position w:val="-5"/>
        </w:rPr>
      </w:r>
      <w:r>
        <w:rPr>
          <w:rFonts w:ascii="Arial" w:hAnsi="Arial" w:cs="Arial" w:eastAsia="Arial"/>
          <w:sz w:val="24"/>
          <w:szCs w:val="24"/>
          <w:color w:val="2D2D2D"/>
          <w:spacing w:val="0"/>
          <w:w w:val="57"/>
          <w:position w:val="-5"/>
        </w:rPr>
        <w:t>MaYı</w:t>
      </w:r>
      <w:r>
        <w:rPr>
          <w:rFonts w:ascii="Arial" w:hAnsi="Arial" w:cs="Arial" w:eastAsia="Arial"/>
          <w:sz w:val="24"/>
          <w:szCs w:val="24"/>
          <w:color w:val="2D2D2D"/>
          <w:spacing w:val="0"/>
          <w:w w:val="57"/>
          <w:position w:val="-5"/>
        </w:rPr>
        <w:t>s</w:t>
      </w:r>
      <w:r>
        <w:rPr>
          <w:rFonts w:ascii="Arial" w:hAnsi="Arial" w:cs="Arial" w:eastAsia="Arial"/>
          <w:sz w:val="24"/>
          <w:szCs w:val="24"/>
          <w:color w:val="2D2D2D"/>
          <w:spacing w:val="6"/>
          <w:w w:val="57"/>
          <w:position w:val="-5"/>
        </w:rPr>
        <w:t> </w:t>
      </w:r>
      <w:r>
        <w:rPr>
          <w:rFonts w:ascii="Arial" w:hAnsi="Arial" w:cs="Arial" w:eastAsia="Arial"/>
          <w:sz w:val="24"/>
          <w:szCs w:val="24"/>
          <w:color w:val="2D2D2D"/>
          <w:spacing w:val="0"/>
          <w:w w:val="64"/>
          <w:position w:val="-5"/>
        </w:rPr>
        <w:t>2017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left="311" w:right="-20"/>
        <w:jc w:val="left"/>
        <w:tabs>
          <w:tab w:pos="8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2D2D2D"/>
          <w:spacing w:val="0"/>
          <w:w w:val="80"/>
          <w:position w:val="4"/>
        </w:rPr>
        <w:t>;:..,</w:t>
      </w:r>
      <w:r>
        <w:rPr>
          <w:rFonts w:ascii="Times New Roman" w:hAnsi="Times New Roman" w:cs="Times New Roman" w:eastAsia="Times New Roman"/>
          <w:sz w:val="15"/>
          <w:szCs w:val="15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2D2D2D"/>
          <w:spacing w:val="0"/>
          <w:w w:val="100"/>
          <w:position w:val="4"/>
        </w:rPr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80"/>
          <w:i/>
          <w:position w:val="-3"/>
        </w:rPr>
        <w:t>1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80"/>
          <w:i/>
          <w:position w:val="-3"/>
        </w:rPr>
        <w:t>  </w:t>
      </w:r>
      <w:r>
        <w:rPr>
          <w:rFonts w:ascii="Arial" w:hAnsi="Arial" w:cs="Arial" w:eastAsia="Arial"/>
          <w:sz w:val="19"/>
          <w:szCs w:val="19"/>
          <w:color w:val="2D2D2D"/>
          <w:spacing w:val="40"/>
          <w:w w:val="80"/>
          <w:i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80"/>
          <w:i/>
          <w:position w:val="-3"/>
        </w:rPr>
        <w:t>1</w:t>
      </w:r>
      <w:r>
        <w:rPr>
          <w:rFonts w:ascii="Arial" w:hAnsi="Arial" w:cs="Arial" w:eastAsia="Arial"/>
          <w:sz w:val="19"/>
          <w:szCs w:val="19"/>
          <w:color w:val="464646"/>
          <w:spacing w:val="6"/>
          <w:w w:val="8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-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6"/>
          <w:position w:val="-3"/>
        </w:rPr>
        <w:t>0</w:t>
      </w:r>
      <w:r>
        <w:rPr>
          <w:rFonts w:ascii="Arial" w:hAnsi="Arial" w:cs="Arial" w:eastAsia="Arial"/>
          <w:sz w:val="26"/>
          <w:szCs w:val="26"/>
          <w:color w:val="2D2D2D"/>
          <w:spacing w:val="-13"/>
          <w:w w:val="144"/>
          <w:position w:val="-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  <w:position w:val="-3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264" w:right="-20"/>
        <w:jc w:val="left"/>
        <w:tabs>
          <w:tab w:pos="2240" w:val="left"/>
          <w:tab w:pos="2980" w:val="left"/>
          <w:tab w:pos="930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002466pt;margin-top:4.588616pt;width:9.431241pt;height:10.5pt;mso-position-horizontal-relative:page;mso-position-vertical-relative:paragraph;z-index:-17249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2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2D2D2D"/>
                      <w:spacing w:val="-21"/>
                      <w:w w:val="104"/>
                    </w:rPr>
                    <w:t>.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2D2D2D"/>
                      <w:spacing w:val="0"/>
                      <w:w w:val="67"/>
                    </w:rPr>
                    <w:t>.:::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78"/>
          <w:position w:val="12"/>
        </w:rPr>
        <w:t>;.§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12"/>
        </w:rPr>
      </w:r>
      <w:r>
        <w:rPr>
          <w:rFonts w:ascii="Arial" w:hAnsi="Arial" w:cs="Arial" w:eastAsia="Arial"/>
          <w:sz w:val="21"/>
          <w:szCs w:val="21"/>
          <w:color w:val="858587"/>
          <w:spacing w:val="0"/>
          <w:w w:val="100"/>
          <w:b/>
          <w:bCs/>
          <w:position w:val="-1"/>
        </w:rPr>
        <w:t>Erda</w:t>
      </w:r>
      <w:r>
        <w:rPr>
          <w:rFonts w:ascii="Arial" w:hAnsi="Arial" w:cs="Arial" w:eastAsia="Arial"/>
          <w:sz w:val="21"/>
          <w:szCs w:val="21"/>
          <w:color w:val="858587"/>
          <w:spacing w:val="-49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858587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1"/>
          <w:szCs w:val="21"/>
          <w:color w:val="858587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20"/>
          <w:szCs w:val="20"/>
          <w:color w:val="858587"/>
          <w:spacing w:val="7"/>
          <w:w w:val="70"/>
          <w:b/>
          <w:bCs/>
          <w:position w:val="-1"/>
        </w:rPr>
        <w:t>t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5"/>
          <w:b/>
          <w:bCs/>
          <w:position w:val="-1"/>
        </w:rPr>
        <w:t>LO!RIM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591"/>
          <w:position w:val="1"/>
        </w:rPr>
        <w:t>·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80" w:right="100"/>
        </w:sectPr>
      </w:pPr>
      <w:rPr/>
    </w:p>
    <w:p>
      <w:pPr>
        <w:spacing w:before="0" w:after="0" w:line="324" w:lineRule="exact"/>
        <w:ind w:left="1968" w:right="-92"/>
        <w:jc w:val="left"/>
        <w:tabs>
          <w:tab w:pos="6320" w:val="left"/>
        </w:tabs>
        <w:rPr>
          <w:rFonts w:ascii="Courier New" w:hAnsi="Courier New" w:cs="Courier New" w:eastAsia="Courier New"/>
          <w:sz w:val="31"/>
          <w:szCs w:val="31"/>
        </w:rPr>
      </w:pPr>
      <w:rPr/>
      <w:r>
        <w:rPr>
          <w:rFonts w:ascii="Arial" w:hAnsi="Arial" w:cs="Arial" w:eastAsia="Arial"/>
          <w:sz w:val="19"/>
          <w:szCs w:val="19"/>
          <w:color w:val="858587"/>
          <w:spacing w:val="0"/>
          <w:w w:val="100"/>
          <w:b/>
          <w:bCs/>
          <w:position w:val="3"/>
        </w:rPr>
        <w:t>Güne</w:t>
      </w:r>
      <w:r>
        <w:rPr>
          <w:rFonts w:ascii="Arial" w:hAnsi="Arial" w:cs="Arial" w:eastAsia="Arial"/>
          <w:sz w:val="19"/>
          <w:szCs w:val="19"/>
          <w:color w:val="858587"/>
          <w:spacing w:val="0"/>
          <w:w w:val="100"/>
          <w:b/>
          <w:bCs/>
          <w:position w:val="3"/>
        </w:rPr>
        <w:t>  </w:t>
      </w:r>
      <w:r>
        <w:rPr>
          <w:rFonts w:ascii="Arial" w:hAnsi="Arial" w:cs="Arial" w:eastAsia="Arial"/>
          <w:sz w:val="19"/>
          <w:szCs w:val="19"/>
          <w:color w:val="858587"/>
          <w:spacing w:val="24"/>
          <w:w w:val="100"/>
          <w:b/>
          <w:bCs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6E6E6E"/>
          <w:spacing w:val="0"/>
          <w:w w:val="114"/>
          <w:position w:val="2"/>
        </w:rPr>
        <w:t>B</w:t>
      </w:r>
      <w:r>
        <w:rPr>
          <w:rFonts w:ascii="Arial" w:hAnsi="Arial" w:cs="Arial" w:eastAsia="Arial"/>
          <w:sz w:val="19"/>
          <w:szCs w:val="19"/>
          <w:color w:val="6E6E6E"/>
          <w:spacing w:val="-2"/>
          <w:w w:val="114"/>
          <w:position w:val="2"/>
        </w:rPr>
        <w:t>ö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14"/>
          <w:position w:val="2"/>
        </w:rPr>
        <w:t>lge</w:t>
      </w:r>
      <w:r>
        <w:rPr>
          <w:rFonts w:ascii="Arial" w:hAnsi="Arial" w:cs="Arial" w:eastAsia="Arial"/>
          <w:sz w:val="19"/>
          <w:szCs w:val="19"/>
          <w:color w:val="2D2D2D"/>
          <w:spacing w:val="-2"/>
          <w:w w:val="114"/>
          <w:position w:val="2"/>
        </w:rPr>
        <w:t> </w:t>
      </w:r>
      <w:r>
        <w:rPr>
          <w:rFonts w:ascii="Arial" w:hAnsi="Arial" w:cs="Arial" w:eastAsia="Arial"/>
          <w:sz w:val="26"/>
          <w:szCs w:val="26"/>
          <w:color w:val="5D5D5D"/>
          <w:spacing w:val="-52"/>
          <w:w w:val="127"/>
          <w:position w:val="2"/>
        </w:rPr>
        <w:t>·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102"/>
          <w:position w:val="2"/>
        </w:rPr>
        <w:t>ı.</w:t>
      </w:r>
      <w:r>
        <w:rPr>
          <w:rFonts w:ascii="Arial" w:hAnsi="Arial" w:cs="Arial" w:eastAsia="Arial"/>
          <w:sz w:val="26"/>
          <w:szCs w:val="26"/>
          <w:color w:val="2D2D2D"/>
          <w:spacing w:val="-41"/>
          <w:w w:val="100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b/>
          <w:bCs/>
          <w:position w:val="2"/>
        </w:rPr>
        <w:t>Posta</w:t>
      </w:r>
      <w:r>
        <w:rPr>
          <w:rFonts w:ascii="Arial" w:hAnsi="Arial" w:cs="Arial" w:eastAsia="Arial"/>
          <w:sz w:val="19"/>
          <w:szCs w:val="19"/>
          <w:color w:val="2D2D2D"/>
          <w:spacing w:val="-32"/>
          <w:w w:val="100"/>
          <w:b/>
          <w:bCs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b/>
          <w:bCs/>
          <w:position w:val="2"/>
        </w:rPr>
        <w:tab/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b/>
          <w:bCs/>
          <w:position w:val="2"/>
        </w:rPr>
      </w:r>
      <w:r>
        <w:rPr>
          <w:rFonts w:ascii="Arial" w:hAnsi="Arial" w:cs="Arial" w:eastAsia="Arial"/>
          <w:sz w:val="28"/>
          <w:szCs w:val="28"/>
          <w:color w:val="858587"/>
          <w:spacing w:val="-19"/>
          <w:w w:val="100"/>
          <w:position w:val="-3"/>
        </w:rPr>
        <w:t>.</w:t>
      </w:r>
      <w:r>
        <w:rPr>
          <w:rFonts w:ascii="Courier New" w:hAnsi="Courier New" w:cs="Courier New" w:eastAsia="Courier New"/>
          <w:sz w:val="31"/>
          <w:szCs w:val="31"/>
          <w:color w:val="5D5D5D"/>
          <w:spacing w:val="0"/>
          <w:w w:val="100"/>
          <w:i/>
          <w:position w:val="-3"/>
        </w:rPr>
        <w:t>(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D5D5D"/>
          <w:w w:val="26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858587"/>
          <w:w w:val="104"/>
        </w:rPr>
        <w:t>;ı</w:t>
      </w:r>
      <w:r>
        <w:rPr>
          <w:rFonts w:ascii="Times New Roman" w:hAnsi="Times New Roman" w:cs="Times New Roman" w:eastAsia="Times New Roman"/>
          <w:sz w:val="19"/>
          <w:szCs w:val="19"/>
          <w:color w:val="858587"/>
          <w:spacing w:val="-11"/>
          <w:w w:val="105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3"/>
          <w:w w:val="91"/>
        </w:rPr>
        <w:t>J</w:t>
      </w:r>
      <w:r>
        <w:rPr>
          <w:rFonts w:ascii="Arial" w:hAnsi="Arial" w:cs="Arial" w:eastAsia="Arial"/>
          <w:sz w:val="15"/>
          <w:szCs w:val="15"/>
          <w:color w:val="9C9C9C"/>
          <w:spacing w:val="-26"/>
          <w:w w:val="182"/>
          <w:position w:val="-7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-6"/>
          <w:w w:val="4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50"/>
          <w:w w:val="100"/>
          <w:position w:val="0"/>
        </w:rPr>
        <w:t>a</w:t>
      </w:r>
      <w:r>
        <w:rPr>
          <w:rFonts w:ascii="Arial" w:hAnsi="Arial" w:cs="Arial" w:eastAsia="Arial"/>
          <w:sz w:val="15"/>
          <w:szCs w:val="15"/>
          <w:color w:val="9C9C9C"/>
          <w:spacing w:val="0"/>
          <w:w w:val="182"/>
          <w:position w:val="-7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3"/>
          <w:w w:val="101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858587"/>
          <w:spacing w:val="0"/>
          <w:w w:val="102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858587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7"/>
          <w:position w:val="0"/>
        </w:rPr>
        <w:t>AJ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5"/>
          <w:w w:val="86"/>
          <w:position w:val="0"/>
        </w:rPr>
        <w:t>ı</w:t>
      </w:r>
      <w:r>
        <w:rPr>
          <w:rFonts w:ascii="Arial" w:hAnsi="Arial" w:cs="Arial" w:eastAsia="Arial"/>
          <w:sz w:val="15"/>
          <w:szCs w:val="15"/>
          <w:color w:val="B8B8B8"/>
          <w:spacing w:val="-14"/>
          <w:w w:val="102"/>
          <w:position w:val="-7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8"/>
          <w:w w:val="86"/>
          <w:position w:val="0"/>
        </w:rPr>
        <w:t>t</w:t>
      </w:r>
      <w:r>
        <w:rPr>
          <w:rFonts w:ascii="Arial" w:hAnsi="Arial" w:cs="Arial" w:eastAsia="Arial"/>
          <w:sz w:val="15"/>
          <w:szCs w:val="15"/>
          <w:color w:val="9C9C9C"/>
          <w:spacing w:val="-2"/>
          <w:w w:val="62"/>
          <w:position w:val="-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6"/>
          <w:position w:val="0"/>
        </w:rPr>
        <w:t>tr4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8"/>
          <w:w w:val="87"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6E6E6E"/>
          <w:spacing w:val="-8"/>
          <w:w w:val="267"/>
          <w:position w:val="-7"/>
        </w:rPr>
      </w:r>
      <w:r>
        <w:rPr>
          <w:rFonts w:ascii="Arial" w:hAnsi="Arial" w:cs="Arial" w:eastAsia="Arial"/>
          <w:sz w:val="15"/>
          <w:szCs w:val="15"/>
          <w:color w:val="6E6E6E"/>
          <w:spacing w:val="0"/>
          <w:w w:val="267"/>
          <w:shadow/>
          <w:position w:val="-7"/>
        </w:rPr>
        <w:t>,</w:t>
      </w:r>
      <w:r>
        <w:rPr>
          <w:rFonts w:ascii="Arial" w:hAnsi="Arial" w:cs="Arial" w:eastAsia="Arial"/>
          <w:sz w:val="15"/>
          <w:szCs w:val="15"/>
          <w:color w:val="6E6E6E"/>
          <w:spacing w:val="0"/>
          <w:w w:val="267"/>
          <w:position w:val="-7"/>
        </w:rPr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80" w:right="100"/>
          <w:cols w:num="2" w:equalWidth="0">
            <w:col w:w="6569" w:space="1802"/>
            <w:col w:w="3069"/>
          </w:cols>
        </w:sectPr>
      </w:pPr>
      <w:rPr/>
    </w:p>
    <w:p>
      <w:pPr>
        <w:spacing w:before="0" w:after="0" w:line="229" w:lineRule="exact"/>
        <w:ind w:left="2503" w:right="-20"/>
        <w:jc w:val="left"/>
        <w:tabs>
          <w:tab w:pos="5060" w:val="left"/>
          <w:tab w:pos="6200" w:val="left"/>
          <w:tab w:pos="8360" w:val="left"/>
          <w:tab w:pos="990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>
          <w:rFonts w:ascii="Arial" w:hAnsi="Arial" w:cs="Arial" w:eastAsia="Arial"/>
          <w:sz w:val="20"/>
          <w:szCs w:val="20"/>
          <w:color w:val="858587"/>
          <w:spacing w:val="0"/>
          <w:w w:val="100"/>
        </w:rPr>
        <w:t>ru</w:t>
      </w:r>
      <w:r>
        <w:rPr>
          <w:rFonts w:ascii="Arial" w:hAnsi="Arial" w:cs="Arial" w:eastAsia="Arial"/>
          <w:sz w:val="20"/>
          <w:szCs w:val="20"/>
          <w:color w:val="858587"/>
          <w:spacing w:val="0"/>
          <w:w w:val="100"/>
        </w:rPr>
        <w:t>  </w:t>
      </w:r>
      <w:r>
        <w:rPr>
          <w:rFonts w:ascii="Arial" w:hAnsi="Arial" w:cs="Arial" w:eastAsia="Arial"/>
          <w:sz w:val="20"/>
          <w:szCs w:val="20"/>
          <w:color w:val="858587"/>
          <w:spacing w:val="2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858587"/>
          <w:spacing w:val="0"/>
          <w:w w:val="100"/>
          <w:position w:val="-1"/>
        </w:rPr>
        <w:t>ar</w:t>
      </w:r>
      <w:r>
        <w:rPr>
          <w:rFonts w:ascii="Arial" w:hAnsi="Arial" w:cs="Arial" w:eastAsia="Arial"/>
          <w:sz w:val="20"/>
          <w:szCs w:val="20"/>
          <w:color w:val="858587"/>
          <w:spacing w:val="4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position w:val="-1"/>
        </w:rPr>
        <w:t>Amiri</w:t>
      </w:r>
      <w:r>
        <w:rPr>
          <w:rFonts w:ascii="Arial" w:hAnsi="Arial" w:cs="Arial" w:eastAsia="Arial"/>
          <w:sz w:val="20"/>
          <w:szCs w:val="20"/>
          <w:color w:val="2D2D2D"/>
          <w:spacing w:val="-15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9"/>
          <w:w w:val="96"/>
          <w:position w:val="-1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96"/>
          <w:position w:val="-13"/>
        </w:rPr>
        <w:t>-;;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100"/>
          <w:position w:val="-13"/>
        </w:rPr>
        <w:t>çı'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-9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0"/>
          <w:w w:val="100"/>
          <w:position w:val="-13"/>
        </w:rPr>
      </w:r>
      <w:r>
        <w:rPr>
          <w:rFonts w:ascii="Arial" w:hAnsi="Arial" w:cs="Arial" w:eastAsia="Arial"/>
          <w:sz w:val="34"/>
          <w:szCs w:val="34"/>
          <w:color w:val="6E6E6E"/>
          <w:spacing w:val="0"/>
          <w:w w:val="140"/>
          <w:position w:val="-11"/>
        </w:rPr>
        <w:t>.,</w:t>
      </w:r>
      <w:r>
        <w:rPr>
          <w:rFonts w:ascii="Arial" w:hAnsi="Arial" w:cs="Arial" w:eastAsia="Arial"/>
          <w:sz w:val="34"/>
          <w:szCs w:val="34"/>
          <w:color w:val="6E6E6E"/>
          <w:spacing w:val="-38"/>
          <w:w w:val="140"/>
          <w:position w:val="-11"/>
        </w:rPr>
        <w:t> </w:t>
      </w:r>
      <w:r>
        <w:rPr>
          <w:rFonts w:ascii="Arial" w:hAnsi="Arial" w:cs="Arial" w:eastAsia="Arial"/>
          <w:sz w:val="29"/>
          <w:szCs w:val="29"/>
          <w:color w:val="858587"/>
          <w:spacing w:val="0"/>
          <w:w w:val="357"/>
          <w:position w:val="-11"/>
        </w:rPr>
        <w:t>'</w:t>
      </w:r>
      <w:r>
        <w:rPr>
          <w:rFonts w:ascii="Arial" w:hAnsi="Arial" w:cs="Arial" w:eastAsia="Arial"/>
          <w:sz w:val="29"/>
          <w:szCs w:val="29"/>
          <w:color w:val="858587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29"/>
          <w:szCs w:val="29"/>
          <w:color w:val="858587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36"/>
          <w:szCs w:val="36"/>
          <w:color w:val="9C9C9C"/>
          <w:spacing w:val="0"/>
          <w:w w:val="69"/>
          <w:position w:val="-11"/>
        </w:rPr>
        <w:t>.,</w:t>
      </w:r>
      <w:r>
        <w:rPr>
          <w:rFonts w:ascii="Times New Roman" w:hAnsi="Times New Roman" w:cs="Times New Roman" w:eastAsia="Times New Roman"/>
          <w:sz w:val="36"/>
          <w:szCs w:val="36"/>
          <w:color w:val="9C9C9C"/>
          <w:spacing w:val="-61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6E6E6E"/>
          <w:spacing w:val="0"/>
          <w:w w:val="160"/>
          <w:position w:val="-11"/>
        </w:rPr>
        <w:t>\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80" w:right="100"/>
        </w:sectPr>
      </w:pPr>
      <w:rPr/>
    </w:p>
    <w:p>
      <w:pPr>
        <w:spacing w:before="0" w:after="0" w:line="324" w:lineRule="exact"/>
        <w:ind w:left="5371" w:right="-123"/>
        <w:jc w:val="left"/>
        <w:tabs>
          <w:tab w:pos="8300" w:val="left"/>
        </w:tabs>
        <w:rPr>
          <w:rFonts w:ascii="Times New Roman" w:hAnsi="Times New Roman" w:cs="Times New Roman" w:eastAsia="Times New Roman"/>
          <w:sz w:val="55"/>
          <w:szCs w:val="5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0.205505pt;margin-top:16.206152pt;width:44.909643pt;height:43.5pt;mso-position-horizontal-relative:page;mso-position-vertical-relative:paragraph;z-index:-17248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0"/>
                    <w:jc w:val="left"/>
                    <w:rPr>
                      <w:rFonts w:ascii="Times New Roman" w:hAnsi="Times New Roman" w:cs="Times New Roman" w:eastAsia="Times New Roman"/>
                      <w:sz w:val="25"/>
                      <w:szCs w:val="2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858587"/>
                      <w:w w:val="72"/>
                      <w:i/>
                    </w:rPr>
                    <w:t>9v</w:t>
                  </w:r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858587"/>
                      <w:spacing w:val="-102"/>
                      <w:w w:val="73"/>
                      <w:i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B8B8B8"/>
                      <w:spacing w:val="-3"/>
                      <w:w w:val="88"/>
                      <w:position w:val="2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6E6E6E"/>
                      <w:spacing w:val="0"/>
                      <w:w w:val="39"/>
                      <w:position w:val="22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6E6E6E"/>
                      <w:spacing w:val="-43"/>
                      <w:w w:val="40"/>
                      <w:position w:val="22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B8B8B8"/>
                      <w:spacing w:val="0"/>
                      <w:w w:val="55"/>
                      <w:position w:val="22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B8B8B8"/>
                      <w:spacing w:val="-37"/>
                      <w:w w:val="100"/>
                      <w:position w:val="2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9C9C9C"/>
                      <w:spacing w:val="0"/>
                      <w:w w:val="100"/>
                      <w:position w:val="22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Çavuş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55"/>
          <w:szCs w:val="55"/>
          <w:color w:val="858587"/>
          <w:spacing w:val="0"/>
          <w:w w:val="56"/>
          <w:position w:val="-18"/>
        </w:rPr>
        <w:t>i</w:t>
      </w:r>
      <w:r>
        <w:rPr>
          <w:rFonts w:ascii="Times New Roman" w:hAnsi="Times New Roman" w:cs="Times New Roman" w:eastAsia="Times New Roman"/>
          <w:sz w:val="55"/>
          <w:szCs w:val="55"/>
          <w:color w:val="000000"/>
          <w:spacing w:val="0"/>
          <w:w w:val="100"/>
          <w:position w:val="0"/>
        </w:rPr>
      </w:r>
    </w:p>
    <w:p>
      <w:pPr>
        <w:spacing w:before="54" w:after="0" w:line="125" w:lineRule="exact"/>
        <w:ind w:right="-20"/>
        <w:jc w:val="left"/>
        <w:tabs>
          <w:tab w:pos="980" w:val="left"/>
          <w:tab w:pos="126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6E6E6E"/>
          <w:spacing w:val="0"/>
          <w:w w:val="79"/>
          <w:b/>
          <w:bCs/>
          <w:position w:val="-3"/>
        </w:rPr>
        <w:t>r:</w:t>
      </w:r>
      <w:r>
        <w:rPr>
          <w:rFonts w:ascii="Arial" w:hAnsi="Arial" w:cs="Arial" w:eastAsia="Arial"/>
          <w:sz w:val="14"/>
          <w:szCs w:val="14"/>
          <w:color w:val="464646"/>
          <w:spacing w:val="0"/>
          <w:w w:val="79"/>
          <w:b/>
          <w:bCs/>
          <w:position w:val="-3"/>
        </w:rPr>
        <w:t>.</w:t>
      </w:r>
      <w:r>
        <w:rPr>
          <w:rFonts w:ascii="Arial" w:hAnsi="Arial" w:cs="Arial" w:eastAsia="Arial"/>
          <w:sz w:val="14"/>
          <w:szCs w:val="14"/>
          <w:color w:val="464646"/>
          <w:spacing w:val="0"/>
          <w:w w:val="79"/>
          <w:b/>
          <w:bCs/>
          <w:position w:val="-3"/>
        </w:rPr>
        <w:t>   </w:t>
      </w:r>
      <w:r>
        <w:rPr>
          <w:rFonts w:ascii="Arial" w:hAnsi="Arial" w:cs="Arial" w:eastAsia="Arial"/>
          <w:sz w:val="14"/>
          <w:szCs w:val="14"/>
          <w:color w:val="464646"/>
          <w:spacing w:val="3"/>
          <w:w w:val="79"/>
          <w:b/>
          <w:bCs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B8B8B8"/>
          <w:spacing w:val="0"/>
          <w:w w:val="33"/>
          <w:position w:val="-3"/>
        </w:rPr>
        <w:t>'</w:t>
      </w:r>
      <w:r>
        <w:rPr>
          <w:rFonts w:ascii="Arial" w:hAnsi="Arial" w:cs="Arial" w:eastAsia="Arial"/>
          <w:sz w:val="14"/>
          <w:szCs w:val="14"/>
          <w:color w:val="B8B8B8"/>
          <w:spacing w:val="0"/>
          <w:w w:val="33"/>
          <w:position w:val="-3"/>
        </w:rPr>
        <w:t>    </w:t>
      </w:r>
      <w:r>
        <w:rPr>
          <w:rFonts w:ascii="Arial" w:hAnsi="Arial" w:cs="Arial" w:eastAsia="Arial"/>
          <w:sz w:val="14"/>
          <w:szCs w:val="14"/>
          <w:color w:val="B8B8B8"/>
          <w:spacing w:val="12"/>
          <w:w w:val="33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9C9C9C"/>
          <w:spacing w:val="0"/>
          <w:w w:val="158"/>
          <w:position w:val="-3"/>
        </w:rPr>
        <w:t>;</w:t>
      </w:r>
      <w:r>
        <w:rPr>
          <w:rFonts w:ascii="Arial" w:hAnsi="Arial" w:cs="Arial" w:eastAsia="Arial"/>
          <w:sz w:val="14"/>
          <w:szCs w:val="14"/>
          <w:color w:val="9C9C9C"/>
          <w:spacing w:val="-28"/>
          <w:w w:val="158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858587"/>
          <w:spacing w:val="0"/>
          <w:w w:val="235"/>
          <w:position w:val="-3"/>
        </w:rPr>
        <w:t>'</w:t>
      </w:r>
      <w:r>
        <w:rPr>
          <w:rFonts w:ascii="Arial" w:hAnsi="Arial" w:cs="Arial" w:eastAsia="Arial"/>
          <w:sz w:val="14"/>
          <w:szCs w:val="14"/>
          <w:color w:val="858587"/>
          <w:spacing w:val="-83"/>
          <w:w w:val="235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858587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4"/>
          <w:szCs w:val="14"/>
          <w:color w:val="858587"/>
          <w:spacing w:val="0"/>
          <w:w w:val="100"/>
          <w:position w:val="-3"/>
        </w:rPr>
      </w:r>
      <w:r>
        <w:rPr>
          <w:rFonts w:ascii="Arial" w:hAnsi="Arial" w:cs="Arial" w:eastAsia="Arial"/>
          <w:sz w:val="14"/>
          <w:szCs w:val="14"/>
          <w:color w:val="6E6E6E"/>
          <w:spacing w:val="0"/>
          <w:w w:val="235"/>
          <w:position w:val="-3"/>
        </w:rPr>
        <w:t>.</w:t>
      </w:r>
      <w:r>
        <w:rPr>
          <w:rFonts w:ascii="Arial" w:hAnsi="Arial" w:cs="Arial" w:eastAsia="Arial"/>
          <w:sz w:val="14"/>
          <w:szCs w:val="14"/>
          <w:color w:val="6E6E6E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4"/>
          <w:szCs w:val="14"/>
          <w:color w:val="6E6E6E"/>
          <w:spacing w:val="0"/>
          <w:w w:val="100"/>
          <w:position w:val="-3"/>
        </w:rPr>
      </w:r>
      <w:r>
        <w:rPr>
          <w:rFonts w:ascii="Arial" w:hAnsi="Arial" w:cs="Arial" w:eastAsia="Arial"/>
          <w:sz w:val="14"/>
          <w:szCs w:val="14"/>
          <w:color w:val="B8B8B8"/>
          <w:spacing w:val="-28"/>
          <w:w w:val="168"/>
          <w:position w:val="-3"/>
        </w:rPr>
        <w:t>.</w:t>
      </w:r>
      <w:r>
        <w:rPr>
          <w:rFonts w:ascii="Arial" w:hAnsi="Arial" w:cs="Arial" w:eastAsia="Arial"/>
          <w:sz w:val="14"/>
          <w:szCs w:val="14"/>
          <w:color w:val="858587"/>
          <w:spacing w:val="0"/>
          <w:w w:val="87"/>
          <w:position w:val="-3"/>
        </w:rPr>
        <w:t>.;.</w:t>
      </w:r>
      <w:r>
        <w:rPr>
          <w:rFonts w:ascii="Arial" w:hAnsi="Arial" w:cs="Arial" w:eastAsia="Arial"/>
          <w:sz w:val="14"/>
          <w:szCs w:val="14"/>
          <w:color w:val="858587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858587"/>
          <w:spacing w:val="-2"/>
          <w:w w:val="100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464646"/>
          <w:spacing w:val="0"/>
          <w:w w:val="153"/>
          <w:i/>
          <w:position w:val="-3"/>
        </w:rPr>
        <w:t>"!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left="213" w:right="-20"/>
        <w:jc w:val="left"/>
        <w:tabs>
          <w:tab w:pos="1160" w:val="left"/>
        </w:tabs>
        <w:rPr>
          <w:rFonts w:ascii="Arial" w:hAnsi="Arial" w:cs="Arial" w:eastAsia="Arial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858587"/>
          <w:spacing w:val="-48"/>
          <w:w w:val="41"/>
          <w:position w:val="-15"/>
        </w:rPr>
        <w:t>•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67"/>
          <w:position w:val="-15"/>
        </w:rPr>
        <w:t>:it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0"/>
          <w:w w:val="100"/>
          <w:position w:val="-15"/>
        </w:rPr>
        <w:t>  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0"/>
          <w:w w:val="71"/>
          <w:position w:val="-15"/>
        </w:rPr>
        <w:t>li.•Y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0"/>
          <w:w w:val="100"/>
          <w:position w:val="-15"/>
        </w:rPr>
      </w:r>
      <w:r>
        <w:rPr>
          <w:rFonts w:ascii="Arial" w:hAnsi="Arial" w:cs="Arial" w:eastAsia="Arial"/>
          <w:sz w:val="37"/>
          <w:szCs w:val="37"/>
          <w:color w:val="9C9C9C"/>
          <w:spacing w:val="0"/>
          <w:w w:val="71"/>
          <w:position w:val="-15"/>
        </w:rPr>
        <w:t>"</w:t>
      </w:r>
      <w:r>
        <w:rPr>
          <w:rFonts w:ascii="Arial" w:hAnsi="Arial" w:cs="Arial" w:eastAsia="Arial"/>
          <w:sz w:val="37"/>
          <w:szCs w:val="37"/>
          <w:color w:val="9C9C9C"/>
          <w:spacing w:val="13"/>
          <w:w w:val="71"/>
          <w:position w:val="-15"/>
        </w:rPr>
        <w:t> </w:t>
      </w:r>
      <w:r>
        <w:rPr>
          <w:rFonts w:ascii="Arial" w:hAnsi="Arial" w:cs="Arial" w:eastAsia="Arial"/>
          <w:sz w:val="37"/>
          <w:szCs w:val="37"/>
          <w:color w:val="6E6E6E"/>
          <w:spacing w:val="0"/>
          <w:w w:val="203"/>
          <w:position w:val="-15"/>
        </w:rPr>
        <w:t>'</w:t>
      </w:r>
      <w:r>
        <w:rPr>
          <w:rFonts w:ascii="Arial" w:hAnsi="Arial" w:cs="Arial" w:eastAsia="Arial"/>
          <w:sz w:val="37"/>
          <w:szCs w:val="37"/>
          <w:color w:val="6E6E6E"/>
          <w:spacing w:val="-43"/>
          <w:w w:val="100"/>
          <w:position w:val="-15"/>
        </w:rPr>
        <w:t> </w:t>
      </w:r>
      <w:r>
        <w:rPr>
          <w:rFonts w:ascii="Arial" w:hAnsi="Arial" w:cs="Arial" w:eastAsia="Arial"/>
          <w:sz w:val="37"/>
          <w:szCs w:val="37"/>
          <w:color w:val="464646"/>
          <w:spacing w:val="0"/>
          <w:w w:val="94"/>
          <w:position w:val="-15"/>
        </w:rPr>
        <w:t>-</w:t>
      </w:r>
      <w:r>
        <w:rPr>
          <w:rFonts w:ascii="Arial" w:hAnsi="Arial" w:cs="Arial" w:eastAsia="Arial"/>
          <w:sz w:val="37"/>
          <w:szCs w:val="37"/>
          <w:color w:val="464646"/>
          <w:spacing w:val="-52"/>
          <w:w w:val="100"/>
          <w:position w:val="-15"/>
        </w:rPr>
        <w:t> </w:t>
      </w:r>
      <w:r>
        <w:rPr>
          <w:rFonts w:ascii="Arial" w:hAnsi="Arial" w:cs="Arial" w:eastAsia="Arial"/>
          <w:sz w:val="37"/>
          <w:szCs w:val="37"/>
          <w:color w:val="858587"/>
          <w:spacing w:val="0"/>
          <w:w w:val="145"/>
          <w:position w:val="-15"/>
        </w:rPr>
        <w:t>i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80" w:right="100"/>
          <w:cols w:num="2" w:equalWidth="0">
            <w:col w:w="8388" w:space="78"/>
            <w:col w:w="2974"/>
          </w:cols>
        </w:sectPr>
      </w:pPr>
      <w:rPr/>
    </w:p>
    <w:p>
      <w:pPr>
        <w:spacing w:before="0" w:after="0" w:line="292" w:lineRule="exact"/>
        <w:ind w:right="1402"/>
        <w:jc w:val="righ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858587"/>
          <w:w w:val="198"/>
          <w:position w:val="-1"/>
        </w:rPr>
        <w:t>f</w:t>
      </w:r>
      <w:r>
        <w:rPr>
          <w:rFonts w:ascii="Arial" w:hAnsi="Arial" w:cs="Arial" w:eastAsia="Arial"/>
          <w:sz w:val="28"/>
          <w:szCs w:val="28"/>
          <w:color w:val="5D5D5D"/>
          <w:w w:val="253"/>
          <w:position w:val="-1"/>
        </w:rPr>
        <w:t>:Mtr</w:t>
      </w:r>
      <w:r>
        <w:rPr>
          <w:rFonts w:ascii="Arial" w:hAnsi="Arial" w:cs="Arial" w:eastAsia="Arial"/>
          <w:sz w:val="28"/>
          <w:szCs w:val="28"/>
          <w:color w:val="9C9C9C"/>
          <w:spacing w:val="-9"/>
          <w:w w:val="96"/>
          <w:position w:val="-1"/>
        </w:rPr>
        <w:t>·</w:t>
      </w:r>
      <w:r>
        <w:rPr>
          <w:rFonts w:ascii="Arial" w:hAnsi="Arial" w:cs="Arial" w:eastAsia="Arial"/>
          <w:sz w:val="28"/>
          <w:szCs w:val="28"/>
          <w:color w:val="B8B8B8"/>
          <w:spacing w:val="-43"/>
          <w:w w:val="47"/>
          <w:position w:val="-1"/>
        </w:rPr>
        <w:t>,</w:t>
      </w:r>
      <w:r>
        <w:rPr>
          <w:rFonts w:ascii="Arial" w:hAnsi="Arial" w:cs="Arial" w:eastAsia="Arial"/>
          <w:sz w:val="28"/>
          <w:szCs w:val="28"/>
          <w:color w:val="9C9C9C"/>
          <w:spacing w:val="4"/>
          <w:w w:val="95"/>
          <w:position w:val="-1"/>
        </w:rPr>
        <w:t>;</w:t>
      </w:r>
      <w:r>
        <w:rPr>
          <w:rFonts w:ascii="Arial" w:hAnsi="Arial" w:cs="Arial" w:eastAsia="Arial"/>
          <w:sz w:val="28"/>
          <w:szCs w:val="28"/>
          <w:color w:val="9C9C9C"/>
          <w:spacing w:val="0"/>
          <w:w w:val="168"/>
          <w:position w:val="-1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74" w:lineRule="exact"/>
        <w:ind w:right="1229"/>
        <w:jc w:val="right"/>
        <w:tabs>
          <w:tab w:pos="800" w:val="left"/>
          <w:tab w:pos="174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9C9C9C"/>
          <w:spacing w:val="0"/>
          <w:w w:val="470"/>
          <w:position w:val="-2"/>
        </w:rPr>
        <w:t>'</w:t>
      </w:r>
      <w:r>
        <w:rPr>
          <w:rFonts w:ascii="Arial" w:hAnsi="Arial" w:cs="Arial" w:eastAsia="Arial"/>
          <w:sz w:val="11"/>
          <w:szCs w:val="11"/>
          <w:color w:val="9C9C9C"/>
          <w:spacing w:val="-24"/>
          <w:w w:val="470"/>
          <w:position w:val="-2"/>
        </w:rPr>
        <w:t> </w:t>
      </w:r>
      <w:r>
        <w:rPr>
          <w:rFonts w:ascii="Arial" w:hAnsi="Arial" w:cs="Arial" w:eastAsia="Arial"/>
          <w:sz w:val="11"/>
          <w:szCs w:val="11"/>
          <w:color w:val="858587"/>
          <w:spacing w:val="0"/>
          <w:w w:val="139"/>
          <w:position w:val="-2"/>
        </w:rPr>
        <w:t>•</w:t>
      </w:r>
      <w:r>
        <w:rPr>
          <w:rFonts w:ascii="Arial" w:hAnsi="Arial" w:cs="Arial" w:eastAsia="Arial"/>
          <w:sz w:val="11"/>
          <w:szCs w:val="11"/>
          <w:color w:val="858587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1"/>
          <w:szCs w:val="11"/>
          <w:color w:val="858587"/>
          <w:spacing w:val="0"/>
          <w:w w:val="100"/>
          <w:position w:val="-2"/>
        </w:rPr>
      </w:r>
      <w:r>
        <w:rPr>
          <w:rFonts w:ascii="Arial" w:hAnsi="Arial" w:cs="Arial" w:eastAsia="Arial"/>
          <w:sz w:val="11"/>
          <w:szCs w:val="11"/>
          <w:color w:val="9C9C9C"/>
          <w:spacing w:val="0"/>
          <w:w w:val="247"/>
          <w:position w:val="-2"/>
        </w:rPr>
        <w:t>·--</w:t>
      </w:r>
      <w:r>
        <w:rPr>
          <w:rFonts w:ascii="Arial" w:hAnsi="Arial" w:cs="Arial" w:eastAsia="Arial"/>
          <w:sz w:val="11"/>
          <w:szCs w:val="11"/>
          <w:color w:val="9C9C9C"/>
          <w:spacing w:val="64"/>
          <w:w w:val="247"/>
          <w:position w:val="-2"/>
        </w:rPr>
        <w:t> </w:t>
      </w:r>
      <w:r>
        <w:rPr>
          <w:rFonts w:ascii="Arial" w:hAnsi="Arial" w:cs="Arial" w:eastAsia="Arial"/>
          <w:sz w:val="11"/>
          <w:szCs w:val="11"/>
          <w:color w:val="858587"/>
          <w:spacing w:val="0"/>
          <w:w w:val="69"/>
          <w:position w:val="-2"/>
        </w:rPr>
        <w:t>•</w:t>
      </w:r>
      <w:r>
        <w:rPr>
          <w:rFonts w:ascii="Arial" w:hAnsi="Arial" w:cs="Arial" w:eastAsia="Arial"/>
          <w:sz w:val="11"/>
          <w:szCs w:val="11"/>
          <w:color w:val="858587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1"/>
          <w:szCs w:val="11"/>
          <w:color w:val="858587"/>
          <w:spacing w:val="0"/>
          <w:w w:val="100"/>
          <w:position w:val="-2"/>
        </w:rPr>
      </w:r>
      <w:r>
        <w:rPr>
          <w:rFonts w:ascii="Arial" w:hAnsi="Arial" w:cs="Arial" w:eastAsia="Arial"/>
          <w:sz w:val="11"/>
          <w:szCs w:val="11"/>
          <w:color w:val="858587"/>
          <w:spacing w:val="0"/>
          <w:w w:val="86"/>
          <w:i/>
          <w:position w:val="-2"/>
        </w:rPr>
        <w:t>J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ind w:right="1412"/>
        <w:jc w:val="right"/>
        <w:tabs>
          <w:tab w:pos="640" w:val="left"/>
          <w:tab w:pos="136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10"/>
          <w:szCs w:val="10"/>
          <w:color w:val="858587"/>
          <w:spacing w:val="0"/>
          <w:w w:val="445"/>
          <w:position w:val="1"/>
        </w:rPr>
        <w:t>,</w:t>
      </w:r>
      <w:r>
        <w:rPr>
          <w:rFonts w:ascii="Arial" w:hAnsi="Arial" w:cs="Arial" w:eastAsia="Arial"/>
          <w:sz w:val="10"/>
          <w:szCs w:val="10"/>
          <w:color w:val="858587"/>
          <w:spacing w:val="-15"/>
          <w:w w:val="445"/>
          <w:position w:val="1"/>
        </w:rPr>
        <w:t> </w:t>
      </w:r>
      <w:r>
        <w:rPr>
          <w:rFonts w:ascii="Arial" w:hAnsi="Arial" w:cs="Arial" w:eastAsia="Arial"/>
          <w:sz w:val="10"/>
          <w:szCs w:val="10"/>
          <w:color w:val="858587"/>
          <w:spacing w:val="0"/>
          <w:w w:val="94"/>
          <w:position w:val="1"/>
        </w:rPr>
        <w:t>!</w:t>
      </w:r>
      <w:r>
        <w:rPr>
          <w:rFonts w:ascii="Arial" w:hAnsi="Arial" w:cs="Arial" w:eastAsia="Arial"/>
          <w:sz w:val="10"/>
          <w:szCs w:val="10"/>
          <w:color w:val="858587"/>
          <w:spacing w:val="-4"/>
          <w:w w:val="94"/>
          <w:position w:val="1"/>
        </w:rPr>
        <w:t>"</w:t>
      </w:r>
      <w:r>
        <w:rPr>
          <w:rFonts w:ascii="Arial" w:hAnsi="Arial" w:cs="Arial" w:eastAsia="Arial"/>
          <w:sz w:val="10"/>
          <w:szCs w:val="10"/>
          <w:color w:val="B8B8B8"/>
          <w:spacing w:val="0"/>
          <w:w w:val="329"/>
          <w:position w:val="1"/>
        </w:rPr>
        <w:t>'</w:t>
      </w:r>
      <w:r>
        <w:rPr>
          <w:rFonts w:ascii="Arial" w:hAnsi="Arial" w:cs="Arial" w:eastAsia="Arial"/>
          <w:sz w:val="10"/>
          <w:szCs w:val="10"/>
          <w:color w:val="B8B8B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0"/>
          <w:szCs w:val="10"/>
          <w:color w:val="B8B8B8"/>
          <w:spacing w:val="0"/>
          <w:w w:val="100"/>
          <w:position w:val="1"/>
        </w:rPr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b/>
          <w:bCs/>
          <w:position w:val="1"/>
        </w:rPr>
        <w:t>t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b/>
          <w:bCs/>
          <w:position w:val="1"/>
        </w:rPr>
        <w:t>i</w:t>
      </w:r>
      <w:r>
        <w:rPr>
          <w:rFonts w:ascii="Arial" w:hAnsi="Arial" w:cs="Arial" w:eastAsia="Arial"/>
          <w:sz w:val="16"/>
          <w:szCs w:val="16"/>
          <w:color w:val="2D2D2D"/>
          <w:spacing w:val="-2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D2D2D"/>
          <w:spacing w:val="0"/>
          <w:w w:val="87"/>
          <w:b/>
          <w:bCs/>
          <w:position w:val="1"/>
        </w:rPr>
        <w:t>IT'</w:t>
      </w:r>
      <w:r>
        <w:rPr>
          <w:rFonts w:ascii="Times New Roman" w:hAnsi="Times New Roman" w:cs="Times New Roman" w:eastAsia="Times New Roman"/>
          <w:sz w:val="15"/>
          <w:szCs w:val="15"/>
          <w:color w:val="2D2D2D"/>
          <w:spacing w:val="-2"/>
          <w:w w:val="151"/>
          <w:position w:val="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2D2D2D"/>
          <w:spacing w:val="-23"/>
          <w:w w:val="150"/>
          <w:position w:val="1"/>
        </w:rPr>
        <w:t>\</w:t>
      </w:r>
      <w:r>
        <w:rPr>
          <w:rFonts w:ascii="Times New Roman" w:hAnsi="Times New Roman" w:cs="Times New Roman" w:eastAsia="Times New Roman"/>
          <w:sz w:val="15"/>
          <w:szCs w:val="15"/>
          <w:color w:val="858587"/>
          <w:spacing w:val="0"/>
          <w:w w:val="94"/>
          <w:position w:val="1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85858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85858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1"/>
          <w:szCs w:val="11"/>
          <w:color w:val="6E6E6E"/>
          <w:spacing w:val="0"/>
          <w:w w:val="100"/>
          <w:b/>
          <w:bCs/>
          <w:position w:val="1"/>
        </w:rPr>
        <w:t>'l</w:t>
      </w:r>
      <w:r>
        <w:rPr>
          <w:rFonts w:ascii="Times New Roman" w:hAnsi="Times New Roman" w:cs="Times New Roman" w:eastAsia="Times New Roman"/>
          <w:sz w:val="11"/>
          <w:szCs w:val="11"/>
          <w:color w:val="6E6E6E"/>
          <w:spacing w:val="-13"/>
          <w:w w:val="100"/>
          <w:b/>
          <w:bCs/>
          <w:position w:val="1"/>
        </w:rPr>
        <w:t>t</w:t>
      </w:r>
      <w:r>
        <w:rPr>
          <w:rFonts w:ascii="Times New Roman" w:hAnsi="Times New Roman" w:cs="Times New Roman" w:eastAsia="Times New Roman"/>
          <w:sz w:val="11"/>
          <w:szCs w:val="11"/>
          <w:color w:val="B8B8B8"/>
          <w:spacing w:val="0"/>
          <w:w w:val="100"/>
          <w:b/>
          <w:bCs/>
          <w:position w:val="1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B8B8B8"/>
          <w:spacing w:val="-9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C9C9C"/>
          <w:spacing w:val="0"/>
          <w:w w:val="142"/>
          <w:b/>
          <w:bCs/>
          <w:position w:val="1"/>
        </w:rPr>
        <w:t>,.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380" w:right="100"/>
        </w:sectPr>
      </w:pPr>
      <w:rPr/>
    </w:p>
    <w:p>
      <w:pPr>
        <w:spacing w:before="6" w:after="0" w:line="240" w:lineRule="auto"/>
        <w:ind w:right="-20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5D5D5D"/>
          <w:w w:val="73"/>
        </w:rPr>
        <w:t>''&lt;t</w:t>
      </w:r>
      <w:r>
        <w:rPr>
          <w:rFonts w:ascii="Times New Roman" w:hAnsi="Times New Roman" w:cs="Times New Roman" w:eastAsia="Times New Roman"/>
          <w:sz w:val="14"/>
          <w:szCs w:val="14"/>
          <w:color w:val="5D5D5D"/>
          <w:spacing w:val="-33"/>
          <w:w w:val="7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50"/>
          <w:position w:val="-9"/>
        </w:rPr>
        <w:t>&lt;ıoı.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11"/>
          <w:w w:val="50"/>
          <w:position w:val="-9"/>
        </w:rPr>
        <w:t>,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78"/>
          <w:i/>
          <w:position w:val="0"/>
        </w:rPr>
        <w:t>i;'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26" w:lineRule="exact"/>
        <w:ind w:left="273" w:right="-20"/>
        <w:jc w:val="left"/>
        <w:tabs>
          <w:tab w:pos="5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0"/>
          <w:position w:val="-8"/>
        </w:rPr>
        <w:t>.:ı.: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Tayya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USLU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27"/>
          <w:w w:val="78"/>
        </w:rPr>
        <w:t>•</w:t>
      </w:r>
      <w:r>
        <w:rPr>
          <w:rFonts w:ascii="Arial" w:hAnsi="Arial" w:cs="Arial" w:eastAsia="Arial"/>
          <w:sz w:val="14"/>
          <w:szCs w:val="14"/>
          <w:color w:val="B8B8B8"/>
          <w:spacing w:val="0"/>
          <w:w w:val="78"/>
          <w:position w:val="9"/>
        </w:rPr>
        <w:t>'</w:t>
      </w:r>
      <w:r>
        <w:rPr>
          <w:rFonts w:ascii="Arial" w:hAnsi="Arial" w:cs="Arial" w:eastAsia="Arial"/>
          <w:sz w:val="14"/>
          <w:szCs w:val="14"/>
          <w:color w:val="B8B8B8"/>
          <w:spacing w:val="0"/>
          <w:w w:val="78"/>
          <w:position w:val="9"/>
        </w:rPr>
        <w:t>   </w:t>
      </w:r>
      <w:r>
        <w:rPr>
          <w:rFonts w:ascii="Arial" w:hAnsi="Arial" w:cs="Arial" w:eastAsia="Arial"/>
          <w:sz w:val="14"/>
          <w:szCs w:val="14"/>
          <w:color w:val="B8B8B8"/>
          <w:spacing w:val="1"/>
          <w:w w:val="78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8"/>
          <w:position w:val="0"/>
        </w:rPr>
        <w:t>,,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8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7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98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98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10"/>
          <w:w w:val="92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3"/>
          <w:w w:val="172"/>
          <w:position w:val="0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2D2D2D"/>
          <w:spacing w:val="0"/>
          <w:w w:val="57"/>
          <w:position w:val="9"/>
        </w:rPr>
        <w:t>J</w:t>
      </w:r>
      <w:r>
        <w:rPr>
          <w:rFonts w:ascii="Times New Roman" w:hAnsi="Times New Roman" w:cs="Times New Roman" w:eastAsia="Times New Roman"/>
          <w:sz w:val="12"/>
          <w:szCs w:val="12"/>
          <w:color w:val="2D2D2D"/>
          <w:spacing w:val="-11"/>
          <w:w w:val="56"/>
          <w:position w:val="9"/>
        </w:rPr>
        <w:t>&lt;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1"/>
          <w:w w:val="172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72"/>
          <w:emboss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72"/>
          <w:emboss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72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71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D2D2D"/>
          <w:spacing w:val="0"/>
          <w:w w:val="63"/>
          <w:b/>
          <w:bCs/>
          <w:i/>
        </w:rPr>
        <w:t>·</w:t>
      </w:r>
      <w:r>
        <w:rPr>
          <w:rFonts w:ascii="Arial" w:hAnsi="Arial" w:cs="Arial" w:eastAsia="Arial"/>
          <w:sz w:val="18"/>
          <w:szCs w:val="18"/>
          <w:color w:val="2D2D2D"/>
          <w:spacing w:val="19"/>
          <w:w w:val="63"/>
          <w:b/>
          <w:bCs/>
          <w:i/>
        </w:rPr>
        <w:t> </w:t>
      </w:r>
      <w:r>
        <w:rPr>
          <w:rFonts w:ascii="Arial" w:hAnsi="Arial" w:cs="Arial" w:eastAsia="Arial"/>
          <w:sz w:val="18"/>
          <w:szCs w:val="18"/>
          <w:color w:val="858587"/>
          <w:spacing w:val="0"/>
          <w:w w:val="74"/>
          <w:b/>
          <w:bCs/>
          <w:i/>
        </w:rPr>
        <w:t>&lt;tf..l*,</w:t>
      </w:r>
      <w:r>
        <w:rPr>
          <w:rFonts w:ascii="Arial" w:hAnsi="Arial" w:cs="Arial" w:eastAsia="Arial"/>
          <w:sz w:val="18"/>
          <w:szCs w:val="18"/>
          <w:color w:val="858587"/>
          <w:spacing w:val="-19"/>
          <w:w w:val="74"/>
          <w:b/>
          <w:bCs/>
          <w:i/>
        </w:rPr>
        <w:t>.</w:t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50"/>
          <w:b/>
          <w:bCs/>
          <w:i/>
        </w:rPr>
        <w:t>""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80" w:right="100"/>
          <w:cols w:num="2" w:equalWidth="0">
            <w:col w:w="8889" w:space="160"/>
            <w:col w:w="2391"/>
          </w:cols>
        </w:sectPr>
      </w:pPr>
      <w:rPr/>
    </w:p>
    <w:p>
      <w:pPr>
        <w:spacing w:before="0" w:after="0" w:line="383" w:lineRule="exact"/>
        <w:ind w:left="273" w:right="-96"/>
        <w:jc w:val="left"/>
        <w:tabs>
          <w:tab w:pos="2540" w:val="left"/>
        </w:tabs>
        <w:rPr>
          <w:rFonts w:ascii="Arial" w:hAnsi="Arial" w:cs="Arial" w:eastAsia="Arial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2D2D2D"/>
          <w:spacing w:val="0"/>
          <w:w w:val="55"/>
          <w:position w:val="-1"/>
        </w:rPr>
        <w:t>:ı::</w:t>
      </w:r>
      <w:r>
        <w:rPr>
          <w:rFonts w:ascii="Times New Roman" w:hAnsi="Times New Roman" w:cs="Times New Roman" w:eastAsia="Times New Roman"/>
          <w:sz w:val="26"/>
          <w:szCs w:val="26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37"/>
          <w:szCs w:val="37"/>
          <w:color w:val="9C9C9C"/>
          <w:spacing w:val="0"/>
          <w:w w:val="101"/>
          <w:position w:val="1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86" w:after="0" w:line="400" w:lineRule="exact"/>
        <w:ind w:right="-97"/>
        <w:jc w:val="left"/>
        <w:tabs>
          <w:tab w:pos="56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6E6E6E"/>
          <w:spacing w:val="0"/>
          <w:w w:val="100"/>
          <w:b/>
          <w:bCs/>
          <w:position w:val="-4"/>
        </w:rPr>
        <w:t>g</w:t>
      </w:r>
      <w:r>
        <w:rPr>
          <w:rFonts w:ascii="Arial" w:hAnsi="Arial" w:cs="Arial" w:eastAsia="Arial"/>
          <w:sz w:val="25"/>
          <w:szCs w:val="25"/>
          <w:color w:val="6E6E6E"/>
          <w:spacing w:val="-25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9C9C9C"/>
          <w:spacing w:val="0"/>
          <w:w w:val="67"/>
          <w:position w:val="4"/>
        </w:rPr>
        <w:t>·-</w:t>
      </w:r>
      <w:r>
        <w:rPr>
          <w:rFonts w:ascii="Times New Roman" w:hAnsi="Times New Roman" w:cs="Times New Roman" w:eastAsia="Times New Roman"/>
          <w:sz w:val="29"/>
          <w:szCs w:val="29"/>
          <w:color w:val="9C9C9C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9C9C9C"/>
          <w:spacing w:val="0"/>
          <w:w w:val="100"/>
          <w:position w:val="4"/>
        </w:rPr>
      </w:r>
      <w:r>
        <w:rPr>
          <w:rFonts w:ascii="Arial" w:hAnsi="Arial" w:cs="Arial" w:eastAsia="Arial"/>
          <w:sz w:val="26"/>
          <w:szCs w:val="26"/>
          <w:color w:val="6E6E6E"/>
          <w:spacing w:val="0"/>
          <w:w w:val="116"/>
          <w:position w:val="-5"/>
        </w:rPr>
        <w:t>KAYA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İtf.</w:t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80" w:right="100"/>
          <w:cols w:num="3" w:equalWidth="0">
            <w:col w:w="2645" w:space="84"/>
            <w:col w:w="1384" w:space="1310"/>
            <w:col w:w="6017"/>
          </w:cols>
        </w:sectPr>
      </w:pPr>
      <w:rPr/>
    </w:p>
    <w:p>
      <w:pPr>
        <w:spacing w:before="0" w:after="0" w:line="220" w:lineRule="exact"/>
        <w:ind w:left="2242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23.311014pt;margin-top:29.21805pt;width:562.895916pt;height:765.141657pt;mso-position-horizontal-relative:page;mso-position-vertical-relative:page;z-index:-17254" coordorigin="466,584" coordsize="11258,15303">
            <v:group style="position:absolute;left:772;top:648;width:440;height:2" coordorigin="772,648" coordsize="440,2">
              <v:shape style="position:absolute;left:772;top:648;width:440;height:2" coordorigin="772,648" coordsize="440,0" path="m772,648l1212,648e" filled="f" stroked="t" strokeweight=".94664pt" strokecolor="#747474">
                <v:path arrowok="t"/>
              </v:shape>
            </v:group>
            <v:group style="position:absolute;left:2277;top:644;width:2;height:729" coordorigin="2277,644" coordsize="2,729">
              <v:shape style="position:absolute;left:2277;top:644;width:2;height:729" coordorigin="2277,644" coordsize="0,729" path="m2277,1373l2277,644e" filled="f" stroked="t" strokeweight=".70998pt" strokecolor="#747474">
                <v:path arrowok="t"/>
              </v:shape>
            </v:group>
            <v:group style="position:absolute;left:1676;top:653;width:3124;height:2" coordorigin="1676,653" coordsize="3124,2">
              <v:shape style="position:absolute;left:1676;top:653;width:3124;height:2" coordorigin="1676,653" coordsize="3124,0" path="m1676,653l4799,653e" filled="f" stroked="t" strokeweight=".70998pt" strokecolor="#545454">
                <v:path arrowok="t"/>
              </v:shape>
            </v:group>
            <v:group style="position:absolute;left:7251;top:648;width:1003;height:2" coordorigin="7251,648" coordsize="1003,2">
              <v:shape style="position:absolute;left:7251;top:648;width:1003;height:2" coordorigin="7251,648" coordsize="1003,0" path="m7251,648l8255,648e" filled="f" stroked="t" strokeweight=".70998pt" strokecolor="#444444">
                <v:path arrowok="t"/>
              </v:shape>
            </v:group>
            <v:group style="position:absolute;left:9024;top:634;width:2;height:906" coordorigin="9024,634" coordsize="2,906">
              <v:shape style="position:absolute;left:9024;top:634;width:2;height:906" coordorigin="9024,634" coordsize="0,906" path="m9024,1540l9024,634e" filled="f" stroked="t" strokeweight=".94664pt" strokecolor="#484848">
                <v:path arrowok="t"/>
              </v:shape>
            </v:group>
            <v:group style="position:absolute;left:8979;top:644;width:1912;height:2" coordorigin="8979,644" coordsize="1912,2">
              <v:shape style="position:absolute;left:8979;top:644;width:1912;height:2" coordorigin="8979,644" coordsize="1912,0" path="m8979,644l10891,644e" filled="f" stroked="t" strokeweight=".70998pt" strokecolor="#707070">
                <v:path arrowok="t"/>
              </v:shape>
            </v:group>
            <v:group style="position:absolute;left:473;top:644;width:11203;height:2" coordorigin="473,644" coordsize="11203,2">
              <v:shape style="position:absolute;left:473;top:644;width:11203;height:2" coordorigin="473,644" coordsize="11203,0" path="m473,644l11677,644e" filled="f" stroked="t" strokeweight=".70998pt" strokecolor="#575757">
                <v:path arrowok="t"/>
              </v:shape>
            </v:group>
            <v:group style="position:absolute;left:11677;top:629;width:2;height:3924" coordorigin="11677,629" coordsize="2,3924">
              <v:shape style="position:absolute;left:11677;top:629;width:2;height:3924" coordorigin="11677,629" coordsize="0,3924" path="m11677,4553l11677,629e" filled="f" stroked="t" strokeweight=".94664pt" strokecolor="#484848">
                <v:path arrowok="t"/>
              </v:shape>
            </v:group>
            <v:group style="position:absolute;left:485;top:634;width:2;height:1449" coordorigin="485,634" coordsize="2,1449">
              <v:shape style="position:absolute;left:485;top:634;width:2;height:1449" coordorigin="485,634" coordsize="0,1449" path="m485,2083l485,634e" filled="f" stroked="t" strokeweight=".70998pt" strokecolor="#3B3B3B">
                <v:path arrowok="t"/>
              </v:shape>
            </v:group>
            <v:group style="position:absolute;left:10124;top:634;width:2;height:739" coordorigin="10124,634" coordsize="2,739">
              <v:shape style="position:absolute;left:10124;top:634;width:2;height:739" coordorigin="10124,634" coordsize="0,739" path="m10124,1373l10124,634e" filled="f" stroked="t" strokeweight="4.969861pt" strokecolor="#383F3F">
                <v:path arrowok="t"/>
              </v:shape>
            </v:group>
            <v:group style="position:absolute;left:2277;top:1316;width:2;height:224" coordorigin="2277,1316" coordsize="2,224">
              <v:shape style="position:absolute;left:2277;top:1316;width:2;height:224" coordorigin="2277,1316" coordsize="0,224" path="m2277,1540l2277,1316e" filled="f" stroked="t" strokeweight=".47332pt" strokecolor="#575757">
                <v:path arrowok="t"/>
              </v:shape>
            </v:group>
            <v:group style="position:absolute;left:9026;top:1483;width:2;height:181" coordorigin="9026,1483" coordsize="2,181">
              <v:shape style="position:absolute;left:9026;top:1483;width:2;height:181" coordorigin="9026,1483" coordsize="0,181" path="m9026,1664l9026,1483e" filled="f" stroked="t" strokeweight=".47332pt" strokecolor="#181818">
                <v:path arrowok="t"/>
              </v:shape>
            </v:group>
            <v:group style="position:absolute;left:478;top:1821;width:11203;height:2" coordorigin="478,1821" coordsize="11203,2">
              <v:shape style="position:absolute;left:478;top:1821;width:11203;height:2" coordorigin="478,1821" coordsize="11203,0" path="m478,1821l11682,1821e" filled="f" stroked="t" strokeweight=".94664pt" strokecolor="#484848">
                <v:path arrowok="t"/>
              </v:shape>
            </v:group>
            <v:group style="position:absolute;left:2279;top:1483;width:2;height:353" coordorigin="2279,1483" coordsize="2,353">
              <v:shape style="position:absolute;left:2279;top:1483;width:2;height:353" coordorigin="2279,1483" coordsize="0,353" path="m2279,1835l2279,1483e" filled="f" stroked="t" strokeweight=".94664pt" strokecolor="#747474">
                <v:path arrowok="t"/>
              </v:shape>
            </v:group>
            <v:group style="position:absolute;left:9029;top:1721;width:2;height:105" coordorigin="9029,1721" coordsize="2,105">
              <v:shape style="position:absolute;left:9029;top:1721;width:2;height:105" coordorigin="9029,1721" coordsize="0,105" path="m9029,1826l9029,1721e" filled="f" stroked="t" strokeweight=".94664pt" strokecolor="#545454">
                <v:path arrowok="t"/>
              </v:shape>
            </v:group>
            <v:group style="position:absolute;left:478;top:2060;width:11208;height:2" coordorigin="478,2060" coordsize="11208,2">
              <v:shape style="position:absolute;left:478;top:2060;width:11208;height:2" coordorigin="478,2060" coordsize="11208,0" path="m478,2060l11686,2060e" filled="f" stroked="t" strokeweight=".94664pt" strokecolor="#484848">
                <v:path arrowok="t"/>
              </v:shape>
            </v:group>
            <v:group style="position:absolute;left:485;top:2007;width:2;height:324" coordorigin="485,2007" coordsize="2,324">
              <v:shape style="position:absolute;left:485;top:2007;width:2;height:324" coordorigin="485,2007" coordsize="0,324" path="m485,2331l485,2007e" filled="f" stroked="t" strokeweight=".70998pt" strokecolor="#4F4F4F">
                <v:path arrowok="t"/>
              </v:shape>
            </v:group>
            <v:group style="position:absolute;left:478;top:2298;width:11208;height:2" coordorigin="478,2298" coordsize="11208,2">
              <v:shape style="position:absolute;left:478;top:2298;width:11208;height:2" coordorigin="478,2298" coordsize="11208,0" path="m478,2298l11686,2298e" filled="f" stroked="t" strokeweight=".94664pt" strokecolor="#484848">
                <v:path arrowok="t"/>
              </v:shape>
            </v:group>
            <v:group style="position:absolute;left:488;top:2255;width:2;height:553" coordorigin="488,2255" coordsize="2,553">
              <v:shape style="position:absolute;left:488;top:2255;width:2;height:553" coordorigin="488,2255" coordsize="0,553" path="m488,2808l488,2255e" filled="f" stroked="t" strokeweight=".47332pt" strokecolor="#383838">
                <v:path arrowok="t"/>
              </v:shape>
            </v:group>
            <v:group style="position:absolute;left:483;top:2539;width:11199;height:2" coordorigin="483,2539" coordsize="11199,2">
              <v:shape style="position:absolute;left:483;top:2539;width:11199;height:2" coordorigin="483,2539" coordsize="11199,0" path="m483,2539l11682,2539e" filled="f" stroked="t" strokeweight=".94664pt" strokecolor="#444444">
                <v:path arrowok="t"/>
              </v:shape>
            </v:group>
            <v:group style="position:absolute;left:478;top:2779;width:11213;height:2" coordorigin="478,2779" coordsize="11213,2">
              <v:shape style="position:absolute;left:478;top:2779;width:11213;height:2" coordorigin="478,2779" coordsize="11213,0" path="m478,2779l11691,2779e" filled="f" stroked="t" strokeweight=".94664pt" strokecolor="#444444">
                <v:path arrowok="t"/>
              </v:shape>
            </v:group>
            <v:group style="position:absolute;left:490;top:2641;width:2;height:2169" coordorigin="490,2641" coordsize="2,2169">
              <v:shape style="position:absolute;left:490;top:2641;width:2;height:2169" coordorigin="490,2641" coordsize="0,2169" path="m490,4810l490,2641e" filled="f" stroked="t" strokeweight=".94664pt" strokecolor="#484848">
                <v:path arrowok="t"/>
              </v:shape>
            </v:group>
            <v:group style="position:absolute;left:478;top:3020;width:11208;height:2" coordorigin="478,3020" coordsize="11208,2">
              <v:shape style="position:absolute;left:478;top:3020;width:11208;height:2" coordorigin="478,3020" coordsize="11208,0" path="m478,3020l11686,3020e" filled="f" stroked="t" strokeweight=".94664pt" strokecolor="#444444">
                <v:path arrowok="t"/>
              </v:shape>
            </v:group>
            <v:group style="position:absolute;left:3761;top:3013;width:2;height:753" coordorigin="3761,3013" coordsize="2,753">
              <v:shape style="position:absolute;left:3761;top:3013;width:2;height:753" coordorigin="3761,3013" coordsize="0,753" path="m3761,3766l3761,3013e" filled="f" stroked="t" strokeweight=".94664pt" strokecolor="#3B3B3B">
                <v:path arrowok="t"/>
              </v:shape>
            </v:group>
            <v:group style="position:absolute;left:6856;top:3013;width:2;height:753" coordorigin="6856,3013" coordsize="2,753">
              <v:shape style="position:absolute;left:6856;top:3013;width:2;height:753" coordorigin="6856,3013" coordsize="0,753" path="m6856,3766l6856,3013e" filled="f" stroked="t" strokeweight=".94664pt" strokecolor="#484848">
                <v:path arrowok="t"/>
              </v:shape>
            </v:group>
            <v:group style="position:absolute;left:11686;top:634;width:2;height:6336" coordorigin="11686,634" coordsize="2,6336">
              <v:shape style="position:absolute;left:11686;top:634;width:2;height:6336" coordorigin="11686,634" coordsize="0,6336" path="m11686,6970l11686,634e" filled="f" stroked="t" strokeweight=".70998pt" strokecolor="#484848">
                <v:path arrowok="t"/>
              </v:shape>
            </v:group>
            <v:group style="position:absolute;left:3749;top:3444;width:2381;height:2" coordorigin="3749,3444" coordsize="2381,2">
              <v:shape style="position:absolute;left:3749;top:3444;width:2381;height:2" coordorigin="3749,3444" coordsize="2381,0" path="m3749,3444l6129,3444e" filled="f" stroked="t" strokeweight=".94664pt" strokecolor="#5B5B5B">
                <v:path arrowok="t"/>
              </v:shape>
            </v:group>
            <v:group style="position:absolute;left:6073;top:3437;width:767;height:2" coordorigin="6073,3437" coordsize="767,2">
              <v:shape style="position:absolute;left:6073;top:3437;width:767;height:2" coordorigin="6073,3437" coordsize="767,0" path="m6073,3437l6839,3437e" filled="f" stroked="t" strokeweight=".70998pt" strokecolor="#A3A3A3">
                <v:path arrowok="t"/>
              </v:shape>
            </v:group>
            <v:group style="position:absolute;left:6560;top:3437;width:5131;height:2" coordorigin="6560,3437" coordsize="5131,2">
              <v:shape style="position:absolute;left:6560;top:3437;width:5131;height:2" coordorigin="6560,3437" coordsize="5131,0" path="m6560,3437l11691,3437e" filled="f" stroked="t" strokeweight=".94664pt" strokecolor="#484848">
                <v:path arrowok="t"/>
              </v:shape>
            </v:group>
            <v:group style="position:absolute;left:3550;top:3754;width:241;height:2" coordorigin="3550,3754" coordsize="241,2">
              <v:shape style="position:absolute;left:3550;top:3754;width:241;height:2" coordorigin="3550,3754" coordsize="241,0" path="m3550,3754l3791,3754e" filled="f" stroked="t" strokeweight="1.1833pt" strokecolor="#484848">
                <v:path arrowok="t"/>
              </v:shape>
            </v:group>
            <v:group style="position:absolute;left:478;top:3752;width:6674;height:2" coordorigin="478,3752" coordsize="6674,2">
              <v:shape style="position:absolute;left:478;top:3752;width:6674;height:2" coordorigin="478,3752" coordsize="6674,0" path="m478,3752l7152,3752e" filled="f" stroked="t" strokeweight="1.1833pt" strokecolor="#3F3F3F">
                <v:path arrowok="t"/>
              </v:shape>
            </v:group>
            <v:group style="position:absolute;left:6802;top:3754;width:4889;height:2" coordorigin="6802,3754" coordsize="4889,2">
              <v:shape style="position:absolute;left:6802;top:3754;width:4889;height:2" coordorigin="6802,3754" coordsize="4889,0" path="m6802,3754l11691,3754e" filled="f" stroked="t" strokeweight=".94664pt" strokecolor="#444444">
                <v:path arrowok="t"/>
              </v:shape>
            </v:group>
            <v:group style="position:absolute;left:2281;top:3752;width:2;height:12128" coordorigin="2281,3752" coordsize="2,12128">
              <v:shape style="position:absolute;left:2281;top:3752;width:2;height:12128" coordorigin="2281,3752" coordsize="0,12128" path="m2281,15880l2281,3752e" filled="f" stroked="t" strokeweight=".70998pt" strokecolor="#383838">
                <v:path arrowok="t"/>
              </v:shape>
            </v:group>
            <v:group style="position:absolute;left:483;top:4033;width:11208;height:2" coordorigin="483,4033" coordsize="11208,2">
              <v:shape style="position:absolute;left:483;top:4033;width:11208;height:2" coordorigin="483,4033" coordsize="11208,0" path="m483,4033l11691,4033e" filled="f" stroked="t" strokeweight=".94664pt" strokecolor="#444444">
                <v:path arrowok="t"/>
              </v:shape>
            </v:group>
            <v:group style="position:absolute;left:2272;top:4274;width:9424;height:2" coordorigin="2272,4274" coordsize="9424,2">
              <v:shape style="position:absolute;left:2272;top:4274;width:9424;height:2" coordorigin="2272,4274" coordsize="9424,0" path="m2272,4274l11696,4274e" filled="f" stroked="t" strokeweight=".94664pt" strokecolor="#444444">
                <v:path arrowok="t"/>
              </v:shape>
            </v:group>
            <v:group style="position:absolute;left:4823;top:4262;width:2;height:2183" coordorigin="4823,4262" coordsize="2,2183">
              <v:shape style="position:absolute;left:4823;top:4262;width:2;height:2183" coordorigin="4823,4262" coordsize="0,2183" path="m4823,6445l4823,4262e" filled="f" stroked="t" strokeweight=".94664pt" strokecolor="#3F3F3F">
                <v:path arrowok="t"/>
              </v:shape>
            </v:group>
            <v:group style="position:absolute;left:4814;top:4760;width:6882;height:2" coordorigin="4814,4760" coordsize="6882,2">
              <v:shape style="position:absolute;left:4814;top:4760;width:6882;height:2" coordorigin="4814,4760" coordsize="6882,0" path="m4814,4760l11696,4760e" filled="f" stroked="t" strokeweight=".94664pt" strokecolor="#444444">
                <v:path arrowok="t"/>
              </v:shape>
            </v:group>
            <v:group style="position:absolute;left:7630;top:4248;width:2;height:510" coordorigin="7630,4248" coordsize="2,510">
              <v:shape style="position:absolute;left:7630;top:4248;width:2;height:510" coordorigin="7630,4248" coordsize="0,510" path="m7630,4758l7630,4248e" filled="f" stroked="t" strokeweight=".23666pt" strokecolor="#3F3F3F">
                <v:path arrowok="t"/>
              </v:shape>
            </v:group>
            <v:group style="position:absolute;left:11686;top:4496;width:2;height:291" coordorigin="11686,4496" coordsize="2,291">
              <v:shape style="position:absolute;left:11686;top:4496;width:2;height:291" coordorigin="11686,4496" coordsize="0,291" path="m11686,4786l11686,4496e" filled="f" stroked="t" strokeweight=".47332pt" strokecolor="#383838">
                <v:path arrowok="t"/>
              </v:shape>
            </v:group>
            <v:group style="position:absolute;left:492;top:4720;width:2;height:291" coordorigin="492,4720" coordsize="2,291">
              <v:shape style="position:absolute;left:492;top:4720;width:2;height:291" coordorigin="492,4720" coordsize="0,291" path="m492,5011l492,4720e" filled="f" stroked="t" strokeweight=".47332pt" strokecolor="#1F1F1F">
                <v:path arrowok="t"/>
              </v:shape>
            </v:group>
            <v:group style="position:absolute;left:4814;top:4999;width:6882;height:2" coordorigin="4814,4999" coordsize="6882,2">
              <v:shape style="position:absolute;left:4814;top:4999;width:6882;height:2" coordorigin="4814,4999" coordsize="6882,0" path="m4814,4999l11696,4999e" filled="f" stroked="t" strokeweight=".94664pt" strokecolor="#444444">
                <v:path arrowok="t"/>
              </v:shape>
            </v:group>
            <v:group style="position:absolute;left:492;top:4953;width:2;height:791" coordorigin="492,4953" coordsize="2,791">
              <v:shape style="position:absolute;left:492;top:4953;width:2;height:791" coordorigin="492,4953" coordsize="0,791" path="m492,5745l492,4953e" filled="f" stroked="t" strokeweight=".94664pt" strokecolor="#3F3F3F">
                <v:path arrowok="t"/>
              </v:shape>
            </v:group>
            <v:group style="position:absolute;left:4818;top:5242;width:6877;height:2" coordorigin="4818,5242" coordsize="6877,2">
              <v:shape style="position:absolute;left:4818;top:5242;width:6877;height:2" coordorigin="4818,5242" coordsize="6877,0" path="m4818,5242l11696,5242e" filled="f" stroked="t" strokeweight=".94664pt" strokecolor="#444444">
                <v:path arrowok="t"/>
              </v:shape>
            </v:group>
            <v:group style="position:absolute;left:2272;top:5482;width:9424;height:2" coordorigin="2272,5482" coordsize="9424,2">
              <v:shape style="position:absolute;left:2272;top:5482;width:9424;height:2" coordorigin="2272,5482" coordsize="9424,0" path="m2272,5482l11696,5482e" filled="f" stroked="t" strokeweight=".94664pt" strokecolor="#484848">
                <v:path arrowok="t"/>
              </v:shape>
            </v:group>
            <v:group style="position:absolute;left:4823;top:4577;width:2;height:1630" coordorigin="4823,4577" coordsize="2,1630">
              <v:shape style="position:absolute;left:4823;top:4577;width:2;height:1630" coordorigin="4823,4577" coordsize="0,1630" path="m4823,6207l4823,4577e" filled="f" stroked="t" strokeweight=".70998pt" strokecolor="#3B3B3B">
                <v:path arrowok="t"/>
              </v:shape>
            </v:group>
            <v:group style="position:absolute;left:488;top:5723;width:11213;height:2" coordorigin="488,5723" coordsize="11213,2">
              <v:shape style="position:absolute;left:488;top:5723;width:11213;height:2" coordorigin="488,5723" coordsize="11213,0" path="m488,5723l11700,5723e" filled="f" stroked="t" strokeweight=".94664pt" strokecolor="#444444">
                <v:path arrowok="t"/>
              </v:shape>
            </v:group>
            <v:group style="position:absolute;left:492;top:5668;width:2;height:334" coordorigin="492,5668" coordsize="2,334">
              <v:shape style="position:absolute;left:492;top:5668;width:2;height:334" coordorigin="492,5668" coordsize="0,334" path="m492,6002l492,5668e" filled="f" stroked="t" strokeweight=".47332pt" strokecolor="#1C1C1C">
                <v:path arrowok="t"/>
              </v:shape>
            </v:group>
            <v:group style="position:absolute;left:7630;top:5697;width:2;height:729" coordorigin="7630,5697" coordsize="2,729">
              <v:shape style="position:absolute;left:7630;top:5697;width:2;height:729" coordorigin="7630,5697" coordsize="0,729" path="m7630,6426l7630,5697e" filled="f" stroked="t" strokeweight=".23666pt" strokecolor="#4B4B4B">
                <v:path arrowok="t"/>
              </v:shape>
            </v:group>
            <v:group style="position:absolute;left:492;top:5945;width:2;height:267" coordorigin="492,5945" coordsize="2,267">
              <v:shape style="position:absolute;left:492;top:5945;width:2;height:267" coordorigin="492,5945" coordsize="0,267" path="m492,6212l492,5945e" filled="f" stroked="t" strokeweight=".47332pt" strokecolor="#383838">
                <v:path arrowok="t"/>
              </v:shape>
            </v:group>
            <v:group style="position:absolute;left:2272;top:6193;width:9424;height:2" coordorigin="2272,6193" coordsize="9424,2">
              <v:shape style="position:absolute;left:2272;top:6193;width:9424;height:2" coordorigin="2272,6193" coordsize="9424,0" path="m2272,6193l11696,6193e" filled="f" stroked="t" strokeweight=".94664pt" strokecolor="#484848">
                <v:path arrowok="t"/>
              </v:shape>
            </v:group>
            <v:group style="position:absolute;left:495;top:6155;width:2;height:3084" coordorigin="495,6155" coordsize="2,3084">
              <v:shape style="position:absolute;left:495;top:6155;width:2;height:3084" coordorigin="495,6155" coordsize="0,3084" path="m495,9239l495,6155e" filled="f" stroked="t" strokeweight=".94664pt" strokecolor="#3F3F3F">
                <v:path arrowok="t"/>
              </v:shape>
            </v:group>
            <v:group style="position:absolute;left:2272;top:6434;width:9429;height:2" coordorigin="2272,6434" coordsize="9429,2">
              <v:shape style="position:absolute;left:2272;top:6434;width:9429;height:2" coordorigin="2272,6434" coordsize="9429,0" path="m2272,6434l11700,6434e" filled="f" stroked="t" strokeweight=".94664pt" strokecolor="#444444">
                <v:path arrowok="t"/>
              </v:shape>
            </v:group>
            <v:group style="position:absolute;left:488;top:6677;width:11213;height:2" coordorigin="488,6677" coordsize="11213,2">
              <v:shape style="position:absolute;left:488;top:6677;width:11213;height:2" coordorigin="488,6677" coordsize="11213,0" path="m488,6677l11700,6677e" filled="f" stroked="t" strokeweight=".94664pt" strokecolor="#444444">
                <v:path arrowok="t"/>
              </v:shape>
            </v:group>
            <v:group style="position:absolute;left:483;top:7149;width:11218;height:2" coordorigin="483,7149" coordsize="11218,2">
              <v:shape style="position:absolute;left:483;top:7149;width:11218;height:2" coordorigin="483,7149" coordsize="11218,0" path="m483,7149l11700,7149e" filled="f" stroked="t" strokeweight=".94664pt" strokecolor="#444444">
                <v:path arrowok="t"/>
              </v:shape>
            </v:group>
            <v:group style="position:absolute;left:4828;top:7142;width:2;height:520" coordorigin="4828,7142" coordsize="2,520">
              <v:shape style="position:absolute;left:4828;top:7142;width:2;height:520" coordorigin="4828,7142" coordsize="0,520" path="m4828,7661l4828,7142e" filled="f" stroked="t" strokeweight=".94664pt" strokecolor="#444444">
                <v:path arrowok="t"/>
              </v:shape>
            </v:group>
            <v:group style="position:absolute;left:4818;top:7411;width:6882;height:2" coordorigin="4818,7411" coordsize="6882,2">
              <v:shape style="position:absolute;left:4818;top:7411;width:6882;height:2" coordorigin="4818,7411" coordsize="6882,0" path="m4818,7411l11700,7411e" filled="f" stroked="t" strokeweight=".94664pt" strokecolor="#484848">
                <v:path arrowok="t"/>
              </v:shape>
            </v:group>
            <v:group style="position:absolute;left:11698;top:6913;width:2;height:6465" coordorigin="11698,6913" coordsize="2,6465">
              <v:shape style="position:absolute;left:11698;top:6913;width:2;height:6465" coordorigin="11698,6913" coordsize="0,6465" path="m11698,13377l11698,6913e" filled="f" stroked="t" strokeweight=".94664pt" strokecolor="#444444">
                <v:path arrowok="t"/>
              </v:shape>
            </v:group>
            <v:group style="position:absolute;left:4823;top:7652;width:6877;height:2" coordorigin="4823,7652" coordsize="6877,2">
              <v:shape style="position:absolute;left:4823;top:7652;width:6877;height:2" coordorigin="4823,7652" coordsize="6877,0" path="m4823,7652l11700,7652e" filled="f" stroked="t" strokeweight=".94664pt" strokecolor="#484848">
                <v:path arrowok="t"/>
              </v:shape>
            </v:group>
            <v:group style="position:absolute;left:488;top:7890;width:2395;height:2" coordorigin="488,7890" coordsize="2395,2">
              <v:shape style="position:absolute;left:488;top:7890;width:2395;height:2" coordorigin="488,7890" coordsize="2395,0" path="m488,7890l2883,7890e" filled="f" stroked="t" strokeweight=".94664pt" strokecolor="#484848">
                <v:path arrowok="t"/>
              </v:shape>
            </v:group>
            <v:group style="position:absolute;left:2826;top:7892;width:303;height:2" coordorigin="2826,7892" coordsize="303,2">
              <v:shape style="position:absolute;left:2826;top:7892;width:303;height:2" coordorigin="2826,7892" coordsize="303,0" path="m2826,7892l3129,7892e" filled="f" stroked="t" strokeweight=".47332pt" strokecolor="#2B2B2B">
                <v:path arrowok="t"/>
              </v:shape>
            </v:group>
            <v:group style="position:absolute;left:4828;top:7604;width:2;height:300" coordorigin="4828,7604" coordsize="2,300">
              <v:shape style="position:absolute;left:4828;top:7604;width:2;height:300" coordorigin="4828,7604" coordsize="0,300" path="m4828,7904l4828,7604e" filled="f" stroked="t" strokeweight=".70998pt" strokecolor="#2B2B2B">
                <v:path arrowok="t"/>
              </v:shape>
            </v:group>
            <v:group style="position:absolute;left:3010;top:7890;width:8695;height:2" coordorigin="3010,7890" coordsize="8695,2">
              <v:shape style="position:absolute;left:3010;top:7890;width:8695;height:2" coordorigin="3010,7890" coordsize="8695,0" path="m3010,7890l11705,7890e" filled="f" stroked="t" strokeweight=".94664pt" strokecolor="#484848">
                <v:path arrowok="t"/>
              </v:shape>
            </v:group>
            <v:group style="position:absolute;left:488;top:8696;width:11218;height:2" coordorigin="488,8696" coordsize="11218,2">
              <v:shape style="position:absolute;left:488;top:8696;width:11218;height:2" coordorigin="488,8696" coordsize="11218,0" path="m488,8696l11705,8696e" filled="f" stroked="t" strokeweight=".94664pt" strokecolor="#484848">
                <v:path arrowok="t"/>
              </v:shape>
            </v:group>
            <v:group style="position:absolute;left:488;top:9599;width:11222;height:2" coordorigin="488,9599" coordsize="11222,2">
              <v:shape style="position:absolute;left:488;top:9599;width:11222;height:2" coordorigin="488,9599" coordsize="11222,0" path="m488,9599l11710,9599e" filled="f" stroked="t" strokeweight=".94664pt" strokecolor="#4B4B4B">
                <v:path arrowok="t"/>
              </v:shape>
            </v:group>
            <v:group style="position:absolute;left:497;top:9182;width:2;height:439" coordorigin="497,9182" coordsize="2,439">
              <v:shape style="position:absolute;left:497;top:9182;width:2;height:439" coordorigin="497,9182" coordsize="0,439" path="m497,9621l497,9182e" filled="f" stroked="t" strokeweight=".47332pt" strokecolor="#232323">
                <v:path arrowok="t"/>
              </v:shape>
            </v:group>
            <v:group style="position:absolute;left:2291;top:9182;width:2;height:439" coordorigin="2291,9182" coordsize="2,439">
              <v:shape style="position:absolute;left:2291;top:9182;width:2;height:439" coordorigin="2291,9182" coordsize="0,439" path="m2291,9621l2291,9182e" filled="f" stroked="t" strokeweight=".94664pt" strokecolor="#383838">
                <v:path arrowok="t"/>
              </v:shape>
            </v:group>
            <v:group style="position:absolute;left:488;top:9837;width:1150;height:2" coordorigin="488,9837" coordsize="1150,2">
              <v:shape style="position:absolute;left:488;top:9837;width:1150;height:2" coordorigin="488,9837" coordsize="1150,0" path="m488,9837l1638,9837e" filled="f" stroked="t" strokeweight=".70998pt" strokecolor="#3B3B3B">
                <v:path arrowok="t"/>
              </v:shape>
            </v:group>
            <v:group style="position:absolute;left:495;top:9482;width:2;height:381" coordorigin="495,9482" coordsize="2,381">
              <v:shape style="position:absolute;left:495;top:9482;width:2;height:381" coordorigin="495,9482" coordsize="0,381" path="m495,9864l495,9482e" filled="f" stroked="t" strokeweight=".70998pt" strokecolor="#484848">
                <v:path arrowok="t"/>
              </v:shape>
            </v:group>
            <v:group style="position:absolute;left:1510;top:9840;width:10195;height:2" coordorigin="1510,9840" coordsize="10195,2">
              <v:shape style="position:absolute;left:1510;top:9840;width:10195;height:2" coordorigin="1510,9840" coordsize="10195,0" path="m1510,9840l11705,9840e" filled="f" stroked="t" strokeweight=".94664pt" strokecolor="#484848">
                <v:path arrowok="t"/>
              </v:shape>
            </v:group>
            <v:group style="position:absolute;left:497;top:9787;width:2;height:343" coordorigin="497,9787" coordsize="2,343">
              <v:shape style="position:absolute;left:497;top:9787;width:2;height:343" coordorigin="497,9787" coordsize="0,343" path="m497,10131l497,9787e" filled="f" stroked="t" strokeweight=".94664pt" strokecolor="#5B5B5B">
                <v:path arrowok="t"/>
              </v:shape>
            </v:group>
            <v:group style="position:absolute;left:488;top:10081;width:11218;height:2" coordorigin="488,10081" coordsize="11218,2">
              <v:shape style="position:absolute;left:488;top:10081;width:11218;height:2" coordorigin="488,10081" coordsize="11218,0" path="m488,10081l11705,10081e" filled="f" stroked="t" strokeweight=".94664pt" strokecolor="#484848">
                <v:path arrowok="t"/>
              </v:shape>
            </v:group>
            <v:group style="position:absolute;left:497;top:10035;width:2;height:315" coordorigin="497,10035" coordsize="2,315">
              <v:shape style="position:absolute;left:497;top:10035;width:2;height:315" coordorigin="497,10035" coordsize="0,315" path="m497,10350l497,10035e" filled="f" stroked="t" strokeweight=".47332pt" strokecolor="#2F2F2F">
                <v:path arrowok="t"/>
              </v:shape>
            </v:group>
            <v:group style="position:absolute;left:2291;top:10035;width:2;height:672" coordorigin="2291,10035" coordsize="2,672">
              <v:shape style="position:absolute;left:2291;top:10035;width:2;height:672" coordorigin="2291,10035" coordsize="0,672" path="m2291,10708l2291,10035e" filled="f" stroked="t" strokeweight=".94664pt" strokecolor="#444444">
                <v:path arrowok="t"/>
              </v:shape>
            </v:group>
            <v:group style="position:absolute;left:502;top:9725;width:2;height:6145" coordorigin="502,9725" coordsize="2,6145">
              <v:shape style="position:absolute;left:502;top:9725;width:2;height:6145" coordorigin="502,9725" coordsize="0,6145" path="m502,15871l502,9725e" filled="f" stroked="t" strokeweight=".70998pt" strokecolor="#444444">
                <v:path arrowok="t"/>
              </v:shape>
            </v:group>
            <v:group style="position:absolute;left:3550;top:10557;width:232;height:2" coordorigin="3550,10557" coordsize="232,2">
              <v:shape style="position:absolute;left:3550;top:10557;width:232;height:2" coordorigin="3550,10557" coordsize="232,0" path="m3550,10557l3782,10557e" filled="f" stroked="t" strokeweight=".70998pt" strokecolor="#343434">
                <v:path arrowok="t"/>
              </v:shape>
            </v:group>
            <v:group style="position:absolute;left:895;top:10555;width:10815;height:2" coordorigin="895,10555" coordsize="10815,2">
              <v:shape style="position:absolute;left:895;top:10555;width:10815;height:2" coordorigin="895,10555" coordsize="10815,0" path="m895,10555l11710,10555e" filled="f" stroked="t" strokeweight=".94664pt" strokecolor="#444444">
                <v:path arrowok="t"/>
              </v:shape>
            </v:group>
            <v:group style="position:absolute;left:488;top:10800;width:11218;height:2" coordorigin="488,10800" coordsize="11218,2">
              <v:shape style="position:absolute;left:488;top:10800;width:11218;height:2" coordorigin="488,10800" coordsize="11218,0" path="m488,10800l11705,10800e" filled="f" stroked="t" strokeweight=".94664pt" strokecolor="#4B4B4B">
                <v:path arrowok="t"/>
              </v:shape>
            </v:group>
            <v:group style="position:absolute;left:492;top:11039;width:11218;height:2" coordorigin="492,11039" coordsize="11218,2">
              <v:shape style="position:absolute;left:492;top:11039;width:11218;height:2" coordorigin="492,11039" coordsize="11218,0" path="m492,11039l11710,11039e" filled="f" stroked="t" strokeweight=".94664pt" strokecolor="#484848">
                <v:path arrowok="t"/>
              </v:shape>
            </v:group>
            <v:group style="position:absolute;left:1037;top:10793;width:2;height:5072" coordorigin="1037,10793" coordsize="2,5072">
              <v:shape style="position:absolute;left:1037;top:10793;width:2;height:5072" coordorigin="1037,10793" coordsize="0,5072" path="m1037,15866l1037,10793e" filled="f" stroked="t" strokeweight=".94664pt" strokecolor="#383838">
                <v:path arrowok="t"/>
              </v:shape>
            </v:group>
            <v:group style="position:absolute;left:1616;top:10789;width:2;height:2837" coordorigin="1616,10789" coordsize="2,2837">
              <v:shape style="position:absolute;left:1616;top:10789;width:2;height:2837" coordorigin="1616,10789" coordsize="0,2837" path="m1616,13625l1616,10789e" filled="f" stroked="t" strokeweight=".94664pt" strokecolor="#3F3F3F">
                <v:path arrowok="t"/>
              </v:shape>
            </v:group>
            <v:group style="position:absolute;left:2293;top:10769;width:2;height:5101" coordorigin="2293,10769" coordsize="2,5101">
              <v:shape style="position:absolute;left:2293;top:10769;width:2;height:5101" coordorigin="2293,10769" coordsize="0,5101" path="m2293,15871l2293,10769e" filled="f" stroked="t" strokeweight=".94664pt" strokecolor="#3B3B3B">
                <v:path arrowok="t"/>
              </v:shape>
            </v:group>
            <v:group style="position:absolute;left:7291;top:10789;width:2;height:5082" coordorigin="7291,10789" coordsize="2,5082">
              <v:shape style="position:absolute;left:7291;top:10789;width:2;height:5082" coordorigin="7291,10789" coordsize="0,5082" path="m7291,15871l7291,10789e" filled="f" stroked="t" strokeweight=".94664pt" strokecolor="#3F3F3F">
                <v:path arrowok="t"/>
              </v:shape>
            </v:group>
            <v:group style="position:absolute;left:502;top:11494;width:2;height:491" coordorigin="502,11494" coordsize="2,491">
              <v:shape style="position:absolute;left:502;top:11494;width:2;height:491" coordorigin="502,11494" coordsize="0,491" path="m502,11985l502,11494e" filled="f" stroked="t" strokeweight=".47332pt" strokecolor="#282828">
                <v:path arrowok="t"/>
              </v:shape>
            </v:group>
            <v:group style="position:absolute;left:502;top:11651;width:2;height:148" coordorigin="502,11651" coordsize="2,148">
              <v:shape style="position:absolute;left:502;top:11651;width:2;height:148" coordorigin="502,11651" coordsize="0,148" path="m502,11799l502,11651e" filled="f" stroked="t" strokeweight=".47332pt" strokecolor="#131313">
                <v:path arrowok="t"/>
              </v:shape>
            </v:group>
            <v:group style="position:absolute;left:11703;top:11742;width:2;height:362" coordorigin="11703,11742" coordsize="2,362">
              <v:shape style="position:absolute;left:11703;top:11742;width:2;height:362" coordorigin="11703,11742" coordsize="0,362" path="m11703,12104l11703,11742e" filled="f" stroked="t" strokeweight=".70998pt" strokecolor="#444444">
                <v:path arrowok="t"/>
              </v:shape>
            </v:group>
            <v:group style="position:absolute;left:11703;top:12376;width:2;height:820" coordorigin="11703,12376" coordsize="2,820">
              <v:shape style="position:absolute;left:11703;top:12376;width:2;height:820" coordorigin="11703,12376" coordsize="0,820" path="m11703,13196l11703,12376e" filled="f" stroked="t" strokeweight=".70998pt" strokecolor="#3F3F3F">
                <v:path arrowok="t"/>
              </v:shape>
            </v:group>
            <v:group style="position:absolute;left:502;top:12514;width:2;height:1602" coordorigin="502,12514" coordsize="2,1602">
              <v:shape style="position:absolute;left:502;top:12514;width:2;height:1602" coordorigin="502,12514" coordsize="0,1602" path="m502,14116l502,12514e" filled="f" stroked="t" strokeweight=".47332pt" strokecolor="#3F3F3F">
                <v:path arrowok="t"/>
              </v:shape>
            </v:group>
            <v:group style="position:absolute;left:1621;top:12772;width:2;height:143" coordorigin="1621,12772" coordsize="2,143">
              <v:shape style="position:absolute;left:1621;top:12772;width:2;height:143" coordorigin="1621,12772" coordsize="0,143" path="m1621,12915l1621,12772e" filled="f" stroked="t" strokeweight="1.1833pt" strokecolor="#575757">
                <v:path arrowok="t"/>
              </v:shape>
            </v:group>
            <v:group style="position:absolute;left:483;top:13167;width:1789;height:2" coordorigin="483,13167" coordsize="1789,2">
              <v:shape style="position:absolute;left:483;top:13167;width:1789;height:2" coordorigin="483,13167" coordsize="1789,0" path="m483,13167l2272,13167e" filled="f" stroked="t" strokeweight=".23666pt" strokecolor="#343434">
                <v:path arrowok="t"/>
              </v:shape>
            </v:group>
            <v:group style="position:absolute;left:11703;top:13320;width:2;height:2546" coordorigin="11703,13320" coordsize="2,2546">
              <v:shape style="position:absolute;left:11703;top:13320;width:2;height:2546" coordorigin="11703,13320" coordsize="0,2546" path="m11703,15866l11703,13320e" filled="f" stroked="t" strokeweight=".70998pt" strokecolor="#3F3F3F">
                <v:path arrowok="t"/>
              </v:shape>
            </v:group>
            <v:group style="position:absolute;left:1621;top:13568;width:2;height:181" coordorigin="1621,13568" coordsize="2,181">
              <v:shape style="position:absolute;left:1621;top:13568;width:2;height:181" coordorigin="1621,13568" coordsize="0,181" path="m1621,13749l1621,13568e" filled="f" stroked="t" strokeweight=".70998pt" strokecolor="#1F1F1F">
                <v:path arrowok="t"/>
              </v:shape>
            </v:group>
            <v:group style="position:absolute;left:1621;top:13673;width:2;height:2198" coordorigin="1621,13673" coordsize="2,2198">
              <v:shape style="position:absolute;left:1621;top:13673;width:2;height:2198" coordorigin="1621,13673" coordsize="0,2198" path="m1621,15871l1621,13673e" filled="f" stroked="t" strokeweight=".94664pt" strokecolor="#383838">
                <v:path arrowok="t"/>
              </v:shape>
            </v:group>
            <v:group style="position:absolute;left:506;top:14030;width:2;height:296" coordorigin="506,14030" coordsize="2,296">
              <v:shape style="position:absolute;left:506;top:14030;width:2;height:296" coordorigin="506,14030" coordsize="0,296" path="m506,14326l506,14030e" filled="f" stroked="t" strokeweight=".47332pt" strokecolor="#232323">
                <v:path arrowok="t"/>
              </v:shape>
            </v:group>
            <v:group style="position:absolute;left:506;top:15863;width:6215;height:2" coordorigin="506,15863" coordsize="6215,2">
              <v:shape style="position:absolute;left:506;top:15863;width:6215;height:2" coordorigin="506,15863" coordsize="6215,0" path="m506,15863l6721,15863e" filled="f" stroked="t" strokeweight=".94664pt" strokecolor="#646464">
                <v:path arrowok="t"/>
              </v:shape>
            </v:group>
            <v:group style="position:absolute;left:6664;top:15861;width:204;height:2" coordorigin="6664,15861" coordsize="204,2">
              <v:shape style="position:absolute;left:6664;top:15861;width:204;height:2" coordorigin="6664,15861" coordsize="204,0" path="m6664,15861l6868,15861e" filled="f" stroked="t" strokeweight=".47332pt" strokecolor="#343838">
                <v:path arrowok="t"/>
              </v:shape>
            </v:group>
            <v:group style="position:absolute;left:6811;top:15859;width:4904;height:2" coordorigin="6811,15859" coordsize="4904,2">
              <v:shape style="position:absolute;left:6811;top:15859;width:4904;height:2" coordorigin="6811,15859" coordsize="4904,0" path="m6811,15859l11715,15859e" filled="f" stroked="t" strokeweight=".94664pt" strokecolor="#5B5B5B">
                <v:path arrowok="t"/>
              </v:shape>
            </v:group>
            <v:group style="position:absolute;left:9280;top:12798;width:2;height:191" coordorigin="9280,12798" coordsize="2,191">
              <v:shape style="position:absolute;left:9280;top:12798;width:2;height:191" coordorigin="9280,12798" coordsize="0,191" path="m9280,12989l9280,12798e" filled="f" stroked="t" strokeweight=".5522pt" strokecolor="#CDCDC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6"/>
          <w:szCs w:val="26"/>
          <w:color w:val="9C9C9C"/>
          <w:spacing w:val="0"/>
          <w:w w:val="72"/>
          <w:position w:val="-3"/>
        </w:rPr>
        <w:t>lt</w:t>
      </w:r>
      <w:r>
        <w:rPr>
          <w:rFonts w:ascii="Times New Roman" w:hAnsi="Times New Roman" w:cs="Times New Roman" w:eastAsia="Times New Roman"/>
          <w:sz w:val="26"/>
          <w:szCs w:val="26"/>
          <w:color w:val="9C9C9C"/>
          <w:spacing w:val="-9"/>
          <w:w w:val="72"/>
          <w:position w:val="-3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6E6E6E"/>
          <w:spacing w:val="0"/>
          <w:w w:val="72"/>
          <w:position w:val="-3"/>
        </w:rPr>
        <w:t>aiy</w:t>
      </w:r>
      <w:r>
        <w:rPr>
          <w:rFonts w:ascii="Times New Roman" w:hAnsi="Times New Roman" w:cs="Times New Roman" w:eastAsia="Times New Roman"/>
          <w:sz w:val="26"/>
          <w:szCs w:val="26"/>
          <w:color w:val="6E6E6E"/>
          <w:spacing w:val="0"/>
          <w:w w:val="72"/>
          <w:position w:val="-3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6E6E6E"/>
          <w:spacing w:val="19"/>
          <w:w w:val="72"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858587"/>
          <w:spacing w:val="0"/>
          <w:w w:val="72"/>
          <w:position w:val="-6"/>
        </w:rPr>
        <w:t>G</w:t>
      </w:r>
      <w:r>
        <w:rPr>
          <w:rFonts w:ascii="Arial" w:hAnsi="Arial" w:cs="Arial" w:eastAsia="Arial"/>
          <w:sz w:val="24"/>
          <w:szCs w:val="24"/>
          <w:color w:val="858587"/>
          <w:spacing w:val="0"/>
          <w:w w:val="72"/>
          <w:position w:val="-6"/>
        </w:rPr>
        <w:t> </w:t>
      </w:r>
      <w:r>
        <w:rPr>
          <w:rFonts w:ascii="Arial" w:hAnsi="Arial" w:cs="Arial" w:eastAsia="Arial"/>
          <w:sz w:val="24"/>
          <w:szCs w:val="24"/>
          <w:color w:val="858587"/>
          <w:spacing w:val="1"/>
          <w:w w:val="72"/>
          <w:position w:val="-6"/>
        </w:rPr>
        <w:t> </w:t>
      </w:r>
      <w:r>
        <w:rPr>
          <w:rFonts w:ascii="Arial" w:hAnsi="Arial" w:cs="Arial" w:eastAsia="Arial"/>
          <w:sz w:val="24"/>
          <w:szCs w:val="24"/>
          <w:color w:val="6E6E6E"/>
          <w:spacing w:val="0"/>
          <w:w w:val="72"/>
          <w:position w:val="-6"/>
        </w:rPr>
        <w:t>ney</w:t>
      </w:r>
      <w:r>
        <w:rPr>
          <w:rFonts w:ascii="Arial" w:hAnsi="Arial" w:cs="Arial" w:eastAsia="Arial"/>
          <w:sz w:val="24"/>
          <w:szCs w:val="24"/>
          <w:color w:val="6E6E6E"/>
          <w:spacing w:val="5"/>
          <w:w w:val="72"/>
          <w:position w:val="-6"/>
        </w:rPr>
        <w:t> </w:t>
      </w:r>
      <w:r>
        <w:rPr>
          <w:rFonts w:ascii="Arial" w:hAnsi="Arial" w:cs="Arial" w:eastAsia="Arial"/>
          <w:sz w:val="24"/>
          <w:szCs w:val="24"/>
          <w:color w:val="6E6E6E"/>
          <w:spacing w:val="0"/>
          <w:w w:val="75"/>
          <w:position w:val="-6"/>
        </w:rPr>
        <w:t>B</w:t>
      </w:r>
      <w:r>
        <w:rPr>
          <w:rFonts w:ascii="Arial" w:hAnsi="Arial" w:cs="Arial" w:eastAsia="Arial"/>
          <w:sz w:val="24"/>
          <w:szCs w:val="24"/>
          <w:color w:val="6E6E6E"/>
          <w:spacing w:val="-6"/>
          <w:w w:val="76"/>
          <w:position w:val="-6"/>
        </w:rPr>
        <w:t>ö</w:t>
      </w:r>
      <w:r>
        <w:rPr>
          <w:rFonts w:ascii="Arial" w:hAnsi="Arial" w:cs="Arial" w:eastAsia="Arial"/>
          <w:sz w:val="24"/>
          <w:szCs w:val="24"/>
          <w:color w:val="464646"/>
          <w:spacing w:val="-17"/>
          <w:w w:val="134"/>
          <w:position w:val="-6"/>
        </w:rPr>
        <w:t>l</w:t>
      </w:r>
      <w:r>
        <w:rPr>
          <w:rFonts w:ascii="Arial" w:hAnsi="Arial" w:cs="Arial" w:eastAsia="Arial"/>
          <w:sz w:val="24"/>
          <w:szCs w:val="24"/>
          <w:color w:val="6E6E6E"/>
          <w:spacing w:val="0"/>
          <w:w w:val="76"/>
          <w:position w:val="-6"/>
        </w:rPr>
        <w:t>ge</w:t>
      </w:r>
      <w:r>
        <w:rPr>
          <w:rFonts w:ascii="Arial" w:hAnsi="Arial" w:cs="Arial" w:eastAsia="Arial"/>
          <w:sz w:val="24"/>
          <w:szCs w:val="24"/>
          <w:color w:val="6E6E6E"/>
          <w:spacing w:val="-30"/>
          <w:w w:val="100"/>
          <w:position w:val="-6"/>
        </w:rPr>
        <w:t> </w:t>
      </w:r>
      <w:r>
        <w:rPr>
          <w:rFonts w:ascii="Arial" w:hAnsi="Arial" w:cs="Arial" w:eastAsia="Arial"/>
          <w:sz w:val="24"/>
          <w:szCs w:val="24"/>
          <w:color w:val="6E6E6E"/>
          <w:spacing w:val="-2"/>
          <w:w w:val="73"/>
          <w:position w:val="-6"/>
        </w:rPr>
        <w:t>A</w:t>
      </w:r>
      <w:r>
        <w:rPr>
          <w:rFonts w:ascii="Arial" w:hAnsi="Arial" w:cs="Arial" w:eastAsia="Arial"/>
          <w:sz w:val="24"/>
          <w:szCs w:val="24"/>
          <w:color w:val="464646"/>
          <w:spacing w:val="0"/>
          <w:w w:val="82"/>
          <w:position w:val="-6"/>
        </w:rPr>
        <w:t>miri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676" w:lineRule="exact"/>
        <w:ind w:left="2924" w:right="-20"/>
        <w:jc w:val="left"/>
        <w:rPr>
          <w:rFonts w:ascii="Times New Roman" w:hAnsi="Times New Roman" w:cs="Times New Roman" w:eastAsia="Times New Roman"/>
          <w:sz w:val="73"/>
          <w:szCs w:val="73"/>
        </w:rPr>
      </w:pPr>
      <w:rPr/>
      <w:r>
        <w:rPr>
          <w:rFonts w:ascii="Times New Roman" w:hAnsi="Times New Roman" w:cs="Times New Roman" w:eastAsia="Times New Roman"/>
          <w:sz w:val="73"/>
          <w:szCs w:val="73"/>
          <w:color w:val="3B4290"/>
          <w:spacing w:val="0"/>
          <w:w w:val="115"/>
          <w:position w:val="2"/>
        </w:rPr>
        <w:t>%4t</w:t>
      </w:r>
      <w:r>
        <w:rPr>
          <w:rFonts w:ascii="Times New Roman" w:hAnsi="Times New Roman" w:cs="Times New Roman" w:eastAsia="Times New Roman"/>
          <w:sz w:val="73"/>
          <w:szCs w:val="7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80" w:right="1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86" w:lineRule="exact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-12"/>
          <w:w w:val="82"/>
          <w:position w:val="-2"/>
        </w:rPr>
        <w:t>I</w:t>
      </w:r>
      <w:r>
        <w:rPr>
          <w:rFonts w:ascii="Arial" w:hAnsi="Arial" w:cs="Arial" w:eastAsia="Arial"/>
          <w:sz w:val="18"/>
          <w:szCs w:val="18"/>
          <w:color w:val="545656"/>
          <w:spacing w:val="-4"/>
          <w:w w:val="276"/>
          <w:position w:val="-2"/>
        </w:rPr>
        <w:t>f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92"/>
          <w:position w:val="-2"/>
        </w:rPr>
        <w:t>M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9" w:after="0" w:line="240" w:lineRule="auto"/>
        <w:ind w:left="215" w:right="4680"/>
        <w:jc w:val="center"/>
        <w:tabs>
          <w:tab w:pos="35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9"/>
          <w:w w:val="90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545656"/>
          <w:spacing w:val="10"/>
          <w:w w:val="98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4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45656"/>
          <w:spacing w:val="12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57" w:lineRule="exact"/>
        <w:ind w:left="326" w:right="4831"/>
        <w:jc w:val="center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v:group style="position:absolute;margin-left:495.72467pt;margin-top:-14.512603pt;width:4.012054pt;height:39.716721pt;mso-position-horizontal-relative:page;mso-position-vertical-relative:paragraph;z-index:-17246" coordorigin="9914,-290" coordsize="80,794">
            <v:group style="position:absolute;left:9955;top:-250;width:2;height:271" coordorigin="9955,-250" coordsize="2,271">
              <v:shape style="position:absolute;left:9955;top:-250;width:2;height:271" coordorigin="9955,-250" coordsize="0,271" path="m9955,21l9955,-250e" filled="f" stroked="t" strokeweight="4.012054pt" strokecolor="#909397">
                <v:path arrowok="t"/>
              </v:shape>
            </v:group>
            <v:group style="position:absolute;left:9955;top:7;width:2;height:457" coordorigin="9955,7" coordsize="2,457">
              <v:shape style="position:absolute;left:9955;top:7;width:2;height:457" coordorigin="9955,7" coordsize="0,457" path="m9955,464l9955,7e" filled="f" stroked="t" strokeweight="4.012054pt" strokecolor="#838C9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25.107056pt;margin-top:1.53726pt;width:.1pt;height:12.85368pt;mso-position-horizontal-relative:page;mso-position-vertical-relative:paragraph;z-index:-17245" coordorigin="10502,31" coordsize="2,257">
            <v:shape style="position:absolute;left:10502;top:31;width:2;height:257" coordorigin="10502,31" coordsize="0,257" path="m10502,288l10502,31e" filled="f" stroked="t" strokeweight=".944013pt" strokecolor="#7C807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9.706604pt;margin-top:2.287113pt;width:5.4846pt;height:18pt;mso-position-horizontal-relative:page;mso-position-vertical-relative:paragraph;z-index:-17244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Times New Roman" w:hAnsi="Times New Roman" w:cs="Times New Roman" w:eastAsia="Times New Roman"/>
                      <w:sz w:val="36"/>
                      <w:szCs w:val="3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545656"/>
                      <w:spacing w:val="0"/>
                      <w:w w:val="109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0"/>
          <w:w w:val="92"/>
        </w:rPr>
        <w:t>BAŞKANLIGI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1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840" w:bottom="280" w:left="0" w:right="140"/>
          <w:cols w:num="2" w:equalWidth="0">
            <w:col w:w="1449" w:space="1949"/>
            <w:col w:w="8382"/>
          </w:cols>
        </w:sectPr>
      </w:pPr>
      <w:rPr/>
    </w:p>
    <w:p>
      <w:pPr>
        <w:spacing w:before="0" w:after="0" w:line="214" w:lineRule="exact"/>
        <w:ind w:left="878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0"/>
          <w:szCs w:val="20"/>
          <w:color w:val="282828"/>
          <w:spacing w:val="0"/>
          <w:w w:val="77"/>
        </w:rPr>
        <w:t>BÜYÜKŞEHIR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YANGIN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75" w:lineRule="exact"/>
        <w:ind w:left="925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</w:rPr>
        <w:t>BELEDIYESI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8" w:after="0" w:line="70" w:lineRule="exact"/>
        <w:jc w:val="left"/>
        <w:rPr>
          <w:sz w:val="7"/>
          <w:szCs w:val="7"/>
        </w:rPr>
      </w:pPr>
      <w:rPr/>
      <w:r>
        <w:rPr>
          <w:sz w:val="7"/>
          <w:szCs w:val="7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365.925446" w:type="dxa"/>
      </w:tblPr>
      <w:tblGrid/>
      <w:tr>
        <w:trPr>
          <w:trHeight w:val="246" w:hRule="exact"/>
        </w:trPr>
        <w:tc>
          <w:tcPr>
            <w:tcW w:w="1215" w:type="dxa"/>
            <w:tcBorders>
              <w:top w:val="single" w:sz="5.66408" w:space="0" w:color="60606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9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w w:val="63"/>
              </w:rPr>
              <w:t>Q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-7"/>
                <w:w w:val="63"/>
              </w:rPr>
              <w:t>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12"/>
                <w:w w:val="61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0"/>
                <w:w w:val="96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0"/>
                <w:w w:val="97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468" w:type="dxa"/>
            <w:tcBorders>
              <w:top w:val="single" w:sz="5.66408" w:space="0" w:color="60606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171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20.0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1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-7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40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308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2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11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5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-8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32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6189" w:type="dxa"/>
            <w:gridSpan w:val="2"/>
            <w:tcBorders>
              <w:top w:val="single" w:sz="5.66408" w:space="0" w:color="606060"/>
              <w:bottom w:val="nil" w:sz="6" w:space="0" w:color="auto"/>
              <w:left w:val="nil" w:sz="6" w:space="0" w:color="auto"/>
              <w:right w:val="single" w:sz="5.66408" w:space="0" w:color="676767"/>
            </w:tcBorders>
          </w:tcPr>
          <w:p>
            <w:pPr>
              <w:spacing w:before="0" w:after="0" w:line="239" w:lineRule="exact"/>
              <w:ind w:left="277" w:right="-20"/>
              <w:jc w:val="left"/>
              <w:tabs>
                <w:tab w:pos="228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2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7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:1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6"/>
                <w:w w:val="100"/>
              </w:rPr>
              <w:t>8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27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5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12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15"/>
                <w:w w:val="113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7"/>
                <w:w w:val="99"/>
              </w:rPr>
              <w:t>c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11"/>
                <w:w w:val="61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0"/>
                <w:w w:val="107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35" w:hRule="exact"/>
        </w:trPr>
        <w:tc>
          <w:tcPr>
            <w:tcW w:w="1215" w:type="dxa"/>
            <w:tcBorders>
              <w:top w:val="nil" w:sz="6" w:space="0" w:color="auto"/>
              <w:bottom w:val="single" w:sz="5.6640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9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8"/>
                <w:w w:val="89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0"/>
                <w:w w:val="89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2"/>
                <w:w w:val="89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89"/>
              </w:rPr>
              <w:t>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13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12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8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468" w:type="dxa"/>
            <w:tcBorders>
              <w:top w:val="nil" w:sz="6" w:space="0" w:color="auto"/>
              <w:bottom w:val="single" w:sz="5.6640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18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7"/>
              </w:rPr>
              <w:t>20.0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7"/>
                <w:w w:val="97"/>
              </w:rPr>
              <w:t>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4"/>
                <w:w w:val="87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8"/>
              </w:rPr>
              <w:t>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12"/>
                <w:w w:val="98"/>
              </w:rPr>
              <w:t>0</w:t>
            </w:r>
            <w:r>
              <w:rPr>
                <w:rFonts w:ascii="Arial" w:hAnsi="Arial" w:cs="Arial" w:eastAsia="Arial"/>
                <w:sz w:val="26"/>
                <w:szCs w:val="26"/>
                <w:color w:val="3B3B3B"/>
                <w:spacing w:val="-15"/>
                <w:w w:val="164"/>
              </w:rPr>
              <w:t>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6"/>
              </w:rPr>
              <w:t>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400" w:type="dxa"/>
            <w:tcBorders>
              <w:top w:val="nil" w:sz="6" w:space="0" w:color="auto"/>
              <w:bottom w:val="single" w:sz="5.66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308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82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3"/>
                <w:w w:val="82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0"/>
                <w:w w:val="82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-32"/>
                <w:w w:val="82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82"/>
                <w:position w:val="-1"/>
              </w:rPr>
              <w:t>11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20"/>
                <w:w w:val="8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  <w:position w:val="-1"/>
              </w:rPr>
              <w:t>:3297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189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66408" w:space="0" w:color="676767"/>
            </w:tcBorders>
          </w:tcPr>
          <w:p>
            <w:pPr>
              <w:spacing w:before="0" w:after="0" w:line="223" w:lineRule="exact"/>
              <w:ind w:left="277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9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8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18" w:hRule="exact"/>
        </w:trPr>
        <w:tc>
          <w:tcPr>
            <w:tcW w:w="11271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3"/>
              </w:rPr>
              <w:t>Bildiri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6"/>
                <w:w w:val="93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6"/>
                <w:w w:val="93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3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3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6136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No: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6"/>
                <w:w w:val="93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7"/>
                <w:w w:val="93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3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3"/>
              </w:rPr>
              <w:t>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20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0"/>
                <w:w w:val="93"/>
              </w:rPr>
              <w:t>Eg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6"/>
                <w:w w:val="93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3"/>
              </w:rPr>
              <w:t>menli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3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38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3"/>
              </w:rPr>
              <w:t>Mah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3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3"/>
                <w:w w:val="93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545656"/>
                <w:spacing w:val="0"/>
                <w:w w:val="93"/>
                <w:i/>
              </w:rPr>
              <w:t>1</w:t>
            </w:r>
            <w:r>
              <w:rPr>
                <w:rFonts w:ascii="Arial" w:hAnsi="Arial" w:cs="Arial" w:eastAsia="Arial"/>
                <w:sz w:val="19"/>
                <w:szCs w:val="19"/>
                <w:color w:val="545656"/>
                <w:spacing w:val="-14"/>
                <w:w w:val="93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Bornova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58" w:hRule="exact"/>
        </w:trPr>
        <w:tc>
          <w:tcPr>
            <w:tcW w:w="1215" w:type="dxa"/>
            <w:tcBorders>
              <w:top w:val="single" w:sz="5.66408" w:space="0" w:color="575757"/>
              <w:bottom w:val="single" w:sz="5.66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1"/>
                <w:w w:val="90"/>
              </w:rPr>
              <w:t>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0"/>
                <w:w w:val="9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8"/>
                <w:w w:val="90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1"/>
                <w:w w:val="9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0"/>
                <w:w w:val="90"/>
              </w:rPr>
              <w:t>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16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5325" w:type="dxa"/>
            <w:gridSpan w:val="3"/>
            <w:tcBorders>
              <w:top w:val="single" w:sz="5.66408" w:space="0" w:color="575757"/>
              <w:bottom w:val="single" w:sz="5.66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6" w:lineRule="exact"/>
              <w:ind w:left="19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6136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No: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6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anı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6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6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1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nli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7"/>
              </w:rPr>
              <w:t>Mah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8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22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545656"/>
                <w:spacing w:val="0"/>
                <w:w w:val="83"/>
                <w:i/>
              </w:rPr>
              <w:t>1</w:t>
            </w:r>
            <w:r>
              <w:rPr>
                <w:rFonts w:ascii="Arial" w:hAnsi="Arial" w:cs="Arial" w:eastAsia="Arial"/>
                <w:sz w:val="19"/>
                <w:szCs w:val="19"/>
                <w:color w:val="545656"/>
                <w:spacing w:val="2"/>
                <w:w w:val="83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Bornova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4732" w:type="dxa"/>
            <w:tcBorders>
              <w:top w:val="single" w:sz="5.66408" w:space="0" w:color="60606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40" w:hRule="exact"/>
        </w:trPr>
        <w:tc>
          <w:tcPr>
            <w:tcW w:w="1215" w:type="dxa"/>
            <w:tcBorders>
              <w:top w:val="single" w:sz="5.66408" w:space="0" w:color="575757"/>
              <w:bottom w:val="single" w:sz="5.6640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w w:val="86"/>
              </w:rPr>
              <w:t>Ya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12"/>
                <w:w w:val="87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0"/>
                <w:w w:val="89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5325" w:type="dxa"/>
            <w:gridSpan w:val="3"/>
            <w:tcBorders>
              <w:top w:val="single" w:sz="5.66408" w:space="0" w:color="575757"/>
              <w:bottom w:val="single" w:sz="5.6640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6" w:lineRule="exact"/>
              <w:ind w:left="166" w:right="-20"/>
              <w:jc w:val="left"/>
              <w:tabs>
                <w:tab w:pos="306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6"/>
                <w:w w:val="100"/>
              </w:rPr>
              <w:t>Ç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</w:rPr>
              <w:t>öp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8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1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>ını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8282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10"/>
                <w:w w:val="85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0"/>
                <w:w w:val="86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-3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11"/>
                <w:w w:val="93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9"/>
                <w:w w:val="93"/>
                <w:position w:val="-1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3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3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3"/>
                <w:w w:val="93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3"/>
                <w:position w:val="-1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3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25"/>
                <w:w w:val="93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  <w:position w:val="-1"/>
              </w:rPr>
              <w:t>sınıfı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732" w:type="dxa"/>
            <w:tcBorders>
              <w:top w:val="nil" w:sz="6" w:space="0" w:color="auto"/>
              <w:bottom w:val="single" w:sz="5.66408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25" w:lineRule="exact"/>
              <w:ind w:left="101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8"/>
                <w:w w:val="81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0"/>
                <w:w w:val="86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-2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77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3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0"/>
                <w:w w:val="100"/>
                <w:position w:val="-1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100"/>
                <w:position w:val="-1"/>
              </w:rPr>
              <w:t>Sebebi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-6"/>
                <w:w w:val="107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96"/>
                <w:position w:val="-1"/>
              </w:rPr>
              <w:t>Tedbirsizli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3"/>
                <w:w w:val="97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0"/>
                <w:w w:val="49"/>
                <w:position w:val="-1"/>
              </w:rPr>
              <w:t>_{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-35"/>
                <w:w w:val="50"/>
                <w:position w:val="-1"/>
              </w:rPr>
              <w:t>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81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3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1"/>
                <w:w w:val="105"/>
                <w:position w:val="-1"/>
              </w:rPr>
              <w:t>ç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52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-2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0"/>
                <w:w w:val="81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B3B3B"/>
                <w:spacing w:val="19"/>
                <w:w w:val="81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45656"/>
                <w:spacing w:val="0"/>
                <w:w w:val="102"/>
                <w:position w:val="-1"/>
              </w:rPr>
              <w:t>ate&amp;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spacing w:before="36" w:after="0" w:line="167" w:lineRule="auto"/>
        <w:ind w:left="3837" w:right="3467" w:firstLine="-3427"/>
        <w:jc w:val="left"/>
        <w:tabs>
          <w:tab w:pos="3820" w:val="left"/>
          <w:tab w:pos="6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6.979858pt;margin-top:8.286219pt;width:54.666133pt;height:30pt;mso-position-horizontal-relative:page;mso-position-vertical-relative:paragraph;z-index:-17243" type="#_x0000_t202" filled="f" stroked="f">
            <v:textbox inset="0,0,0,0">
              <w:txbxContent>
                <w:p>
                  <w:pPr>
                    <w:spacing w:before="0" w:after="0" w:line="600" w:lineRule="exact"/>
                    <w:ind w:right="-130"/>
                    <w:jc w:val="left"/>
                    <w:rPr>
                      <w:rFonts w:ascii="Arial" w:hAnsi="Arial" w:cs="Arial" w:eastAsia="Arial"/>
                      <w:sz w:val="60"/>
                      <w:szCs w:val="60"/>
                    </w:rPr>
                  </w:pPr>
                  <w:rPr/>
                  <w:r>
                    <w:rPr>
                      <w:rFonts w:ascii="Arial" w:hAnsi="Arial" w:cs="Arial" w:eastAsia="Arial"/>
                      <w:sz w:val="60"/>
                      <w:szCs w:val="60"/>
                      <w:color w:val="AEAEAE"/>
                      <w:spacing w:val="0"/>
                      <w:w w:val="4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60"/>
                      <w:szCs w:val="60"/>
                      <w:color w:val="AEAEAE"/>
                      <w:spacing w:val="36"/>
                      <w:w w:val="44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0"/>
                      <w:szCs w:val="60"/>
                      <w:color w:val="808283"/>
                      <w:spacing w:val="0"/>
                      <w:w w:val="66"/>
                      <w:position w:val="-1"/>
                    </w:rPr>
                    <w:t>=</w:t>
                  </w:r>
                  <w:r>
                    <w:rPr>
                      <w:rFonts w:ascii="Arial" w:hAnsi="Arial" w:cs="Arial" w:eastAsia="Arial"/>
                      <w:sz w:val="60"/>
                      <w:szCs w:val="60"/>
                      <w:color w:val="808283"/>
                      <w:spacing w:val="5"/>
                      <w:w w:val="67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60"/>
                      <w:szCs w:val="60"/>
                      <w:color w:val="C1C1BF"/>
                      <w:spacing w:val="0"/>
                      <w:w w:val="73"/>
                      <w:position w:val="-1"/>
                    </w:rPr>
                    <w:t>_--</w:t>
                  </w:r>
                  <w:r>
                    <w:rPr>
                      <w:rFonts w:ascii="Arial" w:hAnsi="Arial" w:cs="Arial" w:eastAsia="Arial"/>
                      <w:sz w:val="60"/>
                      <w:szCs w:val="6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-7"/>
        </w:rPr>
        <w:t>Kul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3"/>
          <w:position w:val="-7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3"/>
          <w:w w:val="93"/>
          <w:position w:val="-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-7"/>
        </w:rPr>
        <w:t>mm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93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29"/>
          <w:position w:val="-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29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Betonanne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elik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left="4597" w:right="-20"/>
        <w:jc w:val="left"/>
        <w:tabs>
          <w:tab w:pos="5180" w:val="left"/>
          <w:tab w:pos="6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7"/>
          <w:szCs w:val="37"/>
          <w:color w:val="3B3B3B"/>
          <w:spacing w:val="0"/>
          <w:w w:val="71"/>
          <w:position w:val="2"/>
        </w:rPr>
        <w:t>J</w:t>
      </w:r>
      <w:r>
        <w:rPr>
          <w:rFonts w:ascii="Arial" w:hAnsi="Arial" w:cs="Arial" w:eastAsia="Arial"/>
          <w:sz w:val="37"/>
          <w:szCs w:val="37"/>
          <w:color w:val="3B3B3B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7"/>
          <w:szCs w:val="37"/>
          <w:color w:val="3B3B3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40"/>
          <w:szCs w:val="40"/>
          <w:color w:val="3B3B3B"/>
          <w:spacing w:val="0"/>
          <w:w w:val="71"/>
          <w:position w:val="2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3B3B3B"/>
          <w:spacing w:val="-60"/>
          <w:w w:val="71"/>
          <w:position w:val="2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40"/>
          <w:szCs w:val="40"/>
          <w:color w:val="3B3B3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85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86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7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10"/>
          <w:w w:val="94"/>
          <w:position w:val="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8"/>
          <w:position w:val="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89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2"/>
          <w:position w:val="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2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62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2"/>
        </w:rPr>
        <w:t>Altı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94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94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6"/>
          <w:w w:val="94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  <w:position w:val="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7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92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18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8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30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9" w:after="0" w:line="281" w:lineRule="auto"/>
        <w:ind w:left="2124" w:right="4117" w:firstLine="-1709"/>
        <w:jc w:val="left"/>
        <w:tabs>
          <w:tab w:pos="2120" w:val="left"/>
          <w:tab w:pos="5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8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yi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4"/>
          <w:w w:val="6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7"/>
          <w:position w:val="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62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  <w:position w:val="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8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2"/>
          <w:position w:val="0"/>
        </w:rPr>
        <w:t>jKi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97"/>
          <w:position w:val="0"/>
        </w:rPr>
        <w:t>ra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6"/>
          <w:w w:val="97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2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66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67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miri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4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av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Samet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MUTLU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2124" w:right="-20"/>
        <w:jc w:val="left"/>
        <w:tabs>
          <w:tab w:pos="4880" w:val="left"/>
          <w:tab w:pos="7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656"/>
          <w:w w:val="71"/>
        </w:rPr>
        <w:t>!A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6"/>
          <w:w w:val="102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:18:28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81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1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91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2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18:29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406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71"/>
          <w:position w:val="0"/>
        </w:rPr>
        <w:t>!A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1"/>
        </w:rPr>
        <w:t>Plakas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96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29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106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415" w:right="-20"/>
        <w:jc w:val="left"/>
        <w:tabs>
          <w:tab w:pos="4880" w:val="left"/>
          <w:tab w:pos="7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10"/>
          <w:w w:val="9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5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10"/>
          <w:w w:val="91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1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91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8"/>
          <w:w w:val="91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2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7"/>
          <w:w w:val="99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79"/>
          <w:position w:val="-1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29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27"/>
          <w:w w:val="12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3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4914" w:right="-20"/>
        <w:jc w:val="left"/>
        <w:tabs>
          <w:tab w:pos="7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1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9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7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6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488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656"/>
          <w:w w:val="6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w w:val="6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mıı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1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94"/>
        </w:rPr>
        <w:t>t-Jandarına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6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07" w:lineRule="exact"/>
        <w:ind w:left="2138" w:right="-20"/>
        <w:jc w:val="left"/>
        <w:tabs>
          <w:tab w:pos="4880" w:val="left"/>
          <w:tab w:pos="7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94"/>
          <w:position w:val="-2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95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1"/>
          <w:position w:val="-2"/>
        </w:rPr>
        <w:t>son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2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61"/>
          <w:position w:val="-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5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5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ı: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-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95"/>
          <w:position w:val="-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93"/>
          <w:position w:val="-2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92"/>
          <w:position w:val="-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2"/>
          <w:w w:val="72"/>
          <w:position w:val="-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98"/>
          <w:position w:val="-2"/>
        </w:rPr>
        <w:t>gaz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99"/>
          <w:position w:val="-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7"/>
          <w:w w:val="98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79"/>
          <w:position w:val="-2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82" w:lineRule="exact"/>
        <w:ind w:left="406" w:right="-20"/>
        <w:jc w:val="left"/>
        <w:tabs>
          <w:tab w:pos="2120" w:val="left"/>
          <w:tab w:pos="4880" w:val="left"/>
          <w:tab w:pos="7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-28"/>
          <w:w w:val="64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6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9"/>
          <w:w w:val="63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62"/>
          <w:position w:val="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14"/>
          <w:w w:val="16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7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ıcı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0"/>
        </w:rPr>
        <w:t>ık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4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94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0"/>
        </w:rPr>
        <w:t>!A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88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6"/>
          <w:w w:val="88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84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97"/>
          <w:position w:val="1"/>
        </w:rPr>
        <w:t>ers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12"/>
          <w:w w:val="98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8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1"/>
          <w:w w:val="111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1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406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Gitmi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88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98"/>
          <w:position w:val="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2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67"/>
          <w:position w:val="0"/>
        </w:rPr>
        <w:t>ilş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68"/>
          <w:position w:val="0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214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Vardıımı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5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6"/>
          <w:w w:val="10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12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7"/>
          <w:w w:val="10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214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5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17"/>
          <w:w w:val="11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1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1"/>
          <w:w w:val="104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9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3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28" w:lineRule="exact"/>
        <w:ind w:left="415" w:right="2982" w:firstLine="-9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.788105pt;margin-top:4.442856pt;width:5.50440pt;height:16.5pt;mso-position-horizontal-relative:page;mso-position-vertical-relative:paragraph;z-index:-17240" type="#_x0000_t202" filled="f" stroked="f">
            <v:textbox inset="0,0,0,0">
              <w:txbxContent>
                <w:p>
                  <w:pPr>
                    <w:spacing w:before="0" w:after="0" w:line="330" w:lineRule="exact"/>
                    <w:ind w:right="-90"/>
                    <w:jc w:val="left"/>
                    <w:rPr>
                      <w:rFonts w:ascii="Arial" w:hAnsi="Arial" w:cs="Arial" w:eastAsia="Arial"/>
                      <w:sz w:val="33"/>
                      <w:szCs w:val="33"/>
                    </w:rPr>
                  </w:pPr>
                  <w:rPr/>
                  <w:r>
                    <w:rPr>
                      <w:rFonts w:ascii="Arial" w:hAnsi="Arial" w:cs="Arial" w:eastAsia="Arial"/>
                      <w:sz w:val="33"/>
                      <w:szCs w:val="33"/>
                      <w:color w:val="AEAEAE"/>
                      <w:spacing w:val="0"/>
                      <w:w w:val="60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8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nldığında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4906" w:right="393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19"/>
        </w:rPr>
        <w:t>öndürmede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1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Kullanı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8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8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söndüıi\cü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5" w:lineRule="exact"/>
        <w:ind w:left="406" w:right="-20"/>
        <w:jc w:val="left"/>
        <w:tabs>
          <w:tab w:pos="3340" w:val="left"/>
          <w:tab w:pos="4880" w:val="left"/>
          <w:tab w:pos="6740" w:val="left"/>
          <w:tab w:pos="8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Söndürmc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tım3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6"/>
          <w:w w:val="72"/>
          <w:position w:val="-4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86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37"/>
          <w:w w:val="104"/>
          <w:position w:val="-4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-4"/>
        </w:rPr>
        <w:t>_pük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-4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0"/>
          <w:position w:val="-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71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9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3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0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8"/>
          <w:w w:val="9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9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3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2"/>
          <w:position w:val="-4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3" w:lineRule="exact"/>
        <w:ind w:left="5721" w:right="-20"/>
        <w:jc w:val="left"/>
        <w:tabs>
          <w:tab w:pos="6760" w:val="left"/>
          <w:tab w:pos="80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26"/>
          <w:position w:val="3"/>
        </w:rPr>
        <w:t>05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545656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545656"/>
          <w:spacing w:val="-57"/>
          <w:w w:val="62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54565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545656"/>
          <w:spacing w:val="0"/>
          <w:w w:val="99"/>
          <w:position w:val="0"/>
        </w:rPr>
      </w:r>
      <w:r>
        <w:rPr>
          <w:rFonts w:ascii="Arial" w:hAnsi="Arial" w:cs="Arial" w:eastAsia="Arial"/>
          <w:sz w:val="38"/>
          <w:szCs w:val="38"/>
          <w:color w:val="545656"/>
          <w:spacing w:val="0"/>
          <w:w w:val="99"/>
          <w:u w:val="single" w:color="484848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545656"/>
          <w:spacing w:val="39"/>
          <w:w w:val="100"/>
          <w:u w:val="single" w:color="484848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545656"/>
          <w:spacing w:val="39"/>
          <w:w w:val="100"/>
          <w:u w:val="single" w:color="484848"/>
          <w:position w:val="0"/>
        </w:rPr>
      </w:r>
      <w:r>
        <w:rPr>
          <w:rFonts w:ascii="Arial" w:hAnsi="Arial" w:cs="Arial" w:eastAsia="Arial"/>
          <w:sz w:val="38"/>
          <w:szCs w:val="38"/>
          <w:color w:val="545656"/>
          <w:spacing w:val="39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545656"/>
          <w:spacing w:val="-73"/>
          <w:w w:val="100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545656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2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konteyneri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  <w:position w:val="1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EAEAE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EAEAE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kavrulnıa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za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1"/>
        </w:rPr>
        <w:t>görmüştür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97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97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hmini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  <w:position w:val="1"/>
        </w:rPr>
        <w:t>zarar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98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6"/>
          <w:w w:val="97"/>
          <w:position w:val="1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2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8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100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24" w:lineRule="exact"/>
        <w:ind w:left="415" w:right="9050" w:firstLine="-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92"/>
        </w:rPr>
        <w:t>rr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L'dir.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6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217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apıla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başlangıcınıiı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kenarın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9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11"/>
          <w:w w:val="9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28" w:lineRule="exact"/>
        <w:ind w:left="2124" w:right="78" w:firstLine="-1713"/>
        <w:jc w:val="left"/>
        <w:tabs>
          <w:tab w:pos="6060" w:val="left"/>
          <w:tab w:pos="6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Yangm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8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6"/>
          <w:w w:val="8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5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sonışturnıada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rsiz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1"/>
        </w:rPr>
        <w:t>yakı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4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8"/>
          <w:w w:val="94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5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1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şi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1"/>
        </w:rPr>
        <w:t>kont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7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12"/>
          <w:w w:val="93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2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dışına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1"/>
        </w:rPr>
        <w:t>çıka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7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etrafındaki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çöp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1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0"/>
        </w:rPr>
        <w:t>ltutuşturnıası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6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8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0"/>
        </w:rPr>
        <w:t>naatine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  <w:position w:val="0"/>
        </w:rPr>
        <w:t>varılmıştı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99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31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06" w:right="-20"/>
        <w:jc w:val="left"/>
        <w:tabs>
          <w:tab w:pos="2120" w:val="left"/>
          <w:tab w:pos="6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E6E6E"/>
          <w:w w:val="53"/>
        </w:rPr>
        <w:t>[!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11"/>
          <w:w w:val="5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80"/>
        </w:rPr>
        <w:t>Ml!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11"/>
          <w:w w:val="81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545656"/>
          <w:spacing w:val="0"/>
          <w:w w:val="51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545656"/>
          <w:spacing w:val="14"/>
          <w:w w:val="5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19"/>
          <w:w w:val="10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Bedeli: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57" w:lineRule="exact"/>
        <w:ind w:left="-475" w:right="-20"/>
        <w:jc w:val="left"/>
        <w:tabs>
          <w:tab w:pos="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6E6E6E"/>
          <w:spacing w:val="-351"/>
          <w:w w:val="349"/>
          <w:position w:val="-1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4"/>
          <w:position w:val="-5"/>
        </w:rPr>
        <w:t>Aı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5"/>
        </w:rPr>
        <w:t>lereç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5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140"/>
        </w:sectPr>
      </w:pPr>
      <w:rPr/>
    </w:p>
    <w:p>
      <w:pPr>
        <w:spacing w:before="78" w:after="0" w:line="226" w:lineRule="exact"/>
        <w:ind w:left="41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4" w:lineRule="exact"/>
        <w:ind w:left="110" w:right="10130"/>
        <w:jc w:val="center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4"/>
          <w:position w:val="-3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left="-35" w:right="989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  <w:position w:val="1"/>
        </w:rPr>
        <w:t>Kıme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0" w:right="140"/>
          <w:cols w:num="2" w:equalWidth="0">
            <w:col w:w="1320" w:space="57"/>
            <w:col w:w="10403"/>
          </w:cols>
        </w:sectPr>
      </w:pPr>
      <w:rPr/>
    </w:p>
    <w:p>
      <w:pPr>
        <w:spacing w:before="2" w:after="0" w:line="240" w:lineRule="auto"/>
        <w:ind w:left="42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restim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Edild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5"/>
          <w:w w:val="94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420" w:right="-20"/>
        <w:jc w:val="left"/>
        <w:tabs>
          <w:tab w:pos="2140" w:val="left"/>
          <w:tab w:pos="6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87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rilı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2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20.05.2017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86"/>
        </w:rPr>
        <w:t>!Saa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8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5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18:37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4" w:lineRule="exact"/>
        <w:ind w:left="448" w:right="-20"/>
        <w:jc w:val="left"/>
        <w:tabs>
          <w:tab w:pos="2140" w:val="left"/>
          <w:tab w:pos="8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8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rsa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3B3B3B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Işıkkent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gnıbu</w:t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ONAYLAYAN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140"/>
        </w:sectPr>
      </w:pPr>
      <w:rPr/>
    </w:p>
    <w:p>
      <w:pPr>
        <w:spacing w:before="34" w:after="0" w:line="240" w:lineRule="auto"/>
        <w:ind w:left="2289" w:right="-74"/>
        <w:jc w:val="left"/>
        <w:tabs>
          <w:tab w:pos="4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9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6" w:lineRule="exact"/>
        <w:ind w:left="529" w:right="-20"/>
        <w:jc w:val="left"/>
        <w:tabs>
          <w:tab w:pos="5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.556385pt;margin-top:9.115568pt;width:4.96716pt;height:4pt;mso-position-horizontal-relative:page;mso-position-vertical-relative:paragraph;z-index:-17242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3B3B3B"/>
                      <w:w w:val="70"/>
                    </w:rPr>
                    <w:t>&lt;1.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3B3B3B"/>
                      <w:w w:val="71"/>
                    </w:rPr>
                    <w:t>)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Courier New" w:hAnsi="Courier New" w:cs="Courier New" w:eastAsia="Courier New"/>
          <w:sz w:val="13"/>
          <w:szCs w:val="13"/>
          <w:color w:val="3B3B3B"/>
          <w:spacing w:val="0"/>
          <w:w w:val="56"/>
          <w:i/>
          <w:position w:val="3"/>
        </w:rPr>
        <w:t>"i:)</w:t>
      </w:r>
      <w:r>
        <w:rPr>
          <w:rFonts w:ascii="Courier New" w:hAnsi="Courier New" w:cs="Courier New" w:eastAsia="Courier New"/>
          <w:sz w:val="13"/>
          <w:szCs w:val="13"/>
          <w:color w:val="3B3B3B"/>
          <w:spacing w:val="0"/>
          <w:w w:val="100"/>
          <w:i/>
          <w:position w:val="3"/>
        </w:rPr>
        <w:tab/>
      </w:r>
      <w:r>
        <w:rPr>
          <w:rFonts w:ascii="Courier New" w:hAnsi="Courier New" w:cs="Courier New" w:eastAsia="Courier New"/>
          <w:sz w:val="13"/>
          <w:szCs w:val="13"/>
          <w:color w:val="3B3B3B"/>
          <w:spacing w:val="0"/>
          <w:w w:val="100"/>
          <w:i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  <w:position w:val="-2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  <w:position w:val="-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97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Anıiri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4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545656"/>
          <w:spacing w:val="0"/>
          <w:w w:val="62"/>
          <w:position w:val="-19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545656"/>
          <w:spacing w:val="0"/>
          <w:w w:val="62"/>
          <w:position w:val="-19"/>
        </w:rPr>
        <w:t>Z</w:t>
      </w:r>
      <w:r>
        <w:rPr>
          <w:rFonts w:ascii="Times New Roman" w:hAnsi="Times New Roman" w:cs="Times New Roman" w:eastAsia="Times New Roman"/>
          <w:sz w:val="26"/>
          <w:szCs w:val="26"/>
          <w:color w:val="545656"/>
          <w:spacing w:val="0"/>
          <w:w w:val="62"/>
          <w:position w:val="-19"/>
        </w:rPr>
        <w:t> </w:t>
      </w:r>
      <w:r>
        <w:rPr>
          <w:rFonts w:ascii="Arial" w:hAnsi="Arial" w:cs="Arial" w:eastAsia="Arial"/>
          <w:sz w:val="27"/>
          <w:szCs w:val="27"/>
          <w:color w:val="545656"/>
          <w:spacing w:val="0"/>
          <w:w w:val="62"/>
          <w:b/>
          <w:bCs/>
          <w:position w:val="-19"/>
        </w:rPr>
        <w:t>L&gt;Mayı</w:t>
      </w:r>
      <w:r>
        <w:rPr>
          <w:rFonts w:ascii="Arial" w:hAnsi="Arial" w:cs="Arial" w:eastAsia="Arial"/>
          <w:sz w:val="27"/>
          <w:szCs w:val="27"/>
          <w:color w:val="545656"/>
          <w:spacing w:val="1"/>
          <w:w w:val="62"/>
          <w:b/>
          <w:bCs/>
          <w:position w:val="-19"/>
        </w:rPr>
        <w:t> </w:t>
      </w:r>
      <w:r>
        <w:rPr>
          <w:rFonts w:ascii="Arial" w:hAnsi="Arial" w:cs="Arial" w:eastAsia="Arial"/>
          <w:sz w:val="27"/>
          <w:szCs w:val="27"/>
          <w:color w:val="545656"/>
          <w:spacing w:val="0"/>
          <w:w w:val="62"/>
          <w:b/>
          <w:bCs/>
          <w:position w:val="-19"/>
        </w:rPr>
        <w:t>Jfij7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140"/>
          <w:cols w:num="2" w:equalWidth="0">
            <w:col w:w="6211" w:space="2672"/>
            <w:col w:w="2897"/>
          </w:cols>
        </w:sectPr>
      </w:pPr>
      <w:rPr/>
    </w:p>
    <w:p>
      <w:pPr>
        <w:spacing w:before="84" w:after="0" w:line="348" w:lineRule="exact"/>
        <w:ind w:left="505" w:right="-20"/>
        <w:jc w:val="left"/>
        <w:rPr>
          <w:rFonts w:ascii="Arial" w:hAnsi="Arial" w:cs="Arial" w:eastAsia="Arial"/>
          <w:sz w:val="35"/>
          <w:szCs w:val="35"/>
        </w:rPr>
      </w:pPr>
      <w:rPr/>
      <w:r>
        <w:rPr>
          <w:rFonts w:ascii="Arial" w:hAnsi="Arial" w:cs="Arial" w:eastAsia="Arial"/>
          <w:sz w:val="35"/>
          <w:szCs w:val="35"/>
          <w:color w:val="545656"/>
          <w:spacing w:val="3"/>
          <w:w w:val="26"/>
          <w:b/>
          <w:bCs/>
          <w:position w:val="-5"/>
        </w:rPr>
        <w:t>,</w:t>
      </w:r>
      <w:r>
        <w:rPr>
          <w:rFonts w:ascii="Arial" w:hAnsi="Arial" w:cs="Arial" w:eastAsia="Arial"/>
          <w:sz w:val="35"/>
          <w:szCs w:val="35"/>
          <w:color w:val="3B3B3B"/>
          <w:spacing w:val="0"/>
          <w:w w:val="79"/>
          <w:b/>
          <w:bCs/>
          <w:position w:val="-5"/>
        </w:rPr>
        <w:t>g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right="195"/>
        <w:jc w:val="right"/>
        <w:rPr>
          <w:rFonts w:ascii="Arial" w:hAnsi="Arial" w:cs="Arial" w:eastAsia="Arial"/>
          <w:sz w:val="33"/>
          <w:szCs w:val="33"/>
        </w:rPr>
      </w:pPr>
      <w:rPr/>
      <w:r>
        <w:rPr>
          <w:rFonts w:ascii="Arial" w:hAnsi="Arial" w:cs="Arial" w:eastAsia="Arial"/>
          <w:sz w:val="33"/>
          <w:szCs w:val="33"/>
          <w:color w:val="3A3F7E"/>
          <w:spacing w:val="0"/>
          <w:w w:val="61"/>
          <w:position w:val="-4"/>
        </w:rPr>
        <w:t>)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418" w:lineRule="exact"/>
        <w:ind w:left="2483" w:right="-187"/>
        <w:jc w:val="left"/>
        <w:rPr>
          <w:rFonts w:ascii="Arial" w:hAnsi="Arial" w:cs="Arial" w:eastAsia="Arial"/>
          <w:sz w:val="98"/>
          <w:szCs w:val="98"/>
        </w:rPr>
      </w:pPr>
      <w:rPr/>
      <w:r>
        <w:rPr>
          <w:rFonts w:ascii="Arial" w:hAnsi="Arial" w:cs="Arial" w:eastAsia="Arial"/>
          <w:sz w:val="98"/>
          <w:szCs w:val="98"/>
          <w:color w:val="545656"/>
          <w:spacing w:val="-82"/>
          <w:w w:val="144"/>
          <w:position w:val="-39"/>
        </w:rPr>
        <w:t>J</w:t>
      </w:r>
      <w:r>
        <w:rPr>
          <w:rFonts w:ascii="Arial" w:hAnsi="Arial" w:cs="Arial" w:eastAsia="Arial"/>
          <w:sz w:val="98"/>
          <w:szCs w:val="98"/>
          <w:color w:val="3A3F7E"/>
          <w:spacing w:val="0"/>
          <w:w w:val="55"/>
          <w:position w:val="-39"/>
        </w:rPr>
        <w:t>J</w:t>
      </w:r>
      <w:r>
        <w:rPr>
          <w:rFonts w:ascii="Arial" w:hAnsi="Arial" w:cs="Arial" w:eastAsia="Arial"/>
          <w:sz w:val="98"/>
          <w:szCs w:val="98"/>
          <w:color w:val="545656"/>
          <w:spacing w:val="0"/>
          <w:w w:val="27"/>
          <w:position w:val="-39"/>
        </w:rPr>
        <w:t>U</w:t>
      </w:r>
      <w:r>
        <w:rPr>
          <w:rFonts w:ascii="Arial" w:hAnsi="Arial" w:cs="Arial" w:eastAsia="Arial"/>
          <w:sz w:val="98"/>
          <w:szCs w:val="98"/>
          <w:color w:val="545656"/>
          <w:spacing w:val="-182"/>
          <w:w w:val="26"/>
          <w:position w:val="-39"/>
        </w:rPr>
        <w:t>T</w:t>
      </w:r>
      <w:r>
        <w:rPr>
          <w:rFonts w:ascii="Arial" w:hAnsi="Arial" w:cs="Arial" w:eastAsia="Arial"/>
          <w:sz w:val="98"/>
          <w:szCs w:val="98"/>
          <w:color w:val="6E6E6E"/>
          <w:spacing w:val="0"/>
          <w:w w:val="37"/>
          <w:position w:val="-39"/>
        </w:rPr>
        <w:t>L</w:t>
      </w:r>
      <w:r>
        <w:rPr>
          <w:rFonts w:ascii="Arial" w:hAnsi="Arial" w:cs="Arial" w:eastAsia="Arial"/>
          <w:sz w:val="98"/>
          <w:szCs w:val="98"/>
          <w:color w:val="000000"/>
          <w:spacing w:val="0"/>
          <w:w w:val="100"/>
          <w:position w:val="0"/>
        </w:rPr>
      </w:r>
    </w:p>
    <w:p>
      <w:pPr>
        <w:spacing w:before="0" w:after="0" w:line="1061" w:lineRule="exact"/>
        <w:ind w:right="-226"/>
        <w:jc w:val="left"/>
        <w:rPr>
          <w:rFonts w:ascii="Times New Roman" w:hAnsi="Times New Roman" w:cs="Times New Roman" w:eastAsia="Times New Roman"/>
          <w:sz w:val="124"/>
          <w:szCs w:val="1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4"/>
          <w:szCs w:val="124"/>
          <w:color w:val="3A3F7E"/>
          <w:spacing w:val="-326"/>
          <w:w w:val="62"/>
          <w:i/>
          <w:position w:val="-15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96"/>
          <w:position w:val="-28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92"/>
          <w:position w:val="-2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32"/>
          <w:w w:val="100"/>
          <w:position w:val="-28"/>
        </w:rPr>
        <w:t> </w:t>
      </w:r>
      <w:r>
        <w:rPr>
          <w:rFonts w:ascii="Times New Roman" w:hAnsi="Times New Roman" w:cs="Times New Roman" w:eastAsia="Times New Roman"/>
          <w:sz w:val="124"/>
          <w:szCs w:val="124"/>
          <w:color w:val="3A3F7E"/>
          <w:spacing w:val="-337"/>
          <w:w w:val="62"/>
          <w:i/>
          <w:position w:val="-15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  <w:position w:val="-28"/>
        </w:rPr>
        <w:t>ın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3"/>
          <w:w w:val="97"/>
          <w:position w:val="-28"/>
        </w:rPr>
        <w:t>e</w:t>
      </w:r>
      <w:r>
        <w:rPr>
          <w:rFonts w:ascii="Times New Roman" w:hAnsi="Times New Roman" w:cs="Times New Roman" w:eastAsia="Times New Roman"/>
          <w:sz w:val="124"/>
          <w:szCs w:val="124"/>
          <w:color w:val="3A3F7E"/>
          <w:spacing w:val="-301"/>
          <w:w w:val="62"/>
          <w:i/>
          <w:position w:val="-15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  <w:position w:val="-28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  <w:position w:val="-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2"/>
          <w:w w:val="98"/>
          <w:position w:val="-28"/>
        </w:rPr>
        <w:t>M</w:t>
      </w:r>
      <w:r>
        <w:rPr>
          <w:rFonts w:ascii="Times New Roman" w:hAnsi="Times New Roman" w:cs="Times New Roman" w:eastAsia="Times New Roman"/>
          <w:sz w:val="124"/>
          <w:szCs w:val="124"/>
          <w:color w:val="3A3F7E"/>
          <w:spacing w:val="-484"/>
          <w:w w:val="63"/>
          <w:i/>
          <w:position w:val="-15"/>
        </w:rPr>
        <w:t>4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  <w:position w:val="-28"/>
        </w:rPr>
        <w:t>UT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1"/>
          <w:w w:val="97"/>
          <w:position w:val="-28"/>
        </w:rPr>
        <w:t>L</w:t>
      </w:r>
      <w:r>
        <w:rPr>
          <w:rFonts w:ascii="Times New Roman" w:hAnsi="Times New Roman" w:cs="Times New Roman" w:eastAsia="Times New Roman"/>
          <w:sz w:val="124"/>
          <w:szCs w:val="124"/>
          <w:color w:val="3A3F7E"/>
          <w:spacing w:val="-228"/>
          <w:w w:val="62"/>
          <w:i/>
          <w:position w:val="-15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8"/>
          <w:position w:val="-28"/>
        </w:rPr>
        <w:t>U</w:t>
      </w:r>
      <w:r>
        <w:rPr>
          <w:rFonts w:ascii="Times New Roman" w:hAnsi="Times New Roman" w:cs="Times New Roman" w:eastAsia="Times New Roman"/>
          <w:sz w:val="124"/>
          <w:szCs w:val="124"/>
          <w:color w:val="3A3F7E"/>
          <w:spacing w:val="0"/>
          <w:w w:val="63"/>
          <w:i/>
          <w:position w:val="-15"/>
        </w:rPr>
        <w:t>!</w:t>
      </w:r>
      <w:r>
        <w:rPr>
          <w:rFonts w:ascii="Times New Roman" w:hAnsi="Times New Roman" w:cs="Times New Roman" w:eastAsia="Times New Roman"/>
          <w:sz w:val="124"/>
          <w:szCs w:val="12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2" w:lineRule="exact"/>
        <w:ind w:right="-104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37"/>
          <w:szCs w:val="37"/>
          <w:color w:val="C1C1BF"/>
          <w:spacing w:val="-32"/>
          <w:w w:val="114"/>
          <w:position w:val="-24"/>
        </w:rPr>
        <w:t>.</w:t>
      </w:r>
      <w:r>
        <w:rPr>
          <w:rFonts w:ascii="Arial" w:hAnsi="Arial" w:cs="Arial" w:eastAsia="Arial"/>
          <w:sz w:val="32"/>
          <w:szCs w:val="32"/>
          <w:color w:val="C1C1BF"/>
          <w:spacing w:val="-9"/>
          <w:w w:val="77"/>
          <w:position w:val="-14"/>
        </w:rPr>
        <w:t>.</w:t>
      </w:r>
      <w:r>
        <w:rPr>
          <w:rFonts w:ascii="Arial" w:hAnsi="Arial" w:cs="Arial" w:eastAsia="Arial"/>
          <w:sz w:val="23"/>
          <w:szCs w:val="23"/>
          <w:color w:val="AEAEAE"/>
          <w:spacing w:val="-9"/>
          <w:w w:val="102"/>
          <w:position w:val="-24"/>
        </w:rPr>
      </w:r>
      <w:r>
        <w:rPr>
          <w:rFonts w:ascii="Arial" w:hAnsi="Arial" w:cs="Arial" w:eastAsia="Arial"/>
          <w:sz w:val="23"/>
          <w:szCs w:val="23"/>
          <w:color w:val="AEAEAE"/>
          <w:spacing w:val="0"/>
          <w:w w:val="102"/>
          <w:shadow/>
          <w:position w:val="-24"/>
        </w:rPr>
        <w:t>.</w:t>
      </w:r>
      <w:r>
        <w:rPr>
          <w:rFonts w:ascii="Arial" w:hAnsi="Arial" w:cs="Arial" w:eastAsia="Arial"/>
          <w:sz w:val="23"/>
          <w:szCs w:val="23"/>
          <w:color w:val="AEAEAE"/>
          <w:spacing w:val="0"/>
          <w:w w:val="102"/>
          <w:position w:val="-24"/>
        </w:rPr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" w:right="-20"/>
        <w:jc w:val="left"/>
        <w:tabs>
          <w:tab w:pos="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65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3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18"/>
          <w:w w:val="13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!t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1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3"/>
          <w:w w:val="10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iye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9" w:after="0" w:line="65" w:lineRule="exact"/>
        <w:ind w:right="-20"/>
        <w:jc w:val="left"/>
        <w:tabs>
          <w:tab w:pos="154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545656"/>
          <w:spacing w:val="0"/>
          <w:w w:val="160"/>
          <w:position w:val="-18"/>
        </w:rPr>
        <w:t>.Bul</w:t>
      </w:r>
      <w:r>
        <w:rPr>
          <w:rFonts w:ascii="Arial" w:hAnsi="Arial" w:cs="Arial" w:eastAsia="Arial"/>
          <w:sz w:val="25"/>
          <w:szCs w:val="25"/>
          <w:color w:val="545656"/>
          <w:spacing w:val="0"/>
          <w:w w:val="160"/>
          <w:position w:val="-18"/>
        </w:rPr>
        <w:t> </w:t>
      </w:r>
      <w:r>
        <w:rPr>
          <w:rFonts w:ascii="Arial" w:hAnsi="Arial" w:cs="Arial" w:eastAsia="Arial"/>
          <w:sz w:val="25"/>
          <w:szCs w:val="25"/>
          <w:color w:val="545656"/>
          <w:spacing w:val="-10"/>
          <w:w w:val="160"/>
          <w:position w:val="-18"/>
        </w:rPr>
        <w:t>}</w:t>
      </w:r>
      <w:r>
        <w:rPr>
          <w:rFonts w:ascii="Arial" w:hAnsi="Arial" w:cs="Arial" w:eastAsia="Arial"/>
          <w:sz w:val="25"/>
          <w:szCs w:val="25"/>
          <w:color w:val="545656"/>
          <w:spacing w:val="-51"/>
          <w:w w:val="160"/>
          <w:position w:val="-18"/>
        </w:rPr>
        <w:t>'</w:t>
      </w:r>
      <w:r>
        <w:rPr>
          <w:rFonts w:ascii="Arial" w:hAnsi="Arial" w:cs="Arial" w:eastAsia="Arial"/>
          <w:sz w:val="25"/>
          <w:szCs w:val="25"/>
          <w:color w:val="808283"/>
          <w:spacing w:val="-2"/>
          <w:w w:val="92"/>
          <w:position w:val="-18"/>
        </w:rPr>
        <w:t>;</w:t>
      </w:r>
      <w:r>
        <w:rPr>
          <w:rFonts w:ascii="Arial" w:hAnsi="Arial" w:cs="Arial" w:eastAsia="Arial"/>
          <w:sz w:val="25"/>
          <w:szCs w:val="25"/>
          <w:color w:val="545656"/>
          <w:spacing w:val="-50"/>
          <w:w w:val="50"/>
          <w:position w:val="-18"/>
        </w:rPr>
        <w:t>ı</w:t>
      </w:r>
      <w:r>
        <w:rPr>
          <w:rFonts w:ascii="Arial" w:hAnsi="Arial" w:cs="Arial" w:eastAsia="Arial"/>
          <w:sz w:val="25"/>
          <w:szCs w:val="25"/>
          <w:color w:val="808283"/>
          <w:spacing w:val="-33"/>
          <w:w w:val="92"/>
          <w:position w:val="-18"/>
        </w:rPr>
        <w:t>.</w:t>
      </w:r>
      <w:r>
        <w:rPr>
          <w:rFonts w:ascii="Arial" w:hAnsi="Arial" w:cs="Arial" w:eastAsia="Arial"/>
          <w:sz w:val="25"/>
          <w:szCs w:val="25"/>
          <w:color w:val="545656"/>
          <w:spacing w:val="0"/>
          <w:w w:val="50"/>
          <w:position w:val="-18"/>
        </w:rPr>
        <w:t>ııl</w:t>
      </w:r>
      <w:r>
        <w:rPr>
          <w:rFonts w:ascii="Arial" w:hAnsi="Arial" w:cs="Arial" w:eastAsia="Arial"/>
          <w:sz w:val="25"/>
          <w:szCs w:val="25"/>
          <w:color w:val="545656"/>
          <w:spacing w:val="0"/>
          <w:w w:val="100"/>
          <w:position w:val="-18"/>
        </w:rPr>
        <w:tab/>
      </w:r>
      <w:r>
        <w:rPr>
          <w:rFonts w:ascii="Arial" w:hAnsi="Arial" w:cs="Arial" w:eastAsia="Arial"/>
          <w:sz w:val="25"/>
          <w:szCs w:val="25"/>
          <w:color w:val="545656"/>
          <w:spacing w:val="0"/>
          <w:w w:val="100"/>
          <w:position w:val="-18"/>
        </w:rPr>
      </w:r>
      <w:r>
        <w:rPr>
          <w:rFonts w:ascii="Arial" w:hAnsi="Arial" w:cs="Arial" w:eastAsia="Arial"/>
          <w:sz w:val="25"/>
          <w:szCs w:val="25"/>
          <w:color w:val="AEAEAE"/>
          <w:spacing w:val="0"/>
          <w:w w:val="122"/>
          <w:position w:val="-18"/>
        </w:rPr>
        <w:t>.</w:t>
      </w:r>
      <w:r>
        <w:rPr>
          <w:rFonts w:ascii="Arial" w:hAnsi="Arial" w:cs="Arial" w:eastAsia="Arial"/>
          <w:sz w:val="25"/>
          <w:szCs w:val="25"/>
          <w:color w:val="AEAEAE"/>
          <w:spacing w:val="70"/>
          <w:w w:val="122"/>
          <w:position w:val="-18"/>
        </w:rPr>
        <w:t> </w:t>
      </w:r>
      <w:r>
        <w:rPr>
          <w:rFonts w:ascii="Arial" w:hAnsi="Arial" w:cs="Arial" w:eastAsia="Arial"/>
          <w:sz w:val="25"/>
          <w:szCs w:val="25"/>
          <w:color w:val="545656"/>
          <w:spacing w:val="0"/>
          <w:w w:val="122"/>
          <w:position w:val="-18"/>
        </w:rPr>
        <w:t>N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140"/>
          <w:cols w:num="4" w:equalWidth="0">
            <w:col w:w="3804" w:space="935"/>
            <w:col w:w="1646" w:space="1714"/>
            <w:col w:w="208" w:space="156"/>
            <w:col w:w="3317"/>
          </w:cols>
        </w:sectPr>
      </w:pPr>
      <w:rPr/>
    </w:p>
    <w:p>
      <w:pPr>
        <w:spacing w:before="0" w:after="0" w:line="337" w:lineRule="exact"/>
        <w:ind w:left="5268" w:right="-90"/>
        <w:jc w:val="left"/>
        <w:tabs>
          <w:tab w:pos="772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Çvş.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</w:r>
      <w:r>
        <w:rPr>
          <w:rFonts w:ascii="Arial" w:hAnsi="Arial" w:cs="Arial" w:eastAsia="Arial"/>
          <w:sz w:val="28"/>
          <w:szCs w:val="28"/>
          <w:color w:val="C1C1BF"/>
          <w:spacing w:val="0"/>
          <w:w w:val="117"/>
          <w:position w:val="4"/>
        </w:rPr>
        <w:t>.</w:t>
      </w:r>
      <w:r>
        <w:rPr>
          <w:rFonts w:ascii="Arial" w:hAnsi="Arial" w:cs="Arial" w:eastAsia="Arial"/>
          <w:sz w:val="28"/>
          <w:szCs w:val="28"/>
          <w:color w:val="C1C1BF"/>
          <w:spacing w:val="-56"/>
          <w:w w:val="100"/>
          <w:position w:val="4"/>
        </w:rPr>
        <w:t> </w:t>
      </w:r>
      <w:r>
        <w:rPr>
          <w:rFonts w:ascii="Arial" w:hAnsi="Arial" w:cs="Arial" w:eastAsia="Arial"/>
          <w:sz w:val="28"/>
          <w:szCs w:val="28"/>
          <w:color w:val="959797"/>
          <w:spacing w:val="0"/>
          <w:w w:val="48"/>
          <w:position w:val="4"/>
        </w:rPr>
        <w:t>..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183" w:lineRule="exact"/>
        <w:ind w:right="-75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545656"/>
          <w:spacing w:val="0"/>
          <w:w w:val="196"/>
          <w:position w:val="-7"/>
        </w:rPr>
        <w:t>lt!</w:t>
      </w:r>
      <w:r>
        <w:rPr>
          <w:rFonts w:ascii="Arial" w:hAnsi="Arial" w:cs="Arial" w:eastAsia="Arial"/>
          <w:sz w:val="23"/>
          <w:szCs w:val="23"/>
          <w:color w:val="545656"/>
          <w:spacing w:val="1"/>
          <w:w w:val="196"/>
          <w:position w:val="-7"/>
        </w:rPr>
        <w:t> </w:t>
      </w:r>
      <w:r>
        <w:rPr>
          <w:rFonts w:ascii="Arial" w:hAnsi="Arial" w:cs="Arial" w:eastAsia="Arial"/>
          <w:sz w:val="23"/>
          <w:szCs w:val="23"/>
          <w:color w:val="545656"/>
          <w:spacing w:val="0"/>
          <w:w w:val="195"/>
          <w:position w:val="-7"/>
        </w:rPr>
        <w:t>'</w:t>
      </w:r>
      <w:r>
        <w:rPr>
          <w:rFonts w:ascii="Arial" w:hAnsi="Arial" w:cs="Arial" w:eastAsia="Arial"/>
          <w:sz w:val="23"/>
          <w:szCs w:val="23"/>
          <w:color w:val="545656"/>
          <w:spacing w:val="0"/>
          <w:w w:val="197"/>
          <w:position w:val="-7"/>
        </w:rPr>
        <w:t>l</w:t>
      </w:r>
      <w:r>
        <w:rPr>
          <w:rFonts w:ascii="Arial" w:hAnsi="Arial" w:cs="Arial" w:eastAsia="Arial"/>
          <w:sz w:val="23"/>
          <w:szCs w:val="23"/>
          <w:color w:val="545656"/>
          <w:spacing w:val="-40"/>
          <w:w w:val="100"/>
          <w:position w:val="-7"/>
        </w:rPr>
        <w:t> </w:t>
      </w:r>
      <w:r>
        <w:rPr>
          <w:rFonts w:ascii="Arial" w:hAnsi="Arial" w:cs="Arial" w:eastAsia="Arial"/>
          <w:sz w:val="23"/>
          <w:szCs w:val="23"/>
          <w:color w:val="AEAEAE"/>
          <w:spacing w:val="0"/>
          <w:w w:val="40"/>
          <w:position w:val="-7"/>
        </w:rPr>
        <w:t>'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80" w:lineRule="exact"/>
        <w:ind w:right="-58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545656"/>
          <w:spacing w:val="0"/>
          <w:w w:val="120"/>
          <w:i/>
          <w:position w:val="-5"/>
        </w:rPr>
        <w:t>lA.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80" w:lineRule="exact"/>
        <w:ind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AEAEAE"/>
          <w:spacing w:val="0"/>
          <w:w w:val="153"/>
          <w:position w:val="-5"/>
        </w:rPr>
        <w:t>,,</w:t>
      </w:r>
      <w:r>
        <w:rPr>
          <w:rFonts w:ascii="Arial" w:hAnsi="Arial" w:cs="Arial" w:eastAsia="Arial"/>
          <w:sz w:val="12"/>
          <w:szCs w:val="12"/>
          <w:color w:val="AEAEAE"/>
          <w:spacing w:val="12"/>
          <w:w w:val="153"/>
          <w:position w:val="-5"/>
        </w:rPr>
        <w:t> </w:t>
      </w:r>
      <w:r>
        <w:rPr>
          <w:rFonts w:ascii="Arial" w:hAnsi="Arial" w:cs="Arial" w:eastAsia="Arial"/>
          <w:sz w:val="12"/>
          <w:szCs w:val="12"/>
          <w:color w:val="C1C1BF"/>
          <w:spacing w:val="0"/>
          <w:w w:val="273"/>
          <w:position w:val="-5"/>
        </w:rPr>
        <w:t>'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140"/>
          <w:cols w:num="4" w:equalWidth="0">
            <w:col w:w="7912" w:space="801"/>
            <w:col w:w="707" w:space="389"/>
            <w:col w:w="170" w:space="109"/>
            <w:col w:w="1692"/>
          </w:cols>
        </w:sectPr>
      </w:pPr>
      <w:rPr/>
    </w:p>
    <w:p>
      <w:pPr>
        <w:spacing w:before="0" w:after="0" w:line="139" w:lineRule="exact"/>
        <w:ind w:left="2426" w:right="-20"/>
        <w:jc w:val="left"/>
        <w:tabs>
          <w:tab w:pos="7700" w:val="left"/>
          <w:tab w:pos="8500" w:val="left"/>
          <w:tab w:pos="9700" w:val="left"/>
        </w:tabs>
        <w:rPr>
          <w:rFonts w:ascii="Arial" w:hAnsi="Arial" w:cs="Arial" w:eastAsia="Arial"/>
          <w:sz w:val="54"/>
          <w:szCs w:val="54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656"/>
          <w:w w:val="84"/>
          <w:position w:val="-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w w:val="83"/>
          <w:position w:val="-6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3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6"/>
        </w:rPr>
        <w:t>faiye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6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45656"/>
          <w:spacing w:val="0"/>
          <w:w w:val="100"/>
          <w:position w:val="-6"/>
        </w:rPr>
        <w:t>Sö</w:t>
      </w:r>
      <w:r>
        <w:rPr>
          <w:rFonts w:ascii="Times New Roman" w:hAnsi="Times New Roman" w:cs="Times New Roman" w:eastAsia="Times New Roman"/>
          <w:sz w:val="21"/>
          <w:szCs w:val="21"/>
          <w:color w:val="545656"/>
          <w:spacing w:val="3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-6"/>
        </w:rPr>
        <w:t>ge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8"/>
          <w:szCs w:val="8"/>
          <w:color w:val="3B3B3B"/>
          <w:spacing w:val="0"/>
          <w:w w:val="100"/>
          <w:position w:val="4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3B3B3B"/>
          <w:spacing w:val="-1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B3B3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3B3B3B"/>
          <w:spacing w:val="0"/>
          <w:w w:val="100"/>
          <w:position w:val="4"/>
        </w:rPr>
      </w:r>
      <w:r>
        <w:rPr>
          <w:rFonts w:ascii="Arial" w:hAnsi="Arial" w:cs="Arial" w:eastAsia="Arial"/>
          <w:sz w:val="54"/>
          <w:szCs w:val="54"/>
          <w:color w:val="3B3B3B"/>
          <w:spacing w:val="-86"/>
          <w:w w:val="31"/>
          <w:position w:val="-33"/>
        </w:rPr>
        <w:t>M</w:t>
      </w:r>
      <w:r>
        <w:rPr>
          <w:rFonts w:ascii="Arial" w:hAnsi="Arial" w:cs="Arial" w:eastAsia="Arial"/>
          <w:sz w:val="54"/>
          <w:szCs w:val="54"/>
          <w:color w:val="545656"/>
          <w:spacing w:val="36"/>
          <w:w w:val="161"/>
          <w:position w:val="-33"/>
        </w:rPr>
        <w:t>r</w:t>
      </w:r>
      <w:r>
        <w:rPr>
          <w:rFonts w:ascii="Arial" w:hAnsi="Arial" w:cs="Arial" w:eastAsia="Arial"/>
          <w:sz w:val="54"/>
          <w:szCs w:val="54"/>
          <w:color w:val="959797"/>
          <w:spacing w:val="0"/>
          <w:w w:val="34"/>
          <w:position w:val="-33"/>
        </w:rPr>
        <w:t>.</w:t>
      </w:r>
      <w:r>
        <w:rPr>
          <w:rFonts w:ascii="Arial" w:hAnsi="Arial" w:cs="Arial" w:eastAsia="Arial"/>
          <w:sz w:val="54"/>
          <w:szCs w:val="54"/>
          <w:color w:val="959797"/>
          <w:spacing w:val="0"/>
          <w:w w:val="100"/>
          <w:position w:val="-33"/>
        </w:rPr>
        <w:tab/>
      </w:r>
      <w:r>
        <w:rPr>
          <w:rFonts w:ascii="Arial" w:hAnsi="Arial" w:cs="Arial" w:eastAsia="Arial"/>
          <w:sz w:val="54"/>
          <w:szCs w:val="54"/>
          <w:color w:val="959797"/>
          <w:spacing w:val="0"/>
          <w:w w:val="100"/>
          <w:position w:val="-33"/>
        </w:rPr>
      </w:r>
      <w:r>
        <w:rPr>
          <w:rFonts w:ascii="Arial" w:hAnsi="Arial" w:cs="Arial" w:eastAsia="Arial"/>
          <w:sz w:val="54"/>
          <w:szCs w:val="54"/>
          <w:color w:val="545656"/>
          <w:spacing w:val="0"/>
          <w:w w:val="31"/>
          <w:position w:val="-33"/>
        </w:rPr>
        <w:t>M</w:t>
      </w:r>
      <w:r>
        <w:rPr>
          <w:rFonts w:ascii="Arial" w:hAnsi="Arial" w:cs="Arial" w:eastAsia="Arial"/>
          <w:sz w:val="54"/>
          <w:szCs w:val="54"/>
          <w:color w:val="545656"/>
          <w:spacing w:val="0"/>
          <w:w w:val="31"/>
          <w:position w:val="-33"/>
        </w:rPr>
        <w:t> </w:t>
      </w:r>
      <w:r>
        <w:rPr>
          <w:rFonts w:ascii="Arial" w:hAnsi="Arial" w:cs="Arial" w:eastAsia="Arial"/>
          <w:sz w:val="54"/>
          <w:szCs w:val="54"/>
          <w:color w:val="545656"/>
          <w:spacing w:val="7"/>
          <w:w w:val="31"/>
          <w:position w:val="-33"/>
        </w:rPr>
        <w:t> </w:t>
      </w:r>
      <w:r>
        <w:rPr>
          <w:rFonts w:ascii="Arial" w:hAnsi="Arial" w:cs="Arial" w:eastAsia="Arial"/>
          <w:sz w:val="54"/>
          <w:szCs w:val="54"/>
          <w:color w:val="545656"/>
          <w:spacing w:val="0"/>
          <w:w w:val="36"/>
          <w:position w:val="-33"/>
        </w:rPr>
        <w:t>d</w:t>
      </w:r>
      <w:r>
        <w:rPr>
          <w:rFonts w:ascii="Arial" w:hAnsi="Arial" w:cs="Arial" w:eastAsia="Arial"/>
          <w:sz w:val="54"/>
          <w:szCs w:val="54"/>
          <w:color w:val="545656"/>
          <w:spacing w:val="-41"/>
          <w:w w:val="35"/>
          <w:position w:val="-33"/>
        </w:rPr>
        <w:t>"</w:t>
      </w:r>
      <w:r>
        <w:rPr>
          <w:rFonts w:ascii="Arial" w:hAnsi="Arial" w:cs="Arial" w:eastAsia="Arial"/>
          <w:sz w:val="54"/>
          <w:szCs w:val="54"/>
          <w:color w:val="8990BD"/>
          <w:spacing w:val="0"/>
          <w:w w:val="156"/>
          <w:position w:val="-33"/>
        </w:rPr>
        <w:t>'</w:t>
      </w:r>
      <w:r>
        <w:rPr>
          <w:rFonts w:ascii="Arial" w:hAnsi="Arial" w:cs="Arial" w:eastAsia="Arial"/>
          <w:sz w:val="54"/>
          <w:szCs w:val="5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140"/>
        </w:sectPr>
      </w:pPr>
      <w:rPr/>
    </w:p>
    <w:p>
      <w:pPr>
        <w:spacing w:before="0" w:after="0" w:line="95" w:lineRule="exact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45656"/>
          <w:spacing w:val="-31"/>
          <w:w w:val="95"/>
          <w:position w:val="-8"/>
        </w:rPr>
        <w:t>u</w:t>
      </w:r>
      <w:r>
        <w:rPr>
          <w:rFonts w:ascii="Arial" w:hAnsi="Arial" w:cs="Arial" w:eastAsia="Arial"/>
          <w:sz w:val="19"/>
          <w:szCs w:val="19"/>
          <w:color w:val="959797"/>
          <w:spacing w:val="13"/>
          <w:w w:val="99"/>
          <w:position w:val="-8"/>
        </w:rPr>
        <w:t>·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50"/>
          <w:position w:val="-8"/>
        </w:rPr>
        <w:t>·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5" w:lineRule="exact"/>
        <w:ind w:right="-78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45656"/>
          <w:w w:val="146"/>
          <w:position w:val="-8"/>
        </w:rPr>
        <w:t>.ı;ı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3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92"/>
          <w:position w:val="-8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24"/>
          <w:w w:val="91"/>
          <w:position w:val="-8"/>
        </w:rPr>
        <w:t>i</w:t>
      </w:r>
      <w:r>
        <w:rPr>
          <w:rFonts w:ascii="Times New Roman" w:hAnsi="Times New Roman" w:cs="Times New Roman" w:eastAsia="Times New Roman"/>
          <w:sz w:val="13"/>
          <w:szCs w:val="13"/>
          <w:color w:val="808283"/>
          <w:spacing w:val="-6"/>
          <w:w w:val="73"/>
          <w:position w:val="-15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50"/>
          <w:w w:val="91"/>
          <w:position w:val="-8"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808283"/>
          <w:spacing w:val="0"/>
          <w:w w:val="73"/>
          <w:position w:val="-15"/>
        </w:rPr>
        <w:t>,.&lt;</w:t>
      </w:r>
      <w:r>
        <w:rPr>
          <w:rFonts w:ascii="Times New Roman" w:hAnsi="Times New Roman" w:cs="Times New Roman" w:eastAsia="Times New Roman"/>
          <w:sz w:val="13"/>
          <w:szCs w:val="13"/>
          <w:color w:val="808283"/>
          <w:spacing w:val="-13"/>
          <w:w w:val="73"/>
          <w:position w:val="-15"/>
        </w:rPr>
        <w:t>&gt;</w:t>
      </w:r>
      <w:r>
        <w:rPr>
          <w:rFonts w:ascii="Arial" w:hAnsi="Arial" w:cs="Arial" w:eastAsia="Arial"/>
          <w:sz w:val="19"/>
          <w:szCs w:val="19"/>
          <w:color w:val="3B3B3B"/>
          <w:spacing w:val="-81"/>
          <w:w w:val="89"/>
          <w:position w:val="-8"/>
        </w:rPr>
        <w:t>u</w:t>
      </w:r>
      <w:r>
        <w:rPr>
          <w:rFonts w:ascii="Times New Roman" w:hAnsi="Times New Roman" w:cs="Times New Roman" w:eastAsia="Times New Roman"/>
          <w:sz w:val="13"/>
          <w:szCs w:val="13"/>
          <w:color w:val="AEAEAE"/>
          <w:spacing w:val="0"/>
          <w:w w:val="174"/>
          <w:position w:val="-15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95" w:lineRule="exact"/>
        <w:ind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-8"/>
        </w:rPr>
        <w:t>uw</w:t>
      </w:r>
      <w:r>
        <w:rPr>
          <w:rFonts w:ascii="Arial" w:hAnsi="Arial" w:cs="Arial" w:eastAsia="Arial"/>
          <w:sz w:val="19"/>
          <w:szCs w:val="19"/>
          <w:color w:val="3B3B3B"/>
          <w:spacing w:val="7"/>
          <w:w w:val="100"/>
          <w:position w:val="-8"/>
        </w:rPr>
        <w:t> </w:t>
      </w:r>
      <w:r>
        <w:rPr>
          <w:rFonts w:ascii="Arial" w:hAnsi="Arial" w:cs="Arial" w:eastAsia="Arial"/>
          <w:sz w:val="13"/>
          <w:szCs w:val="13"/>
          <w:color w:val="808283"/>
          <w:spacing w:val="0"/>
          <w:w w:val="143"/>
          <w:i/>
          <w:position w:val="-15"/>
        </w:rPr>
        <w:t>1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140"/>
          <w:cols w:num="3" w:equalWidth="0">
            <w:col w:w="8830" w:space="43"/>
            <w:col w:w="669" w:space="111"/>
            <w:col w:w="2127"/>
          </w:cols>
        </w:sectPr>
      </w:pPr>
      <w:rPr/>
    </w:p>
    <w:p>
      <w:pPr>
        <w:spacing w:before="0" w:after="0" w:line="204" w:lineRule="exact"/>
        <w:ind w:left="239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8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8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Grupla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2" w:lineRule="exact"/>
        <w:ind w:left="604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3B3B3B"/>
          <w:w w:val="34"/>
          <w:position w:val="-1"/>
        </w:rPr>
        <w:t>-,</w:t>
      </w:r>
      <w:r>
        <w:rPr>
          <w:rFonts w:ascii="Arial" w:hAnsi="Arial" w:cs="Arial" w:eastAsia="Arial"/>
          <w:sz w:val="23"/>
          <w:szCs w:val="23"/>
          <w:color w:val="3B3B3B"/>
          <w:spacing w:val="-13"/>
          <w:w w:val="35"/>
          <w:position w:val="-1"/>
        </w:rPr>
        <w:t>)</w:t>
      </w:r>
      <w:r>
        <w:rPr>
          <w:rFonts w:ascii="Arial" w:hAnsi="Arial" w:cs="Arial" w:eastAsia="Arial"/>
          <w:sz w:val="23"/>
          <w:szCs w:val="23"/>
          <w:color w:val="545656"/>
          <w:spacing w:val="0"/>
          <w:w w:val="80"/>
          <w:position w:val="-1"/>
        </w:rPr>
        <w:t>-</w:t>
      </w:r>
      <w:r>
        <w:rPr>
          <w:rFonts w:ascii="Arial" w:hAnsi="Arial" w:cs="Arial" w:eastAsia="Arial"/>
          <w:sz w:val="23"/>
          <w:szCs w:val="23"/>
          <w:color w:val="545656"/>
          <w:spacing w:val="0"/>
          <w:w w:val="79"/>
          <w:position w:val="-1"/>
        </w:rPr>
        <w:t>ı</w:t>
      </w:r>
      <w:r>
        <w:rPr>
          <w:rFonts w:ascii="Arial" w:hAnsi="Arial" w:cs="Arial" w:eastAsia="Arial"/>
          <w:sz w:val="23"/>
          <w:szCs w:val="23"/>
          <w:color w:val="545656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545656"/>
          <w:spacing w:val="-7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808283"/>
          <w:spacing w:val="-28"/>
          <w:w w:val="81"/>
          <w:position w:val="-1"/>
        </w:rPr>
        <w:t>'</w:t>
      </w:r>
      <w:r>
        <w:rPr>
          <w:rFonts w:ascii="Arial" w:hAnsi="Arial" w:cs="Arial" w:eastAsia="Arial"/>
          <w:sz w:val="23"/>
          <w:szCs w:val="23"/>
          <w:color w:val="545656"/>
          <w:spacing w:val="0"/>
          <w:w w:val="23"/>
          <w:position w:val="-1"/>
        </w:rPr>
        <w:t>·)</w:t>
      </w:r>
      <w:r>
        <w:rPr>
          <w:rFonts w:ascii="Arial" w:hAnsi="Arial" w:cs="Arial" w:eastAsia="Arial"/>
          <w:sz w:val="23"/>
          <w:szCs w:val="23"/>
          <w:color w:val="545656"/>
          <w:spacing w:val="0"/>
          <w:w w:val="22"/>
          <w:position w:val="-1"/>
        </w:rPr>
        <w:t>""'</w:t>
      </w:r>
      <w:r>
        <w:rPr>
          <w:rFonts w:ascii="Arial" w:hAnsi="Arial" w:cs="Arial" w:eastAsia="Arial"/>
          <w:sz w:val="23"/>
          <w:szCs w:val="23"/>
          <w:color w:val="545656"/>
          <w:spacing w:val="0"/>
          <w:w w:val="23"/>
          <w:position w:val="-1"/>
        </w:rPr>
        <w:t>-</w:t>
      </w:r>
      <w:r>
        <w:rPr>
          <w:rFonts w:ascii="Arial" w:hAnsi="Arial" w:cs="Arial" w:eastAsia="Arial"/>
          <w:sz w:val="23"/>
          <w:szCs w:val="23"/>
          <w:color w:val="545656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545656"/>
          <w:spacing w:val="12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959797"/>
          <w:spacing w:val="-26"/>
          <w:w w:val="76"/>
          <w:position w:val="-1"/>
        </w:rPr>
        <w:t>,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85"/>
          <w:position w:val="-1"/>
        </w:rPr>
        <w:t>,,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03" w:lineRule="exact"/>
        <w:ind w:left="642" w:right="-20"/>
        <w:jc w:val="left"/>
        <w:tabs>
          <w:tab w:pos="920" w:val="left"/>
          <w:tab w:pos="172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808283"/>
          <w:spacing w:val="0"/>
          <w:w w:val="59"/>
          <w:position w:val="-1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80828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80828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3"/>
          <w:szCs w:val="13"/>
          <w:color w:val="3B3B3B"/>
          <w:spacing w:val="0"/>
          <w:w w:val="56"/>
          <w:position w:val="-1"/>
        </w:rPr>
        <w:t>J·</w:t>
      </w:r>
      <w:r>
        <w:rPr>
          <w:rFonts w:ascii="Times New Roman" w:hAnsi="Times New Roman" w:cs="Times New Roman" w:eastAsia="Times New Roman"/>
          <w:sz w:val="13"/>
          <w:szCs w:val="13"/>
          <w:color w:val="3B3B3B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45656"/>
          <w:spacing w:val="0"/>
          <w:w w:val="100"/>
          <w:position w:val="-1"/>
        </w:rPr>
        <w:t>,.-</w:t>
      </w:r>
      <w:r>
        <w:rPr>
          <w:rFonts w:ascii="Times New Roman" w:hAnsi="Times New Roman" w:cs="Times New Roman" w:eastAsia="Times New Roman"/>
          <w:sz w:val="13"/>
          <w:szCs w:val="13"/>
          <w:color w:val="54565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4565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EAEAE"/>
          <w:spacing w:val="0"/>
          <w:w w:val="83"/>
          <w:position w:val="-1"/>
        </w:rPr>
        <w:t>.•</w:t>
      </w:r>
      <w:r>
        <w:rPr>
          <w:rFonts w:ascii="Times New Roman" w:hAnsi="Times New Roman" w:cs="Times New Roman" w:eastAsia="Times New Roman"/>
          <w:sz w:val="13"/>
          <w:szCs w:val="13"/>
          <w:color w:val="AEAEAE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B3B3B"/>
          <w:spacing w:val="0"/>
          <w:w w:val="43"/>
          <w:position w:val="-1"/>
        </w:rPr>
        <w:t>;-</w:t>
      </w:r>
      <w:r>
        <w:rPr>
          <w:rFonts w:ascii="Times New Roman" w:hAnsi="Times New Roman" w:cs="Times New Roman" w:eastAsia="Times New Roman"/>
          <w:sz w:val="13"/>
          <w:szCs w:val="13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3"/>
          <w:szCs w:val="13"/>
          <w:color w:val="AEAEAE"/>
          <w:spacing w:val="0"/>
          <w:w w:val="100"/>
          <w:position w:val="-1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right="-20"/>
        <w:jc w:val="left"/>
        <w:tabs>
          <w:tab w:pos="116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  <w:b/>
          <w:bCs/>
          <w:i/>
        </w:rPr>
        <w:t>ez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  <w:b/>
          <w:bCs/>
          <w:i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  <w:b/>
          <w:bCs/>
          <w:i/>
        </w:rPr>
      </w:r>
      <w:r>
        <w:rPr>
          <w:rFonts w:ascii="Times New Roman" w:hAnsi="Times New Roman" w:cs="Times New Roman" w:eastAsia="Times New Roman"/>
          <w:sz w:val="6"/>
          <w:szCs w:val="6"/>
          <w:color w:val="AEAEAE"/>
          <w:spacing w:val="0"/>
          <w:w w:val="100"/>
          <w:b/>
          <w:bCs/>
        </w:rPr>
        <w:t>ol</w:t>
      </w:r>
      <w:r>
        <w:rPr>
          <w:rFonts w:ascii="Times New Roman" w:hAnsi="Times New Roman" w:cs="Times New Roman" w:eastAsia="Times New Roman"/>
          <w:sz w:val="6"/>
          <w:szCs w:val="6"/>
          <w:color w:val="AEAEAE"/>
          <w:spacing w:val="0"/>
          <w:w w:val="100"/>
          <w:b/>
          <w:bCs/>
        </w:rPr>
        <w:t>    </w:t>
      </w:r>
      <w:r>
        <w:rPr>
          <w:rFonts w:ascii="Times New Roman" w:hAnsi="Times New Roman" w:cs="Times New Roman" w:eastAsia="Times New Roman"/>
          <w:sz w:val="6"/>
          <w:szCs w:val="6"/>
          <w:color w:val="AEAEAE"/>
          <w:spacing w:val="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59797"/>
          <w:spacing w:val="0"/>
          <w:w w:val="94"/>
        </w:rPr>
        <w:t>#:"</w:t>
      </w:r>
      <w:r>
        <w:rPr>
          <w:rFonts w:ascii="Times New Roman" w:hAnsi="Times New Roman" w:cs="Times New Roman" w:eastAsia="Times New Roman"/>
          <w:sz w:val="8"/>
          <w:szCs w:val="8"/>
          <w:color w:val="959797"/>
          <w:spacing w:val="-1"/>
          <w:w w:val="95"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C1C1BF"/>
          <w:spacing w:val="0"/>
          <w:w w:val="162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C1C1BF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8"/>
          <w:szCs w:val="8"/>
          <w:color w:val="C1C1BF"/>
          <w:spacing w:val="5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959797"/>
          <w:spacing w:val="0"/>
          <w:w w:val="110"/>
          <w:b/>
          <w:bCs/>
        </w:rPr>
        <w:t>'1.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140"/>
          <w:cols w:num="2" w:equalWidth="0">
            <w:col w:w="4364" w:space="4373"/>
            <w:col w:w="3043"/>
          </w:cols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51" w:lineRule="atLeast"/>
        <w:ind w:left="2285" w:right="-82"/>
        <w:jc w:val="left"/>
        <w:tabs>
          <w:tab w:pos="394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545656"/>
          <w:spacing w:val="0"/>
          <w:w w:val="100"/>
        </w:rPr>
        <w:t>ı\lıd</w:t>
      </w:r>
      <w:r>
        <w:rPr>
          <w:rFonts w:ascii="Arial" w:hAnsi="Arial" w:cs="Arial" w:eastAsia="Arial"/>
          <w:sz w:val="28"/>
          <w:szCs w:val="28"/>
          <w:color w:val="545656"/>
          <w:spacing w:val="62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45656"/>
          <w:spacing w:val="0"/>
          <w:w w:val="24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54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45656"/>
          <w:spacing w:val="0"/>
          <w:w w:val="100"/>
        </w:rPr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74"/>
        </w:rPr>
        <w:t>PÇL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56" w:lineRule="exact"/>
        <w:ind w:right="-20"/>
        <w:jc w:val="left"/>
        <w:tabs>
          <w:tab w:pos="980" w:val="left"/>
          <w:tab w:pos="1460" w:val="left"/>
        </w:tabs>
        <w:rPr>
          <w:rFonts w:ascii="Arial" w:hAnsi="Arial" w:cs="Arial" w:eastAsia="Arial"/>
          <w:sz w:val="44"/>
          <w:szCs w:val="4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959797"/>
          <w:spacing w:val="0"/>
          <w:w w:val="66"/>
          <w:position w:val="-33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959797"/>
          <w:spacing w:val="0"/>
          <w:w w:val="66"/>
          <w:position w:val="-3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959797"/>
          <w:spacing w:val="0"/>
          <w:w w:val="66"/>
          <w:position w:val="-33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959797"/>
          <w:spacing w:val="7"/>
          <w:w w:val="66"/>
          <w:position w:val="-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-33"/>
        </w:rPr>
        <w:t>6'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27"/>
          <w:w w:val="100"/>
          <w:position w:val="-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59797"/>
          <w:spacing w:val="0"/>
          <w:w w:val="100"/>
          <w:position w:val="-33"/>
        </w:rPr>
        <w:t>·,</w:t>
      </w:r>
      <w:r>
        <w:rPr>
          <w:rFonts w:ascii="Times New Roman" w:hAnsi="Times New Roman" w:cs="Times New Roman" w:eastAsia="Times New Roman"/>
          <w:sz w:val="19"/>
          <w:szCs w:val="19"/>
          <w:color w:val="959797"/>
          <w:spacing w:val="0"/>
          <w:w w:val="100"/>
          <w:position w:val="-3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959797"/>
          <w:spacing w:val="0"/>
          <w:w w:val="100"/>
          <w:position w:val="-33"/>
        </w:rPr>
      </w:r>
      <w:r>
        <w:rPr>
          <w:rFonts w:ascii="Arial" w:hAnsi="Arial" w:cs="Arial" w:eastAsia="Arial"/>
          <w:sz w:val="22"/>
          <w:szCs w:val="22"/>
          <w:color w:val="AEAEAE"/>
          <w:spacing w:val="-21"/>
          <w:w w:val="100"/>
          <w:position w:val="-46"/>
        </w:rPr>
        <w:t>·</w:t>
      </w:r>
      <w:r>
        <w:rPr>
          <w:rFonts w:ascii="Arial" w:hAnsi="Arial" w:cs="Arial" w:eastAsia="Arial"/>
          <w:sz w:val="22"/>
          <w:szCs w:val="22"/>
          <w:color w:val="6E6E6E"/>
          <w:spacing w:val="-48"/>
          <w:w w:val="100"/>
          <w:position w:val="-46"/>
        </w:rPr>
        <w:t>·</w:t>
      </w:r>
      <w:r>
        <w:rPr>
          <w:rFonts w:ascii="Arial" w:hAnsi="Arial" w:cs="Arial" w:eastAsia="Arial"/>
          <w:sz w:val="22"/>
          <w:szCs w:val="22"/>
          <w:color w:val="AEAEAE"/>
          <w:spacing w:val="0"/>
          <w:w w:val="100"/>
          <w:position w:val="-46"/>
        </w:rPr>
        <w:t>'</w:t>
        <w:tab/>
      </w:r>
      <w:r>
        <w:rPr>
          <w:rFonts w:ascii="Arial" w:hAnsi="Arial" w:cs="Arial" w:eastAsia="Arial"/>
          <w:sz w:val="22"/>
          <w:szCs w:val="22"/>
          <w:color w:val="AEAEAE"/>
          <w:spacing w:val="0"/>
          <w:w w:val="100"/>
          <w:position w:val="-46"/>
        </w:rPr>
      </w:r>
      <w:r>
        <w:rPr>
          <w:rFonts w:ascii="Arial" w:hAnsi="Arial" w:cs="Arial" w:eastAsia="Arial"/>
          <w:sz w:val="44"/>
          <w:szCs w:val="44"/>
          <w:color w:val="AEAEAE"/>
          <w:spacing w:val="0"/>
          <w:w w:val="50"/>
          <w:position w:val="-32"/>
        </w:rPr>
        <w:t>..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140"/>
          <w:cols w:num="2" w:equalWidth="0">
            <w:col w:w="4331" w:space="4373"/>
            <w:col w:w="3076"/>
          </w:cols>
        </w:sectPr>
      </w:pPr>
      <w:rPr/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75" w:lineRule="exact"/>
        <w:ind w:left="42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79"/>
          <w:position w:val="-13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86"/>
          <w:position w:val="-1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32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3"/>
        </w:rPr>
        <w:t>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183" w:lineRule="exact"/>
        <w:ind w:right="-89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545656"/>
          <w:w w:val="73"/>
          <w:b/>
          <w:bCs/>
          <w:position w:val="-7"/>
        </w:rPr>
        <w:t>Itfaiy</w:t>
      </w:r>
      <w:r>
        <w:rPr>
          <w:rFonts w:ascii="Arial" w:hAnsi="Arial" w:cs="Arial" w:eastAsia="Arial"/>
          <w:sz w:val="23"/>
          <w:szCs w:val="23"/>
          <w:color w:val="545656"/>
          <w:spacing w:val="-7"/>
          <w:w w:val="73"/>
          <w:b/>
          <w:bCs/>
          <w:position w:val="-7"/>
        </w:rPr>
        <w:t>e</w:t>
      </w:r>
      <w:r>
        <w:rPr>
          <w:rFonts w:ascii="Times New Roman" w:hAnsi="Times New Roman" w:cs="Times New Roman" w:eastAsia="Times New Roman"/>
          <w:sz w:val="32"/>
          <w:szCs w:val="32"/>
          <w:color w:val="5D609E"/>
          <w:spacing w:val="14"/>
          <w:w w:val="140"/>
          <w:position w:val="-15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5D609E"/>
          <w:spacing w:val="0"/>
          <w:w w:val="140"/>
          <w:position w:val="-15"/>
        </w:rPr>
        <w:t>,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302" w:lineRule="atLeast"/>
        <w:ind w:right="1431"/>
        <w:jc w:val="right"/>
        <w:tabs>
          <w:tab w:pos="360" w:val="left"/>
          <w:tab w:pos="80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"/>
          <w:szCs w:val="7"/>
          <w:color w:val="959797"/>
          <w:spacing w:val="0"/>
          <w:w w:val="147"/>
        </w:rPr>
        <w:t>••</w:t>
      </w:r>
      <w:r>
        <w:rPr>
          <w:rFonts w:ascii="Times New Roman" w:hAnsi="Times New Roman" w:cs="Times New Roman" w:eastAsia="Times New Roman"/>
          <w:sz w:val="7"/>
          <w:szCs w:val="7"/>
          <w:color w:val="959797"/>
          <w:spacing w:val="13"/>
          <w:w w:val="147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C1C1BF"/>
          <w:spacing w:val="0"/>
          <w:w w:val="181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C1C1B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C1C1BF"/>
          <w:spacing w:val="0"/>
          <w:w w:val="100"/>
        </w:rPr>
      </w:r>
      <w:r>
        <w:rPr>
          <w:rFonts w:ascii="Times New Roman" w:hAnsi="Times New Roman" w:cs="Times New Roman" w:eastAsia="Times New Roman"/>
          <w:sz w:val="7"/>
          <w:szCs w:val="7"/>
          <w:color w:val="959797"/>
          <w:spacing w:val="0"/>
          <w:w w:val="136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959797"/>
          <w:spacing w:val="-13"/>
          <w:w w:val="136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C1C1BF"/>
          <w:spacing w:val="0"/>
          <w:w w:val="125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C1C1B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C1C1BF"/>
          <w:spacing w:val="0"/>
          <w:w w:val="100"/>
        </w:rPr>
      </w:r>
      <w:r>
        <w:rPr>
          <w:rFonts w:ascii="Times New Roman" w:hAnsi="Times New Roman" w:cs="Times New Roman" w:eastAsia="Times New Roman"/>
          <w:sz w:val="7"/>
          <w:szCs w:val="7"/>
          <w:color w:val="AEAEAE"/>
          <w:spacing w:val="0"/>
          <w:w w:val="250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AEAEAE"/>
          <w:spacing w:val="0"/>
          <w:w w:val="25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EAEAE"/>
          <w:spacing w:val="24"/>
          <w:w w:val="25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EAEAE"/>
          <w:spacing w:val="0"/>
          <w:w w:val="144"/>
          <w:b/>
          <w:bCs/>
          <w:i/>
        </w:rPr>
        <w:t>i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0" w:after="0" w:line="183" w:lineRule="exact"/>
        <w:ind w:left="4456" w:right="-20"/>
        <w:jc w:val="left"/>
        <w:tabs>
          <w:tab w:pos="492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0.387024pt;margin-top:-2.042061pt;width:4.870628pt;height:15.5pt;mso-position-horizontal-relative:page;mso-position-vertical-relative:paragraph;z-index:-17241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7"/>
                    <w:jc w:val="left"/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AEAEAE"/>
                      <w:spacing w:val="-61"/>
                      <w:w w:val="54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AEAEAE"/>
                      <w:spacing w:val="0"/>
                      <w:w w:val="119"/>
                      <w:i/>
                      <w:position w:val="15"/>
                    </w:rPr>
                    <w:t>(.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6E6E6E"/>
          <w:spacing w:val="-17"/>
          <w:w w:val="67"/>
        </w:rPr>
        <w:t>•</w:t>
      </w:r>
      <w:r>
        <w:rPr>
          <w:rFonts w:ascii="Arial" w:hAnsi="Arial" w:cs="Arial" w:eastAsia="Arial"/>
          <w:sz w:val="17"/>
          <w:szCs w:val="17"/>
          <w:color w:val="AEAEAE"/>
          <w:spacing w:val="0"/>
          <w:w w:val="51"/>
        </w:rPr>
        <w:t>,</w:t>
      </w:r>
      <w:r>
        <w:rPr>
          <w:rFonts w:ascii="Arial" w:hAnsi="Arial" w:cs="Arial" w:eastAsia="Arial"/>
          <w:sz w:val="17"/>
          <w:szCs w:val="17"/>
          <w:color w:val="AEAEAE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AEAEAE"/>
          <w:spacing w:val="-11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959797"/>
          <w:spacing w:val="0"/>
          <w:w w:val="74"/>
          <w:b/>
          <w:bCs/>
          <w:i/>
        </w:rPr>
        <w:t>&lt;f</w:t>
      </w:r>
      <w:r>
        <w:rPr>
          <w:rFonts w:ascii="Arial" w:hAnsi="Arial" w:cs="Arial" w:eastAsia="Arial"/>
          <w:sz w:val="17"/>
          <w:szCs w:val="17"/>
          <w:color w:val="959797"/>
          <w:spacing w:val="0"/>
          <w:w w:val="100"/>
          <w:b/>
          <w:bCs/>
          <w:i/>
        </w:rPr>
        <w:tab/>
      </w:r>
      <w:r>
        <w:rPr>
          <w:rFonts w:ascii="Arial" w:hAnsi="Arial" w:cs="Arial" w:eastAsia="Arial"/>
          <w:sz w:val="17"/>
          <w:szCs w:val="17"/>
          <w:color w:val="959797"/>
          <w:spacing w:val="0"/>
          <w:w w:val="100"/>
          <w:b/>
          <w:bCs/>
          <w:i/>
        </w:rPr>
      </w:r>
      <w:r>
        <w:rPr>
          <w:rFonts w:ascii="Arial" w:hAnsi="Arial" w:cs="Arial" w:eastAsia="Arial"/>
          <w:sz w:val="17"/>
          <w:szCs w:val="17"/>
          <w:color w:val="959797"/>
          <w:spacing w:val="0"/>
          <w:w w:val="172"/>
          <w:i/>
        </w:rPr>
        <w:t>)</w:t>
      </w:r>
      <w:r>
        <w:rPr>
          <w:rFonts w:ascii="Arial" w:hAnsi="Arial" w:cs="Arial" w:eastAsia="Arial"/>
          <w:sz w:val="17"/>
          <w:szCs w:val="17"/>
          <w:color w:val="959797"/>
          <w:spacing w:val="66"/>
          <w:w w:val="172"/>
          <w:i/>
        </w:rPr>
        <w:t> </w:t>
      </w:r>
      <w:r>
        <w:rPr>
          <w:rFonts w:ascii="Arial" w:hAnsi="Arial" w:cs="Arial" w:eastAsia="Arial"/>
          <w:sz w:val="17"/>
          <w:szCs w:val="17"/>
          <w:color w:val="959797"/>
          <w:spacing w:val="0"/>
          <w:w w:val="51"/>
        </w:rPr>
        <w:t>-</w:t>
      </w:r>
      <w:r>
        <w:rPr>
          <w:rFonts w:ascii="Arial" w:hAnsi="Arial" w:cs="Arial" w:eastAsia="Arial"/>
          <w:sz w:val="17"/>
          <w:szCs w:val="17"/>
          <w:color w:val="959797"/>
          <w:spacing w:val="0"/>
          <w:w w:val="51"/>
        </w:rPr>
        <w:t>  </w:t>
      </w:r>
      <w:r>
        <w:rPr>
          <w:rFonts w:ascii="Arial" w:hAnsi="Arial" w:cs="Arial" w:eastAsia="Arial"/>
          <w:sz w:val="17"/>
          <w:szCs w:val="17"/>
          <w:color w:val="959797"/>
          <w:spacing w:val="0"/>
          <w:w w:val="51"/>
        </w:rPr>
        <w:t> </w:t>
      </w:r>
      <w:r>
        <w:rPr>
          <w:rFonts w:ascii="Arial" w:hAnsi="Arial" w:cs="Arial" w:eastAsia="Arial"/>
          <w:sz w:val="17"/>
          <w:szCs w:val="17"/>
          <w:color w:val="808283"/>
          <w:spacing w:val="0"/>
          <w:w w:val="103"/>
        </w:rPr>
        <w:t>"'</w:t>
      </w:r>
      <w:r>
        <w:rPr>
          <w:rFonts w:ascii="Arial" w:hAnsi="Arial" w:cs="Arial" w:eastAsia="Arial"/>
          <w:sz w:val="17"/>
          <w:szCs w:val="17"/>
          <w:color w:val="808283"/>
          <w:spacing w:val="-32"/>
          <w:w w:val="103"/>
        </w:rPr>
        <w:t>'</w:t>
      </w:r>
      <w:r>
        <w:rPr>
          <w:rFonts w:ascii="Arial" w:hAnsi="Arial" w:cs="Arial" w:eastAsia="Arial"/>
          <w:sz w:val="17"/>
          <w:szCs w:val="17"/>
          <w:color w:val="C1C1BF"/>
          <w:spacing w:val="0"/>
          <w:w w:val="69"/>
        </w:rPr>
        <w:t>--</w:t>
      </w:r>
      <w:r>
        <w:rPr>
          <w:rFonts w:ascii="Arial" w:hAnsi="Arial" w:cs="Arial" w:eastAsia="Arial"/>
          <w:sz w:val="17"/>
          <w:szCs w:val="17"/>
          <w:color w:val="C1C1BF"/>
          <w:spacing w:val="0"/>
          <w:w w:val="100"/>
        </w:rPr>
        <w:t>  </w:t>
      </w:r>
      <w:r>
        <w:rPr>
          <w:rFonts w:ascii="Arial" w:hAnsi="Arial" w:cs="Arial" w:eastAsia="Arial"/>
          <w:sz w:val="17"/>
          <w:szCs w:val="17"/>
          <w:color w:val="C1C1BF"/>
          <w:spacing w:val="-8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AEAEAE"/>
          <w:spacing w:val="0"/>
          <w:w w:val="138"/>
        </w:rPr>
        <w:t>.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93" w:lineRule="exact"/>
        <w:ind w:right="-20"/>
        <w:jc w:val="left"/>
        <w:tabs>
          <w:tab w:pos="466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B3B3B"/>
          <w:spacing w:val="14"/>
          <w:w w:val="45"/>
          <w:position w:val="-7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545656"/>
          <w:spacing w:val="0"/>
          <w:w w:val="61"/>
          <w:position w:val="-7"/>
        </w:rPr>
        <w:t>r"</w:t>
      </w:r>
      <w:r>
        <w:rPr>
          <w:rFonts w:ascii="Times New Roman" w:hAnsi="Times New Roman" w:cs="Times New Roman" w:eastAsia="Times New Roman"/>
          <w:sz w:val="23"/>
          <w:szCs w:val="23"/>
          <w:color w:val="545656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545656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1"/>
          <w:szCs w:val="11"/>
          <w:color w:val="C1C1BF"/>
          <w:spacing w:val="-34"/>
          <w:w w:val="173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959797"/>
          <w:spacing w:val="0"/>
          <w:w w:val="52"/>
          <w:position w:val="-7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959797"/>
          <w:spacing w:val="-17"/>
          <w:w w:val="52"/>
          <w:position w:val="-7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959797"/>
          <w:spacing w:val="-73"/>
          <w:w w:val="147"/>
          <w:i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959797"/>
          <w:spacing w:val="0"/>
          <w:w w:val="52"/>
          <w:position w:val="-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59797"/>
          <w:spacing w:val="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59797"/>
          <w:spacing w:val="0"/>
          <w:w w:val="146"/>
          <w:i/>
          <w:position w:val="1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959797"/>
          <w:spacing w:val="-21"/>
          <w:w w:val="146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08283"/>
          <w:spacing w:val="0"/>
          <w:w w:val="60"/>
          <w:i/>
          <w:position w:val="1"/>
        </w:rPr>
        <w:t>41</w:t>
      </w:r>
      <w:r>
        <w:rPr>
          <w:rFonts w:ascii="Times New Roman" w:hAnsi="Times New Roman" w:cs="Times New Roman" w:eastAsia="Times New Roman"/>
          <w:sz w:val="16"/>
          <w:szCs w:val="16"/>
          <w:color w:val="808283"/>
          <w:spacing w:val="-23"/>
          <w:w w:val="100"/>
          <w:i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959797"/>
          <w:spacing w:val="-40"/>
          <w:w w:val="68"/>
          <w:position w:val="-7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AEAEAE"/>
          <w:spacing w:val="-15"/>
          <w:w w:val="149"/>
          <w:i/>
          <w:position w:val="1"/>
        </w:rPr>
        <w:t>.</w:t>
      </w:r>
      <w:r>
        <w:rPr>
          <w:rFonts w:ascii="Arial" w:hAnsi="Arial" w:cs="Arial" w:eastAsia="Arial"/>
          <w:sz w:val="18"/>
          <w:szCs w:val="18"/>
          <w:color w:val="959797"/>
          <w:spacing w:val="0"/>
          <w:w w:val="68"/>
          <w:position w:val="-7"/>
        </w:rPr>
        <w:t>'</w:t>
      </w:r>
      <w:r>
        <w:rPr>
          <w:rFonts w:ascii="Arial" w:hAnsi="Arial" w:cs="Arial" w:eastAsia="Arial"/>
          <w:sz w:val="18"/>
          <w:szCs w:val="18"/>
          <w:color w:val="959797"/>
          <w:spacing w:val="24"/>
          <w:w w:val="100"/>
          <w:position w:val="-7"/>
        </w:rPr>
        <w:t> </w:t>
      </w:r>
      <w:r>
        <w:rPr>
          <w:rFonts w:ascii="Arial" w:hAnsi="Arial" w:cs="Arial" w:eastAsia="Arial"/>
          <w:sz w:val="20"/>
          <w:szCs w:val="20"/>
          <w:color w:val="959797"/>
          <w:spacing w:val="0"/>
          <w:w w:val="60"/>
          <w:position w:val="-7"/>
        </w:rPr>
        <w:t>...</w:t>
      </w:r>
      <w:r>
        <w:rPr>
          <w:rFonts w:ascii="Arial" w:hAnsi="Arial" w:cs="Arial" w:eastAsia="Arial"/>
          <w:sz w:val="20"/>
          <w:szCs w:val="20"/>
          <w:color w:val="959797"/>
          <w:spacing w:val="0"/>
          <w:w w:val="60"/>
          <w:position w:val="-7"/>
        </w:rPr>
        <w:t>   </w:t>
      </w:r>
      <w:r>
        <w:rPr>
          <w:rFonts w:ascii="Arial" w:hAnsi="Arial" w:cs="Arial" w:eastAsia="Arial"/>
          <w:sz w:val="20"/>
          <w:szCs w:val="20"/>
          <w:color w:val="959797"/>
          <w:spacing w:val="30"/>
          <w:w w:val="60"/>
          <w:position w:val="-7"/>
        </w:rPr>
        <w:t> </w:t>
      </w:r>
      <w:r>
        <w:rPr>
          <w:rFonts w:ascii="Arial" w:hAnsi="Arial" w:cs="Arial" w:eastAsia="Arial"/>
          <w:sz w:val="13"/>
          <w:szCs w:val="13"/>
          <w:color w:val="C1C1BF"/>
          <w:spacing w:val="0"/>
          <w:w w:val="60"/>
          <w:position w:val="-7"/>
        </w:rPr>
        <w:t>•</w:t>
      </w:r>
      <w:r>
        <w:rPr>
          <w:rFonts w:ascii="Arial" w:hAnsi="Arial" w:cs="Arial" w:eastAsia="Arial"/>
          <w:sz w:val="13"/>
          <w:szCs w:val="13"/>
          <w:color w:val="C1C1BF"/>
          <w:spacing w:val="0"/>
          <w:w w:val="60"/>
          <w:position w:val="-7"/>
        </w:rPr>
        <w:t>     </w:t>
      </w:r>
      <w:r>
        <w:rPr>
          <w:rFonts w:ascii="Arial" w:hAnsi="Arial" w:cs="Arial" w:eastAsia="Arial"/>
          <w:sz w:val="13"/>
          <w:szCs w:val="13"/>
          <w:color w:val="C1C1BF"/>
          <w:spacing w:val="3"/>
          <w:w w:val="60"/>
          <w:position w:val="-7"/>
        </w:rPr>
        <w:t> </w:t>
      </w:r>
      <w:r>
        <w:rPr>
          <w:rFonts w:ascii="Arial" w:hAnsi="Arial" w:cs="Arial" w:eastAsia="Arial"/>
          <w:sz w:val="13"/>
          <w:szCs w:val="13"/>
          <w:color w:val="AEAEAE"/>
          <w:spacing w:val="0"/>
          <w:w w:val="184"/>
          <w:position w:val="-7"/>
        </w:rPr>
        <w:t>.</w:t>
      </w:r>
      <w:r>
        <w:rPr>
          <w:rFonts w:ascii="Arial" w:hAnsi="Arial" w:cs="Arial" w:eastAsia="Arial"/>
          <w:sz w:val="13"/>
          <w:szCs w:val="13"/>
          <w:color w:val="AEAEAE"/>
          <w:spacing w:val="0"/>
          <w:w w:val="184"/>
          <w:position w:val="-7"/>
        </w:rPr>
        <w:t>-</w:t>
      </w:r>
      <w:r>
        <w:rPr>
          <w:rFonts w:ascii="Arial" w:hAnsi="Arial" w:cs="Arial" w:eastAsia="Arial"/>
          <w:sz w:val="13"/>
          <w:szCs w:val="13"/>
          <w:color w:val="AEAEAE"/>
          <w:spacing w:val="-13"/>
          <w:w w:val="184"/>
          <w:position w:val="-7"/>
        </w:rPr>
        <w:t> </w:t>
      </w:r>
      <w:r>
        <w:rPr>
          <w:rFonts w:ascii="Arial" w:hAnsi="Arial" w:cs="Arial" w:eastAsia="Arial"/>
          <w:sz w:val="13"/>
          <w:szCs w:val="13"/>
          <w:color w:val="959797"/>
          <w:spacing w:val="0"/>
          <w:w w:val="78"/>
          <w:i/>
          <w:position w:val="-7"/>
        </w:rPr>
        <w:t>.&lt;!•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140"/>
          <w:cols w:num="3" w:equalWidth="0">
            <w:col w:w="781" w:space="1513"/>
            <w:col w:w="734" w:space="1196"/>
            <w:col w:w="7556"/>
          </w:cols>
        </w:sectPr>
      </w:pPr>
      <w:rPr/>
    </w:p>
    <w:p>
      <w:pPr>
        <w:spacing w:before="0" w:after="0" w:line="227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8.526249pt;margin-top:31.076242pt;width:564.401599pt;height:792.6274pt;mso-position-horizontal-relative:page;mso-position-vertical-relative:page;z-index:-17247" coordorigin="371,622" coordsize="11288,15853">
            <v:group style="position:absolute;left:378;top:669;width:11257;height:2" coordorigin="378,669" coordsize="11257,2">
              <v:shape style="position:absolute;left:378;top:669;width:11257;height:2" coordorigin="378,669" coordsize="11257,0" path="m378,669l11635,669e" filled="f" stroked="t" strokeweight=".70801pt" strokecolor="#606060">
                <v:path arrowok="t"/>
              </v:shape>
            </v:group>
            <v:group style="position:absolute;left:392;top:652;width:2;height:2409" coordorigin="392,652" coordsize="2,2409">
              <v:shape style="position:absolute;left:392;top:652;width:2;height:2409" coordorigin="392,652" coordsize="0,2409" path="m392,3061l392,652e" filled="f" stroked="t" strokeweight=".70801pt" strokecolor="#646464">
                <v:path arrowok="t"/>
              </v:shape>
            </v:group>
            <v:group style="position:absolute;left:1029;top:664;width:599;height:2" coordorigin="1029,664" coordsize="599,2">
              <v:shape style="position:absolute;left:1029;top:664;width:599;height:2" coordorigin="1029,664" coordsize="599,0" path="m1029,664l1628,664e" filled="f" stroked="t" strokeweight=".944013pt" strokecolor="#838383">
                <v:path arrowok="t"/>
              </v:shape>
            </v:group>
            <v:group style="position:absolute;left:2126;top:662;width:2;height:1495" coordorigin="2126,662" coordsize="2,1495">
              <v:shape style="position:absolute;left:2126;top:662;width:2;height:1495" coordorigin="2126,662" coordsize="0,1495" path="m2126,2157l2126,662e" filled="f" stroked="t" strokeweight=".70801pt" strokecolor="#6B6B6B">
                <v:path arrowok="t"/>
              </v:shape>
            </v:group>
            <v:group style="position:absolute;left:3059;top:671;width:236;height:2" coordorigin="3059,671" coordsize="236,2">
              <v:shape style="position:absolute;left:3059;top:671;width:236;height:2" coordorigin="3059,671" coordsize="236,0" path="m3059,671l3295,671e" filled="f" stroked="t" strokeweight=".472006pt" strokecolor="#383838">
                <v:path arrowok="t"/>
              </v:shape>
            </v:group>
            <v:group style="position:absolute;left:4564;top:676;width:680;height:2" coordorigin="4564,676" coordsize="680,2">
              <v:shape style="position:absolute;left:4564;top:676;width:680;height:2" coordorigin="4564,676" coordsize="680,0" path="m4564,676l5244,676e" filled="f" stroked="t" strokeweight=".70801pt" strokecolor="#575757">
                <v:path arrowok="t"/>
              </v:shape>
            </v:group>
            <v:group style="position:absolute;left:5607;top:674;width:477;height:2" coordorigin="5607,674" coordsize="477,2">
              <v:shape style="position:absolute;left:5607;top:674;width:477;height:2" coordorigin="5607,674" coordsize="477,0" path="m5607,674l6084,674e" filled="f" stroked="t" strokeweight=".70801pt" strokecolor="#4B4B4B">
                <v:path arrowok="t"/>
              </v:shape>
            </v:group>
            <v:group style="position:absolute;left:6028;top:676;width:651;height:2" coordorigin="6028,676" coordsize="651,2">
              <v:shape style="position:absolute;left:6028;top:676;width:651;height:2" coordorigin="6028,676" coordsize="651,0" path="m6028,676l6679,676e" filled="f" stroked="t" strokeweight=".70801pt" strokecolor="#606060">
                <v:path arrowok="t"/>
              </v:shape>
            </v:group>
            <v:group style="position:absolute;left:9072;top:666;width:2;height:1500" coordorigin="9072,666" coordsize="2,1500">
              <v:shape style="position:absolute;left:9072;top:666;width:2;height:1500" coordorigin="9072,666" coordsize="0,1500" path="m9072,2166l9072,666e" filled="f" stroked="t" strokeweight=".70801pt" strokecolor="#5B5B5B">
                <v:path arrowok="t"/>
              </v:shape>
            </v:group>
            <v:group style="position:absolute;left:9029;top:676;width:330;height:2" coordorigin="9029,676" coordsize="330,2">
              <v:shape style="position:absolute;left:9029;top:676;width:330;height:2" coordorigin="9029,676" coordsize="330,0" path="m9029,676l9360,676e" filled="f" stroked="t" strokeweight=".472006pt" strokecolor="#4B4B4B">
                <v:path arrowok="t"/>
              </v:shape>
            </v:group>
            <v:group style="position:absolute;left:1369;top:652;width:2;height:557" coordorigin="1369,652" coordsize="2,557">
              <v:shape style="position:absolute;left:1369;top:652;width:2;height:557" coordorigin="1369,652" coordsize="0,557" path="m1369,1209l1369,652e" filled="f" stroked="t" strokeweight="3.068041pt" strokecolor="#4F5754">
                <v:path arrowok="t"/>
              </v:shape>
            </v:group>
            <v:group style="position:absolute;left:387;top:2390;width:7731;height:2" coordorigin="387,2390" coordsize="7731,2">
              <v:shape style="position:absolute;left:387;top:2390;width:7731;height:2" coordorigin="387,2390" coordsize="7731,0" path="m387,2390l8119,2390e" filled="f" stroked="t" strokeweight=".70801pt" strokecolor="#5B5B5B">
                <v:path arrowok="t"/>
              </v:shape>
            </v:group>
            <v:group style="position:absolute;left:8062;top:2395;width:250;height:2" coordorigin="8062,2395" coordsize="250,2">
              <v:shape style="position:absolute;left:8062;top:2395;width:250;height:2" coordorigin="8062,2395" coordsize="250,0" path="m8062,2395l8312,2395e" filled="f" stroked="t" strokeweight=".472006pt" strokecolor="#575757">
                <v:path arrowok="t"/>
              </v:shape>
            </v:group>
            <v:group style="position:absolute;left:8255;top:2397;width:1359;height:2" coordorigin="8255,2397" coordsize="1359,2">
              <v:shape style="position:absolute;left:8255;top:2397;width:1359;height:2" coordorigin="8255,2397" coordsize="1359,0" path="m8255,2397l9615,2397e" filled="f" stroked="t" strokeweight=".944013pt" strokecolor="#6B6B6B">
                <v:path arrowok="t"/>
              </v:shape>
            </v:group>
            <v:group style="position:absolute;left:9558;top:2397;width:425;height:2" coordorigin="9558,2397" coordsize="425,2">
              <v:shape style="position:absolute;left:9558;top:2397;width:425;height:2" coordorigin="9558,2397" coordsize="425,0" path="m9558,2397l9983,2397e" filled="f" stroked="t" strokeweight=".472006pt" strokecolor="#575757">
                <v:path arrowok="t"/>
              </v:shape>
            </v:group>
            <v:group style="position:absolute;left:9926;top:2395;width:491;height:2" coordorigin="9926,2395" coordsize="491,2">
              <v:shape style="position:absolute;left:9926;top:2395;width:491;height:2" coordorigin="9926,2395" coordsize="491,0" path="m9926,2395l10417,2395e" filled="f" stroked="t" strokeweight=".944013pt" strokecolor="#6B6B6B">
                <v:path arrowok="t"/>
              </v:shape>
            </v:group>
            <v:group style="position:absolute;left:10361;top:2395;width:160;height:2" coordorigin="10361,2395" coordsize="160,2">
              <v:shape style="position:absolute;left:10361;top:2395;width:160;height:2" coordorigin="10361,2395" coordsize="160,0" path="m10361,2395l10521,2395e" filled="f" stroked="t" strokeweight=".472006pt" strokecolor="#575757">
                <v:path arrowok="t"/>
              </v:shape>
            </v:group>
            <v:group style="position:absolute;left:11637;top:671;width:2;height:15781" coordorigin="11637,671" coordsize="2,15781">
              <v:shape style="position:absolute;left:11637;top:671;width:2;height:15781" coordorigin="11637,671" coordsize="0,15781" path="m11637,16453l11637,671e" filled="f" stroked="t" strokeweight=".70801pt" strokecolor="#676767">
                <v:path arrowok="t"/>
              </v:shape>
            </v:group>
            <v:group style="position:absolute;left:11626;top:881;width:2;height:328" coordorigin="11626,881" coordsize="2,328">
              <v:shape style="position:absolute;left:11626;top:881;width:2;height:328" coordorigin="11626,881" coordsize="0,328" path="m11626,1209l11626,881e" filled="f" stroked="t" strokeweight=".472006pt" strokecolor="#4B4B4B">
                <v:path arrowok="t"/>
              </v:shape>
            </v:group>
            <v:group style="position:absolute;left:11626;top:1152;width:2;height:295" coordorigin="11626,1152" coordsize="2,295">
              <v:shape style="position:absolute;left:11626;top:1152;width:2;height:295" coordorigin="11626,1152" coordsize="0,295" path="m11626,1447l11626,1152e" filled="f" stroked="t" strokeweight=".944013pt" strokecolor="#676767">
                <v:path arrowok="t"/>
              </v:shape>
            </v:group>
            <v:group style="position:absolute;left:10464;top:2392;width:1171;height:2" coordorigin="10464,2392" coordsize="1171,2">
              <v:shape style="position:absolute;left:10464;top:2392;width:1171;height:2" coordorigin="10464,2392" coordsize="1171,0" path="m10464,2392l11635,2392e" filled="f" stroked="t" strokeweight=".944013pt" strokecolor="#747474">
                <v:path arrowok="t"/>
              </v:shape>
            </v:group>
            <v:group style="position:absolute;left:11628;top:2109;width:2;height:314" coordorigin="11628,2109" coordsize="2,314">
              <v:shape style="position:absolute;left:11628;top:2109;width:2;height:314" coordorigin="11628,2109" coordsize="0,314" path="m11628,2423l11628,2109e" filled="f" stroked="t" strokeweight=".472006pt" strokecolor="#4F4F4F">
                <v:path arrowok="t"/>
              </v:shape>
            </v:group>
            <v:group style="position:absolute;left:8284;top:3594;width:3026;height:2" coordorigin="8284,3594" coordsize="3026,2">
              <v:shape style="position:absolute;left:8284;top:3594;width:3026;height:2" coordorigin="8284,3594" coordsize="3026,0" path="m8284,3594l11309,3594e" filled="f" stroked="t" strokeweight=".236003pt" strokecolor="#000000">
                <v:path arrowok="t"/>
              </v:shape>
            </v:group>
            <v:group style="position:absolute;left:11309;top:3594;width:321;height:2" coordorigin="11309,3594" coordsize="321,2">
              <v:shape style="position:absolute;left:11309;top:3594;width:321;height:2" coordorigin="11309,3594" coordsize="321,0" path="m11309,3594l11630,3594e" filled="f" stroked="t" strokeweight=".236003pt" strokecolor="#545454">
                <v:path arrowok="t"/>
              </v:shape>
            </v:group>
            <v:group style="position:absolute;left:11633;top:3566;width:2;height:243" coordorigin="11633,3566" coordsize="2,243">
              <v:shape style="position:absolute;left:11633;top:3566;width:2;height:243" coordorigin="11633,3566" coordsize="0,243" path="m11633,3808l11633,3566e" filled="f" stroked="t" strokeweight=".472006pt" strokecolor="#545454">
                <v:path arrowok="t"/>
              </v:shape>
            </v:group>
            <v:group style="position:absolute;left:396;top:3071;width:2;height:13392" coordorigin="396,3071" coordsize="2,13392">
              <v:shape style="position:absolute;left:396;top:3071;width:2;height:13392" coordorigin="396,3071" coordsize="0,13392" path="m396,16462l396,3071e" filled="f" stroked="t" strokeweight=".70801pt" strokecolor="#575757">
                <v:path arrowok="t"/>
              </v:shape>
            </v:group>
            <v:group style="position:absolute;left:387;top:4177;width:1001;height:2" coordorigin="387,4177" coordsize="1001,2">
              <v:shape style="position:absolute;left:387;top:4177;width:1001;height:2" coordorigin="387,4177" coordsize="1001,0" path="m387,4177l1388,4177e" filled="f" stroked="t" strokeweight=".70801pt" strokecolor="#777777">
                <v:path arrowok="t"/>
              </v:shape>
            </v:group>
            <v:group style="position:absolute;left:1331;top:4175;width:137;height:2" coordorigin="1331,4175" coordsize="137,2">
              <v:shape style="position:absolute;left:1331;top:4175;width:137;height:2" coordorigin="1331,4175" coordsize="137,0" path="m1331,4175l1468,4175e" filled="f" stroked="t" strokeweight=".70801pt" strokecolor="#939393">
                <v:path arrowok="t"/>
              </v:shape>
            </v:group>
            <v:group style="position:absolute;left:1411;top:4177;width:1704;height:2" coordorigin="1411,4177" coordsize="1704,2">
              <v:shape style="position:absolute;left:1411;top:4177;width:1704;height:2" coordorigin="1411,4177" coordsize="1704,0" path="m1411,4177l3115,4177e" filled="f" stroked="t" strokeweight=".472006pt" strokecolor="#707070">
                <v:path arrowok="t"/>
              </v:shape>
            </v:group>
            <v:group style="position:absolute;left:3059;top:4182;width:236;height:2" coordorigin="3059,4182" coordsize="236,2">
              <v:shape style="position:absolute;left:3059;top:4182;width:236;height:2" coordorigin="3059,4182" coordsize="236,0" path="m3059,4182l3295,4182e" filled="f" stroked="t" strokeweight=".236003pt" strokecolor="#484848">
                <v:path arrowok="t"/>
              </v:shape>
            </v:group>
            <v:group style="position:absolute;left:6905;top:3347;width:2;height:838" coordorigin="6905,3347" coordsize="2,838">
              <v:shape style="position:absolute;left:6905;top:3347;width:2;height:838" coordorigin="6905,3347" coordsize="0,838" path="m6905,4185l6905,3347e" filled="f" stroked="t" strokeweight=".70801pt" strokecolor="#545454">
                <v:path arrowok="t"/>
              </v:shape>
            </v:group>
            <v:group style="position:absolute;left:6896;top:3585;width:1194;height:2" coordorigin="6896,3585" coordsize="1194,2">
              <v:shape style="position:absolute;left:6896;top:3585;width:1194;height:2" coordorigin="6896,3585" coordsize="1194,0" path="m6896,3585l8090,3585e" filled="f" stroked="t" strokeweight=".944013pt" strokecolor="#545454">
                <v:path arrowok="t"/>
              </v:shape>
            </v:group>
            <v:group style="position:absolute;left:3238;top:4180;width:7283;height:2" coordorigin="3238,4180" coordsize="7283,2">
              <v:shape style="position:absolute;left:3238;top:4180;width:7283;height:2" coordorigin="3238,4180" coordsize="7283,0" path="m3238,4180l10521,4180e" filled="f" stroked="t" strokeweight=".236003pt" strokecolor="#676767">
                <v:path arrowok="t"/>
              </v:shape>
            </v:group>
            <v:group style="position:absolute;left:3811;top:3347;width:2;height:367" coordorigin="3811,3347" coordsize="2,367">
              <v:shape style="position:absolute;left:3811;top:3347;width:2;height:367" coordorigin="3811,3347" coordsize="0,367" path="m3811,3713l3811,3347e" filled="f" stroked="t" strokeweight=".944013pt" strokecolor="#606060">
                <v:path arrowok="t"/>
              </v:shape>
            </v:group>
            <v:group style="position:absolute;left:3814;top:3566;width:2;height:243" coordorigin="3814,3566" coordsize="2,243">
              <v:shape style="position:absolute;left:3814;top:3566;width:2;height:243" coordorigin="3814,3566" coordsize="0,243" path="m3814,3808l3814,3566e" filled="f" stroked="t" strokeweight=".472006pt" strokecolor="#444444">
                <v:path arrowok="t"/>
              </v:shape>
            </v:group>
            <v:group style="position:absolute;left:3809;top:3801;width:2813;height:2" coordorigin="3809,3801" coordsize="2813,2">
              <v:shape style="position:absolute;left:3809;top:3801;width:2813;height:2" coordorigin="3809,3801" coordsize="2813,0" path="m3809,3801l6622,3801e" filled="f" stroked="t" strokeweight=".472006pt" strokecolor="#747474">
                <v:path arrowok="t"/>
              </v:shape>
            </v:group>
            <v:group style="position:absolute;left:3814;top:3751;width:2;height:433" coordorigin="3814,3751" coordsize="2,433">
              <v:shape style="position:absolute;left:3814;top:3751;width:2;height:433" coordorigin="3814,3751" coordsize="0,433" path="m3814,4185l3814,3751e" filled="f" stroked="t" strokeweight=".70801pt" strokecolor="#4B4B4B">
                <v:path arrowok="t"/>
              </v:shape>
            </v:group>
            <v:group style="position:absolute;left:10464;top:4177;width:1175;height:2" coordorigin="10464,4177" coordsize="1175,2">
              <v:shape style="position:absolute;left:10464;top:4177;width:1175;height:2" coordorigin="10464,4177" coordsize="1175,0" path="m10464,4177l11640,4177e" filled="f" stroked="t" strokeweight=".472006pt" strokecolor="#808080">
                <v:path arrowok="t"/>
              </v:shape>
            </v:group>
            <v:group style="position:absolute;left:382;top:4456;width:9889;height:2" coordorigin="382,4456" coordsize="9889,2">
              <v:shape style="position:absolute;left:382;top:4456;width:9889;height:2" coordorigin="382,4456" coordsize="9889,0" path="m382,4456l10271,4456e" filled="f" stroked="t" strokeweight=".70801pt" strokecolor="#707070">
                <v:path arrowok="t"/>
              </v:shape>
            </v:group>
            <v:group style="position:absolute;left:3446;top:4456;width:392;height:2" coordorigin="3446,4456" coordsize="392,2">
              <v:shape style="position:absolute;left:3446;top:4456;width:392;height:2" coordorigin="3446,4456" coordsize="392,0" path="m3446,4456l3837,4456e" filled="f" stroked="t" strokeweight=".472006pt" strokecolor="#545454">
                <v:path arrowok="t"/>
              </v:shape>
            </v:group>
            <v:group style="position:absolute;left:5187;top:4458;width:477;height:2" coordorigin="5187,4458" coordsize="477,2">
              <v:shape style="position:absolute;left:5187;top:4458;width:477;height:2" coordorigin="5187,4458" coordsize="477,0" path="m5187,4458l5664,4458e" filled="f" stroked="t" strokeweight=".472006pt" strokecolor="#575757">
                <v:path arrowok="t"/>
              </v:shape>
            </v:group>
            <v:group style="position:absolute;left:7713;top:4458;width:406;height:2" coordorigin="7713,4458" coordsize="406,2">
              <v:shape style="position:absolute;left:7713;top:4458;width:406;height:2" coordorigin="7713,4458" coordsize="406,0" path="m7713,4458l8119,4458e" filled="f" stroked="t" strokeweight=".70801pt" strokecolor="#676767">
                <v:path arrowok="t"/>
              </v:shape>
            </v:group>
            <v:group style="position:absolute;left:9034;top:4458;width:326;height:2" coordorigin="9034,4458" coordsize="326,2">
              <v:shape style="position:absolute;left:9034;top:4458;width:326;height:2" coordorigin="9034,4458" coordsize="326,0" path="m9034,4458l9360,4458e" filled="f" stroked="t" strokeweight=".472006pt" strokecolor="#6B6B6B">
                <v:path arrowok="t"/>
              </v:shape>
            </v:group>
            <v:group style="position:absolute;left:9926;top:4456;width:491;height:2" coordorigin="9926,4456" coordsize="491,2">
              <v:shape style="position:absolute;left:9926;top:4456;width:491;height:2" coordorigin="9926,4456" coordsize="491,0" path="m9926,4456l10417,4456e" filled="f" stroked="t" strokeweight=".472006pt" strokecolor="#777777">
                <v:path arrowok="t"/>
              </v:shape>
            </v:group>
            <v:group style="position:absolute;left:10285;top:4456;width:1053;height:2" coordorigin="10285,4456" coordsize="1053,2">
              <v:shape style="position:absolute;left:10285;top:4456;width:1053;height:2" coordorigin="10285,4456" coordsize="1053,0" path="m10285,4456l11338,4456e" filled="f" stroked="t" strokeweight=".70801pt" strokecolor="#878787">
                <v:path arrowok="t"/>
              </v:shape>
            </v:group>
            <v:group style="position:absolute;left:11281;top:4454;width:359;height:2" coordorigin="11281,4454" coordsize="359,2">
              <v:shape style="position:absolute;left:11281;top:4454;width:359;height:2" coordorigin="11281,4454" coordsize="359,0" path="m11281,4454l11640,4454e" filled="f" stroked="t" strokeweight=".472006pt" strokecolor="#707070">
                <v:path arrowok="t"/>
              </v:shape>
            </v:group>
            <v:group style="position:absolute;left:11633;top:4123;width:2;height:605" coordorigin="11633,4123" coordsize="2,605">
              <v:shape style="position:absolute;left:11633;top:4123;width:2;height:605" coordorigin="11633,4123" coordsize="0,605" path="m11633,4727l11633,4123e" filled="f" stroked="t" strokeweight=".70801pt" strokecolor="#5B5B5B">
                <v:path arrowok="t"/>
              </v:shape>
            </v:group>
            <v:group style="position:absolute;left:2115;top:4701;width:6004;height:2" coordorigin="2115,4701" coordsize="6004,2">
              <v:shape style="position:absolute;left:2115;top:4701;width:6004;height:2" coordorigin="2115,4701" coordsize="6004,0" path="m2115,4701l8119,4701e" filled="f" stroked="t" strokeweight=".70801pt" strokecolor="#5B5B5B">
                <v:path arrowok="t"/>
              </v:shape>
            </v:group>
            <v:group style="position:absolute;left:8062;top:4699;width:250;height:2" coordorigin="8062,4699" coordsize="250,2">
              <v:shape style="position:absolute;left:8062;top:4699;width:250;height:2" coordorigin="8062,4699" coordsize="250,0" path="m8062,4699l8312,4699e" filled="f" stroked="t" strokeweight=".472006pt" strokecolor="#3F3F3F">
                <v:path arrowok="t"/>
              </v:shape>
            </v:group>
            <v:group style="position:absolute;left:8255;top:4701;width:2162;height:2" coordorigin="8255,4701" coordsize="2162,2">
              <v:shape style="position:absolute;left:8255;top:4701;width:2162;height:2" coordorigin="8255,4701" coordsize="2162,0" path="m8255,4701l10417,4701e" filled="f" stroked="t" strokeweight=".70801pt" strokecolor="#646464">
                <v:path arrowok="t"/>
              </v:shape>
            </v:group>
            <v:group style="position:absolute;left:10361;top:4699;width:160;height:2" coordorigin="10361,4699" coordsize="160,2">
              <v:shape style="position:absolute;left:10361;top:4699;width:160;height:2" coordorigin="10361,4699" coordsize="160,0" path="m10361,4699l10521,4699e" filled="f" stroked="t" strokeweight=".472006pt" strokecolor="#444444">
                <v:path arrowok="t"/>
              </v:shape>
            </v:group>
            <v:group style="position:absolute;left:10464;top:4696;width:1175;height:2" coordorigin="10464,4696" coordsize="1175,2">
              <v:shape style="position:absolute;left:10464;top:4696;width:1175;height:2" coordorigin="10464,4696" coordsize="1175,0" path="m10464,4696l11640,4696e" filled="f" stroked="t" strokeweight=".70801pt" strokecolor="#707070">
                <v:path arrowok="t"/>
              </v:shape>
            </v:group>
            <v:group style="position:absolute;left:394;top:2109;width:2;height:5027" coordorigin="394,2109" coordsize="2,5027">
              <v:shape style="position:absolute;left:394;top:2109;width:2;height:5027" coordorigin="394,2109" coordsize="0,5027" path="m394,7136l394,2109e" filled="f" stroked="t" strokeweight=".70801pt" strokecolor="#545454">
                <v:path arrowok="t"/>
              </v:shape>
            </v:group>
            <v:group style="position:absolute;left:2124;top:4175;width:2;height:3361" coordorigin="2124,4175" coordsize="2,3361">
              <v:shape style="position:absolute;left:2124;top:4175;width:2;height:3361" coordorigin="2124,4175" coordsize="0,3361" path="m2124,7536l2124,4175e" filled="f" stroked="t" strokeweight=".70801pt" strokecolor="#646464">
                <v:path arrowok="t"/>
              </v:shape>
            </v:group>
            <v:group style="position:absolute;left:4876;top:4694;width:2;height:271" coordorigin="4876,4694" coordsize="2,271">
              <v:shape style="position:absolute;left:4876;top:4694;width:2;height:271" coordorigin="4876,4694" coordsize="0,271" path="m4876,4965l4876,4694e" filled="f" stroked="t" strokeweight=".472006pt" strokecolor="#3B3B3B">
                <v:path arrowok="t"/>
              </v:shape>
            </v:group>
            <v:group style="position:absolute;left:7750;top:4689;width:2;height:276" coordorigin="7750,4689" coordsize="2,276">
              <v:shape style="position:absolute;left:7750;top:4689;width:2;height:276" coordorigin="7750,4689" coordsize="0,276" path="m7750,4965l7750,4689e" filled="f" stroked="t" strokeweight=".944013pt" strokecolor="#606060">
                <v:path arrowok="t"/>
              </v:shape>
            </v:group>
            <v:group style="position:absolute;left:4866;top:5182;width:6613;height:2" coordorigin="4866,5182" coordsize="6613,2">
              <v:shape style="position:absolute;left:4866;top:5182;width:6613;height:2" coordorigin="4866,5182" coordsize="6613,0" path="m4866,5182l11479,5182e" filled="f" stroked="t" strokeweight=".70801pt" strokecolor="#606060">
                <v:path arrowok="t"/>
              </v:shape>
            </v:group>
            <v:group style="position:absolute;left:6868;top:5180;width:184;height:2" coordorigin="6868,5180" coordsize="184,2">
              <v:shape style="position:absolute;left:6868;top:5180;width:184;height:2" coordorigin="6868,5180" coordsize="184,0" path="m6868,5180l7052,5180e" filled="f" stroked="t" strokeweight=".472006pt" strokecolor="#3B3B3B">
                <v:path arrowok="t"/>
              </v:shape>
            </v:group>
            <v:group style="position:absolute;left:7647;top:5180;width:132;height:2" coordorigin="7647,5180" coordsize="132,2">
              <v:shape style="position:absolute;left:7647;top:5180;width:132;height:2" coordorigin="7647,5180" coordsize="132,0" path="m7647,5180l7779,5180e" filled="f" stroked="t" strokeweight=".472006pt" strokecolor="#383838">
                <v:path arrowok="t"/>
              </v:shape>
            </v:group>
            <v:group style="position:absolute;left:7755;top:4689;width:2;height:500" coordorigin="7755,4689" coordsize="2,500">
              <v:shape style="position:absolute;left:7755;top:4689;width:2;height:500" coordorigin="7755,4689" coordsize="0,500" path="m7755,5189l7755,4689e" filled="f" stroked="t" strokeweight=".472006pt" strokecolor="#4B4B4B">
                <v:path arrowok="t"/>
              </v:shape>
            </v:group>
            <v:group style="position:absolute;left:9034;top:5180;width:326;height:2" coordorigin="9034,5180" coordsize="326,2">
              <v:shape style="position:absolute;left:9034;top:5180;width:326;height:2" coordorigin="9034,5180" coordsize="326,0" path="m9034,5180l9360,5180e" filled="f" stroked="t" strokeweight=".472006pt" strokecolor="#4B4B4B">
                <v:path arrowok="t"/>
              </v:shape>
            </v:group>
            <v:group style="position:absolute;left:9926;top:5180;width:491;height:2" coordorigin="9926,5180" coordsize="491,2">
              <v:shape style="position:absolute;left:9926;top:5180;width:491;height:2" coordorigin="9926,5180" coordsize="491,0" path="m9926,5180l10417,5180e" filled="f" stroked="t" strokeweight=".472006pt" strokecolor="#4F4F4F">
                <v:path arrowok="t"/>
              </v:shape>
            </v:group>
            <v:group style="position:absolute;left:10327;top:5180;width:1312;height:2" coordorigin="10327,5180" coordsize="1312,2">
              <v:shape style="position:absolute;left:10327;top:5180;width:1312;height:2" coordorigin="10327,5180" coordsize="1312,0" path="m10327,5180l11640,5180e" filled="f" stroked="t" strokeweight=".70801pt" strokecolor="#777777">
                <v:path arrowok="t"/>
              </v:shape>
            </v:group>
            <v:group style="position:absolute;left:11635;top:4908;width:2;height:300" coordorigin="11635,4908" coordsize="2,300">
              <v:shape style="position:absolute;left:11635;top:4908;width:2;height:300" coordorigin="11635,4908" coordsize="0,300" path="m11635,5208l11635,4908e" filled="f" stroked="t" strokeweight=".472006pt" strokecolor="#484848">
                <v:path arrowok="t"/>
              </v:shape>
            </v:group>
            <v:group style="position:absolute;left:2124;top:5141;width:2;height:300" coordorigin="2124,5141" coordsize="2,300">
              <v:shape style="position:absolute;left:2124;top:5141;width:2;height:300" coordorigin="2124,5141" coordsize="0,300" path="m2124,5441l2124,5141e" filled="f" stroked="t" strokeweight=".472006pt" strokecolor="#3F3F3F">
                <v:path arrowok="t"/>
              </v:shape>
            </v:group>
            <v:group style="position:absolute;left:4878;top:4908;width:2;height:1957" coordorigin="4878,4908" coordsize="2,1957">
              <v:shape style="position:absolute;left:4878;top:4908;width:2;height:1957" coordorigin="4878,4908" coordsize="0,1957" path="m4878,6865l4878,4908e" filled="f" stroked="t" strokeweight=".944013pt" strokecolor="#575757">
                <v:path arrowok="t"/>
              </v:shape>
            </v:group>
            <v:group style="position:absolute;left:4866;top:5422;width:2218;height:2" coordorigin="4866,5422" coordsize="2218,2">
              <v:shape style="position:absolute;left:4866;top:5422;width:2218;height:2" coordorigin="4866,5422" coordsize="2218,0" path="m4866,5422l7085,5422e" filled="f" stroked="t" strokeweight=".70801pt" strokecolor="#5B5B5B">
                <v:path arrowok="t"/>
              </v:shape>
            </v:group>
            <v:group style="position:absolute;left:6995;top:5422;width:345;height:2" coordorigin="6995,5422" coordsize="345,2">
              <v:shape style="position:absolute;left:6995;top:5422;width:345;height:2" coordorigin="6995,5422" coordsize="345,0" path="m6995,5422l7340,5422e" filled="f" stroked="t" strokeweight=".472006pt" strokecolor="#484848">
                <v:path arrowok="t"/>
              </v:shape>
            </v:group>
            <v:group style="position:absolute;left:8062;top:5422;width:250;height:2" coordorigin="8062,5422" coordsize="250,2">
              <v:shape style="position:absolute;left:8062;top:5422;width:250;height:2" coordorigin="8062,5422" coordsize="250,0" path="m8062,5422l8312,5422e" filled="f" stroked="t" strokeweight=".472006pt" strokecolor="#545454">
                <v:path arrowok="t"/>
              </v:shape>
            </v:group>
            <v:group style="position:absolute;left:10361;top:5422;width:160;height:2" coordorigin="10361,5422" coordsize="160,2">
              <v:shape style="position:absolute;left:10361;top:5422;width:160;height:2" coordorigin="10361,5422" coordsize="160,0" path="m10361,5422l10521,5422e" filled="f" stroked="t" strokeweight=".472006pt" strokecolor="#383838">
                <v:path arrowok="t"/>
              </v:shape>
            </v:group>
            <v:group style="position:absolute;left:7283;top:5420;width:4361;height:2" coordorigin="7283,5420" coordsize="4361,2">
              <v:shape style="position:absolute;left:7283;top:5420;width:4361;height:2" coordorigin="7283,5420" coordsize="4361,0" path="m7283,5420l11644,5420e" filled="f" stroked="t" strokeweight=".70801pt" strokecolor="#646464">
                <v:path arrowok="t"/>
              </v:shape>
            </v:group>
            <v:group style="position:absolute;left:4871;top:5660;width:3247;height:2" coordorigin="4871,5660" coordsize="3247,2">
              <v:shape style="position:absolute;left:4871;top:5660;width:3247;height:2" coordorigin="4871,5660" coordsize="3247,0" path="m4871,5660l8119,5660e" filled="f" stroked="t" strokeweight=".70801pt" strokecolor="#575757">
                <v:path arrowok="t"/>
              </v:shape>
            </v:group>
            <v:group style="position:absolute;left:8062;top:5660;width:250;height:2" coordorigin="8062,5660" coordsize="250,2">
              <v:shape style="position:absolute;left:8062;top:5660;width:250;height:2" coordorigin="8062,5660" coordsize="250,0" path="m8062,5660l8312,5660e" filled="f" stroked="t" strokeweight=".472006pt" strokecolor="#4B4B4B">
                <v:path arrowok="t"/>
              </v:shape>
            </v:group>
            <v:group style="position:absolute;left:8255;top:5663;width:2162;height:2" coordorigin="8255,5663" coordsize="2162,2">
              <v:shape style="position:absolute;left:8255;top:5663;width:2162;height:2" coordorigin="8255,5663" coordsize="2162,0" path="m8255,5663l10417,5663e" filled="f" stroked="t" strokeweight=".70801pt" strokecolor="#646464">
                <v:path arrowok="t"/>
              </v:shape>
            </v:group>
            <v:group style="position:absolute;left:10361;top:5660;width:160;height:2" coordorigin="10361,5660" coordsize="160,2">
              <v:shape style="position:absolute;left:10361;top:5660;width:160;height:2" coordorigin="10361,5660" coordsize="160,0" path="m10361,5660l10521,5660e" filled="f" stroked="t" strokeweight=".472006pt" strokecolor="#343434">
                <v:path arrowok="t"/>
              </v:shape>
            </v:group>
            <v:group style="position:absolute;left:10464;top:5660;width:873;height:2" coordorigin="10464,5660" coordsize="873,2">
              <v:shape style="position:absolute;left:10464;top:5660;width:873;height:2" coordorigin="10464,5660" coordsize="873,0" path="m10464,5660l11338,5660e" filled="f" stroked="t" strokeweight=".70801pt" strokecolor="#606060">
                <v:path arrowok="t"/>
              </v:shape>
            </v:group>
            <v:group style="position:absolute;left:11281;top:5658;width:363;height:2" coordorigin="11281,5658" coordsize="363,2">
              <v:shape style="position:absolute;left:11281;top:5658;width:363;height:2" coordorigin="11281,5658" coordsize="363,0" path="m11281,5658l11644,5658e" filled="f" stroked="t" strokeweight=".944013pt" strokecolor="#747474">
                <v:path arrowok="t"/>
              </v:shape>
            </v:group>
            <v:group style="position:absolute;left:2119;top:5903;width:1383;height:2" coordorigin="2119,5903" coordsize="1383,2">
              <v:shape style="position:absolute;left:2119;top:5903;width:1383;height:2" coordorigin="2119,5903" coordsize="1383,0" path="m2119,5903l3502,5903e" filled="f" stroked="t" strokeweight=".70801pt" strokecolor="#646464">
                <v:path arrowok="t"/>
              </v:shape>
            </v:group>
            <v:group style="position:absolute;left:3446;top:5903;width:392;height:2" coordorigin="3446,5903" coordsize="392,2">
              <v:shape style="position:absolute;left:3446;top:5903;width:392;height:2" coordorigin="3446,5903" coordsize="392,0" path="m3446,5903l3837,5903e" filled="f" stroked="t" strokeweight=".472006pt" strokecolor="#4B4B4B">
                <v:path arrowok="t"/>
              </v:shape>
            </v:group>
            <v:group style="position:absolute;left:3781;top:5901;width:7859;height:2" coordorigin="3781,5901" coordsize="7859,2">
              <v:shape style="position:absolute;left:3781;top:5901;width:7859;height:2" coordorigin="3781,5901" coordsize="7859,0" path="m3781,5901l11640,5901e" filled="f" stroked="t" strokeweight=".70801pt" strokecolor="#606060">
                <v:path arrowok="t"/>
              </v:shape>
            </v:group>
            <v:group style="position:absolute;left:11635;top:5637;width:2;height:290" coordorigin="11635,5637" coordsize="2,290">
              <v:shape style="position:absolute;left:11635;top:5637;width:2;height:290" coordorigin="11635,5637" coordsize="0,290" path="m11635,5927l11635,5637e" filled="f" stroked="t" strokeweight=".472006pt" strokecolor="#444444">
                <v:path arrowok="t"/>
              </v:shape>
            </v:group>
            <v:group style="position:absolute;left:930;top:6139;width:2572;height:2" coordorigin="930,6139" coordsize="2572,2">
              <v:shape style="position:absolute;left:930;top:6139;width:2572;height:2" coordorigin="930,6139" coordsize="2572,0" path="m930,6139l3502,6139e" filled="f" stroked="t" strokeweight=".70801pt" strokecolor="#646464">
                <v:path arrowok="t"/>
              </v:shape>
            </v:group>
            <v:group style="position:absolute;left:3446;top:6141;width:392;height:2" coordorigin="3446,6141" coordsize="392,2">
              <v:shape style="position:absolute;left:3446;top:6141;width:392;height:2" coordorigin="3446,6141" coordsize="392,0" path="m3446,6141l3837,6141e" filled="f" stroked="t" strokeweight=".472006pt" strokecolor="#3F3F3F">
                <v:path arrowok="t"/>
              </v:shape>
            </v:group>
            <v:group style="position:absolute;left:9034;top:6141;width:326;height:2" coordorigin="9034,6141" coordsize="326,2">
              <v:shape style="position:absolute;left:9034;top:6141;width:326;height:2" coordorigin="9034,6141" coordsize="326,0" path="m9034,6141l9360,6141e" filled="f" stroked="t" strokeweight=".472006pt" strokecolor="#575757">
                <v:path arrowok="t"/>
              </v:shape>
            </v:group>
            <v:group style="position:absolute;left:3781;top:6139;width:7864;height:2" coordorigin="3781,6139" coordsize="7864,2">
              <v:shape style="position:absolute;left:3781;top:6139;width:7864;height:2" coordorigin="3781,6139" coordsize="7864,0" path="m3781,6139l11644,6139e" filled="f" stroked="t" strokeweight=".70801pt" strokecolor="#646464">
                <v:path arrowok="t"/>
              </v:shape>
            </v:group>
            <v:group style="position:absolute;left:7755;top:6136;width:2;height:724" coordorigin="7755,6136" coordsize="2,724">
              <v:shape style="position:absolute;left:7755;top:6136;width:2;height:724" coordorigin="7755,6136" coordsize="0,724" path="m7755,6860l7755,6136e" filled="f" stroked="t" strokeweight=".70801pt" strokecolor="#4F4F4F">
                <v:path arrowok="t"/>
              </v:shape>
            </v:group>
            <v:group style="position:absolute;left:11635;top:5927;width:2;height:567" coordorigin="11635,5927" coordsize="2,567">
              <v:shape style="position:absolute;left:11635;top:5927;width:2;height:567" coordorigin="11635,5927" coordsize="0,567" path="m11635,6493l11635,5927e" filled="f" stroked="t" strokeweight=".944013pt" strokecolor="#6B6B6B">
                <v:path arrowok="t"/>
              </v:shape>
            </v:group>
            <v:group style="position:absolute;left:2124;top:6613;width:1378;height:2" coordorigin="2124,6613" coordsize="1378,2">
              <v:shape style="position:absolute;left:2124;top:6613;width:1378;height:2" coordorigin="2124,6613" coordsize="1378,0" path="m2124,6613l3502,6613e" filled="f" stroked="t" strokeweight=".70801pt" strokecolor="#545454">
                <v:path arrowok="t"/>
              </v:shape>
            </v:group>
            <v:group style="position:absolute;left:3427;top:6613;width:3672;height:2" coordorigin="3427,6613" coordsize="3672,2">
              <v:shape style="position:absolute;left:3427;top:6613;width:3672;height:2" coordorigin="3427,6613" coordsize="3672,0" path="m3427,6613l7099,6613e" filled="f" stroked="t" strokeweight=".70801pt" strokecolor="#646464">
                <v:path arrowok="t"/>
              </v:shape>
            </v:group>
            <v:group style="position:absolute;left:6995;top:6613;width:345;height:2" coordorigin="6995,6613" coordsize="345,2">
              <v:shape style="position:absolute;left:6995;top:6613;width:345;height:2" coordorigin="6995,6613" coordsize="345,0" path="m6995,6613l7340,6613e" filled="f" stroked="t" strokeweight=".472006pt" strokecolor="#4F4F4F">
                <v:path arrowok="t"/>
              </v:shape>
            </v:group>
            <v:group style="position:absolute;left:7708;top:6610;width:411;height:2" coordorigin="7708,6610" coordsize="411,2">
              <v:shape style="position:absolute;left:7708;top:6610;width:411;height:2" coordorigin="7708,6610" coordsize="411,0" path="m7708,6610l8119,6610e" filled="f" stroked="t" strokeweight=".472006pt" strokecolor="#4B4B4B">
                <v:path arrowok="t"/>
              </v:shape>
            </v:group>
            <v:group style="position:absolute;left:7283;top:6610;width:4357;height:2" coordorigin="7283,6610" coordsize="4357,2">
              <v:shape style="position:absolute;left:7283;top:6610;width:4357;height:2" coordorigin="7283,6610" coordsize="4357,0" path="m7283,6610l11640,6610e" filled="f" stroked="t" strokeweight=".70801pt" strokecolor="#646464">
                <v:path arrowok="t"/>
              </v:shape>
            </v:group>
            <v:group style="position:absolute;left:11637;top:6355;width:2;height:314" coordorigin="11637,6355" coordsize="2,314">
              <v:shape style="position:absolute;left:11637;top:6355;width:2;height:314" coordorigin="11637,6355" coordsize="0,314" path="m11637,6670l11637,6355e" filled="f" stroked="t" strokeweight=".472006pt" strokecolor="#575757">
                <v:path arrowok="t"/>
              </v:shape>
            </v:group>
            <v:group style="position:absolute;left:2119;top:6853;width:2922;height:2" coordorigin="2119,6853" coordsize="2922,2">
              <v:shape style="position:absolute;left:2119;top:6853;width:2922;height:2" coordorigin="2119,6853" coordsize="2922,0" path="m2119,6853l5041,6853e" filled="f" stroked="t" strokeweight=".70801pt" strokecolor="#606060">
                <v:path arrowok="t"/>
              </v:shape>
            </v:group>
            <v:group style="position:absolute;left:9558;top:6851;width:425;height:2" coordorigin="9558,6851" coordsize="425,2">
              <v:shape style="position:absolute;left:9558;top:6851;width:425;height:2" coordorigin="9558,6851" coordsize="425,0" path="m9558,6851l9983,6851e" filled="f" stroked="t" strokeweight=".472006pt" strokecolor="#4B4B4B">
                <v:path arrowok="t"/>
              </v:shape>
            </v:group>
            <v:group style="position:absolute;left:10361;top:6851;width:160;height:2" coordorigin="10361,6851" coordsize="160,2">
              <v:shape style="position:absolute;left:10361;top:6851;width:160;height:2" coordorigin="10361,6851" coordsize="160,0" path="m10361,6851l10521,6851e" filled="f" stroked="t" strokeweight=".472006pt" strokecolor="#383838">
                <v:path arrowok="t"/>
              </v:shape>
            </v:group>
            <v:group style="position:absolute;left:4838;top:6851;width:6806;height:2" coordorigin="4838,6851" coordsize="6806,2">
              <v:shape style="position:absolute;left:4838;top:6851;width:6806;height:2" coordorigin="4838,6851" coordsize="6806,0" path="m4838,6851l11644,6851e" filled="f" stroked="t" strokeweight=".70801pt" strokecolor="#606060">
                <v:path arrowok="t"/>
              </v:shape>
            </v:group>
            <v:group style="position:absolute;left:387;top:7091;width:6292;height:2" coordorigin="387,7091" coordsize="6292,2">
              <v:shape style="position:absolute;left:387;top:7091;width:6292;height:2" coordorigin="387,7091" coordsize="6292,0" path="m387,7091l6679,7091e" filled="f" stroked="t" strokeweight=".70801pt" strokecolor="#606060">
                <v:path arrowok="t"/>
              </v:shape>
            </v:group>
            <v:group style="position:absolute;left:1312;top:7091;width:467;height:2" coordorigin="1312,7091" coordsize="467,2">
              <v:shape style="position:absolute;left:1312;top:7091;width:467;height:2" coordorigin="1312,7091" coordsize="467,0" path="m1312,7091l1779,7091e" filled="f" stroked="t" strokeweight=".944013pt" strokecolor="#747474">
                <v:path arrowok="t"/>
              </v:shape>
            </v:group>
            <v:group style="position:absolute;left:6622;top:7093;width:302;height:2" coordorigin="6622,7093" coordsize="302,2">
              <v:shape style="position:absolute;left:6622;top:7093;width:302;height:2" coordorigin="6622,7093" coordsize="302,0" path="m6622,7093l6924,7093e" filled="f" stroked="t" strokeweight=".472006pt" strokecolor="#3F3F3F">
                <v:path arrowok="t"/>
              </v:shape>
            </v:group>
            <v:group style="position:absolute;left:6868;top:7093;width:590;height:2" coordorigin="6868,7093" coordsize="590,2">
              <v:shape style="position:absolute;left:6868;top:7093;width:590;height:2" coordorigin="6868,7093" coordsize="590,0" path="m6868,7093l7458,7093e" filled="f" stroked="t" strokeweight=".944013pt" strokecolor="#676767">
                <v:path arrowok="t"/>
              </v:shape>
            </v:group>
            <v:group style="position:absolute;left:7283;top:7093;width:420;height:2" coordorigin="7283,7093" coordsize="420,2">
              <v:shape style="position:absolute;left:7283;top:7093;width:420;height:2" coordorigin="7283,7093" coordsize="420,0" path="m7283,7093l7703,7093e" filled="f" stroked="t" strokeweight=".70801pt" strokecolor="#545454">
                <v:path arrowok="t"/>
              </v:shape>
            </v:group>
            <v:group style="position:absolute;left:7647;top:7093;width:123;height:2" coordorigin="7647,7093" coordsize="123,2">
              <v:shape style="position:absolute;left:7647;top:7093;width:123;height:2" coordorigin="7647,7093" coordsize="123,0" path="m7647,7093l7769,7093e" filled="f" stroked="t" strokeweight=".472006pt" strokecolor="#3F3F3F">
                <v:path arrowok="t"/>
              </v:shape>
            </v:group>
            <v:group style="position:absolute;left:7713;top:7091;width:1935;height:2" coordorigin="7713,7091" coordsize="1935,2">
              <v:shape style="position:absolute;left:7713;top:7091;width:1935;height:2" coordorigin="7713,7091" coordsize="1935,0" path="m7713,7091l9648,7091e" filled="f" stroked="t" strokeweight=".70801pt" strokecolor="#676767">
                <v:path arrowok="t"/>
              </v:shape>
            </v:group>
            <v:group style="position:absolute;left:9558;top:7091;width:425;height:2" coordorigin="9558,7091" coordsize="425,2">
              <v:shape style="position:absolute;left:9558;top:7091;width:425;height:2" coordorigin="9558,7091" coordsize="425,0" path="m9558,7091l9983,7091e" filled="f" stroked="t" strokeweight=".472006pt" strokecolor="#4F4F4F">
                <v:path arrowok="t"/>
              </v:shape>
            </v:group>
            <v:group style="position:absolute;left:9926;top:7089;width:1718;height:2" coordorigin="9926,7089" coordsize="1718,2">
              <v:shape style="position:absolute;left:9926;top:7089;width:1718;height:2" coordorigin="9926,7089" coordsize="1718,0" path="m9926,7089l11644,7089e" filled="f" stroked="t" strokeweight=".70801pt" strokecolor="#6B6B6B">
                <v:path arrowok="t"/>
              </v:shape>
            </v:group>
            <v:group style="position:absolute;left:10361;top:7089;width:160;height:2" coordorigin="10361,7089" coordsize="160,2">
              <v:shape style="position:absolute;left:10361;top:7089;width:160;height:2" coordorigin="10361,7089" coordsize="160,0" path="m10361,7089l10521,7089e" filled="f" stroked="t" strokeweight=".472006pt" strokecolor="#4B4B4B">
                <v:path arrowok="t"/>
              </v:shape>
            </v:group>
            <v:group style="position:absolute;left:2131;top:4175;width:2;height:12292" coordorigin="2131,4175" coordsize="2,12292">
              <v:shape style="position:absolute;left:2131;top:4175;width:2;height:12292" coordorigin="2131,4175" coordsize="0,12292" path="m2131,16467l2131,4175e" filled="f" stroked="t" strokeweight=".70801pt" strokecolor="#646464">
                <v:path arrowok="t"/>
              </v:shape>
            </v:group>
            <v:group style="position:absolute;left:382;top:7562;width:4300;height:2" coordorigin="382,7562" coordsize="4300,2">
              <v:shape style="position:absolute;left:382;top:7562;width:4300;height:2" coordorigin="382,7562" coordsize="4300,0" path="m382,7562l4682,7562e" filled="f" stroked="t" strokeweight=".70801pt" strokecolor="#606060">
                <v:path arrowok="t"/>
              </v:shape>
            </v:group>
            <v:group style="position:absolute;left:4503;top:7562;width:396;height:2" coordorigin="4503,7562" coordsize="396,2">
              <v:shape style="position:absolute;left:4503;top:7562;width:396;height:2" coordorigin="4503,7562" coordsize="396,0" path="m4503,7562l4899,7562e" filled="f" stroked="t" strokeweight=".472006pt" strokecolor="#444444">
                <v:path arrowok="t"/>
              </v:shape>
            </v:group>
            <v:group style="position:absolute;left:4843;top:7562;width:6797;height:2" coordorigin="4843,7562" coordsize="6797,2">
              <v:shape style="position:absolute;left:4843;top:7562;width:6797;height:2" coordorigin="4843,7562" coordsize="6797,0" path="m4843,7562l11640,7562e" filled="f" stroked="t" strokeweight=".70801pt" strokecolor="#5B5B5B">
                <v:path arrowok="t"/>
              </v:shape>
            </v:group>
            <v:group style="position:absolute;left:5187;top:7562;width:477;height:2" coordorigin="5187,7562" coordsize="477,2">
              <v:shape style="position:absolute;left:5187;top:7562;width:477;height:2" coordorigin="5187,7562" coordsize="477,0" path="m5187,7562l5664,7562e" filled="f" stroked="t" strokeweight=".70801pt" strokecolor="#444444">
                <v:path arrowok="t"/>
              </v:shape>
            </v:group>
            <v:group style="position:absolute;left:7647;top:7560;width:123;height:2" coordorigin="7647,7560" coordsize="123,2">
              <v:shape style="position:absolute;left:7647;top:7560;width:123;height:2" coordorigin="7647,7560" coordsize="123,0" path="m7647,7560l7769,7560e" filled="f" stroked="t" strokeweight=".472006pt" strokecolor="#2B2B2B">
                <v:path arrowok="t"/>
              </v:shape>
            </v:group>
            <v:group style="position:absolute;left:11635;top:7303;width:2;height:286" coordorigin="11635,7303" coordsize="2,286">
              <v:shape style="position:absolute;left:11635;top:7303;width:2;height:286" coordorigin="11635,7303" coordsize="0,286" path="m11635,7588l11635,7303e" filled="f" stroked="t" strokeweight=".472006pt" strokecolor="#4B4B4B">
                <v:path arrowok="t"/>
              </v:shape>
            </v:group>
            <v:group style="position:absolute;left:4881;top:7550;width:2;height:743" coordorigin="4881,7550" coordsize="2,743">
              <v:shape style="position:absolute;left:4881;top:7550;width:2;height:743" coordorigin="4881,7550" coordsize="0,743" path="m4881,8293l4881,7550e" filled="f" stroked="t" strokeweight=".944013pt" strokecolor="#4F4F4F">
                <v:path arrowok="t"/>
              </v:shape>
            </v:group>
            <v:group style="position:absolute;left:4876;top:7800;width:6769;height:2" coordorigin="4876,7800" coordsize="6769,2">
              <v:shape style="position:absolute;left:4876;top:7800;width:6769;height:2" coordorigin="4876,7800" coordsize="6769,0" path="m4876,7800l11644,7800e" filled="f" stroked="t" strokeweight=".70801pt" strokecolor="#606060">
                <v:path arrowok="t"/>
              </v:shape>
            </v:group>
            <v:group style="position:absolute;left:2124;top:7765;width:2;height:543" coordorigin="2124,7765" coordsize="2,543">
              <v:shape style="position:absolute;left:2124;top:7765;width:2;height:543" coordorigin="2124,7765" coordsize="0,543" path="m2124,8307l2124,7765e" filled="f" stroked="t" strokeweight=".70801pt" strokecolor="#6B6B6B">
                <v:path arrowok="t"/>
              </v:shape>
            </v:group>
            <v:group style="position:absolute;left:4871;top:8043;width:3247;height:2" coordorigin="4871,8043" coordsize="3247,2">
              <v:shape style="position:absolute;left:4871;top:8043;width:3247;height:2" coordorigin="4871,8043" coordsize="3247,0" path="m4871,8043l8119,8043e" filled="f" stroked="t" strokeweight=".70801pt" strokecolor="#606060">
                <v:path arrowok="t"/>
              </v:shape>
            </v:group>
            <v:group style="position:absolute;left:8062;top:8041;width:250;height:2" coordorigin="8062,8041" coordsize="250,2">
              <v:shape style="position:absolute;left:8062;top:8041;width:250;height:2" coordorigin="8062,8041" coordsize="250,0" path="m8062,8041l8312,8041e" filled="f" stroked="t" strokeweight=".472006pt" strokecolor="#545454">
                <v:path arrowok="t"/>
              </v:shape>
            </v:group>
            <v:group style="position:absolute;left:10290;top:8041;width:231;height:2" coordorigin="10290,8041" coordsize="231,2">
              <v:shape style="position:absolute;left:10290;top:8041;width:231;height:2" coordorigin="10290,8041" coordsize="231,0" path="m10290,8041l10521,8041e" filled="f" stroked="t" strokeweight=".472006pt" strokecolor="#5B5B5B">
                <v:path arrowok="t"/>
              </v:shape>
            </v:group>
            <v:group style="position:absolute;left:8255;top:8038;width:3389;height:2" coordorigin="8255,8038" coordsize="3389,2">
              <v:shape style="position:absolute;left:8255;top:8038;width:3389;height:2" coordorigin="8255,8038" coordsize="3389,0" path="m8255,8038l11644,8038e" filled="f" stroked="t" strokeweight=".70801pt" strokecolor="#6B6B6B">
                <v:path arrowok="t"/>
              </v:shape>
            </v:group>
            <v:group style="position:absolute;left:4881;top:8007;width:2;height:286" coordorigin="4881,8007" coordsize="2,286">
              <v:shape style="position:absolute;left:4881;top:8007;width:2;height:286" coordorigin="4881,8007" coordsize="0,286" path="m4881,8293l4881,8007e" filled="f" stroked="t" strokeweight=".944013pt" strokecolor="#606060">
                <v:path arrowok="t"/>
              </v:shape>
            </v:group>
            <v:group style="position:absolute;left:387;top:8279;width:11262;height:2" coordorigin="387,8279" coordsize="11262,2">
              <v:shape style="position:absolute;left:387;top:8279;width:11262;height:2" coordorigin="387,8279" coordsize="11262,0" path="m387,8279l11649,8279e" filled="f" stroked="t" strokeweight=".70801pt" strokecolor="#646464">
                <v:path arrowok="t"/>
              </v:shape>
            </v:group>
            <v:group style="position:absolute;left:396;top:8517;width:2;height:276" coordorigin="396,8517" coordsize="2,276">
              <v:shape style="position:absolute;left:396;top:8517;width:2;height:276" coordorigin="396,8517" coordsize="0,276" path="m396,8793l396,8517e" filled="f" stroked="t" strokeweight=".472006pt" strokecolor="#484848">
                <v:path arrowok="t"/>
              </v:shape>
            </v:group>
            <v:group style="position:absolute;left:387;top:8979;width:2233;height:2" coordorigin="387,8979" coordsize="2233,2">
              <v:shape style="position:absolute;left:387;top:8979;width:2233;height:2" coordorigin="387,8979" coordsize="2233,0" path="m387,8979l2620,8979e" filled="f" stroked="t" strokeweight=".70801pt" strokecolor="#6B6B6B">
                <v:path arrowok="t"/>
              </v:shape>
            </v:group>
            <v:group style="position:absolute;left:2124;top:8736;width:2;height:262" coordorigin="2124,8736" coordsize="2,262">
              <v:shape style="position:absolute;left:2124;top:8736;width:2;height:262" coordorigin="2124,8736" coordsize="0,262" path="m2124,8998l2124,8736e" filled="f" stroked="t" strokeweight=".944013pt" strokecolor="#707070">
                <v:path arrowok="t"/>
              </v:shape>
            </v:group>
            <v:group style="position:absolute;left:2516;top:8979;width:599;height:2" coordorigin="2516,8979" coordsize="599,2">
              <v:shape style="position:absolute;left:2516;top:8979;width:599;height:2" coordorigin="2516,8979" coordsize="599,0" path="m2516,8979l3115,8979e" filled="f" stroked="t" strokeweight=".472006pt" strokecolor="#4B4B4B">
                <v:path arrowok="t"/>
              </v:shape>
            </v:group>
            <v:group style="position:absolute;left:3446;top:8979;width:392;height:2" coordorigin="3446,8979" coordsize="392,2">
              <v:shape style="position:absolute;left:3446;top:8979;width:392;height:2" coordorigin="3446,8979" coordsize="392,0" path="m3446,8979l3837,8979e" filled="f" stroked="t" strokeweight=".472006pt" strokecolor="#444444">
                <v:path arrowok="t"/>
              </v:shape>
            </v:group>
            <v:group style="position:absolute;left:8062;top:8974;width:250;height:2" coordorigin="8062,8974" coordsize="250,2">
              <v:shape style="position:absolute;left:8062;top:8974;width:250;height:2" coordorigin="8062,8974" coordsize="250,0" path="m8062,8974l8312,8974e" filled="f" stroked="t" strokeweight=".472006pt" strokecolor="#4B4B4B">
                <v:path arrowok="t"/>
              </v:shape>
            </v:group>
            <v:group style="position:absolute;left:10290;top:8974;width:231;height:2" coordorigin="10290,8974" coordsize="231,2">
              <v:shape style="position:absolute;left:10290;top:8974;width:231;height:2" coordorigin="10290,8974" coordsize="231,0" path="m10290,8974l10521,8974e" filled="f" stroked="t" strokeweight=".472006pt" strokecolor="#545454">
                <v:path arrowok="t"/>
              </v:shape>
            </v:group>
            <v:group style="position:absolute;left:3040;top:8974;width:8605;height:2" coordorigin="3040,8974" coordsize="8605,2">
              <v:shape style="position:absolute;left:3040;top:8974;width:8605;height:2" coordorigin="3040,8974" coordsize="8605,0" path="m3040,8974l11644,8974e" filled="f" stroked="t" strokeweight=".70801pt" strokecolor="#646464">
                <v:path arrowok="t"/>
              </v:shape>
            </v:group>
            <v:group style="position:absolute;left:11640;top:8736;width:2;height:262" coordorigin="11640,8736" coordsize="2,262">
              <v:shape style="position:absolute;left:11640;top:8736;width:2;height:262" coordorigin="11640,8736" coordsize="0,262" path="m11640,8998l11640,8736e" filled="f" stroked="t" strokeweight=".472006pt" strokecolor="#4F4F4F">
                <v:path arrowok="t"/>
              </v:shape>
            </v:group>
            <v:group style="position:absolute;left:11640;top:8926;width:2;height:428" coordorigin="11640,8926" coordsize="2,428">
              <v:shape style="position:absolute;left:11640;top:8926;width:2;height:428" coordorigin="11640,8926" coordsize="0,428" path="m11640,9355l11640,8926e" filled="f" stroked="t" strokeweight=".944013pt" strokecolor="#747474">
                <v:path arrowok="t"/>
              </v:shape>
            </v:group>
            <v:group style="position:absolute;left:11640;top:9207;width:2;height:286" coordorigin="11640,9207" coordsize="2,286">
              <v:shape style="position:absolute;left:11640;top:9207;width:2;height:286" coordorigin="11640,9207" coordsize="0,286" path="m11640,9493l11640,9207e" filled="f" stroked="t" strokeweight=".472006pt" strokecolor="#6B6B6B">
                <v:path arrowok="t"/>
              </v:shape>
            </v:group>
            <v:group style="position:absolute;left:6622;top:10369;width:302;height:2" coordorigin="6622,10369" coordsize="302,2">
              <v:shape style="position:absolute;left:6622;top:10369;width:302;height:2" coordorigin="6622,10369" coordsize="302,0" path="m6622,10369l6924,10369e" filled="f" stroked="t" strokeweight=".472006pt" strokecolor="#3F3F3F">
                <v:path arrowok="t"/>
              </v:shape>
            </v:group>
            <v:group style="position:absolute;left:6868;top:10369;width:184;height:2" coordorigin="6868,10369" coordsize="184,2">
              <v:shape style="position:absolute;left:6868;top:10369;width:184;height:2" coordorigin="6868,10369" coordsize="184,0" path="m6868,10369l7052,10369e" filled="f" stroked="t" strokeweight=".472006pt" strokecolor="#575757">
                <v:path arrowok="t"/>
              </v:shape>
            </v:group>
            <v:group style="position:absolute;left:8062;top:10364;width:250;height:2" coordorigin="8062,10364" coordsize="250,2">
              <v:shape style="position:absolute;left:8062;top:10364;width:250;height:2" coordorigin="8062,10364" coordsize="250,0" path="m8062,10364l8312,10364e" filled="f" stroked="t" strokeweight=".472006pt" strokecolor="#575757">
                <v:path arrowok="t"/>
              </v:shape>
            </v:group>
            <v:group style="position:absolute;left:387;top:10366;width:10951;height:2" coordorigin="387,10366" coordsize="10951,2">
              <v:shape style="position:absolute;left:387;top:10366;width:10951;height:2" coordorigin="387,10366" coordsize="10951,0" path="m387,10366l11338,10366e" filled="f" stroked="t" strokeweight=".70801pt" strokecolor="#606060">
                <v:path arrowok="t"/>
              </v:shape>
            </v:group>
            <v:group style="position:absolute;left:9558;top:10364;width:425;height:2" coordorigin="9558,10364" coordsize="425,2">
              <v:shape style="position:absolute;left:9558;top:10364;width:425;height:2" coordorigin="9558,10364" coordsize="425,0" path="m9558,10364l9983,10364e" filled="f" stroked="t" strokeweight=".472006pt" strokecolor="#484848">
                <v:path arrowok="t"/>
              </v:shape>
            </v:group>
            <v:group style="position:absolute;left:10361;top:10364;width:160;height:2" coordorigin="10361,10364" coordsize="160,2">
              <v:shape style="position:absolute;left:10361;top:10364;width:160;height:2" coordorigin="10361,10364" coordsize="160,0" path="m10361,10364l10521,10364e" filled="f" stroked="t" strokeweight=".472006pt" strokecolor="#343434">
                <v:path arrowok="t"/>
              </v:shape>
            </v:group>
            <v:group style="position:absolute;left:11267;top:10361;width:382;height:2" coordorigin="11267,10361" coordsize="382,2">
              <v:shape style="position:absolute;left:11267;top:10361;width:382;height:2" coordorigin="11267,10361" coordsize="382,0" path="m11267,10361l11649,10361e" filled="f" stroked="t" strokeweight=".944013pt" strokecolor="#747474">
                <v:path arrowok="t"/>
              </v:shape>
            </v:group>
            <v:group style="position:absolute;left:11640;top:9436;width:2;height:1528" coordorigin="11640,9436" coordsize="2,1528">
              <v:shape style="position:absolute;left:11640;top:9436;width:2;height:1528" coordorigin="11640,9436" coordsize="0,1528" path="m11640,10964l11640,9436e" filled="f" stroked="t" strokeweight=".70801pt" strokecolor="#676767">
                <v:path arrowok="t"/>
              </v:shape>
            </v:group>
            <v:group style="position:absolute;left:1359;top:10664;width:80;height:2" coordorigin="1359,10664" coordsize="80,2">
              <v:shape style="position:absolute;left:1359;top:10664;width:80;height:2" coordorigin="1359,10664" coordsize="80,0" path="m1359,10664l1440,10664e" filled="f" stroked="t" strokeweight=".236003pt" strokecolor="#808080">
                <v:path arrowok="t"/>
              </v:shape>
            </v:group>
            <v:group style="position:absolute;left:1440;top:10664;width:1827;height:2" coordorigin="1440,10664" coordsize="1827,2">
              <v:shape style="position:absolute;left:1440;top:10664;width:1827;height:2" coordorigin="1440,10664" coordsize="1827,0" path="m1440,10664l3266,10664e" filled="f" stroked="t" strokeweight=".236003pt" strokecolor="#4F4F4F">
                <v:path arrowok="t"/>
              </v:shape>
            </v:group>
            <v:group style="position:absolute;left:3266;top:10664;width:8043;height:2" coordorigin="3266,10664" coordsize="8043,2">
              <v:shape style="position:absolute;left:3266;top:10664;width:8043;height:2" coordorigin="3266,10664" coordsize="8043,0" path="m3266,10664l11309,10664e" filled="f" stroked="t" strokeweight=".236003pt" strokecolor="#000000">
                <v:path arrowok="t"/>
              </v:shape>
            </v:group>
            <v:group style="position:absolute;left:11309;top:10664;width:321;height:2" coordorigin="11309,10664" coordsize="321,2">
              <v:shape style="position:absolute;left:11309;top:10664;width:321;height:2" coordorigin="11309,10664" coordsize="321,0" path="m11309,10664l11630,10664e" filled="f" stroked="t" strokeweight=".236003pt" strokecolor="#939393">
                <v:path arrowok="t"/>
              </v:shape>
            </v:group>
            <v:group style="position:absolute;left:2131;top:10730;width:2;height:124" coordorigin="2131,10730" coordsize="2,124">
              <v:shape style="position:absolute;left:2131;top:10730;width:2;height:124" coordorigin="2131,10730" coordsize="0,124" path="m2131,10854l2131,10730e" filled="f" stroked="t" strokeweight=".944013pt" strokecolor="#7C7C7C">
                <v:path arrowok="t"/>
              </v:shape>
            </v:group>
            <v:group style="position:absolute;left:755;top:10847;width:10894;height:2" coordorigin="755,10847" coordsize="10894,2">
              <v:shape style="position:absolute;left:755;top:10847;width:10894;height:2" coordorigin="755,10847" coordsize="10894,0" path="m755,10847l11649,10847e" filled="f" stroked="t" strokeweight=".70801pt" strokecolor="#6B6B6B">
                <v:path arrowok="t"/>
              </v:shape>
            </v:group>
            <v:group style="position:absolute;left:399;top:10792;width:2;height:5670" coordorigin="399,10792" coordsize="2,5670">
              <v:shape style="position:absolute;left:399;top:10792;width:2;height:5670" coordorigin="399,10792" coordsize="0,5670" path="m399,16462l399,10792e" filled="f" stroked="t" strokeweight=".70801pt" strokecolor="#575757">
                <v:path arrowok="t"/>
              </v:shape>
            </v:group>
            <v:group style="position:absolute;left:396;top:10883;width:2;height:243" coordorigin="396,10883" coordsize="2,243">
              <v:shape style="position:absolute;left:396;top:10883;width:2;height:243" coordorigin="396,10883" coordsize="0,243" path="m396,11126l396,10883e" filled="f" stroked="t" strokeweight=".472006pt" strokecolor="#2B2B2B">
                <v:path arrowok="t"/>
              </v:shape>
            </v:group>
            <v:group style="position:absolute;left:11640;top:10883;width:2;height:243" coordorigin="11640,10883" coordsize="2,243">
              <v:shape style="position:absolute;left:11640;top:10883;width:2;height:243" coordorigin="11640,10883" coordsize="0,243" path="m11640,11126l11640,10883e" filled="f" stroked="t" strokeweight=".472006pt" strokecolor="#4F4F4F">
                <v:path arrowok="t"/>
              </v:shape>
            </v:group>
            <v:group style="position:absolute;left:387;top:11318;width:7731;height:2" coordorigin="387,11318" coordsize="7731,2">
              <v:shape style="position:absolute;left:387;top:11318;width:7731;height:2" coordorigin="387,11318" coordsize="7731,0" path="m387,11318l8119,11318e" filled="f" stroked="t" strokeweight=".70801pt" strokecolor="#646464">
                <v:path arrowok="t"/>
              </v:shape>
            </v:group>
            <v:group style="position:absolute;left:8062;top:11316;width:250;height:2" coordorigin="8062,11316" coordsize="250,2">
              <v:shape style="position:absolute;left:8062;top:11316;width:250;height:2" coordorigin="8062,11316" coordsize="250,0" path="m8062,11316l8312,11316e" filled="f" stroked="t" strokeweight=".472006pt" strokecolor="#545454">
                <v:path arrowok="t"/>
              </v:shape>
            </v:group>
            <v:group style="position:absolute;left:8232;top:11314;width:3417;height:2" coordorigin="8232,11314" coordsize="3417,2">
              <v:shape style="position:absolute;left:8232;top:11314;width:3417;height:2" coordorigin="8232,11314" coordsize="3417,0" path="m8232,11314l11649,11314e" filled="f" stroked="t" strokeweight=".70801pt" strokecolor="#6B6B6B">
                <v:path arrowok="t"/>
              </v:shape>
            </v:group>
            <v:group style="position:absolute;left:7713;top:11552;width:599;height:2" coordorigin="7713,11552" coordsize="599,2">
              <v:shape style="position:absolute;left:7713;top:11552;width:599;height:2" coordorigin="7713,11552" coordsize="599,0" path="m7713,11552l8312,11552e" filled="f" stroked="t" strokeweight=".472006pt" strokecolor="#4F4F4F">
                <v:path arrowok="t"/>
              </v:shape>
            </v:group>
            <v:group style="position:absolute;left:392;top:11554;width:11257;height:2" coordorigin="392,11554" coordsize="11257,2">
              <v:shape style="position:absolute;left:392;top:11554;width:11257;height:2" coordorigin="392,11554" coordsize="11257,0" path="m392,11554l11649,11554e" filled="f" stroked="t" strokeweight=".70801pt" strokecolor="#606060">
                <v:path arrowok="t"/>
              </v:shape>
            </v:group>
            <v:group style="position:absolute;left:904;top:11549;width:2;height:2019" coordorigin="904,11549" coordsize="2,2019">
              <v:shape style="position:absolute;left:904;top:11549;width:2;height:2019" coordorigin="904,11549" coordsize="0,2019" path="m904,13568l904,11549e" filled="f" stroked="t" strokeweight=".70801pt" strokecolor="#5B5B5B">
                <v:path arrowok="t"/>
              </v:shape>
            </v:group>
            <v:group style="position:absolute;left:392;top:11794;width:1260;height:2" coordorigin="392,11794" coordsize="1260,2">
              <v:shape style="position:absolute;left:392;top:11794;width:1260;height:2" coordorigin="392,11794" coordsize="1260,0" path="m392,11794l1652,11794e" filled="f" stroked="t" strokeweight=".70801pt" strokecolor="#676767">
                <v:path arrowok="t"/>
              </v:shape>
            </v:group>
            <v:group style="position:absolute;left:1454;top:11497;width:2;height:4942" coordorigin="1454,11497" coordsize="2,4942">
              <v:shape style="position:absolute;left:1454;top:11497;width:2;height:4942" coordorigin="1454,11497" coordsize="0,4942" path="m1454,16438l1454,11497e" filled="f" stroked="t" strokeweight=".70801pt" strokecolor="#676767">
                <v:path arrowok="t"/>
              </v:shape>
            </v:group>
            <v:group style="position:absolute;left:1407;top:11797;width:3837;height:2" coordorigin="1407,11797" coordsize="3837,2">
              <v:shape style="position:absolute;left:1407;top:11797;width:3837;height:2" coordorigin="1407,11797" coordsize="3837,0" path="m1407,11797l5244,11797e" filled="f" stroked="t" strokeweight=".472006pt" strokecolor="#575757">
                <v:path arrowok="t"/>
              </v:shape>
            </v:group>
            <v:group style="position:absolute;left:7318;top:11549;width:2;height:762" coordorigin="7318,11549" coordsize="2,762">
              <v:shape style="position:absolute;left:7318;top:11549;width:2;height:762" coordorigin="7318,11549" coordsize="0,762" path="m7318,12311l7318,11549e" filled="f" stroked="t" strokeweight=".70801pt" strokecolor="#545454">
                <v:path arrowok="t"/>
              </v:shape>
            </v:group>
            <v:group style="position:absolute;left:7713;top:11790;width:406;height:2" coordorigin="7713,11790" coordsize="406,2">
              <v:shape style="position:absolute;left:7713;top:11790;width:406;height:2" coordorigin="7713,11790" coordsize="406,0" path="m7713,11790l8119,11790e" filled="f" stroked="t" strokeweight=".472006pt" strokecolor="#484848">
                <v:path arrowok="t"/>
              </v:shape>
            </v:group>
            <v:group style="position:absolute;left:5187;top:11792;width:6462;height:2" coordorigin="5187,11792" coordsize="6462,2">
              <v:shape style="position:absolute;left:5187;top:11792;width:6462;height:2" coordorigin="5187,11792" coordsize="6462,0" path="m5187,11792l11649,11792e" filled="f" stroked="t" strokeweight=".70801pt" strokecolor="#606060">
                <v:path arrowok="t"/>
              </v:shape>
            </v:group>
            <v:group style="position:absolute;left:7321;top:12254;width:2;height:209" coordorigin="7321,12254" coordsize="2,209">
              <v:shape style="position:absolute;left:7321;top:12254;width:2;height:209" coordorigin="7321,12254" coordsize="0,209" path="m7321,12463l7321,12254e" filled="f" stroked="t" strokeweight=".472006pt" strokecolor="#2B2B2B">
                <v:path arrowok="t"/>
              </v:shape>
            </v:group>
            <v:group style="position:absolute;left:11644;top:12254;width:2;height:300" coordorigin="11644,12254" coordsize="2,300">
              <v:shape style="position:absolute;left:11644;top:12254;width:2;height:300" coordorigin="11644,12254" coordsize="0,300" path="m11644,12554l11644,12254e" filled="f" stroked="t" strokeweight=".472006pt" strokecolor="#4F4F4F">
                <v:path arrowok="t"/>
              </v:shape>
            </v:group>
            <v:group style="position:absolute;left:396;top:12406;width:2;height:148" coordorigin="396,12406" coordsize="2,148">
              <v:shape style="position:absolute;left:396;top:12406;width:2;height:148" coordorigin="396,12406" coordsize="0,148" path="m396,12554l396,12406e" filled="f" stroked="t" strokeweight=".472006pt" strokecolor="#3F3F3F">
                <v:path arrowok="t"/>
              </v:shape>
            </v:group>
            <v:group style="position:absolute;left:1454;top:12406;width:2;height:148" coordorigin="1454,12406" coordsize="2,148">
              <v:shape style="position:absolute;left:1454;top:12406;width:2;height:148" coordorigin="1454,12406" coordsize="0,148" path="m1454,12554l1454,12406e" filled="f" stroked="t" strokeweight=".472006pt" strokecolor="#5B5B5B">
                <v:path arrowok="t"/>
              </v:shape>
            </v:group>
            <v:group style="position:absolute;left:7321;top:12406;width:2;height:576" coordorigin="7321,12406" coordsize="2,576">
              <v:shape style="position:absolute;left:7321;top:12406;width:2;height:576" coordorigin="7321,12406" coordsize="0,576" path="m7321,12982l7321,12406e" filled="f" stroked="t" strokeweight=".944013pt" strokecolor="#606060">
                <v:path arrowok="t"/>
              </v:shape>
            </v:group>
            <v:group style="position:absolute;left:1454;top:12497;width:2;height:209" coordorigin="1454,12497" coordsize="2,209">
              <v:shape style="position:absolute;left:1454;top:12497;width:2;height:209" coordorigin="1454,12497" coordsize="0,209" path="m1454,12706l1454,12497e" filled="f" stroked="t" strokeweight=".472006pt" strokecolor="#3F3F3F">
                <v:path arrowok="t"/>
              </v:shape>
            </v:group>
            <v:group style="position:absolute;left:2133;top:12497;width:2;height:209" coordorigin="2133,12497" coordsize="2,209">
              <v:shape style="position:absolute;left:2133;top:12497;width:2;height:209" coordorigin="2133,12497" coordsize="0,209" path="m2133,12706l2133,12497e" filled="f" stroked="t" strokeweight=".472006pt" strokecolor="#3F3F3F">
                <v:path arrowok="t"/>
              </v:shape>
            </v:group>
            <v:group style="position:absolute;left:399;top:12649;width:2;height:381" coordorigin="399,12649" coordsize="2,381">
              <v:shape style="position:absolute;left:399;top:12649;width:2;height:381" coordorigin="399,12649" coordsize="0,381" path="m399,13030l399,12649e" filled="f" stroked="t" strokeweight=".944013pt" strokecolor="#6B6B6B">
                <v:path arrowok="t"/>
              </v:shape>
            </v:group>
            <v:group style="position:absolute;left:1454;top:12887;width:2;height:381" coordorigin="1454,12887" coordsize="2,381">
              <v:shape style="position:absolute;left:1454;top:12887;width:2;height:381" coordorigin="1454,12887" coordsize="0,381" path="m1454,13268l1454,12887e" filled="f" stroked="t" strokeweight=".944013pt" strokecolor="#7C7C7C">
                <v:path arrowok="t"/>
              </v:shape>
            </v:group>
            <v:group style="position:absolute;left:3106;top:13016;width:2;height:505" coordorigin="3106,13016" coordsize="2,505">
              <v:shape style="position:absolute;left:3106;top:13016;width:2;height:505" coordorigin="3106,13016" coordsize="0,505" path="m3106,13520l3106,13016e" filled="f" stroked="t" strokeweight="1.416019pt" strokecolor="#3F4893">
                <v:path arrowok="t"/>
              </v:shape>
            </v:group>
            <v:group style="position:absolute;left:3479;top:12925;width:2;height:219" coordorigin="3479,12925" coordsize="2,219">
              <v:shape style="position:absolute;left:3479;top:12925;width:2;height:219" coordorigin="3479,12925" coordsize="0,219" path="m3479,13144l3479,12925e" filled="f" stroked="t" strokeweight="1.180016pt" strokecolor="#34388C">
                <v:path arrowok="t"/>
              </v:shape>
            </v:group>
            <v:group style="position:absolute;left:7321;top:12925;width:2;height:219" coordorigin="7321,12925" coordsize="2,219">
              <v:shape style="position:absolute;left:7321;top:12925;width:2;height:219" coordorigin="7321,12925" coordsize="0,219" path="m7321,13144l7321,12925e" filled="f" stroked="t" strokeweight=".472006pt" strokecolor="#343434">
                <v:path arrowok="t"/>
              </v:shape>
            </v:group>
            <v:group style="position:absolute;left:7321;top:13087;width:2;height:809" coordorigin="7321,13087" coordsize="2,809">
              <v:shape style="position:absolute;left:7321;top:13087;width:2;height:809" coordorigin="7321,13087" coordsize="0,809" path="m7321,13896l7321,13087e" filled="f" stroked="t" strokeweight=".70801pt" strokecolor="#545454">
                <v:path arrowok="t"/>
              </v:shape>
            </v:group>
            <v:group style="position:absolute;left:904;top:13511;width:2;height:395" coordorigin="904,13511" coordsize="2,395">
              <v:shape style="position:absolute;left:904;top:13511;width:2;height:395" coordorigin="904,13511" coordsize="0,395" path="m904,13906l904,13511e" filled="f" stroked="t" strokeweight=".472006pt" strokecolor="#484848">
                <v:path arrowok="t"/>
              </v:shape>
            </v:group>
            <v:group style="position:absolute;left:1454;top:13511;width:2;height:167" coordorigin="1454,13511" coordsize="2,167">
              <v:shape style="position:absolute;left:1454;top:13511;width:2;height:167" coordorigin="1454,13511" coordsize="0,167" path="m1454,13677l1454,13511e" filled="f" stroked="t" strokeweight=".472006pt" strokecolor="#646464">
                <v:path arrowok="t"/>
              </v:shape>
            </v:group>
            <v:group style="position:absolute;left:2133;top:13511;width:2;height:167" coordorigin="2133,13511" coordsize="2,167">
              <v:shape style="position:absolute;left:2133;top:13511;width:2;height:167" coordorigin="2133,13511" coordsize="0,167" path="m2133,13677l2133,13511e" filled="f" stroked="t" strokeweight=".472006pt" strokecolor="#5B5B5B">
                <v:path arrowok="t"/>
              </v:shape>
            </v:group>
            <v:group style="position:absolute;left:396;top:13870;width:1746;height:2" coordorigin="396,13870" coordsize="1746,2">
              <v:shape style="position:absolute;left:396;top:13870;width:1746;height:2" coordorigin="396,13870" coordsize="1746,0" path="m396,13870l2143,13870e" filled="f" stroked="t" strokeweight=".70801pt" strokecolor="#676767">
                <v:path arrowok="t"/>
              </v:shape>
            </v:group>
            <v:group style="position:absolute;left:8779;top:13949;width:1529;height:2" coordorigin="8779,13949" coordsize="1529,2">
              <v:shape style="position:absolute;left:8779;top:13949;width:1529;height:2" coordorigin="8779,13949" coordsize="1529,0" path="m8779,13949l10309,13949e" filled="f" stroked="t" strokeweight="1.652022pt" strokecolor="#5B6483">
                <v:path arrowok="t"/>
              </v:shape>
            </v:group>
            <v:group style="position:absolute;left:7321;top:13839;width:2;height:138" coordorigin="7321,13839" coordsize="2,138">
              <v:shape style="position:absolute;left:7321;top:13839;width:2;height:138" coordorigin="7321,13839" coordsize="0,138" path="m7321,13977l7321,13839e" filled="f" stroked="t" strokeweight=".472006pt" strokecolor="#2F2F2F">
                <v:path arrowok="t"/>
              </v:shape>
            </v:group>
            <v:group style="position:absolute;left:11644;top:13839;width:2;height:138" coordorigin="11644,13839" coordsize="2,138">
              <v:shape style="position:absolute;left:11644;top:13839;width:2;height:138" coordorigin="11644,13839" coordsize="0,138" path="m11644,13977l11644,13839e" filled="f" stroked="t" strokeweight=".472006pt" strokecolor="#4B4B4B">
                <v:path arrowok="t"/>
              </v:shape>
            </v:group>
            <v:group style="position:absolute;left:7323;top:13920;width:2;height:138" coordorigin="7323,13920" coordsize="2,138">
              <v:shape style="position:absolute;left:7323;top:13920;width:2;height:138" coordorigin="7323,13920" coordsize="0,138" path="m7323,14058l7323,13920e" filled="f" stroked="t" strokeweight=".472006pt" strokecolor="#545454">
                <v:path arrowok="t"/>
              </v:shape>
            </v:group>
            <v:group style="position:absolute;left:906;top:13834;width:2;height:2633" coordorigin="906,13834" coordsize="2,2633">
              <v:shape style="position:absolute;left:906;top:13834;width:2;height:2633" coordorigin="906,13834" coordsize="0,2633" path="m906,16467l906,13834e" filled="f" stroked="t" strokeweight=".70801pt" strokecolor="#5B5B5B">
                <v:path arrowok="t"/>
              </v:shape>
            </v:group>
            <v:group style="position:absolute;left:1456;top:14001;width:2;height:2466" coordorigin="1456,14001" coordsize="2,2466">
              <v:shape style="position:absolute;left:1456;top:14001;width:2;height:2466" coordorigin="1456,14001" coordsize="0,2466" path="m1456,16467l1456,14001e" filled="f" stroked="t" strokeweight=".70801pt" strokecolor="#676767">
                <v:path arrowok="t"/>
              </v:shape>
            </v:group>
            <v:group style="position:absolute;left:2133;top:14001;width:2;height:205" coordorigin="2133,14001" coordsize="2,205">
              <v:shape style="position:absolute;left:2133;top:14001;width:2;height:205" coordorigin="2133,14001" coordsize="0,205" path="m2133,14206l2133,14001e" filled="f" stroked="t" strokeweight=".472006pt" strokecolor="#484848">
                <v:path arrowok="t"/>
              </v:shape>
            </v:group>
            <v:group style="position:absolute;left:7323;top:14001;width:2;height:257" coordorigin="7323,14001" coordsize="2,257">
              <v:shape style="position:absolute;left:7323;top:14001;width:2;height:257" coordorigin="7323,14001" coordsize="0,257" path="m7323,14258l7323,14001e" filled="f" stroked="t" strokeweight=".944013pt" strokecolor="#676767">
                <v:path arrowok="t"/>
              </v:shape>
            </v:group>
            <v:group style="position:absolute;left:906;top:14149;width:2;height:248" coordorigin="906,14149" coordsize="2,248">
              <v:shape style="position:absolute;left:906;top:14149;width:2;height:248" coordorigin="906,14149" coordsize="0,248" path="m906,14396l906,14149e" filled="f" stroked="t" strokeweight=".472006pt" strokecolor="#343434">
                <v:path arrowok="t"/>
              </v:shape>
            </v:group>
            <v:group style="position:absolute;left:2136;top:14149;width:2;height:2295" coordorigin="2136,14149" coordsize="2,2295">
              <v:shape style="position:absolute;left:2136;top:14149;width:2;height:2295" coordorigin="2136,14149" coordsize="0,2295" path="m2136,16443l2136,14149e" filled="f" stroked="t" strokeweight=".70801pt" strokecolor="#676767">
                <v:path arrowok="t"/>
              </v:shape>
            </v:group>
            <v:group style="position:absolute;left:7321;top:14149;width:2;height:167" coordorigin="7321,14149" coordsize="2,167">
              <v:shape style="position:absolute;left:7321;top:14149;width:2;height:167" coordorigin="7321,14149" coordsize="0,167" path="m7321,14315l7321,14149e" filled="f" stroked="t" strokeweight=".70801pt" strokecolor="#545454">
                <v:path arrowok="t"/>
              </v:shape>
            </v:group>
            <v:group style="position:absolute;left:7326;top:14258;width:2;height:138" coordorigin="7326,14258" coordsize="2,138">
              <v:shape style="position:absolute;left:7326;top:14258;width:2;height:138" coordorigin="7326,14258" coordsize="0,138" path="m7326,14396l7326,14258e" filled="f" stroked="t" strokeweight=".472006pt" strokecolor="#2B2B2B">
                <v:path arrowok="t"/>
              </v:shape>
            </v:group>
            <v:group style="position:absolute;left:7326;top:14339;width:2;height:209" coordorigin="7326,14339" coordsize="2,209">
              <v:shape style="position:absolute;left:7326;top:14339;width:2;height:209" coordorigin="7326,14339" coordsize="0,209" path="m7326,14548l7326,14339e" filled="f" stroked="t" strokeweight=".472006pt" strokecolor="#3F3F3F">
                <v:path arrowok="t"/>
              </v:shape>
            </v:group>
            <v:group style="position:absolute;left:11649;top:14339;width:2;height:209" coordorigin="11649,14339" coordsize="2,209">
              <v:shape style="position:absolute;left:11649;top:14339;width:2;height:209" coordorigin="11649,14339" coordsize="0,209" path="m11649,14548l11649,14339e" filled="f" stroked="t" strokeweight=".472006pt" strokecolor="#5B5B5B">
                <v:path arrowok="t"/>
              </v:shape>
            </v:group>
            <v:group style="position:absolute;left:401;top:14491;width:2;height:162" coordorigin="401,14491" coordsize="2,162">
              <v:shape style="position:absolute;left:401;top:14491;width:2;height:162" coordorigin="401,14491" coordsize="0,162" path="m401,14653l401,14491e" filled="f" stroked="t" strokeweight=".472006pt" strokecolor="#343434">
                <v:path arrowok="t"/>
              </v:shape>
            </v:group>
            <v:group style="position:absolute;left:1458;top:14596;width:2;height:267" coordorigin="1458,14596" coordsize="2,267">
              <v:shape style="position:absolute;left:1458;top:14596;width:2;height:267" coordorigin="1458,14596" coordsize="0,267" path="m1458,14863l1458,14596e" filled="f" stroked="t" strokeweight=".472006pt" strokecolor="#4F4F4F">
                <v:path arrowok="t"/>
              </v:shape>
            </v:group>
            <v:group style="position:absolute;left:2138;top:14596;width:2;height:267" coordorigin="2138,14596" coordsize="2,267">
              <v:shape style="position:absolute;left:2138;top:14596;width:2;height:267" coordorigin="2138,14596" coordsize="0,267" path="m2138,14863l2138,14596e" filled="f" stroked="t" strokeweight=".472006pt" strokecolor="#444444">
                <v:path arrowok="t"/>
              </v:shape>
            </v:group>
            <v:group style="position:absolute;left:906;top:14806;width:2;height:233" coordorigin="906,14806" coordsize="2,233">
              <v:shape style="position:absolute;left:906;top:14806;width:2;height:233" coordorigin="906,14806" coordsize="0,233" path="m906,15039l906,14806e" filled="f" stroked="t" strokeweight=".472006pt" strokecolor="#383838">
                <v:path arrowok="t"/>
              </v:shape>
            </v:group>
            <v:group style="position:absolute;left:7323;top:14491;width:2;height:547" coordorigin="7323,14491" coordsize="2,547">
              <v:shape style="position:absolute;left:7323;top:14491;width:2;height:547" coordorigin="7323,14491" coordsize="0,547" path="m7323,15039l7323,14491e" filled="f" stroked="t" strokeweight=".944013pt" strokecolor="#646464">
                <v:path arrowok="t"/>
              </v:shape>
            </v:group>
            <v:group style="position:absolute;left:2138;top:14953;width:2;height:386" coordorigin="2138,14953" coordsize="2,386">
              <v:shape style="position:absolute;left:2138;top:14953;width:2;height:386" coordorigin="2138,14953" coordsize="0,386" path="m2138,15339l2138,14953e" filled="f" stroked="t" strokeweight=".944013pt" strokecolor="#7C7C7C">
                <v:path arrowok="t"/>
              </v:shape>
            </v:group>
            <v:group style="position:absolute;left:7326;top:14982;width:2;height:262" coordorigin="7326,14982" coordsize="2,262">
              <v:shape style="position:absolute;left:7326;top:14982;width:2;height:262" coordorigin="7326,14982" coordsize="0,262" path="m7326,15244l7326,14982e" filled="f" stroked="t" strokeweight=".472006pt" strokecolor="#383838">
                <v:path arrowok="t"/>
              </v:shape>
            </v:group>
            <v:group style="position:absolute;left:1456;top:15025;width:2;height:376" coordorigin="1456,15025" coordsize="2,376">
              <v:shape style="position:absolute;left:1456;top:15025;width:2;height:376" coordorigin="1456,15025" coordsize="0,376" path="m1456,15401l1456,15025e" filled="f" stroked="t" strokeweight=".944013pt" strokecolor="#838383">
                <v:path arrowok="t"/>
              </v:shape>
            </v:group>
            <v:group style="position:absolute;left:7326;top:15186;width:2;height:167" coordorigin="7326,15186" coordsize="2,167">
              <v:shape style="position:absolute;left:7326;top:15186;width:2;height:167" coordorigin="7326,15186" coordsize="0,167" path="m7326,15353l7326,15186e" filled="f" stroked="t" strokeweight=".472006pt" strokecolor="#545454">
                <v:path arrowok="t"/>
              </v:shape>
            </v:group>
            <v:group style="position:absolute;left:401;top:15296;width:2;height:219" coordorigin="401,15296" coordsize="2,219">
              <v:shape style="position:absolute;left:401;top:15296;width:2;height:219" coordorigin="401,15296" coordsize="0,219" path="m401,15515l401,15296e" filled="f" stroked="t" strokeweight=".472006pt" strokecolor="#343434">
                <v:path arrowok="t"/>
              </v:shape>
            </v:group>
            <v:group style="position:absolute;left:7326;top:15296;width:2;height:1162" coordorigin="7326,15296" coordsize="2,1162">
              <v:shape style="position:absolute;left:7326;top:15296;width:2;height:1162" coordorigin="7326,15296" coordsize="0,1162" path="m7326,16457l7326,15296e" filled="f" stroked="t" strokeweight=".70801pt" strokecolor="#5B5B5B">
                <v:path arrowok="t"/>
              </v:shape>
            </v:group>
            <v:group style="position:absolute;left:1458;top:15386;width:2;height:129" coordorigin="1458,15386" coordsize="2,129">
              <v:shape style="position:absolute;left:1458;top:15386;width:2;height:129" coordorigin="1458,15386" coordsize="0,129" path="m1458,15515l1458,15386e" filled="f" stroked="t" strokeweight=".472006pt" strokecolor="#545454">
                <v:path arrowok="t"/>
              </v:shape>
            </v:group>
            <v:group style="position:absolute;left:2138;top:15386;width:2;height:129" coordorigin="2138,15386" coordsize="2,129">
              <v:shape style="position:absolute;left:2138;top:15386;width:2;height:129" coordorigin="2138,15386" coordsize="0,129" path="m2138,15515l2138,15386e" filled="f" stroked="t" strokeweight=".472006pt" strokecolor="#3F3F3F">
                <v:path arrowok="t"/>
              </v:shape>
            </v:group>
            <v:group style="position:absolute;left:392;top:16462;width:10870;height:2" coordorigin="392,16462" coordsize="10870,2">
              <v:shape style="position:absolute;left:392;top:16462;width:10870;height:2" coordorigin="392,16462" coordsize="10870,0" path="m392,16462l11262,16462e" filled="f" stroked="t" strokeweight=".472006pt" strokecolor="#676767">
                <v:path arrowok="t"/>
              </v:shape>
            </v:group>
            <v:group style="position:absolute;left:3446;top:16457;width:392;height:2" coordorigin="3446,16457" coordsize="392,2">
              <v:shape style="position:absolute;left:3446;top:16457;width:392;height:2" coordorigin="3446,16457" coordsize="392,0" path="m3446,16457l3837,16457e" filled="f" stroked="t" strokeweight=".472006pt" strokecolor="#4F4F4F">
                <v:path arrowok="t"/>
              </v:shape>
            </v:group>
            <v:group style="position:absolute;left:7713;top:16450;width:406;height:2" coordorigin="7713,16450" coordsize="406,2">
              <v:shape style="position:absolute;left:7713;top:16450;width:406;height:2" coordorigin="7713,16450" coordsize="406,0" path="m7713,16450l8119,16450e" filled="f" stroked="t" strokeweight=".472006pt" strokecolor="#575757">
                <v:path arrowok="t"/>
              </v:shape>
            </v:group>
            <v:group style="position:absolute;left:1407;top:16453;width:10058;height:2" coordorigin="1407,16453" coordsize="10058,2">
              <v:shape style="position:absolute;left:1407;top:16453;width:10058;height:2" coordorigin="1407,16453" coordsize="10058,0" path="m1407,16453l11465,16453e" filled="f" stroked="t" strokeweight=".70801pt" strokecolor="#6B6B6B">
                <v:path arrowok="t"/>
              </v:shape>
            </v:group>
            <v:group style="position:absolute;left:9303;top:16450;width:312;height:2" coordorigin="9303,16450" coordsize="312,2">
              <v:shape style="position:absolute;left:9303;top:16450;width:312;height:2" coordorigin="9303,16450" coordsize="312,0" path="m9303,16450l9615,16450e" filled="f" stroked="t" strokeweight=".472006pt" strokecolor="#545454">
                <v:path arrowok="t"/>
              </v:shape>
            </v:group>
            <v:group style="position:absolute;left:10403;top:16448;width:1246;height:2" coordorigin="10403,16448" coordsize="1246,2">
              <v:shape style="position:absolute;left:10403;top:16448;width:1246;height:2" coordorigin="10403,16448" coordsize="1246,0" path="m10403,16448l11649,16448e" filled="f" stroked="t" strokeweight=".70801pt" strokecolor="#8C8C8C">
                <v:path arrowok="t"/>
              </v:shape>
            </v:group>
            <v:group style="position:absolute;left:9571;top:13662;width:2;height:314" coordorigin="9571,13662" coordsize="2,314">
              <v:shape style="position:absolute;left:9571;top:13662;width:2;height:314" coordorigin="9571,13662" coordsize="0,314" path="m9571,13976l9571,13662e" filled="f" stroked="t" strokeweight=".99585pt" strokecolor="#BCC6B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Tame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TAŞLI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right="23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</w:rPr>
        <w:t>İtf.</w:t>
      </w:r>
      <w:r>
        <w:rPr>
          <w:rFonts w:ascii="Arial" w:hAnsi="Arial" w:cs="Arial" w:eastAsia="Arial"/>
          <w:sz w:val="20"/>
          <w:szCs w:val="20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5" w:lineRule="exact"/>
        <w:ind w:right="-7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AEAEAE"/>
          <w:spacing w:val="0"/>
          <w:w w:val="52"/>
        </w:rPr>
        <w:t>...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40" w:after="0" w:line="240" w:lineRule="auto"/>
        <w:ind w:right="-20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AEAEAE"/>
          <w:w w:val="107"/>
          <w:position w:val="-4"/>
        </w:rPr>
        <w:t>.,</w:t>
      </w:r>
      <w:r>
        <w:rPr>
          <w:rFonts w:ascii="Arial" w:hAnsi="Arial" w:cs="Arial" w:eastAsia="Arial"/>
          <w:sz w:val="18"/>
          <w:szCs w:val="18"/>
          <w:color w:val="AEAEAE"/>
          <w:spacing w:val="-20"/>
          <w:w w:val="107"/>
          <w:position w:val="-4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959797"/>
          <w:spacing w:val="0"/>
          <w:w w:val="112"/>
          <w:b/>
          <w:bCs/>
          <w:i/>
          <w:position w:val="0"/>
        </w:rPr>
        <w:t>-t</w:t>
      </w:r>
      <w:r>
        <w:rPr>
          <w:rFonts w:ascii="Times New Roman" w:hAnsi="Times New Roman" w:cs="Times New Roman" w:eastAsia="Times New Roman"/>
          <w:sz w:val="9"/>
          <w:szCs w:val="9"/>
          <w:color w:val="959797"/>
          <w:spacing w:val="0"/>
          <w:w w:val="113"/>
          <w:b/>
          <w:bCs/>
          <w:i/>
          <w:position w:val="0"/>
        </w:rPr>
        <w:t>(</w:t>
      </w:r>
      <w:r>
        <w:rPr>
          <w:rFonts w:ascii="Times New Roman" w:hAnsi="Times New Roman" w:cs="Times New Roman" w:eastAsia="Times New Roman"/>
          <w:sz w:val="9"/>
          <w:szCs w:val="9"/>
          <w:color w:val="959797"/>
          <w:spacing w:val="3"/>
          <w:w w:val="112"/>
          <w:b/>
          <w:bCs/>
          <w:i/>
          <w:position w:val="0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C1C1BF"/>
          <w:spacing w:val="0"/>
          <w:w w:val="83"/>
          <w:b/>
          <w:bCs/>
          <w:i/>
          <w:position w:val="0"/>
        </w:rPr>
        <w:t>-</w:t>
      </w:r>
      <w:r>
        <w:rPr>
          <w:rFonts w:ascii="Times New Roman" w:hAnsi="Times New Roman" w:cs="Times New Roman" w:eastAsia="Times New Roman"/>
          <w:sz w:val="9"/>
          <w:szCs w:val="9"/>
          <w:color w:val="C1C1BF"/>
          <w:spacing w:val="0"/>
          <w:w w:val="100"/>
          <w:b/>
          <w:bCs/>
          <w:i/>
          <w:position w:val="0"/>
        </w:rPr>
        <w:t>     </w:t>
      </w:r>
      <w:r>
        <w:rPr>
          <w:rFonts w:ascii="Times New Roman" w:hAnsi="Times New Roman" w:cs="Times New Roman" w:eastAsia="Times New Roman"/>
          <w:sz w:val="9"/>
          <w:szCs w:val="9"/>
          <w:color w:val="C1C1BF"/>
          <w:spacing w:val="8"/>
          <w:w w:val="100"/>
          <w:b/>
          <w:bCs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59797"/>
          <w:spacing w:val="0"/>
          <w:w w:val="600"/>
          <w:b/>
          <w:bCs/>
          <w:i/>
          <w:position w:val="0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140"/>
          <w:cols w:num="3" w:equalWidth="0">
            <w:col w:w="6051" w:space="3205"/>
            <w:col w:w="94" w:space="246"/>
            <w:col w:w="2184"/>
          </w:cols>
        </w:sectPr>
      </w:pPr>
      <w:rPr/>
    </w:p>
    <w:p>
      <w:pPr>
        <w:spacing w:before="0" w:after="0" w:line="680" w:lineRule="exact"/>
        <w:ind w:left="874"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88"/>
          <w:szCs w:val="88"/>
          <w:color w:val="212121"/>
          <w:spacing w:val="0"/>
          <w:w w:val="161"/>
          <w:b/>
          <w:bCs/>
          <w:i/>
          <w:position w:val="-26"/>
        </w:rPr>
        <w:t>l</w:t>
      </w:r>
      <w:r>
        <w:rPr>
          <w:rFonts w:ascii="Times New Roman" w:hAnsi="Times New Roman" w:cs="Times New Roman" w:eastAsia="Times New Roman"/>
          <w:sz w:val="88"/>
          <w:szCs w:val="88"/>
          <w:color w:val="212121"/>
          <w:spacing w:val="0"/>
          <w:w w:val="100"/>
          <w:b/>
          <w:bCs/>
          <w:i/>
          <w:position w:val="-26"/>
        </w:rPr>
        <w:tab/>
      </w:r>
      <w:r>
        <w:rPr>
          <w:rFonts w:ascii="Times New Roman" w:hAnsi="Times New Roman" w:cs="Times New Roman" w:eastAsia="Times New Roman"/>
          <w:sz w:val="88"/>
          <w:szCs w:val="88"/>
          <w:color w:val="212121"/>
          <w:spacing w:val="0"/>
          <w:w w:val="100"/>
          <w:b/>
          <w:bCs/>
          <w:i/>
          <w:position w:val="-26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6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6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20" w:bottom="280" w:left="160" w:right="100"/>
        </w:sectPr>
      </w:pPr>
      <w:rPr/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08" w:lineRule="exact"/>
        <w:ind w:left="865"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33333"/>
          <w:spacing w:val="0"/>
          <w:w w:val="125"/>
          <w:position w:val="-5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right="-20"/>
        <w:jc w:val="left"/>
        <w:tabs>
          <w:tab w:pos="656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</w:r>
      <w:r>
        <w:rPr>
          <w:rFonts w:ascii="Arial" w:hAnsi="Arial" w:cs="Arial" w:eastAsia="Arial"/>
          <w:sz w:val="16"/>
          <w:szCs w:val="16"/>
          <w:color w:val="333333"/>
          <w:spacing w:val="0"/>
          <w:w w:val="131"/>
          <w:position w:val="-1"/>
        </w:rPr>
        <w:t>'"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60" w:right="100"/>
          <w:cols w:num="2" w:equalWidth="0">
            <w:col w:w="1345" w:space="2321"/>
            <w:col w:w="7994"/>
          </w:cols>
        </w:sectPr>
      </w:pPr>
      <w:rPr/>
    </w:p>
    <w:p>
      <w:pPr>
        <w:spacing w:before="0" w:after="0" w:line="213" w:lineRule="exact"/>
        <w:ind w:left="601" w:right="-20"/>
        <w:jc w:val="left"/>
        <w:tabs>
          <w:tab w:pos="3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212121"/>
          <w:spacing w:val="7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644" w:right="-20"/>
        <w:jc w:val="left"/>
        <w:tabs>
          <w:tab w:pos="4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33333"/>
          <w:spacing w:val="0"/>
          <w:w w:val="116"/>
          <w:position w:val="6"/>
        </w:rPr>
        <w:t>BELEDIYESI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8" w:right="-20"/>
        <w:jc w:val="left"/>
        <w:tabs>
          <w:tab w:pos="1780" w:val="left"/>
          <w:tab w:pos="3180" w:val="left"/>
          <w:tab w:pos="558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</w:rPr>
        <w:t>20/05/20ı7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IBildiriı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</w:rPr>
        <w:t>Bildiriı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ı7:39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7"/>
        </w:rPr>
        <w:t>ı56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8" w:lineRule="auto"/>
        <w:ind w:left="132" w:right="3351" w:firstLine="5"/>
        <w:jc w:val="left"/>
        <w:tabs>
          <w:tab w:pos="1800" w:val="left"/>
          <w:tab w:pos="3180" w:val="left"/>
          <w:tab w:pos="456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</w:rPr>
        <w:t>20/05/20ı7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KayıtNo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3296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1"/>
          <w:w w:val="9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</w:rPr>
        <w:t>Bil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</w:rPr>
        <w:t>UfukBAYDAR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Dikili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Jandarma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karakol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DiKİLİ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37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Dikili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Jandarma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karakol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DtK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2" w:right="-20"/>
        <w:jc w:val="left"/>
        <w:tabs>
          <w:tab w:pos="1500" w:val="left"/>
          <w:tab w:pos="4920" w:val="left"/>
          <w:tab w:pos="8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Gübreli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34" w:lineRule="exact"/>
        <w:ind w:left="3685" w:right="3468" w:firstLine="-3553"/>
        <w:jc w:val="left"/>
        <w:tabs>
          <w:tab w:pos="368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2.444092pt;margin-top:15.443869pt;width:3.74504pt;height:26pt;mso-position-horizontal-relative:page;mso-position-vertical-relative:paragraph;z-index:-17236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33333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7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-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00"/>
          <w:position w:val="-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7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tonar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58" w:lineRule="exact"/>
        <w:ind w:left="3685" w:right="-20"/>
        <w:jc w:val="left"/>
        <w:tabs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2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  <w:position w:val="-8"/>
        </w:rPr>
        <w:t>ı7:43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7" w:lineRule="exact"/>
        <w:ind w:left="4443" w:right="5926"/>
        <w:jc w:val="center"/>
        <w:tabs>
          <w:tab w:pos="5040" w:val="left"/>
          <w:tab w:pos="556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38"/>
          <w:szCs w:val="38"/>
          <w:color w:val="505050"/>
          <w:spacing w:val="0"/>
          <w:w w:val="200"/>
          <w:position w:val="-1"/>
        </w:rPr>
        <w:t>l</w:t>
      </w:r>
      <w:r>
        <w:rPr>
          <w:rFonts w:ascii="Arial" w:hAnsi="Arial" w:cs="Arial" w:eastAsia="Arial"/>
          <w:sz w:val="38"/>
          <w:szCs w:val="38"/>
          <w:color w:val="50505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505050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100"/>
          <w:position w:val="-1"/>
        </w:rPr>
      </w:r>
      <w:r>
        <w:rPr>
          <w:rFonts w:ascii="Arial" w:hAnsi="Arial" w:cs="Arial" w:eastAsia="Arial"/>
          <w:sz w:val="27"/>
          <w:szCs w:val="27"/>
          <w:color w:val="959797"/>
          <w:spacing w:val="0"/>
          <w:w w:val="53"/>
          <w:position w:val="5"/>
        </w:rPr>
        <w:t>j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160" w:right="100"/>
        </w:sectPr>
      </w:pPr>
      <w:rPr/>
    </w:p>
    <w:p>
      <w:pPr>
        <w:spacing w:before="0" w:after="0" w:line="194" w:lineRule="exact"/>
        <w:ind w:left="13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tabs>
          <w:tab w:pos="3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"/>
          <w:w w:val="8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1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</w:rPr>
        <w:t>UfukBAYDAR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right="-20"/>
        <w:jc w:val="left"/>
        <w:tabs>
          <w:tab w:pos="2660" w:val="left"/>
          <w:tab w:pos="5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207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20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5"/>
          <w:w w:val="2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13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6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40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</w:rPr>
        <w:t>ı7:42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  <w:position w:val="-1"/>
        </w:rPr>
        <w:t>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60" w:right="100"/>
          <w:cols w:num="2" w:equalWidth="0">
            <w:col w:w="1201" w:space="966"/>
            <w:col w:w="9493"/>
          </w:cols>
        </w:sectPr>
      </w:pPr>
      <w:rPr/>
    </w:p>
    <w:p>
      <w:pPr>
        <w:spacing w:before="14" w:after="0" w:line="240" w:lineRule="auto"/>
        <w:ind w:left="137" w:right="-20"/>
        <w:jc w:val="left"/>
        <w:tabs>
          <w:tab w:pos="4740" w:val="left"/>
          <w:tab w:pos="7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68" w:lineRule="auto"/>
        <w:ind w:left="4820" w:right="3564" w:firstLine="-48"/>
        <w:jc w:val="left"/>
        <w:tabs>
          <w:tab w:pos="7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andarına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2186" w:right="-20"/>
        <w:jc w:val="left"/>
        <w:tabs>
          <w:tab w:pos="474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6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7" w:lineRule="auto"/>
        <w:ind w:left="2186" w:right="2635" w:firstLine="-2049"/>
        <w:jc w:val="left"/>
        <w:tabs>
          <w:tab w:pos="474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1"/>
          <w:w w:val="107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  <w:position w:val="1"/>
        </w:rPr>
        <w:t>ardımcı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207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207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5"/>
          <w:w w:val="2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2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21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1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2" w:lineRule="auto"/>
        <w:ind w:left="142" w:right="1772" w:firstLine="-5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gübreleri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779" w:right="391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6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78" w:lineRule="exact"/>
        <w:ind w:left="137" w:right="-20"/>
        <w:jc w:val="left"/>
        <w:tabs>
          <w:tab w:pos="3320" w:val="left"/>
          <w:tab w:pos="6660" w:val="left"/>
          <w:tab w:pos="8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8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4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3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0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8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9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4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0" w:lineRule="exact"/>
        <w:ind w:left="4777" w:right="-20"/>
        <w:jc w:val="left"/>
        <w:tabs>
          <w:tab w:pos="6660" w:val="left"/>
          <w:tab w:pos="82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6"/>
          <w:szCs w:val="26"/>
          <w:color w:val="333333"/>
          <w:spacing w:val="0"/>
          <w:w w:val="187"/>
          <w:position w:val="4"/>
        </w:rPr>
        <w:t>ı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00"/>
          <w:position w:val="4"/>
        </w:rPr>
      </w:r>
      <w:r>
        <w:rPr>
          <w:rFonts w:ascii="Arial" w:hAnsi="Arial" w:cs="Arial" w:eastAsia="Arial"/>
          <w:sz w:val="41"/>
          <w:szCs w:val="41"/>
          <w:color w:val="505050"/>
          <w:spacing w:val="0"/>
          <w:w w:val="65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505050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1"/>
          <w:szCs w:val="41"/>
          <w:color w:val="505050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333333"/>
          <w:spacing w:val="0"/>
          <w:w w:val="100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2152" w:right="71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sonucunda,yol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kenarına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dökü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gübrele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7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160" w:right="100"/>
        </w:sectPr>
      </w:pPr>
      <w:rPr/>
    </w:p>
    <w:p>
      <w:pPr>
        <w:spacing w:before="20" w:after="0" w:line="240" w:lineRule="auto"/>
        <w:ind w:left="13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kenara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dökülmü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gübrelerde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başladığı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1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60" w:right="100"/>
          <w:cols w:num="2" w:equalWidth="0">
            <w:col w:w="1859" w:space="447"/>
            <w:col w:w="9354"/>
          </w:cols>
        </w:sectPr>
      </w:pPr>
      <w:rPr/>
    </w:p>
    <w:p>
      <w:pPr>
        <w:spacing w:before="20" w:after="0" w:line="252" w:lineRule="auto"/>
        <w:ind w:left="2186" w:right="67" w:firstLine="-2035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gübreleri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yakılı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terkedilmesi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onucunda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kanatine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58" w:lineRule="auto"/>
        <w:ind w:left="137" w:right="4118"/>
        <w:jc w:val="left"/>
        <w:tabs>
          <w:tab w:pos="218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fugortalı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"/>
          <w:w w:val="1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1"/>
          <w:w w:val="9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8"/>
        </w:rPr>
        <w:t>ed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10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9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2" w:lineRule="auto"/>
        <w:ind w:left="137" w:right="7728" w:firstLine="19"/>
        <w:jc w:val="left"/>
        <w:tabs>
          <w:tab w:pos="580" w:val="left"/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8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505050"/>
          <w:spacing w:val="-45"/>
          <w:w w:val="203"/>
        </w:rPr>
        <w:t>!</w:t>
      </w:r>
      <w:r>
        <w:rPr>
          <w:rFonts w:ascii="Times New Roman" w:hAnsi="Times New Roman" w:cs="Times New Roman" w:eastAsia="Times New Roman"/>
          <w:sz w:val="15"/>
          <w:szCs w:val="15"/>
          <w:color w:val="333333"/>
          <w:spacing w:val="0"/>
          <w:w w:val="134"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edilmemişti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lfe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.ıı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56" w:right="-20"/>
        <w:jc w:val="left"/>
        <w:tabs>
          <w:tab w:pos="2180" w:val="left"/>
          <w:tab w:pos="6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nüşü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2"/>
          <w:szCs w:val="22"/>
          <w:color w:val="505050"/>
          <w:spacing w:val="0"/>
          <w:w w:val="85"/>
          <w:position w:val="0"/>
        </w:rPr>
        <w:t>lr</w:t>
      </w:r>
      <w:r>
        <w:rPr>
          <w:rFonts w:ascii="Times New Roman" w:hAnsi="Times New Roman" w:cs="Times New Roman" w:eastAsia="Times New Roman"/>
          <w:sz w:val="22"/>
          <w:szCs w:val="22"/>
          <w:color w:val="505050"/>
          <w:spacing w:val="11"/>
          <w:w w:val="85"/>
          <w:position w:val="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85"/>
          <w:position w:val="0"/>
        </w:rPr>
        <w:t>rih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85"/>
          <w:position w:val="0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33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ı7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6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2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1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22"/>
          <w:position w:val="2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91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  <w:position w:val="2"/>
        </w:rPr>
        <w:t>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237" w:right="-20"/>
        <w:jc w:val="left"/>
        <w:tabs>
          <w:tab w:pos="1060" w:val="left"/>
          <w:tab w:pos="1560" w:val="left"/>
          <w:tab w:pos="8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DİKİL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4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4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90" w:lineRule="exact"/>
        <w:ind w:left="2344" w:right="-20"/>
        <w:jc w:val="left"/>
        <w:tabs>
          <w:tab w:pos="4880" w:val="left"/>
          <w:tab w:pos="90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5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4"/>
          <w:position w:val="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8"/>
          <w:position w:val="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73"/>
          <w:position w:val="-3"/>
        </w:rPr>
        <w:t>3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78"/>
          <w:position w:val="-3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3"/>
          <w:w w:val="78"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50"/>
          <w:position w:val="-3"/>
        </w:rPr>
        <w:t>MaYı</w:t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50"/>
          <w:position w:val="-3"/>
        </w:rPr>
        <w:t>s</w:t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50"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333333"/>
          <w:spacing w:val="23"/>
          <w:w w:val="50"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66"/>
          <w:position w:val="-3"/>
        </w:rPr>
        <w:t>7</w:t>
      </w:r>
      <w:r>
        <w:rPr>
          <w:rFonts w:ascii="Arial" w:hAnsi="Arial" w:cs="Arial" w:eastAsia="Arial"/>
          <w:sz w:val="25"/>
          <w:szCs w:val="25"/>
          <w:color w:val="333333"/>
          <w:spacing w:val="-5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56"/>
          <w:position w:val="-3"/>
        </w:rPr>
        <w:t>tl17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5078" w:right="557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97" w:lineRule="exact"/>
        <w:ind w:right="176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i/>
          <w:position w:val="-10"/>
        </w:rPr>
        <w:t>1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i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42"/>
          <w:w w:val="100"/>
          <w:i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84"/>
          <w:i/>
          <w:position w:val="-10"/>
        </w:rPr>
        <w:t>1</w:t>
      </w:r>
      <w:r>
        <w:rPr>
          <w:rFonts w:ascii="Arial" w:hAnsi="Arial" w:cs="Arial" w:eastAsia="Arial"/>
          <w:sz w:val="19"/>
          <w:szCs w:val="19"/>
          <w:color w:val="333333"/>
          <w:spacing w:val="1"/>
          <w:w w:val="84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7"/>
          <w:position w:val="-10"/>
        </w:rPr>
        <w:t>20ı7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8" w:lineRule="exact"/>
        <w:ind w:left="683" w:right="-20"/>
        <w:jc w:val="left"/>
        <w:tabs>
          <w:tab w:pos="894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3"/>
          <w:szCs w:val="23"/>
          <w:color w:val="333333"/>
          <w:spacing w:val="0"/>
          <w:w w:val="100"/>
          <w:position w:val="-1"/>
        </w:rPr>
        <w:t>it</w:t>
      </w:r>
      <w:r>
        <w:rPr>
          <w:rFonts w:ascii="Arial" w:hAnsi="Arial" w:cs="Arial" w:eastAsia="Arial"/>
          <w:sz w:val="23"/>
          <w:szCs w:val="23"/>
          <w:color w:val="333333"/>
          <w:spacing w:val="-44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8"/>
          <w:szCs w:val="38"/>
          <w:color w:val="959797"/>
          <w:spacing w:val="0"/>
          <w:w w:val="71"/>
          <w:position w:val="-8"/>
        </w:rPr>
        <w:t>/</w:t>
      </w:r>
      <w:r>
        <w:rPr>
          <w:rFonts w:ascii="Times New Roman" w:hAnsi="Times New Roman" w:cs="Times New Roman" w:eastAsia="Times New Roman"/>
          <w:sz w:val="38"/>
          <w:szCs w:val="38"/>
          <w:color w:val="959797"/>
          <w:spacing w:val="0"/>
          <w:w w:val="71"/>
          <w:position w:val="-8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959797"/>
          <w:spacing w:val="3"/>
          <w:w w:val="71"/>
          <w:position w:val="-8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959797"/>
          <w:spacing w:val="-55"/>
          <w:w w:val="58"/>
          <w:position w:val="-8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7E8080"/>
          <w:spacing w:val="-17"/>
          <w:w w:val="49"/>
          <w:position w:val="8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959797"/>
          <w:spacing w:val="-18"/>
          <w:w w:val="45"/>
          <w:position w:val="8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7E8080"/>
          <w:spacing w:val="-23"/>
          <w:w w:val="49"/>
          <w:position w:val="8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959797"/>
          <w:spacing w:val="-14"/>
          <w:w w:val="45"/>
          <w:position w:val="8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AFAFB1"/>
          <w:spacing w:val="-36"/>
          <w:w w:val="81"/>
          <w:position w:val="8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505050"/>
          <w:spacing w:val="0"/>
          <w:w w:val="46"/>
          <w:position w:val="8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505050"/>
          <w:spacing w:val="-6"/>
          <w:w w:val="46"/>
          <w:position w:val="8"/>
        </w:rPr>
        <w:t>-</w:t>
      </w:r>
      <w:r>
        <w:rPr>
          <w:rFonts w:ascii="Times New Roman" w:hAnsi="Times New Roman" w:cs="Times New Roman" w:eastAsia="Times New Roman"/>
          <w:sz w:val="38"/>
          <w:szCs w:val="38"/>
          <w:color w:val="7E8080"/>
          <w:spacing w:val="0"/>
          <w:w w:val="37"/>
          <w:position w:val="-8"/>
        </w:rPr>
        <w:t>.,.</w:t>
      </w:r>
      <w:r>
        <w:rPr>
          <w:rFonts w:ascii="Times New Roman" w:hAnsi="Times New Roman" w:cs="Times New Roman" w:eastAsia="Times New Roman"/>
          <w:sz w:val="38"/>
          <w:szCs w:val="38"/>
          <w:color w:val="7E8080"/>
          <w:spacing w:val="-6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6D6E70"/>
          <w:spacing w:val="0"/>
          <w:w w:val="130"/>
          <w:position w:val="-8"/>
        </w:rPr>
        <w:t>;</w:t>
      </w:r>
      <w:r>
        <w:rPr>
          <w:rFonts w:ascii="Times New Roman" w:hAnsi="Times New Roman" w:cs="Times New Roman" w:eastAsia="Times New Roman"/>
          <w:sz w:val="38"/>
          <w:szCs w:val="38"/>
          <w:color w:val="6D6E70"/>
          <w:spacing w:val="-8"/>
          <w:w w:val="130"/>
          <w:position w:val="-8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AFAFB1"/>
          <w:spacing w:val="0"/>
          <w:w w:val="38"/>
          <w:position w:val="-8"/>
        </w:rPr>
        <w:t>'</w:t>
      </w:r>
      <w:r>
        <w:rPr>
          <w:rFonts w:ascii="Times New Roman" w:hAnsi="Times New Roman" w:cs="Times New Roman" w:eastAsia="Times New Roman"/>
          <w:sz w:val="38"/>
          <w:szCs w:val="38"/>
          <w:color w:val="AFAFB1"/>
          <w:spacing w:val="0"/>
          <w:w w:val="38"/>
          <w:position w:val="-8"/>
        </w:rPr>
        <w:t>  </w:t>
      </w:r>
      <w:r>
        <w:rPr>
          <w:rFonts w:ascii="Times New Roman" w:hAnsi="Times New Roman" w:cs="Times New Roman" w:eastAsia="Times New Roman"/>
          <w:sz w:val="38"/>
          <w:szCs w:val="38"/>
          <w:color w:val="AFAFB1"/>
          <w:spacing w:val="10"/>
          <w:w w:val="38"/>
          <w:position w:val="-8"/>
        </w:rPr>
        <w:t> </w:t>
      </w:r>
      <w:r>
        <w:rPr>
          <w:rFonts w:ascii="Arial" w:hAnsi="Arial" w:cs="Arial" w:eastAsia="Arial"/>
          <w:sz w:val="29"/>
          <w:szCs w:val="29"/>
          <w:color w:val="6D6E70"/>
          <w:spacing w:val="0"/>
          <w:w w:val="403"/>
          <w:position w:val="8"/>
        </w:rPr>
        <w:t>,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223" w:right="-20"/>
        <w:jc w:val="left"/>
        <w:tabs>
          <w:tab w:pos="8740" w:val="left"/>
          <w:tab w:pos="9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1.514099pt;margin-top:9.454041pt;width:42.75792pt;height:46pt;mso-position-horizontal-relative:page;mso-position-vertical-relative:paragraph;z-index:-17235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Times New Roman" w:hAnsi="Times New Roman" w:cs="Times New Roman" w:eastAsia="Times New Roman"/>
                      <w:sz w:val="92"/>
                      <w:szCs w:val="9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6D6E70"/>
                      <w:spacing w:val="-49"/>
                      <w:w w:val="72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1C1F85"/>
                      <w:spacing w:val="0"/>
                      <w:w w:val="263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faiyeci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7"/>
          <w:w w:val="9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E8080"/>
          <w:spacing w:val="0"/>
          <w:w w:val="7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50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8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</w:rPr>
        <w:t>mır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9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959797"/>
          <w:spacing w:val="0"/>
          <w:w w:val="69"/>
        </w:rPr>
        <w:t>,'i..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60" w:right="100"/>
        </w:sectPr>
      </w:pPr>
      <w:rPr/>
    </w:p>
    <w:p>
      <w:pPr>
        <w:spacing w:before="0" w:after="0" w:line="159" w:lineRule="exact"/>
        <w:ind w:right="293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AFAFB1"/>
          <w:spacing w:val="0"/>
          <w:w w:val="158"/>
          <w:i/>
        </w:rPr>
        <w:t>!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05" w:lineRule="atLeast"/>
        <w:ind w:right="-20"/>
        <w:jc w:val="righ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32"/>
          <w:szCs w:val="32"/>
          <w:color w:val="505050"/>
          <w:spacing w:val="-139"/>
          <w:w w:val="167"/>
          <w:position w:val="-3"/>
        </w:rPr>
        <w:t>ı</w:t>
      </w:r>
      <w:r>
        <w:rPr>
          <w:rFonts w:ascii="Times New Roman" w:hAnsi="Times New Roman" w:cs="Times New Roman" w:eastAsia="Times New Roman"/>
          <w:sz w:val="30"/>
          <w:szCs w:val="30"/>
          <w:color w:val="959797"/>
          <w:spacing w:val="0"/>
          <w:w w:val="56"/>
          <w:position w:val="0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959797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6D6E70"/>
          <w:spacing w:val="0"/>
          <w:w w:val="117"/>
          <w:position w:val="0"/>
        </w:rPr>
        <w:t>J</w:t>
      </w:r>
      <w:r>
        <w:rPr>
          <w:rFonts w:ascii="Times New Roman" w:hAnsi="Times New Roman" w:cs="Times New Roman" w:eastAsia="Times New Roman"/>
          <w:sz w:val="30"/>
          <w:szCs w:val="30"/>
          <w:color w:val="6D6E70"/>
          <w:spacing w:val="2"/>
          <w:w w:val="117"/>
          <w:position w:val="0"/>
        </w:rPr>
        <w:t>'</w:t>
      </w:r>
      <w:r>
        <w:rPr>
          <w:rFonts w:ascii="Times New Roman" w:hAnsi="Times New Roman" w:cs="Times New Roman" w:eastAsia="Times New Roman"/>
          <w:sz w:val="30"/>
          <w:szCs w:val="30"/>
          <w:color w:val="505050"/>
          <w:spacing w:val="0"/>
          <w:w w:val="117"/>
          <w:position w:val="0"/>
        </w:rPr>
        <w:t>li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784" w:right="968"/>
        <w:jc w:val="center"/>
        <w:rPr>
          <w:rFonts w:ascii="Courier New" w:hAnsi="Courier New" w:cs="Courier New" w:eastAsia="Courier New"/>
          <w:sz w:val="33"/>
          <w:szCs w:val="33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33"/>
          <w:szCs w:val="33"/>
          <w:color w:val="7E8080"/>
          <w:w w:val="77"/>
        </w:rPr>
        <w:t>}</w:t>
      </w:r>
      <w:r>
        <w:rPr>
          <w:rFonts w:ascii="Courier New" w:hAnsi="Courier New" w:cs="Courier New" w:eastAsia="Courier New"/>
          <w:sz w:val="33"/>
          <w:szCs w:val="33"/>
          <w:color w:val="7E8080"/>
          <w:spacing w:val="-115"/>
          <w:w w:val="77"/>
        </w:rPr>
        <w:t>ı</w:t>
      </w:r>
      <w:r>
        <w:rPr>
          <w:rFonts w:ascii="Courier New" w:hAnsi="Courier New" w:cs="Courier New" w:eastAsia="Courier New"/>
          <w:sz w:val="10"/>
          <w:szCs w:val="10"/>
          <w:color w:val="959797"/>
          <w:spacing w:val="-17"/>
          <w:w w:val="142"/>
          <w:position w:val="16"/>
        </w:rPr>
        <w:t>9</w:t>
      </w:r>
      <w:r>
        <w:rPr>
          <w:rFonts w:ascii="Courier New" w:hAnsi="Courier New" w:cs="Courier New" w:eastAsia="Courier New"/>
          <w:sz w:val="10"/>
          <w:szCs w:val="10"/>
          <w:color w:val="959797"/>
          <w:spacing w:val="-77"/>
          <w:w w:val="142"/>
          <w:position w:val="16"/>
        </w:rPr>
        <w:t>.</w:t>
      </w:r>
      <w:r>
        <w:rPr>
          <w:rFonts w:ascii="Courier New" w:hAnsi="Courier New" w:cs="Courier New" w:eastAsia="Courier New"/>
          <w:sz w:val="33"/>
          <w:szCs w:val="33"/>
          <w:color w:val="7E8080"/>
          <w:spacing w:val="0"/>
          <w:w w:val="77"/>
          <w:position w:val="0"/>
        </w:rPr>
        <w:t>)</w:t>
      </w:r>
      <w:r>
        <w:rPr>
          <w:rFonts w:ascii="Courier New" w:hAnsi="Courier New" w:cs="Courier New" w:eastAsia="Courier New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88" w:lineRule="atLeast"/>
        <w:ind w:right="-20"/>
        <w:jc w:val="left"/>
        <w:tabs>
          <w:tab w:pos="8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4"/>
          <w:szCs w:val="24"/>
          <w:color w:val="6D6E70"/>
          <w:spacing w:val="0"/>
          <w:w w:val="52"/>
        </w:rPr>
        <w:t>e....</w:t>
      </w:r>
      <w:r>
        <w:rPr>
          <w:rFonts w:ascii="Arial" w:hAnsi="Arial" w:cs="Arial" w:eastAsia="Arial"/>
          <w:sz w:val="24"/>
          <w:szCs w:val="24"/>
          <w:color w:val="6D6E70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6D6E70"/>
          <w:spacing w:val="0"/>
          <w:w w:val="79"/>
        </w:rPr>
      </w:r>
      <w:r>
        <w:rPr>
          <w:rFonts w:ascii="Arial" w:hAnsi="Arial" w:cs="Arial" w:eastAsia="Arial"/>
          <w:sz w:val="24"/>
          <w:szCs w:val="24"/>
          <w:color w:val="6D6E70"/>
          <w:spacing w:val="0"/>
          <w:w w:val="79"/>
          <w:emboss/>
        </w:rPr>
        <w:t>.</w:t>
      </w:r>
      <w:r>
        <w:rPr>
          <w:rFonts w:ascii="Arial" w:hAnsi="Arial" w:cs="Arial" w:eastAsia="Arial"/>
          <w:sz w:val="24"/>
          <w:szCs w:val="24"/>
          <w:color w:val="6D6E70"/>
          <w:spacing w:val="0"/>
          <w:w w:val="79"/>
        </w:rPr>
        <w:t> </w:t>
      </w:r>
      <w:r>
        <w:rPr>
          <w:rFonts w:ascii="Arial" w:hAnsi="Arial" w:cs="Arial" w:eastAsia="Arial"/>
          <w:sz w:val="24"/>
          <w:szCs w:val="24"/>
          <w:color w:val="6D6E70"/>
          <w:spacing w:val="33"/>
          <w:w w:val="79"/>
        </w:rPr>
        <w:t> </w:t>
      </w:r>
      <w:r>
        <w:rPr>
          <w:rFonts w:ascii="Arial" w:hAnsi="Arial" w:cs="Arial" w:eastAsia="Arial"/>
          <w:sz w:val="19"/>
          <w:szCs w:val="19"/>
          <w:color w:val="505050"/>
          <w:spacing w:val="0"/>
          <w:w w:val="100"/>
        </w:rPr>
        <w:t>c(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60" w:right="100"/>
          <w:cols w:num="2" w:equalWidth="0">
            <w:col w:w="9129" w:space="197"/>
            <w:col w:w="2334"/>
          </w:cols>
        </w:sectPr>
      </w:pPr>
      <w:rPr/>
    </w:p>
    <w:p>
      <w:pPr>
        <w:spacing w:before="0" w:after="0" w:line="376" w:lineRule="atLeast"/>
        <w:ind w:left="4944" w:right="-20"/>
        <w:jc w:val="left"/>
        <w:tabs>
          <w:tab w:pos="8620" w:val="left"/>
          <w:tab w:pos="10080" w:val="left"/>
          <w:tab w:pos="1044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  <w:position w:val="-4"/>
        </w:rPr>
        <w:t>UfukBAYDAR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8"/>
          <w:szCs w:val="28"/>
          <w:color w:val="AFAFB1"/>
          <w:spacing w:val="0"/>
          <w:w w:val="100"/>
          <w:i/>
          <w:position w:val="0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AFAFB1"/>
          <w:spacing w:val="-5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E8080"/>
          <w:spacing w:val="0"/>
          <w:w w:val="100"/>
          <w:i/>
          <w:position w:val="0"/>
        </w:rPr>
        <w:t>t,s..</w:t>
      </w:r>
      <w:r>
        <w:rPr>
          <w:rFonts w:ascii="Times New Roman" w:hAnsi="Times New Roman" w:cs="Times New Roman" w:eastAsia="Times New Roman"/>
          <w:sz w:val="28"/>
          <w:szCs w:val="28"/>
          <w:color w:val="7E8080"/>
          <w:spacing w:val="47"/>
          <w:w w:val="100"/>
          <w:i/>
          <w:position w:val="0"/>
        </w:rPr>
        <w:t> </w:t>
      </w:r>
      <w:r>
        <w:rPr>
          <w:rFonts w:ascii="Arial" w:hAnsi="Arial" w:cs="Arial" w:eastAsia="Arial"/>
          <w:sz w:val="22"/>
          <w:szCs w:val="22"/>
          <w:color w:val="6D6E70"/>
          <w:spacing w:val="0"/>
          <w:w w:val="142"/>
          <w:position w:val="0"/>
        </w:rPr>
        <w:t>/?'""</w:t>
      </w:r>
      <w:r>
        <w:rPr>
          <w:rFonts w:ascii="Arial" w:hAnsi="Arial" w:cs="Arial" w:eastAsia="Arial"/>
          <w:sz w:val="22"/>
          <w:szCs w:val="22"/>
          <w:color w:val="6D6E70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2"/>
          <w:szCs w:val="22"/>
          <w:color w:val="6D6E70"/>
          <w:spacing w:val="0"/>
          <w:w w:val="100"/>
          <w:position w:val="0"/>
        </w:rPr>
      </w:r>
      <w:r>
        <w:rPr>
          <w:rFonts w:ascii="Arial" w:hAnsi="Arial" w:cs="Arial" w:eastAsia="Arial"/>
          <w:sz w:val="22"/>
          <w:szCs w:val="22"/>
          <w:color w:val="AFAFB1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22"/>
          <w:szCs w:val="22"/>
          <w:color w:val="AFAFB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2"/>
          <w:szCs w:val="22"/>
          <w:color w:val="AFAFB1"/>
          <w:spacing w:val="0"/>
          <w:w w:val="100"/>
          <w:position w:val="0"/>
        </w:rPr>
      </w:r>
      <w:r>
        <w:rPr>
          <w:rFonts w:ascii="Arial" w:hAnsi="Arial" w:cs="Arial" w:eastAsia="Arial"/>
          <w:sz w:val="22"/>
          <w:szCs w:val="22"/>
          <w:color w:val="959797"/>
          <w:spacing w:val="0"/>
          <w:w w:val="100"/>
          <w:position w:val="0"/>
        </w:rPr>
        <w:t>·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97" w:lineRule="exact"/>
        <w:ind w:right="95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959797"/>
          <w:w w:val="181"/>
          <w:position w:val="-14"/>
        </w:rPr>
        <w:t>'</w:t>
      </w:r>
      <w:r>
        <w:rPr>
          <w:rFonts w:ascii="Times New Roman" w:hAnsi="Times New Roman" w:cs="Times New Roman" w:eastAsia="Times New Roman"/>
          <w:sz w:val="32"/>
          <w:szCs w:val="32"/>
          <w:color w:val="959797"/>
          <w:spacing w:val="-47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505050"/>
          <w:spacing w:val="0"/>
          <w:w w:val="318"/>
          <w:position w:val="-14"/>
        </w:rPr>
        <w:t>1</w:t>
      </w:r>
      <w:r>
        <w:rPr>
          <w:rFonts w:ascii="Times New Roman" w:hAnsi="Times New Roman" w:cs="Times New Roman" w:eastAsia="Times New Roman"/>
          <w:sz w:val="32"/>
          <w:szCs w:val="32"/>
          <w:color w:val="505050"/>
          <w:spacing w:val="-55"/>
          <w:w w:val="100"/>
          <w:position w:val="-14"/>
        </w:rPr>
        <w:t> </w:t>
      </w:r>
      <w:r>
        <w:rPr>
          <w:rFonts w:ascii="Arial" w:hAnsi="Arial" w:cs="Arial" w:eastAsia="Arial"/>
          <w:sz w:val="14"/>
          <w:szCs w:val="14"/>
          <w:color w:val="464D66"/>
          <w:spacing w:val="0"/>
          <w:w w:val="144"/>
          <w:position w:val="-14"/>
        </w:rPr>
        <w:t>ki:</w:t>
      </w:r>
      <w:r>
        <w:rPr>
          <w:rFonts w:ascii="Arial" w:hAnsi="Arial" w:cs="Arial" w:eastAsia="Arial"/>
          <w:sz w:val="14"/>
          <w:szCs w:val="14"/>
          <w:color w:val="464D66"/>
          <w:spacing w:val="24"/>
          <w:w w:val="144"/>
          <w:position w:val="-14"/>
        </w:rPr>
        <w:t> </w:t>
      </w:r>
      <w:r>
        <w:rPr>
          <w:rFonts w:ascii="Arial" w:hAnsi="Arial" w:cs="Arial" w:eastAsia="Arial"/>
          <w:sz w:val="14"/>
          <w:szCs w:val="14"/>
          <w:color w:val="505050"/>
          <w:spacing w:val="0"/>
          <w:w w:val="144"/>
          <w:position w:val="-14"/>
        </w:rPr>
        <w:t>•</w:t>
      </w:r>
      <w:r>
        <w:rPr>
          <w:rFonts w:ascii="Arial" w:hAnsi="Arial" w:cs="Arial" w:eastAsia="Arial"/>
          <w:sz w:val="14"/>
          <w:szCs w:val="14"/>
          <w:color w:val="505050"/>
          <w:spacing w:val="2"/>
          <w:w w:val="144"/>
          <w:position w:val="-14"/>
        </w:rPr>
        <w:t> </w:t>
      </w:r>
      <w:r>
        <w:rPr>
          <w:rFonts w:ascii="Arial" w:hAnsi="Arial" w:cs="Arial" w:eastAsia="Arial"/>
          <w:sz w:val="14"/>
          <w:szCs w:val="14"/>
          <w:color w:val="959797"/>
          <w:spacing w:val="0"/>
          <w:w w:val="263"/>
          <w:position w:val="-14"/>
        </w:rPr>
        <w:t>.</w:t>
      </w:r>
      <w:r>
        <w:rPr>
          <w:rFonts w:ascii="Arial" w:hAnsi="Arial" w:cs="Arial" w:eastAsia="Arial"/>
          <w:sz w:val="14"/>
          <w:szCs w:val="14"/>
          <w:color w:val="959797"/>
          <w:spacing w:val="-17"/>
          <w:w w:val="263"/>
          <w:position w:val="-14"/>
        </w:rPr>
        <w:t> </w:t>
      </w:r>
      <w:r>
        <w:rPr>
          <w:rFonts w:ascii="Arial" w:hAnsi="Arial" w:cs="Arial" w:eastAsia="Arial"/>
          <w:sz w:val="14"/>
          <w:szCs w:val="14"/>
          <w:color w:val="505050"/>
          <w:spacing w:val="0"/>
          <w:w w:val="263"/>
          <w:position w:val="-14"/>
        </w:rPr>
        <w:t>,</w:t>
      </w:r>
      <w:r>
        <w:rPr>
          <w:rFonts w:ascii="Arial" w:hAnsi="Arial" w:cs="Arial" w:eastAsia="Arial"/>
          <w:sz w:val="14"/>
          <w:szCs w:val="14"/>
          <w:color w:val="505050"/>
          <w:spacing w:val="-47"/>
          <w:w w:val="263"/>
          <w:position w:val="-14"/>
        </w:rPr>
        <w:t> </w:t>
      </w:r>
      <w:r>
        <w:rPr>
          <w:rFonts w:ascii="Arial" w:hAnsi="Arial" w:cs="Arial" w:eastAsia="Arial"/>
          <w:sz w:val="14"/>
          <w:szCs w:val="14"/>
          <w:color w:val="6D6E70"/>
          <w:spacing w:val="0"/>
          <w:w w:val="126"/>
          <w:position w:val="-14"/>
        </w:rPr>
        <w:t>-</w:t>
      </w:r>
      <w:r>
        <w:rPr>
          <w:rFonts w:ascii="Arial" w:hAnsi="Arial" w:cs="Arial" w:eastAsia="Arial"/>
          <w:sz w:val="14"/>
          <w:szCs w:val="14"/>
          <w:color w:val="6D6E70"/>
          <w:spacing w:val="0"/>
          <w:w w:val="126"/>
          <w:position w:val="-14"/>
        </w:rPr>
        <w:t> </w:t>
      </w:r>
      <w:r>
        <w:rPr>
          <w:rFonts w:ascii="Arial" w:hAnsi="Arial" w:cs="Arial" w:eastAsia="Arial"/>
          <w:sz w:val="14"/>
          <w:szCs w:val="14"/>
          <w:color w:val="6D6E70"/>
          <w:spacing w:val="35"/>
          <w:w w:val="126"/>
          <w:position w:val="-14"/>
        </w:rPr>
        <w:t> </w:t>
      </w:r>
      <w:r>
        <w:rPr>
          <w:rFonts w:ascii="Arial" w:hAnsi="Arial" w:cs="Arial" w:eastAsia="Arial"/>
          <w:sz w:val="19"/>
          <w:szCs w:val="19"/>
          <w:color w:val="6D6E70"/>
          <w:spacing w:val="6"/>
          <w:w w:val="100"/>
          <w:position w:val="-14"/>
        </w:rPr>
        <w:t>"</w:t>
      </w:r>
      <w:r>
        <w:rPr>
          <w:rFonts w:ascii="Arial" w:hAnsi="Arial" w:cs="Arial" w:eastAsia="Arial"/>
          <w:sz w:val="19"/>
          <w:szCs w:val="19"/>
          <w:color w:val="505050"/>
          <w:spacing w:val="0"/>
          <w:w w:val="100"/>
          <w:position w:val="-14"/>
        </w:rPr>
        <w:t>(</w:t>
      </w:r>
      <w:r>
        <w:rPr>
          <w:rFonts w:ascii="Arial" w:hAnsi="Arial" w:cs="Arial" w:eastAsia="Arial"/>
          <w:sz w:val="19"/>
          <w:szCs w:val="19"/>
          <w:color w:val="505050"/>
          <w:spacing w:val="-29"/>
          <w:w w:val="100"/>
          <w:position w:val="-14"/>
        </w:rPr>
        <w:t>!</w:t>
      </w:r>
      <w:r>
        <w:rPr>
          <w:rFonts w:ascii="Arial" w:hAnsi="Arial" w:cs="Arial" w:eastAsia="Arial"/>
          <w:sz w:val="19"/>
          <w:szCs w:val="19"/>
          <w:color w:val="6D6E70"/>
          <w:spacing w:val="0"/>
          <w:w w:val="100"/>
          <w:position w:val="-14"/>
        </w:rPr>
        <w:t>"</w:t>
      </w:r>
      <w:r>
        <w:rPr>
          <w:rFonts w:ascii="Arial" w:hAnsi="Arial" w:cs="Arial" w:eastAsia="Arial"/>
          <w:sz w:val="19"/>
          <w:szCs w:val="19"/>
          <w:color w:val="6D6E70"/>
          <w:spacing w:val="2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5"/>
          <w:position w:val="-1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160" w:right="100"/>
        </w:sectPr>
      </w:pPr>
      <w:rPr/>
    </w:p>
    <w:p>
      <w:pPr>
        <w:spacing w:before="0" w:after="0" w:line="172" w:lineRule="exact"/>
        <w:ind w:left="3355" w:right="-175"/>
        <w:jc w:val="left"/>
        <w:tabs>
          <w:tab w:pos="6040" w:val="left"/>
          <w:tab w:pos="656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pict>
          <v:group style="position:absolute;margin-left:162.446991pt;margin-top:3.271617pt;width:52.911987pt;height:38.584497pt;mso-position-horizontal-relative:page;mso-position-vertical-relative:paragraph;z-index:-17237" coordorigin="3249,65" coordsize="1058,772">
            <v:group style="position:absolute;left:3261;top:68;width:2;height:451" coordorigin="3261,68" coordsize="2,451">
              <v:shape style="position:absolute;left:3261;top:68;width:2;height:451" coordorigin="3261,68" coordsize="0,451" path="m3261,518l3261,68e" filled="f" stroked="t" strokeweight=".239421pt" strokecolor="#000000">
                <v:path arrowok="t"/>
              </v:shape>
            </v:group>
            <v:group style="position:absolute;left:3261;top:518;width:2;height:312" coordorigin="3261,518" coordsize="2,312">
              <v:shape style="position:absolute;left:3261;top:518;width:2;height:312" coordorigin="3261,518" coordsize="0,312" path="m3261,830l3261,518e" filled="f" stroked="t" strokeweight=".718262pt" strokecolor="#5B64B3">
                <v:path arrowok="t"/>
              </v:shape>
            </v:group>
            <v:group style="position:absolute;left:3256;top:585;width:383;height:2" coordorigin="3256,585" coordsize="383,2">
              <v:shape style="position:absolute;left:3256;top:585;width:383;height:2" coordorigin="3256,585" coordsize="383,0" path="m3256,585l3639,585e" filled="f" stroked="t" strokeweight=".718262pt" strokecolor="#484B9C">
                <v:path arrowok="t"/>
              </v:shape>
            </v:group>
            <v:group style="position:absolute;left:3639;top:585;width:666;height:2" coordorigin="3639,585" coordsize="666,2">
              <v:shape style="position:absolute;left:3639;top:585;width:666;height:2" coordorigin="3639,585" coordsize="666,0" path="m3639,585l4305,585e" filled="f" stroked="t" strokeweight=".239421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90"/>
          <w:szCs w:val="90"/>
          <w:color w:val="3D499C"/>
          <w:w w:val="95"/>
          <w:position w:val="-59"/>
        </w:rPr>
        <w:t>'</w:t>
      </w:r>
      <w:r>
        <w:rPr>
          <w:rFonts w:ascii="Arial" w:hAnsi="Arial" w:cs="Arial" w:eastAsia="Arial"/>
          <w:sz w:val="90"/>
          <w:szCs w:val="90"/>
          <w:color w:val="3D499C"/>
          <w:w w:val="100"/>
          <w:position w:val="-59"/>
        </w:rPr>
        <w:tab/>
      </w:r>
      <w:r>
        <w:rPr>
          <w:rFonts w:ascii="Arial" w:hAnsi="Arial" w:cs="Arial" w:eastAsia="Arial"/>
          <w:sz w:val="90"/>
          <w:szCs w:val="90"/>
          <w:color w:val="3D499C"/>
          <w:w w:val="100"/>
          <w:position w:val="-59"/>
        </w:rPr>
      </w:r>
      <w:r>
        <w:rPr>
          <w:rFonts w:ascii="Times New Roman" w:hAnsi="Times New Roman" w:cs="Times New Roman" w:eastAsia="Times New Roman"/>
          <w:sz w:val="36"/>
          <w:szCs w:val="36"/>
          <w:color w:val="7779B1"/>
          <w:w w:val="100"/>
          <w:position w:val="-24"/>
        </w:rPr>
      </w:r>
      <w:r>
        <w:rPr>
          <w:rFonts w:ascii="Times New Roman" w:hAnsi="Times New Roman" w:cs="Times New Roman" w:eastAsia="Times New Roman"/>
          <w:sz w:val="36"/>
          <w:szCs w:val="36"/>
          <w:color w:val="7779B1"/>
          <w:w w:val="100"/>
          <w:u w:val="single" w:color="000000"/>
          <w:position w:val="-24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7779B1"/>
          <w:spacing w:val="-60"/>
          <w:w w:val="100"/>
          <w:u w:val="single" w:color="000000"/>
          <w:position w:val="-24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7779B1"/>
          <w:spacing w:val="-60"/>
          <w:w w:val="100"/>
          <w:u w:val="single" w:color="000000"/>
          <w:position w:val="-24"/>
        </w:rPr>
      </w:r>
      <w:r>
        <w:rPr>
          <w:rFonts w:ascii="Times New Roman" w:hAnsi="Times New Roman" w:cs="Times New Roman" w:eastAsia="Times New Roman"/>
          <w:sz w:val="36"/>
          <w:szCs w:val="36"/>
          <w:color w:val="7779B1"/>
          <w:spacing w:val="0"/>
          <w:w w:val="72"/>
          <w:u w:val="single" w:color="000000"/>
          <w:position w:val="-24"/>
        </w:rPr>
        <w:t>=-</w:t>
      </w:r>
      <w:r>
        <w:rPr>
          <w:rFonts w:ascii="Times New Roman" w:hAnsi="Times New Roman" w:cs="Times New Roman" w:eastAsia="Times New Roman"/>
          <w:sz w:val="36"/>
          <w:szCs w:val="36"/>
          <w:color w:val="7779B1"/>
          <w:spacing w:val="0"/>
          <w:w w:val="72"/>
          <w:u w:val="single" w:color="000000"/>
          <w:position w:val="-24"/>
        </w:rPr>
      </w:r>
      <w:r>
        <w:rPr>
          <w:rFonts w:ascii="Times New Roman" w:hAnsi="Times New Roman" w:cs="Times New Roman" w:eastAsia="Times New Roman"/>
          <w:sz w:val="36"/>
          <w:szCs w:val="36"/>
          <w:color w:val="7779B1"/>
          <w:spacing w:val="0"/>
          <w:w w:val="100"/>
          <w:u w:val="single" w:color="000000"/>
          <w:position w:val="-24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7779B1"/>
          <w:spacing w:val="0"/>
          <w:w w:val="100"/>
          <w:u w:val="single" w:color="000000"/>
          <w:position w:val="-24"/>
        </w:rPr>
        <w:tab/>
      </w:r>
      <w:r>
        <w:rPr>
          <w:rFonts w:ascii="Times New Roman" w:hAnsi="Times New Roman" w:cs="Times New Roman" w:eastAsia="Times New Roman"/>
          <w:sz w:val="36"/>
          <w:szCs w:val="36"/>
          <w:color w:val="7779B1"/>
          <w:spacing w:val="0"/>
          <w:w w:val="100"/>
          <w:u w:val="single" w:color="000000"/>
          <w:position w:val="-24"/>
        </w:rPr>
      </w:r>
      <w:r>
        <w:rPr>
          <w:rFonts w:ascii="Times New Roman" w:hAnsi="Times New Roman" w:cs="Times New Roman" w:eastAsia="Times New Roman"/>
          <w:sz w:val="36"/>
          <w:szCs w:val="36"/>
          <w:color w:val="7779B1"/>
          <w:spacing w:val="0"/>
          <w:w w:val="100"/>
          <w:position w:val="-24"/>
        </w:rPr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right="-20"/>
        <w:jc w:val="left"/>
        <w:tabs>
          <w:tab w:pos="300" w:val="left"/>
          <w:tab w:pos="154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"/>
          <w:szCs w:val="9"/>
          <w:color w:val="AFAFB1"/>
          <w:spacing w:val="0"/>
          <w:w w:val="215"/>
          <w:position w:val="-3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AFAFB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AFAFB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9"/>
          <w:szCs w:val="9"/>
          <w:color w:val="6D6E70"/>
          <w:spacing w:val="0"/>
          <w:w w:val="100"/>
          <w:position w:val="-3"/>
        </w:rPr>
        <w:t>[U</w:t>
      </w:r>
      <w:r>
        <w:rPr>
          <w:rFonts w:ascii="Times New Roman" w:hAnsi="Times New Roman" w:cs="Times New Roman" w:eastAsia="Times New Roman"/>
          <w:sz w:val="9"/>
          <w:szCs w:val="9"/>
          <w:color w:val="6D6E70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05050"/>
          <w:spacing w:val="0"/>
          <w:w w:val="100"/>
          <w:position w:val="-3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505050"/>
          <w:spacing w:val="0"/>
          <w:w w:val="100"/>
          <w:position w:val="-3"/>
        </w:rPr>
        <w:t>   </w:t>
      </w:r>
      <w:r>
        <w:rPr>
          <w:rFonts w:ascii="Times New Roman" w:hAnsi="Times New Roman" w:cs="Times New Roman" w:eastAsia="Times New Roman"/>
          <w:sz w:val="9"/>
          <w:szCs w:val="9"/>
          <w:color w:val="505050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59797"/>
          <w:spacing w:val="-8"/>
          <w:w w:val="170"/>
          <w:position w:val="-3"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6D6E70"/>
          <w:spacing w:val="0"/>
          <w:w w:val="117"/>
          <w:position w:val="-3"/>
        </w:rPr>
        <w:t>Ö-</w:t>
      </w:r>
      <w:r>
        <w:rPr>
          <w:rFonts w:ascii="Times New Roman" w:hAnsi="Times New Roman" w:cs="Times New Roman" w:eastAsia="Times New Roman"/>
          <w:sz w:val="10"/>
          <w:szCs w:val="10"/>
          <w:color w:val="6D6E7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6D6E70"/>
          <w:spacing w:val="0"/>
          <w:w w:val="100"/>
          <w:position w:val="-3"/>
        </w:rPr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-3"/>
        </w:rPr>
        <w:t>u</w:t>
      </w:r>
      <w:r>
        <w:rPr>
          <w:rFonts w:ascii="Arial" w:hAnsi="Arial" w:cs="Arial" w:eastAsia="Arial"/>
          <w:sz w:val="19"/>
          <w:szCs w:val="19"/>
          <w:color w:val="333333"/>
          <w:spacing w:val="-10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-3"/>
        </w:rPr>
        <w:t>u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28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959797"/>
          <w:spacing w:val="0"/>
          <w:w w:val="41"/>
          <w:position w:val="-3"/>
        </w:rPr>
        <w:t>•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" w:lineRule="exact"/>
        <w:ind w:left="1513" w:right="1184"/>
        <w:jc w:val="center"/>
        <w:rPr>
          <w:rFonts w:ascii="Courier New" w:hAnsi="Courier New" w:cs="Courier New" w:eastAsia="Courier New"/>
          <w:sz w:val="18"/>
          <w:szCs w:val="18"/>
        </w:rPr>
      </w:pPr>
      <w:rPr/>
      <w:r>
        <w:rPr>
          <w:rFonts w:ascii="Courier New" w:hAnsi="Courier New" w:cs="Courier New" w:eastAsia="Courier New"/>
          <w:sz w:val="18"/>
          <w:szCs w:val="18"/>
          <w:color w:val="959797"/>
          <w:spacing w:val="0"/>
          <w:w w:val="123"/>
          <w:i/>
          <w:position w:val="-10"/>
        </w:rPr>
        <w:t>1</w:t>
      </w:r>
      <w:r>
        <w:rPr>
          <w:rFonts w:ascii="Courier New" w:hAnsi="Courier New" w:cs="Courier New" w:eastAsia="Courier New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160" w:right="100"/>
          <w:cols w:num="2" w:equalWidth="0">
            <w:col w:w="6578" w:space="2149"/>
            <w:col w:w="2933"/>
          </w:cols>
        </w:sectPr>
      </w:pPr>
      <w:rPr/>
    </w:p>
    <w:p>
      <w:pPr>
        <w:spacing w:before="0" w:after="0" w:line="158" w:lineRule="exact"/>
        <w:ind w:right="1898"/>
        <w:jc w:val="right"/>
        <w:tabs>
          <w:tab w:pos="360" w:val="left"/>
        </w:tabs>
        <w:rPr>
          <w:rFonts w:ascii="Times New Roman" w:hAnsi="Times New Roman" w:cs="Times New Roman" w:eastAsia="Times New Roman"/>
          <w:sz w:val="74"/>
          <w:szCs w:val="74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AFAFB1"/>
          <w:spacing w:val="-36"/>
          <w:w w:val="92"/>
          <w:position w:val="-26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7E8080"/>
          <w:spacing w:val="0"/>
          <w:w w:val="60"/>
          <w:position w:val="-26"/>
        </w:rPr>
        <w:t>..</w:t>
      </w:r>
      <w:r>
        <w:rPr>
          <w:rFonts w:ascii="Times New Roman" w:hAnsi="Times New Roman" w:cs="Times New Roman" w:eastAsia="Times New Roman"/>
          <w:sz w:val="29"/>
          <w:szCs w:val="29"/>
          <w:color w:val="7E8080"/>
          <w:spacing w:val="0"/>
          <w:w w:val="100"/>
          <w:position w:val="-26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7E8080"/>
          <w:spacing w:val="0"/>
          <w:w w:val="100"/>
          <w:position w:val="-26"/>
        </w:rPr>
      </w:r>
      <w:r>
        <w:rPr>
          <w:rFonts w:ascii="Times New Roman" w:hAnsi="Times New Roman" w:cs="Times New Roman" w:eastAsia="Times New Roman"/>
          <w:sz w:val="74"/>
          <w:szCs w:val="74"/>
          <w:color w:val="505050"/>
          <w:spacing w:val="0"/>
          <w:w w:val="102"/>
          <w:position w:val="-47"/>
        </w:rPr>
        <w:t>-</w:t>
      </w:r>
      <w:r>
        <w:rPr>
          <w:rFonts w:ascii="Times New Roman" w:hAnsi="Times New Roman" w:cs="Times New Roman" w:eastAsia="Times New Roman"/>
          <w:sz w:val="74"/>
          <w:szCs w:val="7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160" w:right="1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2.56959pt;margin-top:31.395702pt;width:574.011275pt;height:787.156585pt;mso-position-horizontal-relative:page;mso-position-vertical-relative:page;z-index:-17239" coordorigin="251,628" coordsize="11480,15743">
            <v:group style="position:absolute;left:259;top:652;width:11420;height:2" coordorigin="259,652" coordsize="11420,2">
              <v:shape style="position:absolute;left:259;top:652;width:11420;height:2" coordorigin="259,652" coordsize="11420,0" path="m259,652l11679,652e" filled="f" stroked="t" strokeweight=".718262pt" strokecolor="#575757">
                <v:path arrowok="t"/>
              </v:shape>
            </v:group>
            <v:group style="position:absolute;left:275;top:637;width:2;height:7904" coordorigin="275,637" coordsize="2,7904">
              <v:shape style="position:absolute;left:275;top:637;width:2;height:7904" coordorigin="275,637" coordsize="0,7904" path="m275,8541l275,637e" filled="f" stroked="t" strokeweight=".957683pt" strokecolor="#606060">
                <v:path arrowok="t"/>
              </v:shape>
            </v:group>
            <v:group style="position:absolute;left:733;top:647;width:464;height:2" coordorigin="733,647" coordsize="464,2">
              <v:shape style="position:absolute;left:733;top:647;width:464;height:2" coordorigin="733,647" coordsize="464,0" path="m733,647l1197,647e" filled="f" stroked="t" strokeweight=".718262pt" strokecolor="#6B6B6B">
                <v:path arrowok="t"/>
              </v:shape>
            </v:group>
            <v:group style="position:absolute;left:1633;top:647;width:278;height:2" coordorigin="1633,647" coordsize="278,2">
              <v:shape style="position:absolute;left:1633;top:647;width:278;height:2" coordorigin="1633,647" coordsize="278,0" path="m1633,647l1911,647e" filled="f" stroked="t" strokeweight=".478842pt" strokecolor="#545454">
                <v:path arrowok="t"/>
              </v:shape>
            </v:group>
            <v:group style="position:absolute;left:2315;top:642;width:2;height:1524" coordorigin="2315,642" coordsize="2,1524">
              <v:shape style="position:absolute;left:2315;top:642;width:2;height:1524" coordorigin="2315,642" coordsize="0,1524" path="m2315,2167l2315,642e" filled="f" stroked="t" strokeweight=".478842pt" strokecolor="#343434">
                <v:path arrowok="t"/>
              </v:shape>
            </v:group>
            <v:group style="position:absolute;left:6914;top:657;width:848;height:2" coordorigin="6914,657" coordsize="848,2">
              <v:shape style="position:absolute;left:6914;top:657;width:848;height:2" coordorigin="6914,657" coordsize="848,0" path="m6914,657l7762,657e" filled="f" stroked="t" strokeweight=".478842pt" strokecolor="#2F2F2F">
                <v:path arrowok="t"/>
              </v:shape>
            </v:group>
            <v:group style="position:absolute;left:7705;top:654;width:1456;height:2" coordorigin="7705,654" coordsize="1456,2">
              <v:shape style="position:absolute;left:7705;top:654;width:1456;height:2" coordorigin="7705,654" coordsize="1456,0" path="m7705,654l9160,654e" filled="f" stroked="t" strokeweight=".718262pt" strokecolor="#4B4B4B">
                <v:path arrowok="t"/>
              </v:shape>
            </v:group>
            <v:group style="position:absolute;left:9129;top:647;width:2;height:892" coordorigin="9129,647" coordsize="2,892">
              <v:shape style="position:absolute;left:9129;top:647;width:2;height:892" coordorigin="9129,647" coordsize="0,892" path="m9129,1539l9129,647e" filled="f" stroked="t" strokeweight=".957683pt" strokecolor="#646464">
                <v:path arrowok="t"/>
              </v:shape>
            </v:group>
            <v:group style="position:absolute;left:9088;top:652;width:359;height:2" coordorigin="9088,652" coordsize="359,2">
              <v:shape style="position:absolute;left:9088;top:652;width:359;height:2" coordorigin="9088,652" coordsize="359,0" path="m9088,652l9448,652e" filled="f" stroked="t" strokeweight=".478842pt" strokecolor="#343434">
                <v:path arrowok="t"/>
              </v:shape>
            </v:group>
            <v:group style="position:absolute;left:11672;top:642;width:2;height:566" coordorigin="11672,642" coordsize="2,566">
              <v:shape style="position:absolute;left:11672;top:642;width:2;height:566" coordorigin="11672,642" coordsize="0,566" path="m11672,1208l11672,642e" filled="f" stroked="t" strokeweight=".478842pt" strokecolor="#777777">
                <v:path arrowok="t"/>
              </v:shape>
            </v:group>
            <v:group style="position:absolute;left:271;top:1150;width:2;height:709" coordorigin="271,1150" coordsize="2,709">
              <v:shape style="position:absolute;left:271;top:1150;width:2;height:709" coordorigin="271,1150" coordsize="0,709" path="m271,1860l271,1150e" filled="f" stroked="t" strokeweight=".957683pt" strokecolor="#838383">
                <v:path arrowok="t"/>
              </v:shape>
            </v:group>
            <v:group style="position:absolute;left:11679;top:681;width:2;height:2492" coordorigin="11679,681" coordsize="2,2492">
              <v:shape style="position:absolute;left:11679;top:681;width:2;height:2492" coordorigin="11679,681" coordsize="0,2492" path="m11679,3173l11679,681e" filled="f" stroked="t" strokeweight=".718262pt" strokecolor="#838383">
                <v:path arrowok="t"/>
              </v:shape>
            </v:group>
            <v:group style="position:absolute;left:9132;top:1443;width:2;height:326" coordorigin="9132,1443" coordsize="2,326">
              <v:shape style="position:absolute;left:9132;top:1443;width:2;height:326" coordorigin="9132,1443" coordsize="0,326" path="m9132,1769l9132,1443e" filled="f" stroked="t" strokeweight=".718262pt" strokecolor="#4B4B4B">
                <v:path arrowok="t"/>
              </v:shape>
            </v:group>
            <v:group style="position:absolute;left:273;top:2155;width:3567;height:2" coordorigin="273,2155" coordsize="3567,2">
              <v:shape style="position:absolute;left:273;top:2155;width:3567;height:2" coordorigin="273,2155" coordsize="3567,0" path="m273,2155l3840,2155e" filled="f" stroked="t" strokeweight=".957683pt" strokecolor="#575757">
                <v:path arrowok="t"/>
              </v:shape>
            </v:group>
            <v:group style="position:absolute;left:3783;top:2157;width:2447;height:2" coordorigin="3783,2157" coordsize="2447,2">
              <v:shape style="position:absolute;left:3783;top:2157;width:2447;height:2" coordorigin="3783,2157" coordsize="2447,0" path="m3783,2157l6230,2157e" filled="f" stroked="t" strokeweight=".478842pt" strokecolor="#383838">
                <v:path arrowok="t"/>
              </v:shape>
            </v:group>
            <v:group style="position:absolute;left:5904;top:2155;width:3692;height:2" coordorigin="5904,2155" coordsize="3692,2">
              <v:shape style="position:absolute;left:5904;top:2155;width:3692;height:2" coordorigin="5904,2155" coordsize="3692,0" path="m5904,2155l9596,2155e" filled="f" stroked="t" strokeweight=".957683pt" strokecolor="#606060">
                <v:path arrowok="t"/>
              </v:shape>
            </v:group>
            <v:group style="position:absolute;left:9136;top:1615;width:2;height:546" coordorigin="9136,1615" coordsize="2,546">
              <v:shape style="position:absolute;left:9136;top:1615;width:2;height:546" coordorigin="9136,1615" coordsize="0,546" path="m9136,2162l9136,1615e" filled="f" stroked="t" strokeweight=".478842pt" strokecolor="#383838">
                <v:path arrowok="t"/>
              </v:shape>
            </v:group>
            <v:group style="position:absolute;left:9390;top:2152;width:2298;height:2" coordorigin="9390,2152" coordsize="2298,2">
              <v:shape style="position:absolute;left:9390;top:2152;width:2298;height:2" coordorigin="9390,2152" coordsize="2298,0" path="m9390,2152l11689,2152e" filled="f" stroked="t" strokeweight=".718262pt" strokecolor="#4B4B4B">
                <v:path arrowok="t"/>
              </v:shape>
            </v:group>
            <v:group style="position:absolute;left:273;top:2397;width:1417;height:2" coordorigin="273,2397" coordsize="1417,2">
              <v:shape style="position:absolute;left:273;top:2397;width:1417;height:2" coordorigin="273,2397" coordsize="1417,0" path="m273,2397l1690,2397e" filled="f" stroked="t" strokeweight=".478842pt" strokecolor="#575757">
                <v:path arrowok="t"/>
              </v:shape>
            </v:group>
            <v:group style="position:absolute;left:278;top:637;width:2;height:8359" coordorigin="278,637" coordsize="2,8359">
              <v:shape style="position:absolute;left:278;top:637;width:2;height:8359" coordorigin="278,637" coordsize="0,8359" path="m278,8997l278,637e" filled="f" stroked="t" strokeweight=".718262pt" strokecolor="#5B5B5B">
                <v:path arrowok="t"/>
              </v:shape>
            </v:group>
            <v:group style="position:absolute;left:881;top:2397;width:2456;height:2" coordorigin="881,2397" coordsize="2456,2">
              <v:shape style="position:absolute;left:881;top:2397;width:2456;height:2" coordorigin="881,2397" coordsize="2456,0" path="m881,2397l3338,2397e" filled="f" stroked="t" strokeweight=".957683pt" strokecolor="#606060">
                <v:path arrowok="t"/>
              </v:shape>
            </v:group>
            <v:group style="position:absolute;left:3232;top:2397;width:2246;height:2" coordorigin="3232,2397" coordsize="2246,2">
              <v:shape style="position:absolute;left:3232;top:2397;width:2246;height:2" coordorigin="3232,2397" coordsize="2246,0" path="m3232,2397l5478,2397e" filled="f" stroked="t" strokeweight=".478842pt" strokecolor="#3B3B3B">
                <v:path arrowok="t"/>
              </v:shape>
            </v:group>
            <v:group style="position:absolute;left:5420;top:2394;width:4046;height:2" coordorigin="5420,2394" coordsize="4046,2">
              <v:shape style="position:absolute;left:5420;top:2394;width:4046;height:2" coordorigin="5420,2394" coordsize="4046,0" path="m5420,2394l9467,2394e" filled="f" stroked="t" strokeweight=".957683pt" strokecolor="#575757">
                <v:path arrowok="t"/>
              </v:shape>
            </v:group>
            <v:group style="position:absolute;left:9390;top:2397;width:857;height:2" coordorigin="9390,2397" coordsize="857,2">
              <v:shape style="position:absolute;left:9390;top:2397;width:857;height:2" coordorigin="9390,2397" coordsize="857,0" path="m9390,2397l10247,2397e" filled="f" stroked="t" strokeweight=".478842pt" strokecolor="#3F3F3F">
                <v:path arrowok="t"/>
              </v:shape>
            </v:group>
            <v:group style="position:absolute;left:10190;top:2397;width:1499;height:2" coordorigin="10190,2397" coordsize="1499,2">
              <v:shape style="position:absolute;left:10190;top:2397;width:1499;height:2" coordorigin="10190,2397" coordsize="1499,0" path="m10190,2397l11689,2397e" filled="f" stroked="t" strokeweight=".718262pt" strokecolor="#575757">
                <v:path arrowok="t"/>
              </v:shape>
            </v:group>
            <v:group style="position:absolute;left:273;top:2634;width:3893;height:2" coordorigin="273,2634" coordsize="3893,2">
              <v:shape style="position:absolute;left:273;top:2634;width:3893;height:2" coordorigin="273,2634" coordsize="3893,0" path="m273,2634l4166,2634e" filled="f" stroked="t" strokeweight=".718262pt" strokecolor="#606060">
                <v:path arrowok="t"/>
              </v:shape>
            </v:group>
            <v:group style="position:absolute;left:4108;top:2636;width:1369;height:2" coordorigin="4108,2636" coordsize="1369,2">
              <v:shape style="position:absolute;left:4108;top:2636;width:1369;height:2" coordorigin="4108,2636" coordsize="1369,0" path="m4108,2636l5478,2636e" filled="f" stroked="t" strokeweight=".478842pt" strokecolor="#383838">
                <v:path arrowok="t"/>
              </v:shape>
            </v:group>
            <v:group style="position:absolute;left:5420;top:2634;width:6268;height:2" coordorigin="5420,2634" coordsize="6268,2">
              <v:shape style="position:absolute;left:5420;top:2634;width:6268;height:2" coordorigin="5420,2634" coordsize="6268,0" path="m5420,2634l11689,2634e" filled="f" stroked="t" strokeweight=".718262pt" strokecolor="#646464">
                <v:path arrowok="t"/>
              </v:shape>
            </v:group>
            <v:group style="position:absolute;left:273;top:2607;width:2;height:292" coordorigin="273,2607" coordsize="2,292">
              <v:shape style="position:absolute;left:273;top:2607;width:2;height:292" coordorigin="273,2607" coordsize="0,292" path="m273,2900l273,2607e" filled="f" stroked="t" strokeweight=".957683pt" strokecolor="#4B4B4B">
                <v:path arrowok="t"/>
              </v:shape>
            </v:group>
            <v:group style="position:absolute;left:263;top:2878;width:8389;height:2" coordorigin="263,2878" coordsize="8389,2">
              <v:shape style="position:absolute;left:263;top:2878;width:8389;height:2" coordorigin="263,2878" coordsize="8389,0" path="m263,2878l8653,2878e" filled="f" stroked="t" strokeweight=".957683pt" strokecolor="#575757">
                <v:path arrowok="t"/>
              </v:shape>
            </v:group>
            <v:group style="position:absolute;left:8595;top:2876;width:1652;height:2" coordorigin="8595,2876" coordsize="1652,2">
              <v:shape style="position:absolute;left:8595;top:2876;width:1652;height:2" coordorigin="8595,2876" coordsize="1652,0" path="m8595,2876l10247,2876e" filled="f" stroked="t" strokeweight=".478842pt" strokecolor="#232323">
                <v:path arrowok="t"/>
              </v:shape>
            </v:group>
            <v:group style="position:absolute;left:10190;top:2876;width:1499;height:2" coordorigin="10190,2876" coordsize="1499,2">
              <v:shape style="position:absolute;left:10190;top:2876;width:1499;height:2" coordorigin="10190,2876" coordsize="1499,0" path="m10190,2876l11689,2876e" filled="f" stroked="t" strokeweight=".718262pt" strokecolor="#4F4F4F">
                <v:path arrowok="t"/>
              </v:shape>
            </v:group>
            <v:group style="position:absolute;left:263;top:3118;width:2380;height:2" coordorigin="263,3118" coordsize="2380,2">
              <v:shape style="position:absolute;left:263;top:3118;width:2380;height:2" coordorigin="263,3118" coordsize="2380,0" path="m263,3118l2643,3118e" filled="f" stroked="t" strokeweight=".957683pt" strokecolor="#575757">
                <v:path arrowok="t"/>
              </v:shape>
            </v:group>
            <v:group style="position:absolute;left:1633;top:3116;width:3606;height:2" coordorigin="1633,3116" coordsize="3606,2">
              <v:shape style="position:absolute;left:1633;top:3116;width:3606;height:2" coordorigin="1633,3116" coordsize="3606,0" path="m1633,3116l5239,3116e" filled="f" stroked="t" strokeweight=".718262pt" strokecolor="#444444">
                <v:path arrowok="t"/>
              </v:shape>
            </v:group>
            <v:group style="position:absolute;left:4056;top:3116;width:1853;height:2" coordorigin="4056,3116" coordsize="1853,2">
              <v:shape style="position:absolute;left:4056;top:3116;width:1853;height:2" coordorigin="4056,3116" coordsize="1853,0" path="m4056,3116l5909,3116e" filled="f" stroked="t" strokeweight=".478842pt" strokecolor="#282828">
                <v:path arrowok="t"/>
              </v:shape>
            </v:group>
            <v:group style="position:absolute;left:5851;top:3116;width:378;height:2" coordorigin="5851,3116" coordsize="378,2">
              <v:shape style="position:absolute;left:5851;top:3116;width:378;height:2" coordorigin="5851,3116" coordsize="378,0" path="m5851,3116l6230,3116e" filled="f" stroked="t" strokeweight=".478842pt" strokecolor="#444444">
                <v:path arrowok="t"/>
              </v:shape>
            </v:group>
            <v:group style="position:absolute;left:6129;top:3113;width:3021;height:2" coordorigin="6129,3113" coordsize="3021,2">
              <v:shape style="position:absolute;left:6129;top:3113;width:3021;height:2" coordorigin="6129,3113" coordsize="3021,0" path="m6129,3113l9151,3113e" filled="f" stroked="t" strokeweight=".957683pt" strokecolor="#5B5B5B">
                <v:path arrowok="t"/>
              </v:shape>
            </v:group>
            <v:group style="position:absolute;left:9093;top:3116;width:1154;height:2" coordorigin="9093,3116" coordsize="1154,2">
              <v:shape style="position:absolute;left:9093;top:3116;width:1154;height:2" coordorigin="9093,3116" coordsize="1154,0" path="m9093,3116l10247,3116e" filled="f" stroked="t" strokeweight=".478842pt" strokecolor="#232323">
                <v:path arrowok="t"/>
              </v:shape>
            </v:group>
            <v:group style="position:absolute;left:10190;top:3113;width:1499;height:2" coordorigin="10190,3113" coordsize="1499,2">
              <v:shape style="position:absolute;left:10190;top:3113;width:1499;height:2" coordorigin="10190,3113" coordsize="1499,0" path="m10190,3113l11689,3113e" filled="f" stroked="t" strokeweight=".478842pt" strokecolor="#444444">
                <v:path arrowok="t"/>
              </v:shape>
            </v:group>
            <v:group style="position:absolute;left:263;top:3355;width:1427;height:2" coordorigin="263,3355" coordsize="1427,2">
              <v:shape style="position:absolute;left:263;top:3355;width:1427;height:2" coordorigin="263,3355" coordsize="1427,0" path="m263,3355l1690,3355e" filled="f" stroked="t" strokeweight=".478842pt" strokecolor="#4F4F4F">
                <v:path arrowok="t"/>
              </v:shape>
            </v:group>
            <v:group style="position:absolute;left:915;top:3355;width:2954;height:2" coordorigin="915,3355" coordsize="2954,2">
              <v:shape style="position:absolute;left:915;top:3355;width:2954;height:2" coordorigin="915,3355" coordsize="2954,0" path="m915,3355l3869,3355e" filled="f" stroked="t" strokeweight=".957683pt" strokecolor="#545454">
                <v:path arrowok="t"/>
              </v:shape>
            </v:group>
            <v:group style="position:absolute;left:3783;top:3358;width:551;height:2" coordorigin="3783,3358" coordsize="551,2">
              <v:shape style="position:absolute;left:3783;top:3358;width:551;height:2" coordorigin="3783,3358" coordsize="551,0" path="m3783,3358l4334,3358e" filled="f" stroked="t" strokeweight=".478842pt" strokecolor="#3B3B3B">
                <v:path arrowok="t"/>
              </v:shape>
            </v:group>
            <v:group style="position:absolute;left:4276;top:3355;width:771;height:2" coordorigin="4276,3355" coordsize="771,2">
              <v:shape style="position:absolute;left:4276;top:3355;width:771;height:2" coordorigin="4276,3355" coordsize="771,0" path="m4276,3355l5047,3355e" filled="f" stroked="t" strokeweight=".478842pt" strokecolor="#232323">
                <v:path arrowok="t"/>
              </v:shape>
            </v:group>
            <v:group style="position:absolute;left:4990;top:3355;width:6704;height:2" coordorigin="4990,3355" coordsize="6704,2">
              <v:shape style="position:absolute;left:4990;top:3355;width:6704;height:2" coordorigin="4990,3355" coordsize="6704,0" path="m4990,3355l11693,3355e" filled="f" stroked="t" strokeweight=".718262pt" strokecolor="#575757">
                <v:path arrowok="t"/>
              </v:shape>
            </v:group>
            <v:group style="position:absolute;left:3824;top:3350;width:2;height:753" coordorigin="3824,3350" coordsize="2,753">
              <v:shape style="position:absolute;left:3824;top:3350;width:2;height:753" coordorigin="3824,3350" coordsize="0,753" path="m3824,4103l3824,3350e" filled="f" stroked="t" strokeweight=".718262pt" strokecolor="#484848">
                <v:path arrowok="t"/>
              </v:shape>
            </v:group>
            <v:group style="position:absolute;left:6950;top:3346;width:2;height:1026" coordorigin="6950,3346" coordsize="2,1026">
              <v:shape style="position:absolute;left:6950;top:3346;width:2;height:1026" coordorigin="6950,3346" coordsize="0,1026" path="m6950,4371l6950,3346e" filled="f" stroked="t" strokeweight=".957683pt" strokecolor="#606060">
                <v:path arrowok="t"/>
              </v:shape>
            </v:group>
            <v:group style="position:absolute;left:6938;top:3592;width:1322;height:2" coordorigin="6938,3592" coordsize="1322,2">
              <v:shape style="position:absolute;left:6938;top:3592;width:1322;height:2" coordorigin="6938,3592" coordsize="1322,0" path="m6938,3592l8260,3592e" filled="f" stroked="t" strokeweight=".957683pt" strokecolor="#545454">
                <v:path arrowok="t"/>
              </v:shape>
            </v:group>
            <v:group style="position:absolute;left:8289;top:3609;width:1930;height:2" coordorigin="8289,3609" coordsize="1930,2">
              <v:shape style="position:absolute;left:8289;top:3609;width:1930;height:2" coordorigin="8289,3609" coordsize="1930,0" path="m8289,3609l10218,3609e" filled="f" stroked="t" strokeweight=".239421pt" strokecolor="#000000">
                <v:path arrowok="t"/>
              </v:shape>
            </v:group>
            <v:group style="position:absolute;left:10218;top:3609;width:1480;height:2" coordorigin="10218,3609" coordsize="1480,2">
              <v:shape style="position:absolute;left:10218;top:3609;width:1480;height:2" coordorigin="10218,3609" coordsize="1480,0" path="m10218,3609l11698,3609e" filled="f" stroked="t" strokeweight=".239421pt" strokecolor="#838383">
                <v:path arrowok="t"/>
              </v:shape>
            </v:group>
            <v:group style="position:absolute;left:11689;top:767;width:2;height:5148" coordorigin="11689,767" coordsize="2,5148">
              <v:shape style="position:absolute;left:11689;top:767;width:2;height:5148" coordorigin="11689,767" coordsize="0,5148" path="m11689,5915l11689,767e" filled="f" stroked="t" strokeweight=".478842pt" strokecolor="#7C7C7C">
                <v:path arrowok="t"/>
              </v:shape>
            </v:group>
            <v:group style="position:absolute;left:3816;top:4050;width:2418;height:2" coordorigin="3816,4050" coordsize="2418,2">
              <v:shape style="position:absolute;left:3816;top:4050;width:2418;height:2" coordorigin="3816,4050" coordsize="2418,0" path="m3816,4050l6235,4050e" filled="f" stroked="t" strokeweight=".718262pt" strokecolor="#646464">
                <v:path arrowok="t"/>
              </v:shape>
            </v:group>
            <v:group style="position:absolute;left:4870;top:4055;width:608;height:2" coordorigin="4870,4055" coordsize="608,2">
              <v:shape style="position:absolute;left:4870;top:4055;width:608;height:2" coordorigin="4870,4055" coordsize="608,0" path="m4870,4055l5478,4055e" filled="f" stroked="t" strokeweight=".478842pt" strokecolor="#282828">
                <v:path arrowok="t"/>
              </v:shape>
            </v:group>
            <v:group style="position:absolute;left:5420;top:4055;width:488;height:2" coordorigin="5420,4055" coordsize="488,2">
              <v:shape style="position:absolute;left:5420;top:4055;width:488;height:2" coordorigin="5420,4055" coordsize="488,0" path="m5420,4055l5909,4055e" filled="f" stroked="t" strokeweight=".478842pt" strokecolor="#606060">
                <v:path arrowok="t"/>
              </v:shape>
            </v:group>
            <v:group style="position:absolute;left:5813;top:4048;width:1149;height:2" coordorigin="5813,4048" coordsize="1149,2">
              <v:shape style="position:absolute;left:5813;top:4048;width:1149;height:2" coordorigin="5813,4048" coordsize="1149,0" path="m5813,4048l6962,4048e" filled="f" stroked="t" strokeweight=".957683pt" strokecolor="#B8B8B8">
                <v:path arrowok="t"/>
              </v:shape>
            </v:group>
            <v:group style="position:absolute;left:268;top:4367;width:1422;height:2" coordorigin="268,4367" coordsize="1422,2">
              <v:shape style="position:absolute;left:268;top:4367;width:1422;height:2" coordorigin="268,4367" coordsize="1422,0" path="m268,4367l1690,4367e" filled="f" stroked="t" strokeweight=".718262pt" strokecolor="#545454">
                <v:path arrowok="t"/>
              </v:shape>
            </v:group>
            <v:group style="position:absolute;left:1633;top:4367;width:704;height:2" coordorigin="1633,4367" coordsize="704,2">
              <v:shape style="position:absolute;left:1633;top:4367;width:704;height:2" coordorigin="1633,4367" coordsize="704,0" path="m1633,4367l2337,4367e" filled="f" stroked="t" strokeweight=".478842pt" strokecolor="#343434">
                <v:path arrowok="t"/>
              </v:shape>
            </v:group>
            <v:group style="position:absolute;left:2231;top:4371;width:1437;height:2" coordorigin="2231,4371" coordsize="1437,2">
              <v:shape style="position:absolute;left:2231;top:4371;width:1437;height:2" coordorigin="2231,4371" coordsize="1437,0" path="m2231,4371l3668,4371e" filled="f" stroked="t" strokeweight=".957683pt" strokecolor="#5B5B5B">
                <v:path arrowok="t"/>
              </v:shape>
            </v:group>
            <v:group style="position:absolute;left:3826;top:4045;width:2;height:331" coordorigin="3826,4045" coordsize="2,331">
              <v:shape style="position:absolute;left:3826;top:4045;width:2;height:331" coordorigin="3826,4045" coordsize="0,331" path="m3826,4376l3826,4045e" filled="f" stroked="t" strokeweight=".478842pt" strokecolor="#2F2F2F">
                <v:path arrowok="t"/>
              </v:shape>
            </v:group>
            <v:group style="position:absolute;left:3610;top:4362;width:1628;height:2" coordorigin="3610,4362" coordsize="1628,2">
              <v:shape style="position:absolute;left:3610;top:4362;width:1628;height:2" coordorigin="3610,4362" coordsize="1628,0" path="m3610,4362l5239,4362e" filled="f" stroked="t" strokeweight="1.197104pt" strokecolor="#4B4B4B">
                <v:path arrowok="t"/>
              </v:shape>
            </v:group>
            <v:group style="position:absolute;left:5181;top:4367;width:297;height:2" coordorigin="5181,4367" coordsize="297,2">
              <v:shape style="position:absolute;left:5181;top:4367;width:297;height:2" coordorigin="5181,4367" coordsize="297,0" path="m5181,4367l5478,4367e" filled="f" stroked="t" strokeweight=".957683pt" strokecolor="#2F2F2F">
                <v:path arrowok="t"/>
              </v:shape>
            </v:group>
            <v:group style="position:absolute;left:5420;top:4364;width:6273;height:2" coordorigin="5420,4364" coordsize="6273,2">
              <v:shape style="position:absolute;left:5420;top:4364;width:6273;height:2" coordorigin="5420,4364" coordsize="6273,0" path="m5420,4364l11693,4364e" filled="f" stroked="t" strokeweight=".718262pt" strokecolor="#545454">
                <v:path arrowok="t"/>
              </v:shape>
            </v:group>
            <v:group style="position:absolute;left:268;top:4645;width:1422;height:2" coordorigin="268,4645" coordsize="1422,2">
              <v:shape style="position:absolute;left:268;top:4645;width:1422;height:2" coordorigin="268,4645" coordsize="1422,0" path="m268,4645l1690,4645e" filled="f" stroked="t" strokeweight=".718262pt" strokecolor="#5B5B5B">
                <v:path arrowok="t"/>
              </v:shape>
            </v:group>
            <v:group style="position:absolute;left:1633;top:4645;width:713;height:2" coordorigin="1633,4645" coordsize="713,2">
              <v:shape style="position:absolute;left:1633;top:4645;width:713;height:2" coordorigin="1633,4645" coordsize="713,0" path="m1633,4645l2346,4645e" filled="f" stroked="t" strokeweight=".478842pt" strokecolor="#2B2B2B">
                <v:path arrowok="t"/>
              </v:shape>
            </v:group>
            <v:group style="position:absolute;left:2322;top:4362;width:2;height:1543" coordorigin="2322,4362" coordsize="2,1543">
              <v:shape style="position:absolute;left:2322;top:4362;width:2;height:1543" coordorigin="2322,4362" coordsize="0,1543" path="m2322,5905l2322,4362e" filled="f" stroked="t" strokeweight=".478842pt" strokecolor="#282828">
                <v:path arrowok="t"/>
              </v:shape>
            </v:group>
            <v:group style="position:absolute;left:2274;top:4647;width:3203;height:2" coordorigin="2274,4647" coordsize="3203,2">
              <v:shape style="position:absolute;left:2274;top:4647;width:3203;height:2" coordorigin="2274,4647" coordsize="3203,0" path="m2274,4647l5478,4647e" filled="f" stroked="t" strokeweight=".957683pt" strokecolor="#575757">
                <v:path arrowok="t"/>
              </v:shape>
            </v:group>
            <v:group style="position:absolute;left:5420;top:4645;width:3232;height:2" coordorigin="5420,4645" coordsize="3232,2">
              <v:shape style="position:absolute;left:5420;top:4645;width:3232;height:2" coordorigin="5420,4645" coordsize="3232,0" path="m5420,4645l8653,4645e" filled="f" stroked="t" strokeweight=".478842pt" strokecolor="#343434">
                <v:path arrowok="t"/>
              </v:shape>
            </v:group>
            <v:group style="position:absolute;left:8581;top:4645;width:3112;height:2" coordorigin="8581,4645" coordsize="3112,2">
              <v:shape style="position:absolute;left:8581;top:4645;width:3112;height:2" coordorigin="8581,4645" coordsize="3112,0" path="m8581,4645l11693,4645e" filled="f" stroked="t" strokeweight=".718262pt" strokecolor="#545454">
                <v:path arrowok="t"/>
              </v:shape>
            </v:group>
            <v:group style="position:absolute;left:11689;top:4323;width:2;height:1505" coordorigin="11689,4323" coordsize="2,1505">
              <v:shape style="position:absolute;left:11689;top:4323;width:2;height:1505" coordorigin="11689,4323" coordsize="0,1505" path="m11689,5828l11689,4323e" filled="f" stroked="t" strokeweight=".478842pt" strokecolor="#6B6B6B">
                <v:path arrowok="t"/>
              </v:shape>
            </v:group>
            <v:group style="position:absolute;left:2318;top:4889;width:2610;height:2" coordorigin="2318,4889" coordsize="2610,2">
              <v:shape style="position:absolute;left:2318;top:4889;width:2610;height:2" coordorigin="2318,4889" coordsize="2610,0" path="m2318,4889l4927,4889e" filled="f" stroked="t" strokeweight=".718262pt" strokecolor="#5B5B5B">
                <v:path arrowok="t"/>
              </v:shape>
            </v:group>
            <v:group style="position:absolute;left:4870;top:4889;width:1039;height:2" coordorigin="4870,4889" coordsize="1039,2">
              <v:shape style="position:absolute;left:4870;top:4889;width:1039;height:2" coordorigin="4870,4889" coordsize="1039,0" path="m4870,4889l5909,4889e" filled="f" stroked="t" strokeweight=".478842pt" strokecolor="#383838">
                <v:path arrowok="t"/>
              </v:shape>
            </v:group>
            <v:group style="position:absolute;left:5851;top:4889;width:1551;height:2" coordorigin="5851,4889" coordsize="1551,2">
              <v:shape style="position:absolute;left:5851;top:4889;width:1551;height:2" coordorigin="5851,4889" coordsize="1551,0" path="m5851,4889l7403,4889e" filled="f" stroked="t" strokeweight=".718262pt" strokecolor="#545454">
                <v:path arrowok="t"/>
              </v:shape>
            </v:group>
            <v:group style="position:absolute;left:7144;top:4887;width:2303;height:2" coordorigin="7144,4887" coordsize="2303,2">
              <v:shape style="position:absolute;left:7144;top:4887;width:2303;height:2" coordorigin="7144,4887" coordsize="2303,0" path="m7144,4887l9448,4887e" filled="f" stroked="t" strokeweight=".957683pt" strokecolor="#676767">
                <v:path arrowok="t"/>
              </v:shape>
            </v:group>
            <v:group style="position:absolute;left:9390;top:4889;width:857;height:2" coordorigin="9390,4889" coordsize="857,2">
              <v:shape style="position:absolute;left:9390;top:4889;width:857;height:2" coordorigin="9390,4889" coordsize="857,0" path="m9390,4889l10247,4889e" filled="f" stroked="t" strokeweight=".478842pt" strokecolor="#383838">
                <v:path arrowok="t"/>
              </v:shape>
            </v:group>
            <v:group style="position:absolute;left:10190;top:4889;width:1504;height:2" coordorigin="10190,4889" coordsize="1504,2">
              <v:shape style="position:absolute;left:10190;top:4889;width:1504;height:2" coordorigin="10190,4889" coordsize="1504,0" path="m10190,4889l11693,4889e" filled="f" stroked="t" strokeweight=".718262pt" strokecolor="#606060">
                <v:path arrowok="t"/>
              </v:shape>
            </v:group>
            <v:group style="position:absolute;left:7733;top:4875;width:2;height:249" coordorigin="7733,4875" coordsize="2,249">
              <v:shape style="position:absolute;left:7733;top:4875;width:2;height:249" coordorigin="7733,4875" coordsize="0,249" path="m7733,5124l7733,4875e" filled="f" stroked="t" strokeweight=".239421pt" strokecolor="#5B5B5B">
                <v:path arrowok="t"/>
              </v:shape>
            </v:group>
            <v:group style="position:absolute;left:4884;top:5376;width:1882;height:2" coordorigin="4884,5376" coordsize="1882,2">
              <v:shape style="position:absolute;left:4884;top:5376;width:1882;height:2" coordorigin="4884,5376" coordsize="1882,0" path="m4884,5376l6766,5376e" filled="f" stroked="t" strokeweight=".718262pt" strokecolor="#444444">
                <v:path arrowok="t"/>
              </v:shape>
            </v:group>
            <v:group style="position:absolute;left:6709;top:5373;width:1058;height:2" coordorigin="6709,5373" coordsize="1058,2">
              <v:shape style="position:absolute;left:6709;top:5373;width:1058;height:2" coordorigin="6709,5373" coordsize="1058,0" path="m6709,5373l7767,5373e" filled="f" stroked="t" strokeweight=".478842pt" strokecolor="#2B2B2B">
                <v:path arrowok="t"/>
              </v:shape>
            </v:group>
            <v:group style="position:absolute;left:7733;top:5124;width:2;height:244" coordorigin="7733,5124" coordsize="2,244">
              <v:shape style="position:absolute;left:7733;top:5124;width:2;height:244" coordorigin="7733,5124" coordsize="0,244" path="m7733,5368l7733,5124e" filled="f" stroked="t" strokeweight=".239421pt" strokecolor="#282828">
                <v:path arrowok="t"/>
              </v:shape>
            </v:group>
            <v:group style="position:absolute;left:7705;top:5376;width:3989;height:2" coordorigin="7705,5376" coordsize="3989,2">
              <v:shape style="position:absolute;left:7705;top:5376;width:3989;height:2" coordorigin="7705,5376" coordsize="3989,0" path="m7705,5376l11693,5376e" filled="f" stroked="t" strokeweight=".957683pt" strokecolor="#5B5B5B">
                <v:path arrowok="t"/>
              </v:shape>
            </v:group>
            <v:group style="position:absolute;left:4896;top:4990;width:2;height:1658" coordorigin="4896,4990" coordsize="2,1658">
              <v:shape style="position:absolute;left:4896;top:4990;width:2;height:1658" coordorigin="4896,4990" coordsize="0,1658" path="m4896,6648l4896,4990e" filled="f" stroked="t" strokeweight=".957683pt" strokecolor="#575757">
                <v:path arrowok="t"/>
              </v:shape>
            </v:group>
            <v:group style="position:absolute;left:4884;top:5615;width:2088;height:2" coordorigin="4884,5615" coordsize="2088,2">
              <v:shape style="position:absolute;left:4884;top:5615;width:2088;height:2" coordorigin="4884,5615" coordsize="2088,0" path="m4884,5615l6972,5615e" filled="f" stroked="t" strokeweight=".718262pt" strokecolor="#484848">
                <v:path arrowok="t"/>
              </v:shape>
            </v:group>
            <v:group style="position:absolute;left:6914;top:5613;width:1403;height:2" coordorigin="6914,5613" coordsize="1403,2">
              <v:shape style="position:absolute;left:6914;top:5613;width:1403;height:2" coordorigin="6914,5613" coordsize="1403,0" path="m6914,5613l8317,5613e" filled="f" stroked="t" strokeweight=".478842pt" strokecolor="#2B2B2B">
                <v:path arrowok="t"/>
              </v:shape>
            </v:group>
            <v:group style="position:absolute;left:8260;top:5615;width:3438;height:2" coordorigin="8260,5615" coordsize="3438,2">
              <v:shape style="position:absolute;left:8260;top:5615;width:3438;height:2" coordorigin="8260,5615" coordsize="3438,0" path="m8260,5615l11698,5615e" filled="f" stroked="t" strokeweight=".957683pt" strokecolor="#5B5B5B">
                <v:path arrowok="t"/>
              </v:shape>
            </v:group>
            <v:group style="position:absolute;left:4889;top:5855;width:2514;height:2" coordorigin="4889,5855" coordsize="2514,2">
              <v:shape style="position:absolute;left:4889;top:5855;width:2514;height:2" coordorigin="4889,5855" coordsize="2514,0" path="m4889,5855l7403,5855e" filled="f" stroked="t" strokeweight=".718262pt" strokecolor="#4B4B4B">
                <v:path arrowok="t"/>
              </v:shape>
            </v:group>
            <v:group style="position:absolute;left:7345;top:5852;width:972;height:2" coordorigin="7345,5852" coordsize="972,2">
              <v:shape style="position:absolute;left:7345;top:5852;width:972;height:2" coordorigin="7345,5852" coordsize="972,0" path="m7345,5852l8317,5852e" filled="f" stroked="t" strokeweight=".478842pt" strokecolor="#383838">
                <v:path arrowok="t"/>
              </v:shape>
            </v:group>
            <v:group style="position:absolute;left:8203;top:5855;width:3496;height:2" coordorigin="8203,5855" coordsize="3496,2">
              <v:shape style="position:absolute;left:8203;top:5855;width:3496;height:2" coordorigin="8203,5855" coordsize="3496,0" path="m8203,5855l11698,5855e" filled="f" stroked="t" strokeweight=".957683pt" strokecolor="#5B5B5B">
                <v:path arrowok="t"/>
              </v:shape>
            </v:group>
            <v:group style="position:absolute;left:2325;top:5848;width:2;height:561" coordorigin="2325,5848" coordsize="2,561">
              <v:shape style="position:absolute;left:2325;top:5848;width:2;height:561" coordorigin="2325,5848" coordsize="0,561" path="m2325,6408l2325,5848e" filled="f" stroked="t" strokeweight=".718262pt" strokecolor="#4F4F4F">
                <v:path arrowok="t"/>
              </v:shape>
            </v:group>
            <v:group style="position:absolute;left:2318;top:6097;width:1350;height:2" coordorigin="2318,6097" coordsize="1350,2">
              <v:shape style="position:absolute;left:2318;top:6097;width:1350;height:2" coordorigin="2318,6097" coordsize="1350,0" path="m2318,6097l3668,6097e" filled="f" stroked="t" strokeweight=".957683pt" strokecolor="#545454">
                <v:path arrowok="t"/>
              </v:shape>
            </v:group>
            <v:group style="position:absolute;left:3610;top:6097;width:1326;height:2" coordorigin="3610,6097" coordsize="1326,2">
              <v:shape style="position:absolute;left:3610;top:6097;width:1326;height:2" coordorigin="3610,6097" coordsize="1326,0" path="m3610,6097l4937,6097e" filled="f" stroked="t" strokeweight=".478842pt" strokecolor="#383838">
                <v:path arrowok="t"/>
              </v:shape>
            </v:group>
            <v:group style="position:absolute;left:4865;top:6097;width:3812;height:2" coordorigin="4865,6097" coordsize="3812,2">
              <v:shape style="position:absolute;left:4865;top:6097;width:3812;height:2" coordorigin="4865,6097" coordsize="3812,0" path="m4865,6097l8677,6097e" filled="f" stroked="t" strokeweight=".957683pt" strokecolor="#5B5B5B">
                <v:path arrowok="t"/>
              </v:shape>
            </v:group>
            <v:group style="position:absolute;left:8595;top:6097;width:555;height:2" coordorigin="8595,6097" coordsize="555,2">
              <v:shape style="position:absolute;left:8595;top:6097;width:555;height:2" coordorigin="8595,6097" coordsize="555,0" path="m8595,6097l9151,6097e" filled="f" stroked="t" strokeweight=".478842pt" strokecolor="#3B3B3B">
                <v:path arrowok="t"/>
              </v:shape>
            </v:group>
            <v:group style="position:absolute;left:9093;top:6097;width:1154;height:2" coordorigin="9093,6097" coordsize="1154,2">
              <v:shape style="position:absolute;left:9093;top:6097;width:1154;height:2" coordorigin="9093,6097" coordsize="1154,0" path="m9093,6097l10247,6097e" filled="f" stroked="t" strokeweight=".478842pt" strokecolor="#232323">
                <v:path arrowok="t"/>
              </v:shape>
            </v:group>
            <v:group style="position:absolute;left:10190;top:6095;width:1508;height:2" coordorigin="10190,6095" coordsize="1508,2">
              <v:shape style="position:absolute;left:10190;top:6095;width:1508;height:2" coordorigin="10190,6095" coordsize="1508,0" path="m10190,6095l11698,6095e" filled="f" stroked="t" strokeweight=".478842pt" strokecolor="#484848">
                <v:path arrowok="t"/>
              </v:shape>
            </v:group>
            <v:group style="position:absolute;left:11693;top:1227;width:2;height:9395" coordorigin="11693,1227" coordsize="2,9395">
              <v:shape style="position:absolute;left:11693;top:1227;width:2;height:9395" coordorigin="11693,1227" coordsize="0,9395" path="m11693,10622l11693,1227e" filled="f" stroked="t" strokeweight=".478842pt" strokecolor="#838383">
                <v:path arrowok="t"/>
              </v:shape>
            </v:group>
            <v:group style="position:absolute;left:733;top:6339;width:1834;height:2" coordorigin="733,6339" coordsize="1834,2">
              <v:shape style="position:absolute;left:733;top:6339;width:1834;height:2" coordorigin="733,6339" coordsize="1834,0" path="m733,6339l2567,6339e" filled="f" stroked="t" strokeweight=".957683pt" strokecolor="#606060">
                <v:path arrowok="t"/>
              </v:shape>
            </v:group>
            <v:group style="position:absolute;left:2274;top:6339;width:2059;height:2" coordorigin="2274,6339" coordsize="2059,2">
              <v:shape style="position:absolute;left:2274;top:6339;width:2059;height:2" coordorigin="2274,6339" coordsize="2059,0" path="m2274,6339l4334,6339e" filled="f" stroked="t" strokeweight=".718262pt" strokecolor="#484848">
                <v:path arrowok="t"/>
              </v:shape>
            </v:group>
            <v:group style="position:absolute;left:4276;top:6337;width:661;height:2" coordorigin="4276,6337" coordsize="661,2">
              <v:shape style="position:absolute;left:4276;top:6337;width:661;height:2" coordorigin="4276,6337" coordsize="661,0" path="m4276,6337l4937,6337e" filled="f" stroked="t" strokeweight=".478842pt" strokecolor="#282828">
                <v:path arrowok="t"/>
              </v:shape>
            </v:group>
            <v:group style="position:absolute;left:4865;top:6334;width:4597;height:2" coordorigin="4865,6334" coordsize="4597,2">
              <v:shape style="position:absolute;left:4865;top:6334;width:4597;height:2" coordorigin="4865,6334" coordsize="4597,0" path="m4865,6334l9462,6334e" filled="f" stroked="t" strokeweight=".718262pt" strokecolor="#575757">
                <v:path arrowok="t"/>
              </v:shape>
            </v:group>
            <v:group style="position:absolute;left:9390;top:6337;width:857;height:2" coordorigin="9390,6337" coordsize="857,2">
              <v:shape style="position:absolute;left:9390;top:6337;width:857;height:2" coordorigin="9390,6337" coordsize="857,0" path="m9390,6337l10247,6337e" filled="f" stroked="t" strokeweight=".478842pt" strokecolor="#282828">
                <v:path arrowok="t"/>
              </v:shape>
            </v:group>
            <v:group style="position:absolute;left:10190;top:6334;width:1518;height:2" coordorigin="10190,6334" coordsize="1518,2">
              <v:shape style="position:absolute;left:10190;top:6334;width:1518;height:2" coordorigin="10190,6334" coordsize="1518,0" path="m10190,6334l11708,6334e" filled="f" stroked="t" strokeweight=".718262pt" strokecolor="#4B4B4B">
                <v:path arrowok="t"/>
              </v:shape>
            </v:group>
            <v:group style="position:absolute;left:11700;top:5876;width:2;height:3935" coordorigin="11700,5876" coordsize="2,3935">
              <v:shape style="position:absolute;left:11700;top:5876;width:2;height:3935" coordorigin="11700,5876" coordsize="0,3935" path="m11700,9812l11700,5876e" filled="f" stroked="t" strokeweight=".957683pt" strokecolor="#909090">
                <v:path arrowok="t"/>
              </v:shape>
            </v:group>
            <v:group style="position:absolute;left:285;top:2631;width:2;height:6739" coordorigin="285,2631" coordsize="2,6739">
              <v:shape style="position:absolute;left:285;top:2631;width:2;height:6739" coordorigin="285,2631" coordsize="0,6739" path="m285,9371l285,2631e" filled="f" stroked="t" strokeweight=".957683pt" strokecolor="#575757">
                <v:path arrowok="t"/>
              </v:shape>
            </v:group>
            <v:group style="position:absolute;left:2332;top:6308;width:2;height:551" coordorigin="2332,6308" coordsize="2,551">
              <v:shape style="position:absolute;left:2332;top:6308;width:2;height:551" coordorigin="2332,6308" coordsize="0,551" path="m2332,6859l2332,6308e" filled="f" stroked="t" strokeweight=".718262pt" strokecolor="#484848">
                <v:path arrowok="t"/>
              </v:shape>
            </v:group>
            <v:group style="position:absolute;left:7733;top:6337;width:2;height:709" coordorigin="7733,6337" coordsize="2,709">
              <v:shape style="position:absolute;left:7733;top:6337;width:2;height:709" coordorigin="7733,6337" coordsize="0,709" path="m7733,7046l7733,6337e" filled="f" stroked="t" strokeweight=".239421pt" strokecolor="#5B5B5B">
                <v:path arrowok="t"/>
              </v:shape>
            </v:group>
            <v:group style="position:absolute;left:2322;top:6811;width:967;height:2" coordorigin="2322,6811" coordsize="967,2">
              <v:shape style="position:absolute;left:2322;top:6811;width:967;height:2" coordorigin="2322,6811" coordsize="967,0" path="m2322,6811l3290,6811e" filled="f" stroked="t" strokeweight=".478842pt" strokecolor="#282828">
                <v:path arrowok="t"/>
              </v:shape>
            </v:group>
            <v:group style="position:absolute;left:3232;top:6811;width:436;height:2" coordorigin="3232,6811" coordsize="436,2">
              <v:shape style="position:absolute;left:3232;top:6811;width:436;height:2" coordorigin="3232,6811" coordsize="436,0" path="m3232,6811l3668,6811e" filled="f" stroked="t" strokeweight=".478842pt" strokecolor="#3F3F3F">
                <v:path arrowok="t"/>
              </v:shape>
            </v:group>
            <v:group style="position:absolute;left:4903;top:6591;width:2;height:470" coordorigin="4903,6591" coordsize="2,470">
              <v:shape style="position:absolute;left:4903;top:6591;width:2;height:470" coordorigin="4903,6591" coordsize="0,470" path="m4903,7060l4903,6591e" filled="f" stroked="t" strokeweight=".478842pt" strokecolor="#343434">
                <v:path arrowok="t"/>
              </v:shape>
            </v:group>
            <v:group style="position:absolute;left:3610;top:6806;width:5593;height:2" coordorigin="3610,6806" coordsize="5593,2">
              <v:shape style="position:absolute;left:3610;top:6806;width:5593;height:2" coordorigin="3610,6806" coordsize="5593,0" path="m3610,6806l9203,6806e" filled="f" stroked="t" strokeweight=".957683pt" strokecolor="#5B5B5B">
                <v:path arrowok="t"/>
              </v:shape>
            </v:group>
            <v:group style="position:absolute;left:9093;top:6806;width:1154;height:2" coordorigin="9093,6806" coordsize="1154,2">
              <v:shape style="position:absolute;left:9093;top:6806;width:1154;height:2" coordorigin="9093,6806" coordsize="1154,0" path="m9093,6806l10247,6806e" filled="f" stroked="t" strokeweight=".478842pt" strokecolor="#2B2B2B">
                <v:path arrowok="t"/>
              </v:shape>
            </v:group>
            <v:group style="position:absolute;left:10190;top:6806;width:1513;height:2" coordorigin="10190,6806" coordsize="1513,2">
              <v:shape style="position:absolute;left:10190;top:6806;width:1513;height:2" coordorigin="10190,6806" coordsize="1513,0" path="m10190,6806l11703,6806e" filled="f" stroked="t" strokeweight=".718262pt" strokecolor="#575757">
                <v:path arrowok="t"/>
              </v:shape>
            </v:group>
            <v:group style="position:absolute;left:2327;top:6787;width:2;height:297" coordorigin="2327,6787" coordsize="2,297">
              <v:shape style="position:absolute;left:2327;top:6787;width:2;height:297" coordorigin="2327,6787" coordsize="0,297" path="m2327,7084l2327,6787e" filled="f" stroked="t" strokeweight=".478842pt" strokecolor="#383838">
                <v:path arrowok="t"/>
              </v:shape>
            </v:group>
            <v:group style="position:absolute;left:2322;top:7051;width:2614;height:2" coordorigin="2322,7051" coordsize="2614,2">
              <v:shape style="position:absolute;left:2322;top:7051;width:2614;height:2" coordorigin="2322,7051" coordsize="2614,0" path="m2322,7051l4937,7051e" filled="f" stroked="t" strokeweight=".478842pt" strokecolor="#484848">
                <v:path arrowok="t"/>
              </v:shape>
            </v:group>
            <v:group style="position:absolute;left:3998;top:7046;width:5516;height:2" coordorigin="3998,7046" coordsize="5516,2">
              <v:shape style="position:absolute;left:3998;top:7046;width:5516;height:2" coordorigin="3998,7046" coordsize="5516,0" path="m3998,7046l9515,7046e" filled="f" stroked="t" strokeweight=".957683pt" strokecolor="#606060">
                <v:path arrowok="t"/>
              </v:shape>
            </v:group>
            <v:group style="position:absolute;left:9390;top:7046;width:857;height:2" coordorigin="9390,7046" coordsize="857,2">
              <v:shape style="position:absolute;left:9390;top:7046;width:857;height:2" coordorigin="9390,7046" coordsize="857,0" path="m9390,7046l10247,7046e" filled="f" stroked="t" strokeweight=".478842pt" strokecolor="#3B3B3B">
                <v:path arrowok="t"/>
              </v:shape>
            </v:group>
            <v:group style="position:absolute;left:10190;top:7044;width:1518;height:2" coordorigin="10190,7044" coordsize="1518,2">
              <v:shape style="position:absolute;left:10190;top:7044;width:1518;height:2" coordorigin="10190,7044" coordsize="1518,0" path="m10190,7044l11708,7044e" filled="f" stroked="t" strokeweight=".478842pt" strokecolor="#4F4F4F">
                <v:path arrowok="t"/>
              </v:shape>
            </v:group>
            <v:group style="position:absolute;left:273;top:7290;width:953;height:2" coordorigin="273,7290" coordsize="953,2">
              <v:shape style="position:absolute;left:273;top:7290;width:953;height:2" coordorigin="273,7290" coordsize="953,0" path="m273,7290l1226,7290e" filled="f" stroked="t" strokeweight=".718262pt" strokecolor="#5B5B5B">
                <v:path arrowok="t"/>
              </v:shape>
            </v:group>
            <v:group style="position:absolute;left:962;top:7293;width:1384;height:2" coordorigin="962,7293" coordsize="1384,2">
              <v:shape style="position:absolute;left:962;top:7293;width:1384;height:2" coordorigin="962,7293" coordsize="1384,0" path="m962,7293l2346,7293e" filled="f" stroked="t" strokeweight=".478842pt" strokecolor="#3F3F3F">
                <v:path arrowok="t"/>
              </v:shape>
            </v:group>
            <v:group style="position:absolute;left:2327;top:7008;width:2;height:575" coordorigin="2327,7008" coordsize="2,575">
              <v:shape style="position:absolute;left:2327;top:7008;width:2;height:575" coordorigin="2327,7008" coordsize="0,575" path="m2327,7583l2327,7008e" filled="f" stroked="t" strokeweight=".478842pt" strokecolor="#232323">
                <v:path arrowok="t"/>
              </v:shape>
            </v:group>
            <v:group style="position:absolute;left:2274;top:7288;width:5128;height:2" coordorigin="2274,7288" coordsize="5128,2">
              <v:shape style="position:absolute;left:2274;top:7288;width:5128;height:2" coordorigin="2274,7288" coordsize="5128,0" path="m2274,7288l7403,7288e" filled="f" stroked="t" strokeweight=".957683pt" strokecolor="#5B5B5B">
                <v:path arrowok="t"/>
              </v:shape>
            </v:group>
            <v:group style="position:absolute;left:7345;top:7290;width:417;height:2" coordorigin="7345,7290" coordsize="417,2">
              <v:shape style="position:absolute;left:7345;top:7290;width:417;height:2" coordorigin="7345,7290" coordsize="417,0" path="m7345,7290l7762,7290e" filled="f" stroked="t" strokeweight=".478842pt" strokecolor="#2F2F2F">
                <v:path arrowok="t"/>
              </v:shape>
            </v:group>
            <v:group style="position:absolute;left:7676;top:7288;width:977;height:2" coordorigin="7676,7288" coordsize="977,2">
              <v:shape style="position:absolute;left:7676;top:7288;width:977;height:2" coordorigin="7676,7288" coordsize="977,0" path="m7676,7288l8653,7288e" filled="f" stroked="t" strokeweight=".718262pt" strokecolor="#4B4B4B">
                <v:path arrowok="t"/>
              </v:shape>
            </v:group>
            <v:group style="position:absolute;left:8595;top:7286;width:1652;height:2" coordorigin="8595,7286" coordsize="1652,2">
              <v:shape style="position:absolute;left:8595;top:7286;width:1652;height:2" coordorigin="8595,7286" coordsize="1652,0" path="m8595,7286l10247,7286e" filled="f" stroked="t" strokeweight=".478842pt" strokecolor="#2F2F2F">
                <v:path arrowok="t"/>
              </v:shape>
            </v:group>
            <v:group style="position:absolute;left:10190;top:7286;width:1513;height:2" coordorigin="10190,7286" coordsize="1513,2">
              <v:shape style="position:absolute;left:10190;top:7286;width:1513;height:2" coordorigin="10190,7286" coordsize="1513,0" path="m10190,7286l11703,7286e" filled="f" stroked="t" strokeweight=".718262pt" strokecolor="#5B5B5B">
                <v:path arrowok="t"/>
              </v:shape>
            </v:group>
            <v:group style="position:absolute;left:273;top:7760;width:943;height:2" coordorigin="273,7760" coordsize="943,2">
              <v:shape style="position:absolute;left:273;top:7760;width:943;height:2" coordorigin="273,7760" coordsize="943,0" path="m273,7760l1216,7760e" filled="f" stroked="t" strokeweight=".957683pt" strokecolor="#646464">
                <v:path arrowok="t"/>
              </v:shape>
            </v:group>
            <v:group style="position:absolute;left:962;top:7763;width:948;height:2" coordorigin="962,7763" coordsize="948,2">
              <v:shape style="position:absolute;left:962;top:7763;width:948;height:2" coordorigin="962,7763" coordsize="948,0" path="m962,7763l1911,7763e" filled="f" stroked="t" strokeweight=".478842pt" strokecolor="#4B4B4B">
                <v:path arrowok="t"/>
              </v:shape>
            </v:group>
            <v:group style="position:absolute;left:1853;top:7760;width:1437;height:2" coordorigin="1853,7760" coordsize="1437,2">
              <v:shape style="position:absolute;left:1853;top:7760;width:1437;height:2" coordorigin="1853,7760" coordsize="1437,0" path="m1853,7760l3290,7760e" filled="f" stroked="t" strokeweight=".478842pt" strokecolor="#343434">
                <v:path arrowok="t"/>
              </v:shape>
            </v:group>
            <v:group style="position:absolute;left:2327;top:7525;width:2;height:513" coordorigin="2327,7525" coordsize="2,513">
              <v:shape style="position:absolute;left:2327;top:7525;width:2;height:513" coordorigin="2327,7525" coordsize="0,513" path="m2327,8038l2327,7525e" filled="f" stroked="t" strokeweight=".478842pt" strokecolor="#3B3B3B">
                <v:path arrowok="t"/>
              </v:shape>
            </v:group>
            <v:group style="position:absolute;left:3232;top:7760;width:436;height:2" coordorigin="3232,7760" coordsize="436,2">
              <v:shape style="position:absolute;left:3232;top:7760;width:436;height:2" coordorigin="3232,7760" coordsize="436,0" path="m3232,7760l3668,7760e" filled="f" stroked="t" strokeweight=".478842pt" strokecolor="#4B4B4B">
                <v:path arrowok="t"/>
              </v:shape>
            </v:group>
            <v:group style="position:absolute;left:3610;top:7755;width:5540;height:2" coordorigin="3610,7755" coordsize="5540,2">
              <v:shape style="position:absolute;left:3610;top:7755;width:5540;height:2" coordorigin="3610,7755" coordsize="5540,0" path="m3610,7755l9151,7755e" filled="f" stroked="t" strokeweight=".957683pt" strokecolor="#646464">
                <v:path arrowok="t"/>
              </v:shape>
            </v:group>
            <v:group style="position:absolute;left:9093;top:7755;width:354;height:2" coordorigin="9093,7755" coordsize="354,2">
              <v:shape style="position:absolute;left:9093;top:7755;width:354;height:2" coordorigin="9093,7755" coordsize="354,0" path="m9093,7755l9448,7755e" filled="f" stroked="t" strokeweight=".478842pt" strokecolor="#444444">
                <v:path arrowok="t"/>
              </v:shape>
            </v:group>
            <v:group style="position:absolute;left:9390;top:7755;width:857;height:2" coordorigin="9390,7755" coordsize="857,2">
              <v:shape style="position:absolute;left:9390;top:7755;width:857;height:2" coordorigin="9390,7755" coordsize="857,0" path="m9390,7755l10247,7755e" filled="f" stroked="t" strokeweight=".478842pt" strokecolor="#2F2F2F">
                <v:path arrowok="t"/>
              </v:shape>
            </v:group>
            <v:group style="position:absolute;left:10190;top:7753;width:1518;height:2" coordorigin="10190,7753" coordsize="1518,2">
              <v:shape style="position:absolute;left:10190;top:7753;width:1518;height:2" coordorigin="10190,7753" coordsize="1518,0" path="m10190,7753l11708,7753e" filled="f" stroked="t" strokeweight=".478842pt" strokecolor="#4F4F4F">
                <v:path arrowok="t"/>
              </v:shape>
            </v:group>
            <v:group style="position:absolute;left:4906;top:7751;width:2;height:748" coordorigin="4906,7751" coordsize="2,748">
              <v:shape style="position:absolute;left:4906;top:7751;width:2;height:748" coordorigin="4906,7751" coordsize="0,748" path="m4906,8498l4906,7751e" filled="f" stroked="t" strokeweight=".718262pt" strokecolor="#484848">
                <v:path arrowok="t"/>
              </v:shape>
            </v:group>
            <v:group style="position:absolute;left:4899;top:8002;width:2863;height:2" coordorigin="4899,8002" coordsize="2863,2">
              <v:shape style="position:absolute;left:4899;top:8002;width:2863;height:2" coordorigin="4899,8002" coordsize="2863,0" path="m4899,8002l7762,8002e" filled="f" stroked="t" strokeweight=".478842pt" strokecolor="#4F4F4F">
                <v:path arrowok="t"/>
              </v:shape>
            </v:group>
            <v:group style="position:absolute;left:7705;top:8000;width:613;height:2" coordorigin="7705,8000" coordsize="613,2">
              <v:shape style="position:absolute;left:7705;top:8000;width:613;height:2" coordorigin="7705,8000" coordsize="613,0" path="m7705,8000l8317,8000e" filled="f" stroked="t" strokeweight=".478842pt" strokecolor="#383838">
                <v:path arrowok="t"/>
              </v:shape>
            </v:group>
            <v:group style="position:absolute;left:8260;top:8000;width:3448;height:2" coordorigin="8260,8000" coordsize="3448,2">
              <v:shape style="position:absolute;left:8260;top:8000;width:3448;height:2" coordorigin="8260,8000" coordsize="3448,0" path="m8260,8000l11708,8000e" filled="f" stroked="t" strokeweight=".957683pt" strokecolor="#606060">
                <v:path arrowok="t"/>
              </v:shape>
            </v:group>
            <v:group style="position:absolute;left:2334;top:7981;width:2;height:3154" coordorigin="2334,7981" coordsize="2,3154">
              <v:shape style="position:absolute;left:2334;top:7981;width:2;height:3154" coordorigin="2334,7981" coordsize="0,3154" path="m2334,11135l2334,7981e" filled="f" stroked="t" strokeweight=".957683pt" strokecolor="#5B5B5B">
                <v:path arrowok="t"/>
              </v:shape>
            </v:group>
            <v:group style="position:absolute;left:4899;top:8242;width:1867;height:2" coordorigin="4899,8242" coordsize="1867,2">
              <v:shape style="position:absolute;left:4899;top:8242;width:1867;height:2" coordorigin="4899,8242" coordsize="1867,0" path="m4899,8242l6766,8242e" filled="f" stroked="t" strokeweight=".478842pt" strokecolor="#4B4B4B">
                <v:path arrowok="t"/>
              </v:shape>
            </v:group>
            <v:group style="position:absolute;left:6709;top:8239;width:1053;height:2" coordorigin="6709,8239" coordsize="1053,2">
              <v:shape style="position:absolute;left:6709;top:8239;width:1053;height:2" coordorigin="6709,8239" coordsize="1053,0" path="m6709,8239l7762,8239e" filled="f" stroked="t" strokeweight=".478842pt" strokecolor="#2F2F2F">
                <v:path arrowok="t"/>
              </v:shape>
            </v:group>
            <v:group style="position:absolute;left:7705;top:8239;width:4003;height:2" coordorigin="7705,8239" coordsize="4003,2">
              <v:shape style="position:absolute;left:7705;top:8239;width:4003;height:2" coordorigin="7705,8239" coordsize="4003,0" path="m7705,8239l11708,8239e" filled="f" stroked="t" strokeweight=".718262pt" strokecolor="#575757">
                <v:path arrowok="t"/>
              </v:shape>
            </v:group>
            <v:group style="position:absolute;left:273;top:8489;width:1417;height:2" coordorigin="273,8489" coordsize="1417,2">
              <v:shape style="position:absolute;left:273;top:8489;width:1417;height:2" coordorigin="273,8489" coordsize="1417,0" path="m273,8489l1690,8489e" filled="f" stroked="t" strokeweight=".718262pt" strokecolor="#5B5B5B">
                <v:path arrowok="t"/>
              </v:shape>
            </v:group>
            <v:group style="position:absolute;left:1633;top:8489;width:1298;height:2" coordorigin="1633,8489" coordsize="1298,2">
              <v:shape style="position:absolute;left:1633;top:8489;width:1298;height:2" coordorigin="1633,8489" coordsize="1298,0" path="m1633,8489l2931,8489e" filled="f" stroked="t" strokeweight=".478842pt" strokecolor="#232323">
                <v:path arrowok="t"/>
              </v:shape>
            </v:group>
            <v:group style="position:absolute;left:2873;top:8489;width:417;height:2" coordorigin="2873,8489" coordsize="417,2">
              <v:shape style="position:absolute;left:2873;top:8489;width:417;height:2" coordorigin="2873,8489" coordsize="417,0" path="m2873,8489l3290,8489e" filled="f" stroked="t" strokeweight=".478842pt" strokecolor="#3B3B3B">
                <v:path arrowok="t"/>
              </v:shape>
            </v:group>
            <v:group style="position:absolute;left:3180;top:8486;width:986;height:2" coordorigin="3180,8486" coordsize="986,2">
              <v:shape style="position:absolute;left:3180;top:8486;width:986;height:2" coordorigin="3180,8486" coordsize="986,0" path="m3180,8486l4166,8486e" filled="f" stroked="t" strokeweight=".718262pt" strokecolor="#4F4F4F">
                <v:path arrowok="t"/>
              </v:shape>
            </v:group>
            <v:group style="position:absolute;left:4108;top:8484;width:1369;height:2" coordorigin="4108,8484" coordsize="1369,2">
              <v:shape style="position:absolute;left:4108;top:8484;width:1369;height:2" coordorigin="4108,8484" coordsize="1369,0" path="m4108,8484l5478,8484e" filled="f" stroked="t" strokeweight=".478842pt" strokecolor="#282828">
                <v:path arrowok="t"/>
              </v:shape>
            </v:group>
            <v:group style="position:absolute;left:5420;top:8486;width:3730;height:2" coordorigin="5420,8486" coordsize="3730,2">
              <v:shape style="position:absolute;left:5420;top:8486;width:3730;height:2" coordorigin="5420,8486" coordsize="3730,0" path="m5420,8486l9151,8486e" filled="f" stroked="t" strokeweight=".957683pt" strokecolor="#5B5B5B">
                <v:path arrowok="t"/>
              </v:shape>
            </v:group>
            <v:group style="position:absolute;left:9093;top:8484;width:354;height:2" coordorigin="9093,8484" coordsize="354,2">
              <v:shape style="position:absolute;left:9093;top:8484;width:354;height:2" coordorigin="9093,8484" coordsize="354,0" path="m9093,8484l9448,8484e" filled="f" stroked="t" strokeweight=".478842pt" strokecolor="#2F2F2F">
                <v:path arrowok="t"/>
              </v:shape>
            </v:group>
            <v:group style="position:absolute;left:9390;top:8484;width:857;height:2" coordorigin="9390,8484" coordsize="857,2">
              <v:shape style="position:absolute;left:9390;top:8484;width:857;height:2" coordorigin="9390,8484" coordsize="857,0" path="m9390,8484l10247,8484e" filled="f" stroked="t" strokeweight=".478842pt" strokecolor="#1C1C1C">
                <v:path arrowok="t"/>
              </v:shape>
            </v:group>
            <v:group style="position:absolute;left:10190;top:8482;width:1518;height:2" coordorigin="10190,8482" coordsize="1518,2">
              <v:shape style="position:absolute;left:10190;top:8482;width:1518;height:2" coordorigin="10190,8482" coordsize="1518,0" path="m10190,8482l11708,8482e" filled="f" stroked="t" strokeweight=".718262pt" strokecolor="#484848">
                <v:path arrowok="t"/>
              </v:shape>
            </v:group>
            <v:group style="position:absolute;left:283;top:9292;width:1408;height:2" coordorigin="283,9292" coordsize="1408,2">
              <v:shape style="position:absolute;left:283;top:9292;width:1408;height:2" coordorigin="283,9292" coordsize="1408,0" path="m283,9292l1690,9292e" filled="f" stroked="t" strokeweight=".957683pt" strokecolor="#676767">
                <v:path arrowok="t"/>
              </v:shape>
            </v:group>
            <v:group style="position:absolute;left:1633;top:9294;width:1657;height:2" coordorigin="1633,9294" coordsize="1657,2">
              <v:shape style="position:absolute;left:1633;top:9294;width:1657;height:2" coordorigin="1633,9294" coordsize="1657,0" path="m1633,9294l3290,9294e" filled="f" stroked="t" strokeweight=".478842pt" strokecolor="#343434">
                <v:path arrowok="t"/>
              </v:shape>
            </v:group>
            <v:group style="position:absolute;left:3232;top:9294;width:1695;height:2" coordorigin="3232,9294" coordsize="1695,2">
              <v:shape style="position:absolute;left:3232;top:9294;width:1695;height:2" coordorigin="3232,9294" coordsize="1695,0" path="m3232,9294l4927,9294e" filled="f" stroked="t" strokeweight=".718262pt" strokecolor="#4B4B4B">
                <v:path arrowok="t"/>
              </v:shape>
            </v:group>
            <v:group style="position:absolute;left:4769;top:9289;width:4678;height:2" coordorigin="4769,9289" coordsize="4678,2">
              <v:shape style="position:absolute;left:4769;top:9289;width:4678;height:2" coordorigin="4769,9289" coordsize="4678,0" path="m4769,9289l9448,9289e" filled="f" stroked="t" strokeweight=".957683pt" strokecolor="#606060">
                <v:path arrowok="t"/>
              </v:shape>
            </v:group>
            <v:group style="position:absolute;left:9390;top:9289;width:857;height:2" coordorigin="9390,9289" coordsize="857,2">
              <v:shape style="position:absolute;left:9390;top:9289;width:857;height:2" coordorigin="9390,9289" coordsize="857,0" path="m9390,9289l10247,9289e" filled="f" stroked="t" strokeweight=".478842pt" strokecolor="#2B2B2B">
                <v:path arrowok="t"/>
              </v:shape>
            </v:group>
            <v:group style="position:absolute;left:10190;top:9287;width:1523;height:2" coordorigin="10190,9287" coordsize="1523,2">
              <v:shape style="position:absolute;left:10190;top:9287;width:1523;height:2" coordorigin="10190,9287" coordsize="1523,0" path="m10190,9287l11712,9287e" filled="f" stroked="t" strokeweight=".478842pt" strokecolor="#4B4B4B">
                <v:path arrowok="t"/>
              </v:shape>
            </v:group>
            <v:group style="position:absolute;left:294;top:9246;width:2;height:5503" coordorigin="294,9246" coordsize="2,5503">
              <v:shape style="position:absolute;left:294;top:9246;width:2;height:5503" coordorigin="294,9246" coordsize="0,5503" path="m294,14749l294,9246e" filled="f" stroked="t" strokeweight=".478842pt" strokecolor="#484848">
                <v:path arrowok="t"/>
              </v:shape>
            </v:group>
            <v:group style="position:absolute;left:292;top:9519;width:2;height:292" coordorigin="292,9519" coordsize="2,292">
              <v:shape style="position:absolute;left:292;top:9519;width:2;height:292" coordorigin="292,9519" coordsize="0,292" path="m292,9812l292,9519e" filled="f" stroked="t" strokeweight=".478842pt" strokecolor="#1F1F1F">
                <v:path arrowok="t"/>
              </v:shape>
            </v:group>
            <v:group style="position:absolute;left:287;top:10135;width:1647;height:2" coordorigin="287,10135" coordsize="1647,2">
              <v:shape style="position:absolute;left:287;top:10135;width:1647;height:2" coordorigin="287,10135" coordsize="1647,0" path="m287,10135l1935,10135e" filled="f" stroked="t" strokeweight=".957683pt" strokecolor="#707070">
                <v:path arrowok="t"/>
              </v:shape>
            </v:group>
            <v:group style="position:absolute;left:1853;top:10135;width:4377;height:2" coordorigin="1853,10135" coordsize="4377,2">
              <v:shape style="position:absolute;left:1853;top:10135;width:4377;height:2" coordorigin="1853,10135" coordsize="4377,0" path="m1853,10135l6230,10135e" filled="f" stroked="t" strokeweight=".478842pt" strokecolor="#484848">
                <v:path arrowok="t"/>
              </v:shape>
            </v:group>
            <v:group style="position:absolute;left:6053;top:10130;width:4195;height:2" coordorigin="6053,10130" coordsize="4195,2">
              <v:shape style="position:absolute;left:6053;top:10130;width:4195;height:2" coordorigin="6053,10130" coordsize="4195,0" path="m6053,10130l10247,10130e" filled="f" stroked="t" strokeweight=".957683pt" strokecolor="#646464">
                <v:path arrowok="t"/>
              </v:shape>
            </v:group>
            <v:group style="position:absolute;left:10190;top:10130;width:1523;height:2" coordorigin="10190,10130" coordsize="1523,2">
              <v:shape style="position:absolute;left:10190;top:10130;width:1523;height:2" coordorigin="10190,10130" coordsize="1523,0" path="m10190,10130l11712,10130e" filled="f" stroked="t" strokeweight=".478842pt" strokecolor="#4F4F4F">
                <v:path arrowok="t"/>
              </v:shape>
            </v:group>
            <v:group style="position:absolute;left:287;top:10380;width:1403;height:2" coordorigin="287,10380" coordsize="1403,2">
              <v:shape style="position:absolute;left:287;top:10380;width:1403;height:2" coordorigin="287,10380" coordsize="1403,0" path="m287,10380l1690,10380e" filled="f" stroked="t" strokeweight=".718262pt" strokecolor="#575757">
                <v:path arrowok="t"/>
              </v:shape>
            </v:group>
            <v:group style="position:absolute;left:1633;top:10377;width:1657;height:2" coordorigin="1633,10377" coordsize="1657,2">
              <v:shape style="position:absolute;left:1633;top:10377;width:1657;height:2" coordorigin="1633,10377" coordsize="1657,0" path="m1633,10377l3290,10377e" filled="f" stroked="t" strokeweight=".478842pt" strokecolor="#2F2F2F">
                <v:path arrowok="t"/>
              </v:shape>
            </v:group>
            <v:group style="position:absolute;left:3232;top:10375;width:1101;height:2" coordorigin="3232,10375" coordsize="1101,2">
              <v:shape style="position:absolute;left:3232;top:10375;width:1101;height:2" coordorigin="3232,10375" coordsize="1101,0" path="m3232,10375l4334,10375e" filled="f" stroked="t" strokeweight=".718262pt" strokecolor="#4F4F4F">
                <v:path arrowok="t"/>
              </v:shape>
            </v:group>
            <v:group style="position:absolute;left:4276;top:10372;width:1202;height:2" coordorigin="4276,10372" coordsize="1202,2">
              <v:shape style="position:absolute;left:4276;top:10372;width:1202;height:2" coordorigin="4276,10372" coordsize="1202,0" path="m4276,10372l5478,10372e" filled="f" stroked="t" strokeweight=".478842pt" strokecolor="#383838">
                <v:path arrowok="t"/>
              </v:shape>
            </v:group>
            <v:group style="position:absolute;left:5420;top:10372;width:4118;height:2" coordorigin="5420,10372" coordsize="4118,2">
              <v:shape style="position:absolute;left:5420;top:10372;width:4118;height:2" coordorigin="5420,10372" coordsize="4118,0" path="m5420,10372l9539,10372e" filled="f" stroked="t" strokeweight=".957683pt" strokecolor="#676767">
                <v:path arrowok="t"/>
              </v:shape>
            </v:group>
            <v:group style="position:absolute;left:9390;top:10370;width:2322;height:2" coordorigin="9390,10370" coordsize="2322,2">
              <v:shape style="position:absolute;left:9390;top:10370;width:2322;height:2" coordorigin="9390,10370" coordsize="2322,0" path="m9390,10370l11712,10370e" filled="f" stroked="t" strokeweight=".478842pt" strokecolor="#545454">
                <v:path arrowok="t"/>
              </v:shape>
            </v:group>
            <v:group style="position:absolute;left:11708;top:10090;width:2;height:336" coordorigin="11708,10090" coordsize="2,336">
              <v:shape style="position:absolute;left:11708;top:10090;width:2;height:336" coordorigin="11708,10090" coordsize="0,336" path="m11708,10425l11708,10090e" filled="f" stroked="t" strokeweight=".478842pt" strokecolor="#747474">
                <v:path arrowok="t"/>
              </v:shape>
            </v:group>
            <v:group style="position:absolute;left:287;top:10619;width:2054;height:2" coordorigin="287,10619" coordsize="2054,2">
              <v:shape style="position:absolute;left:287;top:10619;width:2054;height:2" coordorigin="287,10619" coordsize="2054,0" path="m287,10619l2342,10619e" filled="f" stroked="t" strokeweight=".478842pt" strokecolor="#4B4B4B">
                <v:path arrowok="t"/>
              </v:shape>
            </v:group>
            <v:group style="position:absolute;left:2279;top:10617;width:1010;height:2" coordorigin="2279,10617" coordsize="1010,2">
              <v:shape style="position:absolute;left:2279;top:10617;width:1010;height:2" coordorigin="2279,10617" coordsize="1010,0" path="m2279,10617l3290,10617e" filled="f" stroked="t" strokeweight=".478842pt" strokecolor="#2F2F2F">
                <v:path arrowok="t"/>
              </v:shape>
            </v:group>
            <v:group style="position:absolute;left:3232;top:10617;width:2006;height:2" coordorigin="3232,10617" coordsize="2006,2">
              <v:shape style="position:absolute;left:3232;top:10617;width:2006;height:2" coordorigin="3232,10617" coordsize="2006,0" path="m3232,10617l5239,10617e" filled="f" stroked="t" strokeweight=".718262pt" strokecolor="#575757">
                <v:path arrowok="t"/>
              </v:shape>
            </v:group>
            <v:group style="position:absolute;left:5181;top:10612;width:297;height:2" coordorigin="5181,10612" coordsize="297,2">
              <v:shape style="position:absolute;left:5181;top:10612;width:297;height:2" coordorigin="5181,10612" coordsize="297,0" path="m5181,10612l5478,10612e" filled="f" stroked="t" strokeweight=".478842pt" strokecolor="#3F3F3F">
                <v:path arrowok="t"/>
              </v:shape>
            </v:group>
            <v:group style="position:absolute;left:5382;top:10612;width:4865;height:2" coordorigin="5382,10612" coordsize="4865,2">
              <v:shape style="position:absolute;left:5382;top:10612;width:4865;height:2" coordorigin="5382,10612" coordsize="4865,0" path="m5382,10612l10247,10612e" filled="f" stroked="t" strokeweight=".957683pt" strokecolor="#646464">
                <v:path arrowok="t"/>
              </v:shape>
            </v:group>
            <v:group style="position:absolute;left:9979;top:10610;width:1738;height:2" coordorigin="9979,10610" coordsize="1738,2">
              <v:shape style="position:absolute;left:9979;top:10610;width:1738;height:2" coordorigin="9979,10610" coordsize="1738,0" path="m9979,10610l11717,10610e" filled="f" stroked="t" strokeweight=".718262pt" strokecolor="#4F4F4F">
                <v:path arrowok="t"/>
              </v:shape>
            </v:group>
            <v:group style="position:absolute;left:11712;top:7281;width:2;height:6758" coordorigin="11712,7281" coordsize="2,6758">
              <v:shape style="position:absolute;left:11712;top:7281;width:2;height:6758" coordorigin="11712,7281" coordsize="0,6758" path="m11712,14039l11712,7281e" filled="f" stroked="t" strokeweight=".478842pt" strokecolor="#878787">
                <v:path arrowok="t"/>
              </v:shape>
            </v:group>
            <v:group style="position:absolute;left:287;top:11099;width:1403;height:2" coordorigin="287,11099" coordsize="1403,2">
              <v:shape style="position:absolute;left:287;top:11099;width:1403;height:2" coordorigin="287,11099" coordsize="1403,0" path="m287,11099l1690,11099e" filled="f" stroked="t" strokeweight=".478842pt" strokecolor="#4B4B4B">
                <v:path arrowok="t"/>
              </v:shape>
            </v:group>
            <v:group style="position:absolute;left:1633;top:11096;width:709;height:2" coordorigin="1633,11096" coordsize="709,2">
              <v:shape style="position:absolute;left:1633;top:11096;width:709;height:2" coordorigin="1633,11096" coordsize="709,0" path="m1633,11096l2342,11096e" filled="f" stroked="t" strokeweight=".478842pt" strokecolor="#2F2F2F">
                <v:path arrowok="t"/>
              </v:shape>
            </v:group>
            <v:group style="position:absolute;left:3371;top:11094;width:555;height:2" coordorigin="3371,11094" coordsize="555,2">
              <v:shape style="position:absolute;left:3371;top:11094;width:555;height:2" coordorigin="3371,11094" coordsize="555,0" path="m3371,11094l3927,11094e" filled="f" stroked="t" strokeweight=".718262pt" strokecolor="#545454">
                <v:path arrowok="t"/>
              </v:shape>
            </v:group>
            <v:group style="position:absolute;left:2279;top:11091;width:4487;height:2" coordorigin="2279,11091" coordsize="4487,2">
              <v:shape style="position:absolute;left:2279;top:11091;width:4487;height:2" coordorigin="2279,11091" coordsize="4487,0" path="m2279,11091l6766,11091e" filled="f" stroked="t" strokeweight=".478842pt" strokecolor="#3B3B3B">
                <v:path arrowok="t"/>
              </v:shape>
            </v:group>
            <v:group style="position:absolute;left:6709;top:11087;width:694;height:2" coordorigin="6709,11087" coordsize="694,2">
              <v:shape style="position:absolute;left:6709;top:11087;width:694;height:2" coordorigin="6709,11087" coordsize="694,0" path="m6709,11087l7403,11087e" filled="f" stroked="t" strokeweight=".478842pt" strokecolor="#383838">
                <v:path arrowok="t"/>
              </v:shape>
            </v:group>
            <v:group style="position:absolute;left:7312;top:11089;width:2935;height:2" coordorigin="7312,11089" coordsize="2935,2">
              <v:shape style="position:absolute;left:7312;top:11089;width:2935;height:2" coordorigin="7312,11089" coordsize="2935,0" path="m7312,11089l10247,11089e" filled="f" stroked="t" strokeweight=".957683pt" strokecolor="#646464">
                <v:path arrowok="t"/>
              </v:shape>
            </v:group>
            <v:group style="position:absolute;left:10190;top:11089;width:1528;height:2" coordorigin="10190,11089" coordsize="1528,2">
              <v:shape style="position:absolute;left:10190;top:11089;width:1528;height:2" coordorigin="10190,11089" coordsize="1528,0" path="m10190,11089l11717,11089e" filled="f" stroked="t" strokeweight=".718262pt" strokecolor="#4B4B4B">
                <v:path arrowok="t"/>
              </v:shape>
            </v:group>
            <v:group style="position:absolute;left:287;top:11338;width:1403;height:2" coordorigin="287,11338" coordsize="1403,2">
              <v:shape style="position:absolute;left:287;top:11338;width:1403;height:2" coordorigin="287,11338" coordsize="1403,0" path="m287,11338l1690,11338e" filled="f" stroked="t" strokeweight=".478842pt" strokecolor="#444444">
                <v:path arrowok="t"/>
              </v:shape>
            </v:group>
            <v:group style="position:absolute;left:1633;top:11336;width:1298;height:2" coordorigin="1633,11336" coordsize="1298,2">
              <v:shape style="position:absolute;left:1633;top:11336;width:1298;height:2" coordorigin="1633,11336" coordsize="1298,0" path="m1633,11336l2931,11336e" filled="f" stroked="t" strokeweight=".478842pt" strokecolor="#282828">
                <v:path arrowok="t"/>
              </v:shape>
            </v:group>
            <v:group style="position:absolute;left:2337;top:11063;width:2;height:1026" coordorigin="2337,11063" coordsize="2,1026">
              <v:shape style="position:absolute;left:2337;top:11063;width:2;height:1026" coordorigin="2337,11063" coordsize="0,1026" path="m2337,12088l2337,11063e" filled="f" stroked="t" strokeweight=".478842pt" strokecolor="#545454">
                <v:path arrowok="t"/>
              </v:shape>
            </v:group>
            <v:group style="position:absolute;left:2873;top:11333;width:1460;height:2" coordorigin="2873,11333" coordsize="1460,2">
              <v:shape style="position:absolute;left:2873;top:11333;width:1460;height:2" coordorigin="2873,11333" coordsize="1460,0" path="m2873,11333l4334,11333e" filled="f" stroked="t" strokeweight=".478842pt" strokecolor="#3F3F3F">
                <v:path arrowok="t"/>
              </v:shape>
            </v:group>
            <v:group style="position:absolute;left:4276;top:11331;width:1202;height:2" coordorigin="4276,11331" coordsize="1202,2">
              <v:shape style="position:absolute;left:4276;top:11331;width:1202;height:2" coordorigin="4276,11331" coordsize="1202,0" path="m4276,11331l5478,11331e" filled="f" stroked="t" strokeweight=".478842pt" strokecolor="#2B2B2B">
                <v:path arrowok="t"/>
              </v:shape>
            </v:group>
            <v:group style="position:absolute;left:5420;top:11329;width:1982;height:2" coordorigin="5420,11329" coordsize="1982,2">
              <v:shape style="position:absolute;left:5420;top:11329;width:1982;height:2" coordorigin="5420,11329" coordsize="1982,0" path="m5420,11329l7403,11329e" filled="f" stroked="t" strokeweight=".478842pt" strokecolor="#3F3F3F">
                <v:path arrowok="t"/>
              </v:shape>
            </v:group>
            <v:group style="position:absolute;left:7345;top:11326;width:972;height:2" coordorigin="7345,11326" coordsize="972,2">
              <v:shape style="position:absolute;left:7345;top:11326;width:972;height:2" coordorigin="7345,11326" coordsize="972,0" path="m7345,11326l8317,11326e" filled="f" stroked="t" strokeweight=".478842pt" strokecolor="#282828">
                <v:path arrowok="t"/>
              </v:shape>
            </v:group>
            <v:group style="position:absolute;left:8260;top:11326;width:3457;height:2" coordorigin="8260,11326" coordsize="3457,2">
              <v:shape style="position:absolute;left:8260;top:11326;width:3457;height:2" coordorigin="8260,11326" coordsize="3457,0" path="m8260,11326l11717,11326e" filled="f" stroked="t" strokeweight=".957683pt" strokecolor="#606060">
                <v:path arrowok="t"/>
              </v:shape>
            </v:group>
            <v:group style="position:absolute;left:292;top:11580;width:733;height:2" coordorigin="292,11580" coordsize="733,2">
              <v:shape style="position:absolute;left:292;top:11580;width:733;height:2" coordorigin="292,11580" coordsize="733,0" path="m292,11580l1025,11580e" filled="f" stroked="t" strokeweight=".478842pt" strokecolor="#484848">
                <v:path arrowok="t"/>
              </v:shape>
            </v:group>
            <v:group style="position:absolute;left:991;top:11336;width:2;height:240" coordorigin="991,11336" coordsize="2,240">
              <v:shape style="position:absolute;left:991;top:11336;width:2;height:240" coordorigin="991,11336" coordsize="0,240" path="m991,11575l991,11336e" filled="f" stroked="t" strokeweight=".239421pt" strokecolor="#4F4F4F">
                <v:path arrowok="t"/>
              </v:shape>
            </v:group>
            <v:group style="position:absolute;left:862;top:11580;width:1480;height:2" coordorigin="862,11580" coordsize="1480,2">
              <v:shape style="position:absolute;left:862;top:11580;width:1480;height:2" coordorigin="862,11580" coordsize="1480,0" path="m862,11580l2342,11580e" filled="f" stroked="t" strokeweight=".957683pt" strokecolor="#575757">
                <v:path arrowok="t"/>
              </v:shape>
            </v:group>
            <v:group style="position:absolute;left:1674;top:11331;width:2;height:2876" coordorigin="1674,11331" coordsize="2,2876">
              <v:shape style="position:absolute;left:1674;top:11331;width:2;height:2876" coordorigin="1674,11331" coordsize="0,2876" path="m1674,14207l1674,11331e" filled="f" stroked="t" strokeweight=".957683pt" strokecolor="#575757">
                <v:path arrowok="t"/>
              </v:shape>
            </v:group>
            <v:group style="position:absolute;left:7379;top:11321;width:2;height:1352" coordorigin="7379,11321" coordsize="2,1352">
              <v:shape style="position:absolute;left:7379;top:11321;width:2;height:1352" coordorigin="7379,11321" coordsize="0,1352" path="m7379,12673l7379,11321e" filled="f" stroked="t" strokeweight=".957683pt" strokecolor="#676767">
                <v:path arrowok="t"/>
              </v:shape>
            </v:group>
            <v:group style="position:absolute;left:1709;top:11573;width:10008;height:2" coordorigin="1709,11573" coordsize="10008,2">
              <v:shape style="position:absolute;left:1709;top:11573;width:10008;height:2" coordorigin="1709,11573" coordsize="10008,0" path="m1709,11573l11717,11573e" filled="f" stroked="t" strokeweight=".957683pt" strokecolor="#5B5B5B">
                <v:path arrowok="t"/>
              </v:shape>
            </v:group>
            <v:group style="position:absolute;left:991;top:11561;width:2;height:498" coordorigin="991,11561" coordsize="2,498">
              <v:shape style="position:absolute;left:991;top:11561;width:2;height:498" coordorigin="991,11561" coordsize="0,498" path="m991,12060l991,11561e" filled="f" stroked="t" strokeweight=".239421pt" strokecolor="#777777">
                <v:path arrowok="t"/>
              </v:shape>
            </v:group>
            <v:group style="position:absolute;left:991;top:12060;width:2;height:1524" coordorigin="991,12060" coordsize="2,1524">
              <v:shape style="position:absolute;left:991;top:12060;width:2;height:1524" coordorigin="991,12060" coordsize="0,1524" path="m991,13584l991,12060e" filled="f" stroked="t" strokeweight=".239421pt" strokecolor="#000000">
                <v:path arrowok="t"/>
              </v:shape>
            </v:group>
            <v:group style="position:absolute;left:2308;top:12060;width:2;height:1524" coordorigin="2308,12060" coordsize="2,1524">
              <v:shape style="position:absolute;left:2308;top:12060;width:2;height:1524" coordorigin="2308,12060" coordsize="0,1524" path="m2308,13584l2308,12060e" filled="f" stroked="t" strokeweight=".239421pt" strokecolor="#000000">
                <v:path arrowok="t"/>
              </v:shape>
            </v:group>
            <v:group style="position:absolute;left:304;top:12261;width:2;height:4103" coordorigin="304,12261" coordsize="2,4103">
              <v:shape style="position:absolute;left:304;top:12261;width:2;height:4103" coordorigin="304,12261" coordsize="0,4103" path="m304,16364l304,12261e" filled="f" stroked="t" strokeweight=".718262pt" strokecolor="#545454">
                <v:path arrowok="t"/>
              </v:shape>
            </v:group>
            <v:group style="position:absolute;left:7386;top:12616;width:2;height:2540" coordorigin="7386,12616" coordsize="2,2540">
              <v:shape style="position:absolute;left:7386;top:12616;width:2;height:2540" coordorigin="7386,12616" coordsize="0,2540" path="m7386,15156l7386,12616e" filled="f" stroked="t" strokeweight=".478842pt" strokecolor="#4F4F4F">
                <v:path arrowok="t"/>
              </v:shape>
            </v:group>
            <v:group style="position:absolute;left:278;top:13579;width:484;height:2" coordorigin="278,13579" coordsize="484,2">
              <v:shape style="position:absolute;left:278;top:13579;width:484;height:2" coordorigin="278,13579" coordsize="484,0" path="m278,13579l761,13579e" filled="f" stroked="t" strokeweight=".239421pt" strokecolor="#6B6B6B">
                <v:path arrowok="t"/>
              </v:shape>
            </v:group>
            <v:group style="position:absolute;left:761;top:13579;width:235;height:2" coordorigin="761,13579" coordsize="235,2">
              <v:shape style="position:absolute;left:761;top:13579;width:235;height:2" coordorigin="761,13579" coordsize="235,0" path="m761,13579l996,13579e" filled="f" stroked="t" strokeweight=".239421pt" strokecolor="#000000">
                <v:path arrowok="t"/>
              </v:shape>
            </v:group>
            <v:group style="position:absolute;left:991;top:13579;width:891;height:2" coordorigin="991,13579" coordsize="891,2">
              <v:shape style="position:absolute;left:991;top:13579;width:891;height:2" coordorigin="991,13579" coordsize="891,0" path="m991,13579l1882,13579e" filled="f" stroked="t" strokeweight=".239421pt" strokecolor="#606060">
                <v:path arrowok="t"/>
              </v:shape>
            </v:group>
            <v:group style="position:absolute;left:1882;top:13579;width:431;height:2" coordorigin="1882,13579" coordsize="431,2">
              <v:shape style="position:absolute;left:1882;top:13579;width:431;height:2" coordorigin="1882,13579" coordsize="431,0" path="m1882,13579l2313,13579e" filled="f" stroked="t" strokeweight=".239421pt" strokecolor="#000000">
                <v:path arrowok="t"/>
              </v:shape>
            </v:group>
            <v:group style="position:absolute;left:991;top:13579;width:2;height:206" coordorigin="991,13579" coordsize="2,206">
              <v:shape style="position:absolute;left:991;top:13579;width:2;height:206" coordorigin="991,13579" coordsize="0,206" path="m991,13785l991,13579e" filled="f" stroked="t" strokeweight=".239421pt" strokecolor="#777777">
                <v:path arrowok="t"/>
              </v:shape>
            </v:group>
            <v:group style="position:absolute;left:2308;top:13579;width:2;height:206" coordorigin="2308,13579" coordsize="2,206">
              <v:shape style="position:absolute;left:2308;top:13579;width:2;height:206" coordorigin="2308,13579" coordsize="0,206" path="m2308,13785l2308,13579e" filled="f" stroked="t" strokeweight=".239421pt" strokecolor="#606060">
                <v:path arrowok="t"/>
              </v:shape>
            </v:group>
            <v:group style="position:absolute;left:991;top:13785;width:2;height:2555" coordorigin="991,13785" coordsize="2,2555">
              <v:shape style="position:absolute;left:991;top:13785;width:2;height:2555" coordorigin="991,13785" coordsize="0,2555" path="m991,16340l991,13785e" filled="f" stroked="t" strokeweight=".239421pt" strokecolor="#000000">
                <v:path arrowok="t"/>
              </v:shape>
            </v:group>
            <v:group style="position:absolute;left:2308;top:13785;width:2;height:1342" coordorigin="2308,13785" coordsize="2,1342">
              <v:shape style="position:absolute;left:2308;top:13785;width:2;height:1342" coordorigin="2308,13785" coordsize="0,1342" path="m2308,15127l2308,13785e" filled="f" stroked="t" strokeweight=".239421pt" strokecolor="#000000">
                <v:path arrowok="t"/>
              </v:shape>
            </v:group>
            <v:group style="position:absolute;left:1678;top:13881;width:2;height:388" coordorigin="1678,13881" coordsize="2,388">
              <v:shape style="position:absolute;left:1678;top:13881;width:2;height:388" coordorigin="1678,13881" coordsize="0,388" path="m1678,14269l1678,13881e" filled="f" stroked="t" strokeweight=".718262pt" strokecolor="#444444">
                <v:path arrowok="t"/>
              </v:shape>
            </v:group>
            <v:group style="position:absolute;left:11717;top:13982;width:2;height:2358" coordorigin="11717,13982" coordsize="2,2358">
              <v:shape style="position:absolute;left:11717;top:13982;width:2;height:2358" coordorigin="11717,13982" coordsize="0,2358" path="m11717,16340l11717,13982e" filled="f" stroked="t" strokeweight=".478842pt" strokecolor="#979797">
                <v:path arrowok="t"/>
              </v:shape>
            </v:group>
            <v:group style="position:absolute;left:1681;top:14212;width:2;height:944" coordorigin="1681,14212" coordsize="2,944">
              <v:shape style="position:absolute;left:1681;top:14212;width:2;height:944" coordorigin="1681,14212" coordsize="0,944" path="m1681,15156l1681,14212e" filled="f" stroked="t" strokeweight=".478842pt" strokecolor="#282828">
                <v:path arrowok="t"/>
              </v:shape>
            </v:group>
            <v:group style="position:absolute;left:311;top:14643;width:2;height:1721" coordorigin="311,14643" coordsize="2,1721">
              <v:shape style="position:absolute;left:311;top:14643;width:2;height:1721" coordorigin="311,14643" coordsize="0,1721" path="m311,16364l311,14643e" filled="f" stroked="t" strokeweight=".478842pt" strokecolor="#383838">
                <v:path arrowok="t"/>
              </v:shape>
            </v:group>
            <v:group style="position:absolute;left:962;top:16345;width:7580;height:2" coordorigin="962,16345" coordsize="7580,2">
              <v:shape style="position:absolute;left:962;top:16345;width:7580;height:2" coordorigin="962,16345" coordsize="7580,0" path="m962,16345l8543,16345e" filled="f" stroked="t" strokeweight=".957683pt" strokecolor="#777777">
                <v:path arrowok="t"/>
              </v:shape>
            </v:group>
            <v:group style="position:absolute;left:311;top:16357;width:713;height:2" coordorigin="311,16357" coordsize="713,2">
              <v:shape style="position:absolute;left:311;top:16357;width:713;height:2" coordorigin="311,16357" coordsize="713,0" path="m311,16357l1025,16357e" filled="f" stroked="t" strokeweight=".718262pt" strokecolor="#747474">
                <v:path arrowok="t"/>
              </v:shape>
            </v:group>
            <v:group style="position:absolute;left:1681;top:15098;width:2;height:1261" coordorigin="1681,15098" coordsize="2,1261">
              <v:shape style="position:absolute;left:1681;top:15098;width:2;height:1261" coordorigin="1681,15098" coordsize="0,1261" path="m1681,16359l1681,15098e" filled="f" stroked="t" strokeweight=".478842pt" strokecolor="#3F3F3F">
                <v:path arrowok="t"/>
              </v:shape>
            </v:group>
            <v:group style="position:absolute;left:2308;top:15127;width:2;height:1213" coordorigin="2308,15127" coordsize="2,1213">
              <v:shape style="position:absolute;left:2308;top:15127;width:2;height:1213" coordorigin="2308,15127" coordsize="0,1213" path="m2308,16340l2308,15127e" filled="f" stroked="t" strokeweight=".239421pt" strokecolor="#7C7C7C">
                <v:path arrowok="t"/>
              </v:shape>
            </v:group>
            <v:group style="position:absolute;left:7391;top:15041;width:2;height:1309" coordorigin="7391,15041" coordsize="2,1309">
              <v:shape style="position:absolute;left:7391;top:15041;width:2;height:1309" coordorigin="7391,15041" coordsize="0,1309" path="m7391,16349l7391,15041e" filled="f" stroked="t" strokeweight=".718262pt" strokecolor="#6B6B6B">
                <v:path arrowok="t"/>
              </v:shape>
            </v:group>
            <v:group style="position:absolute;left:8260;top:16340;width:3467;height:2" coordorigin="8260,16340" coordsize="3467,2">
              <v:shape style="position:absolute;left:8260;top:16340;width:3467;height:2" coordorigin="8260,16340" coordsize="3467,0" path="m8260,16340l11727,16340e" filled="f" stroked="t" strokeweight=".478842pt" strokecolor="#646464">
                <v:path arrowok="t"/>
              </v:shape>
            </v:group>
            <v:group style="position:absolute;left:8595;top:16340;width:1652;height:2" coordorigin="8595,16340" coordsize="1652,2">
              <v:shape style="position:absolute;left:8595;top:16340;width:1652;height:2" coordorigin="8595,16340" coordsize="1652,0" path="m8595,16340l10247,16340e" filled="f" stroked="t" strokeweight=".478842pt" strokecolor="#4F4F4F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7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006" w:right="-20"/>
        <w:jc w:val="left"/>
        <w:tabs>
          <w:tab w:pos="1480" w:val="left"/>
        </w:tabs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6"/>
          <w:szCs w:val="36"/>
          <w:color w:val="3D499C"/>
          <w:spacing w:val="0"/>
          <w:w w:val="51"/>
        </w:rPr>
        <w:t>..</w:t>
      </w:r>
      <w:r>
        <w:rPr>
          <w:rFonts w:ascii="Times New Roman" w:hAnsi="Times New Roman" w:cs="Times New Roman" w:eastAsia="Times New Roman"/>
          <w:sz w:val="36"/>
          <w:szCs w:val="36"/>
          <w:color w:val="3D499C"/>
          <w:spacing w:val="-44"/>
          <w:w w:val="51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3D499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6"/>
          <w:szCs w:val="36"/>
          <w:color w:val="3D499C"/>
          <w:spacing w:val="0"/>
          <w:w w:val="100"/>
        </w:rPr>
      </w:r>
      <w:r>
        <w:rPr>
          <w:rFonts w:ascii="Arial" w:hAnsi="Arial" w:cs="Arial" w:eastAsia="Arial"/>
          <w:sz w:val="28"/>
          <w:szCs w:val="28"/>
          <w:color w:val="3D499C"/>
          <w:spacing w:val="0"/>
          <w:w w:val="51"/>
        </w:rPr>
        <w:t>....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462" w:lineRule="exact"/>
        <w:ind w:left="24" w:right="-104"/>
        <w:jc w:val="left"/>
        <w:tabs>
          <w:tab w:pos="760" w:val="left"/>
          <w:tab w:pos="1620" w:val="left"/>
        </w:tabs>
        <w:rPr>
          <w:rFonts w:ascii="Courier New" w:hAnsi="Courier New" w:cs="Courier New" w:eastAsia="Courier New"/>
          <w:sz w:val="39"/>
          <w:szCs w:val="3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505050"/>
          <w:spacing w:val="0"/>
          <w:w w:val="100"/>
          <w:position w:val="-3"/>
        </w:rPr>
        <w:t>A.</w:t>
      </w:r>
      <w:r>
        <w:rPr>
          <w:rFonts w:ascii="Times New Roman" w:hAnsi="Times New Roman" w:cs="Times New Roman" w:eastAsia="Times New Roman"/>
          <w:sz w:val="29"/>
          <w:szCs w:val="29"/>
          <w:color w:val="505050"/>
          <w:spacing w:val="-6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0505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505050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9"/>
          <w:szCs w:val="29"/>
          <w:color w:val="505050"/>
          <w:spacing w:val="0"/>
          <w:w w:val="100"/>
          <w:b/>
          <w:bCs/>
          <w:position w:val="1"/>
        </w:rPr>
        <w:t>ımro</w:t>
      </w:r>
      <w:r>
        <w:rPr>
          <w:rFonts w:ascii="Times New Roman" w:hAnsi="Times New Roman" w:cs="Times New Roman" w:eastAsia="Times New Roman"/>
          <w:sz w:val="29"/>
          <w:szCs w:val="29"/>
          <w:color w:val="505050"/>
          <w:spacing w:val="-13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05050"/>
          <w:spacing w:val="0"/>
          <w:w w:val="100"/>
          <w:b/>
          <w:bCs/>
          <w:position w:val="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505050"/>
          <w:spacing w:val="0"/>
          <w:w w:val="100"/>
          <w:b/>
          <w:bCs/>
          <w:position w:val="1"/>
        </w:rPr>
      </w:r>
      <w:r>
        <w:rPr>
          <w:rFonts w:ascii="Courier New" w:hAnsi="Courier New" w:cs="Courier New" w:eastAsia="Courier New"/>
          <w:sz w:val="39"/>
          <w:szCs w:val="39"/>
          <w:color w:val="333333"/>
          <w:spacing w:val="-41"/>
          <w:w w:val="100"/>
          <w:position w:val="5"/>
        </w:rPr>
        <w:t>S</w:t>
      </w:r>
      <w:r>
        <w:rPr>
          <w:rFonts w:ascii="Courier New" w:hAnsi="Courier New" w:cs="Courier New" w:eastAsia="Courier New"/>
          <w:sz w:val="39"/>
          <w:szCs w:val="39"/>
          <w:color w:val="505050"/>
          <w:spacing w:val="0"/>
          <w:w w:val="100"/>
          <w:position w:val="5"/>
        </w:rPr>
        <w:t>E</w:t>
      </w:r>
      <w:r>
        <w:rPr>
          <w:rFonts w:ascii="Courier New" w:hAnsi="Courier New" w:cs="Courier New" w:eastAsia="Courier New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right="-6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\tfaiye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Kuze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3D499C"/>
          <w:spacing w:val="0"/>
          <w:w w:val="260"/>
          <w:i/>
        </w:rPr>
        <w:t>_.....-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60" w:after="0" w:line="240" w:lineRule="auto"/>
        <w:ind w:left="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61.088348pt;margin-top:-3.947473pt;width:26.096862pt;height:3.233724pt;mso-position-horizontal-relative:page;mso-position-vertical-relative:paragraph;z-index:-17238" coordorigin="5222,-79" coordsize="522,65">
            <v:group style="position:absolute;left:5334;top:-62;width:393;height:2" coordorigin="5334,-62" coordsize="393,2">
              <v:shape style="position:absolute;left:5334;top:-62;width:393;height:2" coordorigin="5334,-62" coordsize="393,0" path="m5334,-62l5727,-62e" filled="f" stroked="t" strokeweight="1.675945pt" strokecolor="#4854A8">
                <v:path arrowok="t"/>
              </v:shape>
            </v:group>
            <v:group style="position:absolute;left:5239;top:-31;width:359;height:2" coordorigin="5239,-31" coordsize="359,2">
              <v:shape style="position:absolute;left:5239;top:-31;width:359;height:2" coordorigin="5239,-31" coordsize="359,0" path="m5239,-31l5598,-31e" filled="f" stroked="t" strokeweight="1.675945pt" strokecolor="#4B57A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</w:rPr>
        <w:t>AhmetREİS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53" w:lineRule="exact"/>
        <w:ind w:right="-20"/>
        <w:jc w:val="left"/>
        <w:tabs>
          <w:tab w:pos="500" w:val="left"/>
          <w:tab w:pos="110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959797"/>
          <w:spacing w:val="0"/>
          <w:w w:val="52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95979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959797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333333"/>
          <w:spacing w:val="0"/>
          <w:w w:val="52"/>
          <w:i/>
        </w:rPr>
        <w:t>ıl'!</w:t>
      </w:r>
      <w:r>
        <w:rPr>
          <w:rFonts w:ascii="Times New Roman" w:hAnsi="Times New Roman" w:cs="Times New Roman" w:eastAsia="Times New Roman"/>
          <w:sz w:val="15"/>
          <w:szCs w:val="15"/>
          <w:color w:val="333333"/>
          <w:spacing w:val="0"/>
          <w:w w:val="52"/>
          <w:i/>
        </w:rPr>
        <w:t>  </w:t>
      </w:r>
      <w:r>
        <w:rPr>
          <w:rFonts w:ascii="Times New Roman" w:hAnsi="Times New Roman" w:cs="Times New Roman" w:eastAsia="Times New Roman"/>
          <w:sz w:val="15"/>
          <w:szCs w:val="15"/>
          <w:color w:val="333333"/>
          <w:spacing w:val="16"/>
          <w:w w:val="52"/>
          <w:i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333333"/>
          <w:spacing w:val="0"/>
          <w:w w:val="82"/>
        </w:rPr>
        <w:t>i'o</w:t>
      </w:r>
      <w:r>
        <w:rPr>
          <w:rFonts w:ascii="Times New Roman" w:hAnsi="Times New Roman" w:cs="Times New Roman" w:eastAsia="Times New Roman"/>
          <w:sz w:val="11"/>
          <w:szCs w:val="11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333333"/>
          <w:spacing w:val="0"/>
          <w:w w:val="383"/>
        </w:rPr>
        <w:t>ı</w:t>
      </w:r>
      <w:r>
        <w:rPr>
          <w:rFonts w:ascii="Times New Roman" w:hAnsi="Times New Roman" w:cs="Times New Roman" w:eastAsia="Times New Roman"/>
          <w:sz w:val="15"/>
          <w:szCs w:val="15"/>
          <w:color w:val="333333"/>
          <w:spacing w:val="-109"/>
          <w:w w:val="38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E8080"/>
          <w:spacing w:val="-21"/>
          <w:w w:val="155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505050"/>
          <w:spacing w:val="-20"/>
          <w:w w:val="160"/>
        </w:rPr>
        <w:t>"</w:t>
      </w:r>
      <w:r>
        <w:rPr>
          <w:rFonts w:ascii="Times New Roman" w:hAnsi="Times New Roman" w:cs="Times New Roman" w:eastAsia="Times New Roman"/>
          <w:sz w:val="15"/>
          <w:szCs w:val="15"/>
          <w:color w:val="333333"/>
          <w:spacing w:val="0"/>
          <w:w w:val="385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60" w:right="100"/>
          <w:cols w:num="4" w:equalWidth="0">
            <w:col w:w="541" w:space="1971"/>
            <w:col w:w="2042" w:space="561"/>
            <w:col w:w="1028" w:space="2699"/>
            <w:col w:w="2818"/>
          </w:cols>
        </w:sectPr>
      </w:pPr>
      <w:rPr/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7" w:lineRule="auto"/>
        <w:ind w:left="3578" w:right="4417" w:firstLine="-1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0.309772pt;margin-top:-11.931591pt;width:35.272642pt;height:52pt;mso-position-horizontal-relative:page;mso-position-vertical-relative:paragraph;z-index:-17233" type="#_x0000_t202" filled="f" stroked="f">
            <v:textbox inset="0,0,0,0">
              <w:txbxContent>
                <w:p>
                  <w:pPr>
                    <w:spacing w:before="0" w:after="0" w:line="1040" w:lineRule="exact"/>
                    <w:ind w:right="-196"/>
                    <w:jc w:val="left"/>
                    <w:rPr>
                      <w:rFonts w:ascii="Arial" w:hAnsi="Arial" w:cs="Arial" w:eastAsia="Arial"/>
                      <w:sz w:val="104"/>
                      <w:szCs w:val="104"/>
                    </w:rPr>
                  </w:pPr>
                  <w:rPr/>
                  <w:r>
                    <w:rPr>
                      <w:rFonts w:ascii="Arial" w:hAnsi="Arial" w:cs="Arial" w:eastAsia="Arial"/>
                      <w:sz w:val="104"/>
                      <w:szCs w:val="104"/>
                      <w:color w:val="343434"/>
                      <w:spacing w:val="0"/>
                      <w:w w:val="122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104"/>
                      <w:szCs w:val="10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15"/>
        </w:rPr>
        <w:t>S</w:t>
      </w:r>
      <w:r>
        <w:rPr>
          <w:rFonts w:ascii="Arial" w:hAnsi="Arial" w:cs="Arial" w:eastAsia="Arial"/>
          <w:sz w:val="21"/>
          <w:szCs w:val="21"/>
          <w:color w:val="343434"/>
          <w:spacing w:val="10"/>
          <w:w w:val="229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1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74" w:lineRule="exact"/>
        <w:ind w:left="782" w:right="3730"/>
        <w:jc w:val="center"/>
        <w:tabs>
          <w:tab w:pos="3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43434"/>
          <w:spacing w:val="0"/>
          <w:w w:val="69"/>
          <w:position w:val="-3"/>
        </w:rPr>
        <w:t>I</w:t>
      </w:r>
      <w:r>
        <w:rPr>
          <w:rFonts w:ascii="Arial" w:hAnsi="Arial" w:cs="Arial" w:eastAsia="Arial"/>
          <w:sz w:val="18"/>
          <w:szCs w:val="18"/>
          <w:color w:val="343434"/>
          <w:spacing w:val="6"/>
          <w:w w:val="69"/>
          <w:position w:val="-3"/>
        </w:rPr>
        <w:t>Z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69"/>
          <w:position w:val="-3"/>
        </w:rPr>
        <w:t>MIR</w:t>
      </w:r>
      <w:r>
        <w:rPr>
          <w:rFonts w:ascii="Arial" w:hAnsi="Arial" w:cs="Arial" w:eastAsia="Arial"/>
          <w:sz w:val="18"/>
          <w:szCs w:val="18"/>
          <w:color w:val="343434"/>
          <w:spacing w:val="-30"/>
          <w:w w:val="69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14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14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14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580" w:right="5250"/>
        <w:jc w:val="center"/>
        <w:tabs>
          <w:tab w:pos="41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62"/>
        </w:rPr>
        <w:t>BÜYÜKŞEHIR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1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1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4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77" w:lineRule="exact"/>
        <w:ind w:left="654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43434"/>
          <w:spacing w:val="0"/>
          <w:w w:val="68"/>
        </w:rPr>
        <w:t>BELEDIYESI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92" w:after="0" w:line="240" w:lineRule="auto"/>
        <w:ind w:left="113" w:right="-20"/>
        <w:jc w:val="left"/>
        <w:tabs>
          <w:tab w:pos="1500" w:val="left"/>
          <w:tab w:pos="2960" w:val="left"/>
          <w:tab w:pos="536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75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6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20.05.2017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1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1"/>
        </w:rPr>
        <w:t>Id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No:30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:17:23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1"/>
          <w:position w:val="1"/>
        </w:rPr>
        <w:t>['el:l55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137" w:right="-20"/>
        <w:jc w:val="left"/>
        <w:tabs>
          <w:tab w:pos="1500" w:val="left"/>
          <w:tab w:pos="2960" w:val="left"/>
          <w:tab w:pos="4320" w:val="left"/>
          <w:tab w:pos="5360" w:val="left"/>
          <w:tab w:pos="1040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96"/>
        </w:rPr>
        <w:t>Kayı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20.05.2017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3295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İbrahim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AKGÜNDÜZ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343434"/>
          <w:spacing w:val="0"/>
          <w:w w:val="104"/>
          <w:position w:val="-5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Atatür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dağı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0" w:lineRule="exact"/>
        <w:ind w:left="132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Atatür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dağı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mevkiği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-1"/>
        </w:rPr>
        <w:t>Foça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7" w:lineRule="exact"/>
        <w:ind w:left="118" w:right="-20"/>
        <w:jc w:val="left"/>
        <w:tabs>
          <w:tab w:pos="1780" w:val="left"/>
          <w:tab w:pos="412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43434"/>
          <w:w w:val="53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2"/>
          <w:w w:val="5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Ağaç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4" w:after="0" w:line="170" w:lineRule="auto"/>
        <w:ind w:left="3454" w:right="3349" w:firstLine="-3312"/>
        <w:jc w:val="left"/>
        <w:tabs>
          <w:tab w:pos="344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8.864655pt;margin-top:14.910295pt;width:3.78936pt;height:24pt;mso-position-horizontal-relative:page;mso-position-vertical-relative:paragraph;z-index:-17232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B1B1B1"/>
                      <w:spacing w:val="0"/>
                      <w:w w:val="56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5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5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88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9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0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4"/>
          <w:position w:val="0"/>
        </w:rPr>
        <w:t>At</w:t>
      </w:r>
      <w:r>
        <w:rPr>
          <w:rFonts w:ascii="Arial" w:hAnsi="Arial" w:cs="Arial" w:eastAsia="Arial"/>
          <w:sz w:val="17"/>
          <w:szCs w:val="17"/>
          <w:color w:val="343434"/>
          <w:spacing w:val="1"/>
          <w:w w:val="104"/>
          <w:position w:val="0"/>
        </w:rPr>
        <w:t>ı</w:t>
      </w:r>
      <w:r>
        <w:rPr>
          <w:rFonts w:ascii="Arial" w:hAnsi="Arial" w:cs="Arial" w:eastAsia="Arial"/>
          <w:sz w:val="17"/>
          <w:szCs w:val="17"/>
          <w:color w:val="4F4F4F"/>
          <w:spacing w:val="0"/>
          <w:w w:val="77"/>
          <w:position w:val="0"/>
        </w:rPr>
        <w:t>s</w:t>
      </w:r>
      <w:r>
        <w:rPr>
          <w:rFonts w:ascii="Arial" w:hAnsi="Arial" w:cs="Arial" w:eastAsia="Arial"/>
          <w:sz w:val="17"/>
          <w:szCs w:val="17"/>
          <w:color w:val="4F4F4F"/>
          <w:spacing w:val="-1"/>
          <w:w w:val="77"/>
          <w:position w:val="0"/>
        </w:rPr>
        <w:t>a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6"/>
          <w:position w:val="0"/>
        </w:rPr>
        <w:t>p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17"/>
          <w:szCs w:val="17"/>
          <w:color w:val="343434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1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8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7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9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6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8" w:lineRule="exact"/>
        <w:ind w:left="4277" w:right="-20"/>
        <w:jc w:val="left"/>
        <w:tabs>
          <w:tab w:pos="4880" w:val="left"/>
          <w:tab w:pos="5840" w:val="left"/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4"/>
          <w:szCs w:val="44"/>
          <w:color w:val="4F4F4F"/>
          <w:spacing w:val="0"/>
          <w:w w:val="54"/>
          <w:position w:val="-3"/>
        </w:rPr>
        <w:t>ı</w:t>
      </w:r>
      <w:r>
        <w:rPr>
          <w:rFonts w:ascii="Arial" w:hAnsi="Arial" w:cs="Arial" w:eastAsia="Arial"/>
          <w:sz w:val="44"/>
          <w:szCs w:val="44"/>
          <w:color w:val="4F4F4F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4"/>
          <w:szCs w:val="44"/>
          <w:color w:val="4F4F4F"/>
          <w:spacing w:val="0"/>
          <w:w w:val="100"/>
          <w:position w:val="-3"/>
        </w:rPr>
      </w:r>
      <w:r>
        <w:rPr>
          <w:rFonts w:ascii="Arial" w:hAnsi="Arial" w:cs="Arial" w:eastAsia="Arial"/>
          <w:sz w:val="44"/>
          <w:szCs w:val="44"/>
          <w:color w:val="1F1F1F"/>
          <w:spacing w:val="0"/>
          <w:w w:val="54"/>
          <w:position w:val="-2"/>
        </w:rPr>
        <w:t>ı</w:t>
      </w:r>
      <w:r>
        <w:rPr>
          <w:rFonts w:ascii="Arial" w:hAnsi="Arial" w:cs="Arial" w:eastAsia="Arial"/>
          <w:sz w:val="44"/>
          <w:szCs w:val="44"/>
          <w:color w:val="1F1F1F"/>
          <w:spacing w:val="-57"/>
          <w:w w:val="54"/>
          <w:position w:val="-2"/>
        </w:rPr>
        <w:t> </w:t>
      </w:r>
      <w:r>
        <w:rPr>
          <w:rFonts w:ascii="Arial" w:hAnsi="Arial" w:cs="Arial" w:eastAsia="Arial"/>
          <w:sz w:val="44"/>
          <w:szCs w:val="44"/>
          <w:color w:val="1F1F1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4"/>
          <w:szCs w:val="44"/>
          <w:color w:val="1F1F1F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100"/>
          <w:position w:val="1"/>
        </w:rPr>
        <w:t>lx</w:t>
      </w:r>
      <w:r>
        <w:rPr>
          <w:rFonts w:ascii="Arial" w:hAnsi="Arial" w:cs="Arial" w:eastAsia="Arial"/>
          <w:sz w:val="38"/>
          <w:szCs w:val="38"/>
          <w:color w:val="343434"/>
          <w:spacing w:val="-45"/>
          <w:w w:val="100"/>
          <w:position w:val="1"/>
        </w:rPr>
        <w:t> </w:t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lvangını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1"/>
          <w:position w:val="6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7"/>
          <w:w w:val="138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6"/>
        </w:rPr>
        <w:t>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118" w:right="-20"/>
        <w:jc w:val="left"/>
        <w:tabs>
          <w:tab w:pos="194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43434"/>
          <w:w w:val="51"/>
          <w:position w:val="2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8"/>
          <w:w w:val="51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2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  <w:position w:val="2"/>
        </w:rPr>
        <w:t>IK.iracı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85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19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KAR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AYEL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1" w:lineRule="auto"/>
        <w:ind w:left="123" w:right="2317" w:firstLine="1814"/>
        <w:jc w:val="left"/>
        <w:tabs>
          <w:tab w:pos="1940" w:val="left"/>
          <w:tab w:pos="460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20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20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2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17:24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17:27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2496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142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525" w:right="459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45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Poli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2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951"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28" w:right="-20"/>
        <w:jc w:val="left"/>
        <w:tabs>
          <w:tab w:pos="1940" w:val="left"/>
          <w:tab w:pos="452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B6D6D"/>
          <w:spacing w:val="-6"/>
          <w:w w:val="17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5"/>
          <w:w w:val="229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rdımcı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17:24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1"/>
        </w:rPr>
        <w:t>\.raç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7"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w w:val="45"/>
        </w:rPr>
        <w:t>......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5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07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946"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378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9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Abdulla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IŞIK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55" w:lineRule="auto"/>
        <w:ind w:left="142" w:right="3290" w:firstLine="-19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-2"/>
        </w:rPr>
        <w:t>IDiayı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0"/>
        </w:rPr>
        <w:t>vanldıgında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0"/>
        </w:rPr>
        <w:t>dumanl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9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0"/>
        </w:rPr>
        <w:t>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4497" w:right="397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186" w:lineRule="exact"/>
        <w:ind w:left="191" w:right="-20"/>
        <w:jc w:val="left"/>
        <w:tabs>
          <w:tab w:pos="4520" w:val="left"/>
          <w:tab w:pos="6480" w:val="left"/>
          <w:tab w:pos="8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2.886383pt;margin-top:6.992657pt;width:3.74781pt;height:20.5pt;mso-position-horizontal-relative:page;mso-position-vertical-relative:paragraph;z-index:-17231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343434"/>
                      <w:spacing w:val="0"/>
                      <w:w w:val="65"/>
                    </w:rPr>
                    <w:t>ı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4"/>
          <w:position w:val="-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3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9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-3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IK.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9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9" w:lineRule="exact"/>
        <w:ind w:left="6484" w:right="-20"/>
        <w:jc w:val="left"/>
        <w:tabs>
          <w:tab w:pos="8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1"/>
          <w:szCs w:val="41"/>
          <w:color w:val="4F4F4F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4F4F4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1"/>
          <w:szCs w:val="41"/>
          <w:color w:val="4F4F4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position w:val="7"/>
        </w:rPr>
        <w:t>kg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52" w:lineRule="exact"/>
        <w:ind w:left="1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4"/>
          <w:position w:val="-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3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  <w:position w:val="-2"/>
        </w:rPr>
        <w:t>Sonundak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7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  <w:position w:val="2"/>
        </w:rPr>
        <w:t>Yangınd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97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97"/>
          <w:position w:val="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  <w:position w:val="2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97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2"/>
        </w:rPr>
        <w:t>makili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gevenli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2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93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21"/>
          <w:position w:val="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2"/>
        </w:rPr>
        <w:t>içersinde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9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delice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zeyti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  <w:position w:val="2"/>
        </w:rPr>
        <w:t>fidaları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kısmen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151"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6"/>
        </w:rPr>
        <w:t>anma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4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6"/>
        </w:rPr>
        <w:t>süreti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4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8"/>
          <w:position w:val="6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88"/>
          <w:position w:val="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88"/>
          <w:position w:val="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88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6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91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  <w:position w:val="6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91"/>
          <w:position w:val="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91"/>
          <w:position w:val="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1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6"/>
        </w:rPr>
        <w:t>zi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91"/>
          <w:position w:val="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91"/>
          <w:position w:val="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91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6"/>
        </w:rPr>
        <w:t>150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91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0" w:after="0" w:line="240" w:lineRule="auto"/>
        <w:ind w:left="20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Yangın,adı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dağda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olup,yapıla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incelemede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8" w:lineRule="auto"/>
        <w:ind w:left="2011" w:right="58" w:firstLine="-186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41"/>
        </w:rPr>
        <w:t>işilerce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otaları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rüzgarı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etkisi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ilede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yayılara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olabilece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5"/>
        </w:rPr>
        <w:t>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32" w:right="-20"/>
        <w:jc w:val="left"/>
        <w:tabs>
          <w:tab w:pos="192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ISigortalı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!Be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7" w:after="0" w:line="196" w:lineRule="exact"/>
        <w:ind w:left="175" w:right="7825" w:firstLine="-24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2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ekiplerine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114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7"/>
          <w:position w:val="0"/>
        </w:rPr>
        <w:t>P.slim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"/>
          <w:w w:val="83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5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ldi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80" w:bottom="280" w:left="380" w:right="180"/>
        </w:sectPr>
      </w:pPr>
      <w:rPr/>
    </w:p>
    <w:p>
      <w:pPr>
        <w:spacing w:before="18" w:after="0" w:line="240" w:lineRule="auto"/>
        <w:ind w:left="37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B6D6D"/>
          <w:spacing w:val="11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7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14" w:lineRule="exact"/>
        <w:ind w:right="-20"/>
        <w:jc w:val="left"/>
        <w:tabs>
          <w:tab w:pos="1180" w:val="left"/>
          <w:tab w:pos="3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trarih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20.0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19:05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80" w:right="180"/>
          <w:cols w:num="2" w:equalWidth="0">
            <w:col w:w="1165" w:space="771"/>
            <w:col w:w="9424"/>
          </w:cols>
        </w:sectPr>
      </w:pPr>
      <w:rPr/>
    </w:p>
    <w:p>
      <w:pPr>
        <w:spacing w:before="15" w:after="0" w:line="240" w:lineRule="auto"/>
        <w:ind w:left="247" w:right="-20"/>
        <w:jc w:val="left"/>
        <w:tabs>
          <w:tab w:pos="1300" w:val="left"/>
          <w:tab w:pos="8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Vars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Foça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132"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4F4F4F"/>
          <w:spacing w:val="0"/>
          <w:w w:val="50"/>
        </w:rPr>
        <w:t>ıa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80" w:right="180"/>
        </w:sectPr>
      </w:pPr>
      <w:rPr/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4"/>
          <w:w w:val="106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326" w:lineRule="exact"/>
        <w:ind w:right="-20"/>
        <w:jc w:val="left"/>
        <w:tabs>
          <w:tab w:pos="1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B426B"/>
          <w:spacing w:val="0"/>
          <w:w w:val="231"/>
          <w:i/>
          <w:position w:val="-2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3B426B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B426B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656" w:right="-98"/>
        <w:jc w:val="left"/>
        <w:tabs>
          <w:tab w:pos="520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4"/>
        </w:rPr>
        <w:t>Ek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30"/>
          <w:szCs w:val="30"/>
          <w:color w:val="4F4F4F"/>
          <w:spacing w:val="12"/>
          <w:w w:val="154"/>
          <w:position w:val="-14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6B6D6D"/>
          <w:spacing w:val="0"/>
          <w:w w:val="44"/>
          <w:position w:val="-14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8" w:lineRule="exact"/>
        <w:ind w:right="-20"/>
        <w:jc w:val="left"/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27"/>
          <w:szCs w:val="27"/>
          <w:color w:val="343434"/>
          <w:spacing w:val="0"/>
          <w:w w:val="48"/>
          <w:position w:val="-16"/>
        </w:rPr>
        <w:t>M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48"/>
          <w:position w:val="-16"/>
        </w:rPr>
        <w:t>a</w:t>
      </w:r>
      <w:r>
        <w:rPr>
          <w:rFonts w:ascii="Arial" w:hAnsi="Arial" w:cs="Arial" w:eastAsia="Arial"/>
          <w:sz w:val="27"/>
          <w:szCs w:val="27"/>
          <w:color w:val="4F4F4F"/>
          <w:spacing w:val="0"/>
          <w:w w:val="48"/>
          <w:position w:val="-16"/>
        </w:rPr>
        <w:t>YI</w:t>
      </w:r>
      <w:r>
        <w:rPr>
          <w:rFonts w:ascii="Arial" w:hAnsi="Arial" w:cs="Arial" w:eastAsia="Arial"/>
          <w:sz w:val="27"/>
          <w:szCs w:val="27"/>
          <w:color w:val="4F4F4F"/>
          <w:spacing w:val="0"/>
          <w:w w:val="48"/>
          <w:position w:val="-16"/>
        </w:rPr>
        <w:t> </w:t>
      </w:r>
      <w:r>
        <w:rPr>
          <w:rFonts w:ascii="Arial" w:hAnsi="Arial" w:cs="Arial" w:eastAsia="Arial"/>
          <w:sz w:val="27"/>
          <w:szCs w:val="27"/>
          <w:color w:val="4F4F4F"/>
          <w:spacing w:val="24"/>
          <w:w w:val="48"/>
          <w:position w:val="-16"/>
        </w:rPr>
        <w:t> </w:t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57"/>
          <w:i/>
          <w:position w:val="-16"/>
        </w:rPr>
        <w:t>1/}g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80" w:right="180"/>
          <w:cols w:num="3" w:equalWidth="0">
            <w:col w:w="3098" w:space="107"/>
            <w:col w:w="5378" w:space="184"/>
            <w:col w:w="2593"/>
          </w:cols>
        </w:sectPr>
      </w:pPr>
      <w:rPr/>
    </w:p>
    <w:p>
      <w:pPr>
        <w:spacing w:before="55" w:after="0" w:line="308" w:lineRule="exact"/>
        <w:ind w:left="2157" w:right="-20"/>
        <w:jc w:val="left"/>
        <w:tabs>
          <w:tab w:pos="294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4F4F4F"/>
          <w:spacing w:val="0"/>
          <w:w w:val="183"/>
          <w:position w:val="-1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4F4F4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4F4F4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7"/>
          <w:szCs w:val="27"/>
          <w:color w:val="3B426B"/>
          <w:spacing w:val="0"/>
          <w:w w:val="600"/>
          <w:position w:val="-1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3B426B"/>
          <w:spacing w:val="-7"/>
          <w:w w:val="600"/>
          <w:position w:val="-1"/>
        </w:rPr>
        <w:t>J</w:t>
      </w:r>
      <w:r>
        <w:rPr>
          <w:rFonts w:ascii="Times New Roman" w:hAnsi="Times New Roman" w:cs="Times New Roman" w:eastAsia="Times New Roman"/>
          <w:sz w:val="27"/>
          <w:szCs w:val="27"/>
          <w:color w:val="4F4F4F"/>
          <w:spacing w:val="0"/>
          <w:w w:val="115"/>
          <w:position w:val="-1"/>
        </w:rPr>
        <w:t>ŞEK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194" w:right="-20"/>
        <w:jc w:val="left"/>
        <w:tabs>
          <w:tab w:pos="20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İtfai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3B426B"/>
          <w:spacing w:val="0"/>
          <w:w w:val="100"/>
        </w:rPr>
        <w:t>1t'</w:t>
      </w:r>
      <w:r>
        <w:rPr>
          <w:rFonts w:ascii="Arial" w:hAnsi="Arial" w:cs="Arial" w:eastAsia="Arial"/>
          <w:sz w:val="20"/>
          <w:szCs w:val="20"/>
          <w:color w:val="3B426B"/>
          <w:spacing w:val="8"/>
          <w:w w:val="100"/>
        </w:rPr>
        <w:t>f</w:t>
      </w:r>
      <w:r>
        <w:rPr>
          <w:rFonts w:ascii="Arial" w:hAnsi="Arial" w:cs="Arial" w:eastAsia="Arial"/>
          <w:sz w:val="20"/>
          <w:szCs w:val="20"/>
          <w:color w:val="4F4F4F"/>
          <w:spacing w:val="12"/>
          <w:w w:val="100"/>
        </w:rPr>
        <w:t>a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iye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2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B426B"/>
          <w:spacing w:val="0"/>
          <w:w w:val="69"/>
        </w:rPr>
        <w:t>r</w:t>
      </w:r>
      <w:r>
        <w:rPr>
          <w:rFonts w:ascii="Arial" w:hAnsi="Arial" w:cs="Arial" w:eastAsia="Arial"/>
          <w:sz w:val="20"/>
          <w:szCs w:val="20"/>
          <w:color w:val="3B426B"/>
          <w:spacing w:val="13"/>
          <w:w w:val="68"/>
        </w:rPr>
        <w:t>&lt;</w:t>
      </w:r>
      <w:r>
        <w:rPr>
          <w:rFonts w:ascii="Arial" w:hAnsi="Arial" w:cs="Arial" w:eastAsia="Arial"/>
          <w:sz w:val="20"/>
          <w:szCs w:val="20"/>
          <w:color w:val="343434"/>
          <w:spacing w:val="-34"/>
          <w:w w:val="120"/>
        </w:rPr>
        <w:t>u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4"/>
        </w:rPr>
        <w:t>ey</w:t>
      </w:r>
      <w:r>
        <w:rPr>
          <w:rFonts w:ascii="Arial" w:hAnsi="Arial" w:cs="Arial" w:eastAsia="Arial"/>
          <w:sz w:val="20"/>
          <w:szCs w:val="20"/>
          <w:color w:val="343434"/>
          <w:spacing w:val="1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13"/>
        </w:rPr>
        <w:t>Bölge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07" w:lineRule="exact"/>
        <w:ind w:left="185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yeci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3"/>
        </w:rPr>
        <w:t>1.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12"/>
          <w:position w:val="-3"/>
        </w:rPr>
        <w:t>Posta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3"/>
          <w:w w:val="112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12"/>
          <w:position w:val="-3"/>
        </w:rPr>
        <w:t>Grupla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12"/>
          <w:position w:val="-3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6"/>
          <w:w w:val="112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12"/>
          <w:position w:val="-3"/>
        </w:rPr>
        <w:t>Amiri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l&lt;.frn.AYEL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445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15"/>
        </w:rPr>
        <w:t>1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449" w:lineRule="exact"/>
        <w:ind w:right="-20"/>
        <w:jc w:val="left"/>
        <w:tabs>
          <w:tab w:pos="124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40"/>
          <w:szCs w:val="40"/>
          <w:color w:val="343434"/>
          <w:w w:val="61"/>
          <w:position w:val="-1"/>
        </w:rPr>
        <w:t>I</w:t>
      </w:r>
      <w:r>
        <w:rPr>
          <w:rFonts w:ascii="Arial" w:hAnsi="Arial" w:cs="Arial" w:eastAsia="Arial"/>
          <w:sz w:val="40"/>
          <w:szCs w:val="40"/>
          <w:color w:val="343434"/>
          <w:spacing w:val="-64"/>
          <w:w w:val="61"/>
          <w:position w:val="-1"/>
        </w:rPr>
        <w:t>ı</w:t>
      </w:r>
      <w:r>
        <w:rPr>
          <w:rFonts w:ascii="Arial" w:hAnsi="Arial" w:cs="Arial" w:eastAsia="Arial"/>
          <w:sz w:val="13"/>
          <w:szCs w:val="13"/>
          <w:color w:val="979797"/>
          <w:spacing w:val="-22"/>
          <w:w w:val="89"/>
          <w:position w:val="-6"/>
        </w:rPr>
        <w:t>•</w:t>
      </w:r>
      <w:r>
        <w:rPr>
          <w:rFonts w:ascii="Arial" w:hAnsi="Arial" w:cs="Arial" w:eastAsia="Arial"/>
          <w:sz w:val="13"/>
          <w:szCs w:val="13"/>
          <w:color w:val="B1B1B1"/>
          <w:spacing w:val="-41"/>
          <w:w w:val="148"/>
          <w:position w:val="-6"/>
        </w:rPr>
        <w:t>•</w:t>
      </w:r>
      <w:r>
        <w:rPr>
          <w:rFonts w:ascii="Arial" w:hAnsi="Arial" w:cs="Arial" w:eastAsia="Arial"/>
          <w:sz w:val="40"/>
          <w:szCs w:val="40"/>
          <w:color w:val="343434"/>
          <w:spacing w:val="-53"/>
          <w:w w:val="62"/>
          <w:position w:val="-1"/>
        </w:rPr>
        <w:t>r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104"/>
          <w:position w:val="-6"/>
        </w:rPr>
        <w:t>•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100"/>
          <w:position w:val="-6"/>
        </w:rPr>
        <w:t>    </w:t>
      </w:r>
      <w:r>
        <w:rPr>
          <w:rFonts w:ascii="Arial" w:hAnsi="Arial" w:cs="Arial" w:eastAsia="Arial"/>
          <w:sz w:val="13"/>
          <w:szCs w:val="13"/>
          <w:color w:val="B1B1B1"/>
          <w:spacing w:val="-17"/>
          <w:w w:val="100"/>
          <w:position w:val="-6"/>
        </w:rPr>
        <w:t> 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124"/>
          <w:position w:val="-6"/>
        </w:rPr>
        <w:t>··</w:t>
      </w:r>
      <w:r>
        <w:rPr>
          <w:rFonts w:ascii="Arial" w:hAnsi="Arial" w:cs="Arial" w:eastAsia="Arial"/>
          <w:sz w:val="13"/>
          <w:szCs w:val="13"/>
          <w:color w:val="B1B1B1"/>
          <w:spacing w:val="-31"/>
          <w:w w:val="124"/>
          <w:position w:val="-6"/>
        </w:rPr>
        <w:t>r</w:t>
      </w:r>
      <w:r>
        <w:rPr>
          <w:rFonts w:ascii="Arial" w:hAnsi="Arial" w:cs="Arial" w:eastAsia="Arial"/>
          <w:sz w:val="40"/>
          <w:szCs w:val="40"/>
          <w:color w:val="343434"/>
          <w:spacing w:val="-46"/>
          <w:w w:val="119"/>
          <w:position w:val="-1"/>
        </w:rPr>
        <w:t>'</w:t>
      </w:r>
      <w:r>
        <w:rPr>
          <w:rFonts w:ascii="Arial" w:hAnsi="Arial" w:cs="Arial" w:eastAsia="Arial"/>
          <w:sz w:val="13"/>
          <w:szCs w:val="13"/>
          <w:color w:val="B1B1B1"/>
          <w:spacing w:val="-38"/>
          <w:w w:val="123"/>
          <w:position w:val="-6"/>
        </w:rPr>
        <w:t>,</w:t>
      </w:r>
      <w:r>
        <w:rPr>
          <w:rFonts w:ascii="Arial" w:hAnsi="Arial" w:cs="Arial" w:eastAsia="Arial"/>
          <w:sz w:val="13"/>
          <w:szCs w:val="13"/>
          <w:color w:val="979797"/>
          <w:spacing w:val="-11"/>
          <w:w w:val="192"/>
          <w:position w:val="-6"/>
        </w:rPr>
        <w:t>ı</w:t>
      </w:r>
      <w:r>
        <w:rPr>
          <w:rFonts w:ascii="Arial" w:hAnsi="Arial" w:cs="Arial" w:eastAsia="Arial"/>
          <w:sz w:val="13"/>
          <w:szCs w:val="13"/>
          <w:color w:val="979797"/>
          <w:spacing w:val="-13"/>
          <w:w w:val="191"/>
          <w:position w:val="-6"/>
        </w:rPr>
        <w:t>'</w:t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184"/>
          <w:position w:val="-6"/>
        </w:rPr>
        <w:t>·</w:t>
      </w:r>
      <w:r>
        <w:rPr>
          <w:rFonts w:ascii="Arial" w:hAnsi="Arial" w:cs="Arial" w:eastAsia="Arial"/>
          <w:sz w:val="13"/>
          <w:szCs w:val="13"/>
          <w:color w:val="B1B1B1"/>
          <w:spacing w:val="6"/>
          <w:w w:val="100"/>
          <w:position w:val="-6"/>
        </w:rPr>
        <w:t> </w:t>
      </w:r>
      <w:r>
        <w:rPr>
          <w:rFonts w:ascii="Arial" w:hAnsi="Arial" w:cs="Arial" w:eastAsia="Arial"/>
          <w:sz w:val="13"/>
          <w:szCs w:val="13"/>
          <w:color w:val="B1B1B1"/>
          <w:spacing w:val="5"/>
          <w:w w:val="146"/>
          <w:position w:val="-6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B1B1B1"/>
          <w:spacing w:val="-22"/>
          <w:w w:val="105"/>
          <w:position w:val="-6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979797"/>
          <w:spacing w:val="-37"/>
          <w:w w:val="93"/>
          <w:position w:val="-6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B1B1B1"/>
          <w:spacing w:val="0"/>
          <w:w w:val="49"/>
          <w:position w:val="-6"/>
        </w:rPr>
        <w:t>·v.</w:t>
      </w:r>
      <w:r>
        <w:rPr>
          <w:rFonts w:ascii="Times New Roman" w:hAnsi="Times New Roman" w:cs="Times New Roman" w:eastAsia="Times New Roman"/>
          <w:sz w:val="25"/>
          <w:szCs w:val="25"/>
          <w:color w:val="B1B1B1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B1B1B1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5"/>
          <w:szCs w:val="25"/>
          <w:color w:val="6B6D6D"/>
          <w:spacing w:val="0"/>
          <w:w w:val="130"/>
          <w:position w:val="-6"/>
        </w:rPr>
        <w:t>\</w:t>
      </w:r>
      <w:r>
        <w:rPr>
          <w:rFonts w:ascii="Times New Roman" w:hAnsi="Times New Roman" w:cs="Times New Roman" w:eastAsia="Times New Roman"/>
          <w:sz w:val="25"/>
          <w:szCs w:val="25"/>
          <w:color w:val="6B6D6D"/>
          <w:spacing w:val="-3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B1B1B1"/>
          <w:spacing w:val="0"/>
          <w:w w:val="39"/>
          <w:position w:val="-6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80" w:right="180"/>
          <w:cols w:num="2" w:equalWidth="0">
            <w:col w:w="5500" w:space="2755"/>
            <w:col w:w="3105"/>
          </w:cols>
        </w:sectPr>
      </w:pPr>
      <w:rPr/>
    </w:p>
    <w:p>
      <w:pPr>
        <w:spacing w:before="0" w:after="0" w:line="204" w:lineRule="exact"/>
        <w:ind w:left="4947" w:right="-20"/>
        <w:jc w:val="left"/>
        <w:tabs>
          <w:tab w:pos="81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-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8"/>
          <w:szCs w:val="28"/>
          <w:color w:val="B1B1B1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B1B1B1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B1B1B1"/>
          <w:spacing w:val="4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F4F4F"/>
          <w:spacing w:val="-11"/>
          <w:w w:val="100"/>
          <w:position w:val="-6"/>
        </w:rPr>
        <w:t>ü</w:t>
      </w:r>
      <w:r>
        <w:rPr>
          <w:rFonts w:ascii="Times New Roman" w:hAnsi="Times New Roman" w:cs="Times New Roman" w:eastAsia="Times New Roman"/>
          <w:sz w:val="28"/>
          <w:szCs w:val="28"/>
          <w:color w:val="6B6D6D"/>
          <w:spacing w:val="0"/>
          <w:w w:val="100"/>
          <w:position w:val="-6"/>
        </w:rPr>
        <w:t>felit-·</w:t>
      </w:r>
      <w:r>
        <w:rPr>
          <w:rFonts w:ascii="Times New Roman" w:hAnsi="Times New Roman" w:cs="Times New Roman" w:eastAsia="Times New Roman"/>
          <w:sz w:val="28"/>
          <w:szCs w:val="28"/>
          <w:color w:val="6B6D6D"/>
          <w:spacing w:val="0"/>
          <w:w w:val="100"/>
          <w:position w:val="-6"/>
        </w:rPr>
        <w:t>  </w:t>
      </w:r>
      <w:r>
        <w:rPr>
          <w:rFonts w:ascii="Times New Roman" w:hAnsi="Times New Roman" w:cs="Times New Roman" w:eastAsia="Times New Roman"/>
          <w:sz w:val="28"/>
          <w:szCs w:val="28"/>
          <w:color w:val="6B6D6D"/>
          <w:spacing w:val="4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B426B"/>
          <w:spacing w:val="-90"/>
          <w:w w:val="122"/>
          <w:position w:val="-6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color w:val="858585"/>
          <w:spacing w:val="0"/>
          <w:w w:val="83"/>
          <w:position w:val="-6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80" w:right="180"/>
        </w:sectPr>
      </w:pPr>
      <w:rPr/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2" w:lineRule="exact"/>
        <w:ind w:right="-20"/>
        <w:jc w:val="righ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282869"/>
          <w:spacing w:val="0"/>
          <w:w w:val="52"/>
          <w:i/>
          <w:position w:val="-21"/>
        </w:rPr>
        <w:t>1</w:t>
      </w:r>
      <w:r>
        <w:rPr>
          <w:rFonts w:ascii="Arial" w:hAnsi="Arial" w:cs="Arial" w:eastAsia="Arial"/>
          <w:sz w:val="28"/>
          <w:szCs w:val="28"/>
          <w:color w:val="282869"/>
          <w:spacing w:val="0"/>
          <w:w w:val="52"/>
          <w:i/>
          <w:position w:val="-21"/>
        </w:rPr>
        <w:t>  </w:t>
      </w:r>
      <w:r>
        <w:rPr>
          <w:rFonts w:ascii="Arial" w:hAnsi="Arial" w:cs="Arial" w:eastAsia="Arial"/>
          <w:sz w:val="28"/>
          <w:szCs w:val="28"/>
          <w:color w:val="282869"/>
          <w:spacing w:val="6"/>
          <w:w w:val="52"/>
          <w:i/>
          <w:position w:val="-21"/>
        </w:rPr>
        <w:t> </w:t>
      </w:r>
      <w:r>
        <w:rPr>
          <w:rFonts w:ascii="Arial" w:hAnsi="Arial" w:cs="Arial" w:eastAsia="Arial"/>
          <w:sz w:val="28"/>
          <w:szCs w:val="28"/>
          <w:color w:val="4D64BA"/>
          <w:spacing w:val="-46"/>
          <w:w w:val="62"/>
          <w:position w:val="-21"/>
        </w:rPr>
        <w:t>•</w:t>
      </w:r>
      <w:r>
        <w:rPr>
          <w:rFonts w:ascii="Arial" w:hAnsi="Arial" w:cs="Arial" w:eastAsia="Arial"/>
          <w:sz w:val="28"/>
          <w:szCs w:val="28"/>
          <w:color w:val="3B56B5"/>
          <w:spacing w:val="0"/>
          <w:w w:val="63"/>
          <w:position w:val="-21"/>
        </w:rPr>
        <w:t>.,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right="-20"/>
        <w:jc w:val="left"/>
        <w:rPr>
          <w:rFonts w:ascii="Times New Roman" w:hAnsi="Times New Roman" w:cs="Times New Roman" w:eastAsia="Times New Roman"/>
          <w:sz w:val="35"/>
          <w:szCs w:val="3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6"/>
          <w:szCs w:val="36"/>
          <w:color w:val="4F4F4F"/>
          <w:spacing w:val="6"/>
          <w:w w:val="122"/>
          <w:i/>
          <w:position w:val="-7"/>
        </w:rPr>
        <w:t>'</w:t>
      </w:r>
      <w:r>
        <w:rPr>
          <w:rFonts w:ascii="Times New Roman" w:hAnsi="Times New Roman" w:cs="Times New Roman" w:eastAsia="Times New Roman"/>
          <w:sz w:val="36"/>
          <w:szCs w:val="36"/>
          <w:color w:val="B1B1B1"/>
          <w:spacing w:val="-8"/>
          <w:w w:val="33"/>
          <w:i/>
          <w:position w:val="-7"/>
        </w:rPr>
        <w:t>ı</w:t>
      </w:r>
      <w:r>
        <w:rPr>
          <w:rFonts w:ascii="Times New Roman" w:hAnsi="Times New Roman" w:cs="Times New Roman" w:eastAsia="Times New Roman"/>
          <w:sz w:val="36"/>
          <w:szCs w:val="36"/>
          <w:color w:val="979797"/>
          <w:spacing w:val="0"/>
          <w:w w:val="36"/>
          <w:i/>
          <w:position w:val="-7"/>
        </w:rPr>
        <w:t>:</w:t>
      </w:r>
      <w:r>
        <w:rPr>
          <w:rFonts w:ascii="Times New Roman" w:hAnsi="Times New Roman" w:cs="Times New Roman" w:eastAsia="Times New Roman"/>
          <w:sz w:val="36"/>
          <w:szCs w:val="36"/>
          <w:color w:val="979797"/>
          <w:spacing w:val="14"/>
          <w:w w:val="36"/>
          <w:i/>
          <w:position w:val="-7"/>
        </w:rPr>
        <w:t>.</w:t>
      </w:r>
      <w:r>
        <w:rPr>
          <w:rFonts w:ascii="Times New Roman" w:hAnsi="Times New Roman" w:cs="Times New Roman" w:eastAsia="Times New Roman"/>
          <w:sz w:val="36"/>
          <w:szCs w:val="36"/>
          <w:color w:val="B1B1B1"/>
          <w:spacing w:val="0"/>
          <w:w w:val="86"/>
          <w:i/>
          <w:position w:val="-7"/>
        </w:rPr>
        <w:t>·</w:t>
      </w:r>
      <w:r>
        <w:rPr>
          <w:rFonts w:ascii="Times New Roman" w:hAnsi="Times New Roman" w:cs="Times New Roman" w:eastAsia="Times New Roman"/>
          <w:sz w:val="36"/>
          <w:szCs w:val="36"/>
          <w:color w:val="B1B1B1"/>
          <w:spacing w:val="-58"/>
          <w:w w:val="100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F4F4F"/>
          <w:spacing w:val="4"/>
          <w:w w:val="74"/>
          <w:position w:val="-7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45"/>
          <w:position w:val="-7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-4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F4F4F"/>
          <w:spacing w:val="0"/>
          <w:w w:val="76"/>
          <w:position w:val="-7"/>
        </w:rPr>
        <w:t>aı</w:t>
      </w:r>
      <w:r>
        <w:rPr>
          <w:rFonts w:ascii="Times New Roman" w:hAnsi="Times New Roman" w:cs="Times New Roman" w:eastAsia="Times New Roman"/>
          <w:sz w:val="24"/>
          <w:szCs w:val="24"/>
          <w:color w:val="4F4F4F"/>
          <w:spacing w:val="-34"/>
          <w:w w:val="77"/>
          <w:position w:val="-7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979797"/>
          <w:spacing w:val="0"/>
          <w:w w:val="52"/>
          <w:position w:val="-7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979797"/>
          <w:spacing w:val="-18"/>
          <w:w w:val="53"/>
          <w:position w:val="-7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6B6D6D"/>
          <w:spacing w:val="0"/>
          <w:w w:val="42"/>
          <w:position w:val="-7"/>
        </w:rPr>
        <w:t>&lt;1</w:t>
      </w:r>
      <w:r>
        <w:rPr>
          <w:rFonts w:ascii="Times New Roman" w:hAnsi="Times New Roman" w:cs="Times New Roman" w:eastAsia="Times New Roman"/>
          <w:sz w:val="24"/>
          <w:szCs w:val="24"/>
          <w:color w:val="6B6D6D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B6D6D"/>
          <w:spacing w:val="-2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858585"/>
          <w:spacing w:val="-9"/>
          <w:w w:val="63"/>
          <w:position w:val="-7"/>
        </w:rPr>
        <w:t>.</w:t>
      </w:r>
      <w:r>
        <w:rPr>
          <w:rFonts w:ascii="Times New Roman" w:hAnsi="Times New Roman" w:cs="Times New Roman" w:eastAsia="Times New Roman"/>
          <w:sz w:val="35"/>
          <w:szCs w:val="35"/>
          <w:color w:val="6B6D6D"/>
          <w:spacing w:val="0"/>
          <w:w w:val="43"/>
          <w:position w:val="-7"/>
        </w:rPr>
        <w:t>a</w:t>
      </w:r>
      <w:r>
        <w:rPr>
          <w:rFonts w:ascii="Times New Roman" w:hAnsi="Times New Roman" w:cs="Times New Roman" w:eastAsia="Times New Roman"/>
          <w:sz w:val="35"/>
          <w:szCs w:val="35"/>
          <w:color w:val="6B6D6D"/>
          <w:spacing w:val="-47"/>
          <w:w w:val="44"/>
          <w:position w:val="-7"/>
        </w:rPr>
        <w:t>.</w:t>
      </w:r>
      <w:r>
        <w:rPr>
          <w:rFonts w:ascii="Times New Roman" w:hAnsi="Times New Roman" w:cs="Times New Roman" w:eastAsia="Times New Roman"/>
          <w:sz w:val="35"/>
          <w:szCs w:val="35"/>
          <w:color w:val="4F4F4F"/>
          <w:spacing w:val="0"/>
          <w:w w:val="107"/>
          <w:position w:val="-7"/>
        </w:rPr>
        <w:t>L</w:t>
      </w:r>
      <w:r>
        <w:rPr>
          <w:rFonts w:ascii="Times New Roman" w:hAnsi="Times New Roman" w:cs="Times New Roman" w:eastAsia="Times New Roman"/>
          <w:sz w:val="35"/>
          <w:szCs w:val="35"/>
          <w:color w:val="4F4F4F"/>
          <w:spacing w:val="-20"/>
          <w:w w:val="108"/>
          <w:position w:val="-7"/>
        </w:rPr>
        <w:t>"</w:t>
      </w:r>
      <w:r>
        <w:rPr>
          <w:rFonts w:ascii="Times New Roman" w:hAnsi="Times New Roman" w:cs="Times New Roman" w:eastAsia="Times New Roman"/>
          <w:sz w:val="35"/>
          <w:szCs w:val="35"/>
          <w:color w:val="6B6D6D"/>
          <w:spacing w:val="-11"/>
          <w:w w:val="89"/>
          <w:position w:val="-7"/>
        </w:rPr>
        <w:t>.</w:t>
      </w:r>
      <w:r>
        <w:rPr>
          <w:rFonts w:ascii="Times New Roman" w:hAnsi="Times New Roman" w:cs="Times New Roman" w:eastAsia="Times New Roman"/>
          <w:sz w:val="35"/>
          <w:szCs w:val="35"/>
          <w:color w:val="3B426B"/>
          <w:spacing w:val="3"/>
          <w:w w:val="204"/>
          <w:position w:val="-7"/>
        </w:rPr>
        <w:t>l</w:t>
      </w:r>
      <w:r>
        <w:rPr>
          <w:rFonts w:ascii="Times New Roman" w:hAnsi="Times New Roman" w:cs="Times New Roman" w:eastAsia="Times New Roman"/>
          <w:sz w:val="35"/>
          <w:szCs w:val="35"/>
          <w:color w:val="4F4F4F"/>
          <w:spacing w:val="0"/>
          <w:w w:val="50"/>
          <w:position w:val="-7"/>
        </w:rPr>
        <w:t>•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80" w:right="180"/>
          <w:cols w:num="2" w:equalWidth="0">
            <w:col w:w="4838" w:space="3235"/>
            <w:col w:w="3287"/>
          </w:cols>
        </w:sectPr>
      </w:pPr>
      <w:rPr/>
    </w:p>
    <w:p>
      <w:pPr>
        <w:spacing w:before="0" w:after="0" w:line="118" w:lineRule="exact"/>
        <w:ind w:left="5086" w:right="-120"/>
        <w:jc w:val="left"/>
        <w:tabs>
          <w:tab w:pos="800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34"/>
          <w:szCs w:val="34"/>
          <w:color w:val="6B72BA"/>
          <w:spacing w:val="0"/>
          <w:w w:val="100"/>
          <w:position w:val="-38"/>
        </w:rPr>
        <w:t>:*</w:t>
      </w:r>
      <w:r>
        <w:rPr>
          <w:rFonts w:ascii="Arial" w:hAnsi="Arial" w:cs="Arial" w:eastAsia="Arial"/>
          <w:sz w:val="34"/>
          <w:szCs w:val="34"/>
          <w:color w:val="6B72BA"/>
          <w:spacing w:val="-45"/>
          <w:w w:val="100"/>
          <w:position w:val="-38"/>
        </w:rPr>
        <w:t> </w:t>
      </w:r>
      <w:r>
        <w:rPr>
          <w:rFonts w:ascii="Arial" w:hAnsi="Arial" w:cs="Arial" w:eastAsia="Arial"/>
          <w:sz w:val="34"/>
          <w:szCs w:val="34"/>
          <w:color w:val="6B72BA"/>
          <w:spacing w:val="0"/>
          <w:w w:val="100"/>
          <w:position w:val="-38"/>
        </w:rPr>
        <w:tab/>
      </w:r>
      <w:r>
        <w:rPr>
          <w:rFonts w:ascii="Arial" w:hAnsi="Arial" w:cs="Arial" w:eastAsia="Arial"/>
          <w:sz w:val="34"/>
          <w:szCs w:val="34"/>
          <w:color w:val="6B72BA"/>
          <w:spacing w:val="0"/>
          <w:w w:val="100"/>
          <w:position w:val="-38"/>
        </w:rPr>
      </w:r>
      <w:r>
        <w:rPr>
          <w:rFonts w:ascii="Arial" w:hAnsi="Arial" w:cs="Arial" w:eastAsia="Arial"/>
          <w:sz w:val="36"/>
          <w:szCs w:val="36"/>
          <w:color w:val="858585"/>
          <w:spacing w:val="0"/>
          <w:w w:val="100"/>
          <w:position w:val="-20"/>
        </w:rPr>
        <w:t>:</w:t>
      </w:r>
      <w:r>
        <w:rPr>
          <w:rFonts w:ascii="Arial" w:hAnsi="Arial" w:cs="Arial" w:eastAsia="Arial"/>
          <w:sz w:val="36"/>
          <w:szCs w:val="36"/>
          <w:color w:val="858585"/>
          <w:spacing w:val="14"/>
          <w:w w:val="100"/>
          <w:position w:val="-20"/>
        </w:rPr>
        <w:t> </w:t>
      </w:r>
      <w:r>
        <w:rPr>
          <w:rFonts w:ascii="Arial" w:hAnsi="Arial" w:cs="Arial" w:eastAsia="Arial"/>
          <w:sz w:val="36"/>
          <w:szCs w:val="36"/>
          <w:color w:val="6B6D6D"/>
          <w:spacing w:val="0"/>
          <w:w w:val="116"/>
          <w:position w:val="-20"/>
        </w:rPr>
        <w:t>a</w:t>
      </w:r>
      <w:r>
        <w:rPr>
          <w:rFonts w:ascii="Arial" w:hAnsi="Arial" w:cs="Arial" w:eastAsia="Arial"/>
          <w:sz w:val="36"/>
          <w:szCs w:val="36"/>
          <w:color w:val="6B6D6D"/>
          <w:spacing w:val="-18"/>
          <w:w w:val="115"/>
          <w:position w:val="-20"/>
        </w:rPr>
        <w:t>,</w:t>
      </w:r>
      <w:r>
        <w:rPr>
          <w:rFonts w:ascii="Arial" w:hAnsi="Arial" w:cs="Arial" w:eastAsia="Arial"/>
          <w:sz w:val="36"/>
          <w:szCs w:val="36"/>
          <w:color w:val="4F4F4F"/>
          <w:spacing w:val="16"/>
          <w:w w:val="79"/>
          <w:position w:val="-20"/>
        </w:rPr>
        <w:t>(</w:t>
      </w:r>
      <w:r>
        <w:rPr>
          <w:rFonts w:ascii="Arial" w:hAnsi="Arial" w:cs="Arial" w:eastAsia="Arial"/>
          <w:sz w:val="36"/>
          <w:szCs w:val="36"/>
          <w:color w:val="6B6D6D"/>
          <w:spacing w:val="0"/>
          <w:w w:val="133"/>
          <w:position w:val="-20"/>
        </w:rPr>
        <w:t>t</w:t>
      </w:r>
      <w:r>
        <w:rPr>
          <w:rFonts w:ascii="Arial" w:hAnsi="Arial" w:cs="Arial" w:eastAsia="Arial"/>
          <w:sz w:val="36"/>
          <w:szCs w:val="36"/>
          <w:color w:val="6B6D6D"/>
          <w:spacing w:val="0"/>
          <w:w w:val="100"/>
          <w:position w:val="-20"/>
        </w:rPr>
        <w:t> </w:t>
      </w:r>
      <w:r>
        <w:rPr>
          <w:rFonts w:ascii="Arial" w:hAnsi="Arial" w:cs="Arial" w:eastAsia="Arial"/>
          <w:sz w:val="36"/>
          <w:szCs w:val="36"/>
          <w:color w:val="6B6D6D"/>
          <w:spacing w:val="-33"/>
          <w:w w:val="100"/>
          <w:position w:val="-2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0"/>
          <w:w w:val="117"/>
          <w:position w:val="-20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39" w:after="0" w:line="78" w:lineRule="exact"/>
        <w:ind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3B426B"/>
          <w:spacing w:val="-335"/>
          <w:w w:val="137"/>
          <w:position w:val="-19"/>
        </w:rPr>
        <w:t>W</w:t>
      </w:r>
      <w:r>
        <w:rPr>
          <w:rFonts w:ascii="Times New Roman" w:hAnsi="Times New Roman" w:cs="Times New Roman" w:eastAsia="Times New Roman"/>
          <w:sz w:val="27"/>
          <w:szCs w:val="27"/>
          <w:color w:val="979797"/>
          <w:spacing w:val="-5"/>
          <w:w w:val="179"/>
          <w:position w:val="-19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B1B1B1"/>
          <w:spacing w:val="0"/>
          <w:w w:val="35"/>
          <w:position w:val="-19"/>
        </w:rPr>
        <w:t>w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80" w:right="180"/>
          <w:cols w:num="2" w:equalWidth="0">
            <w:col w:w="9036" w:space="285"/>
            <w:col w:w="2039"/>
          </w:cols>
        </w:sectPr>
      </w:pPr>
      <w:rPr/>
    </w:p>
    <w:p>
      <w:pPr>
        <w:spacing w:before="0" w:after="0" w:line="465" w:lineRule="exact"/>
        <w:ind w:left="4268" w:right="-20"/>
        <w:jc w:val="left"/>
        <w:tabs>
          <w:tab w:pos="5500" w:val="left"/>
          <w:tab w:pos="814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6.786011pt;margin-top:15.707041pt;width:2.297258pt;height:16.5pt;mso-position-horizontal-relative:page;mso-position-vertical-relative:paragraph;z-index:-17230" type="#_x0000_t202" filled="f" stroked="f">
            <v:textbox inset="0,0,0,0">
              <w:txbxContent>
                <w:p>
                  <w:pPr>
                    <w:spacing w:before="0" w:after="0" w:line="330" w:lineRule="exact"/>
                    <w:ind w:right="-90"/>
                    <w:jc w:val="left"/>
                    <w:rPr>
                      <w:rFonts w:ascii="Arial" w:hAnsi="Arial" w:cs="Arial" w:eastAsia="Arial"/>
                      <w:sz w:val="33"/>
                      <w:szCs w:val="33"/>
                    </w:rPr>
                  </w:pPr>
                  <w:rPr/>
                  <w:r>
                    <w:rPr>
                      <w:rFonts w:ascii="Arial" w:hAnsi="Arial" w:cs="Arial" w:eastAsia="Arial"/>
                      <w:sz w:val="33"/>
                      <w:szCs w:val="33"/>
                      <w:color w:val="979797"/>
                      <w:spacing w:val="-48"/>
                      <w:w w:val="72"/>
                    </w:rPr>
                    <w:t>.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B1B1B1"/>
                      <w:spacing w:val="-75"/>
                      <w:w w:val="101"/>
                    </w:rPr>
                    <w:t>.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3.299408pt;margin-top:15.707041pt;width:11.284021pt;height:16.5pt;mso-position-horizontal-relative:page;mso-position-vertical-relative:paragraph;z-index:-17228" type="#_x0000_t202" filled="f" stroked="f">
            <v:textbox inset="0,0,0,0">
              <w:txbxContent>
                <w:p>
                  <w:pPr>
                    <w:spacing w:before="0" w:after="0" w:line="330" w:lineRule="exact"/>
                    <w:ind w:right="-90"/>
                    <w:jc w:val="left"/>
                    <w:rPr>
                      <w:rFonts w:ascii="Arial" w:hAnsi="Arial" w:cs="Arial" w:eastAsia="Arial"/>
                      <w:sz w:val="33"/>
                      <w:szCs w:val="33"/>
                    </w:rPr>
                  </w:pPr>
                  <w:rPr/>
                  <w:r>
                    <w:rPr>
                      <w:rFonts w:ascii="Arial" w:hAnsi="Arial" w:cs="Arial" w:eastAsia="Arial"/>
                      <w:sz w:val="33"/>
                      <w:szCs w:val="33"/>
                      <w:color w:val="858585"/>
                      <w:spacing w:val="0"/>
                      <w:w w:val="123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33"/>
                      <w:szCs w:val="3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495B9C"/>
          <w:spacing w:val="0"/>
          <w:w w:val="138"/>
          <w:position w:val="-3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495B9C"/>
          <w:spacing w:val="-6"/>
          <w:w w:val="138"/>
          <w:position w:val="-3"/>
        </w:rPr>
        <w:t> </w:t>
      </w:r>
      <w:r>
        <w:rPr>
          <w:rFonts w:ascii="Arial" w:hAnsi="Arial" w:cs="Arial" w:eastAsia="Arial"/>
          <w:sz w:val="21"/>
          <w:szCs w:val="21"/>
          <w:color w:val="3B426B"/>
          <w:spacing w:val="0"/>
          <w:w w:val="194"/>
          <w:position w:val="9"/>
        </w:rPr>
        <w:t>ı</w:t>
      </w:r>
      <w:r>
        <w:rPr>
          <w:rFonts w:ascii="Arial" w:hAnsi="Arial" w:cs="Arial" w:eastAsia="Arial"/>
          <w:sz w:val="21"/>
          <w:szCs w:val="21"/>
          <w:color w:val="3B426B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21"/>
          <w:szCs w:val="21"/>
          <w:color w:val="3B426B"/>
          <w:spacing w:val="0"/>
          <w:w w:val="100"/>
          <w:position w:val="9"/>
        </w:rPr>
      </w:r>
      <w:r>
        <w:rPr>
          <w:rFonts w:ascii="Arial" w:hAnsi="Arial" w:cs="Arial" w:eastAsia="Arial"/>
          <w:sz w:val="41"/>
          <w:szCs w:val="41"/>
          <w:color w:val="8E97D1"/>
          <w:spacing w:val="0"/>
          <w:w w:val="194"/>
          <w:position w:val="4"/>
        </w:rPr>
        <w:t>.</w:t>
      </w:r>
      <w:r>
        <w:rPr>
          <w:rFonts w:ascii="Arial" w:hAnsi="Arial" w:cs="Arial" w:eastAsia="Arial"/>
          <w:sz w:val="41"/>
          <w:szCs w:val="41"/>
          <w:color w:val="8E97D1"/>
          <w:spacing w:val="-204"/>
          <w:w w:val="194"/>
          <w:position w:val="4"/>
        </w:rPr>
        <w:t> </w:t>
      </w:r>
      <w:r>
        <w:rPr>
          <w:rFonts w:ascii="Arial" w:hAnsi="Arial" w:cs="Arial" w:eastAsia="Arial"/>
          <w:sz w:val="41"/>
          <w:szCs w:val="41"/>
          <w:color w:val="8E97D1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41"/>
          <w:szCs w:val="41"/>
          <w:color w:val="8E97D1"/>
          <w:spacing w:val="0"/>
          <w:w w:val="100"/>
          <w:position w:val="4"/>
        </w:rPr>
      </w:r>
      <w:r>
        <w:rPr>
          <w:rFonts w:ascii="Arial" w:hAnsi="Arial" w:cs="Arial" w:eastAsia="Arial"/>
          <w:sz w:val="32"/>
          <w:szCs w:val="32"/>
          <w:color w:val="4F4F4F"/>
          <w:spacing w:val="-19"/>
          <w:w w:val="75"/>
          <w:position w:val="-8"/>
        </w:rPr>
        <w:t>·</w:t>
      </w:r>
      <w:r>
        <w:rPr>
          <w:rFonts w:ascii="Arial" w:hAnsi="Arial" w:cs="Arial" w:eastAsia="Arial"/>
          <w:sz w:val="32"/>
          <w:szCs w:val="32"/>
          <w:color w:val="6B6D6D"/>
          <w:spacing w:val="0"/>
          <w:w w:val="55"/>
          <w:position w:val="-8"/>
        </w:rPr>
        <w:t>-</w:t>
      </w:r>
      <w:r>
        <w:rPr>
          <w:rFonts w:ascii="Arial" w:hAnsi="Arial" w:cs="Arial" w:eastAsia="Arial"/>
          <w:sz w:val="32"/>
          <w:szCs w:val="32"/>
          <w:color w:val="343434"/>
          <w:spacing w:val="-48"/>
          <w:w w:val="75"/>
          <w:position w:val="-8"/>
        </w:rPr>
        <w:t>·</w:t>
      </w:r>
      <w:r>
        <w:rPr>
          <w:rFonts w:ascii="Arial" w:hAnsi="Arial" w:cs="Arial" w:eastAsia="Arial"/>
          <w:sz w:val="32"/>
          <w:szCs w:val="32"/>
          <w:color w:val="6B6D6D"/>
          <w:spacing w:val="-15"/>
          <w:w w:val="59"/>
          <w:position w:val="-8"/>
        </w:rPr>
        <w:t>.</w:t>
      </w:r>
      <w:r>
        <w:rPr>
          <w:rFonts w:ascii="Arial" w:hAnsi="Arial" w:cs="Arial" w:eastAsia="Arial"/>
          <w:sz w:val="32"/>
          <w:szCs w:val="32"/>
          <w:color w:val="979797"/>
          <w:spacing w:val="-1"/>
          <w:w w:val="59"/>
          <w:position w:val="-8"/>
        </w:rPr>
        <w:t>.</w:t>
      </w:r>
      <w:r>
        <w:rPr>
          <w:rFonts w:ascii="Arial" w:hAnsi="Arial" w:cs="Arial" w:eastAsia="Arial"/>
          <w:sz w:val="32"/>
          <w:szCs w:val="32"/>
          <w:color w:val="4F4F4F"/>
          <w:spacing w:val="0"/>
          <w:w w:val="54"/>
          <w:i/>
          <w:position w:val="-8"/>
        </w:rPr>
        <w:t>·:f</w:t>
      </w:r>
      <w:r>
        <w:rPr>
          <w:rFonts w:ascii="Arial" w:hAnsi="Arial" w:cs="Arial" w:eastAsia="Arial"/>
          <w:sz w:val="32"/>
          <w:szCs w:val="32"/>
          <w:color w:val="4F4F4F"/>
          <w:spacing w:val="0"/>
          <w:w w:val="100"/>
          <w:i/>
          <w:position w:val="-8"/>
        </w:rPr>
        <w:t> </w:t>
      </w:r>
      <w:r>
        <w:rPr>
          <w:rFonts w:ascii="Arial" w:hAnsi="Arial" w:cs="Arial" w:eastAsia="Arial"/>
          <w:sz w:val="32"/>
          <w:szCs w:val="32"/>
          <w:color w:val="4F4F4F"/>
          <w:spacing w:val="20"/>
          <w:w w:val="100"/>
          <w:i/>
          <w:position w:val="-8"/>
        </w:rPr>
        <w:t> </w:t>
      </w:r>
      <w:r>
        <w:rPr>
          <w:rFonts w:ascii="Arial" w:hAnsi="Arial" w:cs="Arial" w:eastAsia="Arial"/>
          <w:sz w:val="32"/>
          <w:szCs w:val="32"/>
          <w:color w:val="858585"/>
          <w:spacing w:val="-5"/>
          <w:w w:val="89"/>
          <w:position w:val="-8"/>
        </w:rPr>
        <w:t>.</w:t>
      </w:r>
      <w:r>
        <w:rPr>
          <w:rFonts w:ascii="Arial" w:hAnsi="Arial" w:cs="Arial" w:eastAsia="Arial"/>
          <w:sz w:val="32"/>
          <w:szCs w:val="32"/>
          <w:color w:val="979797"/>
          <w:spacing w:val="0"/>
          <w:w w:val="67"/>
          <w:i/>
          <w:position w:val="-8"/>
        </w:rPr>
        <w:t>'}.-:</w:t>
      </w:r>
      <w:r>
        <w:rPr>
          <w:rFonts w:ascii="Arial" w:hAnsi="Arial" w:cs="Arial" w:eastAsia="Arial"/>
          <w:sz w:val="32"/>
          <w:szCs w:val="32"/>
          <w:color w:val="B1B1B1"/>
          <w:spacing w:val="-44"/>
          <w:w w:val="98"/>
          <w:i/>
          <w:position w:val="-8"/>
        </w:rPr>
        <w:t>.</w:t>
      </w:r>
      <w:r>
        <w:rPr>
          <w:rFonts w:ascii="Arial" w:hAnsi="Arial" w:cs="Arial" w:eastAsia="Arial"/>
          <w:sz w:val="32"/>
          <w:szCs w:val="32"/>
          <w:color w:val="979797"/>
          <w:spacing w:val="0"/>
          <w:w w:val="84"/>
          <w:i/>
          <w:position w:val="-8"/>
        </w:rPr>
        <w:t>/</w:t>
      </w:r>
      <w:r>
        <w:rPr>
          <w:rFonts w:ascii="Arial" w:hAnsi="Arial" w:cs="Arial" w:eastAsia="Arial"/>
          <w:sz w:val="32"/>
          <w:szCs w:val="32"/>
          <w:color w:val="979797"/>
          <w:spacing w:val="-14"/>
          <w:w w:val="100"/>
          <w:i/>
          <w:position w:val="-8"/>
        </w:rPr>
        <w:t> </w:t>
      </w:r>
      <w:r>
        <w:rPr>
          <w:rFonts w:ascii="Arial" w:hAnsi="Arial" w:cs="Arial" w:eastAsia="Arial"/>
          <w:sz w:val="32"/>
          <w:szCs w:val="32"/>
          <w:color w:val="979797"/>
          <w:spacing w:val="-7"/>
          <w:w w:val="84"/>
          <w:i/>
          <w:position w:val="-8"/>
        </w:rPr>
        <w:t>:</w:t>
      </w:r>
      <w:r>
        <w:rPr>
          <w:rFonts w:ascii="Arial" w:hAnsi="Arial" w:cs="Arial" w:eastAsia="Arial"/>
          <w:sz w:val="32"/>
          <w:szCs w:val="32"/>
          <w:color w:val="979797"/>
          <w:spacing w:val="-42"/>
          <w:w w:val="84"/>
          <w:i/>
          <w:position w:val="-8"/>
        </w:rPr>
        <w:t>:</w:t>
      </w:r>
      <w:r>
        <w:rPr>
          <w:rFonts w:ascii="Arial" w:hAnsi="Arial" w:cs="Arial" w:eastAsia="Arial"/>
          <w:sz w:val="32"/>
          <w:szCs w:val="32"/>
          <w:color w:val="6B6D6D"/>
          <w:spacing w:val="-77"/>
          <w:w w:val="86"/>
          <w:i/>
          <w:position w:val="-8"/>
        </w:rPr>
        <w:t>·</w:t>
      </w:r>
      <w:r>
        <w:rPr>
          <w:rFonts w:ascii="Arial" w:hAnsi="Arial" w:cs="Arial" w:eastAsia="Arial"/>
          <w:sz w:val="32"/>
          <w:szCs w:val="32"/>
          <w:color w:val="495B9C"/>
          <w:spacing w:val="-96"/>
          <w:w w:val="296"/>
          <w:i/>
          <w:position w:val="-8"/>
        </w:rPr>
        <w:t>·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2" w:lineRule="atLeast"/>
        <w:ind w:right="1968"/>
        <w:jc w:val="right"/>
        <w:tabs>
          <w:tab w:pos="54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6"/>
          <w:szCs w:val="6"/>
          <w:color w:val="B1B1B1"/>
          <w:w w:val="328"/>
        </w:rPr>
        <w:t>,</w:t>
      </w:r>
      <w:r>
        <w:rPr>
          <w:rFonts w:ascii="Times New Roman" w:hAnsi="Times New Roman" w:cs="Times New Roman" w:eastAsia="Times New Roman"/>
          <w:sz w:val="6"/>
          <w:szCs w:val="6"/>
          <w:color w:val="B1B1B1"/>
          <w:w w:val="100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B1B1B1"/>
          <w:w w:val="100"/>
        </w:rPr>
      </w:r>
      <w:r>
        <w:rPr>
          <w:rFonts w:ascii="Times New Roman" w:hAnsi="Times New Roman" w:cs="Times New Roman" w:eastAsia="Times New Roman"/>
          <w:sz w:val="6"/>
          <w:szCs w:val="6"/>
          <w:color w:val="6B6D6D"/>
          <w:spacing w:val="-2"/>
          <w:w w:val="157"/>
          <w:i/>
        </w:rPr>
        <w:t>:</w:t>
      </w:r>
      <w:r>
        <w:rPr>
          <w:rFonts w:ascii="Times New Roman" w:hAnsi="Times New Roman" w:cs="Times New Roman" w:eastAsia="Times New Roman"/>
          <w:sz w:val="6"/>
          <w:szCs w:val="6"/>
          <w:color w:val="4F4F4F"/>
          <w:spacing w:val="0"/>
          <w:w w:val="157"/>
          <w:i/>
        </w:rPr>
        <w:t>lf</w:t>
      </w:r>
      <w:r>
        <w:rPr>
          <w:rFonts w:ascii="Times New Roman" w:hAnsi="Times New Roman" w:cs="Times New Roman" w:eastAsia="Times New Roman"/>
          <w:sz w:val="6"/>
          <w:szCs w:val="6"/>
          <w:color w:val="4F4F4F"/>
          <w:spacing w:val="0"/>
          <w:w w:val="157"/>
          <w:i/>
        </w:rPr>
        <w:t>  </w:t>
      </w:r>
      <w:r>
        <w:rPr>
          <w:rFonts w:ascii="Times New Roman" w:hAnsi="Times New Roman" w:cs="Times New Roman" w:eastAsia="Times New Roman"/>
          <w:sz w:val="6"/>
          <w:szCs w:val="6"/>
          <w:color w:val="4F4F4F"/>
          <w:spacing w:val="0"/>
          <w:w w:val="157"/>
          <w:i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43434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6"/>
          <w:szCs w:val="6"/>
          <w:color w:val="343434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6"/>
          <w:szCs w:val="6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343434"/>
          <w:spacing w:val="0"/>
          <w:w w:val="77"/>
        </w:rPr>
        <w:t>_</w:t>
      </w:r>
      <w:r>
        <w:rPr>
          <w:rFonts w:ascii="Times New Roman" w:hAnsi="Times New Roman" w:cs="Times New Roman" w:eastAsia="Times New Roman"/>
          <w:sz w:val="6"/>
          <w:szCs w:val="6"/>
          <w:color w:val="343434"/>
          <w:spacing w:val="0"/>
          <w:w w:val="77"/>
        </w:rPr>
        <w:t>       </w:t>
      </w:r>
      <w:r>
        <w:rPr>
          <w:rFonts w:ascii="Times New Roman" w:hAnsi="Times New Roman" w:cs="Times New Roman" w:eastAsia="Times New Roman"/>
          <w:sz w:val="6"/>
          <w:szCs w:val="6"/>
          <w:color w:val="343434"/>
          <w:spacing w:val="5"/>
          <w:w w:val="77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58585"/>
          <w:spacing w:val="0"/>
          <w:w w:val="48"/>
        </w:rPr>
        <w:t>e-c</w:t>
      </w:r>
      <w:r>
        <w:rPr>
          <w:rFonts w:ascii="Times New Roman" w:hAnsi="Times New Roman" w:cs="Times New Roman" w:eastAsia="Times New Roman"/>
          <w:sz w:val="23"/>
          <w:szCs w:val="23"/>
          <w:color w:val="858585"/>
          <w:spacing w:val="7"/>
          <w:w w:val="49"/>
        </w:rPr>
        <w:t>"</w:t>
      </w:r>
      <w:r>
        <w:rPr>
          <w:rFonts w:ascii="Times New Roman" w:hAnsi="Times New Roman" w:cs="Times New Roman" w:eastAsia="Times New Roman"/>
          <w:sz w:val="23"/>
          <w:szCs w:val="23"/>
          <w:color w:val="6B6D6D"/>
          <w:spacing w:val="0"/>
          <w:w w:val="121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380" w:right="180"/>
        </w:sectPr>
      </w:pPr>
      <w:rPr/>
    </w:p>
    <w:p>
      <w:pPr>
        <w:spacing w:before="0" w:after="0" w:line="84" w:lineRule="atLeast"/>
        <w:ind w:left="1956" w:right="-126"/>
        <w:jc w:val="left"/>
        <w:tabs>
          <w:tab w:pos="352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1.525215pt;margin-top:29.52873pt;width:4.650345pt;height:24.5pt;mso-position-horizontal-relative:page;mso-position-vertical-relative:paragraph;z-index:-17229" type="#_x0000_t202" filled="f" stroked="f">
            <v:textbox inset="0,0,0,0">
              <w:txbxContent>
                <w:p>
                  <w:pPr>
                    <w:spacing w:before="0" w:after="0" w:line="490" w:lineRule="exact"/>
                    <w:ind w:right="-113"/>
                    <w:jc w:val="left"/>
                    <w:rPr>
                      <w:rFonts w:ascii="Arial" w:hAnsi="Arial" w:cs="Arial" w:eastAsia="Arial"/>
                      <w:sz w:val="49"/>
                      <w:szCs w:val="49"/>
                    </w:rPr>
                  </w:pPr>
                  <w:rPr/>
                  <w:r>
                    <w:rPr>
                      <w:rFonts w:ascii="Arial" w:hAnsi="Arial" w:cs="Arial" w:eastAsia="Arial"/>
                      <w:sz w:val="49"/>
                      <w:szCs w:val="49"/>
                      <w:color w:val="3B56B5"/>
                      <w:spacing w:val="0"/>
                      <w:w w:val="57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57"/>
          <w:szCs w:val="57"/>
          <w:color w:val="3B426B"/>
          <w:spacing w:val="19"/>
          <w:w w:val="127"/>
          <w:i/>
        </w:rPr>
        <w:t>v</w:t>
      </w:r>
      <w:r>
        <w:rPr>
          <w:rFonts w:ascii="Times New Roman" w:hAnsi="Times New Roman" w:cs="Times New Roman" w:eastAsia="Times New Roman"/>
          <w:sz w:val="57"/>
          <w:szCs w:val="57"/>
          <w:color w:val="383B8C"/>
          <w:spacing w:val="0"/>
          <w:w w:val="101"/>
          <w:i/>
        </w:rPr>
        <w:t>-?</w:t>
      </w:r>
      <w:r>
        <w:rPr>
          <w:rFonts w:ascii="Times New Roman" w:hAnsi="Times New Roman" w:cs="Times New Roman" w:eastAsia="Times New Roman"/>
          <w:sz w:val="57"/>
          <w:szCs w:val="57"/>
          <w:color w:val="383B8C"/>
          <w:spacing w:val="12"/>
          <w:w w:val="100"/>
          <w:i/>
        </w:rPr>
        <w:t>f</w:t>
      </w:r>
      <w:r>
        <w:rPr>
          <w:rFonts w:ascii="Times New Roman" w:hAnsi="Times New Roman" w:cs="Times New Roman" w:eastAsia="Times New Roman"/>
          <w:sz w:val="57"/>
          <w:szCs w:val="57"/>
          <w:color w:val="282869"/>
          <w:spacing w:val="0"/>
          <w:w w:val="70"/>
          <w:i/>
        </w:rPr>
        <w:t>"</w:t>
      </w:r>
      <w:r>
        <w:rPr>
          <w:rFonts w:ascii="Times New Roman" w:hAnsi="Times New Roman" w:cs="Times New Roman" w:eastAsia="Times New Roman"/>
          <w:sz w:val="57"/>
          <w:szCs w:val="57"/>
          <w:color w:val="282869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57"/>
          <w:szCs w:val="57"/>
          <w:color w:val="282869"/>
          <w:spacing w:val="0"/>
          <w:w w:val="100"/>
          <w:i/>
        </w:rPr>
      </w:r>
      <w:r>
        <w:rPr>
          <w:rFonts w:ascii="Arial" w:hAnsi="Arial" w:cs="Arial" w:eastAsia="Arial"/>
          <w:sz w:val="12"/>
          <w:szCs w:val="12"/>
          <w:color w:val="282869"/>
          <w:spacing w:val="0"/>
          <w:w w:val="206"/>
          <w:i/>
        </w:rPr>
        <w:t>J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86" w:after="0" w:line="171" w:lineRule="atLeast"/>
        <w:ind w:right="-7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B1B1B1"/>
          <w:spacing w:val="2"/>
          <w:w w:val="105"/>
        </w:rPr>
        <w:t>•</w:t>
      </w:r>
      <w:r>
        <w:rPr>
          <w:rFonts w:ascii="Arial" w:hAnsi="Arial" w:cs="Arial" w:eastAsia="Arial"/>
          <w:sz w:val="11"/>
          <w:szCs w:val="11"/>
          <w:color w:val="979797"/>
          <w:spacing w:val="-39"/>
          <w:w w:val="82"/>
        </w:rPr>
        <w:t>&gt;</w:t>
      </w:r>
      <w:r>
        <w:rPr>
          <w:rFonts w:ascii="Arial" w:hAnsi="Arial" w:cs="Arial" w:eastAsia="Arial"/>
          <w:sz w:val="18"/>
          <w:szCs w:val="18"/>
          <w:color w:val="858585"/>
          <w:spacing w:val="0"/>
          <w:w w:val="43"/>
          <w:position w:val="-8"/>
        </w:rPr>
        <w:t>··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8" w:after="0" w:line="173" w:lineRule="atLeas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-3"/>
          <w:w w:val="126"/>
          <w:i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26"/>
          <w:i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-14"/>
          <w:w w:val="126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B6D6D"/>
          <w:spacing w:val="-19"/>
          <w:w w:val="107"/>
        </w:rPr>
        <w:t>\</w:t>
      </w:r>
      <w:r>
        <w:rPr>
          <w:rFonts w:ascii="Times New Roman" w:hAnsi="Times New Roman" w:cs="Times New Roman" w:eastAsia="Times New Roman"/>
          <w:sz w:val="16"/>
          <w:szCs w:val="16"/>
          <w:color w:val="858585"/>
          <w:spacing w:val="-4"/>
          <w:w w:val="71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83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B6D6D"/>
          <w:spacing w:val="0"/>
          <w:w w:val="109"/>
          <w:i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6B6D6D"/>
          <w:spacing w:val="-13"/>
          <w:w w:val="109"/>
          <w:i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979797"/>
          <w:spacing w:val="0"/>
          <w:w w:val="94"/>
          <w:i/>
        </w:rPr>
        <w:t>,'</w:t>
      </w:r>
      <w:r>
        <w:rPr>
          <w:rFonts w:ascii="Times New Roman" w:hAnsi="Times New Roman" w:cs="Times New Roman" w:eastAsia="Times New Roman"/>
          <w:sz w:val="16"/>
          <w:szCs w:val="16"/>
          <w:color w:val="979797"/>
          <w:spacing w:val="2"/>
          <w:w w:val="95"/>
          <w:i/>
        </w:rPr>
        <w:t>!</w:t>
      </w:r>
      <w:r>
        <w:rPr>
          <w:rFonts w:ascii="Times New Roman" w:hAnsi="Times New Roman" w:cs="Times New Roman" w:eastAsia="Times New Roman"/>
          <w:sz w:val="16"/>
          <w:szCs w:val="16"/>
          <w:color w:val="858585"/>
          <w:spacing w:val="0"/>
          <w:w w:val="77"/>
          <w:i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858585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58585"/>
          <w:spacing w:val="-1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58585"/>
          <w:spacing w:val="0"/>
          <w:w w:val="345"/>
          <w:i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80" w:right="180"/>
          <w:cols w:num="3" w:equalWidth="0">
            <w:col w:w="3650" w:space="4629"/>
            <w:col w:w="114" w:space="264"/>
            <w:col w:w="2703"/>
          </w:cols>
        </w:sectPr>
      </w:pPr>
      <w:rPr/>
    </w:p>
    <w:p>
      <w:pPr>
        <w:spacing w:before="0" w:after="0" w:line="226" w:lineRule="atLeas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İbrahim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AKGÜNDÜZ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0" w:lineRule="atLeast"/>
        <w:ind w:right="-20"/>
        <w:jc w:val="left"/>
        <w:tabs>
          <w:tab w:pos="460" w:val="left"/>
          <w:tab w:pos="11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58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-28"/>
          <w:w w:val="5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6B6D6D"/>
          <w:spacing w:val="0"/>
          <w:w w:val="58"/>
        </w:rPr>
        <w:t>,.,</w:t>
      </w:r>
      <w:r>
        <w:rPr>
          <w:rFonts w:ascii="Times New Roman" w:hAnsi="Times New Roman" w:cs="Times New Roman" w:eastAsia="Times New Roman"/>
          <w:sz w:val="21"/>
          <w:szCs w:val="21"/>
          <w:color w:val="6B6D6D"/>
          <w:spacing w:val="10"/>
          <w:w w:val="5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7"/>
          <w:w w:val="135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6B6D6D"/>
          <w:spacing w:val="0"/>
          <w:w w:val="135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6B6D6D"/>
          <w:spacing w:val="-38"/>
          <w:w w:val="13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0"/>
          <w:w w:val="57"/>
          <w:i/>
        </w:rPr>
        <w:t>(,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1"/>
          <w:szCs w:val="21"/>
          <w:color w:val="858585"/>
          <w:spacing w:val="0"/>
          <w:w w:val="49"/>
          <w:i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858585"/>
          <w:spacing w:val="-25"/>
          <w:w w:val="50"/>
          <w:i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6B6D6D"/>
          <w:spacing w:val="-52"/>
          <w:w w:val="61"/>
          <w:i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858585"/>
          <w:spacing w:val="0"/>
          <w:w w:val="50"/>
          <w:i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858585"/>
          <w:spacing w:val="-35"/>
          <w:w w:val="50"/>
          <w:i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6B6D6D"/>
          <w:spacing w:val="0"/>
          <w:w w:val="61"/>
          <w:i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6B6D6D"/>
          <w:spacing w:val="-8"/>
          <w:w w:val="61"/>
          <w:i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858585"/>
          <w:spacing w:val="0"/>
          <w:w w:val="88"/>
          <w:i/>
        </w:rPr>
        <w:t>.t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80" w:right="180"/>
          <w:cols w:num="2" w:equalWidth="0">
            <w:col w:w="6179" w:space="2038"/>
            <w:col w:w="3143"/>
          </w:cols>
        </w:sectPr>
      </w:pPr>
      <w:rPr/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/>
        <w:pict>
          <v:group style="position:absolute;margin-left:23.334139pt;margin-top:30.325603pt;width:551.882279pt;height:792.414929pt;mso-position-horizontal-relative:page;mso-position-vertical-relative:page;z-index:-17234" coordorigin="467,607" coordsize="11038,15848">
            <v:group style="position:absolute;left:488;top:642;width:2;height:542" coordorigin="488,642" coordsize="2,542">
              <v:shape style="position:absolute;left:488;top:642;width:2;height:542" coordorigin="488,642" coordsize="0,542" path="m488,1184l488,642e" filled="f" stroked="t" strokeweight=".478649pt" strokecolor="#646464">
                <v:path arrowok="t"/>
              </v:shape>
            </v:group>
            <v:group style="position:absolute;left:483;top:642;width:2345;height:2" coordorigin="483,642" coordsize="2345,2">
              <v:shape style="position:absolute;left:483;top:642;width:2345;height:2" coordorigin="483,642" coordsize="2345,0" path="m483,642l2829,642e" filled="f" stroked="t" strokeweight=".478649pt" strokecolor="#3F3F3F">
                <v:path arrowok="t"/>
              </v:shape>
            </v:group>
            <v:group style="position:absolute;left:2300;top:638;width:2;height:547" coordorigin="2300,638" coordsize="2,547">
              <v:shape style="position:absolute;left:2300;top:638;width:2;height:547" coordorigin="2300,638" coordsize="0,547" path="m2300,1184l2300,638e" filled="f" stroked="t" strokeweight=".478649pt" strokecolor="#646464">
                <v:path arrowok="t"/>
              </v:shape>
            </v:group>
            <v:group style="position:absolute;left:2944;top:638;width:924;height:2" coordorigin="2944,638" coordsize="924,2">
              <v:shape style="position:absolute;left:2944;top:638;width:924;height:2" coordorigin="2944,638" coordsize="924,0" path="m2944,638l3867,638e" filled="f" stroked="t" strokeweight=".957298pt" strokecolor="#646464">
                <v:path arrowok="t"/>
              </v:shape>
            </v:group>
            <v:group style="position:absolute;left:483;top:635;width:10951;height:2" coordorigin="483,635" coordsize="10951,2">
              <v:shape style="position:absolute;left:483;top:635;width:10951;height:2" coordorigin="483,635" coordsize="10951,0" path="m483,635l11435,635e" filled="f" stroked="t" strokeweight=".717973pt" strokecolor="#4B4B4B">
                <v:path arrowok="t"/>
              </v:shape>
            </v:group>
            <v:group style="position:absolute;left:8908;top:640;width:292;height:2" coordorigin="8908,640" coordsize="292,2">
              <v:shape style="position:absolute;left:8908;top:640;width:292;height:2" coordorigin="8908,640" coordsize="292,0" path="m8908,640l9200,640e" filled="f" stroked="t" strokeweight=".717973pt" strokecolor="#646464">
                <v:path arrowok="t"/>
              </v:shape>
            </v:group>
            <v:group style="position:absolute;left:9171;top:633;width:2;height:614" coordorigin="9171,633" coordsize="2,614">
              <v:shape style="position:absolute;left:9171;top:633;width:2;height:614" coordorigin="9171,633" coordsize="0,614" path="m9171,1247l9171,633e" filled="f" stroked="t" strokeweight=".478649pt" strokecolor="#3B3B3B">
                <v:path arrowok="t"/>
              </v:shape>
            </v:group>
            <v:group style="position:absolute;left:488;top:1074;width:2;height:1093" coordorigin="488,1074" coordsize="2,1093">
              <v:shape style="position:absolute;left:488;top:1074;width:2;height:1093" coordorigin="488,1074" coordsize="0,1093" path="m488,2167l488,1074e" filled="f" stroked="t" strokeweight=".957298pt" strokecolor="#7C7C7C">
                <v:path arrowok="t"/>
              </v:shape>
            </v:group>
            <v:group style="position:absolute;left:2298;top:997;width:2;height:772" coordorigin="2298,997" coordsize="2,772">
              <v:shape style="position:absolute;left:2298;top:997;width:2;height:772" coordorigin="2298,997" coordsize="0,772" path="m2298,1769l2298,997e" filled="f" stroked="t" strokeweight=".957298pt" strokecolor="#7C7C7C">
                <v:path arrowok="t"/>
              </v:shape>
            </v:group>
            <v:group style="position:absolute;left:9173;top:1093;width:2;height:618" coordorigin="9173,1093" coordsize="2,618">
              <v:shape style="position:absolute;left:9173;top:1093;width:2;height:618" coordorigin="9173,1093" coordsize="0,618" path="m9173,1712l9173,1093e" filled="f" stroked="t" strokeweight=".957298pt" strokecolor="#676767">
                <v:path arrowok="t"/>
              </v:shape>
            </v:group>
            <v:group style="position:absolute;left:2298;top:1649;width:2;height:264" coordorigin="2298,1649" coordsize="2,264">
              <v:shape style="position:absolute;left:2298;top:1649;width:2;height:264" coordorigin="2298,1649" coordsize="0,264" path="m2298,1913l2298,1649e" filled="f" stroked="t" strokeweight=".717973pt" strokecolor="#676767">
                <v:path arrowok="t"/>
              </v:shape>
            </v:group>
            <v:group style="position:absolute;left:9176;top:1649;width:2;height:537" coordorigin="9176,1649" coordsize="2,537">
              <v:shape style="position:absolute;left:9176;top:1649;width:2;height:537" coordorigin="9176,1649" coordsize="0,537" path="m9176,2186l9176,1649e" filled="f" stroked="t" strokeweight=".478649pt" strokecolor="#383838">
                <v:path arrowok="t"/>
              </v:shape>
            </v:group>
            <v:group style="position:absolute;left:488;top:2184;width:1824;height:2" coordorigin="488,2184" coordsize="1824,2">
              <v:shape style="position:absolute;left:488;top:2184;width:1824;height:2" coordorigin="488,2184" coordsize="1824,0" path="m488,2184l2312,2184e" filled="f" stroked="t" strokeweight=".717973pt" strokecolor="#444444">
                <v:path arrowok="t"/>
              </v:shape>
            </v:group>
            <v:group style="position:absolute;left:488;top:642;width:2;height:5514" coordorigin="488,642" coordsize="2,5514">
              <v:shape style="position:absolute;left:488;top:642;width:2;height:5514" coordorigin="488,642" coordsize="0,5514" path="m488,6156l488,642e" filled="f" stroked="t" strokeweight=".957298pt" strokecolor="#4F4F4F">
                <v:path arrowok="t"/>
              </v:shape>
            </v:group>
            <v:group style="position:absolute;left:2302;top:1855;width:2;height:336" coordorigin="2302,1855" coordsize="2,336">
              <v:shape style="position:absolute;left:2302;top:1855;width:2;height:336" coordorigin="2302,1855" coordsize="0,336" path="m2302,2191l2302,1855e" filled="f" stroked="t" strokeweight=".478649pt" strokecolor="#383838">
                <v:path arrowok="t"/>
              </v:shape>
            </v:group>
            <v:group style="position:absolute;left:2240;top:2186;width:589;height:2" coordorigin="2240,2186" coordsize="589,2">
              <v:shape style="position:absolute;left:2240;top:2186;width:589;height:2" coordorigin="2240,2186" coordsize="589,0" path="m2240,2186l2829,2186e" filled="f" stroked="t" strokeweight=".478649pt" strokecolor="#1F1F1F">
                <v:path arrowok="t"/>
              </v:shape>
            </v:group>
            <v:group style="position:absolute;left:2771;top:2182;width:445;height:2" coordorigin="2771,2182" coordsize="445,2">
              <v:shape style="position:absolute;left:2771;top:2182;width:445;height:2" coordorigin="2771,2182" coordsize="445,0" path="m2771,2182l3217,2182e" filled="f" stroked="t" strokeweight=".717973pt" strokecolor="#484848">
                <v:path arrowok="t"/>
              </v:shape>
            </v:group>
            <v:group style="position:absolute;left:3011;top:2184;width:2369;height:2" coordorigin="3011,2184" coordsize="2369,2">
              <v:shape style="position:absolute;left:3011;top:2184;width:2369;height:2" coordorigin="3011,2184" coordsize="2369,0" path="m3011,2184l5380,2184e" filled="f" stroked="t" strokeweight=".957298pt" strokecolor="#5B5B5B">
                <v:path arrowok="t"/>
              </v:shape>
            </v:group>
            <v:group style="position:absolute;left:5323;top:2182;width:560;height:2" coordorigin="5323,2182" coordsize="560,2">
              <v:shape style="position:absolute;left:5323;top:2182;width:560;height:2" coordorigin="5323,2182" coordsize="560,0" path="m5323,2182l5883,2182e" filled="f" stroked="t" strokeweight=".478649pt" strokecolor="#2F2F2F">
                <v:path arrowok="t"/>
              </v:shape>
            </v:group>
            <v:group style="position:absolute;left:5825;top:2182;width:412;height:2" coordorigin="5825,2182" coordsize="412,2">
              <v:shape style="position:absolute;left:5825;top:2182;width:412;height:2" coordorigin="5825,2182" coordsize="412,0" path="m5825,2182l6237,2182e" filled="f" stroked="t" strokeweight=".478649pt" strokecolor="#4B4B4B">
                <v:path arrowok="t"/>
              </v:shape>
            </v:group>
            <v:group style="position:absolute;left:6160;top:2182;width:2451;height:2" coordorigin="6160,2182" coordsize="2451,2">
              <v:shape style="position:absolute;left:6160;top:2182;width:2451;height:2" coordorigin="6160,2182" coordsize="2451,0" path="m6160,2182l8611,2182e" filled="f" stroked="t" strokeweight=".957298pt" strokecolor="#5B5B5B">
                <v:path arrowok="t"/>
              </v:shape>
            </v:group>
            <v:group style="position:absolute;left:8544;top:2182;width:656;height:2" coordorigin="8544,2182" coordsize="656,2">
              <v:shape style="position:absolute;left:8544;top:2182;width:656;height:2" coordorigin="8544,2182" coordsize="656,0" path="m8544,2182l9200,2182e" filled="f" stroked="t" strokeweight=".478649pt" strokecolor="#484848">
                <v:path arrowok="t"/>
              </v:shape>
            </v:group>
            <v:group style="position:absolute;left:11497;top:609;width:2;height:5456" coordorigin="11497,609" coordsize="2,5456">
              <v:shape style="position:absolute;left:11497;top:609;width:2;height:5456" coordorigin="11497,609" coordsize="0,5456" path="m11497,6065l11497,609e" filled="f" stroked="t" strokeweight=".239324pt" strokecolor="#000000">
                <v:path arrowok="t"/>
              </v:shape>
            </v:group>
            <v:group style="position:absolute;left:9137;top:2177;width:2302;height:2" coordorigin="9137,2177" coordsize="2302,2">
              <v:shape style="position:absolute;left:9137;top:2177;width:2302;height:2" coordorigin="9137,2177" coordsize="2302,0" path="m9137,2177l11440,2177e" filled="f" stroked="t" strokeweight=".717973pt" strokecolor="#4F4F4F">
                <v:path arrowok="t"/>
              </v:shape>
            </v:group>
            <v:group style="position:absolute;left:493;top:2124;width:2;height:326" coordorigin="493,2124" coordsize="2,326">
              <v:shape style="position:absolute;left:493;top:2124;width:2;height:326" coordorigin="493,2124" coordsize="0,326" path="m493,2450l493,2124e" filled="f" stroked="t" strokeweight=".478649pt" strokecolor="#383838">
                <v:path arrowok="t"/>
              </v:shape>
            </v:group>
            <v:group style="position:absolute;left:833;top:2426;width:2384;height:2" coordorigin="833,2426" coordsize="2384,2">
              <v:shape style="position:absolute;left:833;top:2426;width:2384;height:2" coordorigin="833,2426" coordsize="2384,0" path="m833,2426l3217,2426e" filled="f" stroked="t" strokeweight=".478649pt" strokecolor="#343434">
                <v:path arrowok="t"/>
              </v:shape>
            </v:group>
            <v:group style="position:absolute;left:488;top:2424;width:8707;height:2" coordorigin="488,2424" coordsize="8707,2">
              <v:shape style="position:absolute;left:488;top:2424;width:8707;height:2" coordorigin="488,2424" coordsize="8707,0" path="m488,2424l9195,2424e" filled="f" stroked="t" strokeweight=".717973pt" strokecolor="#4F4F4F">
                <v:path arrowok="t"/>
              </v:shape>
            </v:group>
            <v:group style="position:absolute;left:9137;top:2421;width:1723;height:2" coordorigin="9137,2421" coordsize="1723,2">
              <v:shape style="position:absolute;left:9137;top:2421;width:1723;height:2" coordorigin="9137,2421" coordsize="1723,0" path="m9137,2421l10861,2421e" filled="f" stroked="t" strokeweight=".478649pt" strokecolor="#383838">
                <v:path arrowok="t"/>
              </v:shape>
            </v:group>
            <v:group style="position:absolute;left:10760;top:2419;width:680;height:2" coordorigin="10760,2419" coordsize="680,2">
              <v:shape style="position:absolute;left:10760;top:2419;width:680;height:2" coordorigin="10760,2419" coordsize="680,0" path="m10760,2419l11440,2419e" filled="f" stroked="t" strokeweight=".957298pt" strokecolor="#676767">
                <v:path arrowok="t"/>
              </v:shape>
            </v:group>
            <v:group style="position:absolute;left:488;top:2663;width:1130;height:2" coordorigin="488,2663" coordsize="1130,2">
              <v:shape style="position:absolute;left:488;top:2663;width:1130;height:2" coordorigin="488,2663" coordsize="1130,0" path="m488,2663l1618,2663e" filled="f" stroked="t" strokeweight=".717973pt" strokecolor="#444444">
                <v:path arrowok="t"/>
              </v:shape>
            </v:group>
            <v:group style="position:absolute;left:500;top:2378;width:2;height:3716" coordorigin="500,2378" coordsize="2,3716">
              <v:shape style="position:absolute;left:500;top:2378;width:2;height:3716" coordorigin="500,2378" coordsize="0,3716" path="m500,6094l500,2378e" filled="f" stroked="t" strokeweight=".957298pt" strokecolor="#4B4B4B">
                <v:path arrowok="t"/>
              </v:shape>
            </v:group>
            <v:group style="position:absolute;left:1560;top:2666;width:1656;height:2" coordorigin="1560,2666" coordsize="1656,2">
              <v:shape style="position:absolute;left:1560;top:2666;width:1656;height:2" coordorigin="1560,2666" coordsize="1656,0" path="m1560,2666l3217,2666e" filled="f" stroked="t" strokeweight=".478649pt" strokecolor="#2B2B2B">
                <v:path arrowok="t"/>
              </v:shape>
            </v:group>
            <v:group style="position:absolute;left:2862;top:2666;width:6333;height:2" coordorigin="2862,2666" coordsize="6333,2">
              <v:shape style="position:absolute;left:2862;top:2666;width:6333;height:2" coordorigin="2862,2666" coordsize="6333,0" path="m2862,2666l9195,2666e" filled="f" stroked="t" strokeweight=".717973pt" strokecolor="#545454">
                <v:path arrowok="t"/>
              </v:shape>
            </v:group>
            <v:group style="position:absolute;left:9137;top:2661;width:1723;height:2" coordorigin="9137,2661" coordsize="1723,2">
              <v:shape style="position:absolute;left:9137;top:2661;width:1723;height:2" coordorigin="9137,2661" coordsize="1723,0" path="m9137,2661l10861,2661e" filled="f" stroked="t" strokeweight=".478649pt" strokecolor="#232323">
                <v:path arrowok="t"/>
              </v:shape>
            </v:group>
            <v:group style="position:absolute;left:10803;top:2659;width:637;height:2" coordorigin="10803,2659" coordsize="637,2">
              <v:shape style="position:absolute;left:10803;top:2659;width:637;height:2" coordorigin="10803,2659" coordsize="637,0" path="m10803,2659l11440,2659e" filled="f" stroked="t" strokeweight=".957298pt" strokecolor="#646464">
                <v:path arrowok="t"/>
              </v:shape>
            </v:group>
            <v:group style="position:absolute;left:488;top:2908;width:6519;height:2" coordorigin="488,2908" coordsize="6519,2">
              <v:shape style="position:absolute;left:488;top:2908;width:6519;height:2" coordorigin="488,2908" coordsize="6519,0" path="m488,2908l7007,2908e" filled="f" stroked="t" strokeweight=".957298pt" strokecolor="#575757">
                <v:path arrowok="t"/>
              </v:shape>
            </v:group>
            <v:group style="position:absolute;left:6950;top:2905;width:924;height:2" coordorigin="6950,2905" coordsize="924,2">
              <v:shape style="position:absolute;left:6950;top:2905;width:924;height:2" coordorigin="6950,2905" coordsize="924,0" path="m6950,2905l7874,2905e" filled="f" stroked="t" strokeweight=".478649pt" strokecolor="#282828">
                <v:path arrowok="t"/>
              </v:shape>
            </v:group>
            <v:group style="position:absolute;left:7816;top:2903;width:3633;height:2" coordorigin="7816,2903" coordsize="3633,2">
              <v:shape style="position:absolute;left:7816;top:2903;width:3633;height:2" coordorigin="7816,2903" coordsize="3633,0" path="m7816,2903l11449,2903e" filled="f" stroked="t" strokeweight=".957298pt" strokecolor="#575757">
                <v:path arrowok="t"/>
              </v:shape>
            </v:group>
            <v:group style="position:absolute;left:488;top:3148;width:4121;height:2" coordorigin="488,3148" coordsize="4121,2">
              <v:shape style="position:absolute;left:488;top:3148;width:4121;height:2" coordorigin="488,3148" coordsize="4121,0" path="m488,3148l4609,3148e" filled="f" stroked="t" strokeweight=".957298pt" strokecolor="#575757">
                <v:path arrowok="t"/>
              </v:shape>
            </v:group>
            <v:group style="position:absolute;left:4552;top:3150;width:1331;height:2" coordorigin="4552,3150" coordsize="1331,2">
              <v:shape style="position:absolute;left:4552;top:3150;width:1331;height:2" coordorigin="4552,3150" coordsize="1331,0" path="m4552,3150l5883,3150e" filled="f" stroked="t" strokeweight=".478649pt" strokecolor="#2B2B2B">
                <v:path arrowok="t"/>
              </v:shape>
            </v:group>
            <v:group style="position:absolute;left:5825;top:3148;width:5624;height:2" coordorigin="5825,3148" coordsize="5624,2">
              <v:shape style="position:absolute;left:5825;top:3148;width:5624;height:2" coordorigin="5825,3148" coordsize="5624,0" path="m5825,3148l11449,3148e" filled="f" stroked="t" strokeweight=".957298pt" strokecolor="#575757">
                <v:path arrowok="t"/>
              </v:shape>
            </v:group>
            <v:group style="position:absolute;left:488;top:3390;width:3609;height:2" coordorigin="488,3390" coordsize="3609,2">
              <v:shape style="position:absolute;left:488;top:3390;width:3609;height:2" coordorigin="488,3390" coordsize="3609,0" path="m488,3390l4097,3390e" filled="f" stroked="t" strokeweight=".957298pt" strokecolor="#575757">
                <v:path arrowok="t"/>
              </v:shape>
            </v:group>
            <v:group style="position:absolute;left:3772;top:3390;width:2111;height:2" coordorigin="3772,3390" coordsize="2111,2">
              <v:shape style="position:absolute;left:3772;top:3390;width:2111;height:2" coordorigin="3772,3390" coordsize="2111,0" path="m3772,3390l5883,3390e" filled="f" stroked="t" strokeweight=".478649pt" strokecolor="#343434">
                <v:path arrowok="t"/>
              </v:shape>
            </v:group>
            <v:group style="position:absolute;left:5825;top:3387;width:5624;height:2" coordorigin="5825,3387" coordsize="5624,2">
              <v:shape style="position:absolute;left:5825;top:3387;width:5624;height:2" coordorigin="5825,3387" coordsize="5624,0" path="m5825,3387l11449,3387e" filled="f" stroked="t" strokeweight=".957298pt" strokecolor="#545454">
                <v:path arrowok="t"/>
              </v:shape>
            </v:group>
            <v:group style="position:absolute;left:3822;top:3385;width:2;height:743" coordorigin="3822,3385" coordsize="2,743">
              <v:shape style="position:absolute;left:3822;top:3385;width:2;height:743" coordorigin="3822,3385" coordsize="0,743" path="m3822,4128l3822,3385e" filled="f" stroked="t" strokeweight=".717973pt" strokecolor="#484848">
                <v:path arrowok="t"/>
              </v:shape>
            </v:group>
            <v:group style="position:absolute;left:6991;top:3380;width:2;height:748" coordorigin="6991,3380" coordsize="2,748">
              <v:shape style="position:absolute;left:6991;top:3380;width:2;height:748" coordorigin="6991,3380" coordsize="0,748" path="m6991,4128l6991,3380e" filled="f" stroked="t" strokeweight=".717973pt" strokecolor="#4B4B4B">
                <v:path arrowok="t"/>
              </v:shape>
            </v:group>
            <v:group style="position:absolute;left:6974;top:3797;width:1431;height:2" coordorigin="6974,3797" coordsize="1431,2">
              <v:shape style="position:absolute;left:6974;top:3797;width:1431;height:2" coordorigin="6974,3797" coordsize="1431,0" path="m6974,3797l8405,3797e" filled="f" stroked="t" strokeweight=".239324pt" strokecolor="#4B4B4B">
                <v:path arrowok="t"/>
              </v:shape>
            </v:group>
            <v:group style="position:absolute;left:3815;top:3816;width:2422;height:2" coordorigin="3815,3816" coordsize="2422,2">
              <v:shape style="position:absolute;left:3815;top:3816;width:2422;height:2" coordorigin="3815,3816" coordsize="2422,0" path="m3815,3816l6237,3816e" filled="f" stroked="t" strokeweight=".957298pt" strokecolor="#676767">
                <v:path arrowok="t"/>
              </v:shape>
            </v:group>
            <v:group style="position:absolute;left:6644;top:3812;width:354;height:2" coordorigin="6644,3812" coordsize="354,2">
              <v:shape style="position:absolute;left:6644;top:3812;width:354;height:2" coordorigin="6644,3812" coordsize="354,0" path="m6644,3812l6998,3812e" filled="f" stroked="t" strokeweight=".957298pt" strokecolor="#BFBFBF">
                <v:path arrowok="t"/>
              </v:shape>
            </v:group>
            <v:group style="position:absolute;left:8405;top:3797;width:2427;height:2" coordorigin="8405,3797" coordsize="2427,2">
              <v:shape style="position:absolute;left:8405;top:3797;width:2427;height:2" coordorigin="8405,3797" coordsize="2427,0" path="m8405,3797l10832,3797e" filled="f" stroked="t" strokeweight=".239324pt" strokecolor="#000000">
                <v:path arrowok="t"/>
              </v:shape>
            </v:group>
            <v:group style="position:absolute;left:10832;top:3797;width:670;height:2" coordorigin="10832,3797" coordsize="670,2">
              <v:shape style="position:absolute;left:10832;top:3797;width:670;height:2" coordorigin="10832,3797" coordsize="670,0" path="m10832,3797l11502,3797e" filled="f" stroked="t" strokeweight=".239324pt" strokecolor="#5B5B5B">
                <v:path arrowok="t"/>
              </v:shape>
            </v:group>
            <v:group style="position:absolute;left:493;top:4121;width:1125;height:2" coordorigin="493,4121" coordsize="1125,2">
              <v:shape style="position:absolute;left:493;top:4121;width:1125;height:2" coordorigin="493,4121" coordsize="1125,0" path="m493,4121l1618,4121e" filled="f" stroked="t" strokeweight=".717973pt" strokecolor="#4B4B4B">
                <v:path arrowok="t"/>
              </v:shape>
            </v:group>
            <v:group style="position:absolute;left:1560;top:4123;width:1268;height:2" coordorigin="1560,4123" coordsize="1268,2">
              <v:shape style="position:absolute;left:1560;top:4123;width:1268;height:2" coordorigin="1560,4123" coordsize="1268,0" path="m1560,4123l2829,4123e" filled="f" stroked="t" strokeweight=".478649pt" strokecolor="#282828">
                <v:path arrowok="t"/>
              </v:shape>
            </v:group>
            <v:group style="position:absolute;left:3015;top:4119;width:823;height:2" coordorigin="3015,4119" coordsize="823,2">
              <v:shape style="position:absolute;left:3015;top:4119;width:823;height:2" coordorigin="3015,4119" coordsize="823,0" path="m3015,4119l3839,4119e" filled="f" stroked="t" strokeweight=".957298pt" strokecolor="#676767">
                <v:path arrowok="t"/>
              </v:shape>
            </v:group>
            <v:group style="position:absolute;left:2771;top:4119;width:3111;height:2" coordorigin="2771,4119" coordsize="3111,2">
              <v:shape style="position:absolute;left:2771;top:4119;width:3111;height:2" coordorigin="2771,4119" coordsize="3111,0" path="m2771,4119l5883,4119e" filled="f" stroked="t" strokeweight="1.196622pt" strokecolor="#4F4F4F">
                <v:path arrowok="t"/>
              </v:shape>
            </v:group>
            <v:group style="position:absolute;left:5854;top:4090;width:354;height:2" coordorigin="5854,4090" coordsize="354,2">
              <v:shape style="position:absolute;left:5854;top:4090;width:354;height:2" coordorigin="5854,4090" coordsize="354,0" path="m5854,4090l6208,4090e" filled="f" stroked="t" strokeweight=".717973pt" strokecolor="#D4D4D4">
                <v:path arrowok="t"/>
              </v:shape>
            </v:group>
            <v:group style="position:absolute;left:6208;top:4090;width:584;height:2" coordorigin="6208,4090" coordsize="584,2">
              <v:shape style="position:absolute;left:6208;top:4090;width:584;height:2" coordorigin="6208,4090" coordsize="584,0" path="m6208,4090l6792,4090e" filled="f" stroked="t" strokeweight="1.196622pt" strokecolor="#BCBCBC">
                <v:path arrowok="t"/>
              </v:shape>
            </v:group>
            <v:group style="position:absolute;left:6792;top:4090;width:196;height:2" coordorigin="6792,4090" coordsize="196,2">
              <v:shape style="position:absolute;left:6792;top:4090;width:196;height:2" coordorigin="6792,4090" coordsize="196,0" path="m6792,4090l6988,4090e" filled="f" stroked="t" strokeweight="1.196622pt" strokecolor="#909090">
                <v:path arrowok="t"/>
              </v:shape>
            </v:group>
            <v:group style="position:absolute;left:6945;top:4119;width:4504;height:2" coordorigin="6945,4119" coordsize="4504,2">
              <v:shape style="position:absolute;left:6945;top:4119;width:4504;height:2" coordorigin="6945,4119" coordsize="4504,0" path="m6945,4119l11449,4119e" filled="f" stroked="t" strokeweight=".717973pt" strokecolor="#4F4F4F">
                <v:path arrowok="t"/>
              </v:shape>
            </v:group>
            <v:group style="position:absolute;left:493;top:4392;width:7381;height:2" coordorigin="493,4392" coordsize="7381,2">
              <v:shape style="position:absolute;left:493;top:4392;width:7381;height:2" coordorigin="493,4392" coordsize="7381,0" path="m493,4392l7874,4392e" filled="f" stroked="t" strokeweight=".717973pt" strokecolor="#575757">
                <v:path arrowok="t"/>
              </v:shape>
            </v:group>
            <v:group style="position:absolute;left:2305;top:4119;width:2;height:4095" coordorigin="2305,4119" coordsize="2,4095">
              <v:shape style="position:absolute;left:2305;top:4119;width:2;height:4095" coordorigin="2305,4119" coordsize="0,4095" path="m2305,8213l2305,4119e" filled="f" stroked="t" strokeweight=".957298pt" strokecolor="#383838">
                <v:path arrowok="t"/>
              </v:shape>
            </v:group>
            <v:group style="position:absolute;left:7816;top:4392;width:617;height:2" coordorigin="7816,4392" coordsize="617,2">
              <v:shape style="position:absolute;left:7816;top:4392;width:617;height:2" coordorigin="7816,4392" coordsize="617,0" path="m7816,4392l8434,4392e" filled="f" stroked="t" strokeweight=".478649pt" strokecolor="#484848">
                <v:path arrowok="t"/>
              </v:shape>
            </v:group>
            <v:group style="position:absolute;left:8300;top:4389;width:3150;height:2" coordorigin="8300,4389" coordsize="3150,2">
              <v:shape style="position:absolute;left:8300;top:4389;width:3150;height:2" coordorigin="8300,4389" coordsize="3150,0" path="m8300,4389l11449,4389e" filled="f" stroked="t" strokeweight=".957298pt" strokecolor="#5B5B5B">
                <v:path arrowok="t"/>
              </v:shape>
            </v:group>
            <v:group style="position:absolute;left:2302;top:4636;width:2613;height:2" coordorigin="2302,4636" coordsize="2613,2">
              <v:shape style="position:absolute;left:2302;top:4636;width:2613;height:2" coordorigin="2302,4636" coordsize="2613,0" path="m2302,4636l4916,4636e" filled="f" stroked="t" strokeweight=".478649pt" strokecolor="#4B4B4B">
                <v:path arrowok="t"/>
              </v:shape>
            </v:group>
            <v:group style="position:absolute;left:4858;top:4636;width:522;height:2" coordorigin="4858,4636" coordsize="522,2">
              <v:shape style="position:absolute;left:4858;top:4636;width:522;height:2" coordorigin="4858,4636" coordsize="522,0" path="m4858,4636l5380,4636e" filled="f" stroked="t" strokeweight=".478649pt" strokecolor="#1F1F1F">
                <v:path arrowok="t"/>
              </v:shape>
            </v:group>
            <v:group style="position:absolute;left:5323;top:4634;width:6127;height:2" coordorigin="5323,4634" coordsize="6127,2">
              <v:shape style="position:absolute;left:5323;top:4634;width:6127;height:2" coordorigin="5323,4634" coordsize="6127,0" path="m5323,4634l11449,4634e" filled="f" stroked="t" strokeweight=".957298pt" strokecolor="#545454">
                <v:path arrowok="t"/>
              </v:shape>
            </v:group>
            <v:group style="position:absolute;left:2305;top:4569;width:2;height:805" coordorigin="2305,4569" coordsize="2,805">
              <v:shape style="position:absolute;left:2305;top:4569;width:2;height:805" coordorigin="2305,4569" coordsize="0,805" path="m2305,5375l2305,4569e" filled="f" stroked="t" strokeweight=".957298pt" strokecolor="#181818">
                <v:path arrowok="t"/>
              </v:shape>
            </v:group>
            <v:group style="position:absolute;left:4897;top:4632;width:2;height:489" coordorigin="4897,4632" coordsize="2,489">
              <v:shape style="position:absolute;left:4897;top:4632;width:2;height:489" coordorigin="4897,4632" coordsize="0,489" path="m4897,5121l4897,4632e" filled="f" stroked="t" strokeweight=".717973pt" strokecolor="#3F3F3F">
                <v:path arrowok="t"/>
              </v:shape>
            </v:group>
            <v:group style="position:absolute;left:7855;top:4627;width:2;height:494" coordorigin="7855,4627" coordsize="2,494">
              <v:shape style="position:absolute;left:7855;top:4627;width:2;height:494" coordorigin="7855,4627" coordsize="0,494" path="m7855,5121l7855,4627e" filled="f" stroked="t" strokeweight=".957298pt" strokecolor="#545454">
                <v:path arrowok="t"/>
              </v:shape>
            </v:group>
            <v:group style="position:absolute;left:8252;top:5111;width:3202;height:2" coordorigin="8252,5111" coordsize="3202,2">
              <v:shape style="position:absolute;left:8252;top:5111;width:3202;height:2" coordorigin="8252,5111" coordsize="3202,0" path="m8252,5111l11454,5111e" filled="f" stroked="t" strokeweight=".717973pt" strokecolor="#575757">
                <v:path arrowok="t"/>
              </v:shape>
            </v:group>
            <v:group style="position:absolute;left:4901;top:5063;width:2;height:537" coordorigin="4901,5063" coordsize="2,537">
              <v:shape style="position:absolute;left:4901;top:5063;width:2;height:537" coordorigin="4901,5063" coordsize="0,537" path="m4901,5600l4901,5063e" filled="f" stroked="t" strokeweight=".478649pt" strokecolor="#232323">
                <v:path arrowok="t"/>
              </v:shape>
            </v:group>
            <v:group style="position:absolute;left:4897;top:5355;width:2537;height:2" coordorigin="4897,5355" coordsize="2537,2">
              <v:shape style="position:absolute;left:4897;top:5355;width:2537;height:2" coordorigin="4897,5355" coordsize="2537,0" path="m4897,5355l7433,5355e" filled="f" stroked="t" strokeweight=".717973pt" strokecolor="#575757">
                <v:path arrowok="t"/>
              </v:shape>
            </v:group>
            <v:group style="position:absolute;left:7376;top:5351;width:1225;height:2" coordorigin="7376,5351" coordsize="1225,2">
              <v:shape style="position:absolute;left:7376;top:5351;width:1225;height:2" coordorigin="7376,5351" coordsize="1225,0" path="m7376,5351l8601,5351e" filled="f" stroked="t" strokeweight=".478649pt" strokecolor="#343434">
                <v:path arrowok="t"/>
              </v:shape>
            </v:group>
            <v:group style="position:absolute;left:8544;top:5351;width:2910;height:2" coordorigin="8544,5351" coordsize="2910,2">
              <v:shape style="position:absolute;left:8544;top:5351;width:2910;height:2" coordorigin="8544,5351" coordsize="2910,0" path="m8544,5351l11454,5351e" filled="f" stroked="t" strokeweight=".717973pt" strokecolor="#545454">
                <v:path arrowok="t"/>
              </v:shape>
            </v:group>
            <v:group style="position:absolute;left:4897;top:5595;width:2537;height:2" coordorigin="4897,5595" coordsize="2537,2">
              <v:shape style="position:absolute;left:4897;top:5595;width:2537;height:2" coordorigin="4897,5595" coordsize="2537,0" path="m4897,5595l7433,5595e" filled="f" stroked="t" strokeweight=".478649pt" strokecolor="#4F4F4F">
                <v:path arrowok="t"/>
              </v:shape>
            </v:group>
            <v:group style="position:absolute;left:7376;top:5595;width:1603;height:2" coordorigin="7376,5595" coordsize="1603,2">
              <v:shape style="position:absolute;left:7376;top:5595;width:1603;height:2" coordorigin="7376,5595" coordsize="1603,0" path="m7376,5595l8979,5595e" filled="f" stroked="t" strokeweight=".717973pt" strokecolor="#545454">
                <v:path arrowok="t"/>
              </v:shape>
            </v:group>
            <v:group style="position:absolute;left:8922;top:5595;width:273;height:2" coordorigin="8922,5595" coordsize="273,2">
              <v:shape style="position:absolute;left:8922;top:5595;width:273;height:2" coordorigin="8922,5595" coordsize="273,0" path="m8922,5595l9195,5595e" filled="f" stroked="t" strokeweight=".478649pt" strokecolor="#383838">
                <v:path arrowok="t"/>
              </v:shape>
            </v:group>
            <v:group style="position:absolute;left:9137;top:5590;width:2317;height:2" coordorigin="9137,5590" coordsize="2317,2">
              <v:shape style="position:absolute;left:9137;top:5590;width:2317;height:2" coordorigin="9137,5590" coordsize="2317,0" path="m9137,5590l11454,5590e" filled="f" stroked="t" strokeweight=".717973pt" strokecolor="#545454">
                <v:path arrowok="t"/>
              </v:shape>
            </v:group>
            <v:group style="position:absolute;left:2305;top:5528;width:2;height:566" coordorigin="2305,5528" coordsize="2,566">
              <v:shape style="position:absolute;left:2305;top:5528;width:2;height:566" coordorigin="2305,5528" coordsize="0,566" path="m2305,6094l2305,5528e" filled="f" stroked="t" strokeweight=".957298pt" strokecolor="#575757">
                <v:path arrowok="t"/>
              </v:shape>
            </v:group>
            <v:group style="position:absolute;left:2302;top:5840;width:527;height:2" coordorigin="2302,5840" coordsize="527,2">
              <v:shape style="position:absolute;left:2302;top:5840;width:527;height:2" coordorigin="2302,5840" coordsize="527,0" path="m2302,5840l2829,5840e" filled="f" stroked="t" strokeweight=".478649pt" strokecolor="#2B2B2B">
                <v:path arrowok="t"/>
              </v:shape>
            </v:group>
            <v:group style="position:absolute;left:2771;top:5835;width:8687;height:2" coordorigin="2771,5835" coordsize="8687,2">
              <v:shape style="position:absolute;left:2771;top:5835;width:8687;height:2" coordorigin="2771,5835" coordsize="8687,0" path="m2771,5835l11459,5835e" filled="f" stroked="t" strokeweight=".957298pt" strokecolor="#575757">
                <v:path arrowok="t"/>
              </v:shape>
            </v:group>
            <v:group style="position:absolute;left:493;top:6082;width:1814;height:2" coordorigin="493,6082" coordsize="1814,2">
              <v:shape style="position:absolute;left:493;top:6082;width:1814;height:2" coordorigin="493,6082" coordsize="1814,0" path="m493,6082l2307,6082e" filled="f" stroked="t" strokeweight=".957298pt" strokecolor="#5B5B5B">
                <v:path arrowok="t"/>
              </v:shape>
            </v:group>
            <v:group style="position:absolute;left:2245;top:6079;width:1584;height:2" coordorigin="2245,6079" coordsize="1584,2">
              <v:shape style="position:absolute;left:2245;top:6079;width:1584;height:2" coordorigin="2245,6079" coordsize="1584,0" path="m2245,6079l3829,6079e" filled="f" stroked="t" strokeweight=".478649pt" strokecolor="#3F3F3F">
                <v:path arrowok="t"/>
              </v:shape>
            </v:group>
            <v:group style="position:absolute;left:3772;top:6079;width:1154;height:2" coordorigin="3772,6079" coordsize="1154,2">
              <v:shape style="position:absolute;left:3772;top:6079;width:1154;height:2" coordorigin="3772,6079" coordsize="1154,0" path="m3772,6079l4925,6079e" filled="f" stroked="t" strokeweight=".957298pt" strokecolor="#545454">
                <v:path arrowok="t"/>
              </v:shape>
            </v:group>
            <v:group style="position:absolute;left:4854;top:6079;width:2580;height:2" coordorigin="4854,6079" coordsize="2580,2">
              <v:shape style="position:absolute;left:4854;top:6079;width:2580;height:2" coordorigin="4854,6079" coordsize="2580,0" path="m4854,6079l7433,6079e" filled="f" stroked="t" strokeweight=".478649pt" strokecolor="#444444">
                <v:path arrowok="t"/>
              </v:shape>
            </v:group>
            <v:group style="position:absolute;left:7376;top:6077;width:2374;height:2" coordorigin="7376,6077" coordsize="2374,2">
              <v:shape style="position:absolute;left:7376;top:6077;width:2374;height:2" coordorigin="7376,6077" coordsize="2374,0" path="m7376,6077l9750,6077e" filled="f" stroked="t" strokeweight=".957298pt" strokecolor="#5B5B5B">
                <v:path arrowok="t"/>
              </v:shape>
            </v:group>
            <v:group style="position:absolute;left:9137;top:6079;width:1723;height:2" coordorigin="9137,6079" coordsize="1723,2">
              <v:shape style="position:absolute;left:9137;top:6079;width:1723;height:2" coordorigin="9137,6079" coordsize="1723,0" path="m9137,6079l10861,6079e" filled="f" stroked="t" strokeweight=".717973pt" strokecolor="#444444">
                <v:path arrowok="t"/>
              </v:shape>
            </v:group>
            <v:group style="position:absolute;left:10803;top:6075;width:661;height:2" coordorigin="10803,6075" coordsize="661,2">
              <v:shape style="position:absolute;left:10803;top:6075;width:661;height:2" coordorigin="10803,6075" coordsize="661,0" path="m10803,6075l11464,6075e" filled="f" stroked="t" strokeweight=".717973pt" strokecolor="#5B5B5B">
                <v:path arrowok="t"/>
              </v:shape>
            </v:group>
            <v:group style="position:absolute;left:2274;top:6051;width:2;height:302" coordorigin="2274,6051" coordsize="2,302">
              <v:shape style="position:absolute;left:2274;top:6051;width:2;height:302" coordorigin="2274,6051" coordsize="0,302" path="m2274,6353l2274,6051e" filled="f" stroked="t" strokeweight=".239324pt" strokecolor="#4B4B4B">
                <v:path arrowok="t"/>
              </v:shape>
            </v:group>
            <v:group style="position:absolute;left:4904;top:5542;width:2;height:1256" coordorigin="4904,5542" coordsize="2,1256">
              <v:shape style="position:absolute;left:4904;top:5542;width:2;height:1256" coordorigin="4904,5542" coordsize="0,1256" path="m4904,6799l4904,5542e" filled="f" stroked="t" strokeweight=".957298pt" strokecolor="#5B5B5B">
                <v:path arrowok="t"/>
              </v:shape>
            </v:group>
            <v:group style="position:absolute;left:7859;top:6065;width:2;height:729" coordorigin="7859,6065" coordsize="2,729">
              <v:shape style="position:absolute;left:7859;top:6065;width:2;height:729" coordorigin="7859,6065" coordsize="0,729" path="m7859,6794l7859,6065e" filled="f" stroked="t" strokeweight=".717973pt" strokecolor="#5B5B5B">
                <v:path arrowok="t"/>
              </v:shape>
            </v:group>
            <v:group style="position:absolute;left:11461;top:6079;width:2;height:82" coordorigin="11461,6079" coordsize="2,82">
              <v:shape style="position:absolute;left:11461;top:6079;width:2;height:82" coordorigin="11461,6079" coordsize="0,82" path="m11461,6161l11461,6079e" filled="f" stroked="t" strokeweight=".239324pt" strokecolor="#8C8C8C">
                <v:path arrowok="t"/>
              </v:shape>
            </v:group>
            <v:group style="position:absolute;left:2274;top:6353;width:2;height:666" coordorigin="2274,6353" coordsize="2,666">
              <v:shape style="position:absolute;left:2274;top:6353;width:2;height:666" coordorigin="2274,6353" coordsize="0,666" path="m2274,7019l2274,6353e" filled="f" stroked="t" strokeweight=".239324pt" strokecolor="#000000">
                <v:path arrowok="t"/>
              </v:shape>
            </v:group>
            <v:group style="position:absolute;left:2307;top:6554;width:1522;height:2" coordorigin="2307,6554" coordsize="1522,2">
              <v:shape style="position:absolute;left:2307;top:6554;width:1522;height:2" coordorigin="2307,6554" coordsize="1522,0" path="m2307,6554l3829,6554e" filled="f" stroked="t" strokeweight=".957298pt" strokecolor="#545454">
                <v:path arrowok="t"/>
              </v:shape>
            </v:group>
            <v:group style="position:absolute;left:3772;top:6554;width:1455;height:2" coordorigin="3772,6554" coordsize="1455,2">
              <v:shape style="position:absolute;left:3772;top:6554;width:1455;height:2" coordorigin="3772,6554" coordsize="1455,0" path="m3772,6554l5227,6554e" filled="f" stroked="t" strokeweight=".478649pt" strokecolor="#2B2B2B">
                <v:path arrowok="t"/>
              </v:shape>
            </v:group>
            <v:group style="position:absolute;left:5169;top:6552;width:2393;height:2" coordorigin="5169,6552" coordsize="2393,2">
              <v:shape style="position:absolute;left:5169;top:6552;width:2393;height:2" coordorigin="5169,6552" coordsize="2393,0" path="m5169,6552l7563,6552e" filled="f" stroked="t" strokeweight=".957298pt" strokecolor="#606060">
                <v:path arrowok="t"/>
              </v:shape>
            </v:group>
            <v:group style="position:absolute;left:7376;top:6554;width:507;height:2" coordorigin="7376,6554" coordsize="507,2">
              <v:shape style="position:absolute;left:7376;top:6554;width:507;height:2" coordorigin="7376,6554" coordsize="507,0" path="m7376,6554l7883,6554e" filled="f" stroked="t" strokeweight=".717973pt" strokecolor="#4B4B4B">
                <v:path arrowok="t"/>
              </v:shape>
            </v:group>
            <v:group style="position:absolute;left:7812;top:6549;width:790;height:2" coordorigin="7812,6549" coordsize="790,2">
              <v:shape style="position:absolute;left:7812;top:6549;width:790;height:2" coordorigin="7812,6549" coordsize="790,0" path="m7812,6549l8601,6549e" filled="f" stroked="t" strokeweight=".478649pt" strokecolor="#3B3B3B">
                <v:path arrowok="t"/>
              </v:shape>
            </v:group>
            <v:group style="position:absolute;left:8544;top:6549;width:2915;height:2" coordorigin="8544,6549" coordsize="2915,2">
              <v:shape style="position:absolute;left:8544;top:6549;width:2915;height:2" coordorigin="8544,6549" coordsize="2915,0" path="m8544,6549l11459,6549e" filled="f" stroked="t" strokeweight=".957298pt" strokecolor="#545454">
                <v:path arrowok="t"/>
              </v:shape>
            </v:group>
            <v:group style="position:absolute;left:2307;top:6791;width:2302;height:2" coordorigin="2307,6791" coordsize="2302,2">
              <v:shape style="position:absolute;left:2307;top:6791;width:2302;height:2" coordorigin="2307,6791" coordsize="2302,0" path="m2307,6791l4609,6791e" filled="f" stroked="t" strokeweight=".717973pt" strokecolor="#484848">
                <v:path arrowok="t"/>
              </v:shape>
            </v:group>
            <v:group style="position:absolute;left:4552;top:6794;width:373;height:2" coordorigin="4552,6794" coordsize="373,2">
              <v:shape style="position:absolute;left:4552;top:6794;width:373;height:2" coordorigin="4552,6794" coordsize="373,0" path="m4552,6794l4925,6794e" filled="f" stroked="t" strokeweight=".478649pt" strokecolor="#1F1F1F">
                <v:path arrowok="t"/>
              </v:shape>
            </v:group>
            <v:group style="position:absolute;left:4854;top:6794;width:1029;height:2" coordorigin="4854,6794" coordsize="1029,2">
              <v:shape style="position:absolute;left:4854;top:6794;width:1029;height:2" coordorigin="4854,6794" coordsize="1029,0" path="m4854,6794l5883,6794e" filled="f" stroked="t" strokeweight=".478649pt" strokecolor="#383838">
                <v:path arrowok="t"/>
              </v:shape>
            </v:group>
            <v:group style="position:absolute;left:5447;top:6791;width:1618;height:2" coordorigin="5447,6791" coordsize="1618,2">
              <v:shape style="position:absolute;left:5447;top:6791;width:1618;height:2" coordorigin="5447,6791" coordsize="1618,0" path="m5447,6791l7065,6791e" filled="f" stroked="t" strokeweight=".957298pt" strokecolor="#606060">
                <v:path arrowok="t"/>
              </v:shape>
            </v:group>
            <v:group style="position:absolute;left:6950;top:6789;width:929;height:2" coordorigin="6950,6789" coordsize="929,2">
              <v:shape style="position:absolute;left:6950;top:6789;width:929;height:2" coordorigin="6950,6789" coordsize="929,0" path="m6950,6789l7879,6789e" filled="f" stroked="t" strokeweight=".478649pt" strokecolor="#282828">
                <v:path arrowok="t"/>
              </v:shape>
            </v:group>
            <v:group style="position:absolute;left:7816;top:6787;width:3643;height:2" coordorigin="7816,6787" coordsize="3643,2">
              <v:shape style="position:absolute;left:7816;top:6787;width:3643;height:2" coordorigin="7816,6787" coordsize="3643,0" path="m7816,6787l11459,6787e" filled="f" stroked="t" strokeweight=".957298pt" strokecolor="#575757">
                <v:path arrowok="t"/>
              </v:shape>
            </v:group>
            <v:group style="position:absolute;left:498;top:6453;width:2;height:3371" coordorigin="498,6453" coordsize="2,3371">
              <v:shape style="position:absolute;left:498;top:6453;width:2;height:3371" coordorigin="498,6453" coordsize="0,3371" path="m498,9824l498,6453e" filled="f" stroked="t" strokeweight=".717973pt" strokecolor="#484848">
                <v:path arrowok="t"/>
              </v:shape>
            </v:group>
            <v:group style="position:absolute;left:503;top:6501;width:2;height:547" coordorigin="503,6501" coordsize="2,547">
              <v:shape style="position:absolute;left:503;top:6501;width:2;height:547" coordorigin="503,6501" coordsize="0,547" path="m503,7048l503,6501e" filled="f" stroked="t" strokeweight=".478649pt" strokecolor="#2B2B2B">
                <v:path arrowok="t"/>
              </v:shape>
            </v:group>
            <v:group style="position:absolute;left:498;top:7036;width:1809;height:2" coordorigin="498,7036" coordsize="1809,2">
              <v:shape style="position:absolute;left:498;top:7036;width:1809;height:2" coordorigin="498,7036" coordsize="1809,0" path="m498,7036l2307,7036e" filled="f" stroked="t" strokeweight=".478649pt" strokecolor="#3B3B3B">
                <v:path arrowok="t"/>
              </v:shape>
            </v:group>
            <v:group style="position:absolute;left:2245;top:7031;width:9214;height:2" coordorigin="2245,7031" coordsize="9214,2">
              <v:shape style="position:absolute;left:2245;top:7031;width:9214;height:2" coordorigin="2245,7031" coordsize="9214,0" path="m2245,7031l11459,7031e" filled="f" stroked="t" strokeweight=".717973pt" strokecolor="#4F4F4F">
                <v:path arrowok="t"/>
              </v:shape>
            </v:group>
            <v:group style="position:absolute;left:505;top:6453;width:2;height:4286" coordorigin="505,6453" coordsize="2,4286">
              <v:shape style="position:absolute;left:505;top:6453;width:2;height:4286" coordorigin="505,6453" coordsize="0,4286" path="m505,10740l505,6453e" filled="f" stroked="t" strokeweight=".717973pt" strokecolor="#484848">
                <v:path arrowok="t"/>
              </v:shape>
            </v:group>
            <v:group style="position:absolute;left:2274;top:7005;width:2;height:278" coordorigin="2274,7005" coordsize="2,278">
              <v:shape style="position:absolute;left:2274;top:7005;width:2;height:278" coordorigin="2274,7005" coordsize="0,278" path="m2274,7283l2274,7005e" filled="f" stroked="t" strokeweight=".239324pt" strokecolor="#606060">
                <v:path arrowok="t"/>
              </v:shape>
            </v:group>
            <v:group style="position:absolute;left:11497;top:7005;width:2;height:489" coordorigin="11497,7005" coordsize="2,489">
              <v:shape style="position:absolute;left:11497;top:7005;width:2;height:489" coordorigin="11497,7005" coordsize="0,489" path="m11497,7494l11497,7005e" filled="f" stroked="t" strokeweight=".717973pt" strokecolor="#000000">
                <v:path arrowok="t"/>
              </v:shape>
            </v:group>
            <v:group style="position:absolute;left:498;top:7511;width:2719;height:2" coordorigin="498,7511" coordsize="2719,2">
              <v:shape style="position:absolute;left:498;top:7511;width:2719;height:2" coordorigin="498,7511" coordsize="2719,0" path="m498,7511l3217,7511e" filled="f" stroked="t" strokeweight=".957298pt" strokecolor="#5B5B5B">
                <v:path arrowok="t"/>
              </v:shape>
            </v:group>
            <v:group style="position:absolute;left:2274;top:7283;width:2;height:211" coordorigin="2274,7283" coordsize="2,211">
              <v:shape style="position:absolute;left:2274;top:7283;width:2;height:211" coordorigin="2274,7283" coordsize="0,211" path="m2274,7494l2274,7283e" filled="f" stroked="t" strokeweight=".239324pt" strokecolor="#000000">
                <v:path arrowok="t"/>
              </v:shape>
            </v:group>
            <v:group style="position:absolute;left:3159;top:7508;width:550;height:2" coordorigin="3159,7508" coordsize="550,2">
              <v:shape style="position:absolute;left:3159;top:7508;width:550;height:2" coordorigin="3159,7508" coordsize="550,0" path="m3159,7508l3710,7508e" filled="f" stroked="t" strokeweight=".478649pt" strokecolor="#444444">
                <v:path arrowok="t"/>
              </v:shape>
            </v:group>
            <v:group style="position:absolute;left:3652;top:7508;width:2585;height:2" coordorigin="3652,7508" coordsize="2585,2">
              <v:shape style="position:absolute;left:3652;top:7508;width:2585;height:2" coordorigin="3652,7508" coordsize="2585,0" path="m3652,7508l6237,7508e" filled="f" stroked="t" strokeweight=".957298pt" strokecolor="#575757">
                <v:path arrowok="t"/>
              </v:shape>
            </v:group>
            <v:group style="position:absolute;left:6179;top:7508;width:641;height:2" coordorigin="6179,7508" coordsize="641,2">
              <v:shape style="position:absolute;left:6179;top:7508;width:641;height:2" coordorigin="6179,7508" coordsize="641,0" path="m6179,7508l6821,7508e" filled="f" stroked="t" strokeweight=".478649pt" strokecolor="#3B3B3B">
                <v:path arrowok="t"/>
              </v:shape>
            </v:group>
            <v:group style="position:absolute;left:6763;top:7508;width:244;height:2" coordorigin="6763,7508" coordsize="244,2">
              <v:shape style="position:absolute;left:6763;top:7508;width:244;height:2" coordorigin="6763,7508" coordsize="244,0" path="m6763,7508l7007,7508e" filled="f" stroked="t" strokeweight=".478649pt" strokecolor="#232323">
                <v:path arrowok="t"/>
              </v:shape>
            </v:group>
            <v:group style="position:absolute;left:6950;top:7503;width:483;height:2" coordorigin="6950,7503" coordsize="483,2">
              <v:shape style="position:absolute;left:6950;top:7503;width:483;height:2" coordorigin="6950,7503" coordsize="483,0" path="m6950,7503l7433,7503e" filled="f" stroked="t" strokeweight=".717973pt" strokecolor="#3F3F3F">
                <v:path arrowok="t"/>
              </v:shape>
            </v:group>
            <v:group style="position:absolute;left:7218;top:7506;width:1761;height:2" coordorigin="7218,7506" coordsize="1761,2">
              <v:shape style="position:absolute;left:7218;top:7506;width:1761;height:2" coordorigin="7218,7506" coordsize="1761,0" path="m7218,7506l8979,7506e" filled="f" stroked="t" strokeweight=".957298pt" strokecolor="#5B5B5B">
                <v:path arrowok="t"/>
              </v:shape>
            </v:group>
            <v:group style="position:absolute;left:8922;top:7503;width:1939;height:2" coordorigin="8922,7503" coordsize="1939,2">
              <v:shape style="position:absolute;left:8922;top:7503;width:1939;height:2" coordorigin="8922,7503" coordsize="1939,0" path="m8922,7503l10861,7503e" filled="f" stroked="t" strokeweight=".478649pt" strokecolor="#2F2F2F">
                <v:path arrowok="t"/>
              </v:shape>
            </v:group>
            <v:group style="position:absolute;left:10741;top:7501;width:718;height:2" coordorigin="10741,7501" coordsize="718,2">
              <v:shape style="position:absolute;left:10741;top:7501;width:718;height:2" coordorigin="10741,7501" coordsize="718,0" path="m10741,7501l11459,7501e" filled="f" stroked="t" strokeweight=".957298pt" strokecolor="#676767">
                <v:path arrowok="t"/>
              </v:shape>
            </v:group>
            <v:group style="position:absolute;left:2274;top:7479;width:2;height:245" coordorigin="2274,7479" coordsize="2,245">
              <v:shape style="position:absolute;left:2274;top:7479;width:2;height:245" coordorigin="2274,7479" coordsize="0,245" path="m2274,7724l2274,7479e" filled="f" stroked="t" strokeweight=".239324pt" strokecolor="#5B5B5B">
                <v:path arrowok="t"/>
              </v:shape>
            </v:group>
            <v:group style="position:absolute;left:4913;top:7499;width:2;height:767" coordorigin="4913,7499" coordsize="2,767">
              <v:shape style="position:absolute;left:4913;top:7499;width:2;height:767" coordorigin="4913,7499" coordsize="0,767" path="m4913,8266l4913,7499e" filled="f" stroked="t" strokeweight=".957298pt" strokecolor="#575757">
                <v:path arrowok="t"/>
              </v:shape>
            </v:group>
            <v:group style="position:absolute;left:4901;top:7748;width:2972;height:2" coordorigin="4901,7748" coordsize="2972,2">
              <v:shape style="position:absolute;left:4901;top:7748;width:2972;height:2" coordorigin="4901,7748" coordsize="2972,0" path="m4901,7748l7874,7748e" filled="f" stroked="t" strokeweight=".478649pt" strokecolor="#545454">
                <v:path arrowok="t"/>
              </v:shape>
            </v:group>
            <v:group style="position:absolute;left:7548;top:7746;width:1891;height:2" coordorigin="7548,7746" coordsize="1891,2">
              <v:shape style="position:absolute;left:7548;top:7746;width:1891;height:2" coordorigin="7548,7746" coordsize="1891,0" path="m7548,7746l9439,7746e" filled="f" stroked="t" strokeweight=".957298pt" strokecolor="#646464">
                <v:path arrowok="t"/>
              </v:shape>
            </v:group>
            <v:group style="position:absolute;left:9137;top:7743;width:1723;height:2" coordorigin="9137,7743" coordsize="1723,2">
              <v:shape style="position:absolute;left:9137;top:7743;width:1723;height:2" coordorigin="9137,7743" coordsize="1723,0" path="m9137,7743l10861,7743e" filled="f" stroked="t" strokeweight=".478649pt" strokecolor="#3F3F3F">
                <v:path arrowok="t"/>
              </v:shape>
            </v:group>
            <v:group style="position:absolute;left:10741;top:7741;width:728;height:2" coordorigin="10741,7741" coordsize="728,2">
              <v:shape style="position:absolute;left:10741;top:7741;width:728;height:2" coordorigin="10741,7741" coordsize="728,0" path="m10741,7741l11468,7741e" filled="f" stroked="t" strokeweight=".957298pt" strokecolor="#676767">
                <v:path arrowok="t"/>
              </v:shape>
            </v:group>
            <v:group style="position:absolute;left:11461;top:7542;width:2;height:221" coordorigin="11461,7542" coordsize="2,221">
              <v:shape style="position:absolute;left:11461;top:7542;width:2;height:221" coordorigin="11461,7542" coordsize="0,221" path="m11461,7762l11461,7542e" filled="f" stroked="t" strokeweight=".239324pt" strokecolor="#4B4B4B">
                <v:path arrowok="t"/>
              </v:shape>
            </v:group>
            <v:group style="position:absolute;left:2274;top:7724;width:2;height:518" coordorigin="2274,7724" coordsize="2,518">
              <v:shape style="position:absolute;left:2274;top:7724;width:2;height:518" coordorigin="2274,7724" coordsize="0,518" path="m2274,8242l2274,7724e" filled="f" stroked="t" strokeweight=".239324pt" strokecolor="#000000">
                <v:path arrowok="t"/>
              </v:shape>
            </v:group>
            <v:group style="position:absolute;left:4901;top:7990;width:1919;height:2" coordorigin="4901,7990" coordsize="1919,2">
              <v:shape style="position:absolute;left:4901;top:7990;width:1919;height:2" coordorigin="4901,7990" coordsize="1919,0" path="m4901,7990l6821,7990e" filled="f" stroked="t" strokeweight=".957298pt" strokecolor="#676767">
                <v:path arrowok="t"/>
              </v:shape>
            </v:group>
            <v:group style="position:absolute;left:6763;top:7988;width:1110;height:2" coordorigin="6763,7988" coordsize="1110,2">
              <v:shape style="position:absolute;left:6763;top:7988;width:1110;height:2" coordorigin="6763,7988" coordsize="1110,0" path="m6763,7988l7874,7988e" filled="f" stroked="t" strokeweight=".478649pt" strokecolor="#2F2F2F">
                <v:path arrowok="t"/>
              </v:shape>
            </v:group>
            <v:group style="position:absolute;left:7816;top:7988;width:3044;height:2" coordorigin="7816,7988" coordsize="3044,2">
              <v:shape style="position:absolute;left:7816;top:7988;width:3044;height:2" coordorigin="7816,7988" coordsize="3044,0" path="m7816,7988l10861,7988e" filled="f" stroked="t" strokeweight=".717973pt" strokecolor="#575757">
                <v:path arrowok="t"/>
              </v:shape>
            </v:group>
            <v:group style="position:absolute;left:10607;top:7980;width:862;height:2" coordorigin="10607,7980" coordsize="862,2">
              <v:shape style="position:absolute;left:10607;top:7980;width:862;height:2" coordorigin="10607,7980" coordsize="862,0" path="m10607,7980l11468,7980e" filled="f" stroked="t" strokeweight=".957298pt" strokecolor="#6B6B6B">
                <v:path arrowok="t"/>
              </v:shape>
            </v:group>
            <v:group style="position:absolute;left:11461;top:6386;width:2;height:120" coordorigin="11461,6386" coordsize="2,120">
              <v:shape style="position:absolute;left:11461;top:6386;width:2;height:120" coordorigin="11461,6386" coordsize="0,120" path="m11461,6506l11461,6386e" filled="f" stroked="t" strokeweight=".239324pt" strokecolor="#777777">
                <v:path arrowok="t"/>
              </v:shape>
            </v:group>
            <v:group style="position:absolute;left:11461;top:6693;width:2;height:77" coordorigin="11461,6693" coordsize="2,77">
              <v:shape style="position:absolute;left:11461;top:6693;width:2;height:77" coordorigin="11461,6693" coordsize="0,77" path="m11461,6770l11461,6693e" filled="f" stroked="t" strokeweight=".239324pt" strokecolor="#575757">
                <v:path arrowok="t"/>
              </v:shape>
            </v:group>
            <v:group style="position:absolute;left:11461;top:6847;width:2;height:134" coordorigin="11461,6847" coordsize="2,134">
              <v:shape style="position:absolute;left:11461;top:6847;width:2;height:134" coordorigin="11461,6847" coordsize="0,134" path="m11461,6981l11461,6847e" filled="f" stroked="t" strokeweight=".239324pt" strokecolor="#575757">
                <v:path arrowok="t"/>
              </v:shape>
            </v:group>
            <v:group style="position:absolute;left:11466;top:4641;width:2;height:5940" coordorigin="11466,4641" coordsize="2,5940">
              <v:shape style="position:absolute;left:11466;top:4641;width:2;height:5940" coordorigin="11466,4641" coordsize="0,5940" path="m11466,10582l11466,4641e" filled="f" stroked="t" strokeweight=".478649pt" strokecolor="#545454">
                <v:path arrowok="t"/>
              </v:shape>
            </v:group>
            <v:group style="position:absolute;left:507;top:8259;width:1800;height:2" coordorigin="507,8259" coordsize="1800,2">
              <v:shape style="position:absolute;left:507;top:8259;width:1800;height:2" coordorigin="507,8259" coordsize="1800,0" path="m507,8259l2307,8259e" filled="f" stroked="t" strokeweight=".957298pt" strokecolor="#5B5B5B">
                <v:path arrowok="t"/>
              </v:shape>
            </v:group>
            <v:group style="position:absolute;left:2245;top:8261;width:1584;height:2" coordorigin="2245,8261" coordsize="1584,2">
              <v:shape style="position:absolute;left:2245;top:8261;width:1584;height:2" coordorigin="2245,8261" coordsize="1584,0" path="m2245,8261l3829,8261e" filled="f" stroked="t" strokeweight=".717973pt" strokecolor="#3F3F3F">
                <v:path arrowok="t"/>
              </v:shape>
            </v:group>
            <v:group style="position:absolute;left:3537;top:8256;width:2757;height:2" coordorigin="3537,8256" coordsize="2757,2">
              <v:shape style="position:absolute;left:3537;top:8256;width:2757;height:2" coordorigin="3537,8256" coordsize="2757,0" path="m3537,8256l6294,8256e" filled="f" stroked="t" strokeweight=".957298pt" strokecolor="#545454">
                <v:path arrowok="t"/>
              </v:shape>
            </v:group>
            <v:group style="position:absolute;left:6179;top:8256;width:1254;height:2" coordorigin="6179,8256" coordsize="1254,2">
              <v:shape style="position:absolute;left:6179;top:8256;width:1254;height:2" coordorigin="6179,8256" coordsize="1254,0" path="m6179,8256l7433,8256e" filled="f" stroked="t" strokeweight=".478649pt" strokecolor="#343434">
                <v:path arrowok="t"/>
              </v:shape>
            </v:group>
            <v:group style="position:absolute;left:7333;top:8251;width:541;height:2" coordorigin="7333,8251" coordsize="541,2">
              <v:shape style="position:absolute;left:7333;top:8251;width:541;height:2" coordorigin="7333,8251" coordsize="541,0" path="m7333,8251l7874,8251e" filled="f" stroked="t" strokeweight=".717973pt" strokecolor="#484848">
                <v:path arrowok="t"/>
              </v:shape>
            </v:group>
            <v:group style="position:absolute;left:7658;top:8251;width:1623;height:2" coordorigin="7658,8251" coordsize="1623,2">
              <v:shape style="position:absolute;left:7658;top:8251;width:1623;height:2" coordorigin="7658,8251" coordsize="1623,0" path="m7658,8251l9281,8251e" filled="f" stroked="t" strokeweight=".957298pt" strokecolor="#646464">
                <v:path arrowok="t"/>
              </v:shape>
            </v:group>
            <v:group style="position:absolute;left:8544;top:8249;width:2317;height:2" coordorigin="8544,8249" coordsize="2317,2">
              <v:shape style="position:absolute;left:8544;top:8249;width:2317;height:2" coordorigin="8544,8249" coordsize="2317,0" path="m8544,8249l10861,8249e" filled="f" stroked="t" strokeweight=".717973pt" strokecolor="#4F4F4F">
                <v:path arrowok="t"/>
              </v:shape>
            </v:group>
            <v:group style="position:absolute;left:10133;top:8249;width:1335;height:2" coordorigin="10133,8249" coordsize="1335,2">
              <v:shape style="position:absolute;left:10133;top:8249;width:1335;height:2" coordorigin="10133,8249" coordsize="1335,0" path="m10133,8249l11468,8249e" filled="f" stroked="t" strokeweight="1.196622pt" strokecolor="#676767">
                <v:path arrowok="t"/>
              </v:shape>
            </v:group>
            <v:group style="position:absolute;left:2274;top:8227;width:2;height:513" coordorigin="2274,8227" coordsize="2,513">
              <v:shape style="position:absolute;left:2274;top:8227;width:2;height:513" coordorigin="2274,8227" coordsize="0,513" path="m2274,8740l2274,8227e" filled="f" stroked="t" strokeweight=".239324pt" strokecolor="#1C1C1C">
                <v:path arrowok="t"/>
              </v:shape>
            </v:group>
            <v:group style="position:absolute;left:503;top:9026;width:1805;height:2" coordorigin="503,9026" coordsize="1805,2">
              <v:shape style="position:absolute;left:503;top:9026;width:1805;height:2" coordorigin="503,9026" coordsize="1805,0" path="m503,9026l2307,9026e" filled="f" stroked="t" strokeweight=".957298pt" strokecolor="#606060">
                <v:path arrowok="t"/>
              </v:shape>
            </v:group>
            <v:group style="position:absolute;left:2274;top:8740;width:2;height:547" coordorigin="2274,8740" coordsize="2,547">
              <v:shape style="position:absolute;left:2274;top:8740;width:2;height:547" coordorigin="2274,8740" coordsize="0,547" path="m2274,9287l2274,8740e" filled="f" stroked="t" strokeweight=".239324pt" strokecolor="#5B5B5B">
                <v:path arrowok="t"/>
              </v:shape>
            </v:group>
            <v:group style="position:absolute;left:2245;top:9028;width:4763;height:2" coordorigin="2245,9028" coordsize="4763,2">
              <v:shape style="position:absolute;left:2245;top:9028;width:4763;height:2" coordorigin="2245,9028" coordsize="4763,0" path="m2245,9028l7007,9028e" filled="f" stroked="t" strokeweight=".717973pt" strokecolor="#4B4B4B">
                <v:path arrowok="t"/>
              </v:shape>
            </v:group>
            <v:group style="position:absolute;left:6950;top:9023;width:1484;height:2" coordorigin="6950,9023" coordsize="1484,2">
              <v:shape style="position:absolute;left:6950;top:9023;width:1484;height:2" coordorigin="6950,9023" coordsize="1484,0" path="m6950,9023l8434,9023e" filled="f" stroked="t" strokeweight=".478649pt" strokecolor="#2B2B2B">
                <v:path arrowok="t"/>
              </v:shape>
            </v:group>
            <v:group style="position:absolute;left:8376;top:9023;width:225;height:2" coordorigin="8376,9023" coordsize="225,2">
              <v:shape style="position:absolute;left:8376;top:9023;width:225;height:2" coordorigin="8376,9023" coordsize="225,0" path="m8376,9023l8601,9023e" filled="f" stroked="t" strokeweight=".478649pt" strokecolor="#3F3F3F">
                <v:path arrowok="t"/>
              </v:shape>
            </v:group>
            <v:group style="position:absolute;left:8544;top:9021;width:2925;height:2" coordorigin="8544,9021" coordsize="2925,2">
              <v:shape style="position:absolute;left:8544;top:9021;width:2925;height:2" coordorigin="8544,9021" coordsize="2925,0" path="m8544,9021l11468,9021e" filled="f" stroked="t" strokeweight=".717973pt" strokecolor="#575757">
                <v:path arrowok="t"/>
              </v:shape>
            </v:group>
            <v:group style="position:absolute;left:2274;top:9287;width:2;height:561" coordorigin="2274,9287" coordsize="2,561">
              <v:shape style="position:absolute;left:2274;top:9287;width:2;height:561" coordorigin="2274,9287" coordsize="0,561" path="m2274,9848l2274,9287e" filled="f" stroked="t" strokeweight=".239324pt" strokecolor="#000000">
                <v:path arrowok="t"/>
              </v:shape>
            </v:group>
            <v:group style="position:absolute;left:512;top:9860;width:1795;height:2" coordorigin="512,9860" coordsize="1795,2">
              <v:shape style="position:absolute;left:512;top:9860;width:1795;height:2" coordorigin="512,9860" coordsize="1795,0" path="m512,9860l2307,9860e" filled="f" stroked="t" strokeweight=".957298pt" strokecolor="#646464">
                <v:path arrowok="t"/>
              </v:shape>
            </v:group>
            <v:group style="position:absolute;left:2245;top:9858;width:3992;height:2" coordorigin="2245,9858" coordsize="3992,2">
              <v:shape style="position:absolute;left:2245;top:9858;width:3992;height:2" coordorigin="2245,9858" coordsize="3992,0" path="m2245,9858l6237,9858e" filled="f" stroked="t" strokeweight=".717973pt" strokecolor="#4F4F4F">
                <v:path arrowok="t"/>
              </v:shape>
            </v:group>
            <v:group style="position:absolute;left:6179;top:9858;width:1254;height:2" coordorigin="6179,9858" coordsize="1254,2">
              <v:shape style="position:absolute;left:6179;top:9858;width:1254;height:2" coordorigin="6179,9858" coordsize="1254,0" path="m6179,9858l7433,9858e" filled="f" stroked="t" strokeweight=".478649pt" strokecolor="#3B3B3B">
                <v:path arrowok="t"/>
              </v:shape>
            </v:group>
            <v:group style="position:absolute;left:7314;top:9855;width:2120;height:2" coordorigin="7314,9855" coordsize="2120,2">
              <v:shape style="position:absolute;left:7314;top:9855;width:2120;height:2" coordorigin="7314,9855" coordsize="2120,0" path="m7314,9855l9434,9855e" filled="f" stroked="t" strokeweight=".957298pt" strokecolor="#676767">
                <v:path arrowok="t"/>
              </v:shape>
            </v:group>
            <v:group style="position:absolute;left:9137;top:9853;width:1723;height:2" coordorigin="9137,9853" coordsize="1723,2">
              <v:shape style="position:absolute;left:9137;top:9853;width:1723;height:2" coordorigin="9137,9853" coordsize="1723,0" path="m9137,9853l10861,9853e" filled="f" stroked="t" strokeweight=".478649pt" strokecolor="#3F3F3F">
                <v:path arrowok="t"/>
              </v:shape>
            </v:group>
            <v:group style="position:absolute;left:10425;top:9850;width:1048;height:2" coordorigin="10425,9850" coordsize="1048,2">
              <v:shape style="position:absolute;left:10425;top:9850;width:1048;height:2" coordorigin="10425,9850" coordsize="1048,0" path="m10425,9850l11473,9850e" filled="f" stroked="t" strokeweight=".957298pt" strokecolor="#646464">
                <v:path arrowok="t"/>
              </v:shape>
            </v:group>
            <v:group style="position:absolute;left:507;top:10102;width:3202;height:2" coordorigin="507,10102" coordsize="3202,2">
              <v:shape style="position:absolute;left:507;top:10102;width:3202;height:2" coordorigin="507,10102" coordsize="3202,0" path="m507,10102l3710,10102e" filled="f" stroked="t" strokeweight=".957298pt" strokecolor="#5B5B5B">
                <v:path arrowok="t"/>
              </v:shape>
            </v:group>
            <v:group style="position:absolute;left:2274;top:9834;width:2;height:259" coordorigin="2274,9834" coordsize="2,259">
              <v:shape style="position:absolute;left:2274;top:9834;width:2;height:259" coordorigin="2274,9834" coordsize="0,259" path="m2274,10092l2274,9834e" filled="f" stroked="t" strokeweight=".239324pt" strokecolor="#4B4B4B">
                <v:path arrowok="t"/>
              </v:shape>
            </v:group>
            <v:group style="position:absolute;left:3652;top:10102;width:957;height:2" coordorigin="3652,10102" coordsize="957,2">
              <v:shape style="position:absolute;left:3652;top:10102;width:957;height:2" coordorigin="3652,10102" coordsize="957,0" path="m3652,10102l4609,10102e" filled="f" stroked="t" strokeweight=".478649pt" strokecolor="#383838">
                <v:path arrowok="t"/>
              </v:shape>
            </v:group>
            <v:group style="position:absolute;left:4552;top:10102;width:828;height:2" coordorigin="4552,10102" coordsize="828,2">
              <v:shape style="position:absolute;left:4552;top:10102;width:828;height:2" coordorigin="4552,10102" coordsize="828,0" path="m4552,10102l5380,10102e" filled="f" stroked="t" strokeweight=".478649pt" strokecolor="#232323">
                <v:path arrowok="t"/>
              </v:shape>
            </v:group>
            <v:group style="position:absolute;left:5323;top:10100;width:278;height:2" coordorigin="5323,10100" coordsize="278,2">
              <v:shape style="position:absolute;left:5323;top:10100;width:278;height:2" coordorigin="5323,10100" coordsize="278,0" path="m5323,10100l5600,10100e" filled="f" stroked="t" strokeweight=".478649pt" strokecolor="#484848">
                <v:path arrowok="t"/>
              </v:shape>
            </v:group>
            <v:group style="position:absolute;left:5495;top:10100;width:1513;height:2" coordorigin="5495,10100" coordsize="1513,2">
              <v:shape style="position:absolute;left:5495;top:10100;width:1513;height:2" coordorigin="5495,10100" coordsize="1513,0" path="m5495,10100l7007,10100e" filled="f" stroked="t" strokeweight=".957298pt" strokecolor="#646464">
                <v:path arrowok="t"/>
              </v:shape>
            </v:group>
            <v:group style="position:absolute;left:6950;top:10097;width:1651;height:2" coordorigin="6950,10097" coordsize="1651,2">
              <v:shape style="position:absolute;left:6950;top:10097;width:1651;height:2" coordorigin="6950,10097" coordsize="1651,0" path="m6950,10097l8601,10097e" filled="f" stroked="t" strokeweight=".478649pt" strokecolor="#2F2F2F">
                <v:path arrowok="t"/>
              </v:shape>
            </v:group>
            <v:group style="position:absolute;left:8544;top:10095;width:2929;height:2" coordorigin="8544,10095" coordsize="2929,2">
              <v:shape style="position:absolute;left:8544;top:10095;width:2929;height:2" coordorigin="8544,10095" coordsize="2929,0" path="m8544,10095l11473,10095e" filled="f" stroked="t" strokeweight=".957298pt" strokecolor="#545454">
                <v:path arrowok="t"/>
              </v:shape>
            </v:group>
            <v:group style="position:absolute;left:11468;top:9805;width:2;height:316" coordorigin="11468,9805" coordsize="2,316">
              <v:shape style="position:absolute;left:11468;top:9805;width:2;height:316" coordorigin="11468,9805" coordsize="0,316" path="m11468,10121l11468,9805e" filled="f" stroked="t" strokeweight=".478649pt" strokecolor="#343434">
                <v:path arrowok="t"/>
              </v:shape>
            </v:group>
            <v:group style="position:absolute;left:474;top:10078;width:2;height:686" coordorigin="474,10078" coordsize="2,686">
              <v:shape style="position:absolute;left:474;top:10078;width:2;height:686" coordorigin="474,10078" coordsize="0,686" path="m474,10764l474,10078e" filled="f" stroked="t" strokeweight=".717973pt" strokecolor="#000000">
                <v:path arrowok="t"/>
              </v:shape>
            </v:group>
            <v:group style="position:absolute;left:2274;top:10078;width:2;height:283" coordorigin="2274,10078" coordsize="2,283">
              <v:shape style="position:absolute;left:2274;top:10078;width:2;height:283" coordorigin="2274,10078" coordsize="0,283" path="m2274,10361l2274,10078e" filled="f" stroked="t" strokeweight=".239324pt" strokecolor="#606060">
                <v:path arrowok="t"/>
              </v:shape>
            </v:group>
            <v:group style="position:absolute;left:507;top:10344;width:4102;height:2" coordorigin="507,10344" coordsize="4102,2">
              <v:shape style="position:absolute;left:507;top:10344;width:4102;height:2" coordorigin="507,10344" coordsize="4102,0" path="m507,10344l4609,10344e" filled="f" stroked="t" strokeweight=".957298pt" strokecolor="#5B5B5B">
                <v:path arrowok="t"/>
              </v:shape>
            </v:group>
            <v:group style="position:absolute;left:4552;top:10342;width:1048;height:2" coordorigin="4552,10342" coordsize="1048,2">
              <v:shape style="position:absolute;left:4552;top:10342;width:1048;height:2" coordorigin="4552,10342" coordsize="1048,0" path="m4552,10342l5600,10342e" filled="f" stroked="t" strokeweight=".478649pt" strokecolor="#2B2B2B">
                <v:path arrowok="t"/>
              </v:shape>
            </v:group>
            <v:group style="position:absolute;left:5543;top:10339;width:5930;height:2" coordorigin="5543,10339" coordsize="5930,2">
              <v:shape style="position:absolute;left:5543;top:10339;width:5930;height:2" coordorigin="5543,10339" coordsize="5930,0" path="m5543,10339l11473,10339e" filled="f" stroked="t" strokeweight=".717973pt" strokecolor="#575757">
                <v:path arrowok="t"/>
              </v:shape>
            </v:group>
            <v:group style="position:absolute;left:2274;top:10347;width:2;height:206" coordorigin="2274,10347" coordsize="2,206">
              <v:shape style="position:absolute;left:2274;top:10347;width:2;height:206" coordorigin="2274,10347" coordsize="0,206" path="m2274,10553l2274,10347e" filled="f" stroked="t" strokeweight=".239324pt" strokecolor="#2F2F2F">
                <v:path arrowok="t"/>
              </v:shape>
            </v:group>
            <v:group style="position:absolute;left:780;top:10773;width:3829;height:2" coordorigin="780,10773" coordsize="3829,2">
              <v:shape style="position:absolute;left:780;top:10773;width:3829;height:2" coordorigin="780,10773" coordsize="3829,0" path="m780,10773l4609,10773e" filled="f" stroked="t" strokeweight=".717973pt" strokecolor="#4F4F4F">
                <v:path arrowok="t"/>
              </v:shape>
            </v:group>
            <v:group style="position:absolute;left:2274;top:10553;width:2;height:1419" coordorigin="2274,10553" coordsize="2,1419">
              <v:shape style="position:absolute;left:2274;top:10553;width:2;height:1419" coordorigin="2274,10553" coordsize="0,1419" path="m2274,11972l2274,10553e" filled="f" stroked="t" strokeweight=".239324pt" strokecolor="#5B5B5B">
                <v:path arrowok="t"/>
              </v:shape>
            </v:group>
            <v:group style="position:absolute;left:4552;top:10773;width:364;height:2" coordorigin="4552,10773" coordsize="364,2">
              <v:shape style="position:absolute;left:4552;top:10773;width:364;height:2" coordorigin="4552,10773" coordsize="364,0" path="m4552,10773l4916,10773e" filled="f" stroked="t" strokeweight=".478649pt" strokecolor="#282828">
                <v:path arrowok="t"/>
              </v:shape>
            </v:group>
            <v:group style="position:absolute;left:4858;top:10769;width:369;height:2" coordorigin="4858,10769" coordsize="369,2">
              <v:shape style="position:absolute;left:4858;top:10769;width:369;height:2" coordorigin="4858,10769" coordsize="369,0" path="m4858,10769l5227,10769e" filled="f" stroked="t" strokeweight=".717973pt" strokecolor="#444444">
                <v:path arrowok="t"/>
              </v:shape>
            </v:group>
            <v:group style="position:absolute;left:5069;top:10769;width:6414;height:2" coordorigin="5069,10769" coordsize="6414,2">
              <v:shape style="position:absolute;left:5069;top:10769;width:6414;height:2" coordorigin="5069,10769" coordsize="6414,0" path="m5069,10769l11483,10769e" filled="f" stroked="t" strokeweight=".957298pt" strokecolor="#5B5B5B">
                <v:path arrowok="t"/>
              </v:shape>
            </v:group>
            <v:group style="position:absolute;left:675;top:11013;width:1632;height:2" coordorigin="675,11013" coordsize="1632,2">
              <v:shape style="position:absolute;left:675;top:11013;width:1632;height:2" coordorigin="675,11013" coordsize="1632,0" path="m675,11013l2307,11013e" filled="f" stroked="t" strokeweight=".957298pt" strokecolor="#646464">
                <v:path arrowok="t"/>
              </v:shape>
            </v:group>
            <v:group style="position:absolute;left:2245;top:11011;width:2365;height:2" coordorigin="2245,11011" coordsize="2365,2">
              <v:shape style="position:absolute;left:2245;top:11011;width:2365;height:2" coordorigin="2245,11011" coordsize="2365,0" path="m2245,11011l4609,11011e" filled="f" stroked="t" strokeweight=".717973pt" strokecolor="#4B4B4B">
                <v:path arrowok="t"/>
              </v:shape>
            </v:group>
            <v:group style="position:absolute;left:4552;top:11013;width:364;height:2" coordorigin="4552,11013" coordsize="364,2">
              <v:shape style="position:absolute;left:4552;top:11013;width:364;height:2" coordorigin="4552,11013" coordsize="364,0" path="m4552,11013l4916,11013e" filled="f" stroked="t" strokeweight=".478649pt" strokecolor="#282828">
                <v:path arrowok="t"/>
              </v:shape>
            </v:group>
            <v:group style="position:absolute;left:4858;top:11008;width:369;height:2" coordorigin="4858,11008" coordsize="369,2">
              <v:shape style="position:absolute;left:4858;top:11008;width:369;height:2" coordorigin="4858,11008" coordsize="369,0" path="m4858,11008l5227,11008e" filled="f" stroked="t" strokeweight=".717973pt" strokecolor="#444444">
                <v:path arrowok="t"/>
              </v:shape>
            </v:group>
            <v:group style="position:absolute;left:5131;top:11011;width:2302;height:2" coordorigin="5131,11011" coordsize="2302,2">
              <v:shape style="position:absolute;left:5131;top:11011;width:2302;height:2" coordorigin="5131,11011" coordsize="2302,0" path="m5131,11011l7433,11011e" filled="f" stroked="t" strokeweight=".957298pt" strokecolor="#5B5B5B">
                <v:path arrowok="t"/>
              </v:shape>
            </v:group>
            <v:group style="position:absolute;left:7376;top:11008;width:498;height:2" coordorigin="7376,11008" coordsize="498,2">
              <v:shape style="position:absolute;left:7376;top:11008;width:498;height:2" coordorigin="7376,11008" coordsize="498,0" path="m7376,11008l7874,11008e" filled="f" stroked="t" strokeweight=".478649pt" strokecolor="#343434">
                <v:path arrowok="t"/>
              </v:shape>
            </v:group>
            <v:group style="position:absolute;left:7816;top:11006;width:3666;height:2" coordorigin="7816,11006" coordsize="3666,2">
              <v:shape style="position:absolute;left:7816;top:11006;width:3666;height:2" coordorigin="7816,11006" coordsize="3666,0" path="m7816,11006l11483,11006e" filled="f" stroked="t" strokeweight=".957298pt" strokecolor="#5B5B5B">
                <v:path arrowok="t"/>
              </v:shape>
            </v:group>
            <v:group style="position:absolute;left:510;top:10999;width:2;height:3289" coordorigin="510,10999" coordsize="2,3289">
              <v:shape style="position:absolute;left:510;top:10999;width:2;height:3289" coordorigin="510,10999" coordsize="0,3289" path="m510,14288l510,10999e" filled="f" stroked="t" strokeweight=".957298pt" strokecolor="#878787">
                <v:path arrowok="t"/>
              </v:shape>
            </v:group>
            <v:group style="position:absolute;left:1039;top:10999;width:2;height:4373" coordorigin="1039,10999" coordsize="2,4373">
              <v:shape style="position:absolute;left:1039;top:10999;width:2;height:4373" coordorigin="1039,10999" coordsize="0,4373" path="m1039,15371l1039,10999e" filled="f" stroked="t" strokeweight=".478649pt" strokecolor="#545454">
                <v:path arrowok="t"/>
              </v:shape>
            </v:group>
            <v:group style="position:absolute;left:1623;top:11003;width:2;height:3054" coordorigin="1623,11003" coordsize="2,3054">
              <v:shape style="position:absolute;left:1623;top:11003;width:2;height:3054" coordorigin="1623,11003" coordsize="0,3054" path="m1623,14058l1623,11003e" filled="f" stroked="t" strokeweight=".717973pt" strokecolor="#646464">
                <v:path arrowok="t"/>
              </v:shape>
            </v:group>
            <v:group style="position:absolute;left:7424;top:11003;width:2;height:4507" coordorigin="7424,11003" coordsize="2,4507">
              <v:shape style="position:absolute;left:7424;top:11003;width:2;height:4507" coordorigin="7424,11003" coordsize="0,4507" path="m7424,15510l7424,11003e" filled="f" stroked="t" strokeweight=".478649pt" strokecolor="#545454">
                <v:path arrowok="t"/>
              </v:shape>
            </v:group>
            <v:group style="position:absolute;left:507;top:11481;width:3202;height:2" coordorigin="507,11481" coordsize="3202,2">
              <v:shape style="position:absolute;left:507;top:11481;width:3202;height:2" coordorigin="507,11481" coordsize="3202,0" path="m507,11481l3710,11481e" filled="f" stroked="t" strokeweight=".957298pt" strokecolor="#606060">
                <v:path arrowok="t"/>
              </v:shape>
            </v:group>
            <v:group style="position:absolute;left:3652;top:11483;width:1948;height:2" coordorigin="3652,11483" coordsize="1948,2">
              <v:shape style="position:absolute;left:3652;top:11483;width:1948;height:2" coordorigin="3652,11483" coordsize="1948,0" path="m3652,11483l5600,11483e" filled="f" stroked="t" strokeweight=".478649pt" strokecolor="#2F2F2F">
                <v:path arrowok="t"/>
              </v:shape>
            </v:group>
            <v:group style="position:absolute;left:5543;top:11483;width:340;height:2" coordorigin="5543,11483" coordsize="340,2">
              <v:shape style="position:absolute;left:5543;top:11483;width:340;height:2" coordorigin="5543,11483" coordsize="340,0" path="m5543,11483l5883,11483e" filled="f" stroked="t" strokeweight=".478649pt" strokecolor="#484848">
                <v:path arrowok="t"/>
              </v:shape>
            </v:group>
            <v:group style="position:absolute;left:5825;top:11481;width:1781;height:2" coordorigin="5825,11481" coordsize="1781,2">
              <v:shape style="position:absolute;left:5825;top:11481;width:1781;height:2" coordorigin="5825,11481" coordsize="1781,0" path="m5825,11481l7606,11481e" filled="f" stroked="t" strokeweight=".957298pt" strokecolor="#6B6B6B">
                <v:path arrowok="t"/>
              </v:shape>
            </v:group>
            <v:group style="position:absolute;left:7371;top:11481;width:4112;height:2" coordorigin="7371,11481" coordsize="4112,2">
              <v:shape style="position:absolute;left:7371;top:11481;width:4112;height:2" coordorigin="7371,11481" coordsize="4112,0" path="m7371,11481l11483,11481e" filled="f" stroked="t" strokeweight=".717973pt" strokecolor="#545454">
                <v:path arrowok="t"/>
              </v:shape>
            </v:group>
            <v:group style="position:absolute;left:11473;top:10510;width:2;height:2939" coordorigin="11473,10510" coordsize="2,2939">
              <v:shape style="position:absolute;left:11473;top:10510;width:2;height:2939" coordorigin="11473,10510" coordsize="0,2939" path="m11473,13449l11473,10510e" filled="f" stroked="t" strokeweight=".957298pt" strokecolor="#606060">
                <v:path arrowok="t"/>
              </v:shape>
            </v:group>
            <v:group style="position:absolute;left:474;top:11972;width:2;height:4464" coordorigin="474,11972" coordsize="2,4464">
              <v:shape style="position:absolute;left:474;top:11972;width:2;height:4464" coordorigin="474,11972" coordsize="0,4464" path="m474,16436l474,11972e" filled="f" stroked="t" strokeweight=".717973pt" strokecolor="#000000">
                <v:path arrowok="t"/>
              </v:shape>
            </v:group>
            <v:group style="position:absolute;left:1589;top:11972;width:2;height:1467" coordorigin="1589,11972" coordsize="2,1467">
              <v:shape style="position:absolute;left:1589;top:11972;width:2;height:1467" coordorigin="1589,11972" coordsize="0,1467" path="m1589,13439l1589,11972e" filled="f" stroked="t" strokeweight=".717973pt" strokecolor="#000000">
                <v:path arrowok="t"/>
              </v:shape>
            </v:group>
            <v:group style="position:absolute;left:2274;top:11972;width:2;height:1467" coordorigin="2274,11972" coordsize="2,1467">
              <v:shape style="position:absolute;left:2274;top:11972;width:2;height:1467" coordorigin="2274,11972" coordsize="0,1467" path="m2274,13439l2274,11972e" filled="f" stroked="t" strokeweight=".239324pt" strokecolor="#000000">
                <v:path arrowok="t"/>
              </v:shape>
            </v:group>
            <v:group style="position:absolute;left:7433;top:12777;width:2;height:384" coordorigin="7433,12777" coordsize="2,384">
              <v:shape style="position:absolute;left:7433;top:12777;width:2;height:384" coordorigin="7433,12777" coordsize="0,384" path="m7433,13161l7433,12777e" filled="f" stroked="t" strokeweight=".478649pt" strokecolor="#343434">
                <v:path arrowok="t"/>
              </v:shape>
            </v:group>
            <v:group style="position:absolute;left:474;top:13434;width:1805;height:2" coordorigin="474,13434" coordsize="1805,2">
              <v:shape style="position:absolute;left:474;top:13434;width:1805;height:2" coordorigin="474,13434" coordsize="1805,0" path="m474,13434l2278,13434e" filled="f" stroked="t" strokeweight=".239324pt" strokecolor="#676767">
                <v:path arrowok="t"/>
              </v:shape>
            </v:group>
            <v:group style="position:absolute;left:1005;top:13132;width:2;height:307" coordorigin="1005,13132" coordsize="2,307">
              <v:shape style="position:absolute;left:1005;top:13132;width:2;height:307" coordorigin="1005,13132" coordsize="0,307" path="m1005,13439l1005,13132e" filled="f" stroked="t" strokeweight=".717973pt" strokecolor="#000000">
                <v:path arrowok="t"/>
              </v:shape>
            </v:group>
            <v:group style="position:absolute;left:11483;top:9153;width:2;height:5375" coordorigin="11483,9153" coordsize="2,5375">
              <v:shape style="position:absolute;left:11483;top:9153;width:2;height:5375" coordorigin="11483,9153" coordsize="0,5375" path="m11483,14527l11483,9153e" filled="f" stroked="t" strokeweight=".478649pt" strokecolor="#5B5B5B">
                <v:path arrowok="t"/>
              </v:shape>
            </v:group>
            <v:group style="position:absolute;left:2274;top:13434;width:2;height:221" coordorigin="2274,13434" coordsize="2,221">
              <v:shape style="position:absolute;left:2274;top:13434;width:2;height:221" coordorigin="2274,13434" coordsize="0,221" path="m2274,13655l2274,13434e" filled="f" stroked="t" strokeweight=".239324pt" strokecolor="#1F1F1F">
                <v:path arrowok="t"/>
              </v:shape>
            </v:group>
            <v:group style="position:absolute;left:7433;top:13103;width:2;height:945" coordorigin="7433,13103" coordsize="2,945">
              <v:shape style="position:absolute;left:7433;top:13103;width:2;height:945" coordorigin="7433,13103" coordsize="0,945" path="m7433,14048l7433,13103e" filled="f" stroked="t" strokeweight=".957298pt" strokecolor="#646464">
                <v:path arrowok="t"/>
              </v:shape>
            </v:group>
            <v:group style="position:absolute;left:10853;top:13367;width:2;height:786" coordorigin="10853,13367" coordsize="2,786">
              <v:shape style="position:absolute;left:10853;top:13367;width:2;height:786" coordorigin="10853,13367" coordsize="0,786" path="m10853,14153l10853,13367e" filled="f" stroked="t" strokeweight="1.196622pt" strokecolor="#3438A8">
                <v:path arrowok="t"/>
              </v:shape>
            </v:group>
            <v:group style="position:absolute;left:1625;top:13554;width:2;height:484" coordorigin="1625,13554" coordsize="2,484">
              <v:shape style="position:absolute;left:1625;top:13554;width:2;height:484" coordorigin="1625,13554" coordsize="0,484" path="m1625,14038l1625,13554e" filled="f" stroked="t" strokeweight=".957298pt" strokecolor="#979797">
                <v:path arrowok="t"/>
              </v:shape>
            </v:group>
            <v:group style="position:absolute;left:2274;top:13655;width:2;height:1031" coordorigin="2274,13655" coordsize="2,1031">
              <v:shape style="position:absolute;left:2274;top:13655;width:2;height:1031" coordorigin="2274,13655" coordsize="0,1031" path="m2274,14686l2274,13655e" filled="f" stroked="t" strokeweight=".239324pt" strokecolor="#000000">
                <v:path arrowok="t"/>
              </v:shape>
            </v:group>
            <v:group style="position:absolute;left:4552;top:13952;width:1048;height:2" coordorigin="4552,13952" coordsize="1048,2">
              <v:shape style="position:absolute;left:4552;top:13952;width:1048;height:2" coordorigin="4552,13952" coordsize="1048,0" path="m4552,13952l5600,13952e" filled="f" stroked="t" strokeweight="1.196622pt" strokecolor="#5B6BB3">
                <v:path arrowok="t"/>
              </v:shape>
            </v:group>
            <v:group style="position:absolute;left:5198;top:13971;width:153;height:2" coordorigin="5198,13971" coordsize="153,2">
              <v:shape style="position:absolute;left:5198;top:13971;width:153;height:2" coordorigin="5198,13971" coordsize="153,0" path="m5198,13971l5351,13971e" filled="f" stroked="t" strokeweight="2.871894pt" strokecolor="#646BB8">
                <v:path arrowok="t"/>
              </v:shape>
            </v:group>
            <v:group style="position:absolute;left:1589;top:13971;width:2;height:1357" coordorigin="1589,13971" coordsize="2,1357">
              <v:shape style="position:absolute;left:1589;top:13971;width:2;height:1357" coordorigin="1589,13971" coordsize="0,1357" path="m1589,15328l1589,13971e" filled="f" stroked="t" strokeweight=".717973pt" strokecolor="#000000">
                <v:path arrowok="t"/>
              </v:shape>
            </v:group>
            <v:group style="position:absolute;left:7433;top:13942;width:2;height:302" coordorigin="7433,13942" coordsize="2,302">
              <v:shape style="position:absolute;left:7433;top:13942;width:2;height:302" coordorigin="7433,13942" coordsize="0,302" path="m7433,14245l7433,13942e" filled="f" stroked="t" strokeweight=".717973pt" strokecolor="#4F4F4F">
                <v:path arrowok="t"/>
              </v:shape>
            </v:group>
            <v:group style="position:absolute;left:11488;top:14470;width:2;height:887" coordorigin="11488,14470" coordsize="2,887">
              <v:shape style="position:absolute;left:11488;top:14470;width:2;height:887" coordorigin="11488,14470" coordsize="0,887" path="m11488,15357l11488,14470e" filled="f" stroked="t" strokeweight=".478649pt" strokecolor="#383838">
                <v:path arrowok="t"/>
              </v:shape>
            </v:group>
            <v:group style="position:absolute;left:7438;top:13899;width:2;height:2546" coordorigin="7438,13899" coordsize="2,2546">
              <v:shape style="position:absolute;left:7438;top:13899;width:2;height:2546" coordorigin="7438,13899" coordsize="0,2546" path="m7438,16445l7438,13899e" filled="f" stroked="t" strokeweight=".717973pt" strokecolor="#4B4B4B">
                <v:path arrowok="t"/>
              </v:shape>
            </v:group>
            <v:group style="position:absolute;left:2274;top:14921;width:2;height:408" coordorigin="2274,14921" coordsize="2,408">
              <v:shape style="position:absolute;left:2274;top:14921;width:2;height:408" coordorigin="2274,14921" coordsize="0,408" path="m2274,15328l2274,14921e" filled="f" stroked="t" strokeweight=".239324pt" strokecolor="#000000">
                <v:path arrowok="t"/>
              </v:shape>
            </v:group>
            <v:group style="position:absolute;left:527;top:16431;width:4083;height:2" coordorigin="527,16431" coordsize="4083,2">
              <v:shape style="position:absolute;left:527;top:16431;width:4083;height:2" coordorigin="527,16431" coordsize="4083,0" path="m527,16431l4609,16431e" filled="f" stroked="t" strokeweight=".478649pt" strokecolor="#545454">
                <v:path arrowok="t"/>
              </v:shape>
            </v:group>
            <v:group style="position:absolute;left:1005;top:15328;width:2;height:1108" coordorigin="1005,15328" coordsize="2,1108">
              <v:shape style="position:absolute;left:1005;top:15328;width:2;height:1108" coordorigin="1005,15328" coordsize="0,1108" path="m1005,16436l1005,15328e" filled="f" stroked="t" strokeweight=".717973pt" strokecolor="#676767">
                <v:path arrowok="t"/>
              </v:shape>
            </v:group>
            <v:group style="position:absolute;left:1589;top:15328;width:2;height:1108" coordorigin="1589,15328" coordsize="2,1108">
              <v:shape style="position:absolute;left:1589;top:15328;width:2;height:1108" coordorigin="1589,15328" coordsize="0,1108" path="m1589,16436l1589,15328e" filled="f" stroked="t" strokeweight=".717973pt" strokecolor="#484848">
                <v:path arrowok="t"/>
              </v:shape>
            </v:group>
            <v:group style="position:absolute;left:1556;top:16431;width:1273;height:2" coordorigin="1556,16431" coordsize="1273,2">
              <v:shape style="position:absolute;left:1556;top:16431;width:1273;height:2" coordorigin="1556,16431" coordsize="1273,0" path="m1556,16431l2829,16431e" filled="f" stroked="t" strokeweight=".478649pt" strokecolor="#484848">
                <v:path arrowok="t"/>
              </v:shape>
            </v:group>
            <v:group style="position:absolute;left:2274;top:15328;width:2;height:1108" coordorigin="2274,15328" coordsize="2,1108">
              <v:shape style="position:absolute;left:2274;top:15328;width:2;height:1108" coordorigin="2274,15328" coordsize="0,1108" path="m2274,16436l2274,15328e" filled="f" stroked="t" strokeweight=".239324pt" strokecolor="#383838">
                <v:path arrowok="t"/>
              </v:shape>
            </v:group>
            <v:group style="position:absolute;left:4552;top:16436;width:828;height:2" coordorigin="4552,16436" coordsize="828,2">
              <v:shape style="position:absolute;left:4552;top:16436;width:828;height:2" coordorigin="4552,16436" coordsize="828,0" path="m4552,16436l5380,16436e" filled="f" stroked="t" strokeweight=".478649pt" strokecolor="#3F3F3F">
                <v:path arrowok="t"/>
              </v:shape>
            </v:group>
            <v:group style="position:absolute;left:5323;top:16436;width:278;height:2" coordorigin="5323,16436" coordsize="278,2">
              <v:shape style="position:absolute;left:5323;top:16436;width:278;height:2" coordorigin="5323,16436" coordsize="278,0" path="m5323,16436l5600,16436e" filled="f" stroked="t" strokeweight=".478649pt" strokecolor="#575757">
                <v:path arrowok="t"/>
              </v:shape>
            </v:group>
            <v:group style="position:absolute;left:5524;top:16433;width:3078;height:2" coordorigin="5524,16433" coordsize="3078,2">
              <v:shape style="position:absolute;left:5524;top:16433;width:3078;height:2" coordorigin="5524,16433" coordsize="3078,0" path="m5524,16433l8601,16433e" filled="f" stroked="t" strokeweight=".957298pt" strokecolor="#747474">
                <v:path arrowok="t"/>
              </v:shape>
            </v:group>
            <v:group style="position:absolute;left:8544;top:16436;width:2317;height:2" coordorigin="8544,16436" coordsize="2317,2">
              <v:shape style="position:absolute;left:8544;top:16436;width:2317;height:2" coordorigin="8544,16436" coordsize="2317,0" path="m8544,16436l10861,16436e" filled="f" stroked="t" strokeweight=".478649pt" strokecolor="#4F4F4F">
                <v:path arrowok="t"/>
              </v:shape>
            </v:group>
            <v:group style="position:absolute;left:10803;top:16436;width:694;height:2" coordorigin="10803,16436" coordsize="694,2">
              <v:shape style="position:absolute;left:10803;top:16436;width:694;height:2" coordorigin="10803,16436" coordsize="694,0" path="m10803,16436l11497,16436e" filled="f" stroked="t" strokeweight=".717973pt" strokecolor="#777777">
                <v:path arrowok="t"/>
              </v:shape>
            </v:group>
            <v:group style="position:absolute;left:11492;top:11838;width:2;height:4608" coordorigin="11492,11838" coordsize="2,4608">
              <v:shape style="position:absolute;left:11492;top:11838;width:2;height:4608" coordorigin="11492,11838" coordsize="0,4608" path="m11492,16445l11492,11838e" filled="f" stroked="t" strokeweight=".957298pt" strokecolor="#575757">
                <v:path arrowok="t"/>
              </v:shape>
            </v:group>
            <v:group style="position:absolute;left:8752;top:12968;width:105;height:177" coordorigin="8752,12968" coordsize="105,177">
              <v:shape style="position:absolute;left:8752;top:12968;width:105;height:177" coordorigin="8752,12968" coordsize="105,177" path="m8752,12968l8857,12968,8857,13146,8752,13146,8752,12968e" filled="t" fillcolor="#EBEBED" stroked="f">
                <v:path arrowok="t"/>
                <v:fill/>
              </v:shape>
            </v:group>
            <v:group style="position:absolute;left:9012;top:12968;width:202;height:177" coordorigin="9012,12968" coordsize="202,177">
              <v:shape style="position:absolute;left:9012;top:12968;width:202;height:177" coordorigin="9012,12968" coordsize="202,177" path="m9012,12968l9214,12968,9214,13146,9012,13146,9012,12968e" filled="t" fillcolor="#EBEBED" stroked="f">
                <v:path arrowok="t"/>
                <v:fill/>
              </v:shape>
            </v:group>
            <v:group style="position:absolute;left:9296;top:12968;width:2;height:177" coordorigin="9296,12968" coordsize="2,177">
              <v:shape style="position:absolute;left:9296;top:12968;width:2;height:177" coordorigin="9296,12968" coordsize="0,177" path="m9296,13146l9296,12968e" filled="f" stroked="t" strokeweight="4.08268pt" strokecolor="#EBEBED">
                <v:path arrowok="t"/>
              </v:shape>
            </v:group>
            <v:group style="position:absolute;left:9415;top:12968;width:2;height:177" coordorigin="9415,12968" coordsize="2,177">
              <v:shape style="position:absolute;left:9415;top:12968;width:2;height:177" coordorigin="9415,12968" coordsize="0,177" path="m9415,13146l9415,12968e" filled="f" stroked="t" strokeweight="2.746735pt" strokecolor="#EBEBED">
                <v:path arrowok="t"/>
              </v:shape>
            </v:group>
            <v:group style="position:absolute;left:9477;top:12844;width:2;height:337" coordorigin="9477,12844" coordsize="2,337">
              <v:shape style="position:absolute;left:9477;top:12844;width:2;height:337" coordorigin="9477,12844" coordsize="0,337" path="m9477,13180l9477,12844e" filled="f" stroked="t" strokeweight="3.38125pt" strokecolor="#EBEBED">
                <v:path arrowok="t"/>
              </v:shape>
            </v:group>
            <v:group style="position:absolute;left:9530;top:12844;width:147;height:337" coordorigin="9530,12844" coordsize="147,337">
              <v:shape style="position:absolute;left:9530;top:12844;width:147;height:337" coordorigin="9530,12844" coordsize="147,337" path="m9530,12844l9677,12844,9677,13180,9530,13180,9530,12844e" filled="t" fillcolor="#EBEBED" stroked="f">
                <v:path arrowok="t"/>
                <v:fill/>
              </v:shape>
            </v:group>
            <v:group style="position:absolute;left:10026;top:12844;width:2;height:337" coordorigin="10026,12844" coordsize="2,337">
              <v:shape style="position:absolute;left:10026;top:12844;width:2;height:337" coordorigin="10026,12844" coordsize="0,337" path="m10026,13180l10026,12844e" filled="f" stroked="t" strokeweight="1.31875pt" strokecolor="#EBEBED">
                <v:path arrowok="t"/>
              </v:shape>
            </v:group>
            <v:group style="position:absolute;left:8534;top:13071;width:2;height:377" coordorigin="8534,13071" coordsize="2,377">
              <v:shape style="position:absolute;left:8534;top:13071;width:2;height:377" coordorigin="8534,13071" coordsize="0,377" path="m8534,13448l8534,13071e" filled="f" stroked="t" strokeweight="3.985pt" strokecolor="#EBEBED">
                <v:path arrowok="t"/>
              </v:shape>
            </v:group>
            <v:group style="position:absolute;left:8523;top:13262;width:2;height:479" coordorigin="8523,13262" coordsize="2,479">
              <v:shape style="position:absolute;left:8523;top:13262;width:2;height:479" coordorigin="8523,13262" coordsize="0,479" path="m8523,13741l8523,13262e" filled="f" stroked="t" strokeweight="1.79524pt" strokecolor="#EBEBED">
                <v:path arrowok="t"/>
              </v:shape>
            </v:group>
            <v:group style="position:absolute;left:9722;top:13759;width:2;height:188" coordorigin="9722,13759" coordsize="2,188">
              <v:shape style="position:absolute;left:9722;top:13759;width:2;height:188" coordorigin="9722,13759" coordsize="0,188" path="m9722,13947l9722,13759e" filled="f" stroked="t" strokeweight="4.195pt" strokecolor="#EBEBED">
                <v:path arrowok="t"/>
              </v:shape>
            </v:group>
            <v:group style="position:absolute;left:9917;top:13623;width:2;height:363" coordorigin="9917,13623" coordsize="2,363">
              <v:shape style="position:absolute;left:9917;top:13623;width:2;height:363" coordorigin="9917,13623" coordsize="0,363" path="m9917,13987l9917,13623e" filled="f" stroked="t" strokeweight="3.51145pt" strokecolor="#EBEBED">
                <v:path arrowok="t"/>
              </v:shape>
            </v:group>
            <v:group style="position:absolute;left:9517;top:13863;width:2;height:423" coordorigin="9517,13863" coordsize="2,423">
              <v:shape style="position:absolute;left:9517;top:13863;width:2;height:423" coordorigin="9517,13863" coordsize="0,423" path="m9517,14286l9517,13863e" filled="f" stroked="t" strokeweight="4.48768pt" strokecolor="#EBEBED">
                <v:path arrowok="t"/>
              </v:shape>
            </v:group>
            <v:group style="position:absolute;left:9734;top:13969;width:93;height:450" coordorigin="9734,13969" coordsize="93,450">
              <v:shape style="position:absolute;left:9734;top:13969;width:93;height:450" coordorigin="9734,13969" coordsize="93,450" path="m9734,13969l9828,13969,9828,14419,9734,14419,9734,13969e" filled="t" fillcolor="#EBEBED" stroked="f">
                <v:path arrowok="t"/>
                <v:fill/>
              </v:shape>
            </v:group>
            <v:group style="position:absolute;left:8498;top:14264;width:49;height:81" coordorigin="8498,14264" coordsize="49,81">
              <v:shape style="position:absolute;left:8498;top:14264;width:49;height:81" coordorigin="8498,14264" coordsize="49,81" path="m8522,14344l8522,14264e" filled="f" stroked="t" strokeweight="2.56pt" strokecolor="#EBEBED">
                <v:path arrowok="t"/>
              </v:shape>
            </v:group>
            <v:group style="position:absolute;left:8598;top:14242;width:2;height:283" coordorigin="8598,14242" coordsize="2,283">
              <v:shape style="position:absolute;left:8598;top:14242;width:2;height:283" coordorigin="8598,14242" coordsize="0,283" path="m8598,14525l8598,14242e" filled="f" stroked="t" strokeweight="1.75375pt" strokecolor="#EBEBED">
                <v:path arrowok="t"/>
              </v:shape>
            </v:group>
            <v:group style="position:absolute;left:8673;top:14451;width:2;height:150" coordorigin="8673,14451" coordsize="2,150">
              <v:shape style="position:absolute;left:8673;top:14451;width:2;height:150" coordorigin="8673,14451" coordsize="0,150" path="m8673,14601l8673,14451e" filled="f" stroked="t" strokeweight="2.12125pt" strokecolor="#EBEBED">
                <v:path arrowok="t"/>
              </v:shape>
            </v:group>
            <v:group style="position:absolute;left:9518;top:14534;width:2;height:283" coordorigin="9518,14534" coordsize="2,283">
              <v:shape style="position:absolute;left:9518;top:14534;width:2;height:283" coordorigin="9518,14534" coordsize="0,283" path="m9518,14817l9518,14534e" filled="f" stroked="t" strokeweight="3.25pt" strokecolor="#EBEBED">
                <v:path arrowok="t"/>
              </v:shape>
            </v:group>
            <w10:wrap type="none"/>
          </v:group>
        </w:pict>
      </w:r>
      <w:r>
        <w:rPr>
          <w:sz w:val="22"/>
          <w:szCs w:val="22"/>
        </w:rPr>
      </w:r>
    </w:p>
    <w:p>
      <w:pPr>
        <w:spacing w:before="0" w:after="0" w:line="240" w:lineRule="auto"/>
        <w:ind w:left="170" w:right="-20"/>
        <w:jc w:val="left"/>
        <w:tabs>
          <w:tab w:pos="2080" w:val="left"/>
          <w:tab w:pos="33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118"/>
          <w:position w:val="0"/>
        </w:rPr>
        <w:t>\Kerim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-43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118"/>
          <w:position w:val="0"/>
        </w:rPr>
        <w:t>ÖSE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1999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9"/>
          <w:szCs w:val="9"/>
          <w:color w:val="4F4F4F"/>
          <w:spacing w:val="0"/>
          <w:w w:val="190"/>
          <w:position w:val="6"/>
        </w:rPr>
        <w:t>ıi',</w:t>
      </w:r>
      <w:r>
        <w:rPr>
          <w:rFonts w:ascii="Arial" w:hAnsi="Arial" w:cs="Arial" w:eastAsia="Arial"/>
          <w:sz w:val="9"/>
          <w:szCs w:val="9"/>
          <w:color w:val="4F4F4F"/>
          <w:spacing w:val="-25"/>
          <w:w w:val="190"/>
          <w:position w:val="6"/>
        </w:rPr>
        <w:t> </w:t>
      </w:r>
      <w:r>
        <w:rPr>
          <w:rFonts w:ascii="Arial" w:hAnsi="Arial" w:cs="Arial" w:eastAsia="Arial"/>
          <w:sz w:val="9"/>
          <w:szCs w:val="9"/>
          <w:color w:val="343434"/>
          <w:spacing w:val="0"/>
          <w:w w:val="133"/>
          <w:position w:val="6"/>
        </w:rPr>
        <w:t>j</w:t>
      </w:r>
      <w:r>
        <w:rPr>
          <w:rFonts w:ascii="Arial" w:hAnsi="Arial" w:cs="Arial" w:eastAsia="Arial"/>
          <w:sz w:val="9"/>
          <w:szCs w:val="9"/>
          <w:color w:val="343434"/>
          <w:spacing w:val="-15"/>
          <w:w w:val="133"/>
          <w:position w:val="6"/>
        </w:rPr>
        <w:t> </w:t>
      </w:r>
      <w:r>
        <w:rPr>
          <w:rFonts w:ascii="Arial" w:hAnsi="Arial" w:cs="Arial" w:eastAsia="Arial"/>
          <w:sz w:val="9"/>
          <w:szCs w:val="9"/>
          <w:color w:val="858585"/>
          <w:spacing w:val="0"/>
          <w:w w:val="100"/>
          <w:position w:val="6"/>
        </w:rPr>
        <w:t>'</w:t>
      </w:r>
      <w:r>
        <w:rPr>
          <w:rFonts w:ascii="Arial" w:hAnsi="Arial" w:cs="Arial" w:eastAsia="Arial"/>
          <w:sz w:val="9"/>
          <w:szCs w:val="9"/>
          <w:color w:val="858585"/>
          <w:spacing w:val="0"/>
          <w:w w:val="100"/>
          <w:position w:val="6"/>
        </w:rPr>
        <w:t> </w:t>
      </w:r>
      <w:r>
        <w:rPr>
          <w:rFonts w:ascii="Arial" w:hAnsi="Arial" w:cs="Arial" w:eastAsia="Arial"/>
          <w:sz w:val="9"/>
          <w:szCs w:val="9"/>
          <w:color w:val="858585"/>
          <w:spacing w:val="7"/>
          <w:w w:val="100"/>
          <w:position w:val="6"/>
        </w:rPr>
        <w:t> </w:t>
      </w:r>
      <w:r>
        <w:rPr>
          <w:rFonts w:ascii="Arial" w:hAnsi="Arial" w:cs="Arial" w:eastAsia="Arial"/>
          <w:sz w:val="9"/>
          <w:szCs w:val="9"/>
          <w:color w:val="6B6D6D"/>
          <w:spacing w:val="0"/>
          <w:w w:val="100"/>
          <w:position w:val="6"/>
        </w:rPr>
        <w:t>'</w:t>
      </w:r>
      <w:r>
        <w:rPr>
          <w:rFonts w:ascii="Arial" w:hAnsi="Arial" w:cs="Arial" w:eastAsia="Arial"/>
          <w:sz w:val="9"/>
          <w:szCs w:val="9"/>
          <w:color w:val="6B6D6D"/>
          <w:spacing w:val="0"/>
          <w:w w:val="100"/>
          <w:position w:val="6"/>
        </w:rPr>
        <w:t>      </w:t>
      </w:r>
      <w:r>
        <w:rPr>
          <w:rFonts w:ascii="Arial" w:hAnsi="Arial" w:cs="Arial" w:eastAsia="Arial"/>
          <w:sz w:val="9"/>
          <w:szCs w:val="9"/>
          <w:color w:val="6B6D6D"/>
          <w:spacing w:val="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51"/>
          <w:i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66"/>
          <w:i/>
          <w:position w:val="0"/>
        </w:rPr>
        <w:t>&lt;</w:t>
      </w:r>
      <w:r>
        <w:rPr>
          <w:rFonts w:ascii="Arial" w:hAnsi="Arial" w:cs="Arial" w:eastAsia="Arial"/>
          <w:sz w:val="20"/>
          <w:szCs w:val="20"/>
          <w:color w:val="4F4F4F"/>
          <w:spacing w:val="2"/>
          <w:w w:val="97"/>
          <w:position w:val="0"/>
        </w:rPr>
        <w:t>u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8"/>
          <w:position w:val="0"/>
        </w:rPr>
        <w:t>zey</w:t>
      </w:r>
      <w:r>
        <w:rPr>
          <w:rFonts w:ascii="Arial" w:hAnsi="Arial" w:cs="Arial" w:eastAsia="Arial"/>
          <w:sz w:val="20"/>
          <w:szCs w:val="20"/>
          <w:color w:val="343434"/>
          <w:spacing w:val="-19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94"/>
          <w:position w:val="0"/>
        </w:rPr>
        <w:t>Bölg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94"/>
          <w:position w:val="0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-11"/>
          <w:w w:val="94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" w:lineRule="atLeas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2" w:lineRule="exact"/>
        <w:ind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6B6D6D"/>
          <w:spacing w:val="0"/>
          <w:w w:val="136"/>
          <w:position w:val="4"/>
        </w:rPr>
        <w:t>.</w:t>
      </w:r>
      <w:r>
        <w:rPr>
          <w:rFonts w:ascii="Arial" w:hAnsi="Arial" w:cs="Arial" w:eastAsia="Arial"/>
          <w:sz w:val="14"/>
          <w:szCs w:val="14"/>
          <w:color w:val="6B6D6D"/>
          <w:spacing w:val="-15"/>
          <w:w w:val="136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1B1B1"/>
          <w:spacing w:val="-7"/>
          <w:w w:val="60"/>
          <w:position w:val="4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979797"/>
          <w:spacing w:val="0"/>
          <w:w w:val="42"/>
          <w:position w:val="4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979797"/>
          <w:spacing w:val="-14"/>
          <w:w w:val="41"/>
          <w:position w:val="4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979797"/>
          <w:spacing w:val="0"/>
          <w:w w:val="42"/>
          <w:position w:val="4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5" w:lineRule="exact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B1B1B1"/>
          <w:spacing w:val="0"/>
          <w:w w:val="55"/>
          <w:position w:val="3"/>
        </w:rPr>
        <w:t>...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80" w:right="180"/>
          <w:cols w:num="4" w:equalWidth="0">
            <w:col w:w="4014" w:space="919"/>
            <w:col w:w="531" w:space="3169"/>
            <w:col w:w="192" w:space="469"/>
            <w:col w:w="2066"/>
          </w:cols>
        </w:sectPr>
      </w:pPr>
      <w:rPr/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44" w:right="454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197" w:lineRule="exact"/>
        <w:ind w:left="3760" w:right="467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4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-4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9"/>
          <w:position w:val="-4"/>
        </w:rPr>
        <w:t>BAŞKANLlCii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13" w:lineRule="exact"/>
        <w:ind w:left="86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B3B3B"/>
          <w:spacing w:val="0"/>
          <w:w w:val="123"/>
          <w:position w:val="-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595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752739pt;margin-top:-41.000923pt;width:504.833876pt;height:83.491414pt;mso-position-horizontal-relative:page;mso-position-vertical-relative:paragraph;z-index:-17226" type="#_x0000_t202" filled="f" stroked="f">
            <v:textbox inset="0,0,0,0">
              <w:txbxContent>
                <w:p>
                  <w:pPr>
                    <w:spacing w:before="0" w:after="0" w:line="1670" w:lineRule="exact"/>
                    <w:ind w:right="-290"/>
                    <w:jc w:val="left"/>
                    <w:tabs>
                      <w:tab w:pos="874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2A2A2A"/>
                      <w:spacing w:val="0"/>
                      <w:w w:val="185"/>
                      <w:b/>
                      <w:bCs/>
                      <w:i/>
                      <w:position w:val="64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A2A2A"/>
                      <w:spacing w:val="0"/>
                      <w:w w:val="100"/>
                      <w:b/>
                      <w:bCs/>
                      <w:i/>
                      <w:position w:val="64"/>
                    </w:rPr>
                    <w:tab/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A2A2A"/>
                      <w:spacing w:val="0"/>
                      <w:w w:val="100"/>
                      <w:b/>
                      <w:bCs/>
                      <w:i/>
                      <w:position w:val="64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B3B3B"/>
                      <w:spacing w:val="0"/>
                      <w:w w:val="267"/>
                      <w:position w:val="-6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  <w:b/>
          <w:bCs/>
          <w:position w:val="-1"/>
        </w:rPr>
        <w:t>BÜYÜKSEHIR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2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647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114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8" w:right="-20"/>
        <w:jc w:val="left"/>
        <w:tabs>
          <w:tab w:pos="1480" w:val="left"/>
          <w:tab w:pos="3160" w:val="left"/>
          <w:tab w:pos="550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bla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26"/>
          <w:w w:val="13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20.05.2017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No:29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1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2"/>
          <w:position w:val="0"/>
        </w:rPr>
        <w:t>:ı7:22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0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2"/>
          <w:position w:val="0"/>
        </w:rPr>
        <w:t>trel: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38" w:right="-20"/>
        <w:jc w:val="left"/>
        <w:tabs>
          <w:tab w:pos="1480" w:val="left"/>
          <w:tab w:pos="3160" w:val="left"/>
          <w:tab w:pos="4300" w:val="left"/>
          <w:tab w:pos="5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20.05.2017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:3294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  <w:position w:val="0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66" w:lineRule="auto"/>
        <w:ind w:left="138" w:right="5523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w w:val="98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9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:Torbalı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nikö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Otoba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Köprti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Torbalı/lZMiR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:Torbalı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Yenikö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Otoban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8"/>
          <w:w w:val="106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prü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Torbal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10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33" w:right="-20"/>
        <w:jc w:val="left"/>
        <w:tabs>
          <w:tab w:pos="1480" w:val="left"/>
          <w:tab w:pos="4060" w:val="left"/>
          <w:tab w:pos="6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Türti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8"/>
          <w:position w:val="0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0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8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1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0"/>
        </w:rPr>
        <w:t>Yan2.ı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0"/>
        </w:rPr>
        <w:t>:A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7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96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4"/>
          <w:position w:val="0"/>
        </w:rPr>
        <w:t>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128" w:right="-20"/>
        <w:jc w:val="left"/>
        <w:tabs>
          <w:tab w:pos="362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2A2A2A"/>
          <w:spacing w:val="-18"/>
          <w:w w:val="117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7"/>
          <w:position w:val="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7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"/>
          <w:w w:val="117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-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  <w:position w:val="3"/>
        </w:rPr>
        <w:t>!Yapını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91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3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0"/>
          <w:position w:val="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05252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05252"/>
          <w:spacing w:val="-4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05252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05252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13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left="361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4.115158pt;margin-top:.960199pt;width:82.098083pt;height:26pt;mso-position-horizontal-relative:page;mso-position-vertical-relative:paragraph;z-index:-1722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56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B3B3B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B3B3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B3B3B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B3B3B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B3B3B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A2A2A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u w:val="single" w:color="54545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u w:val="single" w:color="545454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545454"/>
          <w:position w:val="1"/>
        </w:rPr>
        <w:t>Betonann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545454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545454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54545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  <w:u w:val="single" w:color="54545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545454"/>
          <w:position w:val="1"/>
        </w:rPr>
        <w:t>Kııgi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545454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545454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  <w:u w:val="single" w:color="54545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545454"/>
          <w:position w:val="1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54545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7"/>
          <w:w w:val="100"/>
          <w:u w:val="single" w:color="54545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7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67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7:40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1" w:after="0" w:line="240" w:lineRule="auto"/>
        <w:ind w:left="138" w:right="-20"/>
        <w:jc w:val="left"/>
        <w:tabs>
          <w:tab w:pos="214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  <w:position w:val="0"/>
        </w:rPr>
        <w:t>!KiJacı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7" w:after="0" w:line="240" w:lineRule="auto"/>
        <w:ind w:left="2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:Murat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USLU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09" w:right="2532" w:firstLine="2039"/>
        <w:jc w:val="left"/>
        <w:tabs>
          <w:tab w:pos="2140" w:val="left"/>
          <w:tab w:pos="466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7:22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7"/>
          <w:w w:val="11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7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0"/>
        </w:rPr>
        <w:t>098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133" w:right="-2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9"/>
          <w:w w:val="91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65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2"/>
          <w:position w:val="-1"/>
        </w:rPr>
        <w:t>ekt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10"/>
          <w:w w:val="103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8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4666" w:right="477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7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7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66" w:lineRule="auto"/>
        <w:ind w:left="2153" w:right="4388" w:firstLine="2535"/>
        <w:jc w:val="left"/>
        <w:tabs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Emniy_et-Jandarma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0"/>
        </w:rPr>
        <w:t>GelişSaati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09" w:right="-20"/>
        <w:jc w:val="left"/>
        <w:tabs>
          <w:tab w:pos="466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3"/>
        </w:rPr>
        <w:t>!Ya.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-ncı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5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9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8"/>
        </w:rPr>
        <w:t>son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6"/>
          <w:w w:val="10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5"/>
        </w:rPr>
        <w:t>DönUş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252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Adı-So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3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1" w:lineRule="auto"/>
        <w:ind w:left="128" w:right="3344" w:firstLine="-19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Playm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görtildü.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644" w:right="415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SöndOrmede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02" w:lineRule="exact"/>
        <w:ind w:left="136" w:right="2537"/>
        <w:jc w:val="center"/>
        <w:tabs>
          <w:tab w:pos="2140" w:val="left"/>
          <w:tab w:pos="4640" w:val="left"/>
          <w:tab w:pos="6540" w:val="left"/>
          <w:tab w:pos="8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1"/>
          <w:position w:val="-2"/>
        </w:rPr>
        <w:t>öndürmc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4"/>
          <w:w w:val="13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Türti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0"/>
          <w:w w:val="100"/>
          <w:position w:val="2"/>
        </w:rPr>
        <w:t>Su</w:t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0"/>
          <w:w w:val="100"/>
          <w:position w:val="2"/>
        </w:rPr>
        <w:t>işlenerek</w:t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-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74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15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3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2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2"/>
          <w:position w:val="-4"/>
        </w:rPr>
        <w:t>K_g.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8" w:lineRule="exact"/>
        <w:ind w:left="4678" w:right="-20"/>
        <w:jc w:val="left"/>
        <w:tabs>
          <w:tab w:pos="6560" w:val="left"/>
          <w:tab w:pos="81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252"/>
          <w:w w:val="91"/>
          <w:position w:val="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3B3B3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B3B3B3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3B3B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B3B3B3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505252"/>
          <w:spacing w:val="0"/>
          <w:w w:val="62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505252"/>
          <w:spacing w:val="-57"/>
          <w:w w:val="62"/>
          <w:position w:val="-2"/>
        </w:rPr>
        <w:t> </w:t>
      </w:r>
      <w:r>
        <w:rPr>
          <w:rFonts w:ascii="Arial" w:hAnsi="Arial" w:cs="Arial" w:eastAsia="Arial"/>
          <w:sz w:val="38"/>
          <w:szCs w:val="38"/>
          <w:color w:val="505252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8"/>
          <w:szCs w:val="38"/>
          <w:color w:val="505252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3B3B3B"/>
          <w:spacing w:val="0"/>
          <w:w w:val="62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2090" w:right="462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2A2A2A"/>
          <w:w w:val="50"/>
          <w:position w:val="1"/>
        </w:rPr>
        <w:t>lY</w:t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-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angında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otlar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1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20" w:bottom="280" w:left="240" w:right="20"/>
        </w:sectPr>
      </w:pPr>
      <w:rPr/>
    </w:p>
    <w:p>
      <w:pPr>
        <w:spacing w:before="0" w:after="0" w:line="214" w:lineRule="exact"/>
        <w:ind w:left="17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31"/>
        </w:rPr>
        <w:t>öndürınc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16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adresteki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-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0"/>
          <w:cols w:num="2" w:equalWidth="0">
            <w:col w:w="1955" w:space="353"/>
            <w:col w:w="9352"/>
          </w:cols>
        </w:sectPr>
      </w:pPr>
      <w:rPr/>
    </w:p>
    <w:p>
      <w:pPr>
        <w:spacing w:before="8" w:after="0" w:line="245" w:lineRule="auto"/>
        <w:ind w:left="2217" w:right="60" w:firstLine="-2032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58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5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6"/>
          <w:w w:val="15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Nedeni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30"/>
          <w:position w:val="0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3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sonucunda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tutuşturınasıyl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0"/>
          <w:w w:val="10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83"/>
          <w:position w:val="0"/>
        </w:rPr>
        <w:t>ıktı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50" w:lineRule="auto"/>
        <w:ind w:left="109" w:right="4258"/>
        <w:jc w:val="left"/>
        <w:tabs>
          <w:tab w:pos="212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Sü·kcti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0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··.,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5"/>
          <w:w w:val="95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dil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-1"/>
        </w:rPr>
        <w:t>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0"/>
        </w:sectPr>
      </w:pPr>
      <w:rPr/>
    </w:p>
    <w:p>
      <w:pPr>
        <w:spacing w:before="38" w:after="0" w:line="240" w:lineRule="auto"/>
        <w:ind w:left="11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252"/>
          <w:w w:val="83"/>
        </w:rPr>
        <w:t>Ekı.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w w:val="8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5"/>
          <w:w w:val="118"/>
        </w:rPr>
        <w:t>.</w:t>
      </w:r>
      <w:r>
        <w:rPr>
          <w:rFonts w:ascii="Arial" w:hAnsi="Arial" w:cs="Arial" w:eastAsia="Arial"/>
          <w:sz w:val="16"/>
          <w:szCs w:val="16"/>
          <w:color w:val="2A2A2A"/>
          <w:spacing w:val="2"/>
          <w:w w:val="2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6"/>
        </w:rPr>
        <w:t>Dönilşü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7" w:lineRule="exact"/>
        <w:ind w:right="-8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3B3B3B"/>
          <w:w w:val="81"/>
          <w:position w:val="-2"/>
        </w:rPr>
        <w:t>I</w:t>
      </w:r>
      <w:r>
        <w:rPr>
          <w:rFonts w:ascii="Arial" w:hAnsi="Arial" w:cs="Arial" w:eastAsia="Arial"/>
          <w:sz w:val="27"/>
          <w:szCs w:val="27"/>
          <w:color w:val="3B3B3B"/>
          <w:spacing w:val="-8"/>
          <w:w w:val="81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  <w:position w:val="-2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right="-7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20.05.20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7"/>
          <w:w w:val="100"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2A2A2A"/>
          <w:spacing w:val="-14"/>
          <w:w w:val="123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  <w:position w:val="-2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2" w:after="0" w:line="20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36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14"/>
          <w:w w:val="136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2A2A2A"/>
          <w:spacing w:val="-15"/>
          <w:w w:val="192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1"/>
        </w:rPr>
        <w:t>8:05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0"/>
          <w:cols w:num="4" w:equalWidth="0">
            <w:col w:w="1278" w:space="851"/>
            <w:col w:w="425" w:space="165"/>
            <w:col w:w="994" w:space="2300"/>
            <w:col w:w="5647"/>
          </w:cols>
        </w:sectPr>
      </w:pPr>
      <w:rPr/>
    </w:p>
    <w:p>
      <w:pPr>
        <w:spacing w:before="0" w:after="0" w:line="266" w:lineRule="exact"/>
        <w:ind w:left="164" w:right="1634"/>
        <w:jc w:val="center"/>
        <w:tabs>
          <w:tab w:pos="960" w:val="left"/>
          <w:tab w:pos="1460" w:val="left"/>
          <w:tab w:pos="7980" w:val="left"/>
          <w:tab w:pos="8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1"/>
        </w:rPr>
        <w:t>Ölü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5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5"/>
          <w:w w:val="5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9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2A2A2A"/>
          <w:spacing w:val="0"/>
          <w:w w:val="107"/>
          <w:position w:val="0"/>
        </w:rPr>
        <w:t>ı.</w:t>
      </w:r>
      <w:r>
        <w:rPr>
          <w:rFonts w:ascii="Arial" w:hAnsi="Arial" w:cs="Arial" w:eastAsia="Arial"/>
          <w:sz w:val="26"/>
          <w:szCs w:val="26"/>
          <w:color w:val="2A2A2A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Posta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u w:val="single" w:color="44444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u w:val="single" w:color="444444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u w:val="single" w:color="444444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8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281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6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2"/>
          <w:w w:val="169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E7072"/>
          <w:spacing w:val="-17"/>
          <w:w w:val="145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356" w:lineRule="exact"/>
        <w:ind w:left="402" w:right="1831"/>
        <w:jc w:val="center"/>
        <w:tabs>
          <w:tab w:pos="4960" w:val="left"/>
          <w:tab w:pos="8520" w:val="left"/>
        </w:tabs>
        <w:rPr>
          <w:rFonts w:ascii="Arial" w:hAnsi="Arial" w:cs="Arial" w:eastAsia="Arial"/>
          <w:sz w:val="33"/>
          <w:szCs w:val="3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.816494pt;margin-top:15.552903pt;width:5.80725pt;height:5pt;mso-position-horizontal-relative:page;mso-position-vertical-relative:paragraph;z-index:-17224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Pr/>
                  <w:r>
                    <w:rPr>
                      <w:rFonts w:ascii="Arial" w:hAnsi="Arial" w:cs="Arial" w:eastAsia="Arial"/>
                      <w:sz w:val="10"/>
                      <w:szCs w:val="10"/>
                      <w:color w:val="3B3B3B"/>
                      <w:spacing w:val="0"/>
                      <w:w w:val="100"/>
                    </w:rPr>
                    <w:t>&lt;U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505252"/>
          <w:spacing w:val="0"/>
          <w:w w:val="51"/>
          <w:position w:val="1"/>
        </w:rPr>
        <w:t>·c:ı</w:t>
      </w:r>
      <w:r>
        <w:rPr>
          <w:rFonts w:ascii="Arial" w:hAnsi="Arial" w:cs="Arial" w:eastAsia="Arial"/>
          <w:sz w:val="24"/>
          <w:szCs w:val="24"/>
          <w:color w:val="50525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4"/>
          <w:szCs w:val="24"/>
          <w:color w:val="50525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1"/>
        </w:rPr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58"/>
          <w:b/>
          <w:bCs/>
          <w:position w:val="-10"/>
        </w:rPr>
        <w:t>2</w:t>
      </w:r>
      <w:r>
        <w:rPr>
          <w:rFonts w:ascii="Arial" w:hAnsi="Arial" w:cs="Arial" w:eastAsia="Arial"/>
          <w:sz w:val="27"/>
          <w:szCs w:val="27"/>
          <w:color w:val="2A2A2A"/>
          <w:spacing w:val="8"/>
          <w:w w:val="58"/>
          <w:b/>
          <w:bCs/>
          <w:position w:val="-10"/>
        </w:rPr>
        <w:t> 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58"/>
          <w:b/>
          <w:bCs/>
          <w:position w:val="-10"/>
        </w:rPr>
        <w:t>B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58"/>
          <w:b/>
          <w:bCs/>
          <w:position w:val="-10"/>
        </w:rPr>
        <w:t> </w:t>
      </w:r>
      <w:r>
        <w:rPr>
          <w:rFonts w:ascii="Arial" w:hAnsi="Arial" w:cs="Arial" w:eastAsia="Arial"/>
          <w:sz w:val="27"/>
          <w:szCs w:val="27"/>
          <w:color w:val="2A2A2A"/>
          <w:spacing w:val="1"/>
          <w:w w:val="58"/>
          <w:b/>
          <w:bCs/>
          <w:position w:val="-10"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84"/>
          <w:position w:val="-10"/>
        </w:rPr>
        <w:t>ijayı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84"/>
          <w:position w:val="-10"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12"/>
          <w:w w:val="84"/>
          <w:position w:val="-10"/>
        </w:rPr>
        <w:t> </w:t>
      </w:r>
      <w:r>
        <w:rPr>
          <w:rFonts w:ascii="Arial" w:hAnsi="Arial" w:cs="Arial" w:eastAsia="Arial"/>
          <w:sz w:val="33"/>
          <w:szCs w:val="33"/>
          <w:color w:val="2A2A2A"/>
          <w:spacing w:val="0"/>
          <w:w w:val="84"/>
          <w:b/>
          <w:bCs/>
          <w:position w:val="-10"/>
        </w:rPr>
        <w:t>01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240" w:right="20"/>
        </w:sectPr>
      </w:pPr>
      <w:rPr/>
    </w:p>
    <w:p>
      <w:pPr>
        <w:spacing w:before="0" w:after="0" w:line="134" w:lineRule="exact"/>
        <w:ind w:left="496" w:right="-72"/>
        <w:jc w:val="left"/>
        <w:tabs>
          <w:tab w:pos="2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3B3B3B"/>
          <w:spacing w:val="0"/>
          <w:w w:val="140"/>
          <w:position w:val="-1"/>
        </w:rPr>
        <w:t>&gt;.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51"/>
          <w:position w:val="-8"/>
        </w:rPr>
        <w:t>F..: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34" w:lineRule="exact"/>
        <w:ind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505252"/>
          <w:w w:val="97"/>
          <w:b/>
          <w:bCs/>
          <w:position w:val="-7"/>
        </w:rPr>
        <w:t>I</w:t>
      </w:r>
      <w:r>
        <w:rPr>
          <w:rFonts w:ascii="Arial" w:hAnsi="Arial" w:cs="Arial" w:eastAsia="Arial"/>
          <w:sz w:val="22"/>
          <w:szCs w:val="22"/>
          <w:color w:val="505252"/>
          <w:spacing w:val="6"/>
          <w:w w:val="97"/>
          <w:b/>
          <w:bCs/>
          <w:position w:val="-7"/>
        </w:rPr>
        <w:t>L</w:t>
      </w:r>
      <w:r>
        <w:rPr>
          <w:rFonts w:ascii="Arial" w:hAnsi="Arial" w:cs="Arial" w:eastAsia="Arial"/>
          <w:sz w:val="22"/>
          <w:szCs w:val="22"/>
          <w:color w:val="6E7072"/>
          <w:spacing w:val="0"/>
          <w:w w:val="68"/>
          <w:b/>
          <w:bCs/>
          <w:position w:val="-7"/>
        </w:rPr>
        <w:t>D-</w:t>
      </w:r>
      <w:r>
        <w:rPr>
          <w:rFonts w:ascii="Arial" w:hAnsi="Arial" w:cs="Arial" w:eastAsia="Arial"/>
          <w:sz w:val="22"/>
          <w:szCs w:val="22"/>
          <w:color w:val="6E7072"/>
          <w:spacing w:val="2"/>
          <w:w w:val="67"/>
          <w:b/>
          <w:bCs/>
          <w:position w:val="-7"/>
        </w:rPr>
        <w:t>I</w:t>
      </w:r>
      <w:r>
        <w:rPr>
          <w:rFonts w:ascii="Arial" w:hAnsi="Arial" w:cs="Arial" w:eastAsia="Arial"/>
          <w:sz w:val="22"/>
          <w:szCs w:val="22"/>
          <w:color w:val="505252"/>
          <w:spacing w:val="0"/>
          <w:w w:val="101"/>
          <w:b/>
          <w:bCs/>
          <w:position w:val="-7"/>
        </w:rPr>
        <w:t>RIM</w:t>
      </w:r>
      <w:r>
        <w:rPr>
          <w:rFonts w:ascii="Arial" w:hAnsi="Arial" w:cs="Arial" w:eastAsia="Arial"/>
          <w:sz w:val="22"/>
          <w:szCs w:val="22"/>
          <w:color w:val="505252"/>
          <w:spacing w:val="0"/>
          <w:w w:val="100"/>
          <w:b/>
          <w:bCs/>
          <w:position w:val="-7"/>
        </w:rPr>
        <w:t> </w:t>
      </w:r>
      <w:r>
        <w:rPr>
          <w:rFonts w:ascii="Arial" w:hAnsi="Arial" w:cs="Arial" w:eastAsia="Arial"/>
          <w:sz w:val="22"/>
          <w:szCs w:val="22"/>
          <w:color w:val="505252"/>
          <w:spacing w:val="-21"/>
          <w:w w:val="100"/>
          <w:b/>
          <w:bCs/>
          <w:position w:val="-7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6E7072"/>
          <w:spacing w:val="0"/>
          <w:w w:val="75"/>
          <w:position w:val="-2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0"/>
          <w:cols w:num="2" w:equalWidth="0">
            <w:col w:w="2536" w:space="623"/>
            <w:col w:w="8501"/>
          </w:cols>
        </w:sectPr>
      </w:pPr>
      <w:rPr/>
    </w:p>
    <w:p>
      <w:pPr>
        <w:spacing w:before="0" w:after="0" w:line="111" w:lineRule="exact"/>
        <w:ind w:left="435" w:right="-124"/>
        <w:jc w:val="left"/>
        <w:tabs>
          <w:tab w:pos="2120" w:val="left"/>
          <w:tab w:pos="86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56"/>
          <w:szCs w:val="56"/>
          <w:color w:val="505252"/>
          <w:spacing w:val="0"/>
          <w:w w:val="55"/>
          <w:position w:val="-36"/>
        </w:rPr>
        <w:t>·-</w:t>
      </w:r>
      <w:r>
        <w:rPr>
          <w:rFonts w:ascii="Arial" w:hAnsi="Arial" w:cs="Arial" w:eastAsia="Arial"/>
          <w:sz w:val="56"/>
          <w:szCs w:val="56"/>
          <w:color w:val="505252"/>
          <w:spacing w:val="0"/>
          <w:w w:val="100"/>
          <w:position w:val="-36"/>
        </w:rPr>
        <w:tab/>
      </w:r>
      <w:r>
        <w:rPr>
          <w:rFonts w:ascii="Arial" w:hAnsi="Arial" w:cs="Arial" w:eastAsia="Arial"/>
          <w:sz w:val="56"/>
          <w:szCs w:val="56"/>
          <w:color w:val="505252"/>
          <w:spacing w:val="0"/>
          <w:w w:val="100"/>
          <w:position w:val="-36"/>
        </w:rPr>
      </w:r>
      <w:r>
        <w:rPr>
          <w:rFonts w:ascii="Arial" w:hAnsi="Arial" w:cs="Arial" w:eastAsia="Arial"/>
          <w:sz w:val="20"/>
          <w:szCs w:val="20"/>
          <w:color w:val="3B3B3B"/>
          <w:spacing w:val="1"/>
          <w:w w:val="18"/>
          <w:position w:val="-25"/>
        </w:rPr>
        <w:t>t</w:t>
      </w:r>
      <w:r>
        <w:rPr>
          <w:rFonts w:ascii="Arial" w:hAnsi="Arial" w:cs="Arial" w:eastAsia="Arial"/>
          <w:sz w:val="20"/>
          <w:szCs w:val="20"/>
          <w:color w:val="9EA09E"/>
          <w:spacing w:val="0"/>
          <w:w w:val="78"/>
          <w:position w:val="-25"/>
        </w:rPr>
        <w:t>G</w:t>
      </w:r>
      <w:r>
        <w:rPr>
          <w:rFonts w:ascii="Arial" w:hAnsi="Arial" w:cs="Arial" w:eastAsia="Arial"/>
          <w:sz w:val="20"/>
          <w:szCs w:val="20"/>
          <w:color w:val="9EA09E"/>
          <w:spacing w:val="7"/>
          <w:w w:val="78"/>
          <w:position w:val="-25"/>
        </w:rPr>
        <w:t>O</w:t>
      </w:r>
      <w:r>
        <w:rPr>
          <w:rFonts w:ascii="Arial" w:hAnsi="Arial" w:cs="Arial" w:eastAsia="Arial"/>
          <w:sz w:val="20"/>
          <w:szCs w:val="20"/>
          <w:color w:val="6E7072"/>
          <w:spacing w:val="0"/>
          <w:w w:val="103"/>
          <w:position w:val="-25"/>
        </w:rPr>
        <w:t>ne</w:t>
      </w:r>
      <w:r>
        <w:rPr>
          <w:rFonts w:ascii="Arial" w:hAnsi="Arial" w:cs="Arial" w:eastAsia="Arial"/>
          <w:sz w:val="20"/>
          <w:szCs w:val="20"/>
          <w:color w:val="6E7072"/>
          <w:spacing w:val="0"/>
          <w:w w:val="100"/>
          <w:position w:val="-25"/>
        </w:rPr>
        <w:t>  </w:t>
      </w:r>
      <w:r>
        <w:rPr>
          <w:rFonts w:ascii="Arial" w:hAnsi="Arial" w:cs="Arial" w:eastAsia="Arial"/>
          <w:sz w:val="20"/>
          <w:szCs w:val="20"/>
          <w:color w:val="6E7072"/>
          <w:spacing w:val="1"/>
          <w:w w:val="100"/>
          <w:position w:val="-2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EA09E"/>
          <w:spacing w:val="0"/>
          <w:w w:val="137"/>
          <w:position w:val="-27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9EA09E"/>
          <w:spacing w:val="2"/>
          <w:w w:val="138"/>
          <w:position w:val="-27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6E7072"/>
          <w:spacing w:val="-1"/>
          <w:w w:val="199"/>
          <w:position w:val="-27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B3B3B3"/>
          <w:spacing w:val="-13"/>
          <w:w w:val="152"/>
          <w:position w:val="-27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757C95"/>
          <w:spacing w:val="0"/>
          <w:w w:val="99"/>
          <w:position w:val="-27"/>
        </w:rPr>
        <w:t>,o</w:t>
      </w:r>
      <w:r>
        <w:rPr>
          <w:rFonts w:ascii="Times New Roman" w:hAnsi="Times New Roman" w:cs="Times New Roman" w:eastAsia="Times New Roman"/>
          <w:sz w:val="23"/>
          <w:szCs w:val="23"/>
          <w:color w:val="757C95"/>
          <w:spacing w:val="-15"/>
          <w:w w:val="100"/>
          <w:position w:val="-27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05252"/>
          <w:spacing w:val="0"/>
          <w:w w:val="115"/>
          <w:position w:val="-27"/>
        </w:rPr>
        <w:t>1.Posta</w:t>
      </w:r>
      <w:r>
        <w:rPr>
          <w:rFonts w:ascii="Times New Roman" w:hAnsi="Times New Roman" w:cs="Times New Roman" w:eastAsia="Times New Roman"/>
          <w:sz w:val="23"/>
          <w:szCs w:val="23"/>
          <w:color w:val="505252"/>
          <w:spacing w:val="0"/>
          <w:w w:val="100"/>
          <w:position w:val="-27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505252"/>
          <w:spacing w:val="0"/>
          <w:w w:val="100"/>
          <w:position w:val="-27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4"/>
          <w:position w:val="-35"/>
        </w:rPr>
        <w:t>hfai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48"/>
          <w:w w:val="95"/>
          <w:position w:val="-35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9EA09E"/>
          <w:spacing w:val="-32"/>
          <w:w w:val="131"/>
          <w:position w:val="-35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94"/>
          <w:position w:val="-35"/>
        </w:rPr>
        <w:t>ç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59" w:lineRule="atLeas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7.989929pt;margin-top:11.481494pt;width:19.021012pt;height:19pt;mso-position-horizontal-relative:page;mso-position-vertical-relative:paragraph;z-index:-17223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Times New Roman" w:hAnsi="Times New Roman" w:cs="Times New Roman" w:eastAsia="Times New Roman"/>
                      <w:sz w:val="38"/>
                      <w:szCs w:val="3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6E7072"/>
                      <w:spacing w:val="18"/>
                      <w:w w:val="117"/>
                    </w:rPr>
                    <w:t>u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898A8A"/>
                      <w:spacing w:val="0"/>
                      <w:w w:val="72"/>
                    </w:rPr>
                    <w:t>'-</w:t>
                  </w:r>
                  <w:r>
                    <w:rPr>
                      <w:rFonts w:ascii="Times New Roman" w:hAnsi="Times New Roman" w:cs="Times New Roman" w:eastAsia="Times New Roman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13"/>
        </w:rPr>
        <w:t>riürj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0"/>
          <w:cols w:num="2" w:equalWidth="0">
            <w:col w:w="9160" w:space="719"/>
            <w:col w:w="1781"/>
          </w:cols>
        </w:sectPr>
      </w:pPr>
      <w:rPr/>
    </w:p>
    <w:p>
      <w:pPr>
        <w:spacing w:before="0" w:after="0" w:line="270" w:lineRule="exact"/>
        <w:ind w:left="3036" w:right="-20"/>
        <w:jc w:val="left"/>
        <w:tabs>
          <w:tab w:pos="4420" w:val="left"/>
        </w:tabs>
        <w:rPr>
          <w:rFonts w:ascii="Arial" w:hAnsi="Arial" w:cs="Arial" w:eastAsia="Arial"/>
          <w:sz w:val="64"/>
          <w:szCs w:val="64"/>
        </w:rPr>
      </w:pPr>
      <w:rPr/>
      <w:r>
        <w:rPr>
          <w:rFonts w:ascii="Arial" w:hAnsi="Arial" w:cs="Arial" w:eastAsia="Arial"/>
          <w:sz w:val="20"/>
          <w:szCs w:val="20"/>
          <w:color w:val="6E7072"/>
          <w:spacing w:val="0"/>
          <w:w w:val="100"/>
          <w:b/>
          <w:bCs/>
          <w:position w:val="6"/>
        </w:rPr>
        <w:t>ar</w:t>
      </w:r>
      <w:r>
        <w:rPr>
          <w:rFonts w:ascii="Arial" w:hAnsi="Arial" w:cs="Arial" w:eastAsia="Arial"/>
          <w:sz w:val="20"/>
          <w:szCs w:val="20"/>
          <w:color w:val="6E7072"/>
          <w:spacing w:val="-4"/>
          <w:w w:val="100"/>
          <w:b/>
          <w:bCs/>
          <w:position w:val="6"/>
        </w:rPr>
        <w:t>A</w:t>
      </w:r>
      <w:r>
        <w:rPr>
          <w:rFonts w:ascii="Arial" w:hAnsi="Arial" w:cs="Arial" w:eastAsia="Arial"/>
          <w:sz w:val="20"/>
          <w:szCs w:val="20"/>
          <w:color w:val="505252"/>
          <w:spacing w:val="-5"/>
          <w:w w:val="100"/>
          <w:b/>
          <w:bCs/>
          <w:position w:val="6"/>
        </w:rPr>
        <w:t>m</w:t>
      </w:r>
      <w:r>
        <w:rPr>
          <w:rFonts w:ascii="Arial" w:hAnsi="Arial" w:cs="Arial" w:eastAsia="Arial"/>
          <w:sz w:val="20"/>
          <w:szCs w:val="20"/>
          <w:color w:val="6E7072"/>
          <w:spacing w:val="-4"/>
          <w:w w:val="100"/>
          <w:b/>
          <w:bCs/>
          <w:position w:val="6"/>
        </w:rPr>
        <w:t>i</w:t>
      </w:r>
      <w:r>
        <w:rPr>
          <w:rFonts w:ascii="Arial" w:hAnsi="Arial" w:cs="Arial" w:eastAsia="Arial"/>
          <w:sz w:val="20"/>
          <w:szCs w:val="20"/>
          <w:color w:val="505252"/>
          <w:spacing w:val="-2"/>
          <w:w w:val="100"/>
          <w:b/>
          <w:bCs/>
          <w:position w:val="6"/>
        </w:rPr>
        <w:t>r</w:t>
      </w:r>
      <w:r>
        <w:rPr>
          <w:rFonts w:ascii="Arial" w:hAnsi="Arial" w:cs="Arial" w:eastAsia="Arial"/>
          <w:sz w:val="20"/>
          <w:szCs w:val="20"/>
          <w:color w:val="6E7072"/>
          <w:spacing w:val="0"/>
          <w:w w:val="100"/>
          <w:b/>
          <w:bCs/>
          <w:position w:val="6"/>
        </w:rPr>
        <w:t>i</w:t>
      </w:r>
      <w:r>
        <w:rPr>
          <w:rFonts w:ascii="Arial" w:hAnsi="Arial" w:cs="Arial" w:eastAsia="Arial"/>
          <w:sz w:val="20"/>
          <w:szCs w:val="20"/>
          <w:color w:val="6E7072"/>
          <w:spacing w:val="4"/>
          <w:w w:val="100"/>
          <w:b/>
          <w:bCs/>
          <w:position w:val="6"/>
        </w:rPr>
        <w:t> </w:t>
      </w:r>
      <w:r>
        <w:rPr>
          <w:rFonts w:ascii="Arial" w:hAnsi="Arial" w:cs="Arial" w:eastAsia="Arial"/>
          <w:sz w:val="20"/>
          <w:szCs w:val="20"/>
          <w:color w:val="6E7072"/>
          <w:spacing w:val="0"/>
          <w:w w:val="100"/>
          <w:b/>
          <w:bCs/>
          <w:position w:val="6"/>
        </w:rPr>
        <w:tab/>
      </w:r>
      <w:r>
        <w:rPr>
          <w:rFonts w:ascii="Arial" w:hAnsi="Arial" w:cs="Arial" w:eastAsia="Arial"/>
          <w:sz w:val="20"/>
          <w:szCs w:val="20"/>
          <w:color w:val="6E7072"/>
          <w:spacing w:val="0"/>
          <w:w w:val="100"/>
          <w:b/>
          <w:bCs/>
          <w:position w:val="6"/>
        </w:rPr>
      </w:r>
      <w:r>
        <w:rPr>
          <w:rFonts w:ascii="Arial" w:hAnsi="Arial" w:cs="Arial" w:eastAsia="Arial"/>
          <w:sz w:val="64"/>
          <w:szCs w:val="64"/>
          <w:color w:val="4D4F83"/>
          <w:spacing w:val="0"/>
          <w:w w:val="232"/>
          <w:position w:val="6"/>
        </w:rPr>
        <w:t>e</w:t>
      </w:r>
      <w:r>
        <w:rPr>
          <w:rFonts w:ascii="Arial" w:hAnsi="Arial" w:cs="Arial" w:eastAsia="Arial"/>
          <w:sz w:val="64"/>
          <w:szCs w:val="64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Murat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7"/>
          <w:position w:val="-4"/>
        </w:rPr>
        <w:t>USLU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9" w:lineRule="exact"/>
        <w:ind w:right="-20"/>
        <w:jc w:val="left"/>
        <w:tabs>
          <w:tab w:pos="380" w:val="left"/>
        </w:tabs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8"/>
          <w:szCs w:val="38"/>
          <w:color w:val="898A8A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38"/>
          <w:szCs w:val="38"/>
          <w:color w:val="898A8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898A8A"/>
          <w:spacing w:val="0"/>
          <w:w w:val="100"/>
          <w:position w:val="-2"/>
        </w:rPr>
      </w:r>
      <w:r>
        <w:rPr>
          <w:rFonts w:ascii="Arial" w:hAnsi="Arial" w:cs="Arial" w:eastAsia="Arial"/>
          <w:sz w:val="10"/>
          <w:szCs w:val="10"/>
          <w:color w:val="898A8A"/>
          <w:spacing w:val="-6"/>
          <w:w w:val="169"/>
          <w:b/>
          <w:bCs/>
          <w:i/>
          <w:position w:val="27"/>
        </w:rPr>
        <w:t>7</w:t>
      </w:r>
      <w:r>
        <w:rPr>
          <w:rFonts w:ascii="Times New Roman" w:hAnsi="Times New Roman" w:cs="Times New Roman" w:eastAsia="Times New Roman"/>
          <w:sz w:val="53"/>
          <w:szCs w:val="53"/>
          <w:color w:val="6E7072"/>
          <w:spacing w:val="-193"/>
          <w:w w:val="54"/>
          <w:position w:val="-2"/>
        </w:rPr>
        <w:t>e</w:t>
      </w:r>
      <w:r>
        <w:rPr>
          <w:rFonts w:ascii="Arial" w:hAnsi="Arial" w:cs="Arial" w:eastAsia="Arial"/>
          <w:sz w:val="10"/>
          <w:szCs w:val="10"/>
          <w:color w:val="898A8A"/>
          <w:spacing w:val="0"/>
          <w:w w:val="168"/>
          <w:b/>
          <w:bCs/>
          <w:i/>
          <w:position w:val="27"/>
        </w:rPr>
        <w:t>'</w:t>
      </w:r>
      <w:r>
        <w:rPr>
          <w:rFonts w:ascii="Arial" w:hAnsi="Arial" w:cs="Arial" w:eastAsia="Arial"/>
          <w:sz w:val="10"/>
          <w:szCs w:val="10"/>
          <w:color w:val="898A8A"/>
          <w:spacing w:val="-8"/>
          <w:w w:val="168"/>
          <w:b/>
          <w:bCs/>
          <w:i/>
          <w:position w:val="27"/>
        </w:rPr>
        <w:t>;</w:t>
      </w:r>
      <w:r>
        <w:rPr>
          <w:rFonts w:ascii="Arial" w:hAnsi="Arial" w:cs="Arial" w:eastAsia="Arial"/>
          <w:sz w:val="10"/>
          <w:szCs w:val="10"/>
          <w:color w:val="898A8A"/>
          <w:spacing w:val="-18"/>
          <w:w w:val="168"/>
          <w:b/>
          <w:bCs/>
          <w:i/>
          <w:position w:val="27"/>
        </w:rPr>
        <w:t>.</w:t>
      </w:r>
      <w:r>
        <w:rPr>
          <w:rFonts w:ascii="Times New Roman" w:hAnsi="Times New Roman" w:cs="Times New Roman" w:eastAsia="Times New Roman"/>
          <w:sz w:val="53"/>
          <w:szCs w:val="53"/>
          <w:color w:val="6E7072"/>
          <w:spacing w:val="-107"/>
          <w:w w:val="55"/>
          <w:position w:val="-2"/>
        </w:rPr>
        <w:t>-</w:t>
      </w:r>
      <w:r>
        <w:rPr>
          <w:rFonts w:ascii="Arial" w:hAnsi="Arial" w:cs="Arial" w:eastAsia="Arial"/>
          <w:sz w:val="10"/>
          <w:szCs w:val="10"/>
          <w:color w:val="898A8A"/>
          <w:spacing w:val="0"/>
          <w:w w:val="168"/>
          <w:b/>
          <w:bCs/>
          <w:i/>
          <w:position w:val="27"/>
        </w:rPr>
        <w:t>,</w:t>
      </w:r>
      <w:r>
        <w:rPr>
          <w:rFonts w:ascii="Arial" w:hAnsi="Arial" w:cs="Arial" w:eastAsia="Arial"/>
          <w:sz w:val="10"/>
          <w:szCs w:val="10"/>
          <w:color w:val="898A8A"/>
          <w:spacing w:val="-10"/>
          <w:w w:val="100"/>
          <w:b/>
          <w:bCs/>
          <w:i/>
          <w:position w:val="27"/>
        </w:rPr>
        <w:t> </w:t>
      </w:r>
      <w:r>
        <w:rPr>
          <w:rFonts w:ascii="Times New Roman" w:hAnsi="Times New Roman" w:cs="Times New Roman" w:eastAsia="Times New Roman"/>
          <w:sz w:val="53"/>
          <w:szCs w:val="53"/>
          <w:color w:val="6E7072"/>
          <w:spacing w:val="-127"/>
          <w:w w:val="55"/>
          <w:position w:val="-2"/>
        </w:rPr>
        <w:t>·</w:t>
      </w:r>
      <w:r>
        <w:rPr>
          <w:rFonts w:ascii="Times New Roman" w:hAnsi="Times New Roman" w:cs="Times New Roman" w:eastAsia="Times New Roman"/>
          <w:sz w:val="53"/>
          <w:szCs w:val="53"/>
          <w:color w:val="4D4F83"/>
          <w:spacing w:val="-97"/>
          <w:w w:val="56"/>
          <w:position w:val="-2"/>
        </w:rPr>
        <w:t>:</w:t>
      </w:r>
      <w:r>
        <w:rPr>
          <w:rFonts w:ascii="Arial" w:hAnsi="Arial" w:cs="Arial" w:eastAsia="Arial"/>
          <w:sz w:val="10"/>
          <w:szCs w:val="10"/>
          <w:color w:val="6E7072"/>
          <w:spacing w:val="-24"/>
          <w:w w:val="188"/>
          <w:position w:val="27"/>
        </w:rPr>
        <w:t>.</w:t>
      </w:r>
      <w:r>
        <w:rPr>
          <w:rFonts w:ascii="Times New Roman" w:hAnsi="Times New Roman" w:cs="Times New Roman" w:eastAsia="Times New Roman"/>
          <w:sz w:val="53"/>
          <w:szCs w:val="53"/>
          <w:color w:val="B3B3B3"/>
          <w:spacing w:val="-37"/>
          <w:w w:val="57"/>
          <w:position w:val="-2"/>
        </w:rPr>
        <w:t>·</w:t>
      </w:r>
      <w:r>
        <w:rPr>
          <w:rFonts w:ascii="Arial" w:hAnsi="Arial" w:cs="Arial" w:eastAsia="Arial"/>
          <w:sz w:val="10"/>
          <w:szCs w:val="10"/>
          <w:color w:val="9EA09E"/>
          <w:spacing w:val="-12"/>
          <w:w w:val="114"/>
          <w:position w:val="27"/>
        </w:rPr>
        <w:t>•</w:t>
      </w:r>
      <w:r>
        <w:rPr>
          <w:rFonts w:ascii="Times New Roman" w:hAnsi="Times New Roman" w:cs="Times New Roman" w:eastAsia="Times New Roman"/>
          <w:sz w:val="53"/>
          <w:szCs w:val="53"/>
          <w:color w:val="B3B3B3"/>
          <w:spacing w:val="11"/>
          <w:w w:val="57"/>
          <w:position w:val="-2"/>
        </w:rPr>
        <w:t>·</w:t>
      </w:r>
      <w:r>
        <w:rPr>
          <w:rFonts w:ascii="Arial" w:hAnsi="Arial" w:cs="Arial" w:eastAsia="Arial"/>
          <w:sz w:val="10"/>
          <w:szCs w:val="10"/>
          <w:color w:val="6E7072"/>
          <w:spacing w:val="0"/>
          <w:w w:val="234"/>
          <w:position w:val="27"/>
        </w:rPr>
        <w:t>'</w:t>
      </w:r>
      <w:r>
        <w:rPr>
          <w:rFonts w:ascii="Arial" w:hAnsi="Arial" w:cs="Arial" w:eastAsia="Arial"/>
          <w:sz w:val="10"/>
          <w:szCs w:val="10"/>
          <w:color w:val="6E7072"/>
          <w:spacing w:val="0"/>
          <w:w w:val="100"/>
          <w:position w:val="27"/>
        </w:rPr>
        <w:t>  </w:t>
      </w:r>
      <w:r>
        <w:rPr>
          <w:rFonts w:ascii="Arial" w:hAnsi="Arial" w:cs="Arial" w:eastAsia="Arial"/>
          <w:sz w:val="10"/>
          <w:szCs w:val="10"/>
          <w:color w:val="6E7072"/>
          <w:spacing w:val="9"/>
          <w:w w:val="100"/>
          <w:position w:val="27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6E7072"/>
          <w:spacing w:val="0"/>
          <w:w w:val="67"/>
          <w:position w:val="-2"/>
        </w:rPr>
        <w:t>:</w:t>
      </w:r>
      <w:r>
        <w:rPr>
          <w:rFonts w:ascii="Times New Roman" w:hAnsi="Times New Roman" w:cs="Times New Roman" w:eastAsia="Times New Roman"/>
          <w:sz w:val="38"/>
          <w:szCs w:val="38"/>
          <w:color w:val="6E7072"/>
          <w:spacing w:val="1"/>
          <w:w w:val="68"/>
          <w:position w:val="-2"/>
        </w:rPr>
        <w:t>O</w:t>
      </w:r>
      <w:r>
        <w:rPr>
          <w:rFonts w:ascii="Times New Roman" w:hAnsi="Times New Roman" w:cs="Times New Roman" w:eastAsia="Times New Roman"/>
          <w:sz w:val="38"/>
          <w:szCs w:val="38"/>
          <w:color w:val="505252"/>
          <w:spacing w:val="0"/>
          <w:w w:val="130"/>
          <w:position w:val="-2"/>
        </w:rPr>
        <w:t>s</w:t>
      </w:r>
      <w:r>
        <w:rPr>
          <w:rFonts w:ascii="Times New Roman" w:hAnsi="Times New Roman" w:cs="Times New Roman" w:eastAsia="Times New Roman"/>
          <w:sz w:val="38"/>
          <w:szCs w:val="38"/>
          <w:color w:val="505252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0"/>
          <w:szCs w:val="10"/>
          <w:color w:val="9EA09E"/>
          <w:spacing w:val="0"/>
          <w:w w:val="76"/>
          <w:position w:val="27"/>
        </w:rPr>
        <w:t>•</w:t>
      </w:r>
      <w:r>
        <w:rPr>
          <w:rFonts w:ascii="Arial" w:hAnsi="Arial" w:cs="Arial" w:eastAsia="Arial"/>
          <w:sz w:val="10"/>
          <w:szCs w:val="10"/>
          <w:color w:val="9EA09E"/>
          <w:spacing w:val="5"/>
          <w:w w:val="76"/>
          <w:position w:val="27"/>
        </w:rPr>
        <w:t> </w:t>
      </w:r>
      <w:r>
        <w:rPr>
          <w:rFonts w:ascii="Arial" w:hAnsi="Arial" w:cs="Arial" w:eastAsia="Arial"/>
          <w:sz w:val="10"/>
          <w:szCs w:val="10"/>
          <w:color w:val="B3B3B3"/>
          <w:spacing w:val="0"/>
          <w:w w:val="154"/>
          <w:position w:val="27"/>
        </w:rPr>
        <w:t>•.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0"/>
          <w:cols w:num="2" w:equalWidth="0">
            <w:col w:w="5850" w:space="2704"/>
            <w:col w:w="3106"/>
          </w:cols>
        </w:sectPr>
      </w:pPr>
      <w:rPr/>
    </w:p>
    <w:p>
      <w:pPr>
        <w:spacing w:before="0" w:after="0" w:line="252" w:lineRule="exact"/>
        <w:ind w:left="4976" w:right="-20"/>
        <w:jc w:val="left"/>
        <w:tabs>
          <w:tab w:pos="8500" w:val="left"/>
          <w:tab w:pos="8800" w:val="left"/>
          <w:tab w:pos="1092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9"/>
          <w:szCs w:val="19"/>
          <w:color w:val="2A2A2A"/>
          <w:w w:val="115"/>
          <w:i/>
          <w:position w:val="-4"/>
        </w:rPr>
        <w:t>itf.</w:t>
      </w:r>
      <w:r>
        <w:rPr>
          <w:rFonts w:ascii="Arial" w:hAnsi="Arial" w:cs="Arial" w:eastAsia="Arial"/>
          <w:sz w:val="19"/>
          <w:szCs w:val="19"/>
          <w:color w:val="2A2A2A"/>
          <w:w w:val="100"/>
          <w:i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-3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6"/>
          <w:position w:val="-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</w:r>
      <w:r>
        <w:rPr>
          <w:rFonts w:ascii="Arial" w:hAnsi="Arial" w:cs="Arial" w:eastAsia="Arial"/>
          <w:sz w:val="18"/>
          <w:szCs w:val="18"/>
          <w:color w:val="505252"/>
          <w:spacing w:val="0"/>
          <w:w w:val="99"/>
          <w:position w:val="2"/>
        </w:rPr>
      </w:r>
      <w:r>
        <w:rPr>
          <w:rFonts w:ascii="Arial" w:hAnsi="Arial" w:cs="Arial" w:eastAsia="Arial"/>
          <w:sz w:val="18"/>
          <w:szCs w:val="18"/>
          <w:color w:val="505252"/>
          <w:spacing w:val="0"/>
          <w:w w:val="99"/>
          <w:u w:val="single" w:color="6B77A8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505252"/>
          <w:spacing w:val="0"/>
          <w:w w:val="100"/>
          <w:u w:val="single" w:color="6B77A8"/>
          <w:position w:val="2"/>
        </w:rPr>
        <w:tab/>
      </w:r>
      <w:r>
        <w:rPr>
          <w:rFonts w:ascii="Arial" w:hAnsi="Arial" w:cs="Arial" w:eastAsia="Arial"/>
          <w:sz w:val="18"/>
          <w:szCs w:val="18"/>
          <w:color w:val="505252"/>
          <w:spacing w:val="0"/>
          <w:w w:val="100"/>
          <w:u w:val="single" w:color="6B77A8"/>
          <w:position w:val="2"/>
        </w:rPr>
      </w:r>
      <w:r>
        <w:rPr>
          <w:rFonts w:ascii="Arial" w:hAnsi="Arial" w:cs="Arial" w:eastAsia="Arial"/>
          <w:sz w:val="18"/>
          <w:szCs w:val="18"/>
          <w:color w:val="505252"/>
          <w:spacing w:val="0"/>
          <w:w w:val="105"/>
          <w:u w:val="single" w:color="6B77A8"/>
          <w:position w:val="2"/>
        </w:rPr>
        <w:t>t</w:t>
      </w:r>
      <w:r>
        <w:rPr>
          <w:rFonts w:ascii="Arial" w:hAnsi="Arial" w:cs="Arial" w:eastAsia="Arial"/>
          <w:sz w:val="18"/>
          <w:szCs w:val="18"/>
          <w:color w:val="505252"/>
          <w:spacing w:val="0"/>
          <w:w w:val="105"/>
          <w:u w:val="single" w:color="6B77A8"/>
          <w:position w:val="2"/>
        </w:rPr>
      </w:r>
      <w:r>
        <w:rPr>
          <w:rFonts w:ascii="Arial" w:hAnsi="Arial" w:cs="Arial" w:eastAsia="Arial"/>
          <w:sz w:val="18"/>
          <w:szCs w:val="18"/>
          <w:color w:val="505252"/>
          <w:spacing w:val="0"/>
          <w:w w:val="105"/>
          <w:u w:val="single" w:color="6B77A8"/>
          <w:position w:val="2"/>
        </w:rPr>
      </w:r>
      <w:r>
        <w:rPr>
          <w:rFonts w:ascii="Arial" w:hAnsi="Arial" w:cs="Arial" w:eastAsia="Arial"/>
          <w:sz w:val="18"/>
          <w:szCs w:val="18"/>
          <w:color w:val="9EA09E"/>
          <w:spacing w:val="-13"/>
          <w:w w:val="23"/>
          <w:u w:val="single" w:color="6B77A8"/>
          <w:position w:val="2"/>
        </w:rPr>
        <w:t>_</w:t>
      </w:r>
      <w:r>
        <w:rPr>
          <w:rFonts w:ascii="Arial" w:hAnsi="Arial" w:cs="Arial" w:eastAsia="Arial"/>
          <w:sz w:val="18"/>
          <w:szCs w:val="18"/>
          <w:color w:val="9EA09E"/>
          <w:spacing w:val="-13"/>
          <w:w w:val="23"/>
          <w:u w:val="single" w:color="6B77A8"/>
          <w:position w:val="2"/>
        </w:rPr>
      </w:r>
      <w:r>
        <w:rPr>
          <w:rFonts w:ascii="Arial" w:hAnsi="Arial" w:cs="Arial" w:eastAsia="Arial"/>
          <w:sz w:val="18"/>
          <w:szCs w:val="18"/>
          <w:color w:val="9EA09E"/>
          <w:spacing w:val="-13"/>
          <w:w w:val="23"/>
          <w:u w:val="single" w:color="6B77A8"/>
          <w:position w:val="2"/>
        </w:rPr>
      </w:r>
      <w:r>
        <w:rPr>
          <w:rFonts w:ascii="Arial" w:hAnsi="Arial" w:cs="Arial" w:eastAsia="Arial"/>
          <w:sz w:val="18"/>
          <w:szCs w:val="18"/>
          <w:color w:val="505252"/>
          <w:spacing w:val="0"/>
          <w:w w:val="89"/>
          <w:u w:val="single" w:color="6B77A8"/>
          <w:position w:val="2"/>
        </w:rPr>
        <w:t>ai</w:t>
      </w:r>
      <w:r>
        <w:rPr>
          <w:rFonts w:ascii="Arial" w:hAnsi="Arial" w:cs="Arial" w:eastAsia="Arial"/>
          <w:sz w:val="18"/>
          <w:szCs w:val="18"/>
          <w:color w:val="505252"/>
          <w:spacing w:val="0"/>
          <w:w w:val="89"/>
          <w:u w:val="single" w:color="6B77A8"/>
          <w:position w:val="2"/>
        </w:rPr>
      </w:r>
      <w:r>
        <w:rPr>
          <w:rFonts w:ascii="Arial" w:hAnsi="Arial" w:cs="Arial" w:eastAsia="Arial"/>
          <w:sz w:val="18"/>
          <w:szCs w:val="18"/>
          <w:color w:val="505252"/>
          <w:spacing w:val="7"/>
          <w:w w:val="89"/>
          <w:u w:val="single" w:color="6B77A8"/>
          <w:position w:val="2"/>
        </w:rPr>
        <w:t>y</w:t>
      </w:r>
      <w:r>
        <w:rPr>
          <w:rFonts w:ascii="Arial" w:hAnsi="Arial" w:cs="Arial" w:eastAsia="Arial"/>
          <w:sz w:val="18"/>
          <w:szCs w:val="18"/>
          <w:color w:val="505252"/>
          <w:spacing w:val="7"/>
          <w:w w:val="89"/>
          <w:u w:val="single" w:color="6B77A8"/>
          <w:position w:val="2"/>
        </w:rPr>
      </w:r>
      <w:r>
        <w:rPr>
          <w:rFonts w:ascii="Arial" w:hAnsi="Arial" w:cs="Arial" w:eastAsia="Arial"/>
          <w:sz w:val="18"/>
          <w:szCs w:val="18"/>
          <w:color w:val="505252"/>
          <w:spacing w:val="7"/>
          <w:w w:val="89"/>
          <w:u w:val="single" w:color="6B77A8"/>
          <w:position w:val="2"/>
        </w:rPr>
      </w:r>
      <w:r>
        <w:rPr>
          <w:rFonts w:ascii="Arial" w:hAnsi="Arial" w:cs="Arial" w:eastAsia="Arial"/>
          <w:sz w:val="18"/>
          <w:szCs w:val="18"/>
          <w:color w:val="6E7072"/>
          <w:spacing w:val="0"/>
          <w:w w:val="99"/>
          <w:u w:val="single" w:color="6B77A8"/>
          <w:position w:val="2"/>
        </w:rPr>
        <w:t>a</w:t>
      </w:r>
      <w:r>
        <w:rPr>
          <w:rFonts w:ascii="Arial" w:hAnsi="Arial" w:cs="Arial" w:eastAsia="Arial"/>
          <w:sz w:val="18"/>
          <w:szCs w:val="18"/>
          <w:color w:val="6E7072"/>
          <w:spacing w:val="0"/>
          <w:w w:val="99"/>
          <w:u w:val="single" w:color="6B77A8"/>
          <w:position w:val="2"/>
        </w:rPr>
      </w:r>
      <w:r>
        <w:rPr>
          <w:rFonts w:ascii="Arial" w:hAnsi="Arial" w:cs="Arial" w:eastAsia="Arial"/>
          <w:sz w:val="18"/>
          <w:szCs w:val="18"/>
          <w:color w:val="6E7072"/>
          <w:spacing w:val="-18"/>
          <w:w w:val="99"/>
          <w:u w:val="single" w:color="6B77A8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6E7072"/>
          <w:spacing w:val="-18"/>
          <w:w w:val="99"/>
          <w:u w:val="single" w:color="6B77A8"/>
          <w:position w:val="2"/>
        </w:rPr>
      </w:r>
      <w:r>
        <w:rPr>
          <w:rFonts w:ascii="Arial" w:hAnsi="Arial" w:cs="Arial" w:eastAsia="Arial"/>
          <w:sz w:val="18"/>
          <w:szCs w:val="18"/>
          <w:color w:val="6E7072"/>
          <w:spacing w:val="-18"/>
          <w:w w:val="99"/>
          <w:u w:val="single" w:color="6B77A8"/>
          <w:position w:val="2"/>
        </w:rPr>
      </w:r>
      <w:r>
        <w:rPr>
          <w:rFonts w:ascii="Arial" w:hAnsi="Arial" w:cs="Arial" w:eastAsia="Arial"/>
          <w:sz w:val="18"/>
          <w:szCs w:val="18"/>
          <w:color w:val="505252"/>
          <w:spacing w:val="0"/>
          <w:w w:val="153"/>
          <w:u w:val="single" w:color="6B77A8"/>
          <w:position w:val="2"/>
        </w:rPr>
        <w:t>'/</w:t>
      </w:r>
      <w:r>
        <w:rPr>
          <w:rFonts w:ascii="Arial" w:hAnsi="Arial" w:cs="Arial" w:eastAsia="Arial"/>
          <w:sz w:val="18"/>
          <w:szCs w:val="18"/>
          <w:color w:val="505252"/>
          <w:spacing w:val="0"/>
          <w:w w:val="153"/>
          <w:u w:val="single" w:color="6B77A8"/>
          <w:position w:val="2"/>
        </w:rPr>
      </w:r>
      <w:r>
        <w:rPr>
          <w:rFonts w:ascii="Arial" w:hAnsi="Arial" w:cs="Arial" w:eastAsia="Arial"/>
          <w:sz w:val="18"/>
          <w:szCs w:val="18"/>
          <w:color w:val="505252"/>
          <w:spacing w:val="0"/>
          <w:w w:val="99"/>
          <w:u w:val="single" w:color="6B77A8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505252"/>
          <w:spacing w:val="0"/>
          <w:w w:val="100"/>
          <w:u w:val="single" w:color="6B77A8"/>
          <w:position w:val="2"/>
        </w:rPr>
        <w:t>  </w:t>
      </w:r>
      <w:r>
        <w:rPr>
          <w:rFonts w:ascii="Arial" w:hAnsi="Arial" w:cs="Arial" w:eastAsia="Arial"/>
          <w:sz w:val="18"/>
          <w:szCs w:val="18"/>
          <w:color w:val="505252"/>
          <w:spacing w:val="11"/>
          <w:w w:val="100"/>
          <w:u w:val="single" w:color="6B77A8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505252"/>
          <w:spacing w:val="11"/>
          <w:w w:val="100"/>
          <w:u w:val="single" w:color="6B77A8"/>
          <w:position w:val="2"/>
        </w:rPr>
      </w:r>
      <w:r>
        <w:rPr>
          <w:rFonts w:ascii="Arial" w:hAnsi="Arial" w:cs="Arial" w:eastAsia="Arial"/>
          <w:sz w:val="18"/>
          <w:szCs w:val="18"/>
          <w:color w:val="505252"/>
          <w:spacing w:val="11"/>
          <w:w w:val="100"/>
          <w:position w:val="2"/>
        </w:rPr>
      </w:r>
      <w:r>
        <w:rPr>
          <w:rFonts w:ascii="Arial" w:hAnsi="Arial" w:cs="Arial" w:eastAsia="Arial"/>
          <w:sz w:val="18"/>
          <w:szCs w:val="18"/>
          <w:color w:val="505252"/>
          <w:spacing w:val="11"/>
          <w:w w:val="100"/>
          <w:position w:val="2"/>
        </w:rPr>
      </w:r>
      <w:r>
        <w:rPr>
          <w:rFonts w:ascii="Arial" w:hAnsi="Arial" w:cs="Arial" w:eastAsia="Arial"/>
          <w:sz w:val="12"/>
          <w:szCs w:val="12"/>
          <w:color w:val="898A8A"/>
          <w:spacing w:val="-1"/>
          <w:w w:val="150"/>
          <w:i/>
          <w:position w:val="2"/>
        </w:rPr>
        <w:t>:</w:t>
      </w:r>
      <w:r>
        <w:rPr>
          <w:rFonts w:ascii="Arial" w:hAnsi="Arial" w:cs="Arial" w:eastAsia="Arial"/>
          <w:sz w:val="12"/>
          <w:szCs w:val="12"/>
          <w:color w:val="6E7072"/>
          <w:spacing w:val="0"/>
          <w:w w:val="153"/>
          <w:i/>
          <w:position w:val="2"/>
        </w:rPr>
        <w:t>»</w:t>
      </w:r>
      <w:r>
        <w:rPr>
          <w:rFonts w:ascii="Arial" w:hAnsi="Arial" w:cs="Arial" w:eastAsia="Arial"/>
          <w:sz w:val="12"/>
          <w:szCs w:val="12"/>
          <w:color w:val="6E7072"/>
          <w:spacing w:val="-15"/>
          <w:w w:val="100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05252"/>
          <w:spacing w:val="-15"/>
          <w:w w:val="108"/>
          <w:position w:val="2"/>
        </w:rPr>
      </w:r>
      <w:r>
        <w:rPr>
          <w:rFonts w:ascii="Times New Roman" w:hAnsi="Times New Roman" w:cs="Times New Roman" w:eastAsia="Times New Roman"/>
          <w:sz w:val="22"/>
          <w:szCs w:val="22"/>
          <w:color w:val="505252"/>
          <w:spacing w:val="0"/>
          <w:w w:val="108"/>
          <w:u w:val="single" w:color="6B77A8"/>
          <w:position w:val="2"/>
        </w:rPr>
        <w:t>"</w:t>
      </w:r>
      <w:r>
        <w:rPr>
          <w:rFonts w:ascii="Times New Roman" w:hAnsi="Times New Roman" w:cs="Times New Roman" w:eastAsia="Times New Roman"/>
          <w:sz w:val="22"/>
          <w:szCs w:val="22"/>
          <w:color w:val="505252"/>
          <w:spacing w:val="0"/>
          <w:w w:val="108"/>
          <w:u w:val="single" w:color="6B77A8"/>
          <w:position w:val="2"/>
        </w:rPr>
      </w:r>
      <w:r>
        <w:rPr>
          <w:rFonts w:ascii="Times New Roman" w:hAnsi="Times New Roman" w:cs="Times New Roman" w:eastAsia="Times New Roman"/>
          <w:sz w:val="22"/>
          <w:szCs w:val="22"/>
          <w:color w:val="505252"/>
          <w:spacing w:val="0"/>
          <w:w w:val="100"/>
          <w:u w:val="single" w:color="6B77A8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05252"/>
          <w:spacing w:val="15"/>
          <w:w w:val="100"/>
          <w:u w:val="single" w:color="6B77A8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05252"/>
          <w:spacing w:val="15"/>
          <w:w w:val="100"/>
          <w:u w:val="single" w:color="6B77A8"/>
          <w:position w:val="2"/>
        </w:rPr>
      </w:r>
      <w:r>
        <w:rPr>
          <w:rFonts w:ascii="Times New Roman" w:hAnsi="Times New Roman" w:cs="Times New Roman" w:eastAsia="Times New Roman"/>
          <w:sz w:val="22"/>
          <w:szCs w:val="22"/>
          <w:color w:val="505252"/>
          <w:spacing w:val="0"/>
          <w:w w:val="72"/>
          <w:u w:val="single" w:color="6B77A8"/>
          <w:position w:val="2"/>
        </w:rPr>
        <w:t>ç</w:t>
      </w:r>
      <w:r>
        <w:rPr>
          <w:rFonts w:ascii="Times New Roman" w:hAnsi="Times New Roman" w:cs="Times New Roman" w:eastAsia="Times New Roman"/>
          <w:sz w:val="22"/>
          <w:szCs w:val="22"/>
          <w:color w:val="505252"/>
          <w:spacing w:val="0"/>
          <w:w w:val="72"/>
          <w:u w:val="single" w:color="6B77A8"/>
          <w:position w:val="2"/>
        </w:rPr>
      </w:r>
      <w:r>
        <w:rPr>
          <w:rFonts w:ascii="Times New Roman" w:hAnsi="Times New Roman" w:cs="Times New Roman" w:eastAsia="Times New Roman"/>
          <w:sz w:val="22"/>
          <w:szCs w:val="22"/>
          <w:color w:val="505252"/>
          <w:spacing w:val="0"/>
          <w:w w:val="73"/>
          <w:u w:val="single" w:color="6B77A8"/>
          <w:position w:val="2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color w:val="505252"/>
          <w:spacing w:val="0"/>
          <w:w w:val="73"/>
          <w:u w:val="single" w:color="6B77A8"/>
          <w:position w:val="2"/>
        </w:rPr>
      </w:r>
      <w:r>
        <w:rPr>
          <w:rFonts w:ascii="Times New Roman" w:hAnsi="Times New Roman" w:cs="Times New Roman" w:eastAsia="Times New Roman"/>
          <w:sz w:val="22"/>
          <w:szCs w:val="22"/>
          <w:color w:val="505252"/>
          <w:spacing w:val="-43"/>
          <w:w w:val="100"/>
          <w:u w:val="single" w:color="6B77A8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05252"/>
          <w:spacing w:val="-43"/>
          <w:w w:val="100"/>
          <w:u w:val="single" w:color="6B77A8"/>
          <w:position w:val="2"/>
        </w:rPr>
      </w:r>
      <w:r>
        <w:rPr>
          <w:rFonts w:ascii="Times New Roman" w:hAnsi="Times New Roman" w:cs="Times New Roman" w:eastAsia="Times New Roman"/>
          <w:sz w:val="22"/>
          <w:szCs w:val="22"/>
          <w:color w:val="505252"/>
          <w:spacing w:val="-43"/>
          <w:w w:val="100"/>
          <w:u w:val="single" w:color="6B77A8"/>
          <w:position w:val="2"/>
        </w:rPr>
      </w:r>
      <w:r>
        <w:rPr>
          <w:rFonts w:ascii="Times New Roman" w:hAnsi="Times New Roman" w:cs="Times New Roman" w:eastAsia="Times New Roman"/>
          <w:sz w:val="22"/>
          <w:szCs w:val="22"/>
          <w:color w:val="6E7072"/>
          <w:spacing w:val="0"/>
          <w:w w:val="103"/>
          <w:u w:val="single" w:color="6B77A8"/>
          <w:position w:val="2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color w:val="6E7072"/>
          <w:spacing w:val="0"/>
          <w:w w:val="103"/>
          <w:u w:val="single" w:color="6B77A8"/>
          <w:position w:val="2"/>
        </w:rPr>
      </w:r>
      <w:r>
        <w:rPr>
          <w:rFonts w:ascii="Times New Roman" w:hAnsi="Times New Roman" w:cs="Times New Roman" w:eastAsia="Times New Roman"/>
          <w:sz w:val="22"/>
          <w:szCs w:val="22"/>
          <w:color w:val="6E7072"/>
          <w:spacing w:val="-8"/>
          <w:w w:val="100"/>
          <w:u w:val="single" w:color="6B77A8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E7072"/>
          <w:spacing w:val="-8"/>
          <w:w w:val="100"/>
          <w:u w:val="single" w:color="6B77A8"/>
          <w:position w:val="2"/>
        </w:rPr>
      </w:r>
      <w:r>
        <w:rPr>
          <w:rFonts w:ascii="Times New Roman" w:hAnsi="Times New Roman" w:cs="Times New Roman" w:eastAsia="Times New Roman"/>
          <w:sz w:val="22"/>
          <w:szCs w:val="22"/>
          <w:color w:val="6E7072"/>
          <w:spacing w:val="-8"/>
          <w:w w:val="100"/>
          <w:u w:val="single" w:color="6B77A8"/>
          <w:position w:val="2"/>
        </w:rPr>
      </w:r>
      <w:r>
        <w:rPr>
          <w:rFonts w:ascii="Times New Roman" w:hAnsi="Times New Roman" w:cs="Times New Roman" w:eastAsia="Times New Roman"/>
          <w:sz w:val="22"/>
          <w:szCs w:val="22"/>
          <w:color w:val="B3B3B3"/>
          <w:spacing w:val="0"/>
          <w:w w:val="130"/>
          <w:u w:val="single" w:color="6B77A8"/>
          <w:position w:val="2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B3B3B3"/>
          <w:spacing w:val="0"/>
          <w:w w:val="130"/>
          <w:u w:val="single" w:color="6B77A8"/>
          <w:position w:val="2"/>
        </w:rPr>
      </w:r>
      <w:r>
        <w:rPr>
          <w:rFonts w:ascii="Times New Roman" w:hAnsi="Times New Roman" w:cs="Times New Roman" w:eastAsia="Times New Roman"/>
          <w:sz w:val="22"/>
          <w:szCs w:val="22"/>
          <w:color w:val="B3B3B3"/>
          <w:spacing w:val="0"/>
          <w:w w:val="100"/>
          <w:u w:val="single" w:color="6B77A8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B3B3B3"/>
          <w:spacing w:val="0"/>
          <w:w w:val="100"/>
          <w:u w:val="single" w:color="6B77A8"/>
          <w:position w:val="2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B3B3B3"/>
          <w:spacing w:val="0"/>
          <w:w w:val="100"/>
          <w:u w:val="single" w:color="6B77A8"/>
          <w:position w:val="2"/>
        </w:rPr>
      </w:r>
      <w:r>
        <w:rPr>
          <w:rFonts w:ascii="Times New Roman" w:hAnsi="Times New Roman" w:cs="Times New Roman" w:eastAsia="Times New Roman"/>
          <w:sz w:val="22"/>
          <w:szCs w:val="22"/>
          <w:color w:val="B3B3B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4" w:lineRule="atLeast"/>
        <w:ind w:right="2898"/>
        <w:jc w:val="righ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B3B3B3"/>
          <w:spacing w:val="0"/>
          <w:w w:val="81"/>
        </w:rPr>
        <w:t>1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0" w:after="0" w:line="116" w:lineRule="exact"/>
        <w:ind w:right="1979"/>
        <w:jc w:val="righ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15"/>
          <w:szCs w:val="15"/>
          <w:color w:val="6E7072"/>
          <w:spacing w:val="6"/>
          <w:w w:val="101"/>
          <w:position w:val="-2"/>
        </w:rPr>
        <w:t>M</w:t>
      </w:r>
      <w:r>
        <w:rPr>
          <w:rFonts w:ascii="Times New Roman" w:hAnsi="Times New Roman" w:cs="Times New Roman" w:eastAsia="Times New Roman"/>
          <w:sz w:val="26"/>
          <w:szCs w:val="26"/>
          <w:color w:val="6E7072"/>
          <w:spacing w:val="0"/>
          <w:w w:val="258"/>
          <w:position w:val="-2"/>
        </w:rPr>
        <w:t>b</w:t>
      </w:r>
      <w:r>
        <w:rPr>
          <w:rFonts w:ascii="Times New Roman" w:hAnsi="Times New Roman" w:cs="Times New Roman" w:eastAsia="Times New Roman"/>
          <w:sz w:val="26"/>
          <w:szCs w:val="26"/>
          <w:color w:val="6E7072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05252"/>
          <w:spacing w:val="-249"/>
          <w:w w:val="154"/>
          <w:position w:val="-2"/>
        </w:rPr>
        <w:t>O</w:t>
      </w:r>
      <w:r>
        <w:rPr>
          <w:rFonts w:ascii="Times New Roman" w:hAnsi="Times New Roman" w:cs="Times New Roman" w:eastAsia="Times New Roman"/>
          <w:sz w:val="26"/>
          <w:szCs w:val="26"/>
          <w:color w:val="505252"/>
          <w:spacing w:val="0"/>
          <w:w w:val="93"/>
          <w:position w:val="-2"/>
        </w:rPr>
        <w:t>®</w:t>
      </w:r>
      <w:r>
        <w:rPr>
          <w:rFonts w:ascii="Times New Roman" w:hAnsi="Times New Roman" w:cs="Times New Roman" w:eastAsia="Times New Roman"/>
          <w:sz w:val="26"/>
          <w:szCs w:val="26"/>
          <w:color w:val="505252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9EA09E"/>
          <w:spacing w:val="-21"/>
          <w:w w:val="166"/>
          <w:position w:val="-2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6E7072"/>
          <w:spacing w:val="0"/>
          <w:w w:val="77"/>
          <w:position w:val="-2"/>
        </w:rPr>
        <w:t>\l</w:t>
      </w:r>
      <w:r>
        <w:rPr>
          <w:rFonts w:ascii="Times New Roman" w:hAnsi="Times New Roman" w:cs="Times New Roman" w:eastAsia="Times New Roman"/>
          <w:sz w:val="26"/>
          <w:szCs w:val="26"/>
          <w:color w:val="6E7072"/>
          <w:spacing w:val="28"/>
          <w:w w:val="100"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6E7072"/>
          <w:spacing w:val="0"/>
          <w:w w:val="137"/>
          <w:position w:val="-2"/>
        </w:rPr>
        <w:t>j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58" w:lineRule="exact"/>
        <w:ind w:right="928"/>
        <w:jc w:val="righ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898A8A"/>
          <w:spacing w:val="0"/>
          <w:w w:val="100"/>
          <w:position w:val="-11"/>
        </w:rPr>
        <w:t>'S:</w:t>
      </w:r>
      <w:r>
        <w:rPr>
          <w:rFonts w:ascii="Times New Roman" w:hAnsi="Times New Roman" w:cs="Times New Roman" w:eastAsia="Times New Roman"/>
          <w:sz w:val="11"/>
          <w:szCs w:val="11"/>
          <w:color w:val="898A8A"/>
          <w:spacing w:val="0"/>
          <w:w w:val="100"/>
          <w:position w:val="-11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898A8A"/>
          <w:spacing w:val="5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98A8A"/>
          <w:spacing w:val="-37"/>
          <w:w w:val="91"/>
          <w:i/>
          <w:position w:val="-11"/>
        </w:rPr>
        <w:t>_</w:t>
      </w:r>
      <w:r>
        <w:rPr>
          <w:rFonts w:ascii="Times New Roman" w:hAnsi="Times New Roman" w:cs="Times New Roman" w:eastAsia="Times New Roman"/>
          <w:sz w:val="11"/>
          <w:szCs w:val="11"/>
          <w:color w:val="6E7072"/>
          <w:spacing w:val="2"/>
          <w:w w:val="208"/>
          <w:i/>
          <w:position w:val="-11"/>
        </w:rPr>
        <w:t>"</w:t>
      </w:r>
      <w:r>
        <w:rPr>
          <w:rFonts w:ascii="Times New Roman" w:hAnsi="Times New Roman" w:cs="Times New Roman" w:eastAsia="Times New Roman"/>
          <w:sz w:val="11"/>
          <w:szCs w:val="11"/>
          <w:color w:val="757C95"/>
          <w:spacing w:val="0"/>
          <w:w w:val="86"/>
          <w:i/>
          <w:position w:val="-11"/>
        </w:rPr>
        <w:t>;;:;</w:t>
      </w:r>
      <w:r>
        <w:rPr>
          <w:rFonts w:ascii="Times New Roman" w:hAnsi="Times New Roman" w:cs="Times New Roman" w:eastAsia="Times New Roman"/>
          <w:sz w:val="11"/>
          <w:szCs w:val="11"/>
          <w:color w:val="757C95"/>
          <w:spacing w:val="0"/>
          <w:w w:val="100"/>
          <w:i/>
          <w:position w:val="-1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757C95"/>
          <w:spacing w:val="-11"/>
          <w:w w:val="100"/>
          <w:i/>
          <w:position w:val="-11"/>
        </w:rPr>
        <w:t> </w:t>
      </w:r>
      <w:r>
        <w:rPr>
          <w:rFonts w:ascii="Arial" w:hAnsi="Arial" w:cs="Arial" w:eastAsia="Arial"/>
          <w:sz w:val="26"/>
          <w:szCs w:val="26"/>
          <w:color w:val="898A8A"/>
          <w:spacing w:val="0"/>
          <w:w w:val="220"/>
          <w:position w:val="-11"/>
        </w:rPr>
        <w:t>:.</w:t>
      </w:r>
      <w:r>
        <w:rPr>
          <w:rFonts w:ascii="Arial" w:hAnsi="Arial" w:cs="Arial" w:eastAsia="Arial"/>
          <w:sz w:val="26"/>
          <w:szCs w:val="26"/>
          <w:color w:val="898A8A"/>
          <w:spacing w:val="8"/>
          <w:w w:val="220"/>
          <w:position w:val="-11"/>
        </w:rPr>
        <w:t>t</w:t>
      </w:r>
      <w:r>
        <w:rPr>
          <w:rFonts w:ascii="Arial" w:hAnsi="Arial" w:cs="Arial" w:eastAsia="Arial"/>
          <w:sz w:val="26"/>
          <w:szCs w:val="26"/>
          <w:color w:val="6E7072"/>
          <w:spacing w:val="0"/>
          <w:w w:val="79"/>
          <w:position w:val="-11"/>
        </w:rPr>
        <w:t>ıı</w:t>
      </w:r>
      <w:r>
        <w:rPr>
          <w:rFonts w:ascii="Arial" w:hAnsi="Arial" w:cs="Arial" w:eastAsia="Arial"/>
          <w:sz w:val="26"/>
          <w:szCs w:val="26"/>
          <w:color w:val="6E7072"/>
          <w:spacing w:val="-11"/>
          <w:w w:val="100"/>
          <w:position w:val="-11"/>
        </w:rPr>
        <w:t> </w:t>
      </w:r>
      <w:r>
        <w:rPr>
          <w:rFonts w:ascii="Arial" w:hAnsi="Arial" w:cs="Arial" w:eastAsia="Arial"/>
          <w:sz w:val="26"/>
          <w:szCs w:val="26"/>
          <w:color w:val="505252"/>
          <w:spacing w:val="-26"/>
          <w:w w:val="108"/>
          <w:position w:val="-11"/>
        </w:rPr>
        <w:t>.</w:t>
      </w:r>
      <w:r>
        <w:rPr>
          <w:rFonts w:ascii="Arial" w:hAnsi="Arial" w:cs="Arial" w:eastAsia="Arial"/>
          <w:sz w:val="26"/>
          <w:szCs w:val="26"/>
          <w:color w:val="898A8A"/>
          <w:spacing w:val="-13"/>
          <w:w w:val="187"/>
          <w:position w:val="-11"/>
        </w:rPr>
        <w:t>,</w:t>
      </w:r>
      <w:r>
        <w:rPr>
          <w:rFonts w:ascii="Arial" w:hAnsi="Arial" w:cs="Arial" w:eastAsia="Arial"/>
          <w:sz w:val="26"/>
          <w:szCs w:val="26"/>
          <w:color w:val="505252"/>
          <w:spacing w:val="0"/>
          <w:w w:val="136"/>
          <w:position w:val="-11"/>
        </w:rPr>
        <w:t>,</w:t>
      </w:r>
      <w:r>
        <w:rPr>
          <w:rFonts w:ascii="Arial" w:hAnsi="Arial" w:cs="Arial" w:eastAsia="Arial"/>
          <w:sz w:val="26"/>
          <w:szCs w:val="26"/>
          <w:color w:val="505252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26"/>
          <w:szCs w:val="26"/>
          <w:color w:val="505252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19"/>
          <w:szCs w:val="19"/>
          <w:color w:val="898A8A"/>
          <w:spacing w:val="0"/>
          <w:w w:val="178"/>
          <w:i/>
          <w:position w:val="-1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240" w:right="20"/>
        </w:sectPr>
      </w:pPr>
      <w:rPr/>
    </w:p>
    <w:p>
      <w:pPr>
        <w:spacing w:before="15" w:after="0" w:line="252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6"/>
          <w:szCs w:val="16"/>
          <w:color w:val="B3B3B3"/>
          <w:spacing w:val="-80"/>
          <w:w w:val="293"/>
          <w:position w:val="2"/>
        </w:rPr>
        <w:t>'</w:t>
      </w:r>
      <w:r>
        <w:rPr>
          <w:rFonts w:ascii="Arial" w:hAnsi="Arial" w:cs="Arial" w:eastAsia="Arial"/>
          <w:sz w:val="26"/>
          <w:szCs w:val="26"/>
          <w:color w:val="B3B3B3"/>
          <w:spacing w:val="0"/>
          <w:w w:val="52"/>
          <w:position w:val="-4"/>
        </w:rPr>
        <w:t>..</w:t>
      </w:r>
      <w:r>
        <w:rPr>
          <w:rFonts w:ascii="Arial" w:hAnsi="Arial" w:cs="Arial" w:eastAsia="Arial"/>
          <w:sz w:val="26"/>
          <w:szCs w:val="26"/>
          <w:color w:val="B3B3B3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26"/>
          <w:szCs w:val="26"/>
          <w:color w:val="B3B3B3"/>
          <w:spacing w:val="31"/>
          <w:w w:val="100"/>
          <w:position w:val="-4"/>
        </w:rPr>
        <w:t> </w:t>
      </w:r>
      <w:r>
        <w:rPr>
          <w:rFonts w:ascii="Arial" w:hAnsi="Arial" w:cs="Arial" w:eastAsia="Arial"/>
          <w:sz w:val="15"/>
          <w:szCs w:val="15"/>
          <w:color w:val="898A8A"/>
          <w:spacing w:val="-17"/>
          <w:w w:val="177"/>
          <w:position w:val="-4"/>
        </w:rPr>
        <w:t>,</w:t>
      </w:r>
      <w:r>
        <w:rPr>
          <w:rFonts w:ascii="Arial" w:hAnsi="Arial" w:cs="Arial" w:eastAsia="Arial"/>
          <w:sz w:val="15"/>
          <w:szCs w:val="15"/>
          <w:color w:val="B3B3B3"/>
          <w:spacing w:val="0"/>
          <w:w w:val="118"/>
          <w:position w:val="-4"/>
        </w:rPr>
        <w:t>,</w:t>
      </w:r>
      <w:r>
        <w:rPr>
          <w:rFonts w:ascii="Arial" w:hAnsi="Arial" w:cs="Arial" w:eastAsia="Arial"/>
          <w:sz w:val="15"/>
          <w:szCs w:val="15"/>
          <w:color w:val="B3B3B3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15"/>
          <w:szCs w:val="15"/>
          <w:color w:val="B3B3B3"/>
          <w:spacing w:val="-4"/>
          <w:w w:val="100"/>
          <w:position w:val="-4"/>
        </w:rPr>
        <w:t> </w:t>
      </w:r>
      <w:r>
        <w:rPr>
          <w:rFonts w:ascii="Arial" w:hAnsi="Arial" w:cs="Arial" w:eastAsia="Arial"/>
          <w:sz w:val="16"/>
          <w:szCs w:val="16"/>
          <w:color w:val="898A8A"/>
          <w:spacing w:val="-23"/>
          <w:w w:val="190"/>
          <w:position w:val="2"/>
        </w:rPr>
        <w:t>"</w:t>
      </w:r>
      <w:r>
        <w:rPr>
          <w:rFonts w:ascii="Times New Roman" w:hAnsi="Times New Roman" w:cs="Times New Roman" w:eastAsia="Times New Roman"/>
          <w:sz w:val="17"/>
          <w:szCs w:val="17"/>
          <w:color w:val="9EA09E"/>
          <w:spacing w:val="0"/>
          <w:w w:val="53"/>
          <w:position w:val="-4"/>
        </w:rPr>
        <w:t>,.,.,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right="-88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505252"/>
          <w:spacing w:val="-47"/>
          <w:w w:val="107"/>
          <w:position w:val="2"/>
        </w:rPr>
        <w:t>•</w:t>
      </w:r>
      <w:r>
        <w:rPr>
          <w:rFonts w:ascii="Arial" w:hAnsi="Arial" w:cs="Arial" w:eastAsia="Arial"/>
          <w:sz w:val="32"/>
          <w:szCs w:val="32"/>
          <w:color w:val="9EA09E"/>
          <w:spacing w:val="0"/>
          <w:w w:val="54"/>
          <w:position w:val="-5"/>
        </w:rPr>
        <w:t>.</w:t>
      </w:r>
      <w:r>
        <w:rPr>
          <w:rFonts w:ascii="Arial" w:hAnsi="Arial" w:cs="Arial" w:eastAsia="Arial"/>
          <w:sz w:val="32"/>
          <w:szCs w:val="32"/>
          <w:color w:val="9EA09E"/>
          <w:spacing w:val="-18"/>
          <w:w w:val="54"/>
          <w:position w:val="-5"/>
        </w:rPr>
        <w:t>·</w:t>
      </w:r>
      <w:r>
        <w:rPr>
          <w:rFonts w:ascii="Arial" w:hAnsi="Arial" w:cs="Arial" w:eastAsia="Arial"/>
          <w:sz w:val="22"/>
          <w:szCs w:val="22"/>
          <w:color w:val="6E7072"/>
          <w:spacing w:val="0"/>
          <w:w w:val="50"/>
          <w:position w:val="-5"/>
        </w:rPr>
        <w:t>..</w:t>
      </w:r>
      <w:r>
        <w:rPr>
          <w:rFonts w:ascii="Arial" w:hAnsi="Arial" w:cs="Arial" w:eastAsia="Arial"/>
          <w:sz w:val="22"/>
          <w:szCs w:val="22"/>
          <w:color w:val="6E7072"/>
          <w:spacing w:val="-14"/>
          <w:w w:val="100"/>
          <w:position w:val="-5"/>
        </w:rPr>
        <w:t> </w:t>
      </w:r>
      <w:r>
        <w:rPr>
          <w:rFonts w:ascii="Arial" w:hAnsi="Arial" w:cs="Arial" w:eastAsia="Arial"/>
          <w:sz w:val="30"/>
          <w:szCs w:val="30"/>
          <w:color w:val="6E7072"/>
          <w:spacing w:val="-41"/>
          <w:w w:val="162"/>
          <w:position w:val="-5"/>
        </w:rPr>
        <w:t>,</w:t>
      </w:r>
      <w:r>
        <w:rPr>
          <w:rFonts w:ascii="Arial" w:hAnsi="Arial" w:cs="Arial" w:eastAsia="Arial"/>
          <w:sz w:val="30"/>
          <w:szCs w:val="30"/>
          <w:color w:val="898A8A"/>
          <w:spacing w:val="0"/>
          <w:w w:val="75"/>
          <w:position w:val="-5"/>
        </w:rPr>
        <w:t>,·</w:t>
      </w:r>
      <w:r>
        <w:rPr>
          <w:rFonts w:ascii="Times New Roman" w:hAnsi="Times New Roman" w:cs="Times New Roman" w:eastAsia="Times New Roman"/>
          <w:sz w:val="32"/>
          <w:szCs w:val="32"/>
          <w:color w:val="2A2A2A"/>
          <w:spacing w:val="0"/>
          <w:w w:val="33"/>
          <w:position w:val="-5"/>
        </w:rPr>
        <w:t>·</w:t>
      </w:r>
      <w:r>
        <w:rPr>
          <w:rFonts w:ascii="Times New Roman" w:hAnsi="Times New Roman" w:cs="Times New Roman" w:eastAsia="Times New Roman"/>
          <w:sz w:val="32"/>
          <w:szCs w:val="32"/>
          <w:color w:val="505252"/>
          <w:spacing w:val="0"/>
          <w:w w:val="131"/>
          <w:position w:val="-5"/>
        </w:rPr>
        <w:t>,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47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81"/>
        </w:rPr>
        <w:t>....</w:t>
      </w:r>
      <w:r>
        <w:rPr>
          <w:rFonts w:ascii="Arial" w:hAnsi="Arial" w:cs="Arial" w:eastAsia="Arial"/>
          <w:sz w:val="16"/>
          <w:szCs w:val="16"/>
          <w:color w:val="3B3B3B"/>
          <w:spacing w:val="13"/>
          <w:w w:val="81"/>
        </w:rPr>
        <w:t> </w:t>
      </w:r>
      <w:r>
        <w:rPr>
          <w:rFonts w:ascii="Arial" w:hAnsi="Arial" w:cs="Arial" w:eastAsia="Arial"/>
          <w:sz w:val="16"/>
          <w:szCs w:val="16"/>
          <w:color w:val="898A8A"/>
          <w:spacing w:val="0"/>
          <w:w w:val="128"/>
          <w:i/>
        </w:rPr>
        <w:t>ll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0"/>
          <w:cols w:num="3" w:equalWidth="0">
            <w:col w:w="9351" w:space="189"/>
            <w:col w:w="544" w:space="188"/>
            <w:col w:w="138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0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Deniz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-3"/>
        </w:rPr>
        <w:t>TAN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492" w:right="-20"/>
        <w:jc w:val="left"/>
        <w:tabs>
          <w:tab w:pos="4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2A2A2A"/>
          <w:w w:val="54"/>
        </w:rPr>
        <w:t>:</w:t>
      </w:r>
      <w:r>
        <w:rPr>
          <w:rFonts w:ascii="Arial" w:hAnsi="Arial" w:cs="Arial" w:eastAsia="Arial"/>
          <w:sz w:val="25"/>
          <w:szCs w:val="25"/>
          <w:color w:val="2A2A2A"/>
          <w:spacing w:val="-49"/>
          <w:w w:val="54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-60"/>
          <w:w w:val="70"/>
          <w:position w:val="4"/>
        </w:rPr>
        <w:t>"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55"/>
          <w:position w:val="0"/>
        </w:rPr>
        <w:t>r</w:t>
      </w:r>
      <w:r>
        <w:rPr>
          <w:rFonts w:ascii="Arial" w:hAnsi="Arial" w:cs="Arial" w:eastAsia="Arial"/>
          <w:sz w:val="25"/>
          <w:szCs w:val="25"/>
          <w:color w:val="2A2A2A"/>
          <w:spacing w:val="-55"/>
          <w:w w:val="54"/>
          <w:position w:val="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70"/>
          <w:position w:val="4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100"/>
          <w:position w:val="0"/>
        </w:rPr>
        <w:t>itf.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118" w:lineRule="exact"/>
        <w:ind w:left="2399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6E7072"/>
          <w:spacing w:val="0"/>
          <w:w w:val="100"/>
          <w:position w:val="-18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6E7072"/>
          <w:spacing w:val="43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E7072"/>
          <w:spacing w:val="0"/>
          <w:w w:val="100"/>
          <w:position w:val="-18"/>
        </w:rPr>
        <w:t>g</w:t>
      </w:r>
      <w:r>
        <w:rPr>
          <w:rFonts w:ascii="Times New Roman" w:hAnsi="Times New Roman" w:cs="Times New Roman" w:eastAsia="Times New Roman"/>
          <w:sz w:val="29"/>
          <w:szCs w:val="29"/>
          <w:color w:val="6E7072"/>
          <w:spacing w:val="17"/>
          <w:w w:val="100"/>
          <w:position w:val="-18"/>
        </w:rPr>
        <w:t>ü</w:t>
      </w:r>
      <w:r>
        <w:rPr>
          <w:rFonts w:ascii="Times New Roman" w:hAnsi="Times New Roman" w:cs="Times New Roman" w:eastAsia="Times New Roman"/>
          <w:sz w:val="29"/>
          <w:szCs w:val="29"/>
          <w:color w:val="898A8A"/>
          <w:spacing w:val="0"/>
          <w:w w:val="100"/>
          <w:position w:val="-18"/>
        </w:rPr>
        <w:t>n</w:t>
      </w:r>
      <w:r>
        <w:rPr>
          <w:rFonts w:ascii="Times New Roman" w:hAnsi="Times New Roman" w:cs="Times New Roman" w:eastAsia="Times New Roman"/>
          <w:sz w:val="29"/>
          <w:szCs w:val="29"/>
          <w:color w:val="898A8A"/>
          <w:spacing w:val="53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0"/>
          <w:w w:val="100"/>
          <w:position w:val="-18"/>
        </w:rPr>
        <w:t>KAYA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48" w:lineRule="exact"/>
        <w:ind w:left="-31" w:right="1179"/>
        <w:jc w:val="center"/>
        <w:tabs>
          <w:tab w:pos="580" w:val="left"/>
          <w:tab w:pos="1420" w:val="left"/>
        </w:tabs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"/>
          <w:szCs w:val="9"/>
          <w:color w:val="6E7072"/>
          <w:spacing w:val="0"/>
          <w:w w:val="180"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6E7072"/>
          <w:spacing w:val="0"/>
          <w:w w:val="18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6E7072"/>
          <w:spacing w:val="11"/>
          <w:w w:val="18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98A8A"/>
          <w:spacing w:val="-5"/>
          <w:w w:val="191"/>
          <w:b/>
          <w:bCs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898A8A"/>
          <w:spacing w:val="-7"/>
          <w:w w:val="191"/>
          <w:b/>
          <w:bCs/>
        </w:rPr>
        <w:t>/</w:t>
      </w:r>
      <w:r>
        <w:rPr>
          <w:rFonts w:ascii="Times New Roman" w:hAnsi="Times New Roman" w:cs="Times New Roman" w:eastAsia="Times New Roman"/>
          <w:sz w:val="9"/>
          <w:szCs w:val="9"/>
          <w:color w:val="B3B3B3"/>
          <w:spacing w:val="0"/>
          <w:w w:val="63"/>
          <w:b/>
          <w:bCs/>
        </w:rPr>
        <w:t>.f</w:t>
      </w:r>
      <w:r>
        <w:rPr>
          <w:rFonts w:ascii="Times New Roman" w:hAnsi="Times New Roman" w:cs="Times New Roman" w:eastAsia="Times New Roman"/>
          <w:sz w:val="9"/>
          <w:szCs w:val="9"/>
          <w:color w:val="B3B3B3"/>
          <w:spacing w:val="-7"/>
          <w:w w:val="63"/>
          <w:b/>
          <w:bCs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898A8A"/>
          <w:spacing w:val="0"/>
          <w:w w:val="131"/>
          <w:b/>
          <w:bCs/>
        </w:rPr>
        <w:t>t.</w:t>
      </w:r>
      <w:r>
        <w:rPr>
          <w:rFonts w:ascii="Times New Roman" w:hAnsi="Times New Roman" w:cs="Times New Roman" w:eastAsia="Times New Roman"/>
          <w:sz w:val="9"/>
          <w:szCs w:val="9"/>
          <w:color w:val="898A8A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898A8A"/>
          <w:spacing w:val="6"/>
          <w:w w:val="100"/>
          <w:b/>
          <w:bCs/>
        </w:rPr>
        <w:t> </w:t>
      </w:r>
      <w:r>
        <w:rPr>
          <w:rFonts w:ascii="Arial" w:hAnsi="Arial" w:cs="Arial" w:eastAsia="Arial"/>
          <w:sz w:val="7"/>
          <w:szCs w:val="7"/>
          <w:color w:val="898A8A"/>
          <w:spacing w:val="0"/>
          <w:w w:val="234"/>
          <w:b/>
          <w:bCs/>
        </w:rPr>
        <w:t>ı</w:t>
      </w:r>
      <w:r>
        <w:rPr>
          <w:rFonts w:ascii="Arial" w:hAnsi="Arial" w:cs="Arial" w:eastAsia="Arial"/>
          <w:sz w:val="7"/>
          <w:szCs w:val="7"/>
          <w:color w:val="898A8A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7"/>
          <w:szCs w:val="7"/>
          <w:color w:val="898A8A"/>
          <w:spacing w:val="0"/>
          <w:w w:val="234"/>
          <w:b/>
          <w:bCs/>
        </w:rPr>
        <w:t>,</w:t>
      </w:r>
      <w:r>
        <w:rPr>
          <w:rFonts w:ascii="Arial" w:hAnsi="Arial" w:cs="Arial" w:eastAsia="Arial"/>
          <w:sz w:val="7"/>
          <w:szCs w:val="7"/>
          <w:color w:val="898A8A"/>
          <w:spacing w:val="4"/>
          <w:w w:val="234"/>
          <w:b/>
          <w:bCs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EA09E"/>
          <w:spacing w:val="0"/>
          <w:w w:val="49"/>
          <w:b/>
          <w:bCs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9EA09E"/>
          <w:spacing w:val="0"/>
          <w:w w:val="50"/>
          <w:b/>
          <w:bCs/>
        </w:rPr>
        <w:t>(</w:t>
      </w:r>
      <w:r>
        <w:rPr>
          <w:rFonts w:ascii="Times New Roman" w:hAnsi="Times New Roman" w:cs="Times New Roman" w:eastAsia="Times New Roman"/>
          <w:sz w:val="15"/>
          <w:szCs w:val="15"/>
          <w:color w:val="9EA09E"/>
          <w:spacing w:val="-10"/>
          <w:w w:val="50"/>
          <w:b/>
          <w:bCs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6E7072"/>
          <w:spacing w:val="0"/>
          <w:w w:val="100"/>
          <w:b/>
          <w:bCs/>
        </w:rPr>
        <w:t>l</w:t>
      </w:r>
      <w:r>
        <w:rPr>
          <w:rFonts w:ascii="Times New Roman" w:hAnsi="Times New Roman" w:cs="Times New Roman" w:eastAsia="Times New Roman"/>
          <w:sz w:val="15"/>
          <w:szCs w:val="15"/>
          <w:color w:val="6E7072"/>
          <w:spacing w:val="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E7072"/>
          <w:spacing w:val="-6"/>
          <w:w w:val="100"/>
          <w:b/>
          <w:bCs/>
        </w:rPr>
        <w:t> </w:t>
      </w:r>
      <w:r>
        <w:rPr>
          <w:rFonts w:ascii="Arial" w:hAnsi="Arial" w:cs="Arial" w:eastAsia="Arial"/>
          <w:sz w:val="6"/>
          <w:szCs w:val="6"/>
          <w:color w:val="898A8A"/>
          <w:spacing w:val="0"/>
          <w:w w:val="79"/>
          <w:b/>
          <w:bCs/>
          <w:i/>
        </w:rPr>
        <w:t>J</w:t>
      </w:r>
      <w:r>
        <w:rPr>
          <w:rFonts w:ascii="Arial" w:hAnsi="Arial" w:cs="Arial" w:eastAsia="Arial"/>
          <w:sz w:val="6"/>
          <w:szCs w:val="6"/>
          <w:color w:val="898A8A"/>
          <w:spacing w:val="0"/>
          <w:w w:val="79"/>
          <w:b/>
          <w:bCs/>
          <w:i/>
        </w:rPr>
        <w:t>          </w:t>
      </w:r>
      <w:r>
        <w:rPr>
          <w:rFonts w:ascii="Arial" w:hAnsi="Arial" w:cs="Arial" w:eastAsia="Arial"/>
          <w:sz w:val="6"/>
          <w:szCs w:val="6"/>
          <w:color w:val="898A8A"/>
          <w:spacing w:val="13"/>
          <w:w w:val="79"/>
          <w:b/>
          <w:bCs/>
          <w:i/>
        </w:rPr>
        <w:t> </w:t>
      </w:r>
      <w:r>
        <w:rPr>
          <w:rFonts w:ascii="Arial" w:hAnsi="Arial" w:cs="Arial" w:eastAsia="Arial"/>
          <w:sz w:val="6"/>
          <w:szCs w:val="6"/>
          <w:color w:val="B3B3B3"/>
          <w:spacing w:val="0"/>
          <w:w w:val="79"/>
        </w:rPr>
        <w:t>....</w:t>
      </w:r>
      <w:r>
        <w:rPr>
          <w:rFonts w:ascii="Arial" w:hAnsi="Arial" w:cs="Arial" w:eastAsia="Arial"/>
          <w:sz w:val="6"/>
          <w:szCs w:val="6"/>
          <w:color w:val="B3B3B3"/>
          <w:spacing w:val="0"/>
          <w:w w:val="100"/>
        </w:rPr>
        <w:tab/>
      </w:r>
      <w:r>
        <w:rPr>
          <w:rFonts w:ascii="Arial" w:hAnsi="Arial" w:cs="Arial" w:eastAsia="Arial"/>
          <w:sz w:val="6"/>
          <w:szCs w:val="6"/>
          <w:color w:val="B3B3B3"/>
          <w:spacing w:val="0"/>
          <w:w w:val="100"/>
        </w:rPr>
      </w:r>
      <w:r>
        <w:rPr>
          <w:rFonts w:ascii="Arial" w:hAnsi="Arial" w:cs="Arial" w:eastAsia="Arial"/>
          <w:sz w:val="6"/>
          <w:szCs w:val="6"/>
          <w:color w:val="898A8A"/>
          <w:spacing w:val="0"/>
          <w:w w:val="159"/>
        </w:rPr>
        <w:t>•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spacing w:before="0" w:after="0" w:line="148" w:lineRule="exact"/>
        <w:ind w:left="2" w:right="1341"/>
        <w:jc w:val="center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Arial" w:hAnsi="Arial" w:cs="Arial" w:eastAsia="Arial"/>
          <w:sz w:val="14"/>
          <w:szCs w:val="14"/>
          <w:color w:val="9EA09E"/>
          <w:spacing w:val="0"/>
          <w:w w:val="67"/>
        </w:rPr>
        <w:t>,..._...</w:t>
      </w:r>
      <w:r>
        <w:rPr>
          <w:rFonts w:ascii="Arial" w:hAnsi="Arial" w:cs="Arial" w:eastAsia="Arial"/>
          <w:sz w:val="14"/>
          <w:szCs w:val="14"/>
          <w:color w:val="9EA09E"/>
          <w:spacing w:val="0"/>
          <w:w w:val="67"/>
        </w:rPr>
        <w:t> </w:t>
      </w:r>
      <w:r>
        <w:rPr>
          <w:rFonts w:ascii="Arial" w:hAnsi="Arial" w:cs="Arial" w:eastAsia="Arial"/>
          <w:sz w:val="14"/>
          <w:szCs w:val="14"/>
          <w:color w:val="9EA09E"/>
          <w:spacing w:val="22"/>
          <w:w w:val="67"/>
        </w:rPr>
        <w:t> </w:t>
      </w:r>
      <w:r>
        <w:rPr>
          <w:rFonts w:ascii="Arial" w:hAnsi="Arial" w:cs="Arial" w:eastAsia="Arial"/>
          <w:sz w:val="14"/>
          <w:szCs w:val="14"/>
          <w:color w:val="898A8A"/>
          <w:spacing w:val="0"/>
          <w:w w:val="67"/>
        </w:rPr>
        <w:t>ı;,-</w:t>
      </w:r>
      <w:r>
        <w:rPr>
          <w:rFonts w:ascii="Arial" w:hAnsi="Arial" w:cs="Arial" w:eastAsia="Arial"/>
          <w:sz w:val="14"/>
          <w:szCs w:val="14"/>
          <w:color w:val="898A8A"/>
          <w:spacing w:val="0"/>
          <w:w w:val="67"/>
        </w:rPr>
        <w:t>     </w:t>
      </w:r>
      <w:r>
        <w:rPr>
          <w:rFonts w:ascii="Arial" w:hAnsi="Arial" w:cs="Arial" w:eastAsia="Arial"/>
          <w:sz w:val="14"/>
          <w:szCs w:val="14"/>
          <w:color w:val="898A8A"/>
          <w:spacing w:val="7"/>
          <w:w w:val="67"/>
        </w:rPr>
        <w:t> </w:t>
      </w:r>
      <w:r>
        <w:rPr>
          <w:rFonts w:ascii="Arial" w:hAnsi="Arial" w:cs="Arial" w:eastAsia="Arial"/>
          <w:sz w:val="14"/>
          <w:szCs w:val="14"/>
          <w:color w:val="9EA09E"/>
          <w:spacing w:val="0"/>
          <w:w w:val="138"/>
        </w:rPr>
        <w:t>:,</w:t>
      </w:r>
      <w:r>
        <w:rPr>
          <w:rFonts w:ascii="Arial" w:hAnsi="Arial" w:cs="Arial" w:eastAsia="Arial"/>
          <w:sz w:val="14"/>
          <w:szCs w:val="14"/>
          <w:color w:val="9EA09E"/>
          <w:spacing w:val="10"/>
          <w:w w:val="138"/>
        </w:rPr>
        <w:t> </w:t>
      </w:r>
      <w:r>
        <w:rPr>
          <w:rFonts w:ascii="Arial" w:hAnsi="Arial" w:cs="Arial" w:eastAsia="Arial"/>
          <w:sz w:val="14"/>
          <w:szCs w:val="14"/>
          <w:color w:val="898A8A"/>
          <w:spacing w:val="0"/>
          <w:w w:val="138"/>
        </w:rPr>
        <w:t>fı</w:t>
      </w:r>
      <w:r>
        <w:rPr>
          <w:rFonts w:ascii="Arial" w:hAnsi="Arial" w:cs="Arial" w:eastAsia="Arial"/>
          <w:sz w:val="14"/>
          <w:szCs w:val="14"/>
          <w:color w:val="898A8A"/>
          <w:spacing w:val="-30"/>
          <w:w w:val="138"/>
        </w:rPr>
        <w:t> </w:t>
      </w:r>
      <w:r>
        <w:rPr>
          <w:rFonts w:ascii="Arial" w:hAnsi="Arial" w:cs="Arial" w:eastAsia="Arial"/>
          <w:sz w:val="14"/>
          <w:szCs w:val="14"/>
          <w:color w:val="898A8A"/>
          <w:spacing w:val="0"/>
          <w:w w:val="100"/>
        </w:rPr>
        <w:t>":</w:t>
      </w:r>
      <w:r>
        <w:rPr>
          <w:rFonts w:ascii="Arial" w:hAnsi="Arial" w:cs="Arial" w:eastAsia="Arial"/>
          <w:sz w:val="14"/>
          <w:szCs w:val="14"/>
          <w:color w:val="898A8A"/>
          <w:spacing w:val="12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898A8A"/>
          <w:spacing w:val="0"/>
          <w:w w:val="80"/>
        </w:rPr>
        <w:t>.</w:t>
      </w:r>
      <w:r>
        <w:rPr>
          <w:rFonts w:ascii="Arial" w:hAnsi="Arial" w:cs="Arial" w:eastAsia="Arial"/>
          <w:sz w:val="14"/>
          <w:szCs w:val="14"/>
          <w:color w:val="898A8A"/>
          <w:spacing w:val="-17"/>
          <w:w w:val="80"/>
        </w:rPr>
        <w:t>,</w:t>
      </w:r>
      <w:r>
        <w:rPr>
          <w:rFonts w:ascii="Arial" w:hAnsi="Arial" w:cs="Arial" w:eastAsia="Arial"/>
          <w:sz w:val="14"/>
          <w:szCs w:val="14"/>
          <w:color w:val="6E7072"/>
          <w:spacing w:val="-9"/>
          <w:w w:val="168"/>
        </w:rPr>
        <w:t>.</w:t>
      </w:r>
      <w:r>
        <w:rPr>
          <w:rFonts w:ascii="Arial" w:hAnsi="Arial" w:cs="Arial" w:eastAsia="Arial"/>
          <w:sz w:val="14"/>
          <w:szCs w:val="14"/>
          <w:color w:val="B3B3B3"/>
          <w:spacing w:val="-17"/>
          <w:w w:val="138"/>
          <w:i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898A8A"/>
          <w:spacing w:val="0"/>
          <w:w w:val="75"/>
          <w:i/>
        </w:rPr>
        <w:t>-'!'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spacing w:before="31" w:after="0" w:line="240" w:lineRule="auto"/>
        <w:ind w:left="184" w:right="1511"/>
        <w:jc w:val="center"/>
        <w:rPr>
          <w:rFonts w:ascii="Arial" w:hAnsi="Arial" w:cs="Arial" w:eastAsia="Arial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6E7072"/>
          <w:w w:val="105"/>
          <w:b/>
          <w:bCs/>
        </w:rPr>
        <w:t>"</w:t>
      </w:r>
      <w:r>
        <w:rPr>
          <w:rFonts w:ascii="Times New Roman" w:hAnsi="Times New Roman" w:cs="Times New Roman" w:eastAsia="Times New Roman"/>
          <w:sz w:val="11"/>
          <w:szCs w:val="11"/>
          <w:color w:val="6E7072"/>
          <w:w w:val="104"/>
          <w:b/>
          <w:bCs/>
        </w:rPr>
        <w:t>i</w:t>
      </w:r>
      <w:r>
        <w:rPr>
          <w:rFonts w:ascii="Times New Roman" w:hAnsi="Times New Roman" w:cs="Times New Roman" w:eastAsia="Times New Roman"/>
          <w:sz w:val="11"/>
          <w:szCs w:val="11"/>
          <w:color w:val="6E7072"/>
          <w:spacing w:val="-1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EA09E"/>
          <w:spacing w:val="0"/>
          <w:w w:val="100"/>
          <w:b/>
          <w:bCs/>
        </w:rPr>
        <w:t>,....-</w:t>
      </w:r>
      <w:r>
        <w:rPr>
          <w:rFonts w:ascii="Times New Roman" w:hAnsi="Times New Roman" w:cs="Times New Roman" w:eastAsia="Times New Roman"/>
          <w:sz w:val="11"/>
          <w:szCs w:val="11"/>
          <w:color w:val="9EA09E"/>
          <w:spacing w:val="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EA09E"/>
          <w:spacing w:val="0"/>
          <w:w w:val="100"/>
          <w:b/>
          <w:bCs/>
        </w:rPr>
        <w:t>)</w:t>
      </w:r>
      <w:r>
        <w:rPr>
          <w:rFonts w:ascii="Times New Roman" w:hAnsi="Times New Roman" w:cs="Times New Roman" w:eastAsia="Times New Roman"/>
          <w:sz w:val="11"/>
          <w:szCs w:val="11"/>
          <w:color w:val="9EA09E"/>
          <w:spacing w:val="0"/>
          <w:w w:val="100"/>
          <w:b/>
          <w:bCs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9EA09E"/>
          <w:spacing w:val="0"/>
          <w:w w:val="100"/>
          <w:b/>
          <w:bCs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9EA09E"/>
          <w:spacing w:val="2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3B3B3"/>
          <w:spacing w:val="0"/>
          <w:w w:val="58"/>
          <w:b/>
          <w:bCs/>
        </w:rPr>
        <w:t>..</w:t>
      </w:r>
      <w:r>
        <w:rPr>
          <w:rFonts w:ascii="Times New Roman" w:hAnsi="Times New Roman" w:cs="Times New Roman" w:eastAsia="Times New Roman"/>
          <w:sz w:val="11"/>
          <w:szCs w:val="11"/>
          <w:color w:val="B3B3B3"/>
          <w:spacing w:val="-3"/>
          <w:w w:val="58"/>
          <w:b/>
          <w:bCs/>
        </w:rPr>
        <w:t>.</w:t>
      </w:r>
      <w:r>
        <w:rPr>
          <w:rFonts w:ascii="Arial" w:hAnsi="Arial" w:cs="Arial" w:eastAsia="Arial"/>
          <w:sz w:val="7"/>
          <w:szCs w:val="7"/>
          <w:color w:val="9EA09E"/>
          <w:spacing w:val="0"/>
          <w:w w:val="119"/>
          <w:b/>
          <w:bCs/>
        </w:rPr>
        <w:t>,&amp;.ıl}</w:t>
      </w:r>
      <w:r>
        <w:rPr>
          <w:rFonts w:ascii="Arial" w:hAnsi="Arial" w:cs="Arial" w:eastAsia="Arial"/>
          <w:sz w:val="7"/>
          <w:szCs w:val="7"/>
          <w:color w:val="9EA09E"/>
          <w:spacing w:val="0"/>
          <w:w w:val="100"/>
          <w:b/>
          <w:bCs/>
        </w:rPr>
        <w:t>         </w:t>
      </w:r>
      <w:r>
        <w:rPr>
          <w:rFonts w:ascii="Arial" w:hAnsi="Arial" w:cs="Arial" w:eastAsia="Arial"/>
          <w:sz w:val="7"/>
          <w:szCs w:val="7"/>
          <w:color w:val="9EA09E"/>
          <w:spacing w:val="-8"/>
          <w:w w:val="100"/>
          <w:b/>
          <w:bCs/>
        </w:rPr>
        <w:t> </w:t>
      </w:r>
      <w:r>
        <w:rPr>
          <w:rFonts w:ascii="Arial" w:hAnsi="Arial" w:cs="Arial" w:eastAsia="Arial"/>
          <w:sz w:val="7"/>
          <w:szCs w:val="7"/>
          <w:color w:val="898A8A"/>
          <w:spacing w:val="0"/>
          <w:w w:val="91"/>
        </w:rPr>
        <w:t>,..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240" w:right="20"/>
          <w:cols w:num="2" w:equalWidth="0">
            <w:col w:w="5737" w:space="3189"/>
            <w:col w:w="2734"/>
          </w:cols>
        </w:sectPr>
      </w:pPr>
      <w:rPr/>
    </w:p>
    <w:p>
      <w:pPr>
        <w:spacing w:before="0" w:after="0" w:line="653" w:lineRule="exact"/>
        <w:ind w:left="2210" w:right="-20"/>
        <w:jc w:val="left"/>
        <w:rPr>
          <w:rFonts w:ascii="Times New Roman" w:hAnsi="Times New Roman" w:cs="Times New Roman" w:eastAsia="Times New Roman"/>
          <w:sz w:val="64"/>
          <w:szCs w:val="64"/>
        </w:rPr>
      </w:pPr>
      <w:rPr/>
      <w:r>
        <w:rPr/>
        <w:pict>
          <v:group style="position:absolute;margin-left:15.694211pt;margin-top:30.828072pt;width:573.723724pt;height:769.904555pt;mso-position-horizontal-relative:page;mso-position-vertical-relative:page;z-index:-17227" coordorigin="314,617" coordsize="11474,15398">
            <v:group style="position:absolute;left:349;top:643;width:11423;height:2" coordorigin="349,643" coordsize="11423,2">
              <v:shape style="position:absolute;left:349;top:643;width:11423;height:2" coordorigin="349,643" coordsize="11423,0" path="m349,643l11772,643e" filled="f" stroked="t" strokeweight=".70801pt" strokecolor="#5B5B5B">
                <v:path arrowok="t"/>
              </v:shape>
            </v:group>
            <v:group style="position:absolute;left:7854;top:652;width:916;height:2" coordorigin="7854,652" coordsize="916,2">
              <v:shape style="position:absolute;left:7854;top:652;width:916;height:2" coordorigin="7854,652" coordsize="916,0" path="m7854,652l8770,652e" filled="f" stroked="t" strokeweight=".70801pt" strokecolor="#5B5B5B">
                <v:path arrowok="t"/>
              </v:shape>
            </v:group>
            <v:group style="position:absolute;left:9077;top:652;width:2700;height:2" coordorigin="9077,652" coordsize="2700,2">
              <v:shape style="position:absolute;left:9077;top:652;width:2700;height:2" coordorigin="9077,652" coordsize="2700,0" path="m9077,652l11777,652e" filled="f" stroked="t" strokeweight=".70801pt" strokecolor="#575757">
                <v:path arrowok="t"/>
              </v:shape>
            </v:group>
            <v:group style="position:absolute;left:2386;top:638;width:2;height:1504" coordorigin="2386,638" coordsize="2,1504">
              <v:shape style="position:absolute;left:2386;top:638;width:2;height:1504" coordorigin="2386,638" coordsize="0,1504" path="m2386,2142l2386,638e" filled="f" stroked="t" strokeweight=".944013pt" strokecolor="#4B4B4B">
                <v:path arrowok="t"/>
              </v:shape>
            </v:group>
            <v:group style="position:absolute;left:9117;top:643;width:2;height:719" coordorigin="9117,643" coordsize="2,719">
              <v:shape style="position:absolute;left:9117;top:643;width:2;height:719" coordorigin="9117,643" coordsize="0,719" path="m9117,1362l9117,643e" filled="f" stroked="t" strokeweight=".944013pt" strokecolor="#575757">
                <v:path arrowok="t"/>
              </v:shape>
            </v:group>
            <v:group style="position:absolute;left:361;top:624;width:2;height:1133" coordorigin="361,624" coordsize="2,1133">
              <v:shape style="position:absolute;left:361;top:624;width:2;height:1133" coordorigin="361,624" coordsize="0,1133" path="m361,1757l361,624e" filled="f" stroked="t" strokeweight=".70801pt" strokecolor="#979797">
                <v:path arrowok="t"/>
              </v:shape>
            </v:group>
            <v:group style="position:absolute;left:9119;top:1304;width:2;height:186" coordorigin="9119,1304" coordsize="2,186">
              <v:shape style="position:absolute;left:9119;top:1304;width:2;height:186" coordorigin="9119,1304" coordsize="0,186" path="m9119,1490l9119,1304e" filled="f" stroked="t" strokeweight=".472006pt" strokecolor="#2F2F2F">
                <v:path arrowok="t"/>
              </v:shape>
            </v:group>
            <v:group style="position:absolute;left:9119;top:1433;width:2;height:714" coordorigin="9119,1433" coordsize="2,714">
              <v:shape style="position:absolute;left:9119;top:1433;width:2;height:714" coordorigin="9119,1433" coordsize="0,714" path="m9119,2147l9119,1433e" filled="f" stroked="t" strokeweight=".70801pt" strokecolor="#545454">
                <v:path arrowok="t"/>
              </v:shape>
            </v:group>
            <v:group style="position:absolute;left:354;top:2135;width:3474;height:2" coordorigin="354,2135" coordsize="3474,2">
              <v:shape style="position:absolute;left:354;top:2135;width:3474;height:2" coordorigin="354,2135" coordsize="3474,0" path="m354,2135l3828,2135e" filled="f" stroked="t" strokeweight=".70801pt" strokecolor="#545454">
                <v:path arrowok="t"/>
              </v:shape>
            </v:group>
            <v:group style="position:absolute;left:3691;top:2135;width:632;height:2" coordorigin="3691,2135" coordsize="632,2">
              <v:shape style="position:absolute;left:3691;top:2135;width:632;height:2" coordorigin="3691,2135" coordsize="632,0" path="m3691,2135l4324,2135e" filled="f" stroked="t" strokeweight=".472006pt" strokecolor="#3F3F3F">
                <v:path arrowok="t"/>
              </v:shape>
            </v:group>
            <v:group style="position:absolute;left:4267;top:2140;width:7510;height:2" coordorigin="4267,2140" coordsize="7510,2">
              <v:shape style="position:absolute;left:4267;top:2140;width:7510;height:2" coordorigin="4267,2140" coordsize="7510,0" path="m4267,2140l11777,2140e" filled="f" stroked="t" strokeweight=".70801pt" strokecolor="#545454">
                <v:path arrowok="t"/>
              </v:shape>
            </v:group>
            <v:group style="position:absolute;left:349;top:2380;width:11427;height:2" coordorigin="349,2380" coordsize="11427,2">
              <v:shape style="position:absolute;left:349;top:2380;width:11427;height:2" coordorigin="349,2380" coordsize="11427,0" path="m349,2380l11777,2380e" filled="f" stroked="t" strokeweight=".70801pt" strokecolor="#545454">
                <v:path arrowok="t"/>
              </v:shape>
            </v:group>
            <v:group style="position:absolute;left:363;top:2052;width:2;height:543" coordorigin="363,2052" coordsize="2,543">
              <v:shape style="position:absolute;left:363;top:2052;width:2;height:543" coordorigin="363,2052" coordsize="0,543" path="m363,2595l363,2052e" filled="f" stroked="t" strokeweight=".944013pt" strokecolor="#606060">
                <v:path arrowok="t"/>
              </v:shape>
            </v:group>
            <v:group style="position:absolute;left:9299;top:2383;width:2478;height:2" coordorigin="9299,2383" coordsize="2478,2">
              <v:shape style="position:absolute;left:9299;top:2383;width:2478;height:2" coordorigin="9299,2383" coordsize="2478,0" path="m9299,2383l11777,2383e" filled="f" stroked="t" strokeweight=".70801pt" strokecolor="#575757">
                <v:path arrowok="t"/>
              </v:shape>
            </v:group>
            <v:group style="position:absolute;left:354;top:2618;width:11418;height:2" coordorigin="354,2618" coordsize="11418,2">
              <v:shape style="position:absolute;left:354;top:2618;width:11418;height:2" coordorigin="354,2618" coordsize="11418,0" path="m354,2618l11772,2618e" filled="f" stroked="t" strokeweight=".70801pt" strokecolor="#545454">
                <v:path arrowok="t"/>
              </v:shape>
            </v:group>
            <v:group style="position:absolute;left:359;top:1014;width:2;height:1633" coordorigin="359,1014" coordsize="2,1633">
              <v:shape style="position:absolute;left:359;top:1014;width:2;height:1633" coordorigin="359,1014" coordsize="0,1633" path="m359,2647l359,1014e" filled="f" stroked="t" strokeweight=".70801pt" strokecolor="#777777">
                <v:path arrowok="t"/>
              </v:shape>
            </v:group>
            <v:group style="position:absolute;left:354;top:2864;width:11423;height:2" coordorigin="354,2864" coordsize="11423,2">
              <v:shape style="position:absolute;left:354;top:2864;width:11423;height:2" coordorigin="354,2864" coordsize="11423,0" path="m354,2864l11777,2864e" filled="f" stroked="t" strokeweight=".70801pt" strokecolor="#545454">
                <v:path arrowok="t"/>
              </v:shape>
            </v:group>
            <v:group style="position:absolute;left:359;top:1014;width:2;height:2114" coordorigin="359,1014" coordsize="2,2114">
              <v:shape style="position:absolute;left:359;top:1014;width:2;height:2114" coordorigin="359,1014" coordsize="0,2114" path="m359,3128l359,1014e" filled="f" stroked="t" strokeweight=".472006pt" strokecolor="#6B6B6B">
                <v:path arrowok="t"/>
              </v:shape>
            </v:group>
            <v:group style="position:absolute;left:349;top:3102;width:11427;height:2" coordorigin="349,3102" coordsize="11427,2">
              <v:shape style="position:absolute;left:349;top:3102;width:11427;height:2" coordorigin="349,3102" coordsize="11427,0" path="m349,3102l11777,3102e" filled="f" stroked="t" strokeweight=".70801pt" strokecolor="#545454">
                <v:path arrowok="t"/>
              </v:shape>
            </v:group>
            <v:group style="position:absolute;left:349;top:3340;width:11427;height:2" coordorigin="349,3340" coordsize="11427,2">
              <v:shape style="position:absolute;left:349;top:3340;width:11427;height:2" coordorigin="349,3340" coordsize="11427,0" path="m349,3340l11777,3340e" filled="f" stroked="t" strokeweight=".70801pt" strokecolor="#545454">
                <v:path arrowok="t"/>
              </v:shape>
            </v:group>
            <v:group style="position:absolute;left:9081;top:3342;width:274;height:2" coordorigin="9081,3342" coordsize="274,2">
              <v:shape style="position:absolute;left:9081;top:3342;width:274;height:2" coordorigin="9081,3342" coordsize="274,0" path="m9081,3342l9355,3342e" filled="f" stroked="t" strokeweight=".472006pt" strokecolor="#2F2F2F">
                <v:path arrowok="t"/>
              </v:shape>
            </v:group>
            <v:group style="position:absolute;left:3719;top:3342;width:2;height:243" coordorigin="3719,3342" coordsize="2,243">
              <v:shape style="position:absolute;left:3719;top:3342;width:2;height:243" coordorigin="3719,3342" coordsize="0,243" path="m3719,3585l3719,3342e" filled="f" stroked="t" strokeweight=".236003pt" strokecolor="#3B3B3B">
                <v:path arrowok="t"/>
              </v:shape>
            </v:group>
            <v:group style="position:absolute;left:6950;top:3313;width:2;height:300" coordorigin="6950,3313" coordsize="2,300">
              <v:shape style="position:absolute;left:6950;top:3313;width:2;height:300" coordorigin="6950,3313" coordsize="0,300" path="m6950,3613l6950,3313e" filled="f" stroked="t" strokeweight=".70801pt" strokecolor="#444444">
                <v:path arrowok="t"/>
              </v:shape>
            </v:group>
            <v:group style="position:absolute;left:3719;top:3585;width:2;height:171" coordorigin="3719,3585" coordsize="2,171">
              <v:shape style="position:absolute;left:3719;top:3585;width:2;height:171" coordorigin="3719,3585" coordsize="0,171" path="m3719,3756l3719,3585e" filled="f" stroked="t" strokeweight=".236003pt" strokecolor="#000000">
                <v:path arrowok="t"/>
              </v:shape>
            </v:group>
            <v:group style="position:absolute;left:6938;top:3756;width:1350;height:2" coordorigin="6938,3756" coordsize="1350,2">
              <v:shape style="position:absolute;left:6938;top:3756;width:1350;height:2" coordorigin="6938,3756" coordsize="1350,0" path="m6938,3756l8288,3756e" filled="f" stroked="t" strokeweight=".236003pt" strokecolor="#1F1F1F">
                <v:path arrowok="t"/>
              </v:shape>
            </v:group>
            <v:group style="position:absolute;left:6948;top:3556;width:2;height:238" coordorigin="6948,3556" coordsize="2,238">
              <v:shape style="position:absolute;left:6948;top:3556;width:2;height:238" coordorigin="6948,3556" coordsize="0,238" path="m6948,3794l6948,3556e" filled="f" stroked="t" strokeweight=".472006pt" strokecolor="#2F2F2F">
                <v:path arrowok="t"/>
              </v:shape>
            </v:group>
            <v:group style="position:absolute;left:8288;top:3756;width:3483;height:2" coordorigin="8288,3756" coordsize="3483,2">
              <v:shape style="position:absolute;left:8288;top:3756;width:3483;height:2" coordorigin="8288,3756" coordsize="3483,0" path="m8288,3756l11772,3756e" filled="f" stroked="t" strokeweight=".236003pt" strokecolor="#000000">
                <v:path arrowok="t"/>
              </v:shape>
            </v:group>
            <v:group style="position:absolute;left:349;top:4073;width:3403;height:2" coordorigin="349,4073" coordsize="3403,2">
              <v:shape style="position:absolute;left:349;top:4073;width:3403;height:2" coordorigin="349,4073" coordsize="3403,0" path="m349,4073l3752,4073e" filled="f" stroked="t" strokeweight=".70801pt" strokecolor="#545454">
                <v:path arrowok="t"/>
              </v:shape>
            </v:group>
            <v:group style="position:absolute;left:3719;top:3756;width:2;height:314" coordorigin="3719,3756" coordsize="2,314">
              <v:shape style="position:absolute;left:3719;top:3756;width:2;height:314" coordorigin="3719,3756" coordsize="0,314" path="m3719,4070l3719,3756e" filled="f" stroked="t" strokeweight=".236003pt" strokecolor="#3B3B3B">
                <v:path arrowok="t"/>
              </v:shape>
            </v:group>
            <v:group style="position:absolute;left:3852;top:4070;width:2794;height:2" coordorigin="3852,4070" coordsize="2794,2">
              <v:shape style="position:absolute;left:3852;top:4070;width:2794;height:2" coordorigin="3852,4070" coordsize="2794,0" path="m3852,4070l6646,4070e" filled="f" stroked="t" strokeweight=".944013pt" strokecolor="#3F3F3F">
                <v:path arrowok="t"/>
              </v:shape>
            </v:group>
            <v:group style="position:absolute;left:6514;top:4075;width:467;height:2" coordorigin="6514,4075" coordsize="467,2">
              <v:shape style="position:absolute;left:6514;top:4075;width:467;height:2" coordorigin="6514,4075" coordsize="467,0" path="m6514,4075l6981,4075e" filled="f" stroked="t" strokeweight=".472006pt" strokecolor="#3F3F3F">
                <v:path arrowok="t"/>
              </v:shape>
            </v:group>
            <v:group style="position:absolute;left:6948;top:3728;width:2;height:352" coordorigin="6948,3728" coordsize="2,352">
              <v:shape style="position:absolute;left:6948;top:3728;width:2;height:352" coordorigin="6948,3728" coordsize="0,352" path="m6948,4080l6948,3728e" filled="f" stroked="t" strokeweight=".70801pt" strokecolor="#4B4B4B">
                <v:path arrowok="t"/>
              </v:shape>
            </v:group>
            <v:group style="position:absolute;left:6910;top:4077;width:4871;height:2" coordorigin="6910,4077" coordsize="4871,2">
              <v:shape style="position:absolute;left:6910;top:4077;width:4871;height:2" coordorigin="6910,4077" coordsize="4871,0" path="m6910,4077l11781,4077e" filled="f" stroked="t" strokeweight=".70801pt" strokecolor="#575757">
                <v:path arrowok="t"/>
              </v:shape>
            </v:group>
            <v:group style="position:absolute;left:345;top:4349;width:3979;height:2" coordorigin="345,4349" coordsize="3979,2">
              <v:shape style="position:absolute;left:345;top:4349;width:3979;height:2" coordorigin="345,4349" coordsize="3979,0" path="m345,4349l4324,4349e" filled="f" stroked="t" strokeweight=".70801pt" strokecolor="#575757">
                <v:path arrowok="t"/>
              </v:shape>
            </v:group>
            <v:group style="position:absolute;left:2379;top:4066;width:2;height:314" coordorigin="2379,4066" coordsize="2,314">
              <v:shape style="position:absolute;left:2379;top:4066;width:2;height:314" coordorigin="2379,4066" coordsize="0,314" path="m2379,4380l2379,4066e" filled="f" stroked="t" strokeweight=".944013pt" strokecolor="#4B4B4B">
                <v:path arrowok="t"/>
              </v:shape>
            </v:group>
            <v:group style="position:absolute;left:4267;top:4351;width:378;height:2" coordorigin="4267,4351" coordsize="378,2">
              <v:shape style="position:absolute;left:4267;top:4351;width:378;height:2" coordorigin="4267,4351" coordsize="378,0" path="m4267,4351l4645,4351e" filled="f" stroked="t" strokeweight=".472006pt" strokecolor="#2B2B2B">
                <v:path arrowok="t"/>
              </v:shape>
            </v:group>
            <v:group style="position:absolute;left:4588;top:4354;width:7193;height:2" coordorigin="4588,4354" coordsize="7193,2">
              <v:shape style="position:absolute;left:4588;top:4354;width:7193;height:2" coordorigin="4588,4354" coordsize="7193,0" path="m4588,4354l11781,4354e" filled="f" stroked="t" strokeweight=".70801pt" strokecolor="#545454">
                <v:path arrowok="t"/>
              </v:shape>
            </v:group>
            <v:group style="position:absolute;left:2379;top:4308;width:2;height:300" coordorigin="2379,4308" coordsize="2,300">
              <v:shape style="position:absolute;left:2379;top:4308;width:2;height:300" coordorigin="2379,4308" coordsize="0,300" path="m2379,4608l2379,4308e" filled="f" stroked="t" strokeweight=".472006pt" strokecolor="#232323">
                <v:path arrowok="t"/>
              </v:shape>
            </v:group>
            <v:group style="position:absolute;left:2374;top:4592;width:9402;height:2" coordorigin="2374,4592" coordsize="9402,2">
              <v:shape style="position:absolute;left:2374;top:4592;width:9402;height:2" coordorigin="2374,4592" coordsize="9402,0" path="m2374,4592l11777,4592e" filled="f" stroked="t" strokeweight=".70801pt" strokecolor="#575757">
                <v:path arrowok="t"/>
              </v:shape>
            </v:group>
            <v:group style="position:absolute;left:8713;top:4594;width:425;height:2" coordorigin="8713,4594" coordsize="425,2">
              <v:shape style="position:absolute;left:8713;top:4594;width:425;height:2" coordorigin="8713,4594" coordsize="425,0" path="m8713,4594l9138,4594e" filled="f" stroked="t" strokeweight=".472006pt" strokecolor="#444444">
                <v:path arrowok="t"/>
              </v:shape>
            </v:group>
            <v:group style="position:absolute;left:2379;top:4551;width:2;height:305" coordorigin="2379,4551" coordsize="2,305">
              <v:shape style="position:absolute;left:2379;top:4551;width:2;height:305" coordorigin="2379,4551" coordsize="0,305" path="m2379,4856l2379,4551e" filled="f" stroked="t" strokeweight=".70801pt" strokecolor="#3F3F3F">
                <v:path arrowok="t"/>
              </v:shape>
            </v:group>
            <v:group style="position:absolute;left:7713;top:4575;width:2;height:252" coordorigin="7713,4575" coordsize="2,252">
              <v:shape style="position:absolute;left:7713;top:4575;width:2;height:252" coordorigin="7713,4575" coordsize="0,252" path="m7713,4827l7713,4575e" filled="f" stroked="t" strokeweight=".236003pt" strokecolor="#575757">
                <v:path arrowok="t"/>
              </v:shape>
            </v:group>
            <v:group style="position:absolute;left:4899;top:5075;width:1671;height:2" coordorigin="4899,5075" coordsize="1671,2">
              <v:shape style="position:absolute;left:4899;top:5075;width:1671;height:2" coordorigin="4899,5075" coordsize="1671,0" path="m4899,5075l6570,5075e" filled="f" stroked="t" strokeweight=".70801pt" strokecolor="#676767">
                <v:path arrowok="t"/>
              </v:shape>
            </v:group>
            <v:group style="position:absolute;left:6514;top:5075;width:458;height:2" coordorigin="6514,5075" coordsize="458,2">
              <v:shape style="position:absolute;left:6514;top:5075;width:458;height:2" coordorigin="6514,5075" coordsize="458,0" path="m6514,5075l6972,5075e" filled="f" stroked="t" strokeweight=".472006pt" strokecolor="#484848">
                <v:path arrowok="t"/>
              </v:shape>
            </v:group>
            <v:group style="position:absolute;left:6915;top:5077;width:4857;height:2" coordorigin="6915,5077" coordsize="4857,2">
              <v:shape style="position:absolute;left:6915;top:5077;width:4857;height:2" coordorigin="6915,5077" coordsize="4857,0" path="m6915,5077l11772,5077e" filled="f" stroked="t" strokeweight=".70801pt" strokecolor="#5B5B5B">
                <v:path arrowok="t"/>
              </v:shape>
            </v:group>
            <v:group style="position:absolute;left:7713;top:4827;width:2;height:248" coordorigin="7713,4827" coordsize="2,248">
              <v:shape style="position:absolute;left:7713;top:4827;width:2;height:248" coordorigin="7713,4827" coordsize="0,248" path="m7713,5075l7713,4827e" filled="f" stroked="t" strokeweight=".236003pt" strokecolor="#383838">
                <v:path arrowok="t"/>
              </v:shape>
            </v:group>
            <v:group style="position:absolute;left:352;top:1014;width:2;height:7679" coordorigin="352,1014" coordsize="2,7679">
              <v:shape style="position:absolute;left:352;top:1014;width:2;height:7679" coordorigin="352,1014" coordsize="0,7679" path="m352,8693l352,1014e" filled="f" stroked="t" strokeweight=".70801pt" strokecolor="#606060">
                <v:path arrowok="t"/>
              </v:shape>
            </v:group>
            <v:group style="position:absolute;left:2377;top:4799;width:2;height:533" coordorigin="2377,4799" coordsize="2,533">
              <v:shape style="position:absolute;left:2377;top:4799;width:2;height:533" coordorigin="2377,4799" coordsize="0,533" path="m2377,5332l2377,4799e" filled="f" stroked="t" strokeweight=".944013pt" strokecolor="#545454">
                <v:path arrowok="t"/>
              </v:shape>
            </v:group>
            <v:group style="position:absolute;left:2377;top:5275;width:2;height:338" coordorigin="2377,5275" coordsize="2,338">
              <v:shape style="position:absolute;left:2377;top:5275;width:2;height:338" coordorigin="2377,5275" coordsize="0,338" path="m2377,5613l2377,5275e" filled="f" stroked="t" strokeweight=".472006pt" strokecolor="#383838">
                <v:path arrowok="t"/>
              </v:shape>
            </v:group>
            <v:group style="position:absolute;left:345;top:6032;width:4593;height:2" coordorigin="345,6032" coordsize="4593,2">
              <v:shape style="position:absolute;left:345;top:6032;width:4593;height:2" coordorigin="345,6032" coordsize="4593,0" path="m345,6032l4937,6032e" filled="f" stroked="t" strokeweight=".70801pt" strokecolor="#575757">
                <v:path arrowok="t"/>
              </v:shape>
            </v:group>
            <v:group style="position:absolute;left:4866;top:6036;width:2105;height:2" coordorigin="4866,6036" coordsize="2105,2">
              <v:shape style="position:absolute;left:4866;top:6036;width:2105;height:2" coordorigin="4866,6036" coordsize="2105,0" path="m4866,6036l6972,6036e" filled="f" stroked="t" strokeweight=".472006pt" strokecolor="#4B4B4B">
                <v:path arrowok="t"/>
              </v:shape>
            </v:group>
            <v:group style="position:absolute;left:6915;top:6039;width:4862;height:2" coordorigin="6915,6039" coordsize="4862,2">
              <v:shape style="position:absolute;left:6915;top:6039;width:4862;height:2" coordorigin="6915,6039" coordsize="4862,0" path="m6915,6039l11777,6039e" filled="f" stroked="t" strokeweight=".70801pt" strokecolor="#575757">
                <v:path arrowok="t"/>
              </v:shape>
            </v:group>
            <v:group style="position:absolute;left:7307;top:6034;width:434;height:2" coordorigin="7307,6034" coordsize="434,2">
              <v:shape style="position:absolute;left:7307;top:6034;width:434;height:2" coordorigin="7307,6034" coordsize="434,0" path="m7307,6034l7741,6034e" filled="f" stroked="t" strokeweight=".472006pt" strokecolor="#444444">
                <v:path arrowok="t"/>
              </v:shape>
            </v:group>
            <v:group style="position:absolute;left:2369;top:5791;width:2294;height:2" coordorigin="2369,5791" coordsize="2294,2">
              <v:shape style="position:absolute;left:2369;top:5791;width:2294;height:2" coordorigin="2369,5791" coordsize="2294,0" path="m2369,5791l4663,5791e" filled="f" stroked="t" strokeweight=".70801pt" strokecolor="#545454">
                <v:path arrowok="t"/>
              </v:shape>
            </v:group>
            <v:group style="position:absolute;left:4588;top:5794;width:349;height:2" coordorigin="4588,5794" coordsize="349,2">
              <v:shape style="position:absolute;left:4588;top:5794;width:349;height:2" coordorigin="4588,5794" coordsize="349,0" path="m4588,5794l4937,5794e" filled="f" stroked="t" strokeweight=".472006pt" strokecolor="#3B3B3B">
                <v:path arrowok="t"/>
              </v:shape>
            </v:group>
            <v:group style="position:absolute;left:4866;top:5796;width:6905;height:2" coordorigin="4866,5796" coordsize="6905,2">
              <v:shape style="position:absolute;left:4866;top:5796;width:6905;height:2" coordorigin="4866,5796" coordsize="6905,0" path="m4866,5796l11772,5796e" filled="f" stroked="t" strokeweight=".70801pt" strokecolor="#545454">
                <v:path arrowok="t"/>
              </v:shape>
            </v:group>
            <v:group style="position:absolute;left:2377;top:5451;width:2;height:885" coordorigin="2377,5451" coordsize="2,885">
              <v:shape style="position:absolute;left:2377;top:5451;width:2;height:885" coordorigin="2377,5451" coordsize="0,885" path="m2377,6336l2377,5451e" filled="f" stroked="t" strokeweight=".944013pt" strokecolor="#4F4F4F">
                <v:path arrowok="t"/>
              </v:shape>
            </v:group>
            <v:group style="position:absolute;left:4895;top:5318;width:6877;height:2" coordorigin="4895,5318" coordsize="6877,2">
              <v:shape style="position:absolute;left:4895;top:5318;width:6877;height:2" coordorigin="4895,5318" coordsize="6877,0" path="m4895,5318l11772,5318e" filled="f" stroked="t" strokeweight=".70801pt" strokecolor="#575757">
                <v:path arrowok="t"/>
              </v:shape>
            </v:group>
            <v:group style="position:absolute;left:8713;top:5318;width:425;height:2" coordorigin="8713,5318" coordsize="425,2">
              <v:shape style="position:absolute;left:8713;top:5318;width:425;height:2" coordorigin="8713,5318" coordsize="425,0" path="m8713,5318l9138,5318e" filled="f" stroked="t" strokeweight=".472006pt" strokecolor="#3B3B3B">
                <v:path arrowok="t"/>
              </v:shape>
            </v:group>
            <v:group style="position:absolute;left:4899;top:5556;width:6877;height:2" coordorigin="4899,5556" coordsize="6877,2">
              <v:shape style="position:absolute;left:4899;top:5556;width:6877;height:2" coordorigin="4899,5556" coordsize="6877,0" path="m4899,5556l11777,5556e" filled="f" stroked="t" strokeweight=".70801pt" strokecolor="#575757">
                <v:path arrowok="t"/>
              </v:shape>
            </v:group>
            <v:group style="position:absolute;left:8713;top:5556;width:425;height:2" coordorigin="8713,5556" coordsize="425,2">
              <v:shape style="position:absolute;left:8713;top:5556;width:425;height:2" coordorigin="8713,5556" coordsize="425,0" path="m8713,5556l9138,5556e" filled="f" stroked="t" strokeweight=".472006pt" strokecolor="#383838">
                <v:path arrowok="t"/>
              </v:shape>
            </v:group>
            <v:group style="position:absolute;left:4907;top:4580;width:2;height:1952" coordorigin="4907,4580" coordsize="2,1952">
              <v:shape style="position:absolute;left:4907;top:4580;width:2;height:1952" coordorigin="4907,4580" coordsize="0,1952" path="m4907,6532l4907,4580e" filled="f" stroked="t" strokeweight=".70801pt" strokecolor="#4B4B4B">
                <v:path arrowok="t"/>
              </v:shape>
            </v:group>
            <v:group style="position:absolute;left:7713;top:6017;width:2;height:486" coordorigin="7713,6017" coordsize="2,486">
              <v:shape style="position:absolute;left:7713;top:6017;width:2;height:486" coordorigin="7713,6017" coordsize="0,486" path="m7713,6503l7713,6017e" filled="f" stroked="t" strokeweight=".236003pt" strokecolor="#2F2F2F">
                <v:path arrowok="t"/>
              </v:shape>
            </v:group>
            <v:group style="position:absolute;left:2374;top:6279;width:2;height:243" coordorigin="2374,6279" coordsize="2,243">
              <v:shape style="position:absolute;left:2374;top:6279;width:2;height:243" coordorigin="2374,6279" coordsize="0,243" path="m2374,6522l2374,6279e" filled="f" stroked="t" strokeweight=".472006pt" strokecolor="#383838">
                <v:path arrowok="t"/>
              </v:shape>
            </v:group>
            <v:group style="position:absolute;left:2369;top:6503;width:1987;height:2" coordorigin="2369,6503" coordsize="1987,2">
              <v:shape style="position:absolute;left:2369;top:6503;width:1987;height:2" coordorigin="2369,6503" coordsize="1987,0" path="m2369,6503l4357,6503e" filled="f" stroked="t" strokeweight=".70801pt" strokecolor="#575757">
                <v:path arrowok="t"/>
              </v:shape>
            </v:group>
            <v:group style="position:absolute;left:4267;top:6503;width:378;height:2" coordorigin="4267,6503" coordsize="378,2">
              <v:shape style="position:absolute;left:4267;top:6503;width:378;height:2" coordorigin="4267,6503" coordsize="378,0" path="m4267,6503l4645,6503e" filled="f" stroked="t" strokeweight=".472006pt" strokecolor="#3B3B3B">
                <v:path arrowok="t"/>
              </v:shape>
            </v:group>
            <v:group style="position:absolute;left:4588;top:6503;width:632;height:2" coordorigin="4588,6503" coordsize="632,2">
              <v:shape style="position:absolute;left:4588;top:6503;width:632;height:2" coordorigin="4588,6503" coordsize="632,0" path="m4588,6503l5220,6503e" filled="f" stroked="t" strokeweight=".70801pt" strokecolor="#545454">
                <v:path arrowok="t"/>
              </v:shape>
            </v:group>
            <v:group style="position:absolute;left:5164;top:6505;width:420;height:2" coordorigin="5164,6505" coordsize="420,2">
              <v:shape style="position:absolute;left:5164;top:6505;width:420;height:2" coordorigin="5164,6505" coordsize="420,0" path="m5164,6505l5584,6505e" filled="f" stroked="t" strokeweight=".472006pt" strokecolor="#3F3F3F">
                <v:path arrowok="t"/>
              </v:shape>
            </v:group>
            <v:group style="position:absolute;left:5404;top:6505;width:6372;height:2" coordorigin="5404,6505" coordsize="6372,2">
              <v:shape style="position:absolute;left:5404;top:6505;width:6372;height:2" coordorigin="5404,6505" coordsize="6372,0" path="m5404,6505l11777,6505e" filled="f" stroked="t" strokeweight=".70801pt" strokecolor="#545454">
                <v:path arrowok="t"/>
              </v:shape>
            </v:group>
            <v:group style="position:absolute;left:2365;top:6748;width:9412;height:2" coordorigin="2365,6748" coordsize="9412,2">
              <v:shape style="position:absolute;left:2365;top:6748;width:9412;height:2" coordorigin="2365,6748" coordsize="9412,0" path="m2365,6748l11777,6748e" filled="f" stroked="t" strokeweight=".70801pt" strokecolor="#545454">
                <v:path arrowok="t"/>
              </v:shape>
            </v:group>
            <v:group style="position:absolute;left:4904;top:6460;width:2;height:290" coordorigin="4904,6460" coordsize="2,290">
              <v:shape style="position:absolute;left:4904;top:6460;width:2;height:290" coordorigin="4904,6460" coordsize="0,290" path="m4904,6751l4904,6460e" filled="f" stroked="t" strokeweight=".472006pt" strokecolor="#2B2B2B">
                <v:path arrowok="t"/>
              </v:shape>
            </v:group>
            <v:group style="position:absolute;left:7713;top:6489;width:2;height:286" coordorigin="7713,6489" coordsize="2,286">
              <v:shape style="position:absolute;left:7713;top:6489;width:2;height:286" coordorigin="7713,6489" coordsize="0,286" path="m7713,6774l7713,6489e" filled="f" stroked="t" strokeweight=".236003pt" strokecolor="#444444">
                <v:path arrowok="t"/>
              </v:shape>
            </v:group>
            <v:group style="position:absolute;left:9081;top:6751;width:274;height:2" coordorigin="9081,6751" coordsize="274,2">
              <v:shape style="position:absolute;left:9081;top:6751;width:274;height:2" coordorigin="9081,6751" coordsize="274,0" path="m9081,6751l9355,6751e" filled="f" stroked="t" strokeweight=".472006pt" strokecolor="#3B3B3B">
                <v:path arrowok="t"/>
              </v:shape>
            </v:group>
            <v:group style="position:absolute;left:345;top:6989;width:11432;height:2" coordorigin="345,6989" coordsize="11432,2">
              <v:shape style="position:absolute;left:345;top:6989;width:11432;height:2" coordorigin="345,6989" coordsize="11432,0" path="m345,6989l11777,6989e" filled="f" stroked="t" strokeweight=".70801pt" strokecolor="#545454">
                <v:path arrowok="t"/>
              </v:shape>
            </v:group>
            <v:group style="position:absolute;left:2377;top:6465;width:2;height:809" coordorigin="2377,6465" coordsize="2,809">
              <v:shape style="position:absolute;left:2377;top:6465;width:2;height:809" coordorigin="2377,6465" coordsize="0,809" path="m2377,7274l2377,6465e" filled="f" stroked="t" strokeweight=".70801pt" strokecolor="#444444">
                <v:path arrowok="t"/>
              </v:shape>
            </v:group>
            <v:group style="position:absolute;left:7307;top:6986;width:434;height:2" coordorigin="7307,6986" coordsize="434,2">
              <v:shape style="position:absolute;left:7307;top:6986;width:434;height:2" coordorigin="7307,6986" coordsize="434,0" path="m7307,6986l7741,6986e" filled="f" stroked="t" strokeweight=".472006pt" strokecolor="#3B3B3B">
                <v:path arrowok="t"/>
              </v:shape>
            </v:group>
            <v:group style="position:absolute;left:8260;top:6989;width:510;height:2" coordorigin="8260,6989" coordsize="510,2">
              <v:shape style="position:absolute;left:8260;top:6989;width:510;height:2" coordorigin="8260,6989" coordsize="510,0" path="m8260,6989l8770,6989e" filled="f" stroked="t" strokeweight=".472006pt" strokecolor="#3B3B3B">
                <v:path arrowok="t"/>
              </v:shape>
            </v:group>
            <v:group style="position:absolute;left:9299;top:6991;width:1907;height:2" coordorigin="9299,6991" coordsize="1907,2">
              <v:shape style="position:absolute;left:9299;top:6991;width:1907;height:2" coordorigin="9299,6991" coordsize="1907,0" path="m9299,6991l11205,6991e" filled="f" stroked="t" strokeweight=".70801pt" strokecolor="#575757">
                <v:path arrowok="t"/>
              </v:shape>
            </v:group>
            <v:group style="position:absolute;left:340;top:7460;width:8798;height:2" coordorigin="340,7460" coordsize="8798,2">
              <v:shape style="position:absolute;left:340;top:7460;width:8798;height:2" coordorigin="340,7460" coordsize="8798,0" path="m340,7460l9138,7460e" filled="f" stroked="t" strokeweight=".70801pt" strokecolor="#545454">
                <v:path arrowok="t"/>
              </v:shape>
            </v:group>
            <v:group style="position:absolute;left:2374;top:7217;width:2;height:271" coordorigin="2374,7217" coordsize="2,271">
              <v:shape style="position:absolute;left:2374;top:7217;width:2;height:271" coordorigin="2374,7217" coordsize="0,271" path="m2374,7488l2374,7217e" filled="f" stroked="t" strokeweight=".472006pt" strokecolor="#232323">
                <v:path arrowok="t"/>
              </v:shape>
            </v:group>
            <v:group style="position:absolute;left:9081;top:7465;width:274;height:2" coordorigin="9081,7465" coordsize="274,2">
              <v:shape style="position:absolute;left:9081;top:7465;width:274;height:2" coordorigin="9081,7465" coordsize="274,0" path="m9081,7465l9355,7465e" filled="f" stroked="t" strokeweight=".472006pt" strokecolor="#232323">
                <v:path arrowok="t"/>
              </v:shape>
            </v:group>
            <v:group style="position:absolute;left:9299;top:7465;width:1907;height:2" coordorigin="9299,7465" coordsize="1907,2">
              <v:shape style="position:absolute;left:9299;top:7465;width:1907;height:2" coordorigin="9299,7465" coordsize="1907,0" path="m9299,7465l11205,7465e" filled="f" stroked="t" strokeweight=".70801pt" strokecolor="#4F4F4F">
                <v:path arrowok="t"/>
              </v:shape>
            </v:group>
            <v:group style="position:absolute;left:11149;top:7465;width:623;height:2" coordorigin="11149,7465" coordsize="623,2">
              <v:shape style="position:absolute;left:11149;top:7465;width:623;height:2" coordorigin="11149,7465" coordsize="623,0" path="m11149,7465l11772,7465e" filled="f" stroked="t" strokeweight=".70801pt" strokecolor="#646464">
                <v:path arrowok="t"/>
              </v:shape>
            </v:group>
            <v:group style="position:absolute;left:4904;top:7455;width:2;height:267" coordorigin="4904,7455" coordsize="2,267">
              <v:shape style="position:absolute;left:4904;top:7455;width:2;height:267" coordorigin="4904,7455" coordsize="0,267" path="m4904,7722l4904,7455e" filled="f" stroked="t" strokeweight=".472006pt" strokecolor="#444444">
                <v:path arrowok="t"/>
              </v:shape>
            </v:group>
            <v:group style="position:absolute;left:4895;top:7705;width:6882;height:2" coordorigin="4895,7705" coordsize="6882,2">
              <v:shape style="position:absolute;left:4895;top:7705;width:6882;height:2" coordorigin="4895,7705" coordsize="6882,0" path="m4895,7705l11777,7705e" filled="f" stroked="t" strokeweight=".70801pt" strokecolor="#575757">
                <v:path arrowok="t"/>
              </v:shape>
            </v:group>
            <v:group style="position:absolute;left:4904;top:7665;width:2;height:319" coordorigin="4904,7665" coordsize="2,319">
              <v:shape style="position:absolute;left:4904;top:7665;width:2;height:319" coordorigin="4904,7665" coordsize="0,319" path="m4904,7984l4904,7665e" filled="f" stroked="t" strokeweight=".944013pt" strokecolor="#575757">
                <v:path arrowok="t"/>
              </v:shape>
            </v:group>
            <v:group style="position:absolute;left:4895;top:7943;width:6882;height:2" coordorigin="4895,7943" coordsize="6882,2">
              <v:shape style="position:absolute;left:4895;top:7943;width:6882;height:2" coordorigin="4895,7943" coordsize="6882,0" path="m4895,7943l11777,7943e" filled="f" stroked="t" strokeweight=".70801pt" strokecolor="#545454">
                <v:path arrowok="t"/>
              </v:shape>
            </v:group>
            <v:group style="position:absolute;left:340;top:8176;width:3984;height:2" coordorigin="340,8176" coordsize="3984,2">
              <v:shape style="position:absolute;left:340;top:8176;width:3984;height:2" coordorigin="340,8176" coordsize="3984,0" path="m340,8176l4324,8176e" filled="f" stroked="t" strokeweight=".70801pt" strokecolor="#575757">
                <v:path arrowok="t"/>
              </v:shape>
            </v:group>
            <v:group style="position:absolute;left:345;top:7926;width:2;height:281" coordorigin="345,7926" coordsize="2,281">
              <v:shape style="position:absolute;left:345;top:7926;width:2;height:281" coordorigin="345,7926" coordsize="0,281" path="m345,8207l345,7926e" filled="f" stroked="t" strokeweight=".472006pt" strokecolor="#343434">
                <v:path arrowok="t"/>
              </v:shape>
            </v:group>
            <v:group style="position:absolute;left:2372;top:7417;width:2;height:938" coordorigin="2372,7417" coordsize="2,938">
              <v:shape style="position:absolute;left:2372;top:7417;width:2;height:938" coordorigin="2372,7417" coordsize="0,938" path="m2372,8355l2372,7417e" filled="f" stroked="t" strokeweight=".944013pt" strokecolor="#4F4F4F">
                <v:path arrowok="t"/>
              </v:shape>
            </v:group>
            <v:group style="position:absolute;left:4267;top:8179;width:378;height:2" coordorigin="4267,8179" coordsize="378,2">
              <v:shape style="position:absolute;left:4267;top:8179;width:378;height:2" coordorigin="4267,8179" coordsize="378,0" path="m4267,8179l4645,8179e" filled="f" stroked="t" strokeweight=".472006pt" strokecolor="#3B3B3B">
                <v:path arrowok="t"/>
              </v:shape>
            </v:group>
            <v:group style="position:absolute;left:4588;top:8184;width:7184;height:2" coordorigin="4588,8184" coordsize="7184,2">
              <v:shape style="position:absolute;left:4588;top:8184;width:7184;height:2" coordorigin="4588,8184" coordsize="7184,0" path="m4588,8184l11772,8184e" filled="f" stroked="t" strokeweight=".70801pt" strokecolor="#545454">
                <v:path arrowok="t"/>
              </v:shape>
            </v:group>
            <v:group style="position:absolute;left:4904;top:7926;width:2;height:262" coordorigin="4904,7926" coordsize="2,262">
              <v:shape style="position:absolute;left:4904;top:7926;width:2;height:262" coordorigin="4904,7926" coordsize="0,262" path="m4904,8188l4904,7926e" filled="f" stroked="t" strokeweight=".472006pt" strokecolor="#3B3B3B">
                <v:path arrowok="t"/>
              </v:shape>
            </v:group>
            <v:group style="position:absolute;left:2372;top:8136;width:2;height:557" coordorigin="2372,8136" coordsize="2,557">
              <v:shape style="position:absolute;left:2372;top:8136;width:2;height:557" coordorigin="2372,8136" coordsize="0,557" path="m2372,8693l2372,8136e" filled="f" stroked="t" strokeweight=".472006pt" strokecolor="#383838">
                <v:path arrowok="t"/>
              </v:shape>
            </v:group>
            <v:group style="position:absolute;left:340;top:8983;width:11432;height:2" coordorigin="340,8983" coordsize="11432,2">
              <v:shape style="position:absolute;left:340;top:8983;width:11432;height:2" coordorigin="340,8983" coordsize="11432,0" path="m340,8983l11772,8983e" filled="f" stroked="t" strokeweight=".70801pt" strokecolor="#545454">
                <v:path arrowok="t"/>
              </v:shape>
            </v:group>
            <v:group style="position:absolute;left:345;top:8636;width:2;height:376" coordorigin="345,8636" coordsize="2,376">
              <v:shape style="position:absolute;left:345;top:8636;width:2;height:376" coordorigin="345,8636" coordsize="0,376" path="m345,9012l345,8636e" filled="f" stroked="t" strokeweight=".472006pt" strokecolor="#545454">
                <v:path arrowok="t"/>
              </v:shape>
            </v:group>
            <v:group style="position:absolute;left:4588;top:8983;width:340;height:2" coordorigin="4588,8983" coordsize="340,2">
              <v:shape style="position:absolute;left:4588;top:8983;width:340;height:2" coordorigin="4588,8983" coordsize="340,0" path="m4588,8983l4928,8983e" filled="f" stroked="t" strokeweight=".472006pt" strokecolor="#383838">
                <v:path arrowok="t"/>
              </v:shape>
            </v:group>
            <v:group style="position:absolute;left:9081;top:8988;width:274;height:2" coordorigin="9081,8988" coordsize="274,2">
              <v:shape style="position:absolute;left:9081;top:8988;width:274;height:2" coordorigin="9081,8988" coordsize="274,0" path="m9081,8988l9355,8988e" filled="f" stroked="t" strokeweight=".472006pt" strokecolor="#343434">
                <v:path arrowok="t"/>
              </v:shape>
            </v:group>
            <v:group style="position:absolute;left:342;top:8940;width:2;height:314" coordorigin="342,8940" coordsize="2,314">
              <v:shape style="position:absolute;left:342;top:8940;width:2;height:314" coordorigin="342,8940" coordsize="0,314" path="m342,9255l342,8940e" filled="f" stroked="t" strokeweight=".472006pt" strokecolor="#3F3F3F">
                <v:path arrowok="t"/>
              </v:shape>
            </v:group>
            <v:group style="position:absolute;left:345;top:9198;width:2;height:305" coordorigin="345,9198" coordsize="2,305">
              <v:shape style="position:absolute;left:345;top:9198;width:2;height:305" coordorigin="345,9198" coordsize="0,305" path="m345,9502l345,9198e" filled="f" stroked="t" strokeweight=".70801pt" strokecolor="#575757">
                <v:path arrowok="t"/>
              </v:shape>
            </v:group>
            <v:group style="position:absolute;left:2367;top:8636;width:2;height:1219" coordorigin="2367,8636" coordsize="2,1219">
              <v:shape style="position:absolute;left:2367;top:8636;width:2;height:1219" coordorigin="2367,8636" coordsize="0,1219" path="m2367,9854l2367,8636e" filled="f" stroked="t" strokeweight=".944013pt" strokecolor="#4B4B4B">
                <v:path arrowok="t"/>
              </v:shape>
            </v:group>
            <v:group style="position:absolute;left:335;top:9824;width:11437;height:2" coordorigin="335,9824" coordsize="11437,2">
              <v:shape style="position:absolute;left:335;top:9824;width:11437;height:2" coordorigin="335,9824" coordsize="11437,0" path="m335,9824l11772,9824e" filled="f" stroked="t" strokeweight=".70801pt" strokecolor="#545454">
                <v:path arrowok="t"/>
              </v:shape>
            </v:group>
            <v:group style="position:absolute;left:335;top:10062;width:3988;height:2" coordorigin="335,10062" coordsize="3988,2">
              <v:shape style="position:absolute;left:335;top:10062;width:3988;height:2" coordorigin="335,10062" coordsize="3988,0" path="m335,10062l4324,10062e" filled="f" stroked="t" strokeweight=".70801pt" strokecolor="#575757">
                <v:path arrowok="t"/>
              </v:shape>
            </v:group>
            <v:group style="position:absolute;left:342;top:9783;width:2;height:309" coordorigin="342,9783" coordsize="2,309">
              <v:shape style="position:absolute;left:342;top:9783;width:2;height:309" coordorigin="342,9783" coordsize="0,309" path="m342,10093l342,9783e" filled="f" stroked="t" strokeweight=".70801pt" strokecolor="#4F4F4F">
                <v:path arrowok="t"/>
              </v:shape>
            </v:group>
            <v:group style="position:absolute;left:2379;top:9697;width:2;height:547" coordorigin="2379,9697" coordsize="2,547">
              <v:shape style="position:absolute;left:2379;top:9697;width:2;height:547" coordorigin="2379,9697" coordsize="0,547" path="m2379,10245l2379,9697e" filled="f" stroked="t" strokeweight="1.416019pt" strokecolor="#545454">
                <v:path arrowok="t"/>
              </v:shape>
            </v:group>
            <v:group style="position:absolute;left:4267;top:10064;width:378;height:2" coordorigin="4267,10064" coordsize="378,2">
              <v:shape style="position:absolute;left:4267;top:10064;width:378;height:2" coordorigin="4267,10064" coordsize="378,0" path="m4267,10064l4645,10064e" filled="f" stroked="t" strokeweight=".472006pt" strokecolor="#282828">
                <v:path arrowok="t"/>
              </v:shape>
            </v:group>
            <v:group style="position:absolute;left:4588;top:10066;width:632;height:2" coordorigin="4588,10066" coordsize="632,2">
              <v:shape style="position:absolute;left:4588;top:10066;width:632;height:2" coordorigin="4588,10066" coordsize="632,0" path="m4588,10066l5220,10066e" filled="f" stroked="t" strokeweight=".944013pt" strokecolor="#575757">
                <v:path arrowok="t"/>
              </v:shape>
            </v:group>
            <v:group style="position:absolute;left:5164;top:10066;width:420;height:2" coordorigin="5164,10066" coordsize="420,2">
              <v:shape style="position:absolute;left:5164;top:10066;width:420;height:2" coordorigin="5164,10066" coordsize="420,0" path="m5164,10066l5584,10066e" filled="f" stroked="t" strokeweight=".472006pt" strokecolor="#444444">
                <v:path arrowok="t"/>
              </v:shape>
            </v:group>
            <v:group style="position:absolute;left:5527;top:10069;width:6249;height:2" coordorigin="5527,10069" coordsize="6249,2">
              <v:shape style="position:absolute;left:5527;top:10069;width:6249;height:2" coordorigin="5527,10069" coordsize="6249,0" path="m5527,10069l11777,10069e" filled="f" stroked="t" strokeweight=".70801pt" strokecolor="#545454">
                <v:path arrowok="t"/>
              </v:shape>
            </v:group>
            <v:group style="position:absolute;left:6943;top:9812;width:2;height:252" coordorigin="6943,9812" coordsize="2,252">
              <v:shape style="position:absolute;left:6943;top:9812;width:2;height:252" coordorigin="6943,9812" coordsize="0,252" path="m6943,10064l6943,9812e" filled="f" stroked="t" strokeweight=".236003pt" strokecolor="#343434">
                <v:path arrowok="t"/>
              </v:shape>
            </v:group>
            <v:group style="position:absolute;left:335;top:10307;width:11441;height:2" coordorigin="335,10307" coordsize="11441,2">
              <v:shape style="position:absolute;left:335;top:10307;width:11441;height:2" coordorigin="335,10307" coordsize="11441,0" path="m335,10307l11777,10307e" filled="f" stroked="t" strokeweight=".70801pt" strokecolor="#575757">
                <v:path arrowok="t"/>
              </v:shape>
            </v:group>
            <v:group style="position:absolute;left:340;top:10021;width:2;height:309" coordorigin="340,10021" coordsize="2,309">
              <v:shape style="position:absolute;left:340;top:10021;width:2;height:309" coordorigin="340,10021" coordsize="0,309" path="m340,10331l340,10021e" filled="f" stroked="t" strokeweight=".472006pt" strokecolor="#343434">
                <v:path arrowok="t"/>
              </v:shape>
            </v:group>
            <v:group style="position:absolute;left:2367;top:10021;width:2;height:2038" coordorigin="2367,10021" coordsize="2,2038">
              <v:shape style="position:absolute;left:2367;top:10021;width:2;height:2038" coordorigin="2367,10021" coordsize="0,2038" path="m2367,12059l2367,10021e" filled="f" stroked="t" strokeweight=".70801pt" strokecolor="#484848">
                <v:path arrowok="t"/>
              </v:shape>
            </v:group>
            <v:group style="position:absolute;left:3691;top:10304;width:340;height:2" coordorigin="3691,10304" coordsize="340,2">
              <v:shape style="position:absolute;left:3691;top:10304;width:340;height:2" coordorigin="3691,10304" coordsize="340,0" path="m3691,10304l4031,10304e" filled="f" stroked="t" strokeweight=".472006pt" strokecolor="#444444">
                <v:path arrowok="t"/>
              </v:shape>
            </v:group>
            <v:group style="position:absolute;left:4588;top:10307;width:340;height:2" coordorigin="4588,10307" coordsize="340,2">
              <v:shape style="position:absolute;left:4588;top:10307;width:340;height:2" coordorigin="4588,10307" coordsize="340,0" path="m4588,10307l4928,10307e" filled="f" stroked="t" strokeweight=".472006pt" strokecolor="#343434">
                <v:path arrowok="t"/>
              </v:shape>
            </v:group>
            <v:group style="position:absolute;left:7307;top:10309;width:434;height:2" coordorigin="7307,10309" coordsize="434,2">
              <v:shape style="position:absolute;left:7307;top:10309;width:434;height:2" coordorigin="7307,10309" coordsize="434,0" path="m7307,10309l7741,10309e" filled="f" stroked="t" strokeweight=".472006pt" strokecolor="#4B4B4B">
                <v:path arrowok="t"/>
              </v:shape>
            </v:group>
            <v:group style="position:absolute;left:8260;top:10312;width:510;height:2" coordorigin="8260,10312" coordsize="510,2">
              <v:shape style="position:absolute;left:8260;top:10312;width:510;height:2" coordorigin="8260,10312" coordsize="510,0" path="m8260,10312l8770,10312e" filled="f" stroked="t" strokeweight=".472006pt" strokecolor="#4B4B4B">
                <v:path arrowok="t"/>
              </v:shape>
            </v:group>
            <v:group style="position:absolute;left:9081;top:10312;width:274;height:2" coordorigin="9081,10312" coordsize="274,2">
              <v:shape style="position:absolute;left:9081;top:10312;width:274;height:2" coordorigin="9081,10312" coordsize="274,0" path="m9081,10312l9355,10312e" filled="f" stroked="t" strokeweight=".472006pt" strokecolor="#444444">
                <v:path arrowok="t"/>
              </v:shape>
            </v:group>
            <v:group style="position:absolute;left:9299;top:10316;width:2478;height:2" coordorigin="9299,10316" coordsize="2478,2">
              <v:shape style="position:absolute;left:9299;top:10316;width:2478;height:2" coordorigin="9299,10316" coordsize="2478,0" path="m9299,10316l11777,10316e" filled="f" stroked="t" strokeweight=".70801pt" strokecolor="#5B5B5B">
                <v:path arrowok="t"/>
              </v:shape>
            </v:group>
            <v:group style="position:absolute;left:868;top:10778;width:10903;height:2" coordorigin="868,10778" coordsize="10903,2">
              <v:shape style="position:absolute;left:868;top:10778;width:10903;height:2" coordorigin="868,10778" coordsize="10903,0" path="m868,10778l11772,10778e" filled="f" stroked="t" strokeweight=".70801pt" strokecolor="#575757">
                <v:path arrowok="t"/>
              </v:shape>
            </v:group>
            <v:group style="position:absolute;left:3691;top:10780;width:340;height:2" coordorigin="3691,10780" coordsize="340,2">
              <v:shape style="position:absolute;left:3691;top:10780;width:340;height:2" coordorigin="3691,10780" coordsize="340,0" path="m3691,10780l4031,10780e" filled="f" stroked="t" strokeweight=".472006pt" strokecolor="#4F4F4F">
                <v:path arrowok="t"/>
              </v:shape>
            </v:group>
            <v:group style="position:absolute;left:5527;top:10780;width:1043;height:2" coordorigin="5527,10780" coordsize="1043,2">
              <v:shape style="position:absolute;left:5527;top:10780;width:1043;height:2" coordorigin="5527,10780" coordsize="1043,0" path="m5527,10780l6570,10780e" filled="f" stroked="t" strokeweight=".70801pt" strokecolor="#4F4F4F">
                <v:path arrowok="t"/>
              </v:shape>
            </v:group>
            <v:group style="position:absolute;left:6915;top:10783;width:448;height:2" coordorigin="6915,10783" coordsize="448,2">
              <v:shape style="position:absolute;left:6915;top:10783;width:448;height:2" coordorigin="6915,10783" coordsize="448,0" path="m6915,10783l7363,10783e" filled="f" stroked="t" strokeweight=".472006pt" strokecolor="#444444">
                <v:path arrowok="t"/>
              </v:shape>
            </v:group>
            <v:group style="position:absolute;left:8713;top:10788;width:3063;height:2" coordorigin="8713,10788" coordsize="3063,2">
              <v:shape style="position:absolute;left:8713;top:10788;width:3063;height:2" coordorigin="8713,10788" coordsize="3063,0" path="m8713,10788l11777,10788e" filled="f" stroked="t" strokeweight=".70801pt" strokecolor="#575757">
                <v:path arrowok="t"/>
              </v:shape>
            </v:group>
            <v:group style="position:absolute;left:9081;top:10788;width:274;height:2" coordorigin="9081,10788" coordsize="274,2">
              <v:shape style="position:absolute;left:9081;top:10788;width:274;height:2" coordorigin="9081,10788" coordsize="274,0" path="m9081,10788l9355,10788e" filled="f" stroked="t" strokeweight=".472006pt" strokecolor="#3F3F3F">
                <v:path arrowok="t"/>
              </v:shape>
            </v:group>
            <v:group style="position:absolute;left:335;top:11021;width:7028;height:2" coordorigin="335,11021" coordsize="7028,2">
              <v:shape style="position:absolute;left:335;top:11021;width:7028;height:2" coordorigin="335,11021" coordsize="7028,0" path="m335,11021l7363,11021e" filled="f" stroked="t" strokeweight=".70801pt" strokecolor="#575757">
                <v:path arrowok="t"/>
              </v:shape>
            </v:group>
            <v:group style="position:absolute;left:7307;top:11023;width:434;height:2" coordorigin="7307,11023" coordsize="434,2">
              <v:shape style="position:absolute;left:7307;top:11023;width:434;height:2" coordorigin="7307,11023" coordsize="434,0" path="m7307,11023l7741,11023e" filled="f" stroked="t" strokeweight=".472006pt" strokecolor="#3B3B3B">
                <v:path arrowok="t"/>
              </v:shape>
            </v:group>
            <v:group style="position:absolute;left:7684;top:11028;width:4092;height:2" coordorigin="7684,11028" coordsize="4092,2">
              <v:shape style="position:absolute;left:7684;top:11028;width:4092;height:2" coordorigin="7684,11028" coordsize="4092,0" path="m7684,11028l11777,11028e" filled="f" stroked="t" strokeweight=".70801pt" strokecolor="#5B5B5B">
                <v:path arrowok="t"/>
              </v:shape>
            </v:group>
            <v:group style="position:absolute;left:8260;top:11026;width:510;height:2" coordorigin="8260,11026" coordsize="510,2">
              <v:shape style="position:absolute;left:8260;top:11026;width:510;height:2" coordorigin="8260,11026" coordsize="510,0" path="m8260,11026l8770,11026e" filled="f" stroked="t" strokeweight=".472006pt" strokecolor="#3F3F3F">
                <v:path arrowok="t"/>
              </v:shape>
            </v:group>
            <v:group style="position:absolute;left:337;top:10740;width:2;height:119" coordorigin="337,10740" coordsize="2,119">
              <v:shape style="position:absolute;left:337;top:10740;width:2;height:119" coordorigin="337,10740" coordsize="0,119" path="m337,10859l337,10740e" filled="f" stroked="t" strokeweight=".70801pt" strokecolor="#646464">
                <v:path arrowok="t"/>
              </v:shape>
            </v:group>
            <v:group style="position:absolute;left:330;top:11252;width:812;height:2" coordorigin="330,11252" coordsize="812,2">
              <v:shape style="position:absolute;left:330;top:11252;width:812;height:2" coordorigin="330,11252" coordsize="812,0" path="m330,11252l1142,11252e" filled="f" stroked="t" strokeweight=".944013pt" strokecolor="#606060">
                <v:path arrowok="t"/>
              </v:shape>
            </v:group>
            <v:group style="position:absolute;left:337;top:10802;width:2;height:486" coordorigin="337,10802" coordsize="2,486">
              <v:shape style="position:absolute;left:337;top:10802;width:2;height:486" coordorigin="337,10802" coordsize="0,486" path="m337,11287l337,10802e" filled="f" stroked="t" strokeweight=".472006pt" strokecolor="#444444">
                <v:path arrowok="t"/>
              </v:shape>
            </v:group>
            <v:group style="position:absolute;left:1121;top:11011;width:2;height:276" coordorigin="1121,11011" coordsize="2,276">
              <v:shape style="position:absolute;left:1121;top:11011;width:2;height:276" coordorigin="1121,11011" coordsize="0,276" path="m1121,11287l1121,11011e" filled="f" stroked="t" strokeweight=".70801pt" strokecolor="#3B3B3B">
                <v:path arrowok="t"/>
              </v:shape>
            </v:group>
            <v:group style="position:absolute;left:1071;top:11256;width:651;height:2" coordorigin="1071,11256" coordsize="651,2">
              <v:shape style="position:absolute;left:1071;top:11256;width:651;height:2" coordorigin="1071,11256" coordsize="651,0" path="m1071,11256l1723,11256e" filled="f" stroked="t" strokeweight=".472006pt" strokecolor="#3B3B3B">
                <v:path arrowok="t"/>
              </v:shape>
            </v:group>
            <v:group style="position:absolute;left:1652;top:11264;width:10120;height:2" coordorigin="1652,11264" coordsize="10120,2">
              <v:shape style="position:absolute;left:1652;top:11264;width:10120;height:2" coordorigin="1652,11264" coordsize="10120,0" path="m1652,11264l11772,11264e" filled="f" stroked="t" strokeweight=".70801pt" strokecolor="#575757">
                <v:path arrowok="t"/>
              </v:shape>
            </v:group>
            <v:group style="position:absolute;left:7344;top:11016;width:2;height:271" coordorigin="7344,11016" coordsize="2,271">
              <v:shape style="position:absolute;left:7344;top:11016;width:2;height:271" coordorigin="7344,11016" coordsize="0,271" path="m7344,11287l7344,11016e" filled="f" stroked="t" strokeweight=".472006pt" strokecolor="#343434">
                <v:path arrowok="t"/>
              </v:shape>
            </v:group>
            <v:group style="position:absolute;left:1695;top:11007;width:2;height:1052" coordorigin="1695,11007" coordsize="2,1052">
              <v:shape style="position:absolute;left:1695;top:11007;width:2;height:1052" coordorigin="1695,11007" coordsize="0,1052" path="m1695,12059l1695,11007e" filled="f" stroked="t" strokeweight=".70801pt" strokecolor="#4B4B4B">
                <v:path arrowok="t"/>
              </v:shape>
            </v:group>
            <v:group style="position:absolute;left:7344;top:11216;width:2;height:557" coordorigin="7344,11216" coordsize="2,557">
              <v:shape style="position:absolute;left:7344;top:11216;width:2;height:557" coordorigin="7344,11216" coordsize="0,557" path="m7344,11773l7344,11216e" filled="f" stroked="t" strokeweight=".944013pt" strokecolor="#545454">
                <v:path arrowok="t"/>
              </v:shape>
            </v:group>
            <v:group style="position:absolute;left:340;top:11716;width:2;height:343" coordorigin="340,11716" coordsize="2,343">
              <v:shape style="position:absolute;left:340;top:11716;width:2;height:343" coordorigin="340,11716" coordsize="0,343" path="m340,12059l340,11716e" filled="f" stroked="t" strokeweight=".472006pt" strokecolor="#3F3F3F">
                <v:path arrowok="t"/>
              </v:shape>
            </v:group>
            <v:group style="position:absolute;left:7344;top:11716;width:2;height:343" coordorigin="7344,11716" coordsize="2,343">
              <v:shape style="position:absolute;left:7344;top:11716;width:2;height:343" coordorigin="7344,11716" coordsize="0,343" path="m7344,12059l7344,11716e" filled="f" stroked="t" strokeweight=".472006pt" strokecolor="#2F2F2F">
                <v:path arrowok="t"/>
              </v:shape>
            </v:group>
            <v:group style="position:absolute;left:1119;top:12002;width:2;height:348" coordorigin="1119,12002" coordsize="2,348">
              <v:shape style="position:absolute;left:1119;top:12002;width:2;height:348" coordorigin="1119,12002" coordsize="0,348" path="m1119,12349l1119,12002e" filled="f" stroked="t" strokeweight=".472006pt" strokecolor="#282828">
                <v:path arrowok="t"/>
              </v:shape>
            </v:group>
            <v:group style="position:absolute;left:1695;top:12002;width:2;height:348" coordorigin="1695,12002" coordsize="2,348">
              <v:shape style="position:absolute;left:1695;top:12002;width:2;height:348" coordorigin="1695,12002" coordsize="0,348" path="m1695,12349l1695,12002e" filled="f" stroked="t" strokeweight=".472006pt" strokecolor="#2F2F2F">
                <v:path arrowok="t"/>
              </v:shape>
            </v:group>
            <v:group style="position:absolute;left:2365;top:12002;width:2;height:348" coordorigin="2365,12002" coordsize="2,348">
              <v:shape style="position:absolute;left:2365;top:12002;width:2;height:348" coordorigin="2365,12002" coordsize="0,348" path="m2365,12349l2365,12002e" filled="f" stroked="t" strokeweight=".472006pt" strokecolor="#282828">
                <v:path arrowok="t"/>
              </v:shape>
            </v:group>
            <v:group style="position:absolute;left:7344;top:12002;width:2;height:509" coordorigin="7344,12002" coordsize="2,509">
              <v:shape style="position:absolute;left:7344;top:12002;width:2;height:509" coordorigin="7344,12002" coordsize="0,509" path="m7344,12511l7344,12002e" filled="f" stroked="t" strokeweight=".70801pt" strokecolor="#4F4F4F">
                <v:path arrowok="t"/>
              </v:shape>
            </v:group>
            <v:group style="position:absolute;left:1116;top:12292;width:2;height:200" coordorigin="1116,12292" coordsize="2,200">
              <v:shape style="position:absolute;left:1116;top:12292;width:2;height:200" coordorigin="1116,12292" coordsize="0,200" path="m1116,12492l1116,12292e" filled="f" stroked="t" strokeweight=".70801pt" strokecolor="#484848">
                <v:path arrowok="t"/>
              </v:shape>
            </v:group>
            <v:group style="position:absolute;left:2362;top:12292;width:2;height:200" coordorigin="2362,12292" coordsize="2,200">
              <v:shape style="position:absolute;left:2362;top:12292;width:2;height:200" coordorigin="2362,12292" coordsize="0,200" path="m2362,12492l2362,12292e" filled="f" stroked="t" strokeweight=".70801pt" strokecolor="#3F3F3F">
                <v:path arrowok="t"/>
              </v:shape>
            </v:group>
            <v:group style="position:absolute;left:1697;top:12282;width:2;height:709" coordorigin="1697,12282" coordsize="2,709">
              <v:shape style="position:absolute;left:1697;top:12282;width:2;height:709" coordorigin="1697,12282" coordsize="0,709" path="m1697,12992l1697,12282e" filled="f" stroked="t" strokeweight=".944013pt" strokecolor="#575757">
                <v:path arrowok="t"/>
              </v:shape>
            </v:group>
            <v:group style="position:absolute;left:7344;top:12435;width:2;height:229" coordorigin="7344,12435" coordsize="2,229">
              <v:shape style="position:absolute;left:7344;top:12435;width:2;height:229" coordorigin="7344,12435" coordsize="0,229" path="m7344,12663l7344,12435e" filled="f" stroked="t" strokeweight=".472006pt" strokecolor="#444444">
                <v:path arrowok="t"/>
              </v:shape>
            </v:group>
            <v:group style="position:absolute;left:7344;top:12606;width:2;height:186" coordorigin="7344,12606" coordsize="2,186">
              <v:shape style="position:absolute;left:7344;top:12606;width:2;height:186" coordorigin="7344,12606" coordsize="0,186" path="m7344,12792l7344,12606e" filled="f" stroked="t" strokeweight=".472006pt" strokecolor="#232323">
                <v:path arrowok="t"/>
              </v:shape>
            </v:group>
            <v:group style="position:absolute;left:337;top:12606;width:2;height:552" coordorigin="337,12606" coordsize="2,552">
              <v:shape style="position:absolute;left:337;top:12606;width:2;height:552" coordorigin="337,12606" coordsize="0,552" path="m337,13158l337,12606e" filled="f" stroked="t" strokeweight=".472006pt" strokecolor="#444444">
                <v:path arrowok="t"/>
              </v:shape>
            </v:group>
            <v:group style="position:absolute;left:2362;top:12397;width:2;height:595" coordorigin="2362,12397" coordsize="2,595">
              <v:shape style="position:absolute;left:2362;top:12397;width:2;height:595" coordorigin="2362,12397" coordsize="0,595" path="m2362,12992l2362,12397e" filled="f" stroked="t" strokeweight=".944013pt" strokecolor="#575757">
                <v:path arrowok="t"/>
              </v:shape>
            </v:group>
            <v:group style="position:absolute;left:1119;top:12935;width:2;height:224" coordorigin="1119,12935" coordsize="2,224">
              <v:shape style="position:absolute;left:1119;top:12935;width:2;height:224" coordorigin="1119,12935" coordsize="0,224" path="m1119,13158l1119,12935e" filled="f" stroked="t" strokeweight=".472006pt" strokecolor="#131313">
                <v:path arrowok="t"/>
              </v:shape>
            </v:group>
            <v:group style="position:absolute;left:1695;top:12935;width:2;height:224" coordorigin="1695,12935" coordsize="2,224">
              <v:shape style="position:absolute;left:1695;top:12935;width:2;height:224" coordorigin="1695,12935" coordsize="0,224" path="m1695,13158l1695,12935e" filled="f" stroked="t" strokeweight=".472006pt" strokecolor="#1F1F1F">
                <v:path arrowok="t"/>
              </v:shape>
            </v:group>
            <v:group style="position:absolute;left:2365;top:12935;width:2;height:224" coordorigin="2365,12935" coordsize="2,224">
              <v:shape style="position:absolute;left:2365;top:12935;width:2;height:224" coordorigin="2365,12935" coordsize="0,224" path="m2365,13158l2365,12935e" filled="f" stroked="t" strokeweight=".472006pt" strokecolor="#282828">
                <v:path arrowok="t"/>
              </v:shape>
            </v:group>
            <v:group style="position:absolute;left:326;top:13318;width:1397;height:2" coordorigin="326,13318" coordsize="1397,2">
              <v:shape style="position:absolute;left:326;top:13318;width:1397;height:2" coordorigin="326,13318" coordsize="1397,0" path="m326,13318l1723,13318e" filled="f" stroked="t" strokeweight=".944013pt" strokecolor="#646464">
                <v:path arrowok="t"/>
              </v:shape>
            </v:group>
            <v:group style="position:absolute;left:1116;top:13101;width:2;height:248" coordorigin="1116,13101" coordsize="2,248">
              <v:shape style="position:absolute;left:1116;top:13101;width:2;height:248" coordorigin="1116,13101" coordsize="0,248" path="m1116,13349l1116,13101e" filled="f" stroked="t" strokeweight=".70801pt" strokecolor="#484848">
                <v:path arrowok="t"/>
              </v:shape>
            </v:group>
            <v:group style="position:absolute;left:1652;top:13323;width:717;height:2" coordorigin="1652,13323" coordsize="717,2">
              <v:shape style="position:absolute;left:1652;top:13323;width:717;height:2" coordorigin="1652,13323" coordsize="717,0" path="m1652,13323l2369,13323e" filled="f" stroked="t" strokeweight=".70801pt" strokecolor="#4F4F4F">
                <v:path arrowok="t"/>
              </v:shape>
            </v:group>
            <v:group style="position:absolute;left:2362;top:13101;width:2;height:248" coordorigin="2362,13101" coordsize="2,248">
              <v:shape style="position:absolute;left:2362;top:13101;width:2;height:248" coordorigin="2362,13101" coordsize="0,248" path="m2362,13349l2362,13101e" filled="f" stroked="t" strokeweight=".70801pt" strokecolor="#3F3F3F">
                <v:path arrowok="t"/>
              </v:shape>
            </v:group>
            <v:group style="position:absolute;left:7342;top:12735;width:2;height:857" coordorigin="7342,12735" coordsize="2,857">
              <v:shape style="position:absolute;left:7342;top:12735;width:2;height:857" coordorigin="7342,12735" coordsize="0,857" path="m7342,13592l7342,12735e" filled="f" stroked="t" strokeweight=".70801pt" strokecolor="#4F4F4F">
                <v:path arrowok="t"/>
              </v:shape>
            </v:group>
            <v:group style="position:absolute;left:337;top:13534;width:2;height:186" coordorigin="337,13534" coordsize="2,186">
              <v:shape style="position:absolute;left:337;top:13534;width:2;height:186" coordorigin="337,13534" coordsize="0,186" path="m337,13720l337,13534e" filled="f" stroked="t" strokeweight=".472006pt" strokecolor="#575757">
                <v:path arrowok="t"/>
              </v:shape>
            </v:group>
            <v:group style="position:absolute;left:1692;top:13101;width:2;height:971" coordorigin="1692,13101" coordsize="2,971">
              <v:shape style="position:absolute;left:1692;top:13101;width:2;height:971" coordorigin="1692,13101" coordsize="0,971" path="m1692,14072l1692,13101e" filled="f" stroked="t" strokeweight=".70801pt" strokecolor="#4B4B4B">
                <v:path arrowok="t"/>
              </v:shape>
            </v:group>
            <v:group style="position:absolute;left:7344;top:13534;width:2;height:186" coordorigin="7344,13534" coordsize="2,186">
              <v:shape style="position:absolute;left:7344;top:13534;width:2;height:186" coordorigin="7344,13534" coordsize="0,186" path="m7344,13720l7344,13534e" filled="f" stroked="t" strokeweight=".472006pt" strokecolor="#383838">
                <v:path arrowok="t"/>
              </v:shape>
            </v:group>
            <v:group style="position:absolute;left:335;top:13663;width:2;height:395" coordorigin="335,13663" coordsize="2,395">
              <v:shape style="position:absolute;left:335;top:13663;width:2;height:395" coordorigin="335,13663" coordsize="0,395" path="m335,14058l335,13663e" filled="f" stroked="t" strokeweight=".472006pt" strokecolor="#444444">
                <v:path arrowok="t"/>
              </v:shape>
            </v:group>
            <v:group style="position:absolute;left:1114;top:14001;width:2;height:486" coordorigin="1114,14001" coordsize="2,486">
              <v:shape style="position:absolute;left:1114;top:14001;width:2;height:486" coordorigin="1114,14001" coordsize="0,486" path="m1114,14487l1114,14001e" filled="f" stroked="t" strokeweight=".472006pt" strokecolor="#2F2F2F">
                <v:path arrowok="t"/>
              </v:shape>
            </v:group>
            <v:group style="position:absolute;left:1690;top:14001;width:2;height:224" coordorigin="1690,14001" coordsize="2,224">
              <v:shape style="position:absolute;left:1690;top:14001;width:2;height:224" coordorigin="1690,14001" coordsize="0,224" path="m1690,14225l1690,14001e" filled="f" stroked="t" strokeweight=".472006pt" strokecolor="#3B3B3B">
                <v:path arrowok="t"/>
              </v:shape>
            </v:group>
            <v:group style="position:absolute;left:2360;top:13277;width:2;height:947" coordorigin="2360,13277" coordsize="2,947">
              <v:shape style="position:absolute;left:2360;top:13277;width:2;height:947" coordorigin="2360,13277" coordsize="0,947" path="m2360,14225l2360,13277e" filled="f" stroked="t" strokeweight=".944013pt" strokecolor="#575757">
                <v:path arrowok="t"/>
              </v:shape>
            </v:group>
            <v:group style="position:absolute;left:7342;top:13663;width:2;height:2342" coordorigin="7342,13663" coordsize="2,2342">
              <v:shape style="position:absolute;left:7342;top:13663;width:2;height:2342" coordorigin="7342,13663" coordsize="0,2342" path="m7342,16005l7342,13663e" filled="f" stroked="t" strokeweight=".944013pt" strokecolor="#575757">
                <v:path arrowok="t"/>
              </v:shape>
            </v:group>
            <v:group style="position:absolute;left:335;top:14072;width:2;height:595" coordorigin="335,14072" coordsize="2,595">
              <v:shape style="position:absolute;left:335;top:14072;width:2;height:595" coordorigin="335,14072" coordsize="0,595" path="m335,14667l335,14072e" filled="f" stroked="t" strokeweight=".944013pt" strokecolor="#6B6B6B">
                <v:path arrowok="t"/>
              </v:shape>
            </v:group>
            <v:group style="position:absolute;left:2360;top:14168;width:2;height:319" coordorigin="2360,14168" coordsize="2,319">
              <v:shape style="position:absolute;left:2360;top:14168;width:2;height:319" coordorigin="2360,14168" coordsize="0,319" path="m2360,14487l2360,14168e" filled="f" stroked="t" strokeweight=".472006pt" strokecolor="#232323">
                <v:path arrowok="t"/>
              </v:shape>
            </v:group>
            <v:group style="position:absolute;left:7342;top:14429;width:2;height:148" coordorigin="7342,14429" coordsize="2,148">
              <v:shape style="position:absolute;left:7342;top:14429;width:2;height:148" coordorigin="7342,14429" coordsize="0,148" path="m7342,14577l7342,14429e" filled="f" stroked="t" strokeweight=".472006pt" strokecolor="#3B3B3B">
                <v:path arrowok="t"/>
              </v:shape>
            </v:group>
            <v:group style="position:absolute;left:333;top:14701;width:2;height:381" coordorigin="333,14701" coordsize="2,381">
              <v:shape style="position:absolute;left:333;top:14701;width:2;height:381" coordorigin="333,14701" coordsize="0,381" path="m333,15082l333,14701e" filled="f" stroked="t" strokeweight=".472006pt" strokecolor="#484848">
                <v:path arrowok="t"/>
              </v:shape>
            </v:group>
            <v:group style="position:absolute;left:2358;top:14429;width:2;height:952" coordorigin="2358,14429" coordsize="2,952">
              <v:shape style="position:absolute;left:2358;top:14429;width:2;height:952" coordorigin="2358,14429" coordsize="0,952" path="m2358,15382l2358,14429e" filled="f" stroked="t" strokeweight=".70801pt" strokecolor="#4F4F4F">
                <v:path arrowok="t"/>
              </v:shape>
            </v:group>
            <v:group style="position:absolute;left:1112;top:15025;width:2;height:357" coordorigin="1112,15025" coordsize="2,357">
              <v:shape style="position:absolute;left:1112;top:15025;width:2;height:357" coordorigin="1112,15025" coordsize="0,357" path="m1112,15382l1112,15025e" filled="f" stroked="t" strokeweight=".472006pt" strokecolor="#3F3F3F">
                <v:path arrowok="t"/>
              </v:shape>
            </v:group>
            <v:group style="position:absolute;left:321;top:15986;width:7075;height:2" coordorigin="321,15986" coordsize="7075,2">
              <v:shape style="position:absolute;left:321;top:15986;width:7075;height:2" coordorigin="321,15986" coordsize="7075,0" path="m321,15986l7396,15986e" filled="f" stroked="t" strokeweight=".70801pt" strokecolor="#5B5B5B">
                <v:path arrowok="t"/>
              </v:shape>
            </v:group>
            <v:group style="position:absolute;left:335;top:5051;width:2;height:10940" coordorigin="335,5051" coordsize="2,10940">
              <v:shape style="position:absolute;left:335;top:5051;width:2;height:10940" coordorigin="335,5051" coordsize="0,10940" path="m335,15991l335,5051e" filled="f" stroked="t" strokeweight=".70801pt" strokecolor="#575757">
                <v:path arrowok="t"/>
              </v:shape>
            </v:group>
            <v:group style="position:absolute;left:1114;top:11011;width:2;height:4980" coordorigin="1114,11011" coordsize="2,4980">
              <v:shape style="position:absolute;left:1114;top:11011;width:2;height:4980" coordorigin="1114,11011" coordsize="0,4980" path="m1114,15991l1114,11011e" filled="f" stroked="t" strokeweight=".70801pt" strokecolor="#484848">
                <v:path arrowok="t"/>
              </v:shape>
            </v:group>
            <v:group style="position:absolute;left:1687;top:14168;width:2;height:1819" coordorigin="1687,14168" coordsize="2,1819">
              <v:shape style="position:absolute;left:1687;top:14168;width:2;height:1819" coordorigin="1687,14168" coordsize="0,1819" path="m1687,15986l1687,14168e" filled="f" stroked="t" strokeweight=".70801pt" strokecolor="#4F4F4F">
                <v:path arrowok="t"/>
              </v:shape>
            </v:group>
            <v:group style="position:absolute;left:2355;top:15624;width:2;height:371" coordorigin="2355,15624" coordsize="2,371">
              <v:shape style="position:absolute;left:2355;top:15624;width:2;height:371" coordorigin="2355,15624" coordsize="0,371" path="m2355,15996l2355,15624e" filled="f" stroked="t" strokeweight=".944013pt" strokecolor="#575757">
                <v:path arrowok="t"/>
              </v:shape>
            </v:group>
            <v:group style="position:absolute;left:2539;top:15998;width:9181;height:2" coordorigin="2539,15998" coordsize="9181,2">
              <v:shape style="position:absolute;left:2539;top:15998;width:9181;height:2" coordorigin="2539,15998" coordsize="9181,0" path="m2539,15998l11720,15998e" filled="f" stroked="t" strokeweight=".70801pt" strokecolor="#606060">
                <v:path arrowok="t"/>
              </v:shape>
            </v:group>
            <v:group style="position:absolute;left:8260;top:15996;width:510;height:2" coordorigin="8260,15996" coordsize="510,2">
              <v:shape style="position:absolute;left:8260;top:15996;width:510;height:2" coordorigin="8260,15996" coordsize="510,0" path="m8260,15996l8770,15996e" filled="f" stroked="t" strokeweight=".472006pt" strokecolor="#60606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2.458054pt;margin-top:15.472026pt;width:63.464416pt;height:32pt;mso-position-horizontal-relative:page;mso-position-vertical-relative:paragraph;z-index:-17222" type="#_x0000_t202" filled="f" stroked="f">
            <v:textbox inset="0,0,0,0">
              <w:txbxContent>
                <w:p>
                  <w:pPr>
                    <w:spacing w:before="0" w:after="0" w:line="640" w:lineRule="exact"/>
                    <w:ind w:right="-136"/>
                    <w:jc w:val="left"/>
                    <w:rPr>
                      <w:rFonts w:ascii="Times New Roman" w:hAnsi="Times New Roman" w:cs="Times New Roman" w:eastAsia="Times New Roman"/>
                      <w:sz w:val="64"/>
                      <w:szCs w:val="6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4"/>
                      <w:szCs w:val="64"/>
                      <w:color w:val="3844AC"/>
                      <w:spacing w:val="37"/>
                      <w:w w:val="112"/>
                      <w:i/>
                    </w:rPr>
                    <w:t>2</w:t>
                  </w:r>
                  <w:r>
                    <w:rPr>
                      <w:rFonts w:ascii="Times New Roman" w:hAnsi="Times New Roman" w:cs="Times New Roman" w:eastAsia="Times New Roman"/>
                      <w:sz w:val="64"/>
                      <w:szCs w:val="64"/>
                      <w:color w:val="3844AC"/>
                      <w:spacing w:val="12"/>
                      <w:w w:val="112"/>
                      <w:i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64"/>
                      <w:szCs w:val="64"/>
                      <w:color w:val="3844AC"/>
                      <w:spacing w:val="36"/>
                      <w:w w:val="112"/>
                      <w:i/>
                    </w:rPr>
                    <w:t>h</w:t>
                  </w:r>
                  <w:r>
                    <w:rPr>
                      <w:rFonts w:ascii="Times New Roman" w:hAnsi="Times New Roman" w:cs="Times New Roman" w:eastAsia="Times New Roman"/>
                      <w:sz w:val="64"/>
                      <w:szCs w:val="64"/>
                      <w:color w:val="3844AC"/>
                      <w:spacing w:val="19"/>
                      <w:w w:val="111"/>
                      <w:i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64"/>
                      <w:szCs w:val="64"/>
                      <w:color w:val="3844AC"/>
                      <w:spacing w:val="-74"/>
                      <w:w w:val="111"/>
                      <w:i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64"/>
                      <w:szCs w:val="6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6E7072"/>
          <w:spacing w:val="0"/>
          <w:w w:val="71"/>
          <w:position w:val="11"/>
        </w:rPr>
        <w:t>Itf</w:t>
      </w:r>
      <w:r>
        <w:rPr>
          <w:rFonts w:ascii="Arial" w:hAnsi="Arial" w:cs="Arial" w:eastAsia="Arial"/>
          <w:sz w:val="25"/>
          <w:szCs w:val="25"/>
          <w:color w:val="6E7072"/>
          <w:spacing w:val="-2"/>
          <w:w w:val="71"/>
          <w:position w:val="11"/>
        </w:rPr>
        <w:t>a</w:t>
      </w:r>
      <w:r>
        <w:rPr>
          <w:rFonts w:ascii="Arial" w:hAnsi="Arial" w:cs="Arial" w:eastAsia="Arial"/>
          <w:sz w:val="25"/>
          <w:szCs w:val="25"/>
          <w:color w:val="505252"/>
          <w:spacing w:val="0"/>
          <w:w w:val="71"/>
          <w:position w:val="11"/>
        </w:rPr>
        <w:t>i</w:t>
      </w:r>
      <w:r>
        <w:rPr>
          <w:rFonts w:ascii="Arial" w:hAnsi="Arial" w:cs="Arial" w:eastAsia="Arial"/>
          <w:sz w:val="25"/>
          <w:szCs w:val="25"/>
          <w:color w:val="505252"/>
          <w:spacing w:val="-7"/>
          <w:w w:val="71"/>
          <w:position w:val="11"/>
        </w:rPr>
        <w:t>y</w:t>
      </w:r>
      <w:r>
        <w:rPr>
          <w:rFonts w:ascii="Arial" w:hAnsi="Arial" w:cs="Arial" w:eastAsia="Arial"/>
          <w:sz w:val="25"/>
          <w:szCs w:val="25"/>
          <w:color w:val="6E7072"/>
          <w:spacing w:val="0"/>
          <w:w w:val="71"/>
          <w:position w:val="11"/>
        </w:rPr>
        <w:t>e</w:t>
      </w:r>
      <w:r>
        <w:rPr>
          <w:rFonts w:ascii="Arial" w:hAnsi="Arial" w:cs="Arial" w:eastAsia="Arial"/>
          <w:sz w:val="25"/>
          <w:szCs w:val="25"/>
          <w:color w:val="6E7072"/>
          <w:spacing w:val="20"/>
          <w:w w:val="71"/>
          <w:position w:val="1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E7072"/>
          <w:spacing w:val="-13"/>
          <w:w w:val="71"/>
          <w:position w:val="11"/>
        </w:rPr>
        <w:t>G</w:t>
      </w:r>
      <w:r>
        <w:rPr>
          <w:rFonts w:ascii="Times New Roman" w:hAnsi="Times New Roman" w:cs="Times New Roman" w:eastAsia="Times New Roman"/>
          <w:sz w:val="25"/>
          <w:szCs w:val="25"/>
          <w:color w:val="6E7072"/>
          <w:spacing w:val="1"/>
          <w:w w:val="71"/>
          <w:position w:val="11"/>
        </w:rPr>
        <w:t>O</w:t>
      </w:r>
      <w:r>
        <w:rPr>
          <w:rFonts w:ascii="Arial" w:hAnsi="Arial" w:cs="Arial" w:eastAsia="Arial"/>
          <w:sz w:val="25"/>
          <w:szCs w:val="25"/>
          <w:color w:val="505252"/>
          <w:spacing w:val="-4"/>
          <w:w w:val="71"/>
          <w:position w:val="11"/>
        </w:rPr>
        <w:t>n</w:t>
      </w:r>
      <w:r>
        <w:rPr>
          <w:rFonts w:ascii="Arial" w:hAnsi="Arial" w:cs="Arial" w:eastAsia="Arial"/>
          <w:sz w:val="25"/>
          <w:szCs w:val="25"/>
          <w:color w:val="6E7072"/>
          <w:spacing w:val="0"/>
          <w:w w:val="71"/>
          <w:position w:val="11"/>
        </w:rPr>
        <w:t>e</w:t>
      </w:r>
      <w:r>
        <w:rPr>
          <w:rFonts w:ascii="Arial" w:hAnsi="Arial" w:cs="Arial" w:eastAsia="Arial"/>
          <w:sz w:val="25"/>
          <w:szCs w:val="25"/>
          <w:color w:val="6E7072"/>
          <w:spacing w:val="0"/>
          <w:w w:val="71"/>
          <w:position w:val="11"/>
        </w:rPr>
        <w:t> </w:t>
      </w:r>
      <w:r>
        <w:rPr>
          <w:rFonts w:ascii="Arial" w:hAnsi="Arial" w:cs="Arial" w:eastAsia="Arial"/>
          <w:sz w:val="25"/>
          <w:szCs w:val="25"/>
          <w:color w:val="6E7072"/>
          <w:spacing w:val="8"/>
          <w:w w:val="71"/>
          <w:position w:val="11"/>
        </w:rPr>
        <w:t> </w:t>
      </w:r>
      <w:r>
        <w:rPr>
          <w:rFonts w:ascii="Arial" w:hAnsi="Arial" w:cs="Arial" w:eastAsia="Arial"/>
          <w:sz w:val="26"/>
          <w:szCs w:val="26"/>
          <w:color w:val="6E7072"/>
          <w:spacing w:val="0"/>
          <w:w w:val="64"/>
          <w:b/>
          <w:bCs/>
          <w:position w:val="11"/>
        </w:rPr>
        <w:t>B</w:t>
      </w:r>
      <w:r>
        <w:rPr>
          <w:rFonts w:ascii="Arial" w:hAnsi="Arial" w:cs="Arial" w:eastAsia="Arial"/>
          <w:sz w:val="26"/>
          <w:szCs w:val="26"/>
          <w:color w:val="6E7072"/>
          <w:spacing w:val="-40"/>
          <w:w w:val="100"/>
          <w:b/>
          <w:bCs/>
          <w:position w:val="11"/>
        </w:rPr>
        <w:t> </w:t>
      </w:r>
      <w:r>
        <w:rPr>
          <w:rFonts w:ascii="Arial" w:hAnsi="Arial" w:cs="Arial" w:eastAsia="Arial"/>
          <w:sz w:val="25"/>
          <w:szCs w:val="25"/>
          <w:color w:val="6E7072"/>
          <w:spacing w:val="-11"/>
          <w:w w:val="76"/>
          <w:position w:val="11"/>
        </w:rPr>
        <w:t>·</w:t>
      </w:r>
      <w:r>
        <w:rPr>
          <w:rFonts w:ascii="Arial" w:hAnsi="Arial" w:cs="Arial" w:eastAsia="Arial"/>
          <w:sz w:val="25"/>
          <w:szCs w:val="25"/>
          <w:color w:val="505252"/>
          <w:spacing w:val="-25"/>
          <w:w w:val="149"/>
          <w:position w:val="11"/>
        </w:rPr>
        <w:t>ı</w:t>
      </w:r>
      <w:r>
        <w:rPr>
          <w:rFonts w:ascii="Arial" w:hAnsi="Arial" w:cs="Arial" w:eastAsia="Arial"/>
          <w:sz w:val="25"/>
          <w:szCs w:val="25"/>
          <w:color w:val="6E7072"/>
          <w:spacing w:val="0"/>
          <w:w w:val="75"/>
          <w:position w:val="11"/>
        </w:rPr>
        <w:t>ge</w:t>
      </w:r>
      <w:r>
        <w:rPr>
          <w:rFonts w:ascii="Arial" w:hAnsi="Arial" w:cs="Arial" w:eastAsia="Arial"/>
          <w:sz w:val="25"/>
          <w:szCs w:val="25"/>
          <w:color w:val="6E7072"/>
          <w:spacing w:val="-42"/>
          <w:w w:val="100"/>
          <w:position w:val="11"/>
        </w:rPr>
        <w:t> </w:t>
      </w:r>
      <w:r>
        <w:rPr>
          <w:rFonts w:ascii="Arial" w:hAnsi="Arial" w:cs="Arial" w:eastAsia="Arial"/>
          <w:sz w:val="25"/>
          <w:szCs w:val="25"/>
          <w:color w:val="6E7072"/>
          <w:spacing w:val="0"/>
          <w:w w:val="74"/>
          <w:position w:val="11"/>
        </w:rPr>
        <w:t>A</w:t>
      </w:r>
      <w:r>
        <w:rPr>
          <w:rFonts w:ascii="Arial" w:hAnsi="Arial" w:cs="Arial" w:eastAsia="Arial"/>
          <w:sz w:val="25"/>
          <w:szCs w:val="25"/>
          <w:color w:val="6E7072"/>
          <w:spacing w:val="-42"/>
          <w:w w:val="75"/>
          <w:position w:val="11"/>
        </w:rPr>
        <w:t>m</w:t>
      </w:r>
      <w:r>
        <w:rPr>
          <w:rFonts w:ascii="Arial" w:hAnsi="Arial" w:cs="Arial" w:eastAsia="Arial"/>
          <w:sz w:val="23"/>
          <w:szCs w:val="23"/>
          <w:color w:val="505252"/>
          <w:spacing w:val="3"/>
          <w:w w:val="60"/>
          <w:i/>
          <w:position w:val="11"/>
        </w:rPr>
        <w:t>i</w:t>
      </w:r>
      <w:r>
        <w:rPr>
          <w:rFonts w:ascii="Arial" w:hAnsi="Arial" w:cs="Arial" w:eastAsia="Arial"/>
          <w:sz w:val="25"/>
          <w:szCs w:val="25"/>
          <w:color w:val="6E7072"/>
          <w:spacing w:val="0"/>
          <w:w w:val="87"/>
          <w:position w:val="11"/>
        </w:rPr>
        <w:t>rı</w:t>
      </w:r>
      <w:r>
        <w:rPr>
          <w:rFonts w:ascii="Arial" w:hAnsi="Arial" w:cs="Arial" w:eastAsia="Arial"/>
          <w:sz w:val="25"/>
          <w:szCs w:val="25"/>
          <w:color w:val="6E7072"/>
          <w:spacing w:val="0"/>
          <w:w w:val="100"/>
          <w:position w:val="11"/>
        </w:rPr>
        <w:t>  </w:t>
      </w:r>
      <w:r>
        <w:rPr>
          <w:rFonts w:ascii="Arial" w:hAnsi="Arial" w:cs="Arial" w:eastAsia="Arial"/>
          <w:sz w:val="25"/>
          <w:szCs w:val="25"/>
          <w:color w:val="6E7072"/>
          <w:spacing w:val="-26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64"/>
          <w:szCs w:val="64"/>
          <w:color w:val="4D4F83"/>
          <w:spacing w:val="10"/>
          <w:w w:val="213"/>
          <w:position w:val="1"/>
        </w:rPr>
        <w:t>)</w:t>
      </w:r>
      <w:r>
        <w:rPr>
          <w:rFonts w:ascii="Times New Roman" w:hAnsi="Times New Roman" w:cs="Times New Roman" w:eastAsia="Times New Roman"/>
          <w:sz w:val="64"/>
          <w:szCs w:val="64"/>
          <w:color w:val="646B9E"/>
          <w:spacing w:val="0"/>
          <w:w w:val="46"/>
          <w:position w:val="1"/>
        </w:rPr>
        <w:t>c</w:t>
      </w:r>
      <w:r>
        <w:rPr>
          <w:rFonts w:ascii="Times New Roman" w:hAnsi="Times New Roman" w:cs="Times New Roman" w:eastAsia="Times New Roman"/>
          <w:sz w:val="64"/>
          <w:szCs w:val="6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90" w:lineRule="auto"/>
        <w:ind w:left="3765" w:right="4328" w:firstLine="-113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830067pt;margin-top:-18.459433pt;width:30.225001pt;height:46.5pt;mso-position-horizontal-relative:page;mso-position-vertical-relative:paragraph;z-index:-17220" type="#_x0000_t202" filled="f" stroked="f">
            <v:textbox inset="0,0,0,0">
              <w:txbxContent>
                <w:p>
                  <w:pPr>
                    <w:spacing w:before="0" w:after="0" w:line="930" w:lineRule="exact"/>
                    <w:ind w:right="-179"/>
                    <w:jc w:val="left"/>
                    <w:rPr>
                      <w:rFonts w:ascii="Times New Roman" w:hAnsi="Times New Roman" w:cs="Times New Roman" w:eastAsia="Times New Roman"/>
                      <w:sz w:val="93"/>
                      <w:szCs w:val="9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333333"/>
                      <w:spacing w:val="0"/>
                      <w:w w:val="130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3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-7"/>
          <w:w w:val="104"/>
        </w:rPr>
        <w:t>S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94"/>
          <w:b/>
          <w:bCs/>
        </w:rPr>
        <w:t>İ</w:t>
      </w:r>
      <w:r>
        <w:rPr>
          <w:rFonts w:ascii="Arial" w:hAnsi="Arial" w:cs="Arial" w:eastAsia="Arial"/>
          <w:sz w:val="20"/>
          <w:szCs w:val="20"/>
          <w:color w:val="333333"/>
          <w:spacing w:val="-3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2"/>
        </w:rPr>
        <w:t>BAŞKANL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-1"/>
          <w:w w:val="102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0"/>
          <w:w w:val="58"/>
        </w:rPr>
        <w:t>CH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61" w:lineRule="exact"/>
        <w:ind w:left="852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4B4B4B"/>
          <w:spacing w:val="0"/>
          <w:w w:val="115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85" w:lineRule="exact"/>
        <w:ind w:left="587" w:right="-20"/>
        <w:jc w:val="left"/>
        <w:tabs>
          <w:tab w:pos="32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b/>
          <w:bCs/>
        </w:rPr>
        <w:t>BÜYÜ</w:t>
      </w:r>
      <w:r>
        <w:rPr>
          <w:rFonts w:ascii="Arial" w:hAnsi="Arial" w:cs="Arial" w:eastAsia="Arial"/>
          <w:sz w:val="15"/>
          <w:szCs w:val="15"/>
          <w:color w:val="333333"/>
          <w:spacing w:val="-1"/>
          <w:w w:val="100"/>
          <w:b/>
          <w:bCs/>
        </w:rPr>
        <w:t>K</w:t>
      </w:r>
      <w:r>
        <w:rPr>
          <w:rFonts w:ascii="Arial" w:hAnsi="Arial" w:cs="Arial" w:eastAsia="Arial"/>
          <w:sz w:val="15"/>
          <w:szCs w:val="15"/>
          <w:color w:val="181818"/>
          <w:spacing w:val="0"/>
          <w:w w:val="100"/>
          <w:b/>
          <w:bCs/>
        </w:rPr>
        <w:t>Ş</w:t>
      </w:r>
      <w:r>
        <w:rPr>
          <w:rFonts w:ascii="Arial" w:hAnsi="Arial" w:cs="Arial" w:eastAsia="Arial"/>
          <w:sz w:val="15"/>
          <w:szCs w:val="15"/>
          <w:color w:val="181818"/>
          <w:spacing w:val="-3"/>
          <w:w w:val="100"/>
          <w:b/>
          <w:bCs/>
        </w:rPr>
        <w:t>E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b/>
          <w:bCs/>
        </w:rPr>
        <w:t>HIR</w:t>
      </w:r>
      <w:r>
        <w:rPr>
          <w:rFonts w:ascii="Arial" w:hAnsi="Arial" w:cs="Arial" w:eastAsia="Arial"/>
          <w:sz w:val="15"/>
          <w:szCs w:val="15"/>
          <w:color w:val="333333"/>
          <w:spacing w:val="-20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57" w:lineRule="exact"/>
        <w:ind w:left="595" w:right="5157"/>
        <w:jc w:val="center"/>
        <w:tabs>
          <w:tab w:pos="43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06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39" w:lineRule="auto"/>
        <w:ind w:left="120" w:right="3490" w:firstLine="-9"/>
        <w:jc w:val="left"/>
        <w:tabs>
          <w:tab w:pos="1480" w:val="left"/>
          <w:tab w:pos="3140" w:val="left"/>
          <w:tab w:pos="4500" w:val="left"/>
          <w:tab w:pos="550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8"/>
          <w:position w:val="1"/>
        </w:rPr>
        <w:t>:20.05.2017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28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16.53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54"/>
          <w:position w:val="0"/>
        </w:rPr>
        <w:t>t</w:t>
      </w:r>
      <w:r>
        <w:rPr>
          <w:rFonts w:ascii="Arial" w:hAnsi="Arial" w:cs="Arial" w:eastAsia="Arial"/>
          <w:sz w:val="27"/>
          <w:szCs w:val="27"/>
          <w:color w:val="333333"/>
          <w:spacing w:val="5"/>
          <w:w w:val="54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20.05.2017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3293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Çiğli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Priştina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Cd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Sasalı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pikni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kenan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25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-29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_Q@i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Priştina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Cd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</w:rPr>
        <w:t>Sasalı_Q_ikni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karşısı_yol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kenan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25" w:right="-20"/>
        <w:jc w:val="left"/>
        <w:tabs>
          <w:tab w:pos="1480" w:val="left"/>
          <w:tab w:pos="436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3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182" w:lineRule="auto"/>
        <w:ind w:left="3638" w:right="3336" w:firstLine="-3518"/>
        <w:jc w:val="left"/>
        <w:tabs>
          <w:tab w:pos="362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227"/>
        </w:rPr>
        <w:t>İ</w:t>
      </w:r>
      <w:r>
        <w:rPr>
          <w:rFonts w:ascii="Arial" w:hAnsi="Arial" w:cs="Arial" w:eastAsia="Arial"/>
          <w:sz w:val="19"/>
          <w:szCs w:val="19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104"/>
          <w:position w:val="1"/>
        </w:rPr>
        <w:t>if</w:t>
      </w:r>
      <w:r>
        <w:rPr>
          <w:rFonts w:ascii="Arial" w:hAnsi="Arial" w:cs="Arial" w:eastAsia="Arial"/>
          <w:sz w:val="22"/>
          <w:szCs w:val="22"/>
          <w:color w:val="333333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1"/>
        </w:rPr>
        <w:t>apını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1"/>
        </w:rPr>
        <w:t>Şekli:</w:t>
        <w:tab/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7"/>
        </w:rPr>
        <w:t>KuiJaoım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0"/>
          <w:w w:val="113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0"/>
          <w:w w:val="113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60" w:bottom="0" w:left="220" w:right="260"/>
        </w:sectPr>
      </w:pPr>
      <w:rPr/>
    </w:p>
    <w:p>
      <w:pPr>
        <w:spacing w:before="24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7" w:after="0" w:line="544" w:lineRule="exact"/>
        <w:ind w:right="-118"/>
        <w:jc w:val="left"/>
        <w:tabs>
          <w:tab w:pos="580" w:val="left"/>
          <w:tab w:pos="1100" w:val="left"/>
        </w:tabs>
        <w:rPr>
          <w:rFonts w:ascii="Arial" w:hAnsi="Arial" w:cs="Arial" w:eastAsia="Arial"/>
          <w:sz w:val="42"/>
          <w:szCs w:val="42"/>
        </w:rPr>
      </w:pPr>
      <w:rPr/>
      <w:r>
        <w:rPr/>
        <w:br w:type="column"/>
      </w:r>
      <w:r>
        <w:rPr>
          <w:rFonts w:ascii="Arial" w:hAnsi="Arial" w:cs="Arial" w:eastAsia="Arial"/>
          <w:sz w:val="52"/>
          <w:szCs w:val="52"/>
          <w:color w:val="4B4B4B"/>
          <w:spacing w:val="0"/>
          <w:w w:val="50"/>
          <w:position w:val="-5"/>
        </w:rPr>
        <w:t>ı</w:t>
      </w:r>
      <w:r>
        <w:rPr>
          <w:rFonts w:ascii="Arial" w:hAnsi="Arial" w:cs="Arial" w:eastAsia="Arial"/>
          <w:sz w:val="52"/>
          <w:szCs w:val="52"/>
          <w:color w:val="4B4B4B"/>
          <w:spacing w:val="-71"/>
          <w:w w:val="50"/>
          <w:position w:val="-5"/>
        </w:rPr>
        <w:t> </w:t>
      </w:r>
      <w:r>
        <w:rPr>
          <w:rFonts w:ascii="Arial" w:hAnsi="Arial" w:cs="Arial" w:eastAsia="Arial"/>
          <w:sz w:val="52"/>
          <w:szCs w:val="52"/>
          <w:color w:val="4B4B4B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52"/>
          <w:szCs w:val="52"/>
          <w:color w:val="4B4B4B"/>
          <w:spacing w:val="0"/>
          <w:w w:val="50"/>
          <w:position w:val="-5"/>
        </w:rPr>
        <w:t>ı</w:t>
      </w:r>
      <w:r>
        <w:rPr>
          <w:rFonts w:ascii="Arial" w:hAnsi="Arial" w:cs="Arial" w:eastAsia="Arial"/>
          <w:sz w:val="52"/>
          <w:szCs w:val="52"/>
          <w:color w:val="4B4B4B"/>
          <w:spacing w:val="-71"/>
          <w:w w:val="50"/>
          <w:position w:val="-5"/>
        </w:rPr>
        <w:t> </w:t>
      </w:r>
      <w:r>
        <w:rPr>
          <w:rFonts w:ascii="Arial" w:hAnsi="Arial" w:cs="Arial" w:eastAsia="Arial"/>
          <w:sz w:val="52"/>
          <w:szCs w:val="52"/>
          <w:color w:val="4B4B4B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52"/>
          <w:szCs w:val="52"/>
          <w:color w:val="4B4B4B"/>
          <w:spacing w:val="0"/>
          <w:w w:val="100"/>
          <w:position w:val="-5"/>
        </w:rPr>
      </w:r>
      <w:r>
        <w:rPr>
          <w:rFonts w:ascii="Arial" w:hAnsi="Arial" w:cs="Arial" w:eastAsia="Arial"/>
          <w:sz w:val="42"/>
          <w:szCs w:val="42"/>
          <w:color w:val="8A8C8A"/>
          <w:spacing w:val="0"/>
          <w:w w:val="50"/>
          <w:position w:val="-5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right="-20"/>
        <w:jc w:val="left"/>
        <w:tabs>
          <w:tab w:pos="440" w:val="left"/>
          <w:tab w:pos="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AFAFAF"/>
          <w:spacing w:val="4"/>
          <w:w w:val="28"/>
          <w:b/>
          <w:bCs/>
          <w:position w:val="6"/>
        </w:rPr>
        <w:t>.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85"/>
          <w:b/>
          <w:bCs/>
          <w:position w:val="6"/>
        </w:rPr>
        <w:t>ı</w:t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100"/>
          <w:b/>
          <w:bCs/>
          <w:position w:val="6"/>
        </w:rPr>
        <w:tab/>
      </w:r>
      <w:r>
        <w:rPr>
          <w:rFonts w:ascii="Arial" w:hAnsi="Arial" w:cs="Arial" w:eastAsia="Arial"/>
          <w:sz w:val="24"/>
          <w:szCs w:val="24"/>
          <w:color w:val="333333"/>
          <w:spacing w:val="0"/>
          <w:w w:val="100"/>
          <w:b/>
          <w:bCs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strike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strike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strike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2"/>
          <w:strike/>
          <w:position w:val="0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2"/>
          <w:strike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2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2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0"/>
        </w:rPr>
        <w:t>16.57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260"/>
          <w:cols w:num="3" w:equalWidth="0">
            <w:col w:w="4079" w:space="366"/>
            <w:col w:w="1160" w:space="379"/>
            <w:col w:w="5456"/>
          </w:cols>
        </w:sectPr>
      </w:pPr>
      <w:rPr/>
    </w:p>
    <w:p>
      <w:pPr>
        <w:spacing w:before="0" w:after="0" w:line="199" w:lineRule="exact"/>
        <w:ind w:left="125" w:right="-20"/>
        <w:jc w:val="left"/>
        <w:tabs>
          <w:tab w:pos="2120" w:val="left"/>
          <w:tab w:pos="5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f;ahibi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2" w:after="0" w:line="240" w:lineRule="auto"/>
        <w:ind w:left="22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88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8"/>
        </w:rPr>
        <w:t>:E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Hayretti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DOGRUL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11" w:right="2346" w:firstLine="2021"/>
        <w:jc w:val="left"/>
        <w:tabs>
          <w:tab w:pos="2120" w:val="left"/>
          <w:tab w:pos="476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99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9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8"/>
          <w:w w:val="1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16.54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  <w:position w:val="1"/>
        </w:rPr>
        <w:t>16.55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7"/>
          <w:position w:val="0"/>
        </w:rPr>
        <w:t>499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129" w:right="-20"/>
        <w:jc w:val="left"/>
        <w:tabs>
          <w:tab w:pos="4680" w:val="left"/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61" w:lineRule="auto"/>
        <w:ind w:left="4681" w:right="3458" w:firstLine="19"/>
        <w:jc w:val="left"/>
        <w:tabs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9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pmniyet-Jandarma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</w:rPr>
        <w:t>ş_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155" w:right="-20"/>
        <w:jc w:val="left"/>
        <w:tabs>
          <w:tab w:pos="468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8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1"/>
          <w:position w:val="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5" w:lineRule="auto"/>
        <w:ind w:left="2150" w:right="2542" w:firstLine="-2040"/>
        <w:jc w:val="left"/>
        <w:tabs>
          <w:tab w:pos="468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pı.kı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1" w:lineRule="auto"/>
        <w:ind w:left="134" w:right="2541" w:firstLine="-24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lotayı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7B7C7B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B7C7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647" w:right="392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34" w:right="-20"/>
        <w:jc w:val="left"/>
        <w:tabs>
          <w:tab w:pos="4680" w:val="left"/>
          <w:tab w:pos="6600" w:val="left"/>
          <w:tab w:pos="8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4"/>
          <w:position w:val="0"/>
        </w:rPr>
        <w:t>!Su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  <w:position w:val="1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4" w:lineRule="exact"/>
        <w:ind w:left="2231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2"/>
        </w:rPr>
        <w:t>0,5m3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260"/>
        </w:sectPr>
      </w:pPr>
      <w:rPr/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yandı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yok.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sasalı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pikni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260"/>
          <w:cols w:num="2" w:equalWidth="0">
            <w:col w:w="1840" w:space="325"/>
            <w:col w:w="9275"/>
          </w:cols>
        </w:sectPr>
      </w:pPr>
      <w:rPr/>
    </w:p>
    <w:p>
      <w:pPr>
        <w:spacing w:before="18" w:after="0" w:line="245" w:lineRule="auto"/>
        <w:ind w:left="2150" w:right="83" w:firstLine="-2021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kibrit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çakmakla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ptları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tutuşturolması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64" w:lineRule="auto"/>
        <w:ind w:left="621" w:right="4009" w:firstLine="-491"/>
        <w:jc w:val="left"/>
        <w:tabs>
          <w:tab w:pos="214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§igorta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</w:rPr>
        <w:t>l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0"/>
        </w:rPr>
        <w:t>ı</w:t>
      </w:r>
      <w:r>
        <w:rPr>
          <w:rFonts w:ascii="Arial" w:hAnsi="Arial" w:cs="Arial" w:eastAsia="Arial"/>
          <w:sz w:val="20"/>
          <w:szCs w:val="20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</w:rPr>
        <w:t>!Şirketi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Jereç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2" w:lineRule="exact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48"/>
        </w:rPr>
        <w:t>fugı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4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[_eslim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48" w:right="-20"/>
        <w:jc w:val="left"/>
        <w:tabs>
          <w:tab w:pos="2160" w:val="left"/>
          <w:tab w:pos="6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3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kibiıı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DönUşi.l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4"/>
          <w:spacing w:val="22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20.05.2017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17.34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33" w:right="-20"/>
        <w:jc w:val="left"/>
        <w:tabs>
          <w:tab w:pos="1040" w:val="left"/>
          <w:tab w:pos="1540" w:val="left"/>
          <w:tab w:pos="8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Çiğli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260"/>
        </w:sectPr>
      </w:pPr>
      <w:rPr/>
    </w:p>
    <w:p>
      <w:pPr>
        <w:spacing w:before="35" w:after="0" w:line="240" w:lineRule="auto"/>
        <w:ind w:left="2316" w:right="-73"/>
        <w:jc w:val="left"/>
        <w:tabs>
          <w:tab w:pos="4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328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3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333333"/>
          <w:w w:val="53"/>
          <w:b/>
          <w:bCs/>
          <w:position w:val="-17"/>
        </w:rPr>
        <w:t>o</w:t>
      </w:r>
      <w:r>
        <w:rPr>
          <w:rFonts w:ascii="Times New Roman" w:hAnsi="Times New Roman" w:cs="Times New Roman" w:eastAsia="Times New Roman"/>
          <w:sz w:val="40"/>
          <w:szCs w:val="40"/>
          <w:color w:val="333333"/>
          <w:spacing w:val="-67"/>
          <w:w w:val="100"/>
          <w:b/>
          <w:bCs/>
          <w:position w:val="-17"/>
        </w:rPr>
        <w:t> </w:t>
      </w:r>
      <w:r>
        <w:rPr>
          <w:rFonts w:ascii="Arial" w:hAnsi="Arial" w:cs="Arial" w:eastAsia="Arial"/>
          <w:sz w:val="43"/>
          <w:szCs w:val="43"/>
          <w:color w:val="4B4B4B"/>
          <w:spacing w:val="-15"/>
          <w:w w:val="105"/>
          <w:b/>
          <w:bCs/>
          <w:i/>
          <w:position w:val="-17"/>
        </w:rPr>
        <w:t>ı</w:t>
      </w:r>
      <w:r>
        <w:rPr>
          <w:rFonts w:ascii="Arial" w:hAnsi="Arial" w:cs="Arial" w:eastAsia="Arial"/>
          <w:sz w:val="43"/>
          <w:szCs w:val="43"/>
          <w:color w:val="AFAFAF"/>
          <w:spacing w:val="0"/>
          <w:w w:val="25"/>
          <w:b/>
          <w:bCs/>
          <w:i/>
          <w:position w:val="-17"/>
        </w:rPr>
        <w:t>.</w:t>
      </w:r>
      <w:r>
        <w:rPr>
          <w:rFonts w:ascii="Arial" w:hAnsi="Arial" w:cs="Arial" w:eastAsia="Arial"/>
          <w:sz w:val="43"/>
          <w:szCs w:val="43"/>
          <w:color w:val="AFAFAF"/>
          <w:spacing w:val="-70"/>
          <w:w w:val="100"/>
          <w:b/>
          <w:bCs/>
          <w:i/>
          <w:position w:val="-17"/>
        </w:rPr>
        <w:t> </w:t>
      </w:r>
      <w:r>
        <w:rPr>
          <w:rFonts w:ascii="Arial" w:hAnsi="Arial" w:cs="Arial" w:eastAsia="Arial"/>
          <w:sz w:val="29"/>
          <w:szCs w:val="29"/>
          <w:color w:val="8A8C8A"/>
          <w:spacing w:val="-37"/>
          <w:w w:val="53"/>
          <w:i/>
          <w:position w:val="-17"/>
        </w:rPr>
        <w:t>.</w:t>
      </w:r>
      <w:r>
        <w:rPr>
          <w:rFonts w:ascii="Arial" w:hAnsi="Arial" w:cs="Arial" w:eastAsia="Arial"/>
          <w:sz w:val="29"/>
          <w:szCs w:val="29"/>
          <w:color w:val="4B4B4B"/>
          <w:spacing w:val="0"/>
          <w:w w:val="49"/>
          <w:i/>
          <w:position w:val="-17"/>
        </w:rPr>
        <w:t>atifM</w:t>
      </w:r>
      <w:r>
        <w:rPr>
          <w:rFonts w:ascii="Arial" w:hAnsi="Arial" w:cs="Arial" w:eastAsia="Arial"/>
          <w:sz w:val="29"/>
          <w:szCs w:val="29"/>
          <w:color w:val="4B4B4B"/>
          <w:spacing w:val="0"/>
          <w:w w:val="50"/>
          <w:i/>
          <w:position w:val="-17"/>
        </w:rPr>
        <w:t>l</w:t>
      </w:r>
      <w:r>
        <w:rPr>
          <w:rFonts w:ascii="Arial" w:hAnsi="Arial" w:cs="Arial" w:eastAsia="Arial"/>
          <w:sz w:val="29"/>
          <w:szCs w:val="29"/>
          <w:color w:val="4B4B4B"/>
          <w:spacing w:val="-42"/>
          <w:w w:val="100"/>
          <w:i/>
          <w:position w:val="-1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0"/>
          <w:w w:val="73"/>
          <w:b/>
          <w:bCs/>
          <w:position w:val="-17"/>
        </w:rPr>
        <w:t>317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260"/>
          <w:cols w:num="2" w:equalWidth="0">
            <w:col w:w="6288" w:space="2440"/>
            <w:col w:w="2712"/>
          </w:cols>
        </w:sectPr>
      </w:pPr>
      <w:rPr/>
    </w:p>
    <w:p>
      <w:pPr>
        <w:spacing w:before="0" w:after="0" w:line="182" w:lineRule="exact"/>
        <w:ind w:right="-20"/>
        <w:jc w:val="right"/>
        <w:tabs>
          <w:tab w:pos="340" w:val="left"/>
        </w:tabs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23"/>
          <w:szCs w:val="23"/>
          <w:color w:val="AFAFAF"/>
          <w:w w:val="53"/>
          <w:position w:val="-4"/>
        </w:rPr>
        <w:t>..</w:t>
      </w:r>
      <w:r>
        <w:rPr>
          <w:rFonts w:ascii="Arial" w:hAnsi="Arial" w:cs="Arial" w:eastAsia="Arial"/>
          <w:sz w:val="23"/>
          <w:szCs w:val="23"/>
          <w:color w:val="AFAFAF"/>
          <w:w w:val="100"/>
          <w:position w:val="-4"/>
        </w:rPr>
        <w:tab/>
      </w:r>
      <w:r>
        <w:rPr>
          <w:rFonts w:ascii="Arial" w:hAnsi="Arial" w:cs="Arial" w:eastAsia="Arial"/>
          <w:sz w:val="23"/>
          <w:szCs w:val="23"/>
          <w:color w:val="AFAFAF"/>
          <w:w w:val="100"/>
          <w:position w:val="-4"/>
        </w:rPr>
      </w:r>
      <w:r>
        <w:rPr>
          <w:rFonts w:ascii="Arial" w:hAnsi="Arial" w:cs="Arial" w:eastAsia="Arial"/>
          <w:sz w:val="17"/>
          <w:szCs w:val="17"/>
          <w:color w:val="7B7C7B"/>
          <w:spacing w:val="0"/>
          <w:w w:val="50"/>
          <w:position w:val="-4"/>
        </w:rPr>
        <w:t>......</w:t>
      </w:r>
      <w:r>
        <w:rPr>
          <w:rFonts w:ascii="Arial" w:hAnsi="Arial" w:cs="Arial" w:eastAsia="Arial"/>
          <w:sz w:val="17"/>
          <w:szCs w:val="17"/>
          <w:color w:val="7B7C7B"/>
          <w:spacing w:val="0"/>
          <w:w w:val="50"/>
          <w:position w:val="-4"/>
        </w:rPr>
        <w:t>      </w:t>
      </w:r>
      <w:r>
        <w:rPr>
          <w:rFonts w:ascii="Arial" w:hAnsi="Arial" w:cs="Arial" w:eastAsia="Arial"/>
          <w:sz w:val="17"/>
          <w:szCs w:val="17"/>
          <w:color w:val="7B7C7B"/>
          <w:spacing w:val="7"/>
          <w:w w:val="50"/>
          <w:position w:val="-4"/>
        </w:rPr>
        <w:t> </w:t>
      </w:r>
      <w:r>
        <w:rPr>
          <w:rFonts w:ascii="Arial" w:hAnsi="Arial" w:cs="Arial" w:eastAsia="Arial"/>
          <w:sz w:val="9"/>
          <w:szCs w:val="9"/>
          <w:color w:val="AFAFAF"/>
          <w:spacing w:val="0"/>
          <w:w w:val="117"/>
          <w:position w:val="-4"/>
        </w:rPr>
        <w:t>'•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748" w:right="-20"/>
        <w:jc w:val="left"/>
        <w:tabs>
          <w:tab w:pos="866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Arial" w:hAnsi="Arial" w:cs="Arial" w:eastAsia="Arial"/>
          <w:sz w:val="23"/>
          <w:szCs w:val="23"/>
          <w:color w:val="333333"/>
          <w:spacing w:val="0"/>
          <w:w w:val="303"/>
          <w:position w:val="1"/>
        </w:rPr>
        <w:t>i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100"/>
          <w:position w:val="1"/>
        </w:rPr>
      </w:r>
      <w:r>
        <w:rPr>
          <w:rFonts w:ascii="Arial" w:hAnsi="Arial" w:cs="Arial" w:eastAsia="Arial"/>
          <w:sz w:val="15"/>
          <w:szCs w:val="15"/>
          <w:color w:val="8A8C8A"/>
          <w:spacing w:val="-2"/>
          <w:w w:val="100"/>
          <w:position w:val="5"/>
        </w:rPr>
        <w:t>•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5"/>
        </w:rPr>
        <w:t>•</w:t>
      </w:r>
      <w:r>
        <w:rPr>
          <w:rFonts w:ascii="Arial" w:hAnsi="Arial" w:cs="Arial" w:eastAsia="Arial"/>
          <w:sz w:val="15"/>
          <w:szCs w:val="15"/>
          <w:color w:val="333333"/>
          <w:spacing w:val="-14"/>
          <w:w w:val="100"/>
          <w:position w:val="5"/>
        </w:rPr>
        <w:t> </w:t>
      </w:r>
      <w:r>
        <w:rPr>
          <w:rFonts w:ascii="Arial" w:hAnsi="Arial" w:cs="Arial" w:eastAsia="Arial"/>
          <w:sz w:val="15"/>
          <w:szCs w:val="15"/>
          <w:color w:val="AFAFAF"/>
          <w:spacing w:val="0"/>
          <w:w w:val="149"/>
          <w:position w:val="5"/>
        </w:rPr>
        <w:t>..</w:t>
      </w:r>
      <w:r>
        <w:rPr>
          <w:rFonts w:ascii="Arial" w:hAnsi="Arial" w:cs="Arial" w:eastAsia="Arial"/>
          <w:sz w:val="15"/>
          <w:szCs w:val="15"/>
          <w:color w:val="AFAFAF"/>
          <w:spacing w:val="0"/>
          <w:w w:val="149"/>
          <w:position w:val="5"/>
        </w:rPr>
        <w:t> </w:t>
      </w:r>
      <w:r>
        <w:rPr>
          <w:rFonts w:ascii="Arial" w:hAnsi="Arial" w:cs="Arial" w:eastAsia="Arial"/>
          <w:sz w:val="15"/>
          <w:szCs w:val="15"/>
          <w:color w:val="AFAFAF"/>
          <w:spacing w:val="45"/>
          <w:w w:val="149"/>
          <w:position w:val="5"/>
        </w:rPr>
        <w:t> </w:t>
      </w:r>
      <w:r>
        <w:rPr>
          <w:rFonts w:ascii="Arial" w:hAnsi="Arial" w:cs="Arial" w:eastAsia="Arial"/>
          <w:sz w:val="15"/>
          <w:szCs w:val="15"/>
          <w:color w:val="AFAFAF"/>
          <w:spacing w:val="0"/>
          <w:w w:val="100"/>
          <w:i/>
          <w:position w:val="5"/>
        </w:rPr>
        <w:t>'if</w:t>
      </w:r>
      <w:r>
        <w:rPr>
          <w:rFonts w:ascii="Arial" w:hAnsi="Arial" w:cs="Arial" w:eastAsia="Arial"/>
          <w:sz w:val="15"/>
          <w:szCs w:val="15"/>
          <w:color w:val="AFAFAF"/>
          <w:spacing w:val="0"/>
          <w:w w:val="100"/>
          <w:i/>
          <w:position w:val="5"/>
        </w:rPr>
        <w:t> </w:t>
      </w:r>
      <w:r>
        <w:rPr>
          <w:rFonts w:ascii="Arial" w:hAnsi="Arial" w:cs="Arial" w:eastAsia="Arial"/>
          <w:sz w:val="15"/>
          <w:szCs w:val="15"/>
          <w:color w:val="AFAFAF"/>
          <w:spacing w:val="20"/>
          <w:w w:val="100"/>
          <w:i/>
          <w:position w:val="5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B7C7B"/>
          <w:spacing w:val="0"/>
          <w:w w:val="77"/>
          <w:i/>
          <w:position w:val="5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9E9E9E"/>
          <w:spacing w:val="0"/>
          <w:w w:val="101"/>
        </w:rPr>
        <w:t>....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260"/>
          <w:cols w:num="2" w:equalWidth="0">
            <w:col w:w="9537" w:space="159"/>
            <w:col w:w="1744"/>
          </w:cols>
        </w:sectPr>
      </w:pPr>
      <w:rPr/>
    </w:p>
    <w:p>
      <w:pPr>
        <w:spacing w:before="0" w:after="0" w:line="37" w:lineRule="exact"/>
        <w:ind w:right="-20"/>
        <w:jc w:val="right"/>
        <w:tabs>
          <w:tab w:pos="360" w:val="left"/>
        </w:tabs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8A8C8A"/>
          <w:w w:val="178"/>
          <w:position w:val="-66"/>
        </w:rPr>
        <w:t>..</w:t>
      </w:r>
      <w:r>
        <w:rPr>
          <w:rFonts w:ascii="Arial" w:hAnsi="Arial" w:cs="Arial" w:eastAsia="Arial"/>
          <w:sz w:val="7"/>
          <w:szCs w:val="7"/>
          <w:color w:val="8A8C8A"/>
          <w:w w:val="100"/>
          <w:position w:val="-66"/>
        </w:rPr>
        <w:tab/>
      </w:r>
      <w:r>
        <w:rPr>
          <w:rFonts w:ascii="Arial" w:hAnsi="Arial" w:cs="Arial" w:eastAsia="Arial"/>
          <w:sz w:val="7"/>
          <w:szCs w:val="7"/>
          <w:color w:val="8A8C8A"/>
          <w:w w:val="100"/>
          <w:position w:val="-66"/>
        </w:rPr>
      </w:r>
      <w:r>
        <w:rPr>
          <w:rFonts w:ascii="Times New Roman" w:hAnsi="Times New Roman" w:cs="Times New Roman" w:eastAsia="Times New Roman"/>
          <w:sz w:val="78"/>
          <w:szCs w:val="78"/>
          <w:color w:val="7B7C7B"/>
          <w:spacing w:val="-42"/>
          <w:w w:val="91"/>
          <w:position w:val="-62"/>
        </w:rPr>
        <w:t>i</w:t>
      </w:r>
      <w:r>
        <w:rPr>
          <w:rFonts w:ascii="Times New Roman" w:hAnsi="Times New Roman" w:cs="Times New Roman" w:eastAsia="Times New Roman"/>
          <w:sz w:val="78"/>
          <w:szCs w:val="78"/>
          <w:color w:val="626264"/>
          <w:spacing w:val="-108"/>
          <w:w w:val="42"/>
          <w:position w:val="-62"/>
        </w:rPr>
        <w:t>r</w:t>
      </w:r>
      <w:r>
        <w:rPr>
          <w:rFonts w:ascii="Arial" w:hAnsi="Arial" w:cs="Arial" w:eastAsia="Arial"/>
          <w:sz w:val="7"/>
          <w:szCs w:val="7"/>
          <w:color w:val="9E9E9E"/>
          <w:spacing w:val="0"/>
          <w:w w:val="97"/>
          <w:b/>
          <w:bCs/>
          <w:position w:val="-66"/>
        </w:rPr>
        <w:t>r;</w:t>
      </w:r>
      <w:r>
        <w:rPr>
          <w:rFonts w:ascii="Arial" w:hAnsi="Arial" w:cs="Arial" w:eastAsia="Arial"/>
          <w:sz w:val="7"/>
          <w:szCs w:val="7"/>
          <w:color w:val="9E9E9E"/>
          <w:spacing w:val="-12"/>
          <w:w w:val="100"/>
          <w:b/>
          <w:bCs/>
          <w:position w:val="-66"/>
        </w:rPr>
        <w:t> </w:t>
      </w:r>
      <w:r>
        <w:rPr>
          <w:rFonts w:ascii="Times New Roman" w:hAnsi="Times New Roman" w:cs="Times New Roman" w:eastAsia="Times New Roman"/>
          <w:sz w:val="78"/>
          <w:szCs w:val="78"/>
          <w:color w:val="626264"/>
          <w:spacing w:val="0"/>
          <w:w w:val="41"/>
          <w:position w:val="-62"/>
        </w:rPr>
        <w:t>t</w:t>
      </w:r>
      <w:r>
        <w:rPr>
          <w:rFonts w:ascii="Times New Roman" w:hAnsi="Times New Roman" w:cs="Times New Roman" w:eastAsia="Times New Roman"/>
          <w:sz w:val="78"/>
          <w:szCs w:val="78"/>
          <w:color w:val="626264"/>
          <w:spacing w:val="-75"/>
          <w:w w:val="41"/>
          <w:position w:val="-62"/>
        </w:rPr>
        <w:t>t</w:t>
      </w:r>
      <w:r>
        <w:rPr>
          <w:rFonts w:ascii="Arial" w:hAnsi="Arial" w:cs="Arial" w:eastAsia="Arial"/>
          <w:sz w:val="7"/>
          <w:szCs w:val="7"/>
          <w:color w:val="AFAFAF"/>
          <w:spacing w:val="0"/>
          <w:w w:val="109"/>
          <w:position w:val="-66"/>
        </w:rPr>
        <w:t>•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37" w:lineRule="exact"/>
        <w:ind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8"/>
          <w:szCs w:val="78"/>
          <w:color w:val="AFAFAF"/>
          <w:spacing w:val="0"/>
          <w:w w:val="49"/>
          <w:position w:val="-62"/>
        </w:rPr>
        <w:t>'</w:t>
      </w:r>
      <w:r>
        <w:rPr>
          <w:rFonts w:ascii="Times New Roman" w:hAnsi="Times New Roman" w:cs="Times New Roman" w:eastAsia="Times New Roman"/>
          <w:sz w:val="78"/>
          <w:szCs w:val="78"/>
          <w:color w:val="AFAFAF"/>
          <w:spacing w:val="0"/>
          <w:w w:val="49"/>
          <w:position w:val="-62"/>
        </w:rPr>
        <w:t> </w:t>
      </w:r>
      <w:r>
        <w:rPr>
          <w:rFonts w:ascii="Times New Roman" w:hAnsi="Times New Roman" w:cs="Times New Roman" w:eastAsia="Times New Roman"/>
          <w:sz w:val="78"/>
          <w:szCs w:val="78"/>
          <w:color w:val="AFAFAF"/>
          <w:spacing w:val="10"/>
          <w:w w:val="49"/>
          <w:position w:val="-62"/>
        </w:rPr>
        <w:t> </w:t>
      </w:r>
      <w:r>
        <w:rPr>
          <w:rFonts w:ascii="Arial" w:hAnsi="Arial" w:cs="Arial" w:eastAsia="Arial"/>
          <w:sz w:val="7"/>
          <w:szCs w:val="7"/>
          <w:color w:val="8A8C8A"/>
          <w:spacing w:val="0"/>
          <w:w w:val="143"/>
          <w:position w:val="-66"/>
        </w:rPr>
        <w:t>.,</w:t>
      </w:r>
      <w:r>
        <w:rPr>
          <w:rFonts w:ascii="Arial" w:hAnsi="Arial" w:cs="Arial" w:eastAsia="Arial"/>
          <w:sz w:val="7"/>
          <w:szCs w:val="7"/>
          <w:color w:val="8A8C8A"/>
          <w:spacing w:val="0"/>
          <w:w w:val="143"/>
          <w:position w:val="-66"/>
        </w:rPr>
        <w:t>  </w:t>
      </w:r>
      <w:r>
        <w:rPr>
          <w:rFonts w:ascii="Arial" w:hAnsi="Arial" w:cs="Arial" w:eastAsia="Arial"/>
          <w:sz w:val="7"/>
          <w:szCs w:val="7"/>
          <w:color w:val="8A8C8A"/>
          <w:spacing w:val="8"/>
          <w:w w:val="143"/>
          <w:position w:val="-66"/>
        </w:rPr>
        <w:t> </w:t>
      </w:r>
      <w:r>
        <w:rPr>
          <w:rFonts w:ascii="Arial" w:hAnsi="Arial" w:cs="Arial" w:eastAsia="Arial"/>
          <w:sz w:val="7"/>
          <w:szCs w:val="7"/>
          <w:color w:val="AFAFAF"/>
          <w:spacing w:val="-29"/>
          <w:w w:val="242"/>
          <w:position w:val="-66"/>
        </w:rPr>
        <w:t>·</w:t>
      </w:r>
      <w:r>
        <w:rPr>
          <w:rFonts w:ascii="Arial" w:hAnsi="Arial" w:cs="Arial" w:eastAsia="Arial"/>
          <w:sz w:val="7"/>
          <w:szCs w:val="7"/>
          <w:color w:val="AFAFAF"/>
          <w:spacing w:val="0"/>
          <w:w w:val="240"/>
          <w:position w:val="-66"/>
        </w:rPr>
        <w:t>'</w:t>
      </w:r>
      <w:r>
        <w:rPr>
          <w:rFonts w:ascii="Arial" w:hAnsi="Arial" w:cs="Arial" w:eastAsia="Arial"/>
          <w:sz w:val="7"/>
          <w:szCs w:val="7"/>
          <w:color w:val="AFAFAF"/>
          <w:spacing w:val="0"/>
          <w:w w:val="100"/>
          <w:position w:val="-66"/>
        </w:rPr>
        <w:t>     </w:t>
      </w:r>
      <w:r>
        <w:rPr>
          <w:rFonts w:ascii="Times New Roman" w:hAnsi="Times New Roman" w:cs="Times New Roman" w:eastAsia="Times New Roman"/>
          <w:sz w:val="8"/>
          <w:szCs w:val="8"/>
          <w:color w:val="8A8C8A"/>
          <w:spacing w:val="0"/>
          <w:w w:val="141"/>
          <w:b/>
          <w:bCs/>
          <w:position w:val="-66"/>
        </w:rPr>
        <w:t>'!</w:t>
      </w:r>
      <w:r>
        <w:rPr>
          <w:rFonts w:ascii="Times New Roman" w:hAnsi="Times New Roman" w:cs="Times New Roman" w:eastAsia="Times New Roman"/>
          <w:sz w:val="8"/>
          <w:szCs w:val="8"/>
          <w:color w:val="8A8C8A"/>
          <w:spacing w:val="0"/>
          <w:w w:val="142"/>
          <w:b/>
          <w:bCs/>
          <w:position w:val="-66"/>
        </w:rPr>
        <w:t>]J.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260"/>
          <w:cols w:num="2" w:equalWidth="0">
            <w:col w:w="9034" w:space="232"/>
            <w:col w:w="2174"/>
          </w:cols>
        </w:sectPr>
      </w:pPr>
      <w:rPr/>
    </w:p>
    <w:p>
      <w:pPr>
        <w:spacing w:before="0" w:after="0" w:line="194" w:lineRule="exact"/>
        <w:ind w:left="18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90"/>
        <w:jc w:val="left"/>
        <w:rPr>
          <w:rFonts w:ascii="Arial" w:hAnsi="Arial" w:cs="Arial" w:eastAsia="Arial"/>
          <w:sz w:val="33"/>
          <w:szCs w:val="3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8A8C8A"/>
          <w:w w:val="30"/>
          <w:position w:val="4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8A8C8A"/>
          <w:spacing w:val="-45"/>
          <w:w w:val="100"/>
          <w:position w:val="4"/>
        </w:rPr>
        <w:t> </w:t>
      </w:r>
      <w:r>
        <w:rPr>
          <w:rFonts w:ascii="Arial" w:hAnsi="Arial" w:cs="Arial" w:eastAsia="Arial"/>
          <w:sz w:val="33"/>
          <w:szCs w:val="33"/>
          <w:color w:val="9E9E9E"/>
          <w:spacing w:val="0"/>
          <w:w w:val="160"/>
          <w:i/>
          <w:position w:val="0"/>
        </w:rPr>
        <w:t>/</w:t>
      </w:r>
      <w:r>
        <w:rPr>
          <w:rFonts w:ascii="Arial" w:hAnsi="Arial" w:cs="Arial" w:eastAsia="Arial"/>
          <w:sz w:val="33"/>
          <w:szCs w:val="33"/>
          <w:color w:val="9E9E9E"/>
          <w:spacing w:val="-77"/>
          <w:w w:val="160"/>
          <w:i/>
          <w:position w:val="0"/>
        </w:rPr>
        <w:t> </w:t>
      </w:r>
      <w:r>
        <w:rPr>
          <w:rFonts w:ascii="Arial" w:hAnsi="Arial" w:cs="Arial" w:eastAsia="Arial"/>
          <w:sz w:val="33"/>
          <w:szCs w:val="33"/>
          <w:color w:val="333333"/>
          <w:spacing w:val="0"/>
          <w:w w:val="78"/>
          <w:i/>
          <w:position w:val="0"/>
        </w:rPr>
        <w:t>ıı</w:t>
      </w:r>
      <w:r>
        <w:rPr>
          <w:rFonts w:ascii="Arial" w:hAnsi="Arial" w:cs="Arial" w:eastAsia="Arial"/>
          <w:sz w:val="33"/>
          <w:szCs w:val="33"/>
          <w:color w:val="333333"/>
          <w:spacing w:val="0"/>
          <w:w w:val="79"/>
          <w:i/>
          <w:position w:val="0"/>
        </w:rPr>
        <w:t>i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right="-20"/>
        <w:jc w:val="left"/>
        <w:tabs>
          <w:tab w:pos="104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8A8C8A"/>
          <w:w w:val="58"/>
        </w:rPr>
        <w:t>_..</w:t>
      </w:r>
      <w:r>
        <w:rPr>
          <w:rFonts w:ascii="Times New Roman" w:hAnsi="Times New Roman" w:cs="Times New Roman" w:eastAsia="Times New Roman"/>
          <w:sz w:val="20"/>
          <w:szCs w:val="20"/>
          <w:color w:val="8A8C8A"/>
          <w:spacing w:val="-19"/>
          <w:w w:val="5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FAFAF"/>
          <w:spacing w:val="0"/>
          <w:w w:val="49"/>
        </w:rPr>
        <w:t>....</w:t>
      </w:r>
      <w:r>
        <w:rPr>
          <w:rFonts w:ascii="Times New Roman" w:hAnsi="Times New Roman" w:cs="Times New Roman" w:eastAsia="Times New Roman"/>
          <w:sz w:val="20"/>
          <w:szCs w:val="20"/>
          <w:color w:val="AFAFAF"/>
          <w:spacing w:val="-32"/>
          <w:w w:val="49"/>
        </w:rPr>
        <w:t>.</w:t>
      </w:r>
      <w:r>
        <w:rPr>
          <w:rFonts w:ascii="Arial" w:hAnsi="Arial" w:cs="Arial" w:eastAsia="Arial"/>
          <w:sz w:val="33"/>
          <w:szCs w:val="33"/>
          <w:color w:val="626264"/>
          <w:spacing w:val="0"/>
          <w:w w:val="546"/>
          <w:i/>
          <w:position w:val="-4"/>
        </w:rPr>
        <w:t>j</w:t>
      </w:r>
      <w:r>
        <w:rPr>
          <w:rFonts w:ascii="Arial" w:hAnsi="Arial" w:cs="Arial" w:eastAsia="Arial"/>
          <w:sz w:val="33"/>
          <w:szCs w:val="33"/>
          <w:color w:val="626264"/>
          <w:spacing w:val="36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626264"/>
          <w:spacing w:val="0"/>
          <w:w w:val="243"/>
          <w:position w:val="0"/>
        </w:rPr>
        <w:t>/</w:t>
      </w:r>
      <w:r>
        <w:rPr>
          <w:rFonts w:ascii="Times New Roman" w:hAnsi="Times New Roman" w:cs="Times New Roman" w:eastAsia="Times New Roman"/>
          <w:sz w:val="9"/>
          <w:szCs w:val="9"/>
          <w:color w:val="62626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626264"/>
          <w:spacing w:val="0"/>
          <w:w w:val="100"/>
          <w:position w:val="0"/>
        </w:rPr>
      </w:r>
      <w:r>
        <w:rPr>
          <w:rFonts w:ascii="Arial" w:hAnsi="Arial" w:cs="Arial" w:eastAsia="Arial"/>
          <w:sz w:val="24"/>
          <w:szCs w:val="24"/>
          <w:color w:val="9E9E9E"/>
          <w:spacing w:val="0"/>
          <w:w w:val="52"/>
          <w:position w:val="0"/>
        </w:rPr>
        <w:t>"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260"/>
          <w:cols w:num="3" w:equalWidth="0">
            <w:col w:w="779" w:space="7515"/>
            <w:col w:w="462" w:space="260"/>
            <w:col w:w="2424"/>
          </w:cols>
        </w:sectPr>
      </w:pPr>
      <w:rPr/>
    </w:p>
    <w:p>
      <w:pPr>
        <w:spacing w:before="0" w:after="0" w:line="385" w:lineRule="exact"/>
        <w:ind w:left="4851" w:right="-20"/>
        <w:jc w:val="left"/>
        <w:tabs>
          <w:tab w:pos="822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2.613251pt;margin-top:-1.70773pt;width:.589743pt;height:15pt;mso-position-horizontal-relative:page;mso-position-vertical-relative:paragraph;z-index:-17219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Arial" w:hAnsi="Arial" w:cs="Arial" w:eastAsia="Arial"/>
                      <w:sz w:val="30"/>
                      <w:szCs w:val="30"/>
                    </w:rPr>
                  </w:pPr>
                  <w:rPr/>
                  <w:r>
                    <w:rPr>
                      <w:rFonts w:ascii="Arial" w:hAnsi="Arial" w:cs="Arial" w:eastAsia="Arial"/>
                      <w:sz w:val="30"/>
                      <w:szCs w:val="30"/>
                      <w:color w:val="7B7C7B"/>
                      <w:spacing w:val="-51"/>
                      <w:w w:val="77"/>
                      <w:i/>
                    </w:rPr>
                    <w:t>j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0.342499pt;margin-top:-.818441pt;width:19.813501pt;height:14pt;mso-position-horizontal-relative:page;mso-position-vertical-relative:paragraph;z-index:-17218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626264"/>
                      <w:w w:val="75"/>
                      <w:i/>
                    </w:rPr>
                    <w:t>§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626264"/>
                      <w:spacing w:val="-33"/>
                      <w:w w:val="74"/>
                      <w:i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626264"/>
                      <w:spacing w:val="-33"/>
                      <w:w w:val="75"/>
                      <w:i/>
                    </w:rPr>
                    <w:t>ü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626264"/>
                      <w:spacing w:val="0"/>
                      <w:w w:val="74"/>
                      <w:i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08"/>
          <w:szCs w:val="108"/>
          <w:color w:val="4F5277"/>
          <w:spacing w:val="0"/>
          <w:w w:val="243"/>
          <w:i/>
          <w:position w:val="-70"/>
        </w:rPr>
        <w:t>k</w:t>
      </w:r>
      <w:r>
        <w:rPr>
          <w:rFonts w:ascii="Arial" w:hAnsi="Arial" w:cs="Arial" w:eastAsia="Arial"/>
          <w:sz w:val="108"/>
          <w:szCs w:val="108"/>
          <w:color w:val="4F5277"/>
          <w:spacing w:val="0"/>
          <w:w w:val="100"/>
          <w:i/>
          <w:position w:val="-70"/>
        </w:rPr>
        <w:tab/>
      </w:r>
      <w:r>
        <w:rPr>
          <w:rFonts w:ascii="Arial" w:hAnsi="Arial" w:cs="Arial" w:eastAsia="Arial"/>
          <w:sz w:val="108"/>
          <w:szCs w:val="108"/>
          <w:color w:val="4F5277"/>
          <w:spacing w:val="0"/>
          <w:w w:val="100"/>
          <w:i/>
          <w:position w:val="-70"/>
        </w:rPr>
      </w:r>
      <w:r>
        <w:rPr>
          <w:rFonts w:ascii="Arial" w:hAnsi="Arial" w:cs="Arial" w:eastAsia="Arial"/>
          <w:sz w:val="22"/>
          <w:szCs w:val="22"/>
          <w:color w:val="7B7C7B"/>
          <w:spacing w:val="0"/>
          <w:w w:val="100"/>
          <w:position w:val="-11"/>
        </w:rPr>
        <w:t>{</w:t>
      </w:r>
      <w:r>
        <w:rPr>
          <w:rFonts w:ascii="Arial" w:hAnsi="Arial" w:cs="Arial" w:eastAsia="Arial"/>
          <w:sz w:val="22"/>
          <w:szCs w:val="22"/>
          <w:color w:val="7B7C7B"/>
          <w:spacing w:val="26"/>
          <w:w w:val="100"/>
          <w:position w:val="-11"/>
        </w:rPr>
        <w:t> </w: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54"/>
          <w:position w:val="-11"/>
        </w:rPr>
        <w:t>""</w: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54"/>
          <w:position w:val="-11"/>
        </w:rPr>
        <w:t> </w:t>
      </w:r>
      <w:r>
        <w:rPr>
          <w:rFonts w:ascii="Arial" w:hAnsi="Arial" w:cs="Arial" w:eastAsia="Arial"/>
          <w:sz w:val="22"/>
          <w:szCs w:val="22"/>
          <w:color w:val="333333"/>
          <w:spacing w:val="29"/>
          <w:w w:val="54"/>
          <w:position w:val="-11"/>
        </w:rPr>
        <w:t> </w:t>
      </w:r>
      <w:r>
        <w:rPr>
          <w:rFonts w:ascii="Arial" w:hAnsi="Arial" w:cs="Arial" w:eastAsia="Arial"/>
          <w:sz w:val="22"/>
          <w:szCs w:val="22"/>
          <w:color w:val="333333"/>
          <w:spacing w:val="-18"/>
          <w:w w:val="146"/>
          <w:position w:val="-11"/>
        </w:rPr>
        <w:t>l</w:t>
      </w:r>
      <w:r>
        <w:rPr>
          <w:rFonts w:ascii="Arial" w:hAnsi="Arial" w:cs="Arial" w:eastAsia="Arial"/>
          <w:sz w:val="22"/>
          <w:szCs w:val="22"/>
          <w:color w:val="626264"/>
          <w:spacing w:val="0"/>
          <w:w w:val="75"/>
          <w:position w:val="-11"/>
        </w:rPr>
        <w:t>i</w:t>
      </w:r>
      <w:r>
        <w:rPr>
          <w:rFonts w:ascii="Arial" w:hAnsi="Arial" w:cs="Arial" w:eastAsia="Arial"/>
          <w:sz w:val="22"/>
          <w:szCs w:val="22"/>
          <w:color w:val="626264"/>
          <w:spacing w:val="-7"/>
          <w:w w:val="74"/>
          <w:position w:val="-11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626264"/>
          <w:spacing w:val="-40"/>
          <w:w w:val="56"/>
          <w:position w:val="-11"/>
        </w:rPr>
        <w:t>;</w:t>
      </w:r>
      <w:r>
        <w:rPr>
          <w:rFonts w:ascii="Arial" w:hAnsi="Arial" w:cs="Arial" w:eastAsia="Arial"/>
          <w:sz w:val="22"/>
          <w:szCs w:val="22"/>
          <w:color w:val="AFAFAF"/>
          <w:spacing w:val="-34"/>
          <w:w w:val="106"/>
          <w:position w:val="-1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626264"/>
          <w:spacing w:val="0"/>
          <w:w w:val="56"/>
          <w:position w:val="-11"/>
        </w:rPr>
        <w:t>Ya:n-</w:t>
      </w:r>
      <w:r>
        <w:rPr>
          <w:rFonts w:ascii="Times New Roman" w:hAnsi="Times New Roman" w:cs="Times New Roman" w:eastAsia="Times New Roman"/>
          <w:sz w:val="23"/>
          <w:szCs w:val="23"/>
          <w:color w:val="626264"/>
          <w:spacing w:val="10"/>
          <w:w w:val="57"/>
          <w:position w:val="-11"/>
        </w:rPr>
        <w:t>9</w:t>
      </w:r>
      <w:r>
        <w:rPr>
          <w:rFonts w:ascii="Times New Roman" w:hAnsi="Times New Roman" w:cs="Times New Roman" w:eastAsia="Times New Roman"/>
          <w:sz w:val="23"/>
          <w:szCs w:val="23"/>
          <w:color w:val="4B4B4B"/>
          <w:spacing w:val="0"/>
          <w:w w:val="54"/>
          <w:position w:val="-11"/>
        </w:rPr>
        <w:t>ı</w:t>
      </w:r>
      <w:r>
        <w:rPr>
          <w:rFonts w:ascii="Times New Roman" w:hAnsi="Times New Roman" w:cs="Times New Roman" w:eastAsia="Times New Roman"/>
          <w:sz w:val="23"/>
          <w:szCs w:val="23"/>
          <w:color w:val="4B4B4B"/>
          <w:spacing w:val="-4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26264"/>
          <w:spacing w:val="0"/>
          <w:w w:val="63"/>
          <w:position w:val="-11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626264"/>
          <w:spacing w:val="-32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E9E9E"/>
          <w:spacing w:val="0"/>
          <w:w w:val="100"/>
          <w:position w:val="-1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9E9E9E"/>
          <w:spacing w:val="7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B7C7B"/>
          <w:spacing w:val="0"/>
          <w:w w:val="48"/>
          <w:position w:val="-11"/>
        </w:rPr>
        <w:t>_</w:t>
      </w:r>
      <w:r>
        <w:rPr>
          <w:rFonts w:ascii="Times New Roman" w:hAnsi="Times New Roman" w:cs="Times New Roman" w:eastAsia="Times New Roman"/>
          <w:sz w:val="23"/>
          <w:szCs w:val="23"/>
          <w:color w:val="7B7C7B"/>
          <w:spacing w:val="0"/>
          <w:w w:val="48"/>
          <w:position w:val="-11"/>
        </w:rPr>
        <w:t>  </w:t>
      </w:r>
      <w:r>
        <w:rPr>
          <w:rFonts w:ascii="Times New Roman" w:hAnsi="Times New Roman" w:cs="Times New Roman" w:eastAsia="Times New Roman"/>
          <w:sz w:val="23"/>
          <w:szCs w:val="23"/>
          <w:color w:val="7B7C7B"/>
          <w:spacing w:val="23"/>
          <w:w w:val="48"/>
          <w:position w:val="-1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A8C8A"/>
          <w:spacing w:val="0"/>
          <w:w w:val="48"/>
          <w:position w:val="-11"/>
        </w:rPr>
        <w:t>_</w:t>
      </w:r>
      <w:r>
        <w:rPr>
          <w:rFonts w:ascii="Times New Roman" w:hAnsi="Times New Roman" w:cs="Times New Roman" w:eastAsia="Times New Roman"/>
          <w:sz w:val="23"/>
          <w:szCs w:val="23"/>
          <w:color w:val="8A8C8A"/>
          <w:spacing w:val="0"/>
          <w:w w:val="48"/>
          <w:position w:val="-11"/>
        </w:rPr>
        <w:t>    </w:t>
      </w:r>
      <w:r>
        <w:rPr>
          <w:rFonts w:ascii="Times New Roman" w:hAnsi="Times New Roman" w:cs="Times New Roman" w:eastAsia="Times New Roman"/>
          <w:sz w:val="23"/>
          <w:szCs w:val="23"/>
          <w:color w:val="8A8C8A"/>
          <w:spacing w:val="22"/>
          <w:w w:val="48"/>
          <w:position w:val="-1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26264"/>
          <w:spacing w:val="0"/>
          <w:w w:val="145"/>
          <w:position w:val="-11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5597" w:right="-20"/>
        <w:jc w:val="left"/>
        <w:tabs>
          <w:tab w:pos="8280" w:val="left"/>
          <w:tab w:pos="916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9"/>
          <w:szCs w:val="9"/>
          <w:color w:val="333333"/>
          <w:spacing w:val="0"/>
          <w:w w:val="156"/>
          <w:position w:val="-3"/>
        </w:rPr>
        <w:t>'</w:t>
      </w:r>
      <w:r>
        <w:rPr>
          <w:rFonts w:ascii="Arial" w:hAnsi="Arial" w:cs="Arial" w:eastAsia="Arial"/>
          <w:sz w:val="9"/>
          <w:szCs w:val="9"/>
          <w:color w:val="333333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9"/>
          <w:szCs w:val="9"/>
          <w:color w:val="333333"/>
          <w:spacing w:val="0"/>
          <w:w w:val="100"/>
          <w:position w:val="-3"/>
        </w:rPr>
      </w:r>
      <w:r>
        <w:rPr>
          <w:rFonts w:ascii="Arial" w:hAnsi="Arial" w:cs="Arial" w:eastAsia="Arial"/>
          <w:sz w:val="18"/>
          <w:szCs w:val="18"/>
          <w:color w:val="626264"/>
          <w:spacing w:val="-26"/>
          <w:w w:val="74"/>
          <w:position w:val="-4"/>
        </w:rPr>
        <w:t>•</w:t>
      </w:r>
      <w:r>
        <w:rPr>
          <w:rFonts w:ascii="Arial" w:hAnsi="Arial" w:cs="Arial" w:eastAsia="Arial"/>
          <w:sz w:val="18"/>
          <w:szCs w:val="18"/>
          <w:color w:val="AFAFAF"/>
          <w:spacing w:val="0"/>
          <w:w w:val="104"/>
          <w:position w:val="-4"/>
        </w:rPr>
        <w:t>.</w:t>
      </w:r>
      <w:r>
        <w:rPr>
          <w:rFonts w:ascii="Arial" w:hAnsi="Arial" w:cs="Arial" w:eastAsia="Arial"/>
          <w:sz w:val="18"/>
          <w:szCs w:val="18"/>
          <w:color w:val="AFAFAF"/>
          <w:spacing w:val="-24"/>
          <w:w w:val="100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626264"/>
          <w:spacing w:val="6"/>
          <w:w w:val="232"/>
          <w:position w:val="-4"/>
        </w:rPr>
        <w:t>v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  <w:position w:val="-4"/>
        </w:rPr>
        <w:t>r</w:t>
      </w:r>
      <w:r>
        <w:rPr>
          <w:rFonts w:ascii="Arial" w:hAnsi="Arial" w:cs="Arial" w:eastAsia="Arial"/>
          <w:sz w:val="18"/>
          <w:szCs w:val="18"/>
          <w:color w:val="4B4B4B"/>
          <w:spacing w:val="-31"/>
          <w:w w:val="100"/>
          <w:position w:val="-4"/>
        </w:rPr>
        <w:t>l</w:t>
      </w:r>
      <w:r>
        <w:rPr>
          <w:rFonts w:ascii="Arial" w:hAnsi="Arial" w:cs="Arial" w:eastAsia="Arial"/>
          <w:sz w:val="18"/>
          <w:szCs w:val="18"/>
          <w:color w:val="626264"/>
          <w:spacing w:val="-33"/>
          <w:w w:val="222"/>
          <w:position w:val="-4"/>
        </w:rPr>
        <w:t>,</w:t>
      </w:r>
      <w:r>
        <w:rPr>
          <w:rFonts w:ascii="Arial" w:hAnsi="Arial" w:cs="Arial" w:eastAsia="Arial"/>
          <w:sz w:val="18"/>
          <w:szCs w:val="18"/>
          <w:color w:val="7B7C7B"/>
          <w:spacing w:val="0"/>
          <w:w w:val="212"/>
          <w:position w:val="-4"/>
        </w:rPr>
        <w:t>}</w:t>
      </w:r>
      <w:r>
        <w:rPr>
          <w:rFonts w:ascii="Arial" w:hAnsi="Arial" w:cs="Arial" w:eastAsia="Arial"/>
          <w:sz w:val="18"/>
          <w:szCs w:val="18"/>
          <w:color w:val="7B7C7B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8"/>
          <w:szCs w:val="18"/>
          <w:color w:val="7B7C7B"/>
          <w:spacing w:val="0"/>
          <w:w w:val="100"/>
          <w:position w:val="-4"/>
        </w:rPr>
      </w:r>
      <w:r>
        <w:rPr>
          <w:rFonts w:ascii="Arial" w:hAnsi="Arial" w:cs="Arial" w:eastAsia="Arial"/>
          <w:sz w:val="18"/>
          <w:szCs w:val="18"/>
          <w:color w:val="8A8C8A"/>
          <w:spacing w:val="-25"/>
          <w:w w:val="184"/>
          <w:position w:val="-4"/>
        </w:rPr>
        <w:t>·</w:t>
      </w:r>
      <w:r>
        <w:rPr>
          <w:rFonts w:ascii="Arial" w:hAnsi="Arial" w:cs="Arial" w:eastAsia="Arial"/>
          <w:sz w:val="18"/>
          <w:szCs w:val="18"/>
          <w:color w:val="4F5277"/>
          <w:spacing w:val="-39"/>
          <w:w w:val="209"/>
          <w:position w:val="-4"/>
        </w:rPr>
        <w:t>:</w:t>
      </w:r>
      <w:r>
        <w:rPr>
          <w:rFonts w:ascii="Arial" w:hAnsi="Arial" w:cs="Arial" w:eastAsia="Arial"/>
          <w:sz w:val="18"/>
          <w:szCs w:val="18"/>
          <w:color w:val="AFAFAF"/>
          <w:spacing w:val="0"/>
          <w:w w:val="184"/>
          <w:position w:val="-4"/>
        </w:rPr>
        <w:t>·</w:t>
      </w:r>
      <w:r>
        <w:rPr>
          <w:rFonts w:ascii="Arial" w:hAnsi="Arial" w:cs="Arial" w:eastAsia="Arial"/>
          <w:sz w:val="18"/>
          <w:szCs w:val="18"/>
          <w:color w:val="AFAFAF"/>
          <w:spacing w:val="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A8C8A"/>
          <w:spacing w:val="0"/>
          <w:w w:val="100"/>
          <w:position w:val="-4"/>
        </w:rPr>
        <w:t>.e</w:t>
      </w:r>
      <w:r>
        <w:rPr>
          <w:rFonts w:ascii="Times New Roman" w:hAnsi="Times New Roman" w:cs="Times New Roman" w:eastAsia="Times New Roman"/>
          <w:sz w:val="21"/>
          <w:szCs w:val="21"/>
          <w:color w:val="8A8C8A"/>
          <w:spacing w:val="0"/>
          <w:w w:val="100"/>
          <w:position w:val="-4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8A8C8A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A8C8A"/>
          <w:spacing w:val="7"/>
          <w:w w:val="10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69"/>
          <w:position w:val="-4"/>
        </w:rPr>
        <w:t>t!-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69"/>
          <w:position w:val="-4"/>
        </w:rPr>
        <w:t>   </w:t>
      </w:r>
      <w:r>
        <w:rPr>
          <w:rFonts w:ascii="Arial" w:hAnsi="Arial" w:cs="Arial" w:eastAsia="Arial"/>
          <w:sz w:val="17"/>
          <w:szCs w:val="17"/>
          <w:color w:val="4B4B4B"/>
          <w:spacing w:val="27"/>
          <w:w w:val="69"/>
          <w:position w:val="-4"/>
        </w:rPr>
        <w:t> </w:t>
      </w:r>
      <w:r>
        <w:rPr>
          <w:rFonts w:ascii="Arial" w:hAnsi="Arial" w:cs="Arial" w:eastAsia="Arial"/>
          <w:sz w:val="30"/>
          <w:szCs w:val="30"/>
          <w:color w:val="626264"/>
          <w:spacing w:val="0"/>
          <w:w w:val="69"/>
          <w:i/>
          <w:position w:val="-4"/>
        </w:rPr>
        <w:t>rf</w:t>
      </w:r>
      <w:r>
        <w:rPr>
          <w:rFonts w:ascii="Arial" w:hAnsi="Arial" w:cs="Arial" w:eastAsia="Arial"/>
          <w:sz w:val="30"/>
          <w:szCs w:val="30"/>
          <w:color w:val="626264"/>
          <w:spacing w:val="4"/>
          <w:w w:val="69"/>
          <w:i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69"/>
          <w:position w:val="-4"/>
        </w:rPr>
        <w:t>v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90" w:lineRule="exact"/>
        <w:ind w:right="1924"/>
        <w:jc w:val="right"/>
        <w:tabs>
          <w:tab w:pos="70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AFAFAF"/>
          <w:spacing w:val="-5"/>
          <w:w w:val="49"/>
          <w:b/>
          <w:bCs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8A8C8A"/>
          <w:spacing w:val="0"/>
          <w:w w:val="69"/>
          <w:b/>
          <w:bCs/>
          <w:position w:val="-3"/>
        </w:rPr>
        <w:t>,,</w:t>
      </w:r>
      <w:r>
        <w:rPr>
          <w:rFonts w:ascii="Times New Roman" w:hAnsi="Times New Roman" w:cs="Times New Roman" w:eastAsia="Times New Roman"/>
          <w:sz w:val="19"/>
          <w:szCs w:val="19"/>
          <w:color w:val="8A8C8A"/>
          <w:spacing w:val="0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A8C8A"/>
          <w:spacing w:val="1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FAFAF"/>
          <w:spacing w:val="0"/>
          <w:w w:val="92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FAFAF"/>
          <w:spacing w:val="-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25"/>
          <w:position w:val="-3"/>
        </w:rPr>
        <w:t>...,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</w:r>
      <w:r>
        <w:rPr>
          <w:rFonts w:ascii="Arial" w:hAnsi="Arial" w:cs="Arial" w:eastAsia="Arial"/>
          <w:sz w:val="14"/>
          <w:szCs w:val="14"/>
          <w:color w:val="8A8C8A"/>
          <w:spacing w:val="0"/>
          <w:w w:val="100"/>
          <w:i/>
          <w:position w:val="-9"/>
        </w:rPr>
        <w:t>t:</w:t>
      </w:r>
      <w:r>
        <w:rPr>
          <w:rFonts w:ascii="Arial" w:hAnsi="Arial" w:cs="Arial" w:eastAsia="Arial"/>
          <w:sz w:val="14"/>
          <w:szCs w:val="14"/>
          <w:color w:val="8A8C8A"/>
          <w:spacing w:val="1"/>
          <w:w w:val="100"/>
          <w:i/>
          <w:position w:val="-9"/>
        </w:rPr>
        <w:t> </w:t>
      </w:r>
      <w:r>
        <w:rPr>
          <w:rFonts w:ascii="Arial" w:hAnsi="Arial" w:cs="Arial" w:eastAsia="Arial"/>
          <w:sz w:val="14"/>
          <w:szCs w:val="14"/>
          <w:color w:val="AFAFAF"/>
          <w:spacing w:val="0"/>
          <w:w w:val="47"/>
          <w:position w:val="-9"/>
        </w:rPr>
        <w:t>;:.·.</w:t>
      </w:r>
      <w:r>
        <w:rPr>
          <w:rFonts w:ascii="Arial" w:hAnsi="Arial" w:cs="Arial" w:eastAsia="Arial"/>
          <w:sz w:val="14"/>
          <w:szCs w:val="14"/>
          <w:color w:val="AFAFAF"/>
          <w:spacing w:val="0"/>
          <w:w w:val="47"/>
          <w:position w:val="-9"/>
        </w:rPr>
        <w:t> </w:t>
      </w:r>
      <w:r>
        <w:rPr>
          <w:rFonts w:ascii="Arial" w:hAnsi="Arial" w:cs="Arial" w:eastAsia="Arial"/>
          <w:sz w:val="14"/>
          <w:szCs w:val="14"/>
          <w:color w:val="AFAFAF"/>
          <w:spacing w:val="0"/>
          <w:w w:val="47"/>
          <w:position w:val="-9"/>
        </w:rPr>
        <w:t> </w:t>
      </w:r>
      <w:r>
        <w:rPr>
          <w:rFonts w:ascii="Arial" w:hAnsi="Arial" w:cs="Arial" w:eastAsia="Arial"/>
          <w:sz w:val="14"/>
          <w:szCs w:val="14"/>
          <w:color w:val="9E9E9E"/>
          <w:spacing w:val="0"/>
          <w:w w:val="66"/>
          <w:position w:val="-9"/>
        </w:rPr>
        <w:t>'•</w:t>
      </w:r>
      <w:r>
        <w:rPr>
          <w:rFonts w:ascii="Arial" w:hAnsi="Arial" w:cs="Arial" w:eastAsia="Arial"/>
          <w:sz w:val="14"/>
          <w:szCs w:val="14"/>
          <w:color w:val="AFAFAF"/>
          <w:spacing w:val="-10"/>
          <w:w w:val="169"/>
          <w:position w:val="-9"/>
        </w:rPr>
        <w:t>·</w:t>
      </w:r>
      <w:r>
        <w:rPr>
          <w:rFonts w:ascii="Arial" w:hAnsi="Arial" w:cs="Arial" w:eastAsia="Arial"/>
          <w:sz w:val="14"/>
          <w:szCs w:val="14"/>
          <w:color w:val="AFAFAF"/>
          <w:spacing w:val="-14"/>
          <w:w w:val="59"/>
          <w:position w:val="-9"/>
        </w:rPr>
        <w:t>"</w:t>
      </w:r>
      <w:r>
        <w:rPr>
          <w:rFonts w:ascii="Arial" w:hAnsi="Arial" w:cs="Arial" w:eastAsia="Arial"/>
          <w:sz w:val="14"/>
          <w:szCs w:val="14"/>
          <w:color w:val="7B7C7B"/>
          <w:spacing w:val="-9"/>
          <w:w w:val="51"/>
          <w:position w:val="-9"/>
        </w:rPr>
        <w:t>.</w:t>
      </w:r>
      <w:r>
        <w:rPr>
          <w:rFonts w:ascii="Arial" w:hAnsi="Arial" w:cs="Arial" w:eastAsia="Arial"/>
          <w:sz w:val="14"/>
          <w:szCs w:val="14"/>
          <w:color w:val="AFAFAF"/>
          <w:spacing w:val="-24"/>
          <w:w w:val="59"/>
          <w:position w:val="-9"/>
        </w:rPr>
        <w:t>:</w:t>
      </w:r>
      <w:r>
        <w:rPr>
          <w:rFonts w:ascii="Arial" w:hAnsi="Arial" w:cs="Arial" w:eastAsia="Arial"/>
          <w:sz w:val="14"/>
          <w:szCs w:val="14"/>
          <w:color w:val="7B7C7B"/>
          <w:spacing w:val="0"/>
          <w:w w:val="51"/>
          <w:position w:val="-9"/>
        </w:rPr>
        <w:t>..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220" w:right="260"/>
        </w:sectPr>
      </w:pPr>
      <w:rPr/>
    </w:p>
    <w:p>
      <w:pPr>
        <w:spacing w:before="13" w:after="0" w:line="80" w:lineRule="exact"/>
        <w:ind w:right="-20"/>
        <w:jc w:val="right"/>
        <w:tabs>
          <w:tab w:pos="1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103"/>
          <w:position w:val="-11"/>
        </w:rPr>
        <w:t>Ha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1"/>
        </w:rPr>
        <w:t>RUL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8" w:after="0" w:line="34" w:lineRule="exact"/>
        <w:ind w:right="-58"/>
        <w:jc w:val="left"/>
        <w:tabs>
          <w:tab w:pos="28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8A8C8A"/>
          <w:spacing w:val="-17"/>
          <w:w w:val="142"/>
          <w:b/>
          <w:bCs/>
          <w:position w:val="-9"/>
        </w:rPr>
        <w:t>t</w:t>
      </w:r>
      <w:r>
        <w:rPr>
          <w:rFonts w:ascii="Arial" w:hAnsi="Arial" w:cs="Arial" w:eastAsia="Arial"/>
          <w:sz w:val="12"/>
          <w:szCs w:val="12"/>
          <w:color w:val="8A8C8A"/>
          <w:spacing w:val="0"/>
          <w:w w:val="73"/>
          <w:b/>
          <w:bCs/>
          <w:position w:val="-9"/>
        </w:rPr>
        <w:t>-</w:t>
      </w:r>
      <w:r>
        <w:rPr>
          <w:rFonts w:ascii="Arial" w:hAnsi="Arial" w:cs="Arial" w:eastAsia="Arial"/>
          <w:sz w:val="12"/>
          <w:szCs w:val="12"/>
          <w:color w:val="8A8C8A"/>
          <w:spacing w:val="0"/>
          <w:w w:val="100"/>
          <w:b/>
          <w:bCs/>
          <w:position w:val="-9"/>
        </w:rPr>
        <w:tab/>
      </w:r>
      <w:r>
        <w:rPr>
          <w:rFonts w:ascii="Arial" w:hAnsi="Arial" w:cs="Arial" w:eastAsia="Arial"/>
          <w:sz w:val="12"/>
          <w:szCs w:val="12"/>
          <w:color w:val="8A8C8A"/>
          <w:spacing w:val="0"/>
          <w:w w:val="100"/>
          <w:b/>
          <w:bCs/>
          <w:position w:val="-9"/>
        </w:rPr>
      </w:r>
      <w:r>
        <w:rPr>
          <w:rFonts w:ascii="Arial" w:hAnsi="Arial" w:cs="Arial" w:eastAsia="Arial"/>
          <w:sz w:val="12"/>
          <w:szCs w:val="12"/>
          <w:color w:val="4B4B4B"/>
          <w:spacing w:val="0"/>
          <w:w w:val="71"/>
          <w:position w:val="-9"/>
        </w:rPr>
        <w:t>{</w:t>
      </w:r>
      <w:r>
        <w:rPr>
          <w:rFonts w:ascii="Arial" w:hAnsi="Arial" w:cs="Arial" w:eastAsia="Arial"/>
          <w:sz w:val="12"/>
          <w:szCs w:val="12"/>
          <w:color w:val="4B4B4B"/>
          <w:spacing w:val="-3"/>
          <w:w w:val="71"/>
          <w:position w:val="-9"/>
        </w:rPr>
        <w:t>:</w:t>
      </w:r>
      <w:r>
        <w:rPr>
          <w:rFonts w:ascii="Arial" w:hAnsi="Arial" w:cs="Arial" w:eastAsia="Arial"/>
          <w:sz w:val="12"/>
          <w:szCs w:val="12"/>
          <w:color w:val="626264"/>
          <w:spacing w:val="0"/>
          <w:w w:val="117"/>
          <w:position w:val="-9"/>
        </w:rPr>
        <w:t>'</w:t>
      </w:r>
      <w:r>
        <w:rPr>
          <w:rFonts w:ascii="Arial" w:hAnsi="Arial" w:cs="Arial" w:eastAsia="Arial"/>
          <w:sz w:val="12"/>
          <w:szCs w:val="12"/>
          <w:color w:val="626264"/>
          <w:spacing w:val="-22"/>
          <w:w w:val="100"/>
          <w:position w:val="-9"/>
        </w:rPr>
        <w:t> </w:t>
      </w:r>
      <w:r>
        <w:rPr>
          <w:rFonts w:ascii="Arial" w:hAnsi="Arial" w:cs="Arial" w:eastAsia="Arial"/>
          <w:sz w:val="12"/>
          <w:szCs w:val="12"/>
          <w:color w:val="4B4B4B"/>
          <w:spacing w:val="0"/>
          <w:w w:val="115"/>
          <w:position w:val="-9"/>
        </w:rPr>
        <w:t>'</w:t>
      </w:r>
      <w:r>
        <w:rPr>
          <w:rFonts w:ascii="Arial" w:hAnsi="Arial" w:cs="Arial" w:eastAsia="Arial"/>
          <w:sz w:val="12"/>
          <w:szCs w:val="12"/>
          <w:color w:val="4B4B4B"/>
          <w:spacing w:val="-22"/>
          <w:w w:val="116"/>
          <w:position w:val="-9"/>
        </w:rPr>
        <w:t>)</w:t>
      </w:r>
      <w:r>
        <w:rPr>
          <w:rFonts w:ascii="Arial" w:hAnsi="Arial" w:cs="Arial" w:eastAsia="Arial"/>
          <w:sz w:val="12"/>
          <w:szCs w:val="12"/>
          <w:color w:val="333333"/>
          <w:spacing w:val="0"/>
          <w:w w:val="83"/>
          <w:position w:val="-9"/>
        </w:rPr>
        <w:t>..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93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626264"/>
          <w:spacing w:val="-31"/>
          <w:w w:val="295"/>
          <w:position w:val="-14"/>
        </w:rPr>
        <w:t>,</w:t>
      </w:r>
      <w:r>
        <w:rPr>
          <w:rFonts w:ascii="Arial" w:hAnsi="Arial" w:cs="Arial" w:eastAsia="Arial"/>
          <w:sz w:val="27"/>
          <w:szCs w:val="27"/>
          <w:color w:val="333333"/>
          <w:spacing w:val="-42"/>
          <w:w w:val="121"/>
          <w:position w:val="-14"/>
        </w:rPr>
        <w:t>.</w:t>
      </w:r>
      <w:r>
        <w:rPr>
          <w:rFonts w:ascii="Arial" w:hAnsi="Arial" w:cs="Arial" w:eastAsia="Arial"/>
          <w:sz w:val="27"/>
          <w:szCs w:val="27"/>
          <w:color w:val="9E9E9E"/>
          <w:spacing w:val="0"/>
          <w:w w:val="51"/>
          <w:position w:val="-14"/>
        </w:rPr>
        <w:t>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260"/>
          <w:cols w:num="3" w:equalWidth="0">
            <w:col w:w="6241" w:space="2166"/>
            <w:col w:w="488" w:space="709"/>
            <w:col w:w="1836"/>
          </w:cols>
        </w:sectPr>
      </w:pPr>
      <w:rPr/>
    </w:p>
    <w:p>
      <w:pPr>
        <w:spacing w:before="84" w:after="0" w:line="240" w:lineRule="auto"/>
        <w:ind w:right="1821"/>
        <w:jc w:val="right"/>
        <w:tabs>
          <w:tab w:pos="48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4B4B4B"/>
          <w:spacing w:val="-2"/>
          <w:w w:val="77"/>
          <w:position w:val="-5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626264"/>
          <w:spacing w:val="0"/>
          <w:w w:val="238"/>
          <w:position w:val="-5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62626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626264"/>
          <w:spacing w:val="0"/>
          <w:w w:val="100"/>
          <w:position w:val="-5"/>
        </w:rPr>
      </w:r>
      <w:r>
        <w:rPr>
          <w:rFonts w:ascii="Arial" w:hAnsi="Arial" w:cs="Arial" w:eastAsia="Arial"/>
          <w:sz w:val="10"/>
          <w:szCs w:val="10"/>
          <w:color w:val="626264"/>
          <w:spacing w:val="0"/>
          <w:w w:val="100"/>
          <w:position w:val="0"/>
        </w:rPr>
        <w:t>,;,</w:t>
      </w:r>
      <w:r>
        <w:rPr>
          <w:rFonts w:ascii="Arial" w:hAnsi="Arial" w:cs="Arial" w:eastAsia="Arial"/>
          <w:sz w:val="10"/>
          <w:szCs w:val="10"/>
          <w:color w:val="626264"/>
          <w:spacing w:val="12"/>
          <w:w w:val="100"/>
          <w:position w:val="0"/>
        </w:rPr>
        <w:t> </w:t>
      </w:r>
      <w:r>
        <w:rPr>
          <w:rFonts w:ascii="Arial" w:hAnsi="Arial" w:cs="Arial" w:eastAsia="Arial"/>
          <w:sz w:val="10"/>
          <w:szCs w:val="10"/>
          <w:color w:val="4B4B4B"/>
          <w:spacing w:val="0"/>
          <w:w w:val="67"/>
          <w:b/>
          <w:bCs/>
          <w:position w:val="0"/>
        </w:rPr>
        <w:t>J</w:t>
      </w:r>
      <w:r>
        <w:rPr>
          <w:rFonts w:ascii="Arial" w:hAnsi="Arial" w:cs="Arial" w:eastAsia="Arial"/>
          <w:sz w:val="10"/>
          <w:szCs w:val="10"/>
          <w:color w:val="4B4B4B"/>
          <w:spacing w:val="-3"/>
          <w:w w:val="67"/>
          <w:b/>
          <w:bCs/>
          <w:position w:val="0"/>
        </w:rPr>
        <w:t>,</w:t>
      </w:r>
      <w:r>
        <w:rPr>
          <w:rFonts w:ascii="Arial" w:hAnsi="Arial" w:cs="Arial" w:eastAsia="Arial"/>
          <w:sz w:val="10"/>
          <w:szCs w:val="10"/>
          <w:color w:val="626264"/>
          <w:spacing w:val="0"/>
          <w:w w:val="67"/>
          <w:b/>
          <w:bCs/>
          <w:position w:val="0"/>
        </w:rPr>
        <w:t>.</w:t>
      </w:r>
      <w:r>
        <w:rPr>
          <w:rFonts w:ascii="Arial" w:hAnsi="Arial" w:cs="Arial" w:eastAsia="Arial"/>
          <w:sz w:val="10"/>
          <w:szCs w:val="10"/>
          <w:color w:val="626264"/>
          <w:spacing w:val="0"/>
          <w:w w:val="67"/>
          <w:b/>
          <w:bCs/>
          <w:position w:val="0"/>
        </w:rPr>
        <w:t> </w:t>
      </w:r>
      <w:r>
        <w:rPr>
          <w:rFonts w:ascii="Arial" w:hAnsi="Arial" w:cs="Arial" w:eastAsia="Arial"/>
          <w:sz w:val="10"/>
          <w:szCs w:val="10"/>
          <w:color w:val="626264"/>
          <w:spacing w:val="13"/>
          <w:w w:val="67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626264"/>
          <w:spacing w:val="-12"/>
          <w:w w:val="67"/>
          <w:b/>
          <w:bCs/>
          <w:position w:val="0"/>
        </w:rPr>
        <w:t>&gt;</w:t>
      </w:r>
      <w:r>
        <w:rPr>
          <w:rFonts w:ascii="Times New Roman" w:hAnsi="Times New Roman" w:cs="Times New Roman" w:eastAsia="Times New Roman"/>
          <w:sz w:val="9"/>
          <w:szCs w:val="9"/>
          <w:color w:val="333333"/>
          <w:spacing w:val="0"/>
          <w:w w:val="67"/>
          <w:b/>
          <w:bCs/>
          <w:position w:val="0"/>
        </w:rPr>
        <w:t>ot;</w:t>
      </w:r>
      <w:r>
        <w:rPr>
          <w:rFonts w:ascii="Times New Roman" w:hAnsi="Times New Roman" w:cs="Times New Roman" w:eastAsia="Times New Roman"/>
          <w:sz w:val="9"/>
          <w:szCs w:val="9"/>
          <w:color w:val="333333"/>
          <w:spacing w:val="0"/>
          <w:w w:val="67"/>
          <w:b/>
          <w:bCs/>
          <w:position w:val="0"/>
        </w:rPr>
        <w:t>   </w:t>
      </w:r>
      <w:r>
        <w:rPr>
          <w:rFonts w:ascii="Times New Roman" w:hAnsi="Times New Roman" w:cs="Times New Roman" w:eastAsia="Times New Roman"/>
          <w:sz w:val="9"/>
          <w:szCs w:val="9"/>
          <w:color w:val="333333"/>
          <w:spacing w:val="12"/>
          <w:w w:val="67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B7C7B"/>
          <w:spacing w:val="0"/>
          <w:w w:val="107"/>
          <w:position w:val="0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right="1846"/>
        <w:jc w:val="righ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4B4B4B"/>
          <w:spacing w:val="-1"/>
          <w:w w:val="96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626264"/>
          <w:spacing w:val="0"/>
          <w:w w:val="42"/>
        </w:rPr>
        <w:t>ı.</w:t>
      </w:r>
      <w:r>
        <w:rPr>
          <w:rFonts w:ascii="Times New Roman" w:hAnsi="Times New Roman" w:cs="Times New Roman" w:eastAsia="Times New Roman"/>
          <w:sz w:val="8"/>
          <w:szCs w:val="8"/>
          <w:color w:val="626264"/>
          <w:spacing w:val="0"/>
          <w:w w:val="43"/>
        </w:rPr>
        <w:t>o</w:t>
      </w:r>
      <w:r>
        <w:rPr>
          <w:rFonts w:ascii="Times New Roman" w:hAnsi="Times New Roman" w:cs="Times New Roman" w:eastAsia="Times New Roman"/>
          <w:sz w:val="8"/>
          <w:szCs w:val="8"/>
          <w:color w:val="62626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4B4B4B"/>
          <w:spacing w:val="0"/>
          <w:w w:val="165"/>
        </w:rPr>
        <w:t>;'l</w:t>
      </w:r>
      <w:r>
        <w:rPr>
          <w:rFonts w:ascii="Times New Roman" w:hAnsi="Times New Roman" w:cs="Times New Roman" w:eastAsia="Times New Roman"/>
          <w:sz w:val="8"/>
          <w:szCs w:val="8"/>
          <w:color w:val="4B4B4B"/>
          <w:spacing w:val="-9"/>
          <w:w w:val="166"/>
        </w:rPr>
        <w:t>!</w:t>
      </w:r>
      <w:r>
        <w:rPr>
          <w:rFonts w:ascii="Arial" w:hAnsi="Arial" w:cs="Arial" w:eastAsia="Arial"/>
          <w:sz w:val="7"/>
          <w:szCs w:val="7"/>
          <w:color w:val="333333"/>
          <w:spacing w:val="0"/>
          <w:w w:val="246"/>
        </w:rPr>
        <w:t>'</w:t>
      </w:r>
      <w:r>
        <w:rPr>
          <w:rFonts w:ascii="Arial" w:hAnsi="Arial" w:cs="Arial" w:eastAsia="Arial"/>
          <w:sz w:val="7"/>
          <w:szCs w:val="7"/>
          <w:color w:val="333333"/>
          <w:spacing w:val="5"/>
          <w:w w:val="248"/>
        </w:rPr>
        <w:t>i</w:t>
      </w:r>
      <w:r>
        <w:rPr>
          <w:rFonts w:ascii="Times New Roman" w:hAnsi="Times New Roman" w:cs="Times New Roman" w:eastAsia="Times New Roman"/>
          <w:sz w:val="10"/>
          <w:szCs w:val="10"/>
          <w:color w:val="4B4B4B"/>
          <w:spacing w:val="0"/>
          <w:w w:val="87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4B4B4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626264"/>
          <w:spacing w:val="1"/>
          <w:w w:val="65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4B4B4B"/>
          <w:spacing w:val="0"/>
          <w:w w:val="112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4B4B4B"/>
          <w:spacing w:val="-4"/>
          <w:w w:val="112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626264"/>
          <w:spacing w:val="0"/>
          <w:w w:val="63"/>
        </w:rPr>
        <w:t>;</w:t>
      </w:r>
      <w:r>
        <w:rPr>
          <w:rFonts w:ascii="Times New Roman" w:hAnsi="Times New Roman" w:cs="Times New Roman" w:eastAsia="Times New Roman"/>
          <w:sz w:val="10"/>
          <w:szCs w:val="10"/>
          <w:color w:val="626264"/>
          <w:spacing w:val="-2"/>
          <w:w w:val="64"/>
        </w:rPr>
        <w:t>J</w:t>
      </w:r>
      <w:r>
        <w:rPr>
          <w:rFonts w:ascii="Times New Roman" w:hAnsi="Times New Roman" w:cs="Times New Roman" w:eastAsia="Times New Roman"/>
          <w:sz w:val="10"/>
          <w:szCs w:val="10"/>
          <w:color w:val="4B4B4B"/>
          <w:spacing w:val="0"/>
          <w:w w:val="78"/>
        </w:rPr>
        <w:t>_;"I#/</w:t>
      </w:r>
      <w:r>
        <w:rPr>
          <w:rFonts w:ascii="Times New Roman" w:hAnsi="Times New Roman" w:cs="Times New Roman" w:eastAsia="Times New Roman"/>
          <w:sz w:val="10"/>
          <w:szCs w:val="10"/>
          <w:color w:val="4B4B4B"/>
          <w:spacing w:val="0"/>
          <w:w w:val="79"/>
        </w:rPr>
        <w:t>J</w:t>
      </w:r>
      <w:r>
        <w:rPr>
          <w:rFonts w:ascii="Times New Roman" w:hAnsi="Times New Roman" w:cs="Times New Roman" w:eastAsia="Times New Roman"/>
          <w:sz w:val="10"/>
          <w:szCs w:val="10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B4B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B4B4B"/>
          <w:spacing w:val="0"/>
          <w:w w:val="87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260"/>
        </w:sectPr>
      </w:pPr>
      <w:rPr/>
    </w:p>
    <w:p>
      <w:pPr>
        <w:spacing w:before="24" w:after="0" w:line="240" w:lineRule="auto"/>
        <w:ind w:left="162" w:right="-20"/>
        <w:jc w:val="left"/>
        <w:tabs>
          <w:tab w:pos="22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8.111725pt;margin-top:-47.477299pt;width:46.302282pt;height:16.429362pt;mso-position-horizontal-relative:page;mso-position-vertical-relative:paragraph;z-index:-17217" type="#_x0000_t202" filled="f" stroked="f">
            <v:textbox inset="0,0,0,0">
              <w:txbxContent>
                <w:p>
                  <w:pPr>
                    <w:spacing w:before="0" w:after="0" w:line="329" w:lineRule="exact"/>
                    <w:ind w:right="-89"/>
                    <w:jc w:val="left"/>
                    <w:tabs>
                      <w:tab w:pos="800" w:val="left"/>
                    </w:tabs>
                    <w:rPr>
                      <w:rFonts w:ascii="Arial" w:hAnsi="Arial" w:cs="Arial" w:eastAsia="Arial"/>
                      <w:sz w:val="29"/>
                      <w:szCs w:val="29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626264"/>
                      <w:spacing w:val="8"/>
                      <w:w w:val="43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7B7C7B"/>
                      <w:spacing w:val="0"/>
                      <w:w w:val="73"/>
                    </w:rPr>
                    <w:t>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7B7C7B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7B7C7B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4B4B4B"/>
                      <w:spacing w:val="-43"/>
                      <w:w w:val="48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626264"/>
                      <w:spacing w:val="0"/>
                      <w:w w:val="129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100"/>
          <w:b/>
          <w:bCs/>
          <w:position w:val="0"/>
        </w:rPr>
        <w:t>A.Keri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100"/>
          <w:b/>
          <w:bCs/>
          <w:position w:val="0"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-7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33333"/>
          <w:spacing w:val="0"/>
          <w:w w:val="103"/>
          <w:b/>
          <w:bCs/>
          <w:position w:val="0"/>
        </w:rPr>
        <w:t>KOSE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2212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7B7C7B"/>
          <w:spacing w:val="12"/>
          <w:w w:val="92"/>
        </w:rPr>
        <w:t>;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92"/>
        </w:rPr>
        <w:t>tfaiy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92"/>
        </w:rPr>
        <w:t>e</w:t>
      </w:r>
      <w:r>
        <w:rPr>
          <w:rFonts w:ascii="Arial" w:hAnsi="Arial" w:cs="Arial" w:eastAsia="Arial"/>
          <w:sz w:val="20"/>
          <w:szCs w:val="20"/>
          <w:color w:val="4B4B4B"/>
          <w:spacing w:val="-8"/>
          <w:w w:val="92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6"/>
        </w:rPr>
        <w:t>Kuze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6"/>
        </w:rPr>
        <w:t>y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6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6"/>
          <w:b/>
          <w:bCs/>
        </w:rPr>
        <w:t>Bölg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6"/>
          <w:b/>
          <w:bCs/>
        </w:rPr>
        <w:t>e</w:t>
      </w:r>
      <w:r>
        <w:rPr>
          <w:rFonts w:ascii="Arial" w:hAnsi="Arial" w:cs="Arial" w:eastAsia="Arial"/>
          <w:sz w:val="20"/>
          <w:szCs w:val="20"/>
          <w:color w:val="333333"/>
          <w:spacing w:val="-12"/>
          <w:w w:val="86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6"/>
          <w:b/>
          <w:bCs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Tame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1"/>
        </w:rPr>
        <w:t>GÜL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260"/>
          <w:cols w:num="2" w:equalWidth="0">
            <w:col w:w="4254" w:space="659"/>
            <w:col w:w="6527"/>
          </w:cols>
        </w:sectPr>
      </w:pPr>
      <w:rPr/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14.992146pt;margin-top:35.816353pt;width:562.854752pt;height:798.126857pt;mso-position-horizontal-relative:page;mso-position-vertical-relative:page;z-index:-17221" coordorigin="300,716" coordsize="11257,15963">
            <v:group style="position:absolute;left:307;top:738;width:11200;height:2" coordorigin="307,738" coordsize="11200,2">
              <v:shape style="position:absolute;left:307;top:738;width:11200;height:2" coordorigin="307,738" coordsize="11200,0" path="m307,738l11507,738e" filled="f" stroked="t" strokeweight=".70829pt" strokecolor="#575757">
                <v:path arrowok="t"/>
              </v:shape>
            </v:group>
            <v:group style="position:absolute;left:326;top:723;width:2;height:8890" coordorigin="326,723" coordsize="2,8890">
              <v:shape style="position:absolute;left:326;top:723;width:2;height:8890" coordorigin="326,723" coordsize="0,8890" path="m326,9614l326,723e" filled="f" stroked="t" strokeweight=".70829pt" strokecolor="#575757">
                <v:path arrowok="t"/>
              </v:shape>
            </v:group>
            <v:group style="position:absolute;left:2342;top:733;width:2;height:547" coordorigin="2342,733" coordsize="2,547">
              <v:shape style="position:absolute;left:2342;top:733;width:2;height:547" coordorigin="2342,733" coordsize="0,547" path="m2342,1280l2342,733e" filled="f" stroked="t" strokeweight=".70829pt" strokecolor="#4B4B4B">
                <v:path arrowok="t"/>
              </v:shape>
            </v:group>
            <v:group style="position:absolute;left:3655;top:740;width:198;height:2" coordorigin="3655,740" coordsize="198,2">
              <v:shape style="position:absolute;left:3655;top:740;width:198;height:2" coordorigin="3655,740" coordsize="198,0" path="m3655,740l3853,740e" filled="f" stroked="t" strokeweight=".70829pt" strokecolor="#484848">
                <v:path arrowok="t"/>
              </v:shape>
            </v:group>
            <v:group style="position:absolute;left:9068;top:728;width:2;height:338" coordorigin="9068,728" coordsize="2,338">
              <v:shape style="position:absolute;left:9068;top:728;width:2;height:338" coordorigin="9068,728" coordsize="0,338" path="m9068,1066l9068,728e" filled="f" stroked="t" strokeweight=".236097pt" strokecolor="#3B3B3B">
                <v:path arrowok="t"/>
              </v:shape>
            </v:group>
            <v:group style="position:absolute;left:11507;top:728;width:2;height:2741" coordorigin="11507,728" coordsize="2,2741">
              <v:shape style="position:absolute;left:11507;top:728;width:2;height:2741" coordorigin="11507,728" coordsize="0,2741" path="m11507,3470l11507,728e" filled="f" stroked="t" strokeweight=".70829pt" strokecolor="#606060">
                <v:path arrowok="t"/>
              </v:shape>
            </v:group>
            <v:group style="position:absolute;left:321;top:1223;width:2;height:228" coordorigin="321,1223" coordsize="2,228">
              <v:shape style="position:absolute;left:321;top:1223;width:2;height:228" coordorigin="321,1223" coordsize="0,228" path="m321,1452l321,1223e" filled="f" stroked="t" strokeweight=".472194pt" strokecolor="#5B5B5B">
                <v:path arrowok="t"/>
              </v:shape>
            </v:group>
            <v:group style="position:absolute;left:2342;top:1223;width:2;height:228" coordorigin="2342,1223" coordsize="2,228">
              <v:shape style="position:absolute;left:2342;top:1223;width:2;height:228" coordorigin="2342,1223" coordsize="0,228" path="m2342,1452l2342,1223e" filled="f" stroked="t" strokeweight=".472194pt" strokecolor="#2F2F2F">
                <v:path arrowok="t"/>
              </v:shape>
            </v:group>
            <v:group style="position:absolute;left:321;top:1394;width:2;height:433" coordorigin="321,1394" coordsize="2,433">
              <v:shape style="position:absolute;left:321;top:1394;width:2;height:433" coordorigin="321,1394" coordsize="0,433" path="m321,1828l321,1394e" filled="f" stroked="t" strokeweight=".70829pt" strokecolor="#838383">
                <v:path arrowok="t"/>
              </v:shape>
            </v:group>
            <v:group style="position:absolute;left:2340;top:1385;width:2;height:871" coordorigin="2340,1385" coordsize="2,871">
              <v:shape style="position:absolute;left:2340;top:1385;width:2;height:871" coordorigin="2340,1385" coordsize="0,871" path="m2340,2256l2340,1385e" filled="f" stroked="t" strokeweight=".944387pt" strokecolor="#545454">
                <v:path arrowok="t"/>
              </v:shape>
            </v:group>
            <v:group style="position:absolute;left:316;top:2249;width:8754;height:2" coordorigin="316,2249" coordsize="8754,2">
              <v:shape style="position:absolute;left:316;top:2249;width:8754;height:2" coordorigin="316,2249" coordsize="8754,0" path="m316,2249l9071,2249e" filled="f" stroked="t" strokeweight=".70829pt" strokecolor="#545454">
                <v:path arrowok="t"/>
              </v:shape>
            </v:group>
            <v:group style="position:absolute;left:9066;top:1314;width:2;height:271" coordorigin="9066,1314" coordsize="2,271">
              <v:shape style="position:absolute;left:9066;top:1314;width:2;height:271" coordorigin="9066,1314" coordsize="0,271" path="m9066,1585l9066,1314e" filled="f" stroked="t" strokeweight=".236097pt" strokecolor="#747474">
                <v:path arrowok="t"/>
              </v:shape>
            </v:group>
            <v:group style="position:absolute;left:9068;top:1528;width:2;height:271" coordorigin="9068,1528" coordsize="2,271">
              <v:shape style="position:absolute;left:9068;top:1528;width:2;height:271" coordorigin="9068,1528" coordsize="0,271" path="m9068,1799l9068,1528e" filled="f" stroked="t" strokeweight=".236097pt" strokecolor="#606060">
                <v:path arrowok="t"/>
              </v:shape>
            </v:group>
            <v:group style="position:absolute;left:9038;top:1770;width:2;height:476" coordorigin="9038,1770" coordsize="2,476">
              <v:shape style="position:absolute;left:9038;top:1770;width:2;height:476" coordorigin="9038,1770" coordsize="0,476" path="m9038,2246l9038,1770e" filled="f" stroked="t" strokeweight=".236097pt" strokecolor="#4B4B4B">
                <v:path arrowok="t"/>
              </v:shape>
            </v:group>
            <v:group style="position:absolute;left:9009;top:2249;width:283;height:2" coordorigin="9009,2249" coordsize="283,2">
              <v:shape style="position:absolute;left:9009;top:2249;width:283;height:2" coordorigin="9009,2249" coordsize="283,0" path="m9009,2249l9293,2249e" filled="f" stroked="t" strokeweight=".472194pt" strokecolor="#3F3F3F">
                <v:path arrowok="t"/>
              </v:shape>
            </v:group>
            <v:group style="position:absolute;left:9236;top:2246;width:2285;height:2" coordorigin="9236,2246" coordsize="2285,2">
              <v:shape style="position:absolute;left:9236;top:2246;width:2285;height:2" coordorigin="9236,2246" coordsize="2285,0" path="m9236,2246l11522,2246e" filled="f" stroked="t" strokeweight=".70829pt" strokecolor="#5B5B5B">
                <v:path arrowok="t"/>
              </v:shape>
            </v:group>
            <v:group style="position:absolute;left:316;top:2489;width:11196;height:2" coordorigin="316,2489" coordsize="11196,2">
              <v:shape style="position:absolute;left:316;top:2489;width:11196;height:2" coordorigin="316,2489" coordsize="11196,0" path="m316,2489l11512,2489e" filled="f" stroked="t" strokeweight=".70829pt" strokecolor="#545454">
                <v:path arrowok="t"/>
              </v:shape>
            </v:group>
            <v:group style="position:absolute;left:321;top:2204;width:2;height:5616" coordorigin="321,2204" coordsize="2,5616">
              <v:shape style="position:absolute;left:321;top:2204;width:2;height:5616" coordorigin="321,2204" coordsize="0,5616" path="m321,7819l321,2204e" filled="f" stroked="t" strokeweight=".70829pt" strokecolor="#4B4B4B">
                <v:path arrowok="t"/>
              </v:shape>
            </v:group>
            <v:group style="position:absolute;left:11510;top:728;width:2;height:2023" coordorigin="11510,728" coordsize="2,2023">
              <v:shape style="position:absolute;left:11510;top:728;width:2;height:2023" coordorigin="11510,728" coordsize="0,2023" path="m11510,2751l11510,728e" filled="f" stroked="t" strokeweight=".472194pt" strokecolor="#5B5B5B">
                <v:path arrowok="t"/>
              </v:shape>
            </v:group>
            <v:group style="position:absolute;left:312;top:2725;width:11205;height:2" coordorigin="312,2725" coordsize="11205,2">
              <v:shape style="position:absolute;left:312;top:2725;width:11205;height:2" coordorigin="312,2725" coordsize="11205,0" path="m312,2725l11517,2725e" filled="f" stroked="t" strokeweight=".70829pt" strokecolor="#545454">
                <v:path arrowok="t"/>
              </v:shape>
            </v:group>
            <v:group style="position:absolute;left:8910;top:2727;width:156;height:2" coordorigin="8910,2727" coordsize="156,2">
              <v:shape style="position:absolute;left:8910;top:2727;width:156;height:2" coordorigin="8910,2727" coordsize="156,0" path="m8910,2727l9066,2727e" filled="f" stroked="t" strokeweight=".472194pt" strokecolor="#383838">
                <v:path arrowok="t"/>
              </v:shape>
            </v:group>
            <v:group style="position:absolute;left:316;top:2963;width:8651;height:2" coordorigin="316,2963" coordsize="8651,2">
              <v:shape style="position:absolute;left:316;top:2963;width:8651;height:2" coordorigin="316,2963" coordsize="8651,0" path="m316,2963l8967,2963e" filled="f" stroked="t" strokeweight=".70829pt" strokecolor="#545454">
                <v:path arrowok="t"/>
              </v:shape>
            </v:group>
            <v:group style="position:absolute;left:8910;top:2963;width:156;height:2" coordorigin="8910,2963" coordsize="156,2">
              <v:shape style="position:absolute;left:8910;top:2963;width:156;height:2" coordorigin="8910,2963" coordsize="156,0" path="m8910,2963l9066,2963e" filled="f" stroked="t" strokeweight=".472194pt" strokecolor="#3F3F3F">
                <v:path arrowok="t"/>
              </v:shape>
            </v:group>
            <v:group style="position:absolute;left:8991;top:2960;width:2531;height:2" coordorigin="8991,2960" coordsize="2531,2">
              <v:shape style="position:absolute;left:8991;top:2960;width:2531;height:2" coordorigin="8991,2960" coordsize="2531,0" path="m8991,2960l11522,2960e" filled="f" stroked="t" strokeweight=".70829pt" strokecolor="#5B5B5B">
                <v:path arrowok="t"/>
              </v:shape>
            </v:group>
            <v:group style="position:absolute;left:11512;top:2679;width:2;height:309" coordorigin="11512,2679" coordsize="2,309">
              <v:shape style="position:absolute;left:11512;top:2679;width:2;height:309" coordorigin="11512,2679" coordsize="0,309" path="m11512,2989l11512,2679e" filled="f" stroked="t" strokeweight=".472194pt" strokecolor="#484848">
                <v:path arrowok="t"/>
              </v:shape>
            </v:group>
            <v:group style="position:absolute;left:316;top:3203;width:11205;height:2" coordorigin="316,3203" coordsize="11205,2">
              <v:shape style="position:absolute;left:316;top:3203;width:11205;height:2" coordorigin="316,3203" coordsize="11205,0" path="m316,3203l11522,3203e" filled="f" stroked="t" strokeweight=".70829pt" strokecolor="#606060">
                <v:path arrowok="t"/>
              </v:shape>
            </v:group>
            <v:group style="position:absolute;left:8910;top:3203;width:156;height:2" coordorigin="8910,3203" coordsize="156,2">
              <v:shape style="position:absolute;left:8910;top:3203;width:156;height:2" coordorigin="8910,3203" coordsize="156,0" path="m8910,3203l9066,3203e" filled="f" stroked="t" strokeweight=".472194pt" strokecolor="#484848">
                <v:path arrowok="t"/>
              </v:shape>
            </v:group>
            <v:group style="position:absolute;left:321;top:3441;width:6743;height:2" coordorigin="321,3441" coordsize="6743,2">
              <v:shape style="position:absolute;left:321;top:3441;width:6743;height:2" coordorigin="321,3441" coordsize="6743,0" path="m321,3441l7064,3441e" filled="f" stroked="t" strokeweight=".70829pt" strokecolor="#606060">
                <v:path arrowok="t"/>
              </v:shape>
            </v:group>
            <v:group style="position:absolute;left:7007;top:3441;width:335;height:2" coordorigin="7007,3441" coordsize="335,2">
              <v:shape style="position:absolute;left:7007;top:3441;width:335;height:2" coordorigin="7007,3441" coordsize="335,0" path="m7007,3441l7343,3441e" filled="f" stroked="t" strokeweight=".472194pt" strokecolor="#484848">
                <v:path arrowok="t"/>
              </v:shape>
            </v:group>
            <v:group style="position:absolute;left:7286;top:3441;width:4240;height:2" coordorigin="7286,3441" coordsize="4240,2">
              <v:shape style="position:absolute;left:7286;top:3441;width:4240;height:2" coordorigin="7286,3441" coordsize="4240,0" path="m7286,3441l11526,3441e" filled="f" stroked="t" strokeweight=".70829pt" strokecolor="#676767">
                <v:path arrowok="t"/>
              </v:shape>
            </v:group>
            <v:group style="position:absolute;left:328;top:3398;width:2;height:314" coordorigin="328,3398" coordsize="2,314">
              <v:shape style="position:absolute;left:328;top:3398;width:2;height:314" coordorigin="328,3398" coordsize="0,314" path="m328,3712l328,3398e" filled="f" stroked="t" strokeweight=".70829pt" strokecolor="#444444">
                <v:path arrowok="t"/>
              </v:shape>
            </v:group>
            <v:group style="position:absolute;left:3837;top:3436;width:2;height:490" coordorigin="3837,3436" coordsize="2,490">
              <v:shape style="position:absolute;left:3837;top:3436;width:2;height:490" coordorigin="3837,3436" coordsize="0,490" path="m3837,3926l3837,3436e" filled="f" stroked="t" strokeweight=".944387pt" strokecolor="#575757">
                <v:path arrowok="t"/>
              </v:shape>
            </v:group>
            <v:group style="position:absolute;left:7036;top:3427;width:2;height:257" coordorigin="7036,3427" coordsize="2,257">
              <v:shape style="position:absolute;left:7036;top:3427;width:2;height:257" coordorigin="7036,3427" coordsize="0,257" path="m7036,3684l7036,3427e" filled="f" stroked="t" strokeweight=".70829pt" strokecolor="#575757">
                <v:path arrowok="t"/>
              </v:shape>
            </v:group>
            <v:group style="position:absolute;left:11517;top:2984;width:2;height:1989" coordorigin="11517,2984" coordsize="2,1989">
              <v:shape style="position:absolute;left:11517;top:2984;width:2;height:1989" coordorigin="11517,2984" coordsize="0,1989" path="m11517,4973l11517,2984e" filled="f" stroked="t" strokeweight=".70829pt" strokecolor="#606060">
                <v:path arrowok="t"/>
              </v:shape>
            </v:group>
            <v:group style="position:absolute;left:7036;top:3898;width:2847;height:2" coordorigin="7036,3898" coordsize="2847,2">
              <v:shape style="position:absolute;left:7036;top:3898;width:2847;height:2" coordorigin="7036,3898" coordsize="2847,0" path="m7036,3898l9883,3898e" filled="f" stroked="t" strokeweight=".236097pt" strokecolor="#000000">
                <v:path arrowok="t"/>
              </v:shape>
            </v:group>
            <v:group style="position:absolute;left:6804;top:3898;width:236;height:2" coordorigin="6804,3898" coordsize="236,2">
              <v:shape style="position:absolute;left:6804;top:3898;width:236;height:2" coordorigin="6804,3898" coordsize="236,0" path="m6804,3898l7040,3898e" filled="f" stroked="t" strokeweight=".236097pt" strokecolor="#3F3F3F">
                <v:path arrowok="t"/>
              </v:shape>
            </v:group>
            <v:group style="position:absolute;left:7036;top:3684;width:2;height:219" coordorigin="7036,3684" coordsize="2,219">
              <v:shape style="position:absolute;left:7036;top:3684;width:2;height:219" coordorigin="7036,3684" coordsize="0,219" path="m7036,3903l7036,3684e" filled="f" stroked="t" strokeweight=".236097pt" strokecolor="#4B4B4B">
                <v:path arrowok="t"/>
              </v:shape>
            </v:group>
            <v:group style="position:absolute;left:9883;top:3898;width:1643;height:2" coordorigin="9883,3898" coordsize="1643,2">
              <v:shape style="position:absolute;left:9883;top:3898;width:1643;height:2" coordorigin="9883,3898" coordsize="1643,0" path="m9883,3898l11526,3898e" filled="f" stroked="t" strokeweight=".236097pt" strokecolor="#343434">
                <v:path arrowok="t"/>
              </v:shape>
            </v:group>
            <v:group style="position:absolute;left:3839;top:3869;width:2;height:286" coordorigin="3839,3869" coordsize="2,286">
              <v:shape style="position:absolute;left:3839;top:3869;width:2;height:286" coordorigin="3839,3869" coordsize="0,286" path="m3839,4155l3839,3869e" filled="f" stroked="t" strokeweight=".472194pt" strokecolor="#444444">
                <v:path arrowok="t"/>
              </v:shape>
            </v:group>
            <v:group style="position:absolute;left:3834;top:4122;width:1799;height:2" coordorigin="3834,4122" coordsize="1799,2">
              <v:shape style="position:absolute;left:3834;top:4122;width:1799;height:2" coordorigin="3834,4122" coordsize="1799,0" path="m3834,4122l5633,4122e" filled="f" stroked="t" strokeweight=".70829pt" strokecolor="#4B4B4B">
                <v:path arrowok="t"/>
              </v:shape>
            </v:group>
            <v:group style="position:absolute;left:5577;top:4122;width:590;height:2" coordorigin="5577,4122" coordsize="590,2">
              <v:shape style="position:absolute;left:5577;top:4122;width:590;height:2" coordorigin="5577,4122" coordsize="590,0" path="m5577,4122l6167,4122e" filled="f" stroked="t" strokeweight=".70829pt" strokecolor="#909090">
                <v:path arrowok="t"/>
              </v:shape>
            </v:group>
            <v:group style="position:absolute;left:5784;top:4117;width:401;height:2" coordorigin="5784,4117" coordsize="401,2">
              <v:shape style="position:absolute;left:5784;top:4117;width:401;height:2" coordorigin="5784,4117" coordsize="401,0" path="m5784,4117l6186,4117e" filled="f" stroked="t" strokeweight=".70829pt" strokecolor="#BCBCBC">
                <v:path arrowok="t"/>
              </v:shape>
            </v:group>
            <v:group style="position:absolute;left:7036;top:3898;width:2;height:238" coordorigin="7036,3898" coordsize="2,238">
              <v:shape style="position:absolute;left:7036;top:3898;width:2;height:238" coordorigin="7036,3898" coordsize="0,238" path="m7036,4136l7036,3898e" filled="f" stroked="t" strokeweight=".236097pt" strokecolor="#676767">
                <v:path arrowok="t"/>
              </v:shape>
            </v:group>
            <v:group style="position:absolute;left:3839;top:3960;width:2;height:481" coordorigin="3839,3960" coordsize="2,481">
              <v:shape style="position:absolute;left:3839;top:3960;width:2;height:481" coordorigin="3839,3960" coordsize="0,481" path="m3839,4440l3839,3960e" filled="f" stroked="t" strokeweight=".70829pt" strokecolor="#3F3F3F">
                <v:path arrowok="t"/>
              </v:shape>
            </v:group>
            <v:group style="position:absolute;left:321;top:4431;width:11205;height:2" coordorigin="321,4431" coordsize="11205,2">
              <v:shape style="position:absolute;left:321;top:4431;width:11205;height:2" coordorigin="321,4431" coordsize="11205,0" path="m321,4431l11526,4431e" filled="f" stroked="t" strokeweight=".944387pt" strokecolor="#4B4B4B">
                <v:path arrowok="t"/>
              </v:shape>
            </v:group>
            <v:group style="position:absolute;left:7036;top:4122;width:2;height:309" coordorigin="7036,4122" coordsize="2,309">
              <v:shape style="position:absolute;left:7036;top:4122;width:2;height:309" coordorigin="7036,4122" coordsize="0,309" path="m7036,4431l7036,4122e" filled="f" stroked="t" strokeweight=".236097pt" strokecolor="#383838">
                <v:path arrowok="t"/>
              </v:shape>
            </v:group>
            <v:group style="position:absolute;left:326;top:4709;width:11205;height:2" coordorigin="326,4709" coordsize="11205,2">
              <v:shape style="position:absolute;left:326;top:4709;width:11205;height:2" coordorigin="326,4709" coordsize="11205,0" path="m326,4709l11531,4709e" filled="f" stroked="t" strokeweight=".70829pt" strokecolor="#4F4F4F">
                <v:path arrowok="t"/>
              </v:shape>
            </v:group>
            <v:group style="position:absolute;left:331;top:4388;width:2;height:366" coordorigin="331,4388" coordsize="2,366">
              <v:shape style="position:absolute;left:331;top:4388;width:2;height:366" coordorigin="331,4388" coordsize="0,366" path="m331,4755l331,4388e" filled="f" stroked="t" strokeweight=".472194pt" strokecolor="#2B2B2B">
                <v:path arrowok="t"/>
              </v:shape>
            </v:group>
            <v:group style="position:absolute;left:2354;top:4426;width:2;height:5654" coordorigin="2354,4426" coordsize="2,5654">
              <v:shape style="position:absolute;left:2354;top:4426;width:2;height:5654" coordorigin="2354,4426" coordsize="0,5654" path="m2354,10080l2354,4426e" filled="f" stroked="t" strokeweight=".70829pt" strokecolor="#4B4B4B">
                <v:path arrowok="t"/>
              </v:shape>
            </v:group>
            <v:group style="position:absolute;left:2342;top:4952;width:6724;height:2" coordorigin="2342,4952" coordsize="6724,2">
              <v:shape style="position:absolute;left:2342;top:4952;width:6724;height:2" coordorigin="2342,4952" coordsize="6724,0" path="m2342,4952l9066,4952e" filled="f" stroked="t" strokeweight=".70829pt" strokecolor="#4F4F4F">
                <v:path arrowok="t"/>
              </v:shape>
            </v:group>
            <v:group style="position:absolute;left:9009;top:4950;width:283;height:2" coordorigin="9009,4950" coordsize="283,2">
              <v:shape style="position:absolute;left:9009;top:4950;width:283;height:2" coordorigin="9009,4950" coordsize="283,0" path="m9009,4950l9293,4950e" filled="f" stroked="t" strokeweight=".472194pt" strokecolor="#2B2B2B">
                <v:path arrowok="t"/>
              </v:shape>
            </v:group>
            <v:group style="position:absolute;left:9236;top:4950;width:2290;height:2" coordorigin="9236,4950" coordsize="2290,2">
              <v:shape style="position:absolute;left:9236;top:4950;width:2290;height:2" coordorigin="9236,4950" coordsize="2290,0" path="m9236,4950l11526,4950e" filled="f" stroked="t" strokeweight=".70829pt" strokecolor="#575757">
                <v:path arrowok="t"/>
              </v:shape>
            </v:group>
            <v:group style="position:absolute;left:4894;top:4950;width:2;height:519" coordorigin="4894,4950" coordsize="2,519">
              <v:shape style="position:absolute;left:4894;top:4950;width:2;height:519" coordorigin="4894,4950" coordsize="0,519" path="m4894,5468l4894,4950e" filled="f" stroked="t" strokeweight=".944387pt" strokecolor="#4F4F4F">
                <v:path arrowok="t"/>
              </v:shape>
            </v:group>
            <v:group style="position:absolute;left:7687;top:4931;width:2;height:519" coordorigin="7687,4931" coordsize="2,519">
              <v:shape style="position:absolute;left:7687;top:4931;width:2;height:519" coordorigin="7687,4931" coordsize="0,519" path="m7687,5449l7687,4931e" filled="f" stroked="t" strokeweight=".236097pt" strokecolor="#4F4F4F">
                <v:path arrowok="t"/>
              </v:shape>
            </v:group>
            <v:group style="position:absolute;left:11519;top:4902;width:2;height:328" coordorigin="11519,4902" coordsize="2,328">
              <v:shape style="position:absolute;left:11519;top:4902;width:2;height:328" coordorigin="11519,4902" coordsize="0,328" path="m11519,5230l11519,4902e" filled="f" stroked="t" strokeweight=".472194pt" strokecolor="#4B4B4B">
                <v:path arrowok="t"/>
              </v:shape>
            </v:group>
            <v:group style="position:absolute;left:331;top:5173;width:2;height:514" coordorigin="331,5173" coordsize="2,514">
              <v:shape style="position:absolute;left:331;top:5173;width:2;height:514" coordorigin="331,5173" coordsize="0,514" path="m331,5687l331,5173e" filled="f" stroked="t" strokeweight=".472194pt" strokecolor="#444444">
                <v:path arrowok="t"/>
              </v:shape>
            </v:group>
            <v:group style="position:absolute;left:4887;top:5433;width:6644;height:2" coordorigin="4887,5433" coordsize="6644,2">
              <v:shape style="position:absolute;left:4887;top:5433;width:6644;height:2" coordorigin="4887,5433" coordsize="6644,0" path="m4887,5433l11531,5433e" filled="f" stroked="t" strokeweight=".70829pt" strokecolor="#575757">
                <v:path arrowok="t"/>
              </v:shape>
            </v:group>
            <v:group style="position:absolute;left:11524;top:2541;width:2;height:5540" coordorigin="11524,2541" coordsize="2,5540">
              <v:shape style="position:absolute;left:11524;top:2541;width:2;height:5540" coordorigin="11524,2541" coordsize="0,5540" path="m11524,8081l11524,2541e" filled="f" stroked="t" strokeweight=".70829pt" strokecolor="#606060">
                <v:path arrowok="t"/>
              </v:shape>
            </v:group>
            <v:group style="position:absolute;left:4892;top:5411;width:2;height:276" coordorigin="4892,5411" coordsize="2,276">
              <v:shape style="position:absolute;left:4892;top:5411;width:2;height:276" coordorigin="4892,5411" coordsize="0,276" path="m4892,5687l4892,5411e" filled="f" stroked="t" strokeweight=".70829pt" strokecolor="#484848">
                <v:path arrowok="t"/>
              </v:shape>
            </v:group>
            <v:group style="position:absolute;left:4887;top:5673;width:6644;height:2" coordorigin="4887,5673" coordsize="6644,2">
              <v:shape style="position:absolute;left:4887;top:5673;width:6644;height:2" coordorigin="4887,5673" coordsize="6644,0" path="m4887,5673l11531,5673e" filled="f" stroked="t" strokeweight=".70829pt" strokecolor="#545454">
                <v:path arrowok="t"/>
              </v:shape>
            </v:group>
            <v:group style="position:absolute;left:4894;top:5568;width:2;height:852" coordorigin="4894,5568" coordsize="2,852">
              <v:shape style="position:absolute;left:4894;top:5568;width:2;height:852" coordorigin="4894,5568" coordsize="0,852" path="m4894,6420l4894,5568e" filled="f" stroked="t" strokeweight=".944387pt" strokecolor="#4F4F4F">
                <v:path arrowok="t"/>
              </v:shape>
            </v:group>
            <v:group style="position:absolute;left:4882;top:5913;width:6644;height:2" coordorigin="4882,5913" coordsize="6644,2">
              <v:shape style="position:absolute;left:4882;top:5913;width:6644;height:2" coordorigin="4882,5913" coordsize="6644,0" path="m4882,5913l11526,5913e" filled="f" stroked="t" strokeweight=".70829pt" strokecolor="#575757">
                <v:path arrowok="t"/>
              </v:shape>
            </v:group>
            <v:group style="position:absolute;left:328;top:5878;width:2;height:314" coordorigin="328,5878" coordsize="2,314">
              <v:shape style="position:absolute;left:328;top:5878;width:2;height:314" coordorigin="328,5878" coordsize="0,314" path="m328,6192l328,5878e" filled="f" stroked="t" strokeweight=".70829pt" strokecolor="#484848">
                <v:path arrowok="t"/>
              </v:shape>
            </v:group>
            <v:group style="position:absolute;left:2347;top:6156;width:9179;height:2" coordorigin="2347,6156" coordsize="9179,2">
              <v:shape style="position:absolute;left:2347;top:6156;width:9179;height:2" coordorigin="2347,6156" coordsize="9179,0" path="m2347,6156l11526,6156e" filled="f" stroked="t" strokeweight=".70829pt" strokecolor="#4B4B4B">
                <v:path arrowok="t"/>
              </v:shape>
            </v:group>
            <v:group style="position:absolute;left:11524;top:5873;width:2;height:547" coordorigin="11524,5873" coordsize="2,547">
              <v:shape style="position:absolute;left:11524;top:5873;width:2;height:547" coordorigin="11524,5873" coordsize="0,547" path="m11524,6420l11524,5873e" filled="f" stroked="t" strokeweight=".472194pt" strokecolor="#4B4B4B">
                <v:path arrowok="t"/>
              </v:shape>
            </v:group>
            <v:group style="position:absolute;left:331;top:6135;width:2;height:276" coordorigin="331,6135" coordsize="2,276">
              <v:shape style="position:absolute;left:331;top:6135;width:2;height:276" coordorigin="331,6135" coordsize="0,276" path="m331,6411l331,6135e" filled="f" stroked="t" strokeweight=".472194pt" strokecolor="#2F2F2F">
                <v:path arrowok="t"/>
              </v:shape>
            </v:group>
            <v:group style="position:absolute;left:779;top:6394;width:10752;height:2" coordorigin="779,6394" coordsize="10752,2">
              <v:shape style="position:absolute;left:779;top:6394;width:10752;height:2" coordorigin="779,6394" coordsize="10752,0" path="m779,6394l11531,6394e" filled="f" stroked="t" strokeweight=".70829pt" strokecolor="#4F4F4F">
                <v:path arrowok="t"/>
              </v:shape>
            </v:group>
            <v:group style="position:absolute;left:8910;top:6392;width:156;height:2" coordorigin="8910,6392" coordsize="156,2">
              <v:shape style="position:absolute;left:8910;top:6392;width:156;height:2" coordorigin="8910,6392" coordsize="156,0" path="m8910,6392l9066,6392e" filled="f" stroked="t" strokeweight=".472194pt" strokecolor="#383838">
                <v:path arrowok="t"/>
              </v:shape>
            </v:group>
            <v:group style="position:absolute;left:4897;top:6349;width:2;height:357" coordorigin="4897,6349" coordsize="2,357">
              <v:shape style="position:absolute;left:4897;top:6349;width:2;height:357" coordorigin="4897,6349" coordsize="0,357" path="m4897,6706l4897,6349e" filled="f" stroked="t" strokeweight=".472194pt" strokecolor="#383838">
                <v:path arrowok="t"/>
              </v:shape>
            </v:group>
            <v:group style="position:absolute;left:7687;top:6377;width:2;height:300" coordorigin="7687,6377" coordsize="2,300">
              <v:shape style="position:absolute;left:7687;top:6377;width:2;height:300" coordorigin="7687,6377" coordsize="0,300" path="m7687,6677l7687,6377e" filled="f" stroked="t" strokeweight=".236097pt" strokecolor="#4B4B4B">
                <v:path arrowok="t"/>
              </v:shape>
            </v:group>
            <v:group style="position:absolute;left:4894;top:6649;width:2;height:462" coordorigin="4894,6649" coordsize="2,462">
              <v:shape style="position:absolute;left:4894;top:6649;width:2;height:462" coordorigin="4894,6649" coordsize="0,462" path="m4894,7110l4894,6649e" filled="f" stroked="t" strokeweight=".944387pt" strokecolor="#545454">
                <v:path arrowok="t"/>
              </v:shape>
            </v:group>
            <v:group style="position:absolute;left:7687;top:6677;width:2;height:419" coordorigin="7687,6677" coordsize="2,419">
              <v:shape style="position:absolute;left:7687;top:6677;width:2;height:419" coordorigin="7687,6677" coordsize="0,419" path="m7687,7096l7687,6677e" filled="f" stroked="t" strokeweight=".236097pt" strokecolor="#1C1C1C">
                <v:path arrowok="t"/>
              </v:shape>
            </v:group>
            <v:group style="position:absolute;left:2347;top:6863;width:9189;height:2" coordorigin="2347,6863" coordsize="9189,2">
              <v:shape style="position:absolute;left:2347;top:6863;width:9189;height:2" coordorigin="2347,6863" coordsize="9189,0" path="m2347,6863l11536,6863e" filled="f" stroked="t" strokeweight=".70829pt" strokecolor="#545454">
                <v:path arrowok="t"/>
              </v:shape>
            </v:group>
            <v:group style="position:absolute;left:338;top:6825;width:2;height:3046" coordorigin="338,6825" coordsize="2,3046">
              <v:shape style="position:absolute;left:338;top:6825;width:2;height:3046" coordorigin="338,6825" coordsize="0,3046" path="m338,9871l338,6825e" filled="f" stroked="t" strokeweight=".70829pt" strokecolor="#4F4F4F">
                <v:path arrowok="t"/>
              </v:shape>
            </v:group>
            <v:group style="position:absolute;left:2347;top:7106;width:2233;height:2" coordorigin="2347,7106" coordsize="2233,2">
              <v:shape style="position:absolute;left:2347;top:7106;width:2233;height:2" coordorigin="2347,7106" coordsize="2233,0" path="m2347,7106l4580,7106e" filled="f" stroked="t" strokeweight=".472194pt" strokecolor="#484848">
                <v:path arrowok="t"/>
              </v:shape>
            </v:group>
            <v:group style="position:absolute;left:4524;top:7103;width:7012;height:2" coordorigin="4524,7103" coordsize="7012,2">
              <v:shape style="position:absolute;left:4524;top:7103;width:7012;height:2" coordorigin="4524,7103" coordsize="7012,0" path="m4524,7103l11536,7103e" filled="f" stroked="t" strokeweight=".70829pt" strokecolor="#545454">
                <v:path arrowok="t"/>
              </v:shape>
            </v:group>
            <v:group style="position:absolute;left:7286;top:7103;width:434;height:2" coordorigin="7286,7103" coordsize="434,2">
              <v:shape style="position:absolute;left:7286;top:7103;width:434;height:2" coordorigin="7286,7103" coordsize="434,0" path="m7286,7103l7720,7103e" filled="f" stroked="t" strokeweight=".472194pt" strokecolor="#383838">
                <v:path arrowok="t"/>
              </v:shape>
            </v:group>
            <v:group style="position:absolute;left:9009;top:7101;width:283;height:2" coordorigin="9009,7101" coordsize="283,2">
              <v:shape style="position:absolute;left:9009;top:7101;width:283;height:2" coordorigin="9009,7101" coordsize="283,0" path="m9009,7101l9293,7101e" filled="f" stroked="t" strokeweight=".472194pt" strokecolor="#444444">
                <v:path arrowok="t"/>
              </v:shape>
            </v:group>
            <v:group style="position:absolute;left:331;top:7344;width:5303;height:2" coordorigin="331,7344" coordsize="5303,2">
              <v:shape style="position:absolute;left:331;top:7344;width:5303;height:2" coordorigin="331,7344" coordsize="5303,0" path="m331,7344l5633,7344e" filled="f" stroked="t" strokeweight=".70829pt" strokecolor="#4F4F4F">
                <v:path arrowok="t"/>
              </v:shape>
            </v:group>
            <v:group style="position:absolute;left:5577;top:7344;width:312;height:2" coordorigin="5577,7344" coordsize="312,2">
              <v:shape style="position:absolute;left:5577;top:7344;width:312;height:2" coordorigin="5577,7344" coordsize="312,0" path="m5577,7344l5888,7344e" filled="f" stroked="t" strokeweight=".472194pt" strokecolor="#282828">
                <v:path arrowok="t"/>
              </v:shape>
            </v:group>
            <v:group style="position:absolute;left:5794;top:7341;width:3272;height:2" coordorigin="5794,7341" coordsize="3272,2">
              <v:shape style="position:absolute;left:5794;top:7341;width:3272;height:2" coordorigin="5794,7341" coordsize="3272,0" path="m5794,7341l9066,7341e" filled="f" stroked="t" strokeweight=".70829pt" strokecolor="#4F4F4F">
                <v:path arrowok="t"/>
              </v:shape>
            </v:group>
            <v:group style="position:absolute;left:9009;top:7339;width:283;height:2" coordorigin="9009,7339" coordsize="283,2">
              <v:shape style="position:absolute;left:9009;top:7339;width:283;height:2" coordorigin="9009,7339" coordsize="283,0" path="m9009,7339l9293,7339e" filled="f" stroked="t" strokeweight=".472194pt" strokecolor="#383838">
                <v:path arrowok="t"/>
              </v:shape>
            </v:group>
            <v:group style="position:absolute;left:9236;top:7339;width:2300;height:2" coordorigin="9236,7339" coordsize="2300,2">
              <v:shape style="position:absolute;left:9236;top:7339;width:2300;height:2" coordorigin="9236,7339" coordsize="2300,0" path="m9236,7339l11536,7339e" filled="f" stroked="t" strokeweight=".70829pt" strokecolor="#606060">
                <v:path arrowok="t"/>
              </v:shape>
            </v:group>
            <v:group style="position:absolute;left:335;top:7301;width:2;height:328" coordorigin="335,7301" coordsize="2,328">
              <v:shape style="position:absolute;left:335;top:7301;width:2;height:328" coordorigin="335,7301" coordsize="0,328" path="m335,7629l335,7301e" filled="f" stroked="t" strokeweight=".472194pt" strokecolor="#343434">
                <v:path arrowok="t"/>
              </v:shape>
            </v:group>
            <v:group style="position:absolute;left:2356;top:7301;width:2;height:533" coordorigin="2356,7301" coordsize="2,533">
              <v:shape style="position:absolute;left:2356;top:7301;width:2;height:533" coordorigin="2356,7301" coordsize="0,533" path="m2356,7834l2356,7301e" filled="f" stroked="t" strokeweight=".70829pt" strokecolor="#343434">
                <v:path arrowok="t"/>
              </v:shape>
            </v:group>
            <v:group style="position:absolute;left:326;top:7815;width:3386;height:2" coordorigin="326,7815" coordsize="3386,2">
              <v:shape style="position:absolute;left:326;top:7815;width:3386;height:2" coordorigin="326,7815" coordsize="3386,0" path="m326,7815l3711,7815e" filled="f" stroked="t" strokeweight=".70829pt" strokecolor="#575757">
                <v:path arrowok="t"/>
              </v:shape>
            </v:group>
            <v:group style="position:absolute;left:3655;top:7815;width:198;height:2" coordorigin="3655,7815" coordsize="198,2">
              <v:shape style="position:absolute;left:3655;top:7815;width:198;height:2" coordorigin="3655,7815" coordsize="198,0" path="m3655,7815l3853,7815e" filled="f" stroked="t" strokeweight=".472194pt" strokecolor="#343434">
                <v:path arrowok="t"/>
              </v:shape>
            </v:group>
            <v:group style="position:absolute;left:3796;top:7812;width:7739;height:2" coordorigin="3796,7812" coordsize="7739,2">
              <v:shape style="position:absolute;left:3796;top:7812;width:7739;height:2" coordorigin="3796,7812" coordsize="7739,0" path="m3796,7812l11536,7812e" filled="f" stroked="t" strokeweight=".70829pt" strokecolor="#575757">
                <v:path arrowok="t"/>
              </v:shape>
            </v:group>
            <v:group style="position:absolute;left:7007;top:7810;width:335;height:2" coordorigin="7007,7810" coordsize="335,2">
              <v:shape style="position:absolute;left:7007;top:7810;width:335;height:2" coordorigin="7007,7810" coordsize="335,0" path="m7007,7810l7343,7810e" filled="f" stroked="t" strokeweight=".472194pt" strokecolor="#3B3B3B">
                <v:path arrowok="t"/>
              </v:shape>
            </v:group>
            <v:group style="position:absolute;left:8910;top:7810;width:156;height:2" coordorigin="8910,7810" coordsize="156,2">
              <v:shape style="position:absolute;left:8910;top:7810;width:156;height:2" coordorigin="8910,7810" coordsize="156,0" path="m8910,7810l9066,7810e" filled="f" stroked="t" strokeweight=".472194pt" strokecolor="#3F3F3F">
                <v:path arrowok="t"/>
              </v:shape>
            </v:group>
            <v:group style="position:absolute;left:11531;top:7572;width:2;height:262" coordorigin="11531,7572" coordsize="2,262">
              <v:shape style="position:absolute;left:11531;top:7572;width:2;height:262" coordorigin="11531,7572" coordsize="0,262" path="m11531,7834l11531,7572e" filled="f" stroked="t" strokeweight=".472194pt" strokecolor="#4B4B4B">
                <v:path arrowok="t"/>
              </v:shape>
            </v:group>
            <v:group style="position:absolute;left:4906;top:7805;width:2;height:990" coordorigin="4906,7805" coordsize="2,990">
              <v:shape style="position:absolute;left:4906;top:7805;width:2;height:990" coordorigin="4906,7805" coordsize="0,990" path="m4906,8795l4906,7805e" filled="f" stroked="t" strokeweight=".70829pt" strokecolor="#545454">
                <v:path arrowok="t"/>
              </v:shape>
            </v:group>
            <v:group style="position:absolute;left:4897;top:8053;width:6644;height:2" coordorigin="4897,8053" coordsize="6644,2">
              <v:shape style="position:absolute;left:4897;top:8053;width:6644;height:2" coordorigin="4897,8053" coordsize="6644,0" path="m4897,8053l11540,8053e" filled="f" stroked="t" strokeweight=".70829pt" strokecolor="#545454">
                <v:path arrowok="t"/>
              </v:shape>
            </v:group>
            <v:group style="position:absolute;left:2356;top:7958;width:2;height:490" coordorigin="2356,7958" coordsize="2,490">
              <v:shape style="position:absolute;left:2356;top:7958;width:2;height:490" coordorigin="2356,7958" coordsize="0,490" path="m2356,8448l2356,7958e" filled="f" stroked="t" strokeweight=".944387pt" strokecolor="#5B5B5B">
                <v:path arrowok="t"/>
              </v:shape>
            </v:group>
            <v:group style="position:absolute;left:6821;top:8048;width:2;height:752" coordorigin="6821,8048" coordsize="2,752">
              <v:shape style="position:absolute;left:6821;top:8048;width:2;height:752" coordorigin="6821,8048" coordsize="0,752" path="m6821,8800l6821,8048e" filled="f" stroked="t" strokeweight=".944387pt" strokecolor="#575757">
                <v:path arrowok="t"/>
              </v:shape>
            </v:group>
            <v:group style="position:absolute;left:4897;top:8293;width:6648;height:2" coordorigin="4897,8293" coordsize="6648,2">
              <v:shape style="position:absolute;left:4897;top:8293;width:6648;height:2" coordorigin="4897,8293" coordsize="6648,0" path="m4897,8293l11545,8293e" filled="f" stroked="t" strokeweight=".70829pt" strokecolor="#545454">
                <v:path arrowok="t"/>
              </v:shape>
            </v:group>
            <v:group style="position:absolute;left:8381;top:8043;width:2;height:276" coordorigin="8381,8043" coordsize="2,276">
              <v:shape style="position:absolute;left:8381;top:8043;width:2;height:276" coordorigin="8381,8043" coordsize="0,276" path="m8381,8319l8381,8043e" filled="f" stroked="t" strokeweight=".472194pt" strokecolor="#3F3F3F">
                <v:path arrowok="t"/>
              </v:shape>
            </v:group>
            <v:group style="position:absolute;left:11536;top:4988;width:2;height:5954" coordorigin="11536,4988" coordsize="2,5954">
              <v:shape style="position:absolute;left:11536;top:4988;width:2;height:5954" coordorigin="11536,4988" coordsize="0,5954" path="m11536,10942l11536,4988e" filled="f" stroked="t" strokeweight=".70829pt" strokecolor="#646464">
                <v:path arrowok="t"/>
              </v:shape>
            </v:group>
            <v:group style="position:absolute;left:335;top:8793;width:5298;height:2" coordorigin="335,8793" coordsize="5298,2">
              <v:shape style="position:absolute;left:335;top:8793;width:5298;height:2" coordorigin="335,8793" coordsize="5298,0" path="m335,8793l5633,8793e" filled="f" stroked="t" strokeweight=".70829pt" strokecolor="#4F4F4F">
                <v:path arrowok="t"/>
              </v:shape>
            </v:group>
            <v:group style="position:absolute;left:5577;top:8790;width:312;height:2" coordorigin="5577,8790" coordsize="312,2">
              <v:shape style="position:absolute;left:5577;top:8790;width:312;height:2" coordorigin="5577,8790" coordsize="312,0" path="m5577,8790l5888,8790e" filled="f" stroked="t" strokeweight=".472194pt" strokecolor="#343434">
                <v:path arrowok="t"/>
              </v:shape>
            </v:group>
            <v:group style="position:absolute;left:5803;top:8788;width:3263;height:2" coordorigin="5803,8788" coordsize="3263,2">
              <v:shape style="position:absolute;left:5803;top:8788;width:3263;height:2" coordorigin="5803,8788" coordsize="3263,0" path="m5803,8788l9066,8788e" filled="f" stroked="t" strokeweight=".944387pt" strokecolor="#545454">
                <v:path arrowok="t"/>
              </v:shape>
            </v:group>
            <v:group style="position:absolute;left:8381;top:8248;width:2;height:543" coordorigin="8381,8248" coordsize="2,543">
              <v:shape style="position:absolute;left:8381;top:8248;width:2;height:543" coordorigin="8381,8248" coordsize="0,543" path="m8381,8790l8381,8248e" filled="f" stroked="t" strokeweight=".944387pt" strokecolor="#646464">
                <v:path arrowok="t"/>
              </v:shape>
            </v:group>
            <v:group style="position:absolute;left:9009;top:8786;width:283;height:2" coordorigin="9009,8786" coordsize="283,2">
              <v:shape style="position:absolute;left:9009;top:8786;width:283;height:2" coordorigin="9009,8786" coordsize="283,0" path="m9009,8786l9293,8786e" filled="f" stroked="t" strokeweight=".472194pt" strokecolor="#343434">
                <v:path arrowok="t"/>
              </v:shape>
            </v:group>
            <v:group style="position:absolute;left:9236;top:8786;width:2304;height:2" coordorigin="9236,8786" coordsize="2304,2">
              <v:shape style="position:absolute;left:9236;top:8786;width:2304;height:2" coordorigin="9236,8786" coordsize="2304,0" path="m9236,8786l11540,8786e" filled="f" stroked="t" strokeweight=".70829pt" strokecolor="#5B5B5B">
                <v:path arrowok="t"/>
              </v:shape>
            </v:group>
            <v:group style="position:absolute;left:2328;top:8776;width:2;height:252" coordorigin="2328,8776" coordsize="2,252">
              <v:shape style="position:absolute;left:2328;top:8776;width:2;height:252" coordorigin="2328,8776" coordsize="0,252" path="m2328,9028l2328,8776e" filled="f" stroked="t" strokeweight=".236097pt" strokecolor="#2F2F2F">
                <v:path arrowok="t"/>
              </v:shape>
            </v:group>
            <v:group style="position:absolute;left:347;top:8809;width:2;height:3731" coordorigin="347,8809" coordsize="2,3731">
              <v:shape style="position:absolute;left:347;top:8809;width:2;height:3731" coordorigin="347,8809" coordsize="0,3731" path="m347,12541l347,8809e" filled="f" stroked="t" strokeweight=".70829pt" strokecolor="#575757">
                <v:path arrowok="t"/>
              </v:shape>
            </v:group>
            <v:group style="position:absolute;left:2328;top:9028;width:2;height:252" coordorigin="2328,9028" coordsize="2,252">
              <v:shape style="position:absolute;left:2328;top:9028;width:2;height:252" coordorigin="2328,9028" coordsize="0,252" path="m2328,9281l2328,9028e" filled="f" stroked="t" strokeweight=".236097pt" strokecolor="#000000">
                <v:path arrowok="t"/>
              </v:shape>
            </v:group>
            <v:group style="position:absolute;left:2359;top:9252;width:2;height:609" coordorigin="2359,9252" coordsize="2,609">
              <v:shape style="position:absolute;left:2359;top:9252;width:2;height:609" coordorigin="2359,9252" coordsize="0,609" path="m2359,9861l2359,9252e" filled="f" stroked="t" strokeweight=".944387pt" strokecolor="#5B5B5B">
                <v:path arrowok="t"/>
              </v:shape>
            </v:group>
            <v:group style="position:absolute;left:335;top:9597;width:5553;height:2" coordorigin="335,9597" coordsize="5553,2">
              <v:shape style="position:absolute;left:335;top:9597;width:5553;height:2" coordorigin="335,9597" coordsize="5553,0" path="m335,9597l5888,9597e" filled="f" stroked="t" strokeweight=".70829pt" strokecolor="#575757">
                <v:path arrowok="t"/>
              </v:shape>
            </v:group>
            <v:group style="position:absolute;left:5832;top:9595;width:373;height:2" coordorigin="5832,9595" coordsize="373,2">
              <v:shape style="position:absolute;left:5832;top:9595;width:373;height:2" coordorigin="5832,9595" coordsize="373,0" path="m5832,9595l6205,9595e" filled="f" stroked="t" strokeweight=".472194pt" strokecolor="#343434">
                <v:path arrowok="t"/>
              </v:shape>
            </v:group>
            <v:group style="position:absolute;left:6148;top:9595;width:685;height:2" coordorigin="6148,9595" coordsize="685,2">
              <v:shape style="position:absolute;left:6148;top:9595;width:685;height:2" coordorigin="6148,9595" coordsize="685,0" path="m6148,9595l6833,9595e" filled="f" stroked="t" strokeweight=".70829pt" strokecolor="#545454">
                <v:path arrowok="t"/>
              </v:shape>
            </v:group>
            <v:group style="position:absolute;left:6776;top:9595;width:288;height:2" coordorigin="6776,9595" coordsize="288,2">
              <v:shape style="position:absolute;left:6776;top:9595;width:288;height:2" coordorigin="6776,9595" coordsize="288,0" path="m6776,9595l7064,9595e" filled="f" stroked="t" strokeweight=".472194pt" strokecolor="#3F3F3F">
                <v:path arrowok="t"/>
              </v:shape>
            </v:group>
            <v:group style="position:absolute;left:6984;top:9592;width:4561;height:2" coordorigin="6984,9592" coordsize="4561,2">
              <v:shape style="position:absolute;left:6984;top:9592;width:4561;height:2" coordorigin="6984,9592" coordsize="4561,0" path="m6984,9592l11545,9592e" filled="f" stroked="t" strokeweight=".70829pt" strokecolor="#5B5B5B">
                <v:path arrowok="t"/>
              </v:shape>
            </v:group>
            <v:group style="position:absolute;left:2328;top:9580;width:2;height:262" coordorigin="2328,9580" coordsize="2,262">
              <v:shape style="position:absolute;left:2328;top:9580;width:2;height:262" coordorigin="2328,9580" coordsize="0,262" path="m2328,9842l2328,9580e" filled="f" stroked="t" strokeweight=".236097pt" strokecolor="#383838">
                <v:path arrowok="t"/>
              </v:shape>
            </v:group>
            <v:group style="position:absolute;left:11536;top:6239;width:2;height:3631" coordorigin="11536,6239" coordsize="2,3631">
              <v:shape style="position:absolute;left:11536;top:6239;width:2;height:3631" coordorigin="11536,6239" coordsize="0,3631" path="m11536,9871l11536,6239e" filled="f" stroked="t" strokeweight=".472194pt" strokecolor="#606060">
                <v:path arrowok="t"/>
              </v:shape>
            </v:group>
            <v:group style="position:absolute;left:2328;top:9842;width:2;height:243" coordorigin="2328,9842" coordsize="2,243">
              <v:shape style="position:absolute;left:2328;top:9842;width:2;height:243" coordorigin="2328,9842" coordsize="0,243" path="m2328,10085l2328,9842e" filled="f" stroked="t" strokeweight=".236097pt" strokecolor="#000000">
                <v:path arrowok="t"/>
              </v:shape>
            </v:group>
            <v:group style="position:absolute;left:2328;top:10085;width:2;height:347" coordorigin="2328,10085" coordsize="2,347">
              <v:shape style="position:absolute;left:2328;top:10085;width:2;height:347" coordorigin="2328,10085" coordsize="0,347" path="m2328,10432l2328,10085e" filled="f" stroked="t" strokeweight=".236097pt" strokecolor="#343434">
                <v:path arrowok="t"/>
              </v:shape>
            </v:group>
            <v:group style="position:absolute;left:335;top:10435;width:8731;height:2" coordorigin="335,10435" coordsize="8731,2">
              <v:shape style="position:absolute;left:335;top:10435;width:8731;height:2" coordorigin="335,10435" coordsize="8731,0" path="m335,10435l9066,10435e" filled="f" stroked="t" strokeweight=".70829pt" strokecolor="#4F4F4F">
                <v:path arrowok="t"/>
              </v:shape>
            </v:group>
            <v:group style="position:absolute;left:9009;top:10432;width:283;height:2" coordorigin="9009,10432" coordsize="283,2">
              <v:shape style="position:absolute;left:9009;top:10432;width:283;height:2" coordorigin="9009,10432" coordsize="283,0" path="m9009,10432l9293,10432e" filled="f" stroked="t" strokeweight=".472194pt" strokecolor="#2F2F2F">
                <v:path arrowok="t"/>
              </v:shape>
            </v:group>
            <v:group style="position:absolute;left:9236;top:10432;width:2314;height:2" coordorigin="9236,10432" coordsize="2314,2">
              <v:shape style="position:absolute;left:9236;top:10432;width:2314;height:2" coordorigin="9236,10432" coordsize="2314,0" path="m9236,10432l11550,10432e" filled="f" stroked="t" strokeweight=".70829pt" strokecolor="#575757">
                <v:path arrowok="t"/>
              </v:shape>
            </v:group>
            <v:group style="position:absolute;left:331;top:10723;width:2002;height:2" coordorigin="331,10723" coordsize="2002,2">
              <v:shape style="position:absolute;left:331;top:10723;width:2002;height:2" coordorigin="331,10723" coordsize="2002,0" path="m331,10723l2333,10723e" filled="f" stroked="t" strokeweight=".236097pt" strokecolor="#777777">
                <v:path arrowok="t"/>
              </v:shape>
            </v:group>
            <v:group style="position:absolute;left:345;top:10389;width:2;height:552" coordorigin="345,10389" coordsize="2,552">
              <v:shape style="position:absolute;left:345;top:10389;width:2;height:552" coordorigin="345,10389" coordsize="0,552" path="m345,10942l345,10389e" filled="f" stroked="t" strokeweight=".472194pt" strokecolor="#3F3F3F">
                <v:path arrowok="t"/>
              </v:shape>
            </v:group>
            <v:group style="position:absolute;left:2328;top:10418;width:2;height:495" coordorigin="2328,10418" coordsize="2,495">
              <v:shape style="position:absolute;left:2328;top:10418;width:2;height:495" coordorigin="2328,10418" coordsize="0,495" path="m2328,10913l2328,10418e" filled="f" stroked="t" strokeweight=".236097pt" strokecolor="#484848">
                <v:path arrowok="t"/>
              </v:shape>
            </v:group>
            <v:group style="position:absolute;left:2328;top:10723;width:1355;height:2" coordorigin="2328,10723" coordsize="1355,2">
              <v:shape style="position:absolute;left:2328;top:10723;width:1355;height:2" coordorigin="2328,10723" coordsize="1355,0" path="m2328,10723l3683,10723e" filled="f" stroked="t" strokeweight=".236097pt" strokecolor="#575757">
                <v:path arrowok="t"/>
              </v:shape>
            </v:group>
            <v:group style="position:absolute;left:3683;top:10723;width:7843;height:2" coordorigin="3683,10723" coordsize="7843,2">
              <v:shape style="position:absolute;left:3683;top:10723;width:7843;height:2" coordorigin="3683,10723" coordsize="7843,0" path="m3683,10723l11526,10723e" filled="f" stroked="t" strokeweight=".236097pt" strokecolor="#000000">
                <v:path arrowok="t"/>
              </v:shape>
            </v:group>
            <v:group style="position:absolute;left:779;top:10915;width:6304;height:2" coordorigin="779,10915" coordsize="6304,2">
              <v:shape style="position:absolute;left:779;top:10915;width:6304;height:2" coordorigin="779,10915" coordsize="6304,0" path="m779,10915l7083,10915e" filled="f" stroked="t" strokeweight=".70829pt" strokecolor="#545454">
                <v:path arrowok="t"/>
              </v:shape>
            </v:group>
            <v:group style="position:absolute;left:7007;top:10913;width:335;height:2" coordorigin="7007,10913" coordsize="335,2">
              <v:shape style="position:absolute;left:7007;top:10913;width:335;height:2" coordorigin="7007,10913" coordsize="335,0" path="m7007,10913l7343,10913e" filled="f" stroked="t" strokeweight=".472194pt" strokecolor="#343434">
                <v:path arrowok="t"/>
              </v:shape>
            </v:group>
            <v:group style="position:absolute;left:7286;top:10915;width:4259;height:2" coordorigin="7286,10915" coordsize="4259,2">
              <v:shape style="position:absolute;left:7286;top:10915;width:4259;height:2" coordorigin="7286,10915" coordsize="4259,0" path="m7286,10915l11545,10915e" filled="f" stroked="t" strokeweight=".70829pt" strokecolor="#575757">
                <v:path arrowok="t"/>
              </v:shape>
            </v:group>
            <v:group style="position:absolute;left:2328;top:10899;width:2;height:257" coordorigin="2328,10899" coordsize="2,257">
              <v:shape style="position:absolute;left:2328;top:10899;width:2;height:257" coordorigin="2328,10899" coordsize="0,257" path="m2328,11156l2328,10899e" filled="f" stroked="t" strokeweight=".236097pt" strokecolor="#5B5B5B">
                <v:path arrowok="t"/>
              </v:shape>
            </v:group>
            <v:group style="position:absolute;left:11543;top:8571;width:2;height:6235" coordorigin="11543,8571" coordsize="2,6235">
              <v:shape style="position:absolute;left:11543;top:8571;width:2;height:6235" coordorigin="11543,8571" coordsize="0,6235" path="m11543,14806l11543,8571e" filled="f" stroked="t" strokeweight=".472194pt" strokecolor="#606060">
                <v:path arrowok="t"/>
              </v:shape>
            </v:group>
            <v:group style="position:absolute;left:340;top:11391;width:4349;height:2" coordorigin="340,11391" coordsize="4349,2">
              <v:shape style="position:absolute;left:340;top:11391;width:4349;height:2" coordorigin="340,11391" coordsize="4349,0" path="m340,11391l4689,11391e" filled="f" stroked="t" strokeweight=".944387pt" strokecolor="#545454">
                <v:path arrowok="t"/>
              </v:shape>
            </v:group>
            <v:group style="position:absolute;left:2328;top:11156;width:2;height:252" coordorigin="2328,11156" coordsize="2,252">
              <v:shape style="position:absolute;left:2328;top:11156;width:2;height:252" coordorigin="2328,11156" coordsize="0,252" path="m2328,11408l2328,11156e" filled="f" stroked="t" strokeweight=".236097pt" strokecolor="#444444">
                <v:path arrowok="t"/>
              </v:shape>
            </v:group>
            <v:group style="position:absolute;left:4524;top:11391;width:392;height:2" coordorigin="4524,11391" coordsize="392,2">
              <v:shape style="position:absolute;left:4524;top:11391;width:392;height:2" coordorigin="4524,11391" coordsize="392,0" path="m4524,11391l4916,11391e" filled="f" stroked="t" strokeweight=".472194pt" strokecolor="#383838">
                <v:path arrowok="t"/>
              </v:shape>
            </v:group>
            <v:group style="position:absolute;left:4859;top:11389;width:774;height:2" coordorigin="4859,11389" coordsize="774,2">
              <v:shape style="position:absolute;left:4859;top:11389;width:774;height:2" coordorigin="4859,11389" coordsize="774,0" path="m4859,11389l5633,11389e" filled="f" stroked="t" strokeweight=".70829pt" strokecolor="#4B4B4B">
                <v:path arrowok="t"/>
              </v:shape>
            </v:group>
            <v:group style="position:absolute;left:5577;top:11389;width:312;height:2" coordorigin="5577,11389" coordsize="312,2">
              <v:shape style="position:absolute;left:5577;top:11389;width:312;height:2" coordorigin="5577,11389" coordsize="312,0" path="m5577,11389l5888,11389e" filled="f" stroked="t" strokeweight=".472194pt" strokecolor="#383838">
                <v:path arrowok="t"/>
              </v:shape>
            </v:group>
            <v:group style="position:absolute;left:5794;top:11389;width:1294;height:2" coordorigin="5794,11389" coordsize="1294,2">
              <v:shape style="position:absolute;left:5794;top:11389;width:1294;height:2" coordorigin="5794,11389" coordsize="1294,0" path="m5794,11389l7088,11389e" filled="f" stroked="t" strokeweight=".944387pt" strokecolor="#575757">
                <v:path arrowok="t"/>
              </v:shape>
            </v:group>
            <v:group style="position:absolute;left:7007;top:11389;width:335;height:2" coordorigin="7007,11389" coordsize="335,2">
              <v:shape style="position:absolute;left:7007;top:11389;width:335;height:2" coordorigin="7007,11389" coordsize="335,0" path="m7007,11389l7343,11389e" filled="f" stroked="t" strokeweight=".472194pt" strokecolor="#3F3F3F">
                <v:path arrowok="t"/>
              </v:shape>
            </v:group>
            <v:group style="position:absolute;left:7286;top:11389;width:1681;height:2" coordorigin="7286,11389" coordsize="1681,2">
              <v:shape style="position:absolute;left:7286;top:11389;width:1681;height:2" coordorigin="7286,11389" coordsize="1681,0" path="m7286,11389l8967,11389e" filled="f" stroked="t" strokeweight=".70829pt" strokecolor="#545454">
                <v:path arrowok="t"/>
              </v:shape>
            </v:group>
            <v:group style="position:absolute;left:8910;top:11389;width:156;height:2" coordorigin="8910,11389" coordsize="156,2">
              <v:shape style="position:absolute;left:8910;top:11389;width:156;height:2" coordorigin="8910,11389" coordsize="156,0" path="m8910,11389l9066,11389e" filled="f" stroked="t" strokeweight=".472194pt" strokecolor="#3B3B3B">
                <v:path arrowok="t"/>
              </v:shape>
            </v:group>
            <v:group style="position:absolute;left:9009;top:11389;width:2540;height:2" coordorigin="9009,11389" coordsize="2540,2">
              <v:shape style="position:absolute;left:9009;top:11389;width:2540;height:2" coordorigin="9009,11389" coordsize="2540,0" path="m9009,11389l11550,11389e" filled="f" stroked="t" strokeweight=".70829pt" strokecolor="#5B5B5B">
                <v:path arrowok="t"/>
              </v:shape>
            </v:group>
            <v:group style="position:absolute;left:11545;top:11127;width:2;height:309" coordorigin="11545,11127" coordsize="2,309">
              <v:shape style="position:absolute;left:11545;top:11127;width:2;height:309" coordorigin="11545,11127" coordsize="0,309" path="m11545,11437l11545,11127e" filled="f" stroked="t" strokeweight=".472194pt" strokecolor="#4B4B4B">
                <v:path arrowok="t"/>
              </v:shape>
            </v:group>
            <v:group style="position:absolute;left:340;top:11634;width:1346;height:2" coordorigin="340,11634" coordsize="1346,2">
              <v:shape style="position:absolute;left:340;top:11634;width:1346;height:2" coordorigin="340,11634" coordsize="1346,0" path="m340,11634l1686,11634e" filled="f" stroked="t" strokeweight=".70829pt" strokecolor="#5B5B5B">
                <v:path arrowok="t"/>
              </v:shape>
            </v:group>
            <v:group style="position:absolute;left:2328;top:11394;width:2;height:966" coordorigin="2328,11394" coordsize="2,966">
              <v:shape style="position:absolute;left:2328;top:11394;width:2;height:966" coordorigin="2328,11394" coordsize="0,966" path="m2328,12360l2328,11394e" filled="f" stroked="t" strokeweight=".236097pt" strokecolor="#5B5B5B">
                <v:path arrowok="t"/>
              </v:shape>
            </v:group>
            <v:group style="position:absolute;left:5832;top:11632;width:373;height:2" coordorigin="5832,11632" coordsize="373,2">
              <v:shape style="position:absolute;left:5832;top:11632;width:373;height:2" coordorigin="5832,11632" coordsize="373,0" path="m5832,11632l6205,11632e" filled="f" stroked="t" strokeweight=".472194pt" strokecolor="#3F3F3F">
                <v:path arrowok="t"/>
              </v:shape>
            </v:group>
            <v:group style="position:absolute;left:1247;top:11632;width:10303;height:2" coordorigin="1247,11632" coordsize="10303,2">
              <v:shape style="position:absolute;left:1247;top:11632;width:10303;height:2" coordorigin="1247,11632" coordsize="10303,0" path="m1247,11632l11550,11632e" filled="f" stroked="t" strokeweight=".70829pt" strokecolor="#545454">
                <v:path arrowok="t"/>
              </v:shape>
            </v:group>
            <v:group style="position:absolute;left:1048;top:11613;width:2;height:747" coordorigin="1048,11613" coordsize="2,747">
              <v:shape style="position:absolute;left:1048;top:11613;width:2;height:747" coordorigin="1048,11613" coordsize="0,747" path="m1048,12360l1048,11613e" filled="f" stroked="t" strokeweight=".236097pt" strokecolor="#545454">
                <v:path arrowok="t"/>
              </v:shape>
            </v:group>
            <v:group style="position:absolute;left:345;top:11872;width:5544;height:2" coordorigin="345,11872" coordsize="5544,2">
              <v:shape style="position:absolute;left:345;top:11872;width:5544;height:2" coordorigin="345,11872" coordsize="5544,0" path="m345,11872l5888,11872e" filled="f" stroked="t" strokeweight=".70829pt" strokecolor="#545454">
                <v:path arrowok="t"/>
              </v:shape>
            </v:group>
            <v:group style="position:absolute;left:1657;top:11613;width:2;height:257" coordorigin="1657,11613" coordsize="2,257">
              <v:shape style="position:absolute;left:1657;top:11613;width:2;height:257" coordorigin="1657,11613" coordsize="0,257" path="m1657,11870l1657,11613e" filled="f" stroked="t" strokeweight=".236097pt" strokecolor="#4F4F4F">
                <v:path arrowok="t"/>
              </v:shape>
            </v:group>
            <v:group style="position:absolute;left:5832;top:11870;width:373;height:2" coordorigin="5832,11870" coordsize="373,2">
              <v:shape style="position:absolute;left:5832;top:11870;width:373;height:2" coordorigin="5832,11870" coordsize="373,0" path="m5832,11870l6205,11870e" filled="f" stroked="t" strokeweight=".472194pt" strokecolor="#383838">
                <v:path arrowok="t"/>
              </v:shape>
            </v:group>
            <v:group style="position:absolute;left:6148;top:11870;width:685;height:2" coordorigin="6148,11870" coordsize="685,2">
              <v:shape style="position:absolute;left:6148;top:11870;width:685;height:2" coordorigin="6148,11870" coordsize="685,0" path="m6148,11870l6833,11870e" filled="f" stroked="t" strokeweight=".70829pt" strokecolor="#575757">
                <v:path arrowok="t"/>
              </v:shape>
            </v:group>
            <v:group style="position:absolute;left:6776;top:11870;width:288;height:2" coordorigin="6776,11870" coordsize="288,2">
              <v:shape style="position:absolute;left:6776;top:11870;width:288;height:2" coordorigin="6776,11870" coordsize="288,0" path="m6776,11870l7064,11870e" filled="f" stroked="t" strokeweight=".472194pt" strokecolor="#383838">
                <v:path arrowok="t"/>
              </v:shape>
            </v:group>
            <v:group style="position:absolute;left:7007;top:11870;width:4543;height:2" coordorigin="7007,11870" coordsize="4543,2">
              <v:shape style="position:absolute;left:7007;top:11870;width:4543;height:2" coordorigin="7007,11870" coordsize="4543,0" path="m7007,11870l11550,11870e" filled="f" stroked="t" strokeweight=".70829pt" strokecolor="#575757">
                <v:path arrowok="t"/>
              </v:shape>
            </v:group>
            <v:group style="position:absolute;left:7345;top:11622;width:2;height:276" coordorigin="7345,11622" coordsize="2,276">
              <v:shape style="position:absolute;left:7345;top:11622;width:2;height:276" coordorigin="7345,11622" coordsize="0,276" path="m7345,11898l7345,11622e" filled="f" stroked="t" strokeweight=".70829pt" strokecolor="#2F2F2F">
                <v:path arrowok="t"/>
              </v:shape>
            </v:group>
            <v:group style="position:absolute;left:357;top:9618;width:2;height:7010" coordorigin="357,9618" coordsize="2,7010">
              <v:shape style="position:absolute;left:357;top:9618;width:2;height:7010" coordorigin="357,9618" coordsize="0,7010" path="m357,16629l357,9618e" filled="f" stroked="t" strokeweight=".70829pt" strokecolor="#545454">
                <v:path arrowok="t"/>
              </v:shape>
            </v:group>
            <v:group style="position:absolute;left:1657;top:11855;width:2;height:504" coordorigin="1657,11855" coordsize="2,504">
              <v:shape style="position:absolute;left:1657;top:11855;width:2;height:504" coordorigin="1657,11855" coordsize="0,504" path="m1657,12360l1657,11855e" filled="f" stroked="t" strokeweight=".236097pt" strokecolor="#383838">
                <v:path arrowok="t"/>
              </v:shape>
            </v:group>
            <v:group style="position:absolute;left:7314;top:11855;width:2;height:504" coordorigin="7314,11855" coordsize="2,504">
              <v:shape style="position:absolute;left:7314;top:11855;width:2;height:504" coordorigin="7314,11855" coordsize="0,504" path="m7314,12360l7314,11855e" filled="f" stroked="t" strokeweight=".236097pt" strokecolor="#575757">
                <v:path arrowok="t"/>
              </v:shape>
            </v:group>
            <v:group style="position:absolute;left:1048;top:12360;width:2;height:1385" coordorigin="1048,12360" coordsize="2,1385">
              <v:shape style="position:absolute;left:1048;top:12360;width:2;height:1385" coordorigin="1048,12360" coordsize="0,1385" path="m1048,13745l1048,12360e" filled="f" stroked="t" strokeweight=".236097pt" strokecolor="#000000">
                <v:path arrowok="t"/>
              </v:shape>
            </v:group>
            <v:group style="position:absolute;left:1657;top:12360;width:2;height:1385" coordorigin="1657,12360" coordsize="2,1385">
              <v:shape style="position:absolute;left:1657;top:12360;width:2;height:1385" coordorigin="1657,12360" coordsize="0,1385" path="m1657,13745l1657,12360e" filled="f" stroked="t" strokeweight=".236097pt" strokecolor="#000000">
                <v:path arrowok="t"/>
              </v:shape>
            </v:group>
            <v:group style="position:absolute;left:2328;top:12360;width:2;height:1385" coordorigin="2328,12360" coordsize="2,1385">
              <v:shape style="position:absolute;left:2328;top:12360;width:2;height:1385" coordorigin="2328,12360" coordsize="0,1385" path="m2328,13745l2328,12360e" filled="f" stroked="t" strokeweight=".236097pt" strokecolor="#000000">
                <v:path arrowok="t"/>
              </v:shape>
            </v:group>
            <v:group style="position:absolute;left:7345;top:12331;width:2;height:4202" coordorigin="7345,12331" coordsize="2,4202">
              <v:shape style="position:absolute;left:7345;top:12331;width:2;height:4202" coordorigin="7345,12331" coordsize="0,4202" path="m7345,16534l7345,12331e" filled="f" stroked="t" strokeweight=".70829pt" strokecolor="#747474">
                <v:path arrowok="t"/>
              </v:shape>
            </v:group>
            <v:group style="position:absolute;left:11547;top:12331;width:2;height:2475" coordorigin="11547,12331" coordsize="2,2475">
              <v:shape style="position:absolute;left:11547;top:12331;width:2;height:2475" coordorigin="11547,12331" coordsize="0,2475" path="m11547,14806l11547,12331e" filled="f" stroked="t" strokeweight=".70829pt" strokecolor="#646464">
                <v:path arrowok="t"/>
              </v:shape>
            </v:group>
            <v:group style="position:absolute;left:7314;top:12883;width:2;height:3412" coordorigin="7314,12883" coordsize="2,3412">
              <v:shape style="position:absolute;left:7314;top:12883;width:2;height:3412" coordorigin="7314,12883" coordsize="0,3412" path="m7314,16296l7314,12883e" filled="f" stroked="t" strokeweight=".236097pt" strokecolor="#000000">
                <v:path arrowok="t"/>
              </v:shape>
            </v:group>
            <v:group style="position:absolute;left:11517;top:12883;width:2;height:162" coordorigin="11517,12883" coordsize="2,162">
              <v:shape style="position:absolute;left:11517;top:12883;width:2;height:162" coordorigin="11517,12883" coordsize="0,162" path="m11517,13045l11517,12883e" filled="f" stroked="t" strokeweight=".236097pt" strokecolor="#000000">
                <v:path arrowok="t"/>
              </v:shape>
            </v:group>
            <v:group style="position:absolute;left:359;top:13355;width:2;height:419" coordorigin="359,13355" coordsize="2,419">
              <v:shape style="position:absolute;left:359;top:13355;width:2;height:419" coordorigin="359,13355" coordsize="0,419" path="m359,13773l359,13355e" filled="f" stroked="t" strokeweight=".70829pt" strokecolor="#444444">
                <v:path arrowok="t"/>
              </v:shape>
            </v:group>
            <v:group style="position:absolute;left:11517;top:13673;width:2;height:314" coordorigin="11517,13673" coordsize="2,314">
              <v:shape style="position:absolute;left:11517;top:13673;width:2;height:314" coordorigin="11517,13673" coordsize="0,314" path="m11517,13988l11517,13673e" filled="f" stroked="t" strokeweight=".236097pt" strokecolor="#000000">
                <v:path arrowok="t"/>
              </v:shape>
            </v:group>
            <v:group style="position:absolute;left:331;top:13988;width:2002;height:2" coordorigin="331,13988" coordsize="2002,2">
              <v:shape style="position:absolute;left:331;top:13988;width:2002;height:2" coordorigin="331,13988" coordsize="2002,0" path="m331,13988l2333,13988e" filled="f" stroked="t" strokeweight=".236097pt" strokecolor="#5B5B5B">
                <v:path arrowok="t"/>
              </v:shape>
            </v:group>
            <v:group style="position:absolute;left:1048;top:13745;width:2;height:247" coordorigin="1048,13745" coordsize="2,247">
              <v:shape style="position:absolute;left:1048;top:13745;width:2;height:247" coordorigin="1048,13745" coordsize="0,247" path="m1048,13992l1048,13745e" filled="f" stroked="t" strokeweight=".236097pt" strokecolor="#444444">
                <v:path arrowok="t"/>
              </v:shape>
            </v:group>
            <v:group style="position:absolute;left:1657;top:13745;width:2;height:247" coordorigin="1657,13745" coordsize="2,247">
              <v:shape style="position:absolute;left:1657;top:13745;width:2;height:247" coordorigin="1657,13745" coordsize="0,247" path="m1657,13992l1657,13745e" filled="f" stroked="t" strokeweight=".236097pt" strokecolor="#3B3B3B">
                <v:path arrowok="t"/>
              </v:shape>
            </v:group>
            <v:group style="position:absolute;left:2328;top:13745;width:2;height:247" coordorigin="2328,13745" coordsize="2,247">
              <v:shape style="position:absolute;left:2328;top:13745;width:2;height:247" coordorigin="2328,13745" coordsize="0,247" path="m2328,13992l2328,13745e" filled="f" stroked="t" strokeweight=".236097pt" strokecolor="#606060">
                <v:path arrowok="t"/>
              </v:shape>
            </v:group>
            <v:group style="position:absolute;left:1048;top:13988;width:2;height:2308" coordorigin="1048,13988" coordsize="2,2308">
              <v:shape style="position:absolute;left:1048;top:13988;width:2;height:2308" coordorigin="1048,13988" coordsize="0,2308" path="m1048,16296l1048,13988e" filled="f" stroked="t" strokeweight=".236097pt" strokecolor="#000000">
                <v:path arrowok="t"/>
              </v:shape>
            </v:group>
            <v:group style="position:absolute;left:1657;top:13988;width:2;height:2308" coordorigin="1657,13988" coordsize="2,2308">
              <v:shape style="position:absolute;left:1657;top:13988;width:2;height:2308" coordorigin="1657,13988" coordsize="0,2308" path="m1657,16296l1657,13988e" filled="f" stroked="t" strokeweight=".236097pt" strokecolor="#000000">
                <v:path arrowok="t"/>
              </v:shape>
            </v:group>
            <v:group style="position:absolute;left:2328;top:13988;width:2;height:2308" coordorigin="2328,13988" coordsize="2,2308">
              <v:shape style="position:absolute;left:2328;top:13988;width:2;height:2308" coordorigin="2328,13988" coordsize="0,2308" path="m2328,16296l2328,13988e" filled="f" stroked="t" strokeweight=".236097pt" strokecolor="#000000">
                <v:path arrowok="t"/>
              </v:shape>
            </v:group>
            <v:group style="position:absolute;left:359;top:14363;width:2;height:143" coordorigin="359,14363" coordsize="2,143">
              <v:shape style="position:absolute;left:359;top:14363;width:2;height:143" coordorigin="359,14363" coordsize="0,143" path="m359,14506l359,14363e" filled="f" stroked="t" strokeweight=".472194pt" strokecolor="#343434">
                <v:path arrowok="t"/>
              </v:shape>
            </v:group>
            <v:group style="position:absolute;left:11517;top:14392;width:2;height:428" coordorigin="11517,14392" coordsize="2,428">
              <v:shape style="position:absolute;left:11517;top:14392;width:2;height:428" coordorigin="11517,14392" coordsize="0,428" path="m11517,14820l11517,14392e" filled="f" stroked="t" strokeweight=".236097pt" strokecolor="#000000">
                <v:path arrowok="t"/>
              </v:shape>
            </v:group>
            <v:group style="position:absolute;left:11547;top:14792;width:2;height:814" coordorigin="11547,14792" coordsize="2,814">
              <v:shape style="position:absolute;left:11547;top:14792;width:2;height:814" coordorigin="11547,14792" coordsize="0,814" path="m11547,15606l11547,14792e" filled="f" stroked="t" strokeweight=".70829pt" strokecolor="#838383">
                <v:path arrowok="t"/>
              </v:shape>
            </v:group>
            <v:group style="position:absolute;left:11517;top:15334;width:2;height:1342" coordorigin="11517,15334" coordsize="2,1342">
              <v:shape style="position:absolute;left:11517;top:15334;width:2;height:1342" coordorigin="11517,15334" coordsize="0,1342" path="m11517,16677l11517,15334e" filled="f" stroked="t" strokeweight=".236097pt" strokecolor="#000000">
                <v:path arrowok="t"/>
              </v:shape>
            </v:group>
            <v:group style="position:absolute;left:335;top:16672;width:11186;height:2" coordorigin="335,16672" coordsize="11186,2">
              <v:shape style="position:absolute;left:335;top:16672;width:11186;height:2" coordorigin="335,16672" coordsize="11186,0" path="m335,16672l11522,16672e" filled="f" stroked="t" strokeweight=".236097pt" strokecolor="#000000">
                <v:path arrowok="t"/>
              </v:shape>
            </v:group>
            <v:group style="position:absolute;left:364;top:16048;width:2;height:581" coordorigin="364,16048" coordsize="2,581">
              <v:shape style="position:absolute;left:364;top:16048;width:2;height:581" coordorigin="364,16048" coordsize="0,581" path="m364,16629l364,16048e" filled="f" stroked="t" strokeweight=".944387pt" strokecolor="#676767">
                <v:path arrowok="t"/>
              </v:shape>
            </v:group>
            <v:group style="position:absolute;left:1048;top:16296;width:2;height:381" coordorigin="1048,16296" coordsize="2,381">
              <v:shape style="position:absolute;left:1048;top:16296;width:2;height:381" coordorigin="1048,16296" coordsize="0,381" path="m1048,16677l1048,16296e" filled="f" stroked="t" strokeweight=".236097pt" strokecolor="#BCBCBC">
                <v:path arrowok="t"/>
              </v:shape>
            </v:group>
            <v:group style="position:absolute;left:1657;top:16296;width:2;height:381" coordorigin="1657,16296" coordsize="2,381">
              <v:shape style="position:absolute;left:1657;top:16296;width:2;height:381" coordorigin="1657,16296" coordsize="0,381" path="m1657,16677l1657,16296e" filled="f" stroked="t" strokeweight=".236097pt" strokecolor="#9C9C9C">
                <v:path arrowok="t"/>
              </v:shape>
            </v:group>
            <v:group style="position:absolute;left:2328;top:16296;width:2;height:381" coordorigin="2328,16296" coordsize="2,381">
              <v:shape style="position:absolute;left:2328;top:16296;width:2;height:381" coordorigin="2328,16296" coordsize="0,381" path="m2328,16677l2328,16296e" filled="f" stroked="t" strokeweight=".236097pt" strokecolor="#979797">
                <v:path arrowok="t"/>
              </v:shape>
            </v:group>
            <v:group style="position:absolute;left:7314;top:16296;width:2;height:381" coordorigin="7314,16296" coordsize="2,381">
              <v:shape style="position:absolute;left:7314;top:16296;width:2;height:381" coordorigin="7314,16296" coordsize="0,381" path="m7314,16677l7314,16296e" filled="f" stroked="t" strokeweight=".236097pt" strokecolor="#909090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0" w:after="0" w:line="240" w:lineRule="auto"/>
        <w:ind w:right="144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CCCCCC"/>
          <w:spacing w:val="0"/>
          <w:w w:val="163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220" w:right="260"/>
        </w:sectPr>
      </w:pPr>
      <w:rPr/>
    </w:p>
    <w:p>
      <w:pPr>
        <w:spacing w:before="76" w:after="0" w:line="220" w:lineRule="auto"/>
        <w:ind w:left="852" w:right="-152" w:firstLine="66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8"/>
          <w:szCs w:val="88"/>
          <w:color w:val="363636"/>
          <w:spacing w:val="-378"/>
          <w:w w:val="166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363636"/>
          <w:spacing w:val="9"/>
          <w:w w:val="122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22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22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2"/>
          <w:b/>
          <w:bCs/>
          <w:position w:val="0"/>
        </w:rPr>
        <w:t>BÜYÜKSEHIR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13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375" w:right="427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7"/>
        </w:rPr>
        <w:t>BAŞKANLIGT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6" w:after="0" w:line="237" w:lineRule="exact"/>
        <w:ind w:left="1120" w:right="5075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40" w:bottom="280" w:left="0" w:right="280"/>
          <w:cols w:num="2" w:equalWidth="0">
            <w:col w:w="1874" w:space="1673"/>
            <w:col w:w="8093"/>
          </w:cols>
        </w:sectPr>
      </w:pPr>
      <w:rPr/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280"/>
        </w:sectPr>
      </w:pPr>
      <w:rPr/>
    </w:p>
    <w:p>
      <w:pPr>
        <w:spacing w:before="36" w:after="0" w:line="240" w:lineRule="auto"/>
        <w:ind w:left="369" w:right="-20"/>
        <w:jc w:val="left"/>
        <w:tabs>
          <w:tab w:pos="1740" w:val="left"/>
          <w:tab w:pos="34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7"/>
          <w:w w:val="156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20.05.2017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27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left="393" w:right="-67"/>
        <w:jc w:val="left"/>
        <w:tabs>
          <w:tab w:pos="1740" w:val="left"/>
          <w:tab w:pos="3420" w:val="left"/>
          <w:tab w:pos="4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Tar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8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</w:rPr>
        <w:t>lu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20.05.2017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82"/>
        </w:rPr>
        <w:t>IKay_ıt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4"/>
          <w:w w:val="8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3292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40" w:lineRule="auto"/>
        <w:ind w:left="39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7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66769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Bomova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Doğanla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1651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6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03" w:lineRule="exact"/>
        <w:ind w:left="388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Doıır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Bornova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Doga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Mah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1651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k.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  <w:position w:val="-1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47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23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12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16:52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15"/>
        </w:rPr>
        <w:t>irel: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3"/>
        </w:rPr>
        <w:t>_!Bildirim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2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280"/>
          <w:cols w:num="2" w:equalWidth="0">
            <w:col w:w="5282" w:space="466"/>
            <w:col w:w="5892"/>
          </w:cols>
        </w:sectPr>
      </w:pPr>
      <w:rPr/>
    </w:p>
    <w:p>
      <w:pPr>
        <w:spacing w:before="8" w:after="0" w:line="244" w:lineRule="exact"/>
        <w:ind w:left="393" w:right="705"/>
        <w:jc w:val="left"/>
        <w:tabs>
          <w:tab w:pos="1740" w:val="left"/>
          <w:tab w:pos="3900" w:val="left"/>
          <w:tab w:pos="4660" w:val="left"/>
          <w:tab w:pos="7000" w:val="left"/>
          <w:tab w:pos="7780" w:val="left"/>
          <w:tab w:pos="7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807159pt;margin-top:24.551193pt;width:57.791642pt;height:24pt;mso-position-horizontal-relative:page;mso-position-vertical-relative:paragraph;z-index:-17212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600" w:val="left"/>
                      <w:tab w:pos="110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B1B1B3"/>
                      <w:spacing w:val="-27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31"/>
        </w:rPr>
        <w:t>:Ot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13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</w:rPr>
        <w:t>Dikkatsizli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11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10"/>
        </w:rPr>
        <w:t>Şigara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11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31"/>
        </w:rPr>
        <w:t>ise: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6"/>
          <w:szCs w:val="26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6"/>
          <w:szCs w:val="26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k!"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68" w:lineRule="exact"/>
        <w:ind w:left="3892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81"/>
          <w:position w:val="1"/>
        </w:rPr>
        <w:t>IBetonanne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16"/>
          <w:w w:val="8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4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lısap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666769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1B1B3"/>
          <w:spacing w:val="-50"/>
          <w:w w:val="93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28"/>
          <w:position w:val="1"/>
        </w:rPr>
        <w:t>iı.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1"/>
          <w:w w:val="28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B1B1B3"/>
          <w:spacing w:val="-81"/>
          <w:w w:val="93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28"/>
          <w:position w:val="1"/>
        </w:rPr>
        <w:t>;·</w:t>
      </w:r>
      <w:r>
        <w:rPr>
          <w:rFonts w:ascii="Times New Roman" w:hAnsi="Times New Roman" w:cs="Times New Roman" w:eastAsia="Times New Roman"/>
          <w:sz w:val="18"/>
          <w:szCs w:val="18"/>
          <w:color w:val="666769"/>
          <w:spacing w:val="-88"/>
          <w:w w:val="53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7"/>
          <w:w w:val="63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9"/>
          <w:w w:val="86"/>
          <w:position w:val="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7"/>
          <w:w w:val="63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66769"/>
          <w:spacing w:val="0"/>
          <w:w w:val="54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66769"/>
          <w:spacing w:val="-13"/>
          <w:w w:val="54"/>
          <w:position w:val="1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5"/>
          <w:w w:val="64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B1B1B3"/>
          <w:spacing w:val="0"/>
          <w:w w:val="173"/>
          <w:position w:val="1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B1B1B3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"/>
          <w:w w:val="126"/>
          <w:position w:val="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9"/>
          <w:position w:val="1"/>
        </w:rPr>
        <w:t>_u_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-25"/>
          <w:w w:val="108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72"/>
          <w:position w:val="1"/>
        </w:rPr>
        <w:t>_n_ı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72"/>
          <w:u w:val="single" w:color="4A4A4A"/>
          <w:position w:val="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72"/>
          <w:u w:val="single" w:color="4A4A4A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u w:val="single" w:color="4A4A4A"/>
          <w:position w:val="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9"/>
          <w:w w:val="100"/>
          <w:u w:val="single" w:color="4A4A4A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9"/>
          <w:w w:val="100"/>
          <w:u w:val="single" w:color="4A4A4A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5"/>
          <w:w w:val="110"/>
          <w:u w:val="single" w:color="4A4A4A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5"/>
          <w:w w:val="110"/>
          <w:u w:val="single" w:color="4A4A4A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5"/>
          <w:w w:val="11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5"/>
          <w:w w:val="11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45"/>
          <w:position w:val="1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8"/>
          <w:w w:val="144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49"/>
          <w:position w:val="1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4"/>
          <w:w w:val="48"/>
          <w:position w:val="1"/>
        </w:rPr>
        <w:t>:</w:t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373"/>
          <w:position w:val="1"/>
        </w:rPr>
        <w:t>--</w:t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4B4B4B"/>
          <w:spacing w:val="-25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242424"/>
          <w:spacing w:val="0"/>
          <w:w w:val="357"/>
          <w:position w:val="1"/>
        </w:rPr>
        <w:t>-</w:t>
      </w:r>
      <w:r>
        <w:rPr>
          <w:rFonts w:ascii="Arial" w:hAnsi="Arial" w:cs="Arial" w:eastAsia="Arial"/>
          <w:sz w:val="21"/>
          <w:szCs w:val="21"/>
          <w:color w:val="242424"/>
          <w:spacing w:val="-56"/>
          <w:w w:val="357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357"/>
          <w:position w:val="1"/>
        </w:rPr>
        <w:t>----------j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left="6293" w:right="-20"/>
        <w:jc w:val="left"/>
        <w:tabs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363636"/>
          <w:spacing w:val="0"/>
          <w:w w:val="53"/>
        </w:rPr>
        <w:t>1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5"/>
        </w:rPr>
        <w:t>17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0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280"/>
        </w:sectPr>
      </w:pPr>
      <w:rPr/>
    </w:p>
    <w:p>
      <w:pPr>
        <w:spacing w:before="86" w:after="0" w:line="240" w:lineRule="auto"/>
        <w:ind w:left="39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8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40" w:lineRule="auto"/>
        <w:ind w:left="39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6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6" w:after="0" w:line="320" w:lineRule="auto"/>
        <w:ind w:left="91" w:right="3901" w:firstLine="-81"/>
        <w:jc w:val="left"/>
        <w:tabs>
          <w:tab w:pos="3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jKiracı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201"/>
        </w:rPr>
        <w:t>miri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8"/>
          <w:w w:val="20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Q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SONSUZ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71" w:lineRule="exact"/>
        <w:ind w:right="-20"/>
        <w:jc w:val="left"/>
        <w:tabs>
          <w:tab w:pos="2540" w:val="left"/>
          <w:tab w:pos="54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:1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2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16:53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1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5"/>
        </w:rPr>
        <w:t>17:00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821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5" w:after="0" w:line="240" w:lineRule="auto"/>
        <w:ind w:left="2571" w:right="-20"/>
        <w:jc w:val="left"/>
        <w:tabs>
          <w:tab w:pos="50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2581" w:right="-20"/>
        <w:jc w:val="left"/>
        <w:tabs>
          <w:tab w:pos="50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256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9"/>
        </w:rPr>
        <w:t>Enuuyet-Jandarma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52" w:lineRule="exact"/>
        <w:ind w:left="28" w:right="-20"/>
        <w:jc w:val="left"/>
        <w:tabs>
          <w:tab w:pos="2560" w:val="left"/>
          <w:tab w:pos="50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5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0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4B4B4B"/>
          <w:spacing w:val="0"/>
          <w:w w:val="171"/>
        </w:rPr>
        <w:t>i</w:t>
      </w:r>
      <w:r>
        <w:rPr>
          <w:rFonts w:ascii="Arial" w:hAnsi="Arial" w:cs="Arial" w:eastAsia="Arial"/>
          <w:sz w:val="25"/>
          <w:szCs w:val="25"/>
          <w:color w:val="4B4B4B"/>
          <w:spacing w:val="-15"/>
          <w:w w:val="17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280"/>
          <w:cols w:num="2" w:equalWidth="0">
            <w:col w:w="1456" w:space="940"/>
            <w:col w:w="9244"/>
          </w:cols>
        </w:sectPr>
      </w:pPr>
      <w:rPr/>
    </w:p>
    <w:p>
      <w:pPr>
        <w:spacing w:before="27" w:after="0" w:line="265" w:lineRule="auto"/>
        <w:ind w:left="2424" w:right="1119" w:firstLine="-2027"/>
        <w:jc w:val="left"/>
        <w:tabs>
          <w:tab w:pos="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•mcı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left="242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03" w:lineRule="exact"/>
        <w:ind w:left="242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  <w:position w:val="-1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1"/>
          <w:w w:val="10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2"/>
        </w:rPr>
        <w:t>fı.\raç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280"/>
          <w:cols w:num="2" w:equalWidth="0">
            <w:col w:w="4600" w:space="353"/>
            <w:col w:w="6687"/>
          </w:cols>
        </w:sectPr>
      </w:pPr>
      <w:rPr/>
    </w:p>
    <w:p>
      <w:pPr>
        <w:spacing w:before="40" w:after="0" w:line="240" w:lineRule="auto"/>
        <w:ind w:left="388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2"/>
        </w:rPr>
        <w:t>playı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7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2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40" w:lineRule="auto"/>
        <w:ind w:left="40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5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2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03" w:lineRule="exact"/>
        <w:ind w:left="255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34"/>
          <w:position w:val="-1"/>
        </w:rPr>
        <w:t>öndürmede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12"/>
          <w:w w:val="13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  <w:position w:val="-1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7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280"/>
          <w:cols w:num="2" w:equalWidth="0">
            <w:col w:w="1823" w:space="635"/>
            <w:col w:w="9182"/>
          </w:cols>
        </w:sectPr>
      </w:pPr>
      <w:rPr/>
    </w:p>
    <w:p>
      <w:pPr>
        <w:spacing w:before="30" w:after="0" w:line="240" w:lineRule="auto"/>
        <w:ind w:left="39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2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5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1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0" w:after="0" w:line="162" w:lineRule="exact"/>
        <w:ind w:left="-33" w:right="2225"/>
        <w:jc w:val="center"/>
        <w:tabs>
          <w:tab w:pos="1880" w:val="left"/>
          <w:tab w:pos="34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83"/>
          <w:position w:val="-4"/>
        </w:rPr>
        <w:t>ISu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3"/>
          <w:w w:val="83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4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4"/>
        </w:rPr>
        <w:t>IK.K.T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  <w:position w:val="-4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38" w:lineRule="exact"/>
        <w:ind w:left="878" w:right="3051"/>
        <w:jc w:val="center"/>
        <w:tabs>
          <w:tab w:pos="1860" w:val="left"/>
          <w:tab w:pos="34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  <w:position w:val="1"/>
        </w:rPr>
        <w:t>2</w:t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  <w:position w:val="1"/>
        </w:rPr>
        <w:tab/>
      </w:r>
      <w:r>
        <w:rPr>
          <w:rFonts w:ascii="Courier New" w:hAnsi="Courier New" w:cs="Courier New" w:eastAsia="Courier New"/>
          <w:sz w:val="22"/>
          <w:szCs w:val="22"/>
          <w:color w:val="363636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70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70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0" w:right="280"/>
          <w:cols w:num="3" w:equalWidth="0">
            <w:col w:w="1637" w:space="1440"/>
            <w:col w:w="464" w:space="1411"/>
            <w:col w:w="6688"/>
          </w:cols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52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41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20"/>
          <w:w w:val="14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40" w:lineRule="auto"/>
        <w:ind w:left="40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6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1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0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4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40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40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76" w:lineRule="exact"/>
        <w:ind w:left="407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i/>
          <w:position w:val="-4"/>
        </w:rPr>
        <w:t>y,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i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i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  <w:position w:val="-4"/>
        </w:rPr>
        <w:t>Edil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  <w:u w:val="single" w:color="000000"/>
          <w:position w:val="-4"/>
        </w:rPr>
        <w:t>diği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07" w:lineRule="exact"/>
        <w:ind w:left="407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666769"/>
          <w:spacing w:val="0"/>
          <w:w w:val="265"/>
          <w:position w:val="-3"/>
        </w:rPr>
        <w:t>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47" w:right="1559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7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7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alaoda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yanm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ştır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Tahmiııi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4"/>
        </w:rPr>
        <w:t>yoktu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-31"/>
          <w:w w:val="10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66769"/>
          <w:spacing w:val="0"/>
          <w:w w:val="86"/>
        </w:rPr>
        <w:t>·.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9" w:lineRule="auto"/>
        <w:ind w:right="51" w:firstLine="114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2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7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1"/>
        </w:rPr>
        <w:t>kenanndaki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3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içerisindeki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6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6"/>
        </w:rPr>
        <w:t>olduğu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41"/>
        </w:rPr>
        <w:t>örülmü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4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6"/>
          <w:w w:val="14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soruşturmada,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belirlenemeye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4"/>
        </w:rPr>
        <w:t>kişileı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söndürülmede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2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düşürüle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2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6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42"/>
        </w:rPr>
        <w:t>tuşturması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4"/>
          <w:w w:val="14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left="54" w:right="3924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51"/>
        </w:rPr>
        <w:t>irketi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5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2"/>
          <w:w w:val="15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                                                                       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1"/>
        </w:rPr>
        <w:t>!Bedeli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769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500" w:bottom="280" w:left="0" w:right="280"/>
          <w:cols w:num="2" w:equalWidth="0">
            <w:col w:w="2243" w:space="186"/>
            <w:col w:w="9211"/>
          </w:cols>
        </w:sectPr>
      </w:pPr>
      <w:rPr/>
    </w:p>
    <w:p>
      <w:pPr>
        <w:spacing w:before="0" w:after="0" w:line="184" w:lineRule="exact"/>
        <w:ind w:left="407"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1"/>
        </w:rPr>
        <w:t>20.05.2017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left="507" w:right="-67"/>
        <w:jc w:val="left"/>
        <w:tabs>
          <w:tab w:pos="1300" w:val="left"/>
          <w:tab w:pos="1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13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"/>
          <w:w w:val="1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Bornova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58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4" w:lineRule="exact"/>
        <w:ind w:left="1231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</w:rPr>
        <w:t>17:45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36" w:right="73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03" w:lineRule="exact"/>
        <w:ind w:left="199" w:right="108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447.359985pt;margin-top:12.304599pt;width:59.52pt;height:18.240pt;mso-position-horizontal-relative:page;mso-position-vertical-relative:paragraph;z-index:-17214" type="#_x0000_t75">
            <v:imagedata r:id="rId5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  <w:position w:val="-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w w:val="107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w w:val="108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5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280"/>
          <w:cols w:num="3" w:equalWidth="0">
            <w:col w:w="5008" w:space="82"/>
            <w:col w:w="2261" w:space="1508"/>
            <w:col w:w="2781"/>
          </w:cols>
        </w:sectPr>
      </w:pPr>
      <w:rPr/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280"/>
        </w:sectPr>
      </w:pPr>
      <w:rPr/>
    </w:p>
    <w:p>
      <w:pPr>
        <w:spacing w:before="0" w:after="0" w:line="482" w:lineRule="exact"/>
        <w:ind w:right="-256"/>
        <w:jc w:val="left"/>
        <w:tabs>
          <w:tab w:pos="2920" w:val="left"/>
        </w:tabs>
        <w:rPr>
          <w:rFonts w:ascii="Courier New" w:hAnsi="Courier New" w:cs="Courier New" w:eastAsia="Courier New"/>
          <w:sz w:val="144"/>
          <w:szCs w:val="144"/>
        </w:rPr>
      </w:pPr>
      <w:rPr/>
      <w:r>
        <w:rPr/>
        <w:pict>
          <v:shape style="position:absolute;margin-left:36.480pt;margin-top:-7.004958pt;width:12.48pt;height:34.560001pt;mso-position-horizontal-relative:page;mso-position-vertical-relative:paragraph;z-index:-17216" type="#_x0000_t75">
            <v:imagedata r:id="rId6" o:title=""/>
          </v:shape>
        </w:pict>
      </w:r>
      <w:r>
        <w:rPr>
          <w:rFonts w:ascii="Arial" w:hAnsi="Arial" w:cs="Arial" w:eastAsia="Arial"/>
          <w:sz w:val="13"/>
          <w:szCs w:val="13"/>
          <w:color w:val="4B4B4B"/>
          <w:spacing w:val="-98"/>
          <w:w w:val="579"/>
          <w:position w:val="-96"/>
        </w:rPr>
        <w:t>1</w:t>
      </w:r>
      <w:r>
        <w:rPr>
          <w:rFonts w:ascii="Arial" w:hAnsi="Arial" w:cs="Arial" w:eastAsia="Arial"/>
          <w:sz w:val="13"/>
          <w:szCs w:val="13"/>
          <w:color w:val="4B4B4B"/>
          <w:spacing w:val="0"/>
          <w:w w:val="579"/>
          <w:position w:val="-96"/>
        </w:rPr>
        <w:t>-</w:t>
      </w:r>
      <w:r>
        <w:rPr>
          <w:rFonts w:ascii="Arial" w:hAnsi="Arial" w:cs="Arial" w:eastAsia="Arial"/>
          <w:sz w:val="13"/>
          <w:szCs w:val="13"/>
          <w:color w:val="4B4B4B"/>
          <w:spacing w:val="-150"/>
          <w:w w:val="579"/>
          <w:position w:val="-96"/>
        </w:rPr>
        <w:t> </w:t>
      </w:r>
      <w:r>
        <w:rPr>
          <w:rFonts w:ascii="Arial" w:hAnsi="Arial" w:cs="Arial" w:eastAsia="Arial"/>
          <w:sz w:val="13"/>
          <w:szCs w:val="13"/>
          <w:color w:val="666769"/>
          <w:spacing w:val="0"/>
          <w:w w:val="339"/>
          <w:position w:val="-96"/>
        </w:rPr>
        <w:t>-1-</w:t>
      </w:r>
      <w:r>
        <w:rPr>
          <w:rFonts w:ascii="Arial" w:hAnsi="Arial" w:cs="Arial" w:eastAsia="Arial"/>
          <w:sz w:val="13"/>
          <w:szCs w:val="13"/>
          <w:color w:val="666769"/>
          <w:spacing w:val="-84"/>
          <w:w w:val="339"/>
          <w:position w:val="-96"/>
        </w:rPr>
        <w:t> </w:t>
      </w:r>
      <w:r>
        <w:rPr>
          <w:rFonts w:ascii="Arial" w:hAnsi="Arial" w:cs="Arial" w:eastAsia="Arial"/>
          <w:sz w:val="13"/>
          <w:szCs w:val="13"/>
          <w:color w:val="4B4B4B"/>
          <w:spacing w:val="0"/>
          <w:w w:val="175"/>
          <w:position w:val="-96"/>
        </w:rPr>
        <w:t>-t-----------t</w:t>
      </w:r>
      <w:r>
        <w:rPr>
          <w:rFonts w:ascii="Arial" w:hAnsi="Arial" w:cs="Arial" w:eastAsia="Arial"/>
          <w:sz w:val="13"/>
          <w:szCs w:val="13"/>
          <w:color w:val="4B4B4B"/>
          <w:spacing w:val="0"/>
          <w:w w:val="100"/>
          <w:position w:val="-96"/>
        </w:rPr>
        <w:tab/>
      </w:r>
      <w:r>
        <w:rPr>
          <w:rFonts w:ascii="Arial" w:hAnsi="Arial" w:cs="Arial" w:eastAsia="Arial"/>
          <w:sz w:val="13"/>
          <w:szCs w:val="13"/>
          <w:color w:val="4B4B4B"/>
          <w:spacing w:val="0"/>
          <w:w w:val="100"/>
          <w:position w:val="-96"/>
        </w:rPr>
      </w:r>
      <w:r>
        <w:rPr>
          <w:rFonts w:ascii="Arial" w:hAnsi="Arial" w:cs="Arial" w:eastAsia="Arial"/>
          <w:sz w:val="52"/>
          <w:szCs w:val="52"/>
          <w:color w:val="3D3F6E"/>
          <w:spacing w:val="-216"/>
          <w:w w:val="150"/>
          <w:position w:val="-96"/>
        </w:rPr>
        <w:t>!</w:t>
      </w:r>
      <w:r>
        <w:rPr>
          <w:rFonts w:ascii="Arial" w:hAnsi="Arial" w:cs="Arial" w:eastAsia="Arial"/>
          <w:sz w:val="52"/>
          <w:szCs w:val="52"/>
          <w:color w:val="3D3F6E"/>
          <w:spacing w:val="-471"/>
          <w:w w:val="151"/>
          <w:position w:val="-96"/>
        </w:rPr>
        <w:t>U</w:t>
      </w:r>
      <w:r>
        <w:rPr>
          <w:rFonts w:ascii="Courier New" w:hAnsi="Courier New" w:cs="Courier New" w:eastAsia="Courier New"/>
          <w:sz w:val="144"/>
          <w:szCs w:val="144"/>
          <w:color w:val="262D72"/>
          <w:spacing w:val="-750"/>
          <w:w w:val="123"/>
          <w:position w:val="-73"/>
        </w:rPr>
        <w:t>w</w:t>
      </w:r>
      <w:r>
        <w:rPr>
          <w:rFonts w:ascii="Courier New" w:hAnsi="Courier New" w:cs="Courier New" w:eastAsia="Courier New"/>
          <w:sz w:val="144"/>
          <w:szCs w:val="14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25" w:lineRule="atLeast"/>
        <w:ind w:right="-159"/>
        <w:jc w:val="left"/>
        <w:rPr>
          <w:rFonts w:ascii="Times New Roman" w:hAnsi="Times New Roman" w:cs="Times New Roman" w:eastAsia="Times New Roman"/>
          <w:sz w:val="38"/>
          <w:szCs w:val="38"/>
        </w:rPr>
      </w:pPr>
      <w:rPr/>
      <w:r>
        <w:rPr>
          <w:rFonts w:ascii="Arial" w:hAnsi="Arial" w:cs="Arial" w:eastAsia="Arial"/>
          <w:sz w:val="79"/>
          <w:szCs w:val="79"/>
          <w:color w:val="3D3F6E"/>
          <w:spacing w:val="0"/>
          <w:w w:val="100"/>
        </w:rPr>
        <w:t>tı</w:t>
      </w:r>
      <w:r>
        <w:rPr>
          <w:rFonts w:ascii="Arial" w:hAnsi="Arial" w:cs="Arial" w:eastAsia="Arial"/>
          <w:sz w:val="79"/>
          <w:szCs w:val="79"/>
          <w:color w:val="3D3F6E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38"/>
          <w:szCs w:val="38"/>
          <w:color w:val="666769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764" w:lineRule="atLeas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2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280"/>
          <w:cols w:num="3" w:equalWidth="0">
            <w:col w:w="3445" w:space="172"/>
            <w:col w:w="948" w:space="1467"/>
            <w:col w:w="5608"/>
          </w:cols>
        </w:sectPr>
      </w:pPr>
      <w:rPr/>
    </w:p>
    <w:p>
      <w:pPr>
        <w:spacing w:before="0" w:after="0" w:line="154" w:lineRule="exact"/>
        <w:ind w:left="2557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63636"/>
          <w:w w:val="116"/>
          <w:position w:val="1"/>
        </w:rPr>
        <w:t>lt</w:t>
      </w:r>
      <w:r>
        <w:rPr>
          <w:rFonts w:ascii="Arial" w:hAnsi="Arial" w:cs="Arial" w:eastAsia="Arial"/>
          <w:sz w:val="19"/>
          <w:szCs w:val="19"/>
          <w:color w:val="363636"/>
          <w:spacing w:val="10"/>
          <w:w w:val="116"/>
          <w:position w:val="1"/>
        </w:rPr>
        <w:t>f</w:t>
      </w:r>
      <w:r>
        <w:rPr>
          <w:rFonts w:ascii="Arial" w:hAnsi="Arial" w:cs="Arial" w:eastAsia="Arial"/>
          <w:sz w:val="19"/>
          <w:szCs w:val="19"/>
          <w:color w:val="7B797B"/>
          <w:spacing w:val="0"/>
          <w:w w:val="74"/>
          <w:position w:val="1"/>
        </w:rPr>
        <w:t>&lt;tTY</w:t>
      </w:r>
      <w:r>
        <w:rPr>
          <w:rFonts w:ascii="Arial" w:hAnsi="Arial" w:cs="Arial" w:eastAsia="Arial"/>
          <w:sz w:val="19"/>
          <w:szCs w:val="19"/>
          <w:color w:val="7B797B"/>
          <w:spacing w:val="0"/>
          <w:w w:val="75"/>
          <w:position w:val="1"/>
        </w:rPr>
        <w:t>e</w:t>
      </w:r>
      <w:r>
        <w:rPr>
          <w:rFonts w:ascii="Arial" w:hAnsi="Arial" w:cs="Arial" w:eastAsia="Arial"/>
          <w:sz w:val="19"/>
          <w:szCs w:val="19"/>
          <w:color w:val="7B797B"/>
          <w:spacing w:val="5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1"/>
        </w:rPr>
        <w:t>Merkez</w:t>
      </w:r>
      <w:r>
        <w:rPr>
          <w:rFonts w:ascii="Arial" w:hAnsi="Arial" w:cs="Arial" w:eastAsia="Arial"/>
          <w:sz w:val="19"/>
          <w:szCs w:val="19"/>
          <w:color w:val="363636"/>
          <w:spacing w:val="49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-35"/>
          <w:w w:val="100"/>
          <w:position w:val="1"/>
        </w:rPr>
        <w:t>B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  <w:position w:val="1"/>
        </w:rPr>
        <w:t>It</w:t>
      </w:r>
      <w:r>
        <w:rPr>
          <w:rFonts w:ascii="Arial" w:hAnsi="Arial" w:cs="Arial" w:eastAsia="Arial"/>
          <w:sz w:val="19"/>
          <w:szCs w:val="19"/>
          <w:color w:val="4B4B4B"/>
          <w:spacing w:val="13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9"/>
          <w:position w:val="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2519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63636"/>
          <w:spacing w:val="2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1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12"/>
        </w:rPr>
        <w:t>Arniri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45" w:lineRule="atLeast"/>
        <w:ind w:left="-49" w:right="5156"/>
        <w:jc w:val="center"/>
        <w:tabs>
          <w:tab w:pos="1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6"/>
          <w:szCs w:val="16"/>
          <w:color w:val="54579E"/>
          <w:w w:val="53"/>
        </w:rPr>
        <w:t>..............</w:t>
      </w:r>
      <w:r>
        <w:rPr>
          <w:rFonts w:ascii="Arial" w:hAnsi="Arial" w:cs="Arial" w:eastAsia="Arial"/>
          <w:sz w:val="16"/>
          <w:szCs w:val="16"/>
          <w:color w:val="54579E"/>
          <w:spacing w:val="1"/>
          <w:w w:val="53"/>
        </w:rPr>
        <w:t>.</w:t>
      </w:r>
      <w:r>
        <w:rPr>
          <w:rFonts w:ascii="Arial" w:hAnsi="Arial" w:cs="Arial" w:eastAsia="Arial"/>
          <w:sz w:val="38"/>
          <w:szCs w:val="38"/>
          <w:color w:val="3D3F6E"/>
          <w:spacing w:val="0"/>
          <w:w w:val="81"/>
        </w:rPr>
        <w:t>,</w:t>
      </w:r>
      <w:r>
        <w:rPr>
          <w:rFonts w:ascii="Arial" w:hAnsi="Arial" w:cs="Arial" w:eastAsia="Arial"/>
          <w:sz w:val="38"/>
          <w:szCs w:val="38"/>
          <w:color w:val="3D3F6E"/>
          <w:spacing w:val="-69"/>
          <w:w w:val="100"/>
        </w:rPr>
        <w:t> </w:t>
      </w:r>
      <w:r>
        <w:rPr>
          <w:rFonts w:ascii="Arial" w:hAnsi="Arial" w:cs="Arial" w:eastAsia="Arial"/>
          <w:sz w:val="28"/>
          <w:szCs w:val="28"/>
          <w:color w:val="B1B1B3"/>
          <w:spacing w:val="0"/>
          <w:w w:val="84"/>
        </w:rPr>
        <w:t>.</w:t>
      </w:r>
      <w:r>
        <w:rPr>
          <w:rFonts w:ascii="Arial" w:hAnsi="Arial" w:cs="Arial" w:eastAsia="Arial"/>
          <w:sz w:val="28"/>
          <w:szCs w:val="28"/>
          <w:color w:val="B1B1B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D3F6E"/>
          <w:spacing w:val="0"/>
          <w:w w:val="193"/>
        </w:rPr>
        <w:t>./</w:t>
      </w:r>
      <w:r>
        <w:rPr>
          <w:rFonts w:ascii="Times New Roman" w:hAnsi="Times New Roman" w:cs="Times New Roman" w:eastAsia="Times New Roman"/>
          <w:sz w:val="12"/>
          <w:szCs w:val="12"/>
          <w:color w:val="3D3F6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3D3F6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F6E"/>
          <w:spacing w:val="0"/>
          <w:w w:val="51"/>
        </w:rPr>
        <w:t>,....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0" w:after="0" w:line="287" w:lineRule="exact"/>
        <w:ind w:left="213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/>
        <w:pict>
          <v:shape style="position:absolute;margin-left:430.079987pt;margin-top:-23.650108pt;width:116.160004pt;height:149.759995pt;mso-position-horizontal-relative:page;mso-position-vertical-relative:paragraph;z-index:-17213" type="#_x0000_t75">
            <v:imagedata r:id="rId7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9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ece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B4B4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C1C1C1"/>
          <w:spacing w:val="0"/>
          <w:w w:val="49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C1C1C1"/>
          <w:spacing w:val="0"/>
          <w:w w:val="4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C1C1C1"/>
          <w:spacing w:val="18"/>
          <w:w w:val="49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  <w:position w:val="-1"/>
        </w:rPr>
        <w:t>ON/uz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570" w:right="5806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5"/>
        </w:rPr>
        <w:t>itf.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0" w:right="280"/>
          <w:cols w:num="2" w:equalWidth="0">
            <w:col w:w="4501" w:space="414"/>
            <w:col w:w="6725"/>
          </w:cols>
        </w:sectPr>
      </w:pPr>
      <w:rPr/>
    </w:p>
    <w:p>
      <w:pPr>
        <w:spacing w:before="17" w:after="0" w:line="240" w:lineRule="auto"/>
        <w:ind w:left="53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7.401432pt;margin-top:32.888599pt;width:560.633902pt;height:778.31140pt;mso-position-horizontal-relative:page;mso-position-vertical-relative:page;z-index:-17215" coordorigin="348,658" coordsize="11213,15566">
            <v:shape style="position:absolute;left:2842;top:14918;width:2150;height:1306" type="#_x0000_t75">
              <v:imagedata r:id="rId8" o:title=""/>
            </v:shape>
            <v:group style="position:absolute;left:355;top:682;width:11151;height:2" coordorigin="355,682" coordsize="11151,2">
              <v:shape style="position:absolute;left:355;top:682;width:11151;height:2" coordorigin="355,682" coordsize="11151,0" path="m355,682l11506,682e" filled="f" stroked="t" strokeweight=".710263pt" strokecolor="#5B5B5B">
                <v:path arrowok="t"/>
              </v:shape>
            </v:group>
            <v:group style="position:absolute;left:398;top:667;width:2;height:15499" coordorigin="398,667" coordsize="2,15499">
              <v:shape style="position:absolute;left:398;top:667;width:2;height:15499" coordorigin="398,667" coordsize="0,15499" path="m398,16166l398,667e" filled="f" stroked="t" strokeweight=".947017pt" strokecolor="#575757">
                <v:path arrowok="t"/>
              </v:shape>
            </v:group>
            <v:group style="position:absolute;left:2389;top:677;width:2;height:1525" coordorigin="2389,677" coordsize="2,1525">
              <v:shape style="position:absolute;left:2389;top:677;width:2;height:1525" coordorigin="2389,677" coordsize="0,1525" path="m2389,2202l2389,677e" filled="f" stroked="t" strokeweight=".710263pt" strokecolor="#4B4B4B">
                <v:path arrowok="t"/>
              </v:shape>
            </v:group>
            <v:group style="position:absolute;left:9153;top:677;width:2;height:1535" coordorigin="9153,677" coordsize="2,1535">
              <v:shape style="position:absolute;left:9153;top:677;width:2;height:1535" coordorigin="9153,677" coordsize="0,1535" path="m9153,2211l9153,677e" filled="f" stroked="t" strokeweight=".710263pt" strokecolor="#676767">
                <v:path arrowok="t"/>
              </v:shape>
            </v:group>
            <v:group style="position:absolute;left:360;top:2197;width:11161;height:2" coordorigin="360,2197" coordsize="11161,2">
              <v:shape style="position:absolute;left:360;top:2197;width:11161;height:2" coordorigin="360,2197" coordsize="11161,0" path="m360,2197l11520,2197e" filled="f" stroked="t" strokeweight=".710263pt" strokecolor="#575757">
                <v:path arrowok="t"/>
              </v:shape>
            </v:group>
            <v:group style="position:absolute;left:365;top:2435;width:11146;height:2" coordorigin="365,2435" coordsize="11146,2">
              <v:shape style="position:absolute;left:365;top:2435;width:11146;height:2" coordorigin="365,2435" coordsize="11146,0" path="m365,2435l11511,2435e" filled="f" stroked="t" strokeweight=".710263pt" strokecolor="#5B5B5B">
                <v:path arrowok="t"/>
              </v:shape>
            </v:group>
            <v:group style="position:absolute;left:365;top:2679;width:11151;height:2" coordorigin="365,2679" coordsize="11151,2">
              <v:shape style="position:absolute;left:365;top:2679;width:11151;height:2" coordorigin="365,2679" coordsize="11151,0" path="m365,2679l11516,2679e" filled="f" stroked="t" strokeweight=".710263pt" strokecolor="#575757">
                <v:path arrowok="t"/>
              </v:shape>
            </v:group>
            <v:group style="position:absolute;left:369;top:2919;width:11146;height:2" coordorigin="369,2919" coordsize="11146,2">
              <v:shape style="position:absolute;left:369;top:2919;width:11146;height:2" coordorigin="369,2919" coordsize="11146,0" path="m369,2919l11516,2919e" filled="f" stroked="t" strokeweight=".710263pt" strokecolor="#5B5B5B">
                <v:path arrowok="t"/>
              </v:shape>
            </v:group>
            <v:group style="position:absolute;left:11516;top:667;width:2;height:15499" coordorigin="11516,667" coordsize="2,15499">
              <v:shape style="position:absolute;left:11516;top:667;width:2;height:15499" coordorigin="11516,667" coordsize="0,15499" path="m11516,16166l11516,667e" filled="f" stroked="t" strokeweight=".710263pt" strokecolor="#606060">
                <v:path arrowok="t"/>
              </v:shape>
            </v:group>
            <v:group style="position:absolute;left:369;top:3155;width:11151;height:2" coordorigin="369,3155" coordsize="11151,2">
              <v:shape style="position:absolute;left:369;top:3155;width:11151;height:2" coordorigin="369,3155" coordsize="11151,0" path="m369,3155l11520,3155e" filled="f" stroked="t" strokeweight=".710263pt" strokecolor="#5B5B5B">
                <v:path arrowok="t"/>
              </v:shape>
            </v:group>
            <v:group style="position:absolute;left:369;top:3398;width:11151;height:2" coordorigin="369,3398" coordsize="11151,2">
              <v:shape style="position:absolute;left:369;top:3398;width:11151;height:2" coordorigin="369,3398" coordsize="11151,0" path="m369,3398l11520,3398e" filled="f" stroked="t" strokeweight=".710263pt" strokecolor="#5B5B5B">
                <v:path arrowok="t"/>
              </v:shape>
            </v:group>
            <v:group style="position:absolute;left:3892;top:3389;width:2;height:743" coordorigin="3892,3389" coordsize="2,743">
              <v:shape style="position:absolute;left:3892;top:3389;width:2;height:743" coordorigin="3892,3389" coordsize="0,743" path="m3892,4132l3892,3389e" filled="f" stroked="t" strokeweight=".710263pt" strokecolor="#484848">
                <v:path arrowok="t"/>
              </v:shape>
            </v:group>
            <v:group style="position:absolute;left:6989;top:3389;width:2;height:743" coordorigin="6989,3389" coordsize="2,743">
              <v:shape style="position:absolute;left:6989;top:3389;width:2;height:743" coordorigin="6989,3389" coordsize="0,743" path="m6989,4132l6989,3389e" filled="f" stroked="t" strokeweight=".947017pt" strokecolor="#5B5B5B">
                <v:path arrowok="t"/>
              </v:shape>
            </v:group>
            <v:group style="position:absolute;left:2417;top:4118;width:2;height:12039" coordorigin="2417,4118" coordsize="2,12039">
              <v:shape style="position:absolute;left:2417;top:4118;width:2;height:12039" coordorigin="2417,4118" coordsize="0,12039" path="m2417,16157l2417,4118e" filled="f" stroked="t" strokeweight=".947017pt" strokecolor="#4F4F4F">
                <v:path arrowok="t"/>
              </v:shape>
            </v:group>
            <v:group style="position:absolute;left:369;top:4127;width:11151;height:2" coordorigin="369,4127" coordsize="11151,2">
              <v:shape style="position:absolute;left:369;top:4127;width:11151;height:2" coordorigin="369,4127" coordsize="11151,0" path="m369,4127l11520,4127e" filled="f" stroked="t" strokeweight=".710263pt" strokecolor="#606060">
                <v:path arrowok="t"/>
              </v:shape>
            </v:group>
            <v:group style="position:absolute;left:2391;top:4642;width:9134;height:2" coordorigin="2391,4642" coordsize="9134,2">
              <v:shape style="position:absolute;left:2391;top:4642;width:9134;height:2" coordorigin="2391,4642" coordsize="9134,0" path="m2391,4642l11525,4642e" filled="f" stroked="t" strokeweight=".710263pt" strokecolor="#545454">
                <v:path arrowok="t"/>
              </v:shape>
            </v:group>
            <v:group style="position:absolute;left:4948;top:4637;width:2;height:2164" coordorigin="4948,4637" coordsize="2,2164">
              <v:shape style="position:absolute;left:4948;top:4637;width:2;height:2164" coordorigin="4948,4637" coordsize="0,2164" path="m4948,6801l4948,4637e" filled="f" stroked="t" strokeweight=".710263pt" strokecolor="#606060">
                <v:path arrowok="t"/>
              </v:shape>
            </v:group>
            <v:group style="position:absolute;left:4934;top:5123;width:6587;height:2" coordorigin="4934,5123" coordsize="6587,2">
              <v:shape style="position:absolute;left:4934;top:5123;width:6587;height:2" coordorigin="4934,5123" coordsize="6587,0" path="m4934,5123l11520,5123e" filled="f" stroked="t" strokeweight=".710263pt" strokecolor="#575757">
                <v:path arrowok="t"/>
              </v:shape>
            </v:group>
            <v:group style="position:absolute;left:4939;top:5367;width:6582;height:2" coordorigin="4939,5367" coordsize="6582,2">
              <v:shape style="position:absolute;left:4939;top:5367;width:6582;height:2" coordorigin="4939,5367" coordsize="6582,0" path="m4939,5367l11520,5367e" filled="f" stroked="t" strokeweight=".710263pt" strokecolor="#575757">
                <v:path arrowok="t"/>
              </v:shape>
            </v:group>
            <v:group style="position:absolute;left:4939;top:5607;width:6587;height:2" coordorigin="4939,5607" coordsize="6587,2">
              <v:shape style="position:absolute;left:4939;top:5607;width:6587;height:2" coordorigin="4939,5607" coordsize="6587,0" path="m4939,5607l11525,5607e" filled="f" stroked="t" strokeweight=".710263pt" strokecolor="#5B5B5B">
                <v:path arrowok="t"/>
              </v:shape>
            </v:group>
            <v:group style="position:absolute;left:2396;top:5848;width:9129;height:2" coordorigin="2396,5848" coordsize="9129,2">
              <v:shape style="position:absolute;left:2396;top:5848;width:9129;height:2" coordorigin="2396,5848" coordsize="9129,0" path="m2396,5848l11525,5848e" filled="f" stroked="t" strokeweight=".710263pt" strokecolor="#5B5B5B">
                <v:path arrowok="t"/>
              </v:shape>
            </v:group>
            <v:group style="position:absolute;left:369;top:6089;width:11161;height:2" coordorigin="369,6089" coordsize="11161,2">
              <v:shape style="position:absolute;left:369;top:6089;width:11161;height:2" coordorigin="369,6089" coordsize="11161,0" path="m369,6089l11530,6089e" filled="f" stroked="t" strokeweight=".710263pt" strokecolor="#5B5B5B">
                <v:path arrowok="t"/>
              </v:shape>
            </v:group>
            <v:group style="position:absolute;left:365;top:4401;width:11156;height:2" coordorigin="365,4401" coordsize="11156,2">
              <v:shape style="position:absolute;left:365;top:4401;width:11156;height:2" coordorigin="365,4401" coordsize="11156,0" path="m365,4401l11520,4401e" filled="f" stroked="t" strokeweight=".710263pt" strokecolor="#676767">
                <v:path arrowok="t"/>
              </v:shape>
            </v:group>
            <v:group style="position:absolute;left:7844;top:6077;width:2;height:724" coordorigin="7844,6077" coordsize="2,724">
              <v:shape style="position:absolute;left:7844;top:6077;width:2;height:724" coordorigin="7844,6077" coordsize="0,724" path="m7844,6801l7844,6077e" filled="f" stroked="t" strokeweight=".710263pt" strokecolor="#4F4F4F">
                <v:path arrowok="t"/>
              </v:shape>
            </v:group>
            <v:group style="position:absolute;left:2391;top:6558;width:9139;height:2" coordorigin="2391,6558" coordsize="9139,2">
              <v:shape style="position:absolute;left:2391;top:6558;width:9139;height:2" coordorigin="2391,6558" coordsize="9139,0" path="m2391,6558l11530,6558e" filled="f" stroked="t" strokeweight=".710263pt" strokecolor="#575757">
                <v:path arrowok="t"/>
              </v:shape>
            </v:group>
            <v:group style="position:absolute;left:379;top:7035;width:11151;height:2" coordorigin="379,7035" coordsize="11151,2">
              <v:shape style="position:absolute;left:379;top:7035;width:11151;height:2" coordorigin="379,7035" coordsize="11151,0" path="m379,7035l11530,7035e" filled="f" stroked="t" strokeweight=".710263pt" strokecolor="#545454">
                <v:path arrowok="t"/>
              </v:shape>
            </v:group>
            <v:group style="position:absolute;left:2396;top:6796;width:9129;height:2" coordorigin="2396,6796" coordsize="9129,2">
              <v:shape style="position:absolute;left:2396;top:6796;width:9129;height:2" coordorigin="2396,6796" coordsize="9129,0" path="m2396,6796l11525,6796e" filled="f" stroked="t" strokeweight=".710263pt" strokecolor="#545454">
                <v:path arrowok="t"/>
              </v:shape>
            </v:group>
            <v:group style="position:absolute;left:4953;top:7497;width:2;height:734" coordorigin="4953,7497" coordsize="2,734">
              <v:shape style="position:absolute;left:4953;top:7497;width:2;height:734" coordorigin="4953,7497" coordsize="0,734" path="m4953,8231l4953,7497e" filled="f" stroked="t" strokeweight=".710263pt" strokecolor="#646464">
                <v:path arrowok="t"/>
              </v:shape>
            </v:group>
            <v:group style="position:absolute;left:4953;top:7745;width:6572;height:2" coordorigin="4953,7745" coordsize="6572,2">
              <v:shape style="position:absolute;left:4953;top:7745;width:6572;height:2" coordorigin="4953,7745" coordsize="6572,0" path="m4953,7745l11525,7745e" filled="f" stroked="t" strokeweight=".710263pt" strokecolor="#606060">
                <v:path arrowok="t"/>
              </v:shape>
            </v:group>
            <v:group style="position:absolute;left:4948;top:7985;width:6577;height:2" coordorigin="4948,7985" coordsize="6577,2">
              <v:shape style="position:absolute;left:4948;top:7985;width:6577;height:2" coordorigin="4948,7985" coordsize="6577,0" path="m4948,7985l11525,7985e" filled="f" stroked="t" strokeweight=".710263pt" strokecolor="#575757">
                <v:path arrowok="t"/>
              </v:shape>
            </v:group>
            <v:group style="position:absolute;left:374;top:7506;width:11156;height:2" coordorigin="374,7506" coordsize="11156,2">
              <v:shape style="position:absolute;left:374;top:7506;width:11156;height:2" coordorigin="374,7506" coordsize="11156,0" path="m374,7506l11530,7506e" filled="f" stroked="t" strokeweight=".710263pt" strokecolor="#5B5B5B">
                <v:path arrowok="t"/>
              </v:shape>
            </v:group>
            <v:group style="position:absolute;left:379;top:8226;width:11151;height:2" coordorigin="379,8226" coordsize="11151,2">
              <v:shape style="position:absolute;left:379;top:8226;width:11151;height:2" coordorigin="379,8226" coordsize="11151,0" path="m379,8226l11530,8226e" filled="f" stroked="t" strokeweight=".710263pt" strokecolor="#575757">
                <v:path arrowok="t"/>
              </v:shape>
            </v:group>
            <v:group style="position:absolute;left:379;top:9032;width:11156;height:2" coordorigin="379,9032" coordsize="11156,2">
              <v:shape style="position:absolute;left:379;top:9032;width:11156;height:2" coordorigin="379,9032" coordsize="11156,0" path="m379,9032l11535,9032e" filled="f" stroked="t" strokeweight=".710263pt" strokecolor="#575757">
                <v:path arrowok="t"/>
              </v:shape>
            </v:group>
            <v:group style="position:absolute;left:388;top:9961;width:11151;height:2" coordorigin="388,9961" coordsize="11151,2">
              <v:shape style="position:absolute;left:388;top:9961;width:11151;height:2" coordorigin="388,9961" coordsize="11151,0" path="m388,9961l11539,9961e" filled="f" stroked="t" strokeweight=".710263pt" strokecolor="#5B5B5B">
                <v:path arrowok="t"/>
              </v:shape>
            </v:group>
            <v:group style="position:absolute;left:384;top:10204;width:11156;height:2" coordorigin="384,10204" coordsize="11156,2">
              <v:shape style="position:absolute;left:384;top:10204;width:11156;height:2" coordorigin="384,10204" coordsize="11156,0" path="m384,10204l11539,10204e" filled="f" stroked="t" strokeweight=".710263pt" strokecolor="#5B5B5B">
                <v:path arrowok="t"/>
              </v:shape>
            </v:group>
            <v:group style="position:absolute;left:384;top:10438;width:11161;height:2" coordorigin="384,10438" coordsize="11161,2">
              <v:shape style="position:absolute;left:384;top:10438;width:11161;height:2" coordorigin="384,10438" coordsize="11161,0" path="m384,10438l11544,10438e" filled="f" stroked="t" strokeweight=".710263pt" strokecolor="#5B5B5B">
                <v:path arrowok="t"/>
              </v:shape>
            </v:group>
            <v:group style="position:absolute;left:1764;top:11148;width:2;height:5014" coordorigin="1764,11148" coordsize="2,5014">
              <v:shape style="position:absolute;left:1764;top:11148;width:2;height:5014" coordorigin="1764,11148" coordsize="0,5014" path="m1764,16162l1764,11148e" filled="f" stroked="t" strokeweight=".710263pt" strokecolor="#4F4F4F">
                <v:path arrowok="t"/>
              </v:shape>
            </v:group>
            <v:group style="position:absolute;left:393;top:11148;width:11146;height:2" coordorigin="393,11148" coordsize="11146,2">
              <v:shape style="position:absolute;left:393;top:11148;width:11146;height:2" coordorigin="393,11148" coordsize="11146,0" path="m393,11148l11539,11148e" filled="f" stroked="t" strokeweight=".710263pt" strokecolor="#575757">
                <v:path arrowok="t"/>
              </v:shape>
            </v:group>
            <v:group style="position:absolute;left:1193;top:11143;width:2;height:5019" coordorigin="1193,11143" coordsize="2,5019">
              <v:shape style="position:absolute;left:1193;top:11143;width:2;height:5019" coordorigin="1193,11143" coordsize="0,5019" path="m1193,16162l1193,11143e" filled="f" stroked="t" strokeweight=".710263pt" strokecolor="#646464">
                <v:path arrowok="t"/>
              </v:shape>
            </v:group>
            <v:group style="position:absolute;left:393;top:11391;width:11151;height:2" coordorigin="393,11391" coordsize="11151,2">
              <v:shape style="position:absolute;left:393;top:11391;width:11151;height:2" coordorigin="393,11391" coordsize="11151,0" path="m393,11391l11544,11391e" filled="f" stroked="t" strokeweight=".710263pt" strokecolor="#575757">
                <v:path arrowok="t"/>
              </v:shape>
            </v:group>
            <v:group style="position:absolute;left:677;top:16147;width:10876;height:2" coordorigin="677,16147" coordsize="10876,2">
              <v:shape style="position:absolute;left:677;top:16147;width:10876;height:2" coordorigin="677,16147" coordsize="10876,0" path="m677,16147l11554,16147e" filled="f" stroked="t" strokeweight=".710263pt" strokecolor="#707070">
                <v:path arrowok="t"/>
              </v:shape>
              <v:shape style="position:absolute;left:5280;top:12538;width:1133;height:518" type="#_x0000_t75">
                <v:imagedata r:id="rId9" o:title=""/>
              </v:shape>
            </v:group>
            <v:group style="position:absolute;left:4811;top:12949;width:1534;height:2" coordorigin="4811,12949" coordsize="1534,2">
              <v:shape style="position:absolute;left:4811;top:12949;width:1534;height:2" coordorigin="4811,12949" coordsize="1534,0" path="m4811,12949l6345,12949e" filled="f" stroked="t" strokeweight="4.261575pt" strokecolor="#6467AC">
                <v:path arrowok="t"/>
              </v:shape>
            </v:group>
            <v:group style="position:absolute;left:7410;top:11138;width:2;height:5009" coordorigin="7410,11138" coordsize="2,5009">
              <v:shape style="position:absolute;left:7410;top:11138;width:2;height:5009" coordorigin="7410,11138" coordsize="0,5009" path="m7410,16147l7410,11138e" filled="f" stroked="t" strokeweight=".710263pt" strokecolor="#575757">
                <v:path arrowok="t"/>
              </v:shape>
            </v:group>
            <v:group style="position:absolute;left:3892;top:3770;width:767;height:2" coordorigin="3892,3770" coordsize="767,2">
              <v:shape style="position:absolute;left:3892;top:3770;width:767;height:2" coordorigin="3892,3770" coordsize="767,0" path="m3892,3770l4659,3770e" filled="f" stroked="t" strokeweight=".947017pt" strokecolor="#000000">
                <v:path arrowok="t"/>
              </v:shape>
            </v:group>
            <w10:wrap type="none"/>
          </v:group>
        </w:pict>
      </w:r>
      <w:r>
        <w:rPr/>
        <w:pict>
          <v:shape style="width:68.820002pt;height:59.52pt;mso-position-horizontal-relative:char;mso-position-vertical-relative:line" type="#_x0000_t75">
            <v:imagedata r:id="rId1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280"/>
        </w:sectPr>
      </w:pPr>
      <w:rPr/>
    </w:p>
    <w:p>
      <w:pPr>
        <w:spacing w:before="62" w:after="0" w:line="220" w:lineRule="auto"/>
        <w:ind w:left="596" w:right="-149" w:firstLine="-38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6"/>
          <w:szCs w:val="86"/>
          <w:color w:val="313131"/>
          <w:spacing w:val="-415"/>
          <w:w w:val="173"/>
          <w:b/>
          <w:bCs/>
          <w:i/>
          <w:position w:val="13"/>
        </w:rPr>
        <w:t>l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3"/>
          <w:position w:val="0"/>
        </w:rPr>
        <w:t>IZ</w:t>
      </w:r>
      <w:r>
        <w:rPr>
          <w:rFonts w:ascii="Arial" w:hAnsi="Arial" w:cs="Arial" w:eastAsia="Arial"/>
          <w:sz w:val="14"/>
          <w:szCs w:val="14"/>
          <w:color w:val="313131"/>
          <w:spacing w:val="-19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7"/>
          <w:position w:val="0"/>
        </w:rPr>
        <w:t>MIR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7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3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3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12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50" w:lineRule="auto"/>
        <w:ind w:left="368" w:right="412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6"/>
          <w:w w:val="103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95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0" w:after="0" w:line="240" w:lineRule="auto"/>
        <w:ind w:left="1109" w:right="494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640" w:bottom="280" w:left="520" w:right="560"/>
          <w:cols w:num="2" w:equalWidth="0">
            <w:col w:w="1610" w:space="1285"/>
            <w:col w:w="7945"/>
          </w:cols>
        </w:sectPr>
      </w:pPr>
      <w:rPr/>
    </w:p>
    <w:p>
      <w:pPr>
        <w:spacing w:before="33" w:after="0" w:line="240" w:lineRule="auto"/>
        <w:ind w:left="107" w:right="-70"/>
        <w:jc w:val="left"/>
        <w:tabs>
          <w:tab w:pos="1460" w:val="left"/>
          <w:tab w:pos="2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9"/>
        </w:rPr>
        <w:t>K:&gt;la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6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20.05.2017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8" w:after="0" w:line="226" w:lineRule="exact"/>
        <w:ind w:right="-20"/>
        <w:jc w:val="left"/>
        <w:tabs>
          <w:tab w:pos="1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-1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1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16.34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3"/>
          <w:position w:val="-1"/>
        </w:rPr>
        <w:t>tfel: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520" w:right="560"/>
          <w:cols w:num="2" w:equalWidth="0">
            <w:col w:w="4440" w:space="721"/>
            <w:col w:w="5679"/>
          </w:cols>
        </w:sectPr>
      </w:pPr>
      <w:rPr/>
    </w:p>
    <w:p>
      <w:pPr>
        <w:spacing w:before="7" w:after="0" w:line="240" w:lineRule="auto"/>
        <w:ind w:left="135" w:right="-70"/>
        <w:jc w:val="left"/>
        <w:tabs>
          <w:tab w:pos="1480" w:val="left"/>
          <w:tab w:pos="2760" w:val="left"/>
          <w:tab w:pos="4120" w:val="left"/>
          <w:tab w:pos="5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KayıtTarihi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:20.05.2017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1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9"/>
          <w:w w:val="9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1"/>
        </w:rPr>
        <w:t>ayıt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:3291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8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2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52" w:lineRule="auto"/>
        <w:ind w:left="204" w:right="2144" w:firstLine="-6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Çiğli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Anadol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1191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66"/>
        </w:rPr>
        <w:t>oğru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6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14"/>
        </w:rPr>
        <w:t>:Çi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4"/>
          <w:w w:val="115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79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Anadol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No:119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1" w:lineRule="exact"/>
        <w:ind w:left="121" w:right="-20"/>
        <w:jc w:val="left"/>
        <w:tabs>
          <w:tab w:pos="1480" w:val="left"/>
          <w:tab w:pos="43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72"/>
          <w:position w:val="-1"/>
        </w:rPr>
        <w:t>IYan.f/,ı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72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25"/>
          <w:w w:val="7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97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96"/>
          <w:position w:val="-1"/>
        </w:rPr>
        <w:t>ı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  <w:position w:val="-1"/>
        </w:rPr>
        <w:t>Dikkatsizli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1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1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1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520" w:right="560"/>
          <w:cols w:num="2" w:equalWidth="0">
            <w:col w:w="7157" w:space="331"/>
            <w:col w:w="3352"/>
          </w:cols>
        </w:sectPr>
      </w:pPr>
      <w:rPr/>
    </w:p>
    <w:p>
      <w:pPr>
        <w:spacing w:before="7" w:after="0" w:line="240" w:lineRule="auto"/>
        <w:ind w:left="140"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İse: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4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44" w:lineRule="exact"/>
        <w:ind w:left="324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6"/>
        </w:rPr>
        <w:t>Betonarıne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6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6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3"/>
          <w:position w:val="-6"/>
        </w:rPr>
        <w:t>Alışa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3"/>
          <w:position w:val="-6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6"/>
          <w:w w:val="93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6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6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Kullanını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520" w:right="560"/>
          <w:cols w:num="2" w:equalWidth="0">
            <w:col w:w="6190" w:space="145"/>
            <w:col w:w="4505"/>
          </w:cols>
        </w:sectPr>
      </w:pPr>
      <w:rPr/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6" w:lineRule="exact"/>
        <w:ind w:left="144" w:right="-71"/>
        <w:jc w:val="left"/>
        <w:tabs>
          <w:tab w:pos="1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3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94"/>
          <w:w w:val="6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  <w:position w:val="-1"/>
        </w:rPr>
        <w:t>hibi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47" w:lineRule="exact"/>
        <w:ind w:right="-20"/>
        <w:jc w:val="left"/>
        <w:tabs>
          <w:tab w:pos="580" w:val="left"/>
          <w:tab w:pos="1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4"/>
          <w:szCs w:val="34"/>
          <w:color w:val="313131"/>
          <w:spacing w:val="0"/>
          <w:w w:val="26"/>
        </w:rPr>
        <w:t>1</w:t>
      </w:r>
      <w:r>
        <w:rPr>
          <w:rFonts w:ascii="Times New Roman" w:hAnsi="Times New Roman" w:cs="Times New Roman" w:eastAsia="Times New Roman"/>
          <w:sz w:val="34"/>
          <w:szCs w:val="34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313131"/>
          <w:spacing w:val="0"/>
          <w:w w:val="26"/>
        </w:rPr>
        <w:t>1</w:t>
      </w:r>
      <w:r>
        <w:rPr>
          <w:rFonts w:ascii="Times New Roman" w:hAnsi="Times New Roman" w:cs="Times New Roman" w:eastAsia="Times New Roman"/>
          <w:sz w:val="34"/>
          <w:szCs w:val="34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34"/>
          <w:szCs w:val="34"/>
          <w:color w:val="BFBFBF"/>
          <w:spacing w:val="0"/>
          <w:w w:val="131"/>
        </w:rPr>
        <w:t>-</w:t>
      </w:r>
      <w:r>
        <w:rPr>
          <w:rFonts w:ascii="Times New Roman" w:hAnsi="Times New Roman" w:cs="Times New Roman" w:eastAsia="Times New Roman"/>
          <w:sz w:val="34"/>
          <w:szCs w:val="34"/>
          <w:color w:val="BFBFBF"/>
          <w:spacing w:val="-5"/>
          <w:w w:val="131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A7A7A7"/>
          <w:spacing w:val="0"/>
          <w:w w:val="34"/>
        </w:rPr>
        <w:t>-'</w:t>
      </w:r>
      <w:r>
        <w:rPr>
          <w:rFonts w:ascii="Times New Roman" w:hAnsi="Times New Roman" w:cs="Times New Roman" w:eastAsia="Times New Roman"/>
          <w:sz w:val="34"/>
          <w:szCs w:val="34"/>
          <w:color w:val="A7A7A7"/>
          <w:spacing w:val="-48"/>
          <w:w w:val="34"/>
        </w:rPr>
        <w:t>-</w:t>
      </w:r>
      <w:r>
        <w:rPr>
          <w:rFonts w:ascii="Times New Roman" w:hAnsi="Times New Roman" w:cs="Times New Roman" w:eastAsia="Times New Roman"/>
          <w:sz w:val="34"/>
          <w:szCs w:val="34"/>
          <w:color w:val="313131"/>
          <w:spacing w:val="10"/>
          <w:w w:val="26"/>
        </w:rPr>
        <w:t>1</w:t>
      </w:r>
      <w:r>
        <w:rPr>
          <w:rFonts w:ascii="Times New Roman" w:hAnsi="Times New Roman" w:cs="Times New Roman" w:eastAsia="Times New Roman"/>
          <w:sz w:val="34"/>
          <w:szCs w:val="34"/>
          <w:color w:val="A7A7A7"/>
          <w:spacing w:val="0"/>
          <w:w w:val="115"/>
        </w:rPr>
        <w:t>'-</w:t>
      </w:r>
      <w:r>
        <w:rPr>
          <w:rFonts w:ascii="Times New Roman" w:hAnsi="Times New Roman" w:cs="Times New Roman" w:eastAsia="Times New Roman"/>
          <w:sz w:val="34"/>
          <w:szCs w:val="34"/>
          <w:color w:val="A7A7A7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BFBFBF"/>
          <w:spacing w:val="0"/>
          <w:w w:val="164"/>
        </w:rPr>
        <w:t>-</w:t>
      </w:r>
      <w:r>
        <w:rPr>
          <w:rFonts w:ascii="Times New Roman" w:hAnsi="Times New Roman" w:cs="Times New Roman" w:eastAsia="Times New Roman"/>
          <w:sz w:val="34"/>
          <w:szCs w:val="34"/>
          <w:color w:val="BFBFBF"/>
          <w:spacing w:val="-18"/>
          <w:w w:val="16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16.41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8" w:after="0" w:line="240" w:lineRule="auto"/>
        <w:ind w:left="126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88"/>
        </w:rPr>
        <w:t>IKiracı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25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520" w:right="560"/>
          <w:cols w:num="3" w:equalWidth="0">
            <w:col w:w="1760" w:space="810"/>
            <w:col w:w="564" w:space="915"/>
            <w:col w:w="679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85"/>
        </w:rPr>
        <w:t>jGiden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0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23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Bilal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ALBAYRAK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4" w:right="-70"/>
        <w:jc w:val="left"/>
        <w:tabs>
          <w:tab w:pos="2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95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41"/>
          <w:w w:val="1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16.35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8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8"/>
          <w:position w:val="-1"/>
        </w:rPr>
        <w:t>\.raç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7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2"/>
          <w:position w:val="-1"/>
        </w:rPr>
        <w:t>091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39"/>
        </w:rPr>
        <w:t>rarı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39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3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16.40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520" w:right="560"/>
          <w:cols w:num="3" w:equalWidth="0">
            <w:col w:w="589" w:space="1171"/>
            <w:col w:w="4246" w:space="1087"/>
            <w:col w:w="3747"/>
          </w:cols>
        </w:sectPr>
      </w:pPr>
      <w:rPr/>
    </w:p>
    <w:p>
      <w:pPr>
        <w:spacing w:before="0" w:after="0" w:line="223" w:lineRule="exact"/>
        <w:ind w:left="14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6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1" w:after="0" w:line="240" w:lineRule="auto"/>
        <w:ind w:left="2534" w:right="-20"/>
        <w:jc w:val="left"/>
        <w:tabs>
          <w:tab w:pos="4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5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Anza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Gelmed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52" w:lineRule="auto"/>
        <w:ind w:left="2539" w:right="3193" w:firstLine="14"/>
        <w:jc w:val="left"/>
        <w:tabs>
          <w:tab w:pos="4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Gelmedi.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8"/>
        </w:rPr>
        <w:t>Enmivet-Jandanna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27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right="-20"/>
        <w:jc w:val="left"/>
        <w:tabs>
          <w:tab w:pos="1460" w:val="left"/>
          <w:tab w:pos="2520" w:val="left"/>
          <w:tab w:pos="4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-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1"/>
        </w:rPr>
        <w:t>Sayısı:</w:t>
        <w:tab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5"/>
          <w:position w:val="0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5"/>
          <w:position w:val="0"/>
        </w:rPr>
        <w:t>:tal.gaz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Gelmedi.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520" w:right="560"/>
          <w:cols w:num="2" w:equalWidth="0">
            <w:col w:w="649" w:space="1130"/>
            <w:col w:w="9061"/>
          </w:cols>
        </w:sectPr>
      </w:pPr>
      <w:rPr/>
    </w:p>
    <w:p>
      <w:pPr>
        <w:spacing w:before="35" w:after="0" w:line="210" w:lineRule="exact"/>
        <w:ind w:left="231" w:right="-54" w:firstLine="-10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3"/>
        </w:rPr>
        <w:t>!Yardımcı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35"/>
        </w:rPr>
        <w:t>itmişse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9" w:after="0" w:line="224" w:lineRule="exact"/>
        <w:ind w:right="1021" w:firstLine="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95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52"/>
          <w:w w:val="1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1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0" w:after="0" w:line="226" w:lineRule="exact"/>
        <w:ind w:left="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1"/>
        </w:rPr>
        <w:t>Arnirini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2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12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right="-20"/>
        <w:jc w:val="left"/>
        <w:tabs>
          <w:tab w:pos="27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1Personel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2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520" w:right="560"/>
          <w:cols w:num="3" w:equalWidth="0">
            <w:col w:w="1314" w:space="474"/>
            <w:col w:w="2332" w:space="188"/>
            <w:col w:w="6532"/>
          </w:cols>
        </w:sectPr>
      </w:pPr>
      <w:rPr/>
    </w:p>
    <w:p>
      <w:pPr>
        <w:spacing w:before="16" w:after="0" w:line="240" w:lineRule="auto"/>
        <w:ind w:left="144" w:right="-7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9"/>
          <w:w w:val="13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1"/>
        </w:rPr>
        <w:t>layı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40" w:lineRule="auto"/>
        <w:ind w:left="158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13131"/>
          <w:spacing w:val="0"/>
          <w:w w:val="102"/>
        </w:rPr>
        <w:t>Durum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6" w:lineRule="exact"/>
        <w:ind w:left="243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1.660156pt;margin-top:18.080542pt;width:104.542347pt;height:20pt;mso-position-horizontal-relative:page;mso-position-vertical-relative:paragraph;z-index:-17206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tabs>
                      <w:tab w:pos="1880" w:val="left"/>
                    </w:tabs>
                    <w:rPr>
                      <w:rFonts w:ascii="Arial" w:hAnsi="Arial" w:cs="Arial" w:eastAsia="Arial"/>
                      <w:sz w:val="40"/>
                      <w:szCs w:val="40"/>
                    </w:rPr>
                  </w:pPr>
                  <w:rPr/>
                  <w:r>
                    <w:rPr>
                      <w:rFonts w:ascii="Arial" w:hAnsi="Arial" w:cs="Arial" w:eastAsia="Arial"/>
                      <w:sz w:val="40"/>
                      <w:szCs w:val="40"/>
                      <w:color w:val="313131"/>
                      <w:spacing w:val="-58"/>
                      <w:w w:val="58"/>
                    </w:rPr>
                    <w:t>o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676767"/>
                      <w:spacing w:val="0"/>
                      <w:w w:val="66"/>
                    </w:rPr>
                    <w:t>,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676767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676767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484949"/>
                      <w:spacing w:val="0"/>
                      <w:w w:val="74"/>
                    </w:rPr>
                    <w:t>r-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Söndürınede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520" w:right="560"/>
          <w:cols w:num="2" w:equalWidth="0">
            <w:col w:w="1556" w:space="322"/>
            <w:col w:w="8962"/>
          </w:cols>
        </w:sectPr>
      </w:pPr>
      <w:rPr/>
    </w:p>
    <w:p>
      <w:pPr>
        <w:spacing w:before="12" w:after="0" w:line="240" w:lineRule="auto"/>
        <w:ind w:left="149" w:right="-70"/>
        <w:jc w:val="left"/>
        <w:tabs>
          <w:tab w:pos="2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8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3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40" w:lineRule="auto"/>
        <w:ind w:left="9" w:right="-85"/>
        <w:jc w:val="left"/>
        <w:tabs>
          <w:tab w:pos="1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2"/>
        </w:rPr>
        <w:t>IKöpUk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2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68" w:lineRule="exact"/>
        <w:ind w:left="170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13131"/>
          <w:spacing w:val="0"/>
          <w:w w:val="225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16" w:after="0" w:line="210" w:lineRule="exact"/>
        <w:ind w:left="5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7"/>
          <w:w w:val="41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"/>
          <w:w w:val="86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1"/>
          <w:w w:val="109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9"/>
          <w:position w:val="-2"/>
        </w:rPr>
        <w:t>K.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98"/>
          <w:position w:val="-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31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95"/>
          <w:position w:val="-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31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00" w:lineRule="exact"/>
        <w:ind w:right="-20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212121"/>
          <w:spacing w:val="0"/>
          <w:w w:val="78"/>
        </w:rPr>
        <w:t>T-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520" w:right="560"/>
          <w:cols w:num="3" w:equalWidth="0">
            <w:col w:w="3461" w:space="852"/>
            <w:col w:w="2782" w:space="610"/>
            <w:col w:w="3135"/>
          </w:cols>
        </w:sectPr>
      </w:pPr>
      <w:rPr/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4" w:lineRule="auto"/>
        <w:ind w:left="172" w:right="-26" w:firstLine="39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25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2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22"/>
        </w:rPr>
        <w:t>onundaki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6"/>
          <w:w w:val="12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00"/>
        </w:rPr>
        <w:t>Durumu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6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Çıkış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4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!Nedeni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22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w w:val="136"/>
        </w:rPr>
        <w:t>jgortal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8"/>
          <w:w w:val="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5" w:lineRule="auto"/>
        <w:ind w:left="154" w:right="3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treslim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0"/>
        </w:rPr>
        <w:t>Edi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,i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312" w:right="26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.ibi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6"/>
        </w:rPr>
        <w:t>DöııiişU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26" w:lineRule="exact"/>
        <w:ind w:left="686" w:right="-70"/>
        <w:jc w:val="left"/>
        <w:tabs>
          <w:tab w:pos="1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15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otlu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yandı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9" w:right="50" w:firstLine="151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kenarında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otlu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22"/>
        </w:rPr>
        <w:t>raştırma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8"/>
          <w:w w:val="12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düşürülmesi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41"/>
          <w:w w:val="6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atılmasıyla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varıldı.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1"/>
        </w:rPr>
        <w:t>!Şirketi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Adı:-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!Bedel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86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3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" w:right="-20"/>
        <w:jc w:val="left"/>
        <w:tabs>
          <w:tab w:pos="3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rrarih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29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20.05.2017</w:t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17.19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3" w:lineRule="exact"/>
        <w:ind w:left="14" w:right="-20"/>
        <w:jc w:val="left"/>
        <w:tabs>
          <w:tab w:pos="6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-1"/>
        </w:rPr>
        <w:t>jGiDE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0"/>
          <w:w w:val="93"/>
          <w:position w:val="-1"/>
        </w:rPr>
        <w:t>EKİP:</w:t>
      </w:r>
      <w:r>
        <w:rPr>
          <w:rFonts w:ascii="Times New Roman" w:hAnsi="Times New Roman" w:cs="Times New Roman" w:eastAsia="Times New Roman"/>
          <w:sz w:val="20"/>
          <w:szCs w:val="20"/>
          <w:color w:val="484949"/>
          <w:spacing w:val="5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Bostanlı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520" w:right="560"/>
          <w:cols w:num="2" w:equalWidth="0">
            <w:col w:w="1670" w:space="109"/>
            <w:col w:w="9061"/>
          </w:cols>
        </w:sectPr>
      </w:pPr>
      <w:rPr/>
    </w:p>
    <w:p>
      <w:pPr>
        <w:spacing w:before="50" w:after="0" w:line="240" w:lineRule="auto"/>
        <w:ind w:left="18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68" w:lineRule="exact"/>
        <w:ind w:left="158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313131"/>
          <w:spacing w:val="0"/>
          <w:w w:val="55"/>
          <w:position w:val="-1"/>
        </w:rPr>
        <w:t>la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520" w:right="560"/>
        </w:sectPr>
      </w:pPr>
      <w:rPr/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/>
        <w:pict>
          <v:group style="position:absolute;margin-left:30.737476pt;margin-top:36.598862pt;width:537.022568pt;height:788.798127pt;mso-position-horizontal-relative:page;mso-position-vertical-relative:page;z-index:-17211" coordorigin="615,732" coordsize="10740,15776">
            <v:shape style="position:absolute;left:9850;top:787;width:1094;height:1094" type="#_x0000_t75">
              <v:imagedata r:id="rId11" o:title=""/>
            </v:shape>
            <v:group style="position:absolute;left:622;top:760;width:10637;height:2" coordorigin="622,760" coordsize="10637,2">
              <v:shape style="position:absolute;left:622;top:760;width:10637;height:2" coordorigin="622,760" coordsize="10637,0" path="m622,760l11259,760e" filled="f" stroked="t" strokeweight=".706609pt" strokecolor="#5B5B5B">
                <v:path arrowok="t"/>
              </v:shape>
            </v:group>
            <v:group style="position:absolute;left:645;top:746;width:2;height:5399" coordorigin="645,746" coordsize="2,5399">
              <v:shape style="position:absolute;left:645;top:746;width:2;height:5399" coordorigin="645,746" coordsize="0,5399" path="m645,6145l645,746e" filled="f" stroked="t" strokeweight=".706609pt" strokecolor="#4F4F4F">
                <v:path arrowok="t"/>
              </v:shape>
            </v:group>
            <v:group style="position:absolute;left:2268;top:751;width:2;height:1183" coordorigin="2268,751" coordsize="2,1183">
              <v:shape style="position:absolute;left:2268;top:751;width:2;height:1183" coordorigin="2268,751" coordsize="0,1183" path="m2268,1934l2268,751e" filled="f" stroked="t" strokeweight=".471072pt" strokecolor="#808080">
                <v:path arrowok="t"/>
              </v:shape>
            </v:group>
            <v:group style="position:absolute;left:8986;top:756;width:2;height:1179" coordorigin="8986,756" coordsize="2,1179">
              <v:shape style="position:absolute;left:8986;top:756;width:2;height:1179" coordorigin="8986,756" coordsize="0,1179" path="m8986,1934l8986,756e" filled="f" stroked="t" strokeweight=".942145pt" strokecolor="#4B4B4B">
                <v:path arrowok="t"/>
              </v:shape>
            </v:group>
            <v:group style="position:absolute;left:11287;top:741;width:2;height:15721" coordorigin="11287,741" coordsize="2,15721">
              <v:shape style="position:absolute;left:11287;top:741;width:2;height:15721" coordorigin="11287,741" coordsize="0,15721" path="m11287,16463l11287,741e" filled="f" stroked="t" strokeweight=".942145pt" strokecolor="#545454">
                <v:path arrowok="t"/>
              </v:shape>
            </v:group>
            <v:group style="position:absolute;left:627;top:1922;width:10642;height:2" coordorigin="627,1922" coordsize="10642,2">
              <v:shape style="position:absolute;left:627;top:1922;width:10642;height:2" coordorigin="627,1922" coordsize="10642,0" path="m627,1922l11268,1922e" filled="f" stroked="t" strokeweight=".706609pt" strokecolor="#545454">
                <v:path arrowok="t"/>
              </v:shape>
            </v:group>
            <v:group style="position:absolute;left:631;top:2158;width:10637;height:2" coordorigin="631,2158" coordsize="10637,2">
              <v:shape style="position:absolute;left:631;top:2158;width:10637;height:2" coordorigin="631,2158" coordsize="10637,0" path="m631,2158l11268,2158e" filled="f" stroked="t" strokeweight=".706609pt" strokecolor="#545454">
                <v:path arrowok="t"/>
              </v:shape>
            </v:group>
            <v:group style="position:absolute;left:622;top:2400;width:10651;height:2" coordorigin="622,2400" coordsize="10651,2">
              <v:shape style="position:absolute;left:622;top:2400;width:10651;height:2" coordorigin="622,2400" coordsize="10651,0" path="m622,2400l11273,2400e" filled="f" stroked="t" strokeweight=".706609pt" strokecolor="#4F4F4F">
                <v:path arrowok="t"/>
              </v:shape>
            </v:group>
            <v:group style="position:absolute;left:627;top:2638;width:10642;height:2" coordorigin="627,2638" coordsize="10642,2">
              <v:shape style="position:absolute;left:627;top:2638;width:10642;height:2" coordorigin="627,2638" coordsize="10642,0" path="m627,2638l11268,2638e" filled="f" stroked="t" strokeweight=".706609pt" strokecolor="#4B4B4B">
                <v:path arrowok="t"/>
              </v:shape>
            </v:group>
            <v:group style="position:absolute;left:631;top:2880;width:10642;height:2" coordorigin="631,2880" coordsize="10642,2">
              <v:shape style="position:absolute;left:631;top:2880;width:10642;height:2" coordorigin="631,2880" coordsize="10642,0" path="m631,2880l11273,2880e" filled="f" stroked="t" strokeweight=".706609pt" strokecolor="#4B4B4B">
                <v:path arrowok="t"/>
              </v:shape>
            </v:group>
            <v:group style="position:absolute;left:631;top:3118;width:10642;height:2" coordorigin="631,3118" coordsize="10642,2">
              <v:shape style="position:absolute;left:631;top:3118;width:10642;height:2" coordorigin="631,3118" coordsize="10642,0" path="m631,3118l11273,3118e" filled="f" stroked="t" strokeweight=".706609pt" strokecolor="#4B4B4B">
                <v:path arrowok="t"/>
              </v:shape>
            </v:group>
            <v:group style="position:absolute;left:3750;top:3108;width:2;height:770" coordorigin="3750,3108" coordsize="2,770">
              <v:shape style="position:absolute;left:3750;top:3108;width:2;height:770" coordorigin="3750,3108" coordsize="0,770" path="m3750,3878l3750,3108e" filled="f" stroked="t" strokeweight=".706609pt" strokecolor="#484848">
                <v:path arrowok="t"/>
              </v:shape>
            </v:group>
            <v:group style="position:absolute;left:6835;top:3113;width:2;height:770" coordorigin="6835,3113" coordsize="2,770">
              <v:shape style="position:absolute;left:6835;top:3113;width:2;height:770" coordorigin="6835,3113" coordsize="0,770" path="m6835,3883l6835,3113e" filled="f" stroked="t" strokeweight=".706609pt" strokecolor="#3F3F3F">
                <v:path arrowok="t"/>
              </v:shape>
            </v:group>
            <v:group style="position:absolute;left:2313;top:3859;width:2;height:12623" coordorigin="2313,3859" coordsize="2,12623">
              <v:shape style="position:absolute;left:2313;top:3859;width:2;height:12623" coordorigin="2313,3859" coordsize="0,12623" path="m2313,16482l2313,3859e" filled="f" stroked="t" strokeweight="1.177681pt" strokecolor="#484848">
                <v:path arrowok="t"/>
              </v:shape>
            </v:group>
            <v:group style="position:absolute;left:636;top:3873;width:10642;height:2" coordorigin="636,3873" coordsize="10642,2">
              <v:shape style="position:absolute;left:636;top:3873;width:10642;height:2" coordorigin="636,3873" coordsize="10642,0" path="m636,3873l11277,3873e" filled="f" stroked="t" strokeweight=".706609pt" strokecolor="#4B4B4B">
                <v:path arrowok="t"/>
              </v:shape>
            </v:group>
            <v:group style="position:absolute;left:636;top:4149;width:10642;height:2" coordorigin="636,4149" coordsize="10642,2">
              <v:shape style="position:absolute;left:636;top:4149;width:10642;height:2" coordorigin="636,4149" coordsize="10642,0" path="m636,4149l11277,4149e" filled="f" stroked="t" strokeweight=".706609pt" strokecolor="#4F4F4F">
                <v:path arrowok="t"/>
              </v:shape>
            </v:group>
            <v:group style="position:absolute;left:2271;top:4387;width:9012;height:2" coordorigin="2271,4387" coordsize="9012,2">
              <v:shape style="position:absolute;left:2271;top:4387;width:9012;height:2" coordorigin="2271,4387" coordsize="9012,0" path="m2271,4387l11282,4387e" filled="f" stroked="t" strokeweight=".706609pt" strokecolor="#4F4F4F">
                <v:path arrowok="t"/>
              </v:shape>
            </v:group>
            <v:group style="position:absolute;left:4819;top:4377;width:2;height:2215" coordorigin="4819,4377" coordsize="2,2215">
              <v:shape style="position:absolute;left:4819;top:4377;width:2;height:2215" coordorigin="4819,4377" coordsize="0,2215" path="m4819,6592l4819,4377e" filled="f" stroked="t" strokeweight=".706609pt" strokecolor="#4F4F4F">
                <v:path arrowok="t"/>
              </v:shape>
            </v:group>
            <v:group style="position:absolute;left:4805;top:4867;width:6477;height:2" coordorigin="4805,4867" coordsize="6477,2">
              <v:shape style="position:absolute;left:4805;top:4867;width:6477;height:2" coordorigin="4805,4867" coordsize="6477,0" path="m4805,4867l11282,4867e" filled="f" stroked="t" strokeweight=".706609pt" strokecolor="#4B4B4B">
                <v:path arrowok="t"/>
              </v:shape>
            </v:group>
            <v:group style="position:absolute;left:4805;top:5107;width:6477;height:2" coordorigin="4805,5107" coordsize="6477,2">
              <v:shape style="position:absolute;left:4805;top:5107;width:6477;height:2" coordorigin="4805,5107" coordsize="6477,0" path="m4805,5107l11282,5107e" filled="f" stroked="t" strokeweight=".706609pt" strokecolor="#4F4F4F">
                <v:path arrowok="t"/>
              </v:shape>
            </v:group>
            <v:group style="position:absolute;left:4810;top:5349;width:6477;height:2" coordorigin="4810,5349" coordsize="6477,2">
              <v:shape style="position:absolute;left:4810;top:5349;width:6477;height:2" coordorigin="4810,5349" coordsize="6477,0" path="m4810,5349l11287,5349e" filled="f" stroked="t" strokeweight=".942145pt" strokecolor="#4B4B4B">
                <v:path arrowok="t"/>
              </v:shape>
            </v:group>
            <v:group style="position:absolute;left:2280;top:5589;width:9007;height:2" coordorigin="2280,5589" coordsize="9007,2">
              <v:shape style="position:absolute;left:2280;top:5589;width:9007;height:2" coordorigin="2280,5589" coordsize="9007,0" path="m2280,5589l11287,5589e" filled="f" stroked="t" strokeweight=".706609pt" strokecolor="#4B4B4B">
                <v:path arrowok="t"/>
              </v:shape>
            </v:group>
            <v:group style="position:absolute;left:641;top:5829;width:10646;height:2" coordorigin="641,5829" coordsize="10646,2">
              <v:shape style="position:absolute;left:641;top:5829;width:10646;height:2" coordorigin="641,5829" coordsize="10646,0" path="m641,5829l11287,5829e" filled="f" stroked="t" strokeweight=".942145pt" strokecolor="#4B4B4B">
                <v:path arrowok="t"/>
              </v:shape>
            </v:group>
            <v:group style="position:absolute;left:2280;top:6297;width:9007;height:2" coordorigin="2280,6297" coordsize="9007,2">
              <v:shape style="position:absolute;left:2280;top:6297;width:9007;height:2" coordorigin="2280,6297" coordsize="9007,0" path="m2280,6297l11287,6297e" filled="f" stroked="t" strokeweight=".706609pt" strokecolor="#4F4F4F">
                <v:path arrowok="t"/>
              </v:shape>
            </v:group>
            <v:group style="position:absolute;left:2280;top:6580;width:9012;height:2" coordorigin="2280,6580" coordsize="9012,2">
              <v:shape style="position:absolute;left:2280;top:6580;width:9012;height:2" coordorigin="2280,6580" coordsize="9012,0" path="m2280,6580l11292,6580e" filled="f" stroked="t" strokeweight=".706609pt" strokecolor="#545454">
                <v:path arrowok="t"/>
              </v:shape>
            </v:group>
            <v:group style="position:absolute;left:671;top:6587;width:2;height:4092" coordorigin="671,6587" coordsize="2,4092">
              <v:shape style="position:absolute;left:671;top:6587;width:2;height:4092" coordorigin="671,6587" coordsize="0,4092" path="m671,10679l671,6587e" filled="f" stroked="t" strokeweight=".706609pt" strokecolor="#484848">
                <v:path arrowok="t"/>
              </v:shape>
            </v:group>
            <v:group style="position:absolute;left:645;top:6820;width:10646;height:2" coordorigin="645,6820" coordsize="10646,2">
              <v:shape style="position:absolute;left:645;top:6820;width:10646;height:2" coordorigin="645,6820" coordsize="10646,0" path="m645,6820l11292,6820e" filled="f" stroked="t" strokeweight=".706609pt" strokecolor="#4F4F4F">
                <v:path arrowok="t"/>
              </v:shape>
            </v:group>
            <v:group style="position:absolute;left:650;top:7288;width:10642;height:2" coordorigin="650,7288" coordsize="10642,2">
              <v:shape style="position:absolute;left:650;top:7288;width:10642;height:2" coordorigin="650,7288" coordsize="10642,0" path="m650,7288l11292,7288e" filled="f" stroked="t" strokeweight=".706609pt" strokecolor="#4F4F4F">
                <v:path arrowok="t"/>
              </v:shape>
            </v:group>
            <v:group style="position:absolute;left:4828;top:7286;width:2;height:732" coordorigin="4828,7286" coordsize="2,732">
              <v:shape style="position:absolute;left:4828;top:7286;width:2;height:732" coordorigin="4828,7286" coordsize="0,732" path="m4828,8018l4828,7286e" filled="f" stroked="t" strokeweight=".471072pt" strokecolor="#484848">
                <v:path arrowok="t"/>
              </v:shape>
            </v:group>
            <v:group style="position:absolute;left:4819;top:7528;width:6477;height:2" coordorigin="4819,7528" coordsize="6477,2">
              <v:shape style="position:absolute;left:4819;top:7528;width:6477;height:2" coordorigin="4819,7528" coordsize="6477,0" path="m4819,7528l11296,7528e" filled="f" stroked="t" strokeweight=".706609pt" strokecolor="#4F4F4F">
                <v:path arrowok="t"/>
              </v:shape>
            </v:group>
            <v:group style="position:absolute;left:4824;top:7766;width:6473;height:2" coordorigin="4824,7766" coordsize="6473,2">
              <v:shape style="position:absolute;left:4824;top:7766;width:6473;height:2" coordorigin="4824,7766" coordsize="6473,0" path="m4824,7766l11296,7766e" filled="f" stroked="t" strokeweight=".706609pt" strokecolor="#4F4F4F">
                <v:path arrowok="t"/>
              </v:shape>
            </v:group>
            <v:group style="position:absolute;left:660;top:8010;width:10642;height:2" coordorigin="660,8010" coordsize="10642,2">
              <v:shape style="position:absolute;left:660;top:8010;width:10642;height:2" coordorigin="660,8010" coordsize="10642,0" path="m660,8010l11301,8010e" filled="f" stroked="t" strokeweight=".706609pt" strokecolor="#4F4F4F">
                <v:path arrowok="t"/>
              </v:shape>
            </v:group>
            <v:group style="position:absolute;left:664;top:8937;width:10642;height:2" coordorigin="664,8937" coordsize="10642,2">
              <v:shape style="position:absolute;left:664;top:8937;width:10642;height:2" coordorigin="664,8937" coordsize="10642,0" path="m664,8937l11306,8937e" filled="f" stroked="t" strokeweight=".706609pt" strokecolor="#4B4B4B">
                <v:path arrowok="t"/>
              </v:shape>
            </v:group>
            <v:group style="position:absolute;left:669;top:9778;width:10637;height:2" coordorigin="669,9778" coordsize="10637,2">
              <v:shape style="position:absolute;left:669;top:9778;width:10637;height:2" coordorigin="669,9778" coordsize="10637,0" path="m669,9778l11306,9778e" filled="f" stroked="t" strokeweight=".706609pt" strokecolor="#4B4B4B">
                <v:path arrowok="t"/>
              </v:shape>
            </v:group>
            <v:group style="position:absolute;left:669;top:10018;width:10642;height:2" coordorigin="669,10018" coordsize="10642,2">
              <v:shape style="position:absolute;left:669;top:10018;width:10642;height:2" coordorigin="669,10018" coordsize="10642,0" path="m669,10018l11310,10018e" filled="f" stroked="t" strokeweight=".942145pt" strokecolor="#4B4B4B">
                <v:path arrowok="t"/>
              </v:shape>
            </v:group>
            <v:group style="position:absolute;left:674;top:10258;width:10642;height:2" coordorigin="674,10258" coordsize="10642,2">
              <v:shape style="position:absolute;left:674;top:10258;width:10642;height:2" coordorigin="674,10258" coordsize="10642,0" path="m674,10258l11315,10258e" filled="f" stroked="t" strokeweight=".706609pt" strokecolor="#4B4B4B">
                <v:path arrowok="t"/>
              </v:shape>
            </v:group>
            <v:group style="position:absolute;left:1098;top:10969;width:2;height:5508" coordorigin="1098,10969" coordsize="2,5508">
              <v:shape style="position:absolute;left:1098;top:10969;width:2;height:5508" coordorigin="1098,10969" coordsize="0,5508" path="m1098,16477l1098,10969e" filled="f" stroked="t" strokeweight=".706609pt" strokecolor="#4B4B4B">
                <v:path arrowok="t"/>
              </v:shape>
            </v:group>
            <v:group style="position:absolute;left:787;top:10969;width:10528;height:2" coordorigin="787,10969" coordsize="10528,2">
              <v:shape style="position:absolute;left:787;top:10969;width:10528;height:2" coordorigin="787,10969" coordsize="10528,0" path="m787,10969l11315,10969e" filled="f" stroked="t" strokeweight=".706609pt" strokecolor="#545454">
                <v:path arrowok="t"/>
              </v:shape>
            </v:group>
            <v:group style="position:absolute;left:1672;top:10969;width:2;height:5508" coordorigin="1672,10969" coordsize="2,5508">
              <v:shape style="position:absolute;left:1672;top:10969;width:2;height:5508" coordorigin="1672,10969" coordsize="0,5508" path="m1672,16477l1672,10969e" filled="f" stroked="t" strokeweight=".706609pt" strokecolor="#484848">
                <v:path arrowok="t"/>
              </v:shape>
            </v:group>
            <v:group style="position:absolute;left:7292;top:10959;width:2;height:5508" coordorigin="7292,10959" coordsize="2,5508">
              <v:shape style="position:absolute;left:7292;top:10959;width:2;height:5508" coordorigin="7292,10959" coordsize="0,5508" path="m7292,16468l7292,10959e" filled="f" stroked="t" strokeweight=".706609pt" strokecolor="#575757">
                <v:path arrowok="t"/>
              </v:shape>
            </v:group>
            <v:group style="position:absolute;left:700;top:10993;width:2;height:5508" coordorigin="700,10993" coordsize="2,5508">
              <v:shape style="position:absolute;left:700;top:10993;width:2;height:5508" coordorigin="700,10993" coordsize="0,5508" path="m700,16501l700,10993e" filled="f" stroked="t" strokeweight=".706609pt" strokecolor="#4B4B4B">
                <v:path arrowok="t"/>
              </v:shape>
            </v:group>
            <v:group style="position:absolute;left:683;top:11710;width:10642;height:2" coordorigin="683,11710" coordsize="10642,2">
              <v:shape style="position:absolute;left:683;top:11710;width:10642;height:2" coordorigin="683,11710" coordsize="10642,0" path="m683,11710l11325,11710e" filled="f" stroked="t" strokeweight=".706609pt" strokecolor="#545454">
                <v:path arrowok="t"/>
              </v:shape>
            </v:group>
            <v:group style="position:absolute;left:692;top:13794;width:1649;height:2" coordorigin="692,13794" coordsize="1649,2">
              <v:shape style="position:absolute;left:692;top:13794;width:1649;height:2" coordorigin="692,13794" coordsize="1649,0" path="m692,13794l2341,13794e" filled="f" stroked="t" strokeweight=".706609pt" strokecolor="#4F4F4F">
                <v:path arrowok="t"/>
              </v:shape>
            </v:group>
            <v:group style="position:absolute;left:707;top:16463;width:10642;height:2" coordorigin="707,16463" coordsize="10642,2">
              <v:shape style="position:absolute;left:707;top:16463;width:10642;height:2" coordorigin="707,16463" coordsize="10642,0" path="m707,16463l11348,16463e" filled="f" stroked="t" strokeweight=".706609pt" strokecolor="#5B5B5B">
                <v:path arrowok="t"/>
              </v:shape>
            </v:group>
            <w10:wrap type="none"/>
          </v:group>
        </w:pict>
      </w:r>
      <w:r>
        <w:rPr>
          <w:sz w:val="26"/>
          <w:szCs w:val="26"/>
        </w:rPr>
      </w:r>
    </w:p>
    <w:p>
      <w:pPr>
        <w:spacing w:before="0" w:after="0" w:line="184" w:lineRule="exact"/>
        <w:ind w:left="257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-1"/>
        </w:rPr>
        <w:t>"ü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80" w:lineRule="exact"/>
        <w:ind w:right="25"/>
        <w:jc w:val="righ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313131"/>
          <w:spacing w:val="0"/>
          <w:w w:val="75"/>
          <w:position w:val="-1"/>
        </w:rPr>
        <w:t>&lt;Ll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41" w:lineRule="exact"/>
        <w:ind w:left="262" w:right="-68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84949"/>
          <w:spacing w:val="0"/>
          <w:w w:val="56"/>
          <w:i/>
          <w:position w:val="-3"/>
        </w:rPr>
        <w:t>.2::-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36" w:lineRule="exact"/>
        <w:ind w:left="234" w:right="-95"/>
        <w:jc w:val="left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57"/>
          <w:szCs w:val="57"/>
          <w:color w:val="676767"/>
          <w:spacing w:val="-83"/>
          <w:w w:val="33"/>
          <w:position w:val="1"/>
        </w:rPr>
        <w:t>·</w:t>
      </w:r>
      <w:r>
        <w:rPr>
          <w:rFonts w:ascii="Arial" w:hAnsi="Arial" w:cs="Arial" w:eastAsia="Arial"/>
          <w:sz w:val="29"/>
          <w:szCs w:val="29"/>
          <w:color w:val="313131"/>
          <w:spacing w:val="-49"/>
          <w:w w:val="50"/>
          <w:position w:val="20"/>
        </w:rPr>
        <w:t>&lt;</w:t>
      </w:r>
      <w:r>
        <w:rPr>
          <w:rFonts w:ascii="Arial" w:hAnsi="Arial" w:cs="Arial" w:eastAsia="Arial"/>
          <w:sz w:val="57"/>
          <w:szCs w:val="57"/>
          <w:color w:val="313131"/>
          <w:spacing w:val="-150"/>
          <w:w w:val="88"/>
          <w:position w:val="1"/>
        </w:rPr>
        <w:t>-</w:t>
      </w:r>
      <w:r>
        <w:rPr>
          <w:rFonts w:ascii="Arial" w:hAnsi="Arial" w:cs="Arial" w:eastAsia="Arial"/>
          <w:sz w:val="29"/>
          <w:szCs w:val="29"/>
          <w:color w:val="313131"/>
          <w:spacing w:val="0"/>
          <w:w w:val="50"/>
          <w:position w:val="20"/>
        </w:rPr>
        <w:t>fl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left="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3.420975pt;margin-top:-46.998711pt;width:93.693079pt;height:55.5pt;mso-position-horizontal-relative:page;mso-position-vertical-relative:paragraph;z-index:-17205" type="#_x0000_t202" filled="f" stroked="f">
            <v:textbox inset="0,0,0,0">
              <w:txbxContent>
                <w:p>
                  <w:pPr>
                    <w:spacing w:before="0" w:after="0" w:line="1110" w:lineRule="exact"/>
                    <w:ind w:right="-206"/>
                    <w:jc w:val="left"/>
                    <w:rPr>
                      <w:rFonts w:ascii="Arial" w:hAnsi="Arial" w:cs="Arial" w:eastAsia="Arial"/>
                      <w:sz w:val="111"/>
                      <w:szCs w:val="111"/>
                    </w:rPr>
                  </w:pPr>
                  <w:rPr/>
                  <w:r>
                    <w:rPr>
                      <w:rFonts w:ascii="Arial" w:hAnsi="Arial" w:cs="Arial" w:eastAsia="Arial"/>
                      <w:sz w:val="111"/>
                      <w:szCs w:val="111"/>
                      <w:color w:val="313131"/>
                      <w:spacing w:val="-19"/>
                      <w:w w:val="35"/>
                      <w:position w:val="-1"/>
                    </w:rPr>
                    <w:t>N</w:t>
                  </w:r>
                  <w:r>
                    <w:rPr>
                      <w:rFonts w:ascii="Arial" w:hAnsi="Arial" w:cs="Arial" w:eastAsia="Arial"/>
                      <w:sz w:val="111"/>
                      <w:szCs w:val="111"/>
                      <w:color w:val="676767"/>
                      <w:spacing w:val="11"/>
                      <w:w w:val="27"/>
                      <w:position w:val="-1"/>
                    </w:rPr>
                    <w:t>a</w:t>
                  </w:r>
                  <w:r>
                    <w:rPr>
                      <w:rFonts w:ascii="Arial" w:hAnsi="Arial" w:cs="Arial" w:eastAsia="Arial"/>
                      <w:sz w:val="111"/>
                      <w:szCs w:val="111"/>
                      <w:color w:val="444B82"/>
                      <w:spacing w:val="0"/>
                      <w:w w:val="240"/>
                      <w:position w:val="-1"/>
                    </w:rPr>
                    <w:t>4</w:t>
                  </w:r>
                  <w:r>
                    <w:rPr>
                      <w:rFonts w:ascii="Arial" w:hAnsi="Arial" w:cs="Arial" w:eastAsia="Arial"/>
                      <w:sz w:val="111"/>
                      <w:szCs w:val="111"/>
                      <w:color w:val="444B82"/>
                      <w:spacing w:val="-202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11"/>
                      <w:szCs w:val="111"/>
                      <w:color w:val="676767"/>
                      <w:spacing w:val="0"/>
                      <w:w w:val="29"/>
                      <w:position w:val="-1"/>
                    </w:rPr>
                    <w:t>K</w:t>
                  </w:r>
                  <w:r>
                    <w:rPr>
                      <w:rFonts w:ascii="Arial" w:hAnsi="Arial" w:cs="Arial" w:eastAsia="Arial"/>
                      <w:sz w:val="111"/>
                      <w:szCs w:val="11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484949"/>
          <w:spacing w:val="0"/>
          <w:w w:val="122"/>
        </w:rPr>
        <w:t>itfaiy</w:t>
      </w:r>
      <w:r>
        <w:rPr>
          <w:rFonts w:ascii="Arial" w:hAnsi="Arial" w:cs="Arial" w:eastAsia="Arial"/>
          <w:sz w:val="20"/>
          <w:szCs w:val="20"/>
          <w:color w:val="484949"/>
          <w:spacing w:val="0"/>
          <w:w w:val="122"/>
        </w:rPr>
        <w:t>e</w:t>
      </w:r>
      <w:r>
        <w:rPr>
          <w:rFonts w:ascii="Arial" w:hAnsi="Arial" w:cs="Arial" w:eastAsia="Arial"/>
          <w:sz w:val="20"/>
          <w:szCs w:val="20"/>
          <w:color w:val="484949"/>
          <w:spacing w:val="-6"/>
          <w:w w:val="122"/>
        </w:rPr>
        <w:t> </w:t>
      </w:r>
      <w:r>
        <w:rPr>
          <w:rFonts w:ascii="Arial" w:hAnsi="Arial" w:cs="Arial" w:eastAsia="Arial"/>
          <w:sz w:val="20"/>
          <w:szCs w:val="20"/>
          <w:color w:val="484949"/>
          <w:spacing w:val="0"/>
          <w:w w:val="100"/>
        </w:rPr>
        <w:t>Kuze</w:t>
      </w:r>
      <w:r>
        <w:rPr>
          <w:rFonts w:ascii="Arial" w:hAnsi="Arial" w:cs="Arial" w:eastAsia="Arial"/>
          <w:sz w:val="20"/>
          <w:szCs w:val="20"/>
          <w:color w:val="484949"/>
          <w:spacing w:val="0"/>
          <w:w w:val="100"/>
        </w:rPr>
        <w:t>y</w:t>
      </w:r>
      <w:r>
        <w:rPr>
          <w:rFonts w:ascii="Arial" w:hAnsi="Arial" w:cs="Arial" w:eastAsia="Arial"/>
          <w:sz w:val="20"/>
          <w:szCs w:val="20"/>
          <w:color w:val="484949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84949"/>
          <w:spacing w:val="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84949"/>
          <w:spacing w:val="0"/>
          <w:w w:val="109"/>
        </w:rPr>
        <w:t>Bölge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52.156387pt;margin-top:39.325935pt;width:62.652633pt;height:46.080002pt;mso-position-horizontal-relative:page;mso-position-vertical-relative:paragraph;z-index:-17210" coordorigin="3043,787" coordsize="1253,922">
            <v:shape style="position:absolute;left:3437;top:787;width:250;height:922" type="#_x0000_t75">
              <v:imagedata r:id="rId12" o:title=""/>
            </v:shape>
            <v:group style="position:absolute;left:3062;top:1407;width:1215;height:2" coordorigin="3062,1407" coordsize="1215,2">
              <v:shape style="position:absolute;left:3062;top:1407;width:1215;height:2" coordorigin="3062,1407" coordsize="1215,0" path="m3062,1407l4277,1407e" filled="f" stroked="t" strokeweight="1.88429pt" strokecolor="#4B5B9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0"/>
          <w:szCs w:val="20"/>
          <w:color w:val="676767"/>
          <w:spacing w:val="0"/>
          <w:w w:val="140"/>
        </w:rPr>
        <w:t>.</w:t>
      </w:r>
      <w:r>
        <w:rPr>
          <w:rFonts w:ascii="Arial" w:hAnsi="Arial" w:cs="Arial" w:eastAsia="Arial"/>
          <w:sz w:val="20"/>
          <w:szCs w:val="20"/>
          <w:color w:val="676767"/>
          <w:spacing w:val="-40"/>
          <w:w w:val="140"/>
        </w:rPr>
        <w:t> </w:t>
      </w:r>
      <w:r>
        <w:rPr>
          <w:rFonts w:ascii="Arial" w:hAnsi="Arial" w:cs="Arial" w:eastAsia="Arial"/>
          <w:sz w:val="20"/>
          <w:szCs w:val="20"/>
          <w:color w:val="484949"/>
          <w:spacing w:val="0"/>
          <w:w w:val="100"/>
        </w:rPr>
        <w:t>Post</w:t>
      </w:r>
      <w:r>
        <w:rPr>
          <w:rFonts w:ascii="Arial" w:hAnsi="Arial" w:cs="Arial" w:eastAsia="Arial"/>
          <w:sz w:val="20"/>
          <w:szCs w:val="20"/>
          <w:color w:val="484949"/>
          <w:spacing w:val="0"/>
          <w:w w:val="100"/>
        </w:rPr>
        <w:t>a</w:t>
      </w:r>
      <w:r>
        <w:rPr>
          <w:rFonts w:ascii="Arial" w:hAnsi="Arial" w:cs="Arial" w:eastAsia="Arial"/>
          <w:sz w:val="20"/>
          <w:szCs w:val="20"/>
          <w:color w:val="484949"/>
          <w:spacing w:val="32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84949"/>
          <w:spacing w:val="0"/>
          <w:w w:val="111"/>
        </w:rPr>
        <w:t>Grupla</w:t>
      </w:r>
      <w:r>
        <w:rPr>
          <w:rFonts w:ascii="Arial" w:hAnsi="Arial" w:cs="Arial" w:eastAsia="Arial"/>
          <w:sz w:val="20"/>
          <w:szCs w:val="20"/>
          <w:color w:val="484949"/>
          <w:spacing w:val="0"/>
          <w:w w:val="111"/>
        </w:rPr>
        <w:t>r</w:t>
      </w:r>
      <w:r>
        <w:rPr>
          <w:rFonts w:ascii="Arial" w:hAnsi="Arial" w:cs="Arial" w:eastAsia="Arial"/>
          <w:sz w:val="20"/>
          <w:szCs w:val="20"/>
          <w:color w:val="484949"/>
          <w:spacing w:val="12"/>
          <w:w w:val="111"/>
        </w:rPr>
        <w:t> </w:t>
      </w:r>
      <w:r>
        <w:rPr>
          <w:rFonts w:ascii="Arial" w:hAnsi="Arial" w:cs="Arial" w:eastAsia="Arial"/>
          <w:sz w:val="20"/>
          <w:szCs w:val="20"/>
          <w:color w:val="484949"/>
          <w:spacing w:val="0"/>
          <w:w w:val="117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37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v:shape style="position:absolute;margin-left:258.239990pt;margin-top:-9.999619pt;width:51.84pt;height:56.639999pt;mso-position-horizontal-relative:page;mso-position-vertical-relative:paragraph;z-index:-17209" type="#_x0000_t75">
            <v:imagedata r:id="rId13" o:title=""/>
          </v:shape>
        </w:pict>
      </w:r>
      <w:r>
        <w:rPr>
          <w:rFonts w:ascii="Times New Roman" w:hAnsi="Times New Roman" w:cs="Times New Roman" w:eastAsia="Times New Roman"/>
          <w:sz w:val="30"/>
          <w:szCs w:val="30"/>
          <w:color w:val="484949"/>
          <w:spacing w:val="0"/>
          <w:w w:val="100"/>
          <w:b/>
          <w:bCs/>
        </w:rPr>
        <w:t>KerimKÖSE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4" w:after="0" w:line="240" w:lineRule="auto"/>
        <w:ind w:left="212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13131"/>
          <w:w w:val="97"/>
        </w:rPr>
        <w:t>Itfaiy</w:t>
      </w:r>
      <w:r>
        <w:rPr>
          <w:rFonts w:ascii="Arial" w:hAnsi="Arial" w:cs="Arial" w:eastAsia="Arial"/>
          <w:sz w:val="20"/>
          <w:szCs w:val="20"/>
          <w:color w:val="313131"/>
          <w:w w:val="98"/>
        </w:rPr>
        <w:t>e</w:t>
      </w:r>
      <w:r>
        <w:rPr>
          <w:rFonts w:ascii="Arial" w:hAnsi="Arial" w:cs="Arial" w:eastAsia="Arial"/>
          <w:sz w:val="20"/>
          <w:szCs w:val="20"/>
          <w:color w:val="313131"/>
          <w:spacing w:val="-2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8"/>
        </w:rPr>
        <w:t>Kuze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8"/>
        </w:rPr>
        <w:t>y</w:t>
      </w:r>
      <w:r>
        <w:rPr>
          <w:rFonts w:ascii="Arial" w:hAnsi="Arial" w:cs="Arial" w:eastAsia="Arial"/>
          <w:sz w:val="20"/>
          <w:szCs w:val="20"/>
          <w:color w:val="313131"/>
          <w:spacing w:val="-11"/>
          <w:w w:val="88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8"/>
        </w:rPr>
        <w:t>Bölg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color w:val="313131"/>
          <w:spacing w:val="12"/>
          <w:w w:val="88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left="-14" w:right="484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219" w:right="520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16.640015pt;margin-top:-.424454pt;width:137.279999pt;height:117.120003pt;mso-position-horizontal-relative:page;mso-position-vertical-relative:paragraph;z-index:-17208" type="#_x0000_t75">
            <v:imagedata r:id="rId1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86" w:lineRule="exact"/>
        <w:ind w:left="-81" w:right="4569"/>
        <w:jc w:val="center"/>
        <w:rPr>
          <w:rFonts w:ascii="Arial" w:hAnsi="Arial" w:cs="Arial" w:eastAsia="Arial"/>
          <w:sz w:val="81"/>
          <w:szCs w:val="81"/>
        </w:rPr>
      </w:pPr>
      <w:rPr/>
      <w:r>
        <w:rPr>
          <w:rFonts w:ascii="Arial" w:hAnsi="Arial" w:cs="Arial" w:eastAsia="Arial"/>
          <w:sz w:val="81"/>
          <w:szCs w:val="81"/>
          <w:color w:val="444B82"/>
          <w:w w:val="182"/>
          <w:i/>
          <w:position w:val="-5"/>
        </w:rPr>
        <w:t>#)</w:t>
      </w:r>
      <w:r>
        <w:rPr>
          <w:rFonts w:ascii="Arial" w:hAnsi="Arial" w:cs="Arial" w:eastAsia="Arial"/>
          <w:sz w:val="81"/>
          <w:szCs w:val="81"/>
          <w:color w:val="444B82"/>
          <w:w w:val="181"/>
          <w:i/>
          <w:position w:val="-5"/>
        </w:rPr>
        <w:t>/</w:t>
      </w:r>
      <w:r>
        <w:rPr>
          <w:rFonts w:ascii="Arial" w:hAnsi="Arial" w:cs="Arial" w:eastAsia="Arial"/>
          <w:sz w:val="81"/>
          <w:szCs w:val="81"/>
          <w:color w:val="000000"/>
          <w:w w:val="100"/>
          <w:position w:val="0"/>
        </w:rPr>
      </w:r>
    </w:p>
    <w:p>
      <w:pPr>
        <w:spacing w:before="0" w:after="0" w:line="159" w:lineRule="exact"/>
        <w:ind w:left="16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Bilal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1"/>
        </w:rPr>
        <w:t>ALB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YRAK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478" w:right="530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13.969788pt;margin-top:19.703928pt;width:.1pt;height:38.020446pt;mso-position-horizontal-relative:page;mso-position-vertical-relative:paragraph;z-index:-17207" coordorigin="6279,394" coordsize="2,760">
            <v:shape style="position:absolute;left:6279;top:394;width:2;height:760" coordorigin="6279,394" coordsize="0,760" path="m6279,1154l6279,394e" filled="f" stroked="t" strokeweight=".706609pt" strokecolor="#5B5B9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520" w:right="560"/>
          <w:cols w:num="3" w:equalWidth="0">
            <w:col w:w="449" w:space="1467"/>
            <w:col w:w="2255" w:space="265"/>
            <w:col w:w="6404"/>
          </w:cols>
        </w:sectPr>
      </w:pPr>
      <w:rPr/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92" w:right="5176"/>
        <w:jc w:val="center"/>
        <w:tabs>
          <w:tab w:pos="3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212475pt;margin-top:-13.474187pt;width:56.919348pt;height:51.5pt;mso-position-horizontal-relative:page;mso-position-vertical-relative:paragraph;z-index:-17201" type="#_x0000_t202" filled="f" stroked="f">
            <v:textbox inset="0,0,0,0">
              <w:txbxContent>
                <w:p>
                  <w:pPr>
                    <w:spacing w:before="0" w:after="0" w:line="1030" w:lineRule="exact"/>
                    <w:ind w:right="-194"/>
                    <w:jc w:val="left"/>
                    <w:rPr>
                      <w:rFonts w:ascii="Arial" w:hAnsi="Arial" w:cs="Arial" w:eastAsia="Arial"/>
                      <w:sz w:val="103"/>
                      <w:szCs w:val="103"/>
                    </w:rPr>
                  </w:pPr>
                  <w:rPr/>
                  <w:r>
                    <w:rPr>
                      <w:rFonts w:ascii="Arial" w:hAnsi="Arial" w:cs="Arial" w:eastAsia="Arial"/>
                      <w:sz w:val="103"/>
                      <w:szCs w:val="103"/>
                      <w:color w:val="3A3A3A"/>
                      <w:spacing w:val="0"/>
                      <w:w w:val="397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3"/>
                      <w:szCs w:val="10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5"/>
          <w:szCs w:val="15"/>
          <w:color w:val="BABABA"/>
          <w:spacing w:val="0"/>
          <w:w w:val="128"/>
          <w:position w:val="10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BABABA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BABABA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  <w:position w:val="0"/>
        </w:rPr>
        <w:t>İZMiR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  <w:position w:val="0"/>
        </w:rPr>
        <w:t>BÜYÜKŞEHiR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  <w:position w:val="0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35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5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8" w:lineRule="exact"/>
        <w:ind w:left="593" w:right="-20"/>
        <w:jc w:val="left"/>
        <w:tabs>
          <w:tab w:pos="3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position w:val="-3"/>
        </w:rPr>
        <w:t>BÜYÜK$EHIR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86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91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91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91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641" w:right="-20"/>
        <w:jc w:val="left"/>
        <w:tabs>
          <w:tab w:pos="4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494949"/>
          <w:spacing w:val="0"/>
          <w:w w:val="107"/>
          <w:position w:val="1"/>
        </w:rPr>
        <w:t>BELEDIYESI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72" w:lineRule="exact"/>
        <w:ind w:left="112" w:right="-20"/>
        <w:jc w:val="left"/>
        <w:tabs>
          <w:tab w:pos="1340" w:val="left"/>
          <w:tab w:pos="3180" w:val="left"/>
          <w:tab w:pos="554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  <w:position w:val="-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8"/>
          <w:position w:val="-1"/>
        </w:rPr>
        <w:t>Tari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9"/>
          <w:position w:val="-1"/>
        </w:rPr>
        <w:t>hi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2"/>
        </w:rPr>
        <w:t>20.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6"/>
          <w:w w:val="100"/>
          <w:position w:val="-2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3"/>
          <w:w w:val="100"/>
          <w:position w:val="-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2"/>
        </w:rPr>
        <w:t>.2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100"/>
          <w:position w:val="-2"/>
        </w:rPr>
        <w:t>0</w:t>
      </w:r>
      <w:r>
        <w:rPr>
          <w:rFonts w:ascii="Arial" w:hAnsi="Arial" w:cs="Arial" w:eastAsia="Arial"/>
          <w:sz w:val="25"/>
          <w:szCs w:val="25"/>
          <w:color w:val="3A3A3A"/>
          <w:spacing w:val="-13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2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  <w:position w:val="-2"/>
        </w:rPr>
        <w:t>!3ildirim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25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  <w:position w:val="-2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8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8"/>
          <w:position w:val="-2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88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  <w:position w:val="-2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8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0"/>
          <w:w w:val="13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  <w:position w:val="-2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30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77"/>
          <w:position w:val="-3"/>
        </w:rPr>
        <w:t>!T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"/>
          <w:w w:val="77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54"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110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122" w:right="-20"/>
        <w:jc w:val="left"/>
        <w:tabs>
          <w:tab w:pos="1340" w:val="left"/>
          <w:tab w:pos="3180" w:val="left"/>
          <w:tab w:pos="452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81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0"/>
          <w:position w:val="2"/>
        </w:rPr>
        <w:t>ayı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4"/>
          <w:position w:val="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6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20.05.2017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87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7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87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  <w:position w:val="1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4"/>
          <w:szCs w:val="24"/>
          <w:color w:val="828382"/>
          <w:spacing w:val="-25"/>
          <w:w w:val="120"/>
          <w:position w:val="1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BABABA"/>
          <w:spacing w:val="0"/>
          <w:w w:val="175"/>
          <w:position w:val="1"/>
        </w:rPr>
        <w:t>,.</w:t>
      </w:r>
      <w:r>
        <w:rPr>
          <w:rFonts w:ascii="Times New Roman" w:hAnsi="Times New Roman" w:cs="Times New Roman" w:eastAsia="Times New Roman"/>
          <w:sz w:val="24"/>
          <w:szCs w:val="24"/>
          <w:color w:val="BABAB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BABABA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100"/>
          <w:position w:val="1"/>
        </w:rPr>
        <w:t>90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-5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7"/>
          <w:position w:val="1"/>
        </w:rPr>
        <w:t>IIJildiriı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  <w:position w:val="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122" w:right="-20"/>
        <w:jc w:val="left"/>
        <w:tabs>
          <w:tab w:pos="3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  <w:position w:val="1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5"/>
          <w:position w:val="0"/>
        </w:rPr>
        <w:t>Dayra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9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position w:val="0"/>
        </w:rPr>
        <w:t>l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100"/>
          <w:position w:val="0"/>
        </w:rPr>
        <w:t>ı</w:t>
      </w:r>
      <w:r>
        <w:rPr>
          <w:rFonts w:ascii="Arial" w:hAnsi="Arial" w:cs="Arial" w:eastAsia="Arial"/>
          <w:sz w:val="17"/>
          <w:szCs w:val="17"/>
          <w:color w:val="3A3A3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1"/>
          <w:position w:val="0"/>
        </w:rPr>
        <w:t>ça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1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0"/>
        </w:rPr>
        <w:t>7194/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5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7"/>
          <w:position w:val="0"/>
        </w:rPr>
        <w:t>IlA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122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8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0"/>
        </w:rPr>
        <w:t>oll.r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828382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828382"/>
          <w:spacing w:val="43"/>
          <w:w w:val="1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8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</w:rPr>
        <w:t>raklı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8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3"/>
        </w:rPr>
        <w:t>oğ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</w:rPr>
        <w:t>nça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</w:rPr>
        <w:t>719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92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"/>
          <w:w w:val="92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2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No:11A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3" w:lineRule="exact"/>
        <w:ind w:left="112" w:right="-20"/>
        <w:jc w:val="left"/>
        <w:tabs>
          <w:tab w:pos="1320" w:val="left"/>
          <w:tab w:pos="2040" w:val="left"/>
          <w:tab w:pos="4720" w:val="left"/>
          <w:tab w:pos="6020" w:val="left"/>
          <w:tab w:pos="7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</w:r>
      <w:r>
        <w:rPr>
          <w:rFonts w:ascii="Arial" w:hAnsi="Arial" w:cs="Arial" w:eastAsia="Arial"/>
          <w:sz w:val="16"/>
          <w:szCs w:val="16"/>
          <w:color w:val="5B5B5B"/>
          <w:spacing w:val="0"/>
          <w:w w:val="148"/>
          <w:position w:val="1"/>
        </w:rPr>
        <w:t>:</w:t>
      </w:r>
      <w:r>
        <w:rPr>
          <w:rFonts w:ascii="Arial" w:hAnsi="Arial" w:cs="Arial" w:eastAsia="Arial"/>
          <w:sz w:val="16"/>
          <w:szCs w:val="16"/>
          <w:color w:val="5B5B5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5B5B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7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9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5"/>
          <w:position w:val="0"/>
        </w:rPr>
        <w:t>Sebe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"/>
          <w:w w:val="96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5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9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100"/>
          <w:position w:val="0"/>
        </w:rPr>
        <w:t>:</w:t>
      </w:r>
      <w:r>
        <w:rPr>
          <w:rFonts w:ascii="Arial" w:hAnsi="Arial" w:cs="Arial" w:eastAsia="Arial"/>
          <w:sz w:val="18"/>
          <w:szCs w:val="18"/>
          <w:color w:val="5B5B5B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6"/>
          <w:w w:val="7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6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tri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8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6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5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83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95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8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112" w:right="-20"/>
        <w:jc w:val="left"/>
        <w:tabs>
          <w:tab w:pos="364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w w:val="65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6"/>
          <w:w w:val="6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6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1"/>
          <w:w w:val="9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8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8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left="36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w w:val="8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"/>
          <w:w w:val="99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loı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8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0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3" w:lineRule="exact"/>
        <w:ind w:left="4006" w:right="-20"/>
        <w:jc w:val="left"/>
        <w:tabs>
          <w:tab w:pos="4460" w:val="left"/>
          <w:tab w:pos="5060" w:val="left"/>
          <w:tab w:pos="5680" w:val="left"/>
          <w:tab w:pos="6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0"/>
          <w:szCs w:val="10"/>
          <w:color w:val="3A3A3A"/>
          <w:spacing w:val="0"/>
          <w:w w:val="54"/>
          <w:position w:val="-1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3A3A3A"/>
          <w:spacing w:val="-13"/>
          <w:w w:val="54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54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BABABA"/>
          <w:spacing w:val="0"/>
          <w:w w:val="600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BABAB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BABABA"/>
          <w:spacing w:val="0"/>
          <w:w w:val="600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BABABA"/>
          <w:spacing w:val="-151"/>
          <w:w w:val="6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2"/>
          <w:w w:val="75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4"/>
          <w:position w:val="2"/>
        </w:rPr>
        <w:t>ong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5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4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  <w:position w:val="2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  <w:position w:val="2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4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  <w:position w:val="2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  <w:position w:val="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16:48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8" w:after="0" w:line="318" w:lineRule="exact"/>
        <w:ind w:left="112" w:right="-20"/>
        <w:jc w:val="left"/>
        <w:tabs>
          <w:tab w:pos="2140" w:val="left"/>
          <w:tab w:pos="3060" w:val="left"/>
          <w:tab w:pos="5720" w:val="left"/>
          <w:tab w:pos="7500" w:val="left"/>
          <w:tab w:pos="1116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4"/>
          <w:position w:val="8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84"/>
          <w:position w:val="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4"/>
          <w:position w:val="8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4"/>
          <w:w w:val="84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8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6"/>
        </w:rPr>
        <w:t>Salıibi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>Oğu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>iŞGÖREN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0"/>
          <w:w w:val="35"/>
          <w:position w:val="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BABABA"/>
          <w:spacing w:val="-3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6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9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6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9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>Handa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51"/>
          <w:position w:val="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51"/>
          <w:position w:val="6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51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6"/>
          <w:position w:val="-4"/>
        </w:rPr>
        <w:t>KO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-34"/>
          <w:w w:val="39"/>
          <w:position w:val="-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6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75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6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4"/>
          <w:szCs w:val="14"/>
          <w:color w:val="BABABA"/>
          <w:spacing w:val="0"/>
          <w:w w:val="52"/>
          <w:position w:val="-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2149" w:right="-20"/>
        <w:jc w:val="left"/>
        <w:tabs>
          <w:tab w:pos="3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  <w:position w:val="1"/>
        </w:rPr>
        <w:t>Kamil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"/>
        </w:rPr>
        <w:t>ÜT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VÜ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2149" w:right="-20"/>
        <w:jc w:val="left"/>
        <w:tabs>
          <w:tab w:pos="470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  <w:position w:val="-2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37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3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"/>
          <w:w w:val="91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9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1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92"/>
          <w:position w:val="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5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7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0"/>
        </w:rPr>
        <w:t>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36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40" w:bottom="280" w:left="240" w:right="240"/>
        </w:sectPr>
      </w:pPr>
      <w:rPr/>
    </w:p>
    <w:p>
      <w:pPr>
        <w:spacing w:before="0" w:after="0" w:line="194" w:lineRule="exact"/>
        <w:ind w:left="11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</w:rPr>
        <w:t>pidcn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9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w w:val="84"/>
          <w:position w:val="-2"/>
        </w:rPr>
        <w:t>f'.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2"/>
        </w:rPr>
        <w:t>nıç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2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599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40"/>
          <w:cols w:num="2" w:equalWidth="0">
            <w:col w:w="543" w:space="1606"/>
            <w:col w:w="9291"/>
          </w:cols>
        </w:sectPr>
      </w:pPr>
      <w:rPr/>
    </w:p>
    <w:p>
      <w:pPr>
        <w:spacing w:before="0" w:after="0" w:line="262" w:lineRule="exact"/>
        <w:ind w:left="126" w:right="-20"/>
        <w:jc w:val="left"/>
        <w:tabs>
          <w:tab w:pos="3180" w:val="left"/>
          <w:tab w:pos="4700" w:val="left"/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19.851593pt;margin-top:2.504948pt;width:25.464375pt;height:.1pt;mso-position-horizontal-relative:page;mso-position-vertical-relative:paragraph;z-index:-17203" coordorigin="6397,50" coordsize="509,2">
            <v:shape style="position:absolute;left:6397;top:50;width:509;height:2" coordorigin="6397,50" coordsize="509,0" path="m6397,50l6906,50e" filled="f" stroked="t" strokeweight=".237985pt" strokecolor="#A3A3A3">
              <v:path arrowok="t"/>
            </v:shape>
          </v:group>
          <w10:wrap type="none"/>
        </w:pict>
      </w:r>
      <w:r>
        <w:rPr/>
        <w:pict>
          <v:group style="position:absolute;margin-left:411.237762pt;margin-top:2.504948pt;width:15.231028pt;height:.1pt;mso-position-horizontal-relative:page;mso-position-vertical-relative:paragraph;z-index:-17202" coordorigin="8225,50" coordsize="305,2">
            <v:shape style="position:absolute;left:8225;top:50;width:305;height:2" coordorigin="8225,50" coordsize="305,0" path="m8225,50l8529,50e" filled="f" stroked="t" strokeweight=".237985pt" strokecolor="#A3A3A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5B5B5B"/>
          <w:w w:val="86"/>
          <w:position w:val="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w w:val="87"/>
          <w:position w:val="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>ibin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2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621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"/>
          <w:w w:val="87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65"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98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6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1"/>
          <w:position w:val="-3"/>
        </w:rPr>
        <w:t>tri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1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"/>
          <w:w w:val="9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-3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9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  <w:position w:val="-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3"/>
          <w:w w:val="9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3151" w:right="3858"/>
        <w:jc w:val="center"/>
        <w:tabs>
          <w:tab w:pos="4680" w:val="left"/>
          <w:tab w:pos="7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7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3"/>
          <w:position w:val="7"/>
        </w:rPr>
        <w:t>EF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3"/>
          <w:position w:val="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93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7"/>
        </w:rPr>
        <w:t>27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-1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-1"/>
        </w:rPr>
        <w:t>Serv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91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1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3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86"/>
          <w:position w:val="-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"/>
          <w:w w:val="9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5"/>
          <w:position w:val="-1"/>
        </w:rPr>
        <w:t>36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685" w:right="388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w w:val="7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9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</w:rPr>
        <w:t>16:37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2164" w:right="-20"/>
        <w:jc w:val="left"/>
        <w:tabs>
          <w:tab w:pos="4700" w:val="left"/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7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5"/>
        </w:rPr>
        <w:t>ers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"/>
          <w:w w:val="9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4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22" w:right="-20"/>
        <w:jc w:val="left"/>
        <w:tabs>
          <w:tab w:pos="2220" w:val="left"/>
          <w:tab w:pos="480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8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8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2"/>
          <w:w w:val="1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16:31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215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57"/>
          <w:w w:val="2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8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9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3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1" w:lineRule="exact"/>
        <w:ind w:left="21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</w:rPr>
        <w:t>Dönil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9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2149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6"/>
        </w:rPr>
        <w:t>OCardıına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4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6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29"/>
          <w:w w:val="6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9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652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1" w:lineRule="exact"/>
        <w:ind w:left="21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5"/>
          <w:w w:val="89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  <w:position w:val="-2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6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  <w:position w:val="-2"/>
        </w:rPr>
        <w:t>Anıirini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Adı-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2"/>
        </w:rPr>
        <w:t>oyadı: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8"/>
          <w:position w:val="-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7"/>
          <w:position w:val="-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0"/>
          <w:position w:val="-2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8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90"/>
          <w:position w:val="-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83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-2"/>
        </w:rPr>
        <w:t>YSU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112" w:right="-20"/>
        <w:jc w:val="left"/>
        <w:tabs>
          <w:tab w:pos="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4"/>
          <w:szCs w:val="24"/>
          <w:color w:val="494949"/>
          <w:spacing w:val="0"/>
          <w:w w:val="54"/>
          <w:position w:val="3"/>
        </w:rPr>
        <w:t>p_ı</w:t>
      </w:r>
      <w:r>
        <w:rPr>
          <w:rFonts w:ascii="Arial" w:hAnsi="Arial" w:cs="Arial" w:eastAsia="Arial"/>
          <w:sz w:val="24"/>
          <w:szCs w:val="24"/>
          <w:color w:val="494949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4"/>
          <w:szCs w:val="24"/>
          <w:color w:val="494949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.,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1"/>
        </w:rPr>
        <w:t>Görüldilğil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  <w:position w:val="-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5" w:lineRule="exact"/>
        <w:ind w:left="2149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34"/>
          <w:w w:val="6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  <w:position w:val="-1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söndilrilldü.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68"/>
          <w:position w:val="0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0"/>
          <w:w w:val="168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0"/>
        </w:rPr>
        <w:t>ilrmede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söndilrlicü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170" w:right="-20"/>
        <w:jc w:val="left"/>
        <w:tabs>
          <w:tab w:pos="4700" w:val="left"/>
          <w:tab w:pos="6620" w:val="left"/>
          <w:tab w:pos="8180" w:val="left"/>
          <w:tab w:pos="9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1"/>
          <w:position w:val="-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5"/>
          <w:w w:val="12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Türil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5"/>
          <w:position w:val="-4"/>
        </w:rPr>
        <w:t>!Su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7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2"/>
          <w:position w:val="-2"/>
        </w:rPr>
        <w:t>IKöpil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2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8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  <w:position w:val="-3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3"/>
          <w:szCs w:val="23"/>
          <w:color w:val="494949"/>
          <w:spacing w:val="0"/>
          <w:w w:val="51"/>
          <w:position w:val="-3"/>
        </w:rPr>
        <w:t>Ic</w:t>
      </w:r>
      <w:r>
        <w:rPr>
          <w:rFonts w:ascii="Times New Roman" w:hAnsi="Times New Roman" w:cs="Times New Roman" w:eastAsia="Times New Roman"/>
          <w:sz w:val="23"/>
          <w:szCs w:val="23"/>
          <w:color w:val="494949"/>
          <w:spacing w:val="11"/>
          <w:w w:val="5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  <w:t>02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9" w:lineRule="exact"/>
        <w:ind w:left="4858" w:right="-20"/>
        <w:jc w:val="left"/>
        <w:tabs>
          <w:tab w:pos="6620" w:val="left"/>
          <w:tab w:pos="8180" w:val="left"/>
          <w:tab w:pos="9760" w:val="left"/>
        </w:tabs>
        <w:rPr>
          <w:rFonts w:ascii="Arial" w:hAnsi="Arial" w:cs="Arial" w:eastAsia="Arial"/>
          <w:sz w:val="36"/>
          <w:szCs w:val="3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</w:r>
      <w:r>
        <w:rPr>
          <w:rFonts w:ascii="Arial" w:hAnsi="Arial" w:cs="Arial" w:eastAsia="Arial"/>
          <w:sz w:val="36"/>
          <w:szCs w:val="36"/>
          <w:color w:val="494949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36"/>
          <w:szCs w:val="36"/>
          <w:color w:val="494949"/>
          <w:spacing w:val="-43"/>
          <w:w w:val="51"/>
          <w:position w:val="0"/>
        </w:rPr>
        <w:t> </w:t>
      </w:r>
      <w:r>
        <w:rPr>
          <w:rFonts w:ascii="Arial" w:hAnsi="Arial" w:cs="Arial" w:eastAsia="Arial"/>
          <w:sz w:val="36"/>
          <w:szCs w:val="36"/>
          <w:color w:val="49494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6"/>
          <w:szCs w:val="36"/>
          <w:color w:val="494949"/>
          <w:spacing w:val="0"/>
          <w:w w:val="100"/>
          <w:position w:val="0"/>
        </w:rPr>
      </w:r>
      <w:r>
        <w:rPr>
          <w:rFonts w:ascii="Arial" w:hAnsi="Arial" w:cs="Arial" w:eastAsia="Arial"/>
          <w:sz w:val="36"/>
          <w:szCs w:val="36"/>
          <w:color w:val="232323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36"/>
          <w:szCs w:val="36"/>
          <w:color w:val="232323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6"/>
          <w:szCs w:val="36"/>
          <w:color w:val="232323"/>
          <w:spacing w:val="0"/>
          <w:w w:val="100"/>
          <w:position w:val="0"/>
        </w:rPr>
      </w:r>
      <w:r>
        <w:rPr>
          <w:rFonts w:ascii="Arial" w:hAnsi="Arial" w:cs="Arial" w:eastAsia="Arial"/>
          <w:sz w:val="36"/>
          <w:szCs w:val="36"/>
          <w:color w:val="5B5B5B"/>
          <w:spacing w:val="0"/>
          <w:w w:val="59"/>
          <w:position w:val="0"/>
        </w:rPr>
        <w:t>ı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22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</w:rPr>
        <w:t>tekli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</w:rPr>
        <w:t>koltuk,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</w:rPr>
        <w:t>kanepe,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</w:rPr>
        <w:t>televizyo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</w:rPr>
        <w:t>kapı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4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7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9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</w:rPr>
        <w:t>fon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8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8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4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</w:rPr>
        <w:t>komidiıı,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yolluk,5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6"/>
          <w:position w:val="2"/>
        </w:rPr>
        <w:t>öndünn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6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9"/>
          <w:w w:val="12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2"/>
        </w:rPr>
        <w:t>Has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65"/>
          <w:w w:val="9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1"/>
          <w:w w:val="9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6"/>
          <w:w w:val="90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9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5"/>
          <w:w w:val="9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-1"/>
        </w:rPr>
        <w:t>pısı,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5"/>
          <w:position w:val="-1"/>
        </w:rPr>
        <w:t>pencere,?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det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-1"/>
        </w:rPr>
        <w:t>halı,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9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-1"/>
        </w:rPr>
        <w:t>det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  <w:position w:val="-1"/>
        </w:rPr>
        <w:t>yatak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93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57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-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  <w:position w:val="-1"/>
        </w:rPr>
        <w:t>elbi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92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1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3"/>
          <w:position w:val="-1"/>
        </w:rPr>
        <w:t>dolabı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94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57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-1"/>
        </w:rPr>
        <w:t>karyola,çeşitli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-1"/>
        </w:rPr>
        <w:t>giyim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  <w:position w:val="-1"/>
        </w:rPr>
        <w:t>eşyaları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  <w:position w:val="-1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6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yanınak,evin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left="131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  <w:position w:val="0"/>
        </w:rPr>
        <w:t>odarı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  <w:position w:val="0"/>
        </w:rPr>
        <w:t>islen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89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9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2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  <w:position w:val="0"/>
        </w:rPr>
        <w:t>sıvaları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5"/>
          <w:position w:val="0"/>
        </w:rPr>
        <w:t>dökl'ılı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  <w:position w:val="0"/>
        </w:rPr>
        <w:t>süreliyle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2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7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gördil.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frahmini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zarar;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20.000.-TL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Eşyada: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000.-TL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6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6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5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04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-TLdir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34" w:lineRule="exact"/>
        <w:ind w:left="2149" w:right="55" w:firstLine="19"/>
        <w:jc w:val="left"/>
        <w:tabs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Büşra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BAG,Şükriye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BAG,Melek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BAG,BeyzaKORTAK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isimli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vatandaşlar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dumanda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etkilenme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  <w:position w:val="0"/>
        </w:rPr>
        <w:t>süretiyle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lvaralandı.Yaralıla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112'y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0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26" w:lineRule="auto"/>
        <w:ind w:left="86" w:right="89" w:firstLine="2042"/>
        <w:jc w:val="righ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tam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karşıdaki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odada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9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  <w:position w:val="5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  <w:position w:val="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6"/>
          <w:w w:val="9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odadaki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seyya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uzatma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kablosunu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9"/>
          <w:position w:val="0"/>
        </w:rPr>
        <w:t>nedenden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eskime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deforme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olma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vb.)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kanepeyi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neticesi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9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22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anaatine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31" w:right="-20"/>
        <w:jc w:val="left"/>
        <w:tabs>
          <w:tab w:pos="216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2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0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100"/>
          <w:position w:val="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  <w:position w:val="2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4"/>
          <w:position w:val="2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93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6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!Bedel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18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22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9"/>
          <w:w w:val="2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3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6" w:after="0" w:line="196" w:lineRule="exact"/>
        <w:ind w:left="136" w:right="7725" w:firstLine="-5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  <w:position w:val="1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Handa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KORTAK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  <w:position w:val="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6" w:after="0" w:line="240" w:lineRule="auto"/>
        <w:ind w:left="131" w:right="-20"/>
        <w:jc w:val="left"/>
        <w:tabs>
          <w:tab w:pos="2180" w:val="left"/>
          <w:tab w:pos="284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8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9"/>
          <w:w w:val="8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4"/>
        </w:rPr>
        <w:t>kihi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84"/>
        </w:rPr>
        <w:t> </w:t>
      </w:r>
      <w:r>
        <w:rPr>
          <w:rFonts w:ascii="Arial" w:hAnsi="Arial" w:cs="Arial" w:eastAsia="Arial"/>
          <w:sz w:val="16"/>
          <w:szCs w:val="16"/>
          <w:color w:val="3A3A3A"/>
          <w:spacing w:val="-3"/>
          <w:w w:val="100"/>
        </w:rPr>
        <w:t>D</w:t>
      </w:r>
      <w:r>
        <w:rPr>
          <w:rFonts w:ascii="Arial" w:hAnsi="Arial" w:cs="Arial" w:eastAsia="Arial"/>
          <w:sz w:val="16"/>
          <w:szCs w:val="16"/>
          <w:color w:val="5B5B5B"/>
          <w:spacing w:val="-7"/>
          <w:w w:val="100"/>
        </w:rPr>
        <w:t>ö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100"/>
        </w:rPr>
        <w:t>ı</w:t>
      </w:r>
      <w:r>
        <w:rPr>
          <w:rFonts w:ascii="Arial" w:hAnsi="Arial" w:cs="Arial" w:eastAsia="Arial"/>
          <w:sz w:val="16"/>
          <w:szCs w:val="16"/>
          <w:color w:val="3A3A3A"/>
          <w:spacing w:val="-15"/>
          <w:w w:val="100"/>
        </w:rPr>
        <w:t>ı</w:t>
      </w:r>
      <w:r>
        <w:rPr>
          <w:rFonts w:ascii="Arial" w:hAnsi="Arial" w:cs="Arial" w:eastAsia="Arial"/>
          <w:sz w:val="16"/>
          <w:szCs w:val="16"/>
          <w:color w:val="5B5B5B"/>
          <w:spacing w:val="0"/>
          <w:w w:val="100"/>
        </w:rPr>
        <w:t>Uşll</w:t>
      </w:r>
      <w:r>
        <w:rPr>
          <w:rFonts w:ascii="Arial" w:hAnsi="Arial" w:cs="Arial" w:eastAsia="Arial"/>
          <w:sz w:val="16"/>
          <w:szCs w:val="16"/>
          <w:color w:val="5B5B5B"/>
          <w:spacing w:val="-20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5B5B5B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1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7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77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20.05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.2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017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7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"/>
          <w:w w:val="7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7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7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9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18:00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68" w:lineRule="exact"/>
        <w:ind w:left="131" w:right="-20"/>
        <w:jc w:val="left"/>
        <w:tabs>
          <w:tab w:pos="1020" w:val="left"/>
          <w:tab w:pos="1520" w:val="left"/>
          <w:tab w:pos="2160" w:val="left"/>
          <w:tab w:pos="4960" w:val="left"/>
          <w:tab w:pos="8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0"/>
          <w:w w:val="332"/>
          <w:position w:val="-1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-169"/>
          <w:w w:val="332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919393"/>
          <w:spacing w:val="0"/>
          <w:w w:val="50"/>
          <w:position w:val="-1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919393"/>
          <w:spacing w:val="0"/>
          <w:w w:val="50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919393"/>
          <w:spacing w:val="23"/>
          <w:w w:val="50"/>
          <w:position w:val="-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3A3A3A"/>
          <w:spacing w:val="0"/>
          <w:w w:val="145"/>
          <w:position w:val="12"/>
        </w:rPr>
        <w:t>J</w:t>
      </w:r>
      <w:r>
        <w:rPr>
          <w:rFonts w:ascii="Times New Roman" w:hAnsi="Times New Roman" w:cs="Times New Roman" w:eastAsia="Times New Roman"/>
          <w:sz w:val="10"/>
          <w:szCs w:val="10"/>
          <w:color w:val="3A3A3A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3A3A3A"/>
          <w:spacing w:val="0"/>
          <w:w w:val="100"/>
          <w:position w:val="12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9"/>
          <w:w w:val="86"/>
          <w:position w:val="12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  <w:position w:val="12"/>
        </w:rPr>
        <w:t>lü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9"/>
          <w:w w:val="86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2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  <w:position w:val="1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  <w:position w:val="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92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strike/>
          <w:position w:val="10"/>
        </w:rPr>
        <w:t>Karşıyak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strike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strike/>
          <w:position w:val="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  <w:strike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strike/>
          <w:position w:val="1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8"/>
          <w:w w:val="100"/>
          <w:strike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8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7"/>
          <w:position w:val="1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00"/>
          <w:position w:val="1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3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left="2297" w:right="-20"/>
        <w:jc w:val="left"/>
        <w:tabs>
          <w:tab w:pos="4520" w:val="left"/>
          <w:tab w:pos="846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-2"/>
        </w:rPr>
        <w:t>Gitm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91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5"/>
          <w:w w:val="91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-2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3"/>
          <w:position w:val="-2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93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37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5"/>
          <w:position w:val="-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5"/>
          <w:position w:val="-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8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5B5B5B"/>
          <w:spacing w:val="-15"/>
          <w:w w:val="158"/>
          <w:position w:val="2"/>
        </w:rPr>
        <w:t>.</w:t>
      </w:r>
      <w:r>
        <w:rPr>
          <w:rFonts w:ascii="Arial" w:hAnsi="Arial" w:cs="Arial" w:eastAsia="Arial"/>
          <w:sz w:val="18"/>
          <w:szCs w:val="18"/>
          <w:color w:val="919393"/>
          <w:spacing w:val="0"/>
          <w:w w:val="158"/>
          <w:position w:val="2"/>
        </w:rPr>
        <w:t>.</w:t>
      </w:r>
      <w:r>
        <w:rPr>
          <w:rFonts w:ascii="Arial" w:hAnsi="Arial" w:cs="Arial" w:eastAsia="Arial"/>
          <w:sz w:val="18"/>
          <w:szCs w:val="18"/>
          <w:color w:val="919393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A7A8A8"/>
          <w:spacing w:val="0"/>
          <w:w w:val="68"/>
          <w:position w:val="2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4752" w:right="579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240" w:right="240"/>
        </w:sectPr>
      </w:pPr>
      <w:rPr/>
    </w:p>
    <w:p>
      <w:pPr>
        <w:spacing w:before="0" w:after="0" w:line="272" w:lineRule="exact"/>
        <w:ind w:right="52"/>
        <w:jc w:val="right"/>
        <w:tabs>
          <w:tab w:pos="8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1.69516pt;margin-top:1.442763pt;width:20.166121pt;height:39pt;mso-position-horizontal-relative:page;mso-position-vertical-relative:paragraph;z-index:-17200" type="#_x0000_t202" filled="f" stroked="f">
            <v:textbox inset="0,0,0,0">
              <w:txbxContent>
                <w:p>
                  <w:pPr>
                    <w:spacing w:before="0" w:after="0" w:line="780" w:lineRule="exact"/>
                    <w:ind w:right="-157"/>
                    <w:jc w:val="left"/>
                    <w:rPr>
                      <w:rFonts w:ascii="Arial" w:hAnsi="Arial" w:cs="Arial" w:eastAsia="Arial"/>
                      <w:sz w:val="78"/>
                      <w:szCs w:val="78"/>
                    </w:rPr>
                  </w:pPr>
                  <w:rPr/>
                  <w:r>
                    <w:rPr>
                      <w:rFonts w:ascii="Arial" w:hAnsi="Arial" w:cs="Arial" w:eastAsia="Arial"/>
                      <w:sz w:val="78"/>
                      <w:szCs w:val="78"/>
                      <w:color w:val="3D447C"/>
                      <w:spacing w:val="0"/>
                      <w:w w:val="100"/>
                      <w:position w:val="-1"/>
                    </w:rPr>
                    <w:t>2</w:t>
                  </w:r>
                  <w:r>
                    <w:rPr>
                      <w:rFonts w:ascii="Arial" w:hAnsi="Arial" w:cs="Arial" w:eastAsia="Arial"/>
                      <w:sz w:val="78"/>
                      <w:szCs w:val="7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3.728912pt;margin-top:10.99899pt;width:27.940528pt;height:17pt;mso-position-horizontal-relative:page;mso-position-vertical-relative:paragraph;z-index:-17199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tabs>
                      <w:tab w:pos="460" w:val="left"/>
                    </w:tabs>
                    <w:rPr>
                      <w:rFonts w:ascii="Times New Roman" w:hAnsi="Times New Roman" w:cs="Times New Roman" w:eastAsia="Times New Roman"/>
                      <w:sz w:val="34"/>
                      <w:szCs w:val="34"/>
                    </w:rPr>
                  </w:pPr>
                  <w:rPr/>
                  <w:r>
                    <w:rPr>
                      <w:rFonts w:ascii="Arial" w:hAnsi="Arial" w:cs="Arial" w:eastAsia="Arial"/>
                      <w:sz w:val="30"/>
                      <w:szCs w:val="30"/>
                      <w:color w:val="3D447C"/>
                      <w:spacing w:val="10"/>
                      <w:w w:val="127"/>
                    </w:rPr>
                    <w:t>l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3D447C"/>
                      <w:spacing w:val="0"/>
                      <w:w w:val="127"/>
                    </w:rPr>
                    <w:t>ı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3D447C"/>
                      <w:spacing w:val="-104"/>
                      <w:w w:val="127"/>
                    </w:rPr>
                    <w:t> 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3D447C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3D447C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525989"/>
                      <w:spacing w:val="0"/>
                      <w:w w:val="54"/>
                    </w:rPr>
                    <w:t>?</w:t>
                  </w:r>
                  <w:r>
                    <w:rPr>
                      <w:rFonts w:ascii="Times New Roman" w:hAnsi="Times New Roman" w:cs="Times New Roman" w:eastAsia="Times New Roman"/>
                      <w:sz w:val="34"/>
                      <w:szCs w:val="3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494949"/>
          <w:spacing w:val="0"/>
          <w:w w:val="100"/>
          <w:position w:val="-2"/>
        </w:rPr>
        <w:t>'ü</w:t>
      </w:r>
      <w:r>
        <w:rPr>
          <w:rFonts w:ascii="Arial" w:hAnsi="Arial" w:cs="Arial" w:eastAsia="Arial"/>
          <w:sz w:val="16"/>
          <w:szCs w:val="16"/>
          <w:color w:val="494949"/>
          <w:spacing w:val="-18"/>
          <w:w w:val="100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494949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6"/>
          <w:szCs w:val="16"/>
          <w:color w:val="49494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0"/>
          <w:i/>
          <w:position w:val="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0"/>
          <w:i/>
          <w:position w:val="5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70"/>
          <w:i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9"/>
          <w:position w:val="5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2" w:lineRule="atLeast"/>
        <w:ind w:right="-20"/>
        <w:jc w:val="right"/>
        <w:tabs>
          <w:tab w:pos="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A3A3A"/>
          <w:w w:val="73"/>
        </w:rPr>
        <w:t>lı</w:t>
      </w:r>
      <w:r>
        <w:rPr>
          <w:rFonts w:ascii="Times New Roman" w:hAnsi="Times New Roman" w:cs="Times New Roman" w:eastAsia="Times New Roman"/>
          <w:sz w:val="23"/>
          <w:szCs w:val="23"/>
          <w:color w:val="3A3A3A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A3A3A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A3A3A"/>
          <w:w w:val="108"/>
        </w:rPr>
        <w:t>;,;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6"/>
          <w:w w:val="108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A7A8A8"/>
          <w:spacing w:val="-85"/>
          <w:w w:val="53"/>
          <w:position w:val="-5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-82"/>
          <w:w w:val="109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81"/>
          <w:position w:val="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8" w:lineRule="atLeast"/>
        <w:ind w:right="-20"/>
        <w:jc w:val="left"/>
        <w:tabs>
          <w:tab w:pos="48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51"/>
          <w:szCs w:val="51"/>
          <w:color w:val="919393"/>
          <w:w w:val="52"/>
        </w:rPr>
        <w:t>.</w:t>
      </w:r>
      <w:r>
        <w:rPr>
          <w:rFonts w:ascii="Times New Roman" w:hAnsi="Times New Roman" w:cs="Times New Roman" w:eastAsia="Times New Roman"/>
          <w:sz w:val="51"/>
          <w:szCs w:val="51"/>
          <w:color w:val="919393"/>
          <w:spacing w:val="-41"/>
          <w:w w:val="52"/>
        </w:rPr>
        <w:t>.</w:t>
      </w:r>
      <w:r>
        <w:rPr>
          <w:rFonts w:ascii="Times New Roman" w:hAnsi="Times New Roman" w:cs="Times New Roman" w:eastAsia="Times New Roman"/>
          <w:sz w:val="51"/>
          <w:szCs w:val="51"/>
          <w:color w:val="5B5B5B"/>
          <w:spacing w:val="0"/>
          <w:w w:val="69"/>
        </w:rPr>
        <w:t>.</w:t>
      </w:r>
      <w:r>
        <w:rPr>
          <w:rFonts w:ascii="Times New Roman" w:hAnsi="Times New Roman" w:cs="Times New Roman" w:eastAsia="Times New Roman"/>
          <w:sz w:val="51"/>
          <w:szCs w:val="51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51"/>
          <w:szCs w:val="51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51"/>
          <w:szCs w:val="51"/>
          <w:color w:val="919393"/>
          <w:spacing w:val="0"/>
          <w:w w:val="94"/>
        </w:rPr>
        <w:t>.</w:t>
      </w:r>
      <w:r>
        <w:rPr>
          <w:rFonts w:ascii="Times New Roman" w:hAnsi="Times New Roman" w:cs="Times New Roman" w:eastAsia="Times New Roman"/>
          <w:sz w:val="51"/>
          <w:szCs w:val="51"/>
          <w:color w:val="919393"/>
          <w:spacing w:val="-52"/>
          <w:w w:val="94"/>
        </w:rPr>
        <w:t>.</w:t>
      </w:r>
      <w:r>
        <w:rPr>
          <w:rFonts w:ascii="Arial" w:hAnsi="Arial" w:cs="Arial" w:eastAsia="Arial"/>
          <w:sz w:val="45"/>
          <w:szCs w:val="45"/>
          <w:color w:val="5B5B5B"/>
          <w:spacing w:val="-59"/>
          <w:w w:val="139"/>
        </w:rPr>
        <w:t>,</w:t>
      </w:r>
      <w:r>
        <w:rPr>
          <w:rFonts w:ascii="Arial" w:hAnsi="Arial" w:cs="Arial" w:eastAsia="Arial"/>
          <w:sz w:val="45"/>
          <w:szCs w:val="45"/>
          <w:color w:val="919393"/>
          <w:spacing w:val="0"/>
          <w:w w:val="179"/>
        </w:rPr>
        <w:t>,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40"/>
          <w:cols w:num="2" w:equalWidth="0">
            <w:col w:w="9751" w:space="242"/>
            <w:col w:w="1447"/>
          </w:cols>
        </w:sectPr>
      </w:pPr>
      <w:rPr/>
    </w:p>
    <w:p>
      <w:pPr>
        <w:spacing w:before="0" w:after="0" w:line="101" w:lineRule="atLeast"/>
        <w:ind w:left="260" w:right="-112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38"/>
          <w:szCs w:val="38"/>
          <w:color w:val="3A3A3A"/>
          <w:w w:val="53"/>
          <w:b/>
          <w:bCs/>
          <w:position w:val="-22"/>
        </w:rPr>
        <w:t>,</w:t>
      </w:r>
      <w:r>
        <w:rPr>
          <w:rFonts w:ascii="Arial" w:hAnsi="Arial" w:cs="Arial" w:eastAsia="Arial"/>
          <w:sz w:val="38"/>
          <w:szCs w:val="38"/>
          <w:color w:val="3A3A3A"/>
          <w:spacing w:val="-204"/>
          <w:w w:val="53"/>
          <w:b/>
          <w:bCs/>
          <w:position w:val="-22"/>
        </w:rPr>
        <w:t>g</w:t>
      </w:r>
      <w:r>
        <w:rPr>
          <w:rFonts w:ascii="Arial" w:hAnsi="Arial" w:cs="Arial" w:eastAsia="Arial"/>
          <w:sz w:val="26"/>
          <w:szCs w:val="26"/>
          <w:color w:val="3A3A3A"/>
          <w:spacing w:val="-79"/>
          <w:w w:val="72"/>
          <w:position w:val="-2"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3A3A3A"/>
          <w:spacing w:val="-25"/>
          <w:w w:val="117"/>
          <w:position w:val="0"/>
        </w:rPr>
        <w:t>&gt;</w:t>
      </w:r>
      <w:r>
        <w:rPr>
          <w:rFonts w:ascii="Arial" w:hAnsi="Arial" w:cs="Arial" w:eastAsia="Arial"/>
          <w:sz w:val="26"/>
          <w:szCs w:val="26"/>
          <w:color w:val="3A3A3A"/>
          <w:spacing w:val="-7"/>
          <w:w w:val="72"/>
          <w:position w:val="-2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3A3A3A"/>
          <w:spacing w:val="0"/>
          <w:w w:val="118"/>
          <w:position w:val="0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" w:lineRule="atLeast"/>
        <w:ind w:right="-20"/>
        <w:jc w:val="left"/>
        <w:rPr>
          <w:rFonts w:ascii="Times New Roman" w:hAnsi="Times New Roman" w:cs="Times New Roman" w:eastAsia="Times New Roman"/>
          <w:sz w:val="86"/>
          <w:szCs w:val="8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6"/>
          <w:szCs w:val="86"/>
          <w:color w:val="3D447C"/>
          <w:w w:val="59"/>
          <w:i/>
        </w:rPr>
        <w:t>JA</w:t>
      </w:r>
      <w:r>
        <w:rPr>
          <w:rFonts w:ascii="Times New Roman" w:hAnsi="Times New Roman" w:cs="Times New Roman" w:eastAsia="Times New Roman"/>
          <w:sz w:val="86"/>
          <w:szCs w:val="86"/>
          <w:color w:val="3D447C"/>
          <w:spacing w:val="-33"/>
          <w:w w:val="60"/>
          <w:i/>
        </w:rPr>
        <w:t>;</w:t>
      </w:r>
      <w:r>
        <w:rPr>
          <w:rFonts w:ascii="Times New Roman" w:hAnsi="Times New Roman" w:cs="Times New Roman" w:eastAsia="Times New Roman"/>
          <w:sz w:val="86"/>
          <w:szCs w:val="86"/>
          <w:color w:val="3D447C"/>
          <w:spacing w:val="-404"/>
          <w:w w:val="60"/>
          <w:i/>
        </w:rPr>
        <w:t>L</w:t>
      </w:r>
      <w:r>
        <w:rPr>
          <w:rFonts w:ascii="Times New Roman" w:hAnsi="Times New Roman" w:cs="Times New Roman" w:eastAsia="Times New Roman"/>
          <w:sz w:val="86"/>
          <w:szCs w:val="86"/>
          <w:color w:val="000000"/>
          <w:spacing w:val="0"/>
          <w:w w:val="100"/>
        </w:rPr>
      </w:r>
    </w:p>
    <w:p>
      <w:pPr>
        <w:spacing w:before="0" w:after="0" w:line="308" w:lineRule="atLeas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7"/>
          <w:szCs w:val="27"/>
          <w:color w:val="494949"/>
          <w:spacing w:val="0"/>
          <w:w w:val="100"/>
        </w:rPr>
        <w:t>ayı</w:t>
      </w:r>
      <w:r>
        <w:rPr>
          <w:rFonts w:ascii="Times New Roman" w:hAnsi="Times New Roman" w:cs="Times New Roman" w:eastAsia="Times New Roman"/>
          <w:sz w:val="27"/>
          <w:szCs w:val="27"/>
          <w:color w:val="49494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7"/>
          <w:szCs w:val="27"/>
          <w:color w:val="494949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0"/>
          <w:w w:val="58"/>
          <w:b/>
          <w:bCs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47" w:lineRule="exact"/>
        <w:ind w:left="249" w:right="-20"/>
        <w:jc w:val="left"/>
        <w:tabs>
          <w:tab w:pos="92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A7A8A8"/>
          <w:spacing w:val="0"/>
          <w:w w:val="221"/>
          <w:i/>
          <w:position w:val="-8"/>
        </w:rPr>
        <w:t>/</w:t>
      </w:r>
      <w:r>
        <w:rPr>
          <w:rFonts w:ascii="Arial" w:hAnsi="Arial" w:cs="Arial" w:eastAsia="Arial"/>
          <w:sz w:val="13"/>
          <w:szCs w:val="13"/>
          <w:color w:val="A7A8A8"/>
          <w:spacing w:val="0"/>
          <w:w w:val="100"/>
          <w:i/>
          <w:position w:val="-8"/>
        </w:rPr>
        <w:tab/>
      </w:r>
      <w:r>
        <w:rPr>
          <w:rFonts w:ascii="Arial" w:hAnsi="Arial" w:cs="Arial" w:eastAsia="Arial"/>
          <w:sz w:val="13"/>
          <w:szCs w:val="13"/>
          <w:color w:val="A7A8A8"/>
          <w:spacing w:val="0"/>
          <w:w w:val="100"/>
          <w:i/>
          <w:position w:val="-8"/>
        </w:rPr>
      </w:r>
      <w:r>
        <w:rPr>
          <w:rFonts w:ascii="Arial" w:hAnsi="Arial" w:cs="Arial" w:eastAsia="Arial"/>
          <w:sz w:val="13"/>
          <w:szCs w:val="13"/>
          <w:color w:val="919393"/>
          <w:spacing w:val="-22"/>
          <w:w w:val="156"/>
          <w:position w:val="-8"/>
        </w:rPr>
        <w:t>·</w:t>
      </w:r>
      <w:r>
        <w:rPr>
          <w:rFonts w:ascii="Arial" w:hAnsi="Arial" w:cs="Arial" w:eastAsia="Arial"/>
          <w:sz w:val="13"/>
          <w:szCs w:val="13"/>
          <w:color w:val="707070"/>
          <w:spacing w:val="-9"/>
          <w:w w:val="156"/>
          <w:position w:val="-8"/>
        </w:rPr>
        <w:t>·</w:t>
      </w:r>
      <w:r>
        <w:rPr>
          <w:rFonts w:ascii="Arial" w:hAnsi="Arial" w:cs="Arial" w:eastAsia="Arial"/>
          <w:sz w:val="13"/>
          <w:szCs w:val="13"/>
          <w:color w:val="919393"/>
          <w:spacing w:val="0"/>
          <w:w w:val="156"/>
          <w:position w:val="-8"/>
        </w:rPr>
        <w:t>''</w:t>
      </w:r>
      <w:r>
        <w:rPr>
          <w:rFonts w:ascii="Arial" w:hAnsi="Arial" w:cs="Arial" w:eastAsia="Arial"/>
          <w:sz w:val="13"/>
          <w:szCs w:val="13"/>
          <w:color w:val="919393"/>
          <w:spacing w:val="21"/>
          <w:w w:val="156"/>
          <w:position w:val="-8"/>
        </w:rPr>
        <w:t> </w:t>
      </w:r>
      <w:r>
        <w:rPr>
          <w:rFonts w:ascii="Arial" w:hAnsi="Arial" w:cs="Arial" w:eastAsia="Arial"/>
          <w:sz w:val="13"/>
          <w:szCs w:val="13"/>
          <w:color w:val="A7A8A8"/>
          <w:spacing w:val="0"/>
          <w:w w:val="77"/>
          <w:i/>
          <w:position w:val="-8"/>
        </w:rPr>
        <w:t>,9</w:t>
      </w:r>
      <w:r>
        <w:rPr>
          <w:rFonts w:ascii="Arial" w:hAnsi="Arial" w:cs="Arial" w:eastAsia="Arial"/>
          <w:sz w:val="13"/>
          <w:szCs w:val="13"/>
          <w:color w:val="A7A8A8"/>
          <w:spacing w:val="0"/>
          <w:w w:val="77"/>
          <w:i/>
          <w:position w:val="-8"/>
        </w:rPr>
        <w:t>   </w:t>
      </w:r>
      <w:r>
        <w:rPr>
          <w:rFonts w:ascii="Arial" w:hAnsi="Arial" w:cs="Arial" w:eastAsia="Arial"/>
          <w:sz w:val="13"/>
          <w:szCs w:val="13"/>
          <w:color w:val="A7A8A8"/>
          <w:spacing w:val="24"/>
          <w:w w:val="77"/>
          <w:i/>
          <w:position w:val="-8"/>
        </w:rPr>
        <w:t> </w:t>
      </w:r>
      <w:r>
        <w:rPr>
          <w:rFonts w:ascii="Arial" w:hAnsi="Arial" w:cs="Arial" w:eastAsia="Arial"/>
          <w:sz w:val="13"/>
          <w:szCs w:val="13"/>
          <w:color w:val="A7A8A8"/>
          <w:spacing w:val="0"/>
          <w:w w:val="77"/>
          <w:position w:val="-8"/>
        </w:rPr>
        <w:t>•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40"/>
          <w:cols w:num="3" w:equalWidth="0">
            <w:col w:w="466" w:space="2112"/>
            <w:col w:w="1216" w:space="5436"/>
            <w:col w:w="2210"/>
          </w:cols>
        </w:sectPr>
      </w:pPr>
      <w:rPr/>
    </w:p>
    <w:p>
      <w:pPr>
        <w:spacing w:before="0" w:after="0" w:line="250" w:lineRule="atLeast"/>
        <w:ind w:left="2521" w:right="-164"/>
        <w:jc w:val="left"/>
        <w:tabs>
          <w:tab w:pos="3220" w:val="left"/>
        </w:tabs>
        <w:rPr>
          <w:rFonts w:ascii="Times New Roman" w:hAnsi="Times New Roman" w:cs="Times New Roman" w:eastAsia="Times New Roman"/>
          <w:sz w:val="83"/>
          <w:szCs w:val="83"/>
        </w:rPr>
      </w:pPr>
      <w:rPr/>
      <w:r>
        <w:rPr>
          <w:rFonts w:ascii="Times New Roman" w:hAnsi="Times New Roman" w:cs="Times New Roman" w:eastAsia="Times New Roman"/>
          <w:sz w:val="83"/>
          <w:szCs w:val="83"/>
          <w:color w:val="919393"/>
          <w:spacing w:val="0"/>
          <w:w w:val="32"/>
        </w:rPr>
        <w:t>.</w:t>
      </w:r>
      <w:r>
        <w:rPr>
          <w:rFonts w:ascii="Times New Roman" w:hAnsi="Times New Roman" w:cs="Times New Roman" w:eastAsia="Times New Roman"/>
          <w:sz w:val="83"/>
          <w:szCs w:val="83"/>
          <w:color w:val="91939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83"/>
          <w:szCs w:val="83"/>
          <w:color w:val="919393"/>
          <w:spacing w:val="0"/>
          <w:w w:val="100"/>
        </w:rPr>
      </w:r>
      <w:r>
        <w:rPr>
          <w:rFonts w:ascii="Times New Roman" w:hAnsi="Times New Roman" w:cs="Times New Roman" w:eastAsia="Times New Roman"/>
          <w:sz w:val="83"/>
          <w:szCs w:val="83"/>
          <w:color w:val="494949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83"/>
          <w:szCs w:val="83"/>
          <w:color w:val="494949"/>
          <w:spacing w:val="-93"/>
          <w:w w:val="100"/>
        </w:rPr>
        <w:t> </w:t>
      </w:r>
      <w:r>
        <w:rPr>
          <w:rFonts w:ascii="Times New Roman" w:hAnsi="Times New Roman" w:cs="Times New Roman" w:eastAsia="Times New Roman"/>
          <w:sz w:val="83"/>
          <w:szCs w:val="83"/>
          <w:color w:val="494949"/>
          <w:spacing w:val="0"/>
          <w:w w:val="55"/>
        </w:rPr>
        <w:t>uJ</w:t>
      </w:r>
      <w:r>
        <w:rPr>
          <w:rFonts w:ascii="Times New Roman" w:hAnsi="Times New Roman" w:cs="Times New Roman" w:eastAsia="Times New Roman"/>
          <w:sz w:val="83"/>
          <w:szCs w:val="83"/>
          <w:color w:val="494949"/>
          <w:spacing w:val="-93"/>
          <w:w w:val="100"/>
        </w:rPr>
        <w:t> </w:t>
      </w:r>
      <w:r>
        <w:rPr>
          <w:rFonts w:ascii="Times New Roman" w:hAnsi="Times New Roman" w:cs="Times New Roman" w:eastAsia="Times New Roman"/>
          <w:sz w:val="83"/>
          <w:szCs w:val="83"/>
          <w:color w:val="494949"/>
          <w:spacing w:val="0"/>
          <w:w w:val="55"/>
        </w:rPr>
        <w:t>u</w:t>
      </w:r>
      <w:r>
        <w:rPr>
          <w:rFonts w:ascii="Times New Roman" w:hAnsi="Times New Roman" w:cs="Times New Roman" w:eastAsia="Times New Roman"/>
          <w:sz w:val="83"/>
          <w:szCs w:val="83"/>
          <w:color w:val="000000"/>
          <w:spacing w:val="0"/>
          <w:w w:val="100"/>
        </w:rPr>
      </w:r>
    </w:p>
    <w:p>
      <w:pPr>
        <w:spacing w:before="0" w:after="0" w:line="250" w:lineRule="atLeast"/>
        <w:ind w:right="-78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3D447C"/>
          <w:w w:val="51"/>
        </w:rPr>
        <w:t>ıh</w:t>
      </w:r>
      <w:r>
        <w:rPr>
          <w:rFonts w:ascii="Times New Roman" w:hAnsi="Times New Roman" w:cs="Times New Roman" w:eastAsia="Times New Roman"/>
          <w:sz w:val="24"/>
          <w:szCs w:val="24"/>
          <w:color w:val="3D447C"/>
          <w:spacing w:val="-17"/>
          <w:w w:val="5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20"/>
          <w:position w:val="-2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0" w:lineRule="atLeast"/>
        <w:ind w:right="-73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51"/>
        </w:rPr>
        <w:t>t1.t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5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15"/>
          <w:w w:val="51"/>
        </w:rPr>
        <w:t> </w:t>
      </w:r>
      <w:r>
        <w:rPr>
          <w:rFonts w:ascii="Arial" w:hAnsi="Arial" w:cs="Arial" w:eastAsia="Arial"/>
          <w:sz w:val="21"/>
          <w:szCs w:val="21"/>
          <w:color w:val="5B5B5B"/>
          <w:spacing w:val="0"/>
          <w:w w:val="90"/>
        </w:rPr>
        <w:t>"'</w:t>
      </w:r>
      <w:r>
        <w:rPr>
          <w:rFonts w:ascii="Arial" w:hAnsi="Arial" w:cs="Arial" w:eastAsia="Arial"/>
          <w:sz w:val="21"/>
          <w:szCs w:val="21"/>
          <w:color w:val="5B5B5B"/>
          <w:spacing w:val="-51"/>
          <w:w w:val="91"/>
        </w:rPr>
        <w:t>r</w:t>
      </w:r>
      <w:r>
        <w:rPr>
          <w:rFonts w:ascii="Arial" w:hAnsi="Arial" w:cs="Arial" w:eastAsia="Arial"/>
          <w:sz w:val="21"/>
          <w:szCs w:val="21"/>
          <w:color w:val="5B5B5B"/>
          <w:spacing w:val="0"/>
          <w:w w:val="41"/>
        </w:rPr>
        <w:t>!</w:t>
      </w:r>
      <w:r>
        <w:rPr>
          <w:rFonts w:ascii="Arial" w:hAnsi="Arial" w:cs="Arial" w:eastAsia="Arial"/>
          <w:sz w:val="21"/>
          <w:szCs w:val="21"/>
          <w:color w:val="5B5B5B"/>
          <w:spacing w:val="-36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5B5B5B"/>
          <w:spacing w:val="0"/>
          <w:w w:val="100"/>
        </w:rPr>
        <w:t>'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50" w:lineRule="atLeast"/>
        <w:ind w:right="-20"/>
        <w:jc w:val="left"/>
        <w:tabs>
          <w:tab w:pos="104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5B5B5B"/>
          <w:spacing w:val="0"/>
          <w:w w:val="281"/>
        </w:rPr>
        <w:t>ll</w:t>
      </w:r>
      <w:r>
        <w:rPr>
          <w:rFonts w:ascii="Arial" w:hAnsi="Arial" w:cs="Arial" w:eastAsia="Arial"/>
          <w:sz w:val="12"/>
          <w:szCs w:val="12"/>
          <w:color w:val="5B5B5B"/>
          <w:spacing w:val="-65"/>
          <w:w w:val="281"/>
        </w:rPr>
        <w:t> </w:t>
      </w:r>
      <w:r>
        <w:rPr>
          <w:rFonts w:ascii="Arial" w:hAnsi="Arial" w:cs="Arial" w:eastAsia="Arial"/>
          <w:sz w:val="12"/>
          <w:szCs w:val="12"/>
          <w:color w:val="5B5B5B"/>
          <w:spacing w:val="0"/>
          <w:w w:val="100"/>
        </w:rPr>
        <w:t>.ltı.</w:t>
      </w:r>
      <w:r>
        <w:rPr>
          <w:rFonts w:ascii="Arial" w:hAnsi="Arial" w:cs="Arial" w:eastAsia="Arial"/>
          <w:sz w:val="12"/>
          <w:szCs w:val="12"/>
          <w:color w:val="5B5B5B"/>
          <w:spacing w:val="0"/>
          <w:w w:val="100"/>
        </w:rPr>
        <w:t>L</w:t>
      </w:r>
      <w:r>
        <w:rPr>
          <w:rFonts w:ascii="Arial" w:hAnsi="Arial" w:cs="Arial" w:eastAsia="Arial"/>
          <w:sz w:val="12"/>
          <w:szCs w:val="12"/>
          <w:color w:val="5B5B5B"/>
          <w:spacing w:val="0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5B5B5B"/>
          <w:spacing w:val="1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A7A8A8"/>
          <w:spacing w:val="0"/>
          <w:w w:val="100"/>
        </w:rPr>
        <w:t>•.</w:t>
      </w:r>
      <w:r>
        <w:rPr>
          <w:rFonts w:ascii="Arial" w:hAnsi="Arial" w:cs="Arial" w:eastAsia="Arial"/>
          <w:sz w:val="12"/>
          <w:szCs w:val="12"/>
          <w:color w:val="A7A8A8"/>
          <w:spacing w:val="-30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A7A8A8"/>
          <w:spacing w:val="0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A7A8A8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828382"/>
          <w:spacing w:val="0"/>
          <w:w w:val="384"/>
        </w:rPr>
        <w:t>\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40"/>
          <w:cols w:num="4" w:equalWidth="0">
            <w:col w:w="4224" w:space="4437"/>
            <w:col w:w="133" w:space="305"/>
            <w:col w:w="425" w:space="365"/>
            <w:col w:w="1551"/>
          </w:cols>
        </w:sectPr>
      </w:pPr>
      <w:rPr/>
    </w:p>
    <w:p>
      <w:pPr>
        <w:spacing w:before="0" w:after="0" w:line="464" w:lineRule="atLeast"/>
        <w:ind w:left="4581" w:right="238"/>
        <w:jc w:val="center"/>
        <w:tabs>
          <w:tab w:pos="8840" w:val="left"/>
          <w:tab w:pos="9920" w:val="left"/>
          <w:tab w:pos="10380" w:val="left"/>
          <w:tab w:pos="1086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  <w:position w:val="-4"/>
        </w:rPr>
        <w:t>Kamil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89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>KÜTEVÜ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1"/>
          <w:szCs w:val="11"/>
          <w:color w:val="232A93"/>
          <w:spacing w:val="0"/>
          <w:w w:val="417"/>
          <w:position w:val="0"/>
        </w:rPr>
        <w:t>,_</w:t>
      </w:r>
      <w:r>
        <w:rPr>
          <w:rFonts w:ascii="Times New Roman" w:hAnsi="Times New Roman" w:cs="Times New Roman" w:eastAsia="Times New Roman"/>
          <w:sz w:val="11"/>
          <w:szCs w:val="11"/>
          <w:color w:val="232A93"/>
          <w:spacing w:val="-35"/>
          <w:w w:val="417"/>
          <w:position w:val="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7A8A8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A7A8A8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A7A8A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ABABA"/>
          <w:spacing w:val="0"/>
          <w:w w:val="160"/>
          <w:position w:val="0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BABAB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BABAB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1"/>
          <w:szCs w:val="21"/>
          <w:color w:val="828382"/>
          <w:spacing w:val="0"/>
          <w:w w:val="63"/>
          <w:position w:val="0"/>
        </w:rPr>
        <w:t>_;-c,</w:t>
      </w:r>
      <w:r>
        <w:rPr>
          <w:rFonts w:ascii="Times New Roman" w:hAnsi="Times New Roman" w:cs="Times New Roman" w:eastAsia="Times New Roman"/>
          <w:sz w:val="21"/>
          <w:szCs w:val="21"/>
          <w:color w:val="82838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82838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1"/>
          <w:szCs w:val="21"/>
          <w:color w:val="A7A8A8"/>
          <w:spacing w:val="0"/>
          <w:w w:val="63"/>
          <w:position w:val="0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A7A8A8"/>
          <w:spacing w:val="-31"/>
          <w:w w:val="63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7A8A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A7A8A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1"/>
          <w:szCs w:val="21"/>
          <w:color w:val="828382"/>
          <w:spacing w:val="0"/>
          <w:w w:val="154"/>
          <w:position w:val="0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828382"/>
          <w:spacing w:val="-36"/>
          <w:w w:val="154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828382"/>
          <w:spacing w:val="0"/>
          <w:w w:val="58"/>
          <w:position w:val="0"/>
        </w:rPr>
        <w:t>ft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24" w:lineRule="exact"/>
        <w:ind w:left="4847" w:right="325"/>
        <w:jc w:val="center"/>
        <w:tabs>
          <w:tab w:pos="860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7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70"/>
          <w:position w:val="-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0"/>
          <w:position w:val="-7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7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7"/>
        </w:rPr>
      </w:r>
      <w:r>
        <w:rPr>
          <w:rFonts w:ascii="Arial" w:hAnsi="Arial" w:cs="Arial" w:eastAsia="Arial"/>
          <w:sz w:val="20"/>
          <w:szCs w:val="20"/>
          <w:color w:val="3D447C"/>
          <w:spacing w:val="0"/>
          <w:w w:val="70"/>
          <w:position w:val="2"/>
        </w:rPr>
        <w:t>'ai</w:t>
      </w:r>
      <w:r>
        <w:rPr>
          <w:rFonts w:ascii="Arial" w:hAnsi="Arial" w:cs="Arial" w:eastAsia="Arial"/>
          <w:sz w:val="20"/>
          <w:szCs w:val="20"/>
          <w:color w:val="3D447C"/>
          <w:spacing w:val="-4"/>
          <w:w w:val="70"/>
          <w:position w:val="2"/>
        </w:rPr>
        <w:t>Y</w:t>
      </w:r>
      <w:r>
        <w:rPr>
          <w:rFonts w:ascii="Arial" w:hAnsi="Arial" w:cs="Arial" w:eastAsia="Arial"/>
          <w:sz w:val="20"/>
          <w:szCs w:val="20"/>
          <w:color w:val="5B5B5B"/>
          <w:spacing w:val="0"/>
          <w:w w:val="70"/>
          <w:position w:val="2"/>
        </w:rPr>
        <w:t>o</w:t>
      </w:r>
      <w:r>
        <w:rPr>
          <w:rFonts w:ascii="Arial" w:hAnsi="Arial" w:cs="Arial" w:eastAsia="Arial"/>
          <w:sz w:val="20"/>
          <w:szCs w:val="20"/>
          <w:color w:val="5B5B5B"/>
          <w:spacing w:val="0"/>
          <w:w w:val="7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5B5B5B"/>
          <w:spacing w:val="24"/>
          <w:w w:val="7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1"/>
          <w:w w:val="70"/>
          <w:position w:val="2"/>
        </w:rPr>
        <w:t>Y</w:t>
      </w:r>
      <w:r>
        <w:rPr>
          <w:rFonts w:ascii="Arial" w:hAnsi="Arial" w:cs="Arial" w:eastAsia="Arial"/>
          <w:sz w:val="20"/>
          <w:szCs w:val="20"/>
          <w:color w:val="5B5B5B"/>
          <w:spacing w:val="0"/>
          <w:w w:val="70"/>
          <w:position w:val="2"/>
        </w:rPr>
        <w:t>apUJ)</w:t>
      </w:r>
      <w:r>
        <w:rPr>
          <w:rFonts w:ascii="Arial" w:hAnsi="Arial" w:cs="Arial" w:eastAsia="Arial"/>
          <w:sz w:val="20"/>
          <w:szCs w:val="20"/>
          <w:color w:val="5B5B5B"/>
          <w:spacing w:val="0"/>
          <w:w w:val="70"/>
          <w:position w:val="2"/>
        </w:rPr>
        <w:t>\</w:t>
      </w:r>
      <w:r>
        <w:rPr>
          <w:rFonts w:ascii="Arial" w:hAnsi="Arial" w:cs="Arial" w:eastAsia="Arial"/>
          <w:sz w:val="20"/>
          <w:szCs w:val="20"/>
          <w:color w:val="5B5B5B"/>
          <w:spacing w:val="1"/>
          <w:w w:val="70"/>
          <w:position w:val="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07070"/>
          <w:spacing w:val="0"/>
          <w:w w:val="70"/>
          <w:position w:val="2"/>
        </w:rPr>
        <w:t>1(</w:t>
      </w:r>
      <w:r>
        <w:rPr>
          <w:rFonts w:ascii="Times New Roman" w:hAnsi="Times New Roman" w:cs="Times New Roman" w:eastAsia="Times New Roman"/>
          <w:sz w:val="15"/>
          <w:szCs w:val="15"/>
          <w:color w:val="707070"/>
          <w:spacing w:val="0"/>
          <w:w w:val="70"/>
          <w:position w:val="2"/>
        </w:rPr>
        <w:t>   </w:t>
      </w:r>
      <w:r>
        <w:rPr>
          <w:rFonts w:ascii="Times New Roman" w:hAnsi="Times New Roman" w:cs="Times New Roman" w:eastAsia="Times New Roman"/>
          <w:sz w:val="15"/>
          <w:szCs w:val="15"/>
          <w:color w:val="707070"/>
          <w:spacing w:val="21"/>
          <w:w w:val="70"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5B5B5B"/>
          <w:spacing w:val="-36"/>
          <w:w w:val="58"/>
          <w:position w:val="2"/>
        </w:rPr>
        <w:t>A</w:t>
      </w:r>
      <w:r>
        <w:rPr>
          <w:rFonts w:ascii="Arial" w:hAnsi="Arial" w:cs="Arial" w:eastAsia="Arial"/>
          <w:sz w:val="23"/>
          <w:szCs w:val="23"/>
          <w:color w:val="828382"/>
          <w:spacing w:val="-47"/>
          <w:w w:val="123"/>
          <w:position w:val="2"/>
        </w:rPr>
        <w:t>:</w:t>
      </w:r>
      <w:r>
        <w:rPr>
          <w:rFonts w:ascii="Arial" w:hAnsi="Arial" w:cs="Arial" w:eastAsia="Arial"/>
          <w:sz w:val="23"/>
          <w:szCs w:val="23"/>
          <w:color w:val="5B5B5B"/>
          <w:spacing w:val="0"/>
          <w:w w:val="84"/>
          <w:position w:val="2"/>
        </w:rPr>
        <w:t>ı</w:t>
      </w:r>
      <w:r>
        <w:rPr>
          <w:rFonts w:ascii="Arial" w:hAnsi="Arial" w:cs="Arial" w:eastAsia="Arial"/>
          <w:sz w:val="23"/>
          <w:szCs w:val="23"/>
          <w:color w:val="5B5B5B"/>
          <w:spacing w:val="-52"/>
          <w:w w:val="84"/>
          <w:position w:val="2"/>
        </w:rPr>
        <w:t>ı</w:t>
      </w:r>
      <w:r>
        <w:rPr>
          <w:rFonts w:ascii="Arial" w:hAnsi="Arial" w:cs="Arial" w:eastAsia="Arial"/>
          <w:sz w:val="23"/>
          <w:szCs w:val="23"/>
          <w:color w:val="A7A8A8"/>
          <w:spacing w:val="-42"/>
          <w:w w:val="123"/>
          <w:position w:val="2"/>
        </w:rPr>
        <w:t>.</w:t>
      </w:r>
      <w:r>
        <w:rPr>
          <w:rFonts w:ascii="Arial" w:hAnsi="Arial" w:cs="Arial" w:eastAsia="Arial"/>
          <w:sz w:val="23"/>
          <w:szCs w:val="23"/>
          <w:color w:val="5B5B5B"/>
          <w:spacing w:val="0"/>
          <w:w w:val="50"/>
          <w:position w:val="2"/>
        </w:rPr>
        <w:t>I</w:t>
      </w:r>
      <w:r>
        <w:rPr>
          <w:rFonts w:ascii="Arial" w:hAnsi="Arial" w:cs="Arial" w:eastAsia="Arial"/>
          <w:sz w:val="23"/>
          <w:szCs w:val="23"/>
          <w:color w:val="5B5B5B"/>
          <w:spacing w:val="-38"/>
          <w:w w:val="51"/>
          <w:position w:val="2"/>
        </w:rPr>
        <w:t>J</w:t>
      </w:r>
      <w:r>
        <w:rPr>
          <w:rFonts w:ascii="Arial" w:hAnsi="Arial" w:cs="Arial" w:eastAsia="Arial"/>
          <w:sz w:val="23"/>
          <w:szCs w:val="23"/>
          <w:color w:val="A7A8A8"/>
          <w:spacing w:val="0"/>
          <w:w w:val="71"/>
          <w:position w:val="2"/>
        </w:rPr>
        <w:t>··"</w:t>
      </w:r>
      <w:r>
        <w:rPr>
          <w:rFonts w:ascii="Arial" w:hAnsi="Arial" w:cs="Arial" w:eastAsia="Arial"/>
          <w:sz w:val="23"/>
          <w:szCs w:val="23"/>
          <w:color w:val="A7A8A8"/>
          <w:spacing w:val="0"/>
          <w:w w:val="72"/>
          <w:position w:val="2"/>
        </w:rPr>
        <w:t>·</w:t>
      </w:r>
      <w:r>
        <w:rPr>
          <w:rFonts w:ascii="Arial" w:hAnsi="Arial" w:cs="Arial" w:eastAsia="Arial"/>
          <w:sz w:val="23"/>
          <w:szCs w:val="23"/>
          <w:color w:val="A7A8A8"/>
          <w:spacing w:val="30"/>
          <w:w w:val="100"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A7A8A8"/>
          <w:spacing w:val="-37"/>
          <w:w w:val="123"/>
          <w:position w:val="2"/>
        </w:rPr>
        <w:t>.</w:t>
      </w:r>
      <w:r>
        <w:rPr>
          <w:rFonts w:ascii="Arial" w:hAnsi="Arial" w:cs="Arial" w:eastAsia="Arial"/>
          <w:sz w:val="23"/>
          <w:szCs w:val="23"/>
          <w:color w:val="828382"/>
          <w:spacing w:val="0"/>
          <w:w w:val="214"/>
          <w:position w:val="2"/>
        </w:rPr>
        <w:t>,</w:t>
      </w:r>
      <w:r>
        <w:rPr>
          <w:rFonts w:ascii="Arial" w:hAnsi="Arial" w:cs="Arial" w:eastAsia="Arial"/>
          <w:sz w:val="23"/>
          <w:szCs w:val="23"/>
          <w:color w:val="828382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828382"/>
          <w:spacing w:val="19"/>
          <w:w w:val="100"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A7A8A8"/>
          <w:spacing w:val="0"/>
          <w:w w:val="100"/>
          <w:position w:val="2"/>
        </w:rPr>
        <w:t>.</w:t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100"/>
          <w:position w:val="2"/>
        </w:rPr>
        <w:t>·</w:t>
      </w:r>
      <w:r>
        <w:rPr>
          <w:rFonts w:ascii="Arial" w:hAnsi="Arial" w:cs="Arial" w:eastAsia="Arial"/>
          <w:sz w:val="23"/>
          <w:szCs w:val="23"/>
          <w:color w:val="707070"/>
          <w:spacing w:val="61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919393"/>
          <w:spacing w:val="0"/>
          <w:w w:val="79"/>
          <w:position w:val="-2"/>
        </w:rPr>
        <w:t>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240" w:right="240"/>
        </w:sectPr>
      </w:pPr>
      <w:rPr/>
    </w:p>
    <w:p>
      <w:pPr>
        <w:spacing w:before="0" w:after="0" w:line="46" w:lineRule="atLeast"/>
        <w:ind w:left="2525" w:right="-72"/>
        <w:jc w:val="left"/>
        <w:tabs>
          <w:tab w:pos="8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</w:rPr>
        <w:t>Itfaiy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</w:rPr>
        <w:t>e</w:t>
      </w:r>
      <w:r>
        <w:rPr>
          <w:rFonts w:ascii="Arial" w:hAnsi="Arial" w:cs="Arial" w:eastAsia="Arial"/>
          <w:sz w:val="20"/>
          <w:szCs w:val="20"/>
          <w:color w:val="3A3A3A"/>
          <w:spacing w:val="4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</w:rPr>
        <w:t>Merkez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100"/>
        </w:rPr>
        <w:t>  </w:t>
      </w:r>
      <w:r>
        <w:rPr>
          <w:rFonts w:ascii="Arial" w:hAnsi="Arial" w:cs="Arial" w:eastAsia="Arial"/>
          <w:sz w:val="20"/>
          <w:szCs w:val="20"/>
          <w:color w:val="3A3A3A"/>
          <w:spacing w:val="3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100"/>
        </w:rPr>
        <w:t>ölge</w:t>
      </w:r>
      <w:r>
        <w:rPr>
          <w:rFonts w:ascii="Arial" w:hAnsi="Arial" w:cs="Arial" w:eastAsia="Arial"/>
          <w:sz w:val="20"/>
          <w:szCs w:val="20"/>
          <w:color w:val="494949"/>
          <w:spacing w:val="-3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D77"/>
          <w:spacing w:val="-11"/>
          <w:w w:val="600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0"/>
          <w:w w:val="91"/>
          <w:position w:val="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1"/>
          <w:w w:val="69"/>
          <w:position w:val="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  <w:position w:val="2"/>
        </w:rPr>
        <w:t>Rhale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27"/>
          <w:position w:val="2"/>
        </w:rPr>
        <w:t>$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-29"/>
          <w:w w:val="127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83"/>
          <w:w w:val="86"/>
          <w:position w:val="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6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0" w:lineRule="atLeast"/>
        <w:ind w:right="-20"/>
        <w:jc w:val="left"/>
        <w:tabs>
          <w:tab w:pos="440" w:val="left"/>
          <w:tab w:pos="1080" w:val="left"/>
          <w:tab w:pos="1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707070"/>
          <w:spacing w:val="0"/>
          <w:w w:val="159"/>
        </w:rPr>
        <w:t>'ü</w:t>
      </w:r>
      <w:r>
        <w:rPr>
          <w:rFonts w:ascii="Arial" w:hAnsi="Arial" w:cs="Arial" w:eastAsia="Arial"/>
          <w:sz w:val="18"/>
          <w:szCs w:val="18"/>
          <w:color w:val="707070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707070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0"/>
          <w:w w:val="76"/>
        </w:rPr>
        <w:t>ur</w:t>
      </w:r>
      <w:r>
        <w:rPr>
          <w:rFonts w:ascii="Times New Roman" w:hAnsi="Times New Roman" w:cs="Times New Roman" w:eastAsia="Times New Roman"/>
          <w:sz w:val="22"/>
          <w:szCs w:val="22"/>
          <w:color w:val="494949"/>
          <w:spacing w:val="-25"/>
          <w:w w:val="76"/>
        </w:rPr>
        <w:t>ü</w:t>
      </w:r>
      <w:r>
        <w:rPr>
          <w:rFonts w:ascii="Times New Roman" w:hAnsi="Times New Roman" w:cs="Times New Roman" w:eastAsia="Times New Roman"/>
          <w:sz w:val="22"/>
          <w:szCs w:val="22"/>
          <w:color w:val="A7A8A8"/>
          <w:spacing w:val="0"/>
          <w:w w:val="44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A7A8A8"/>
          <w:spacing w:val="2"/>
          <w:w w:val="44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59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919393"/>
          <w:spacing w:val="0"/>
          <w:w w:val="42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A7A8A8"/>
          <w:spacing w:val="0"/>
          <w:w w:val="6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919393"/>
          <w:spacing w:val="0"/>
          <w:w w:val="148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91939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91939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A7A8A8"/>
          <w:spacing w:val="0"/>
          <w:w w:val="6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40"/>
          <w:cols w:num="2" w:equalWidth="0">
            <w:col w:w="9318" w:space="117"/>
            <w:col w:w="2005"/>
          </w:cols>
        </w:sectPr>
      </w:pPr>
      <w:rPr/>
    </w:p>
    <w:p>
      <w:pPr>
        <w:spacing w:before="0" w:after="0" w:line="18" w:lineRule="exact"/>
        <w:ind w:left="2483" w:right="-82"/>
        <w:jc w:val="left"/>
        <w:tabs>
          <w:tab w:pos="9280" w:val="left"/>
          <w:tab w:pos="1010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-12"/>
        </w:rPr>
        <w:t>·ı.Posta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6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-12"/>
        </w:rPr>
        <w:t>Grupla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-12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21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11"/>
          <w:w w:val="86"/>
          <w:position w:val="-12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0"/>
          <w:w w:val="94"/>
          <w:position w:val="-12"/>
        </w:rPr>
        <w:t>mi</w:t>
      </w:r>
      <w:r>
        <w:rPr>
          <w:rFonts w:ascii="Times New Roman" w:hAnsi="Times New Roman" w:cs="Times New Roman" w:eastAsia="Times New Roman"/>
          <w:sz w:val="22"/>
          <w:szCs w:val="22"/>
          <w:color w:val="5B5B5B"/>
          <w:spacing w:val="-3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77"/>
          <w:position w:val="-12"/>
        </w:rPr>
        <w:t>ri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-12"/>
        </w:rPr>
      </w:r>
      <w:r>
        <w:rPr>
          <w:rFonts w:ascii="Arial" w:hAnsi="Arial" w:cs="Arial" w:eastAsia="Arial"/>
          <w:sz w:val="14"/>
          <w:szCs w:val="14"/>
          <w:color w:val="A7A8A8"/>
          <w:spacing w:val="0"/>
          <w:w w:val="120"/>
          <w:position w:val="-7"/>
        </w:rPr>
        <w:t>.</w:t>
      </w:r>
      <w:r>
        <w:rPr>
          <w:rFonts w:ascii="Arial" w:hAnsi="Arial" w:cs="Arial" w:eastAsia="Arial"/>
          <w:sz w:val="14"/>
          <w:szCs w:val="14"/>
          <w:color w:val="A7A8A8"/>
          <w:spacing w:val="-30"/>
          <w:w w:val="120"/>
          <w:position w:val="-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7A8A8"/>
          <w:spacing w:val="0"/>
          <w:w w:val="120"/>
          <w:position w:val="-1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A7A8A8"/>
          <w:spacing w:val="-18"/>
          <w:w w:val="120"/>
          <w:position w:val="-18"/>
        </w:rPr>
        <w:t> </w:t>
      </w:r>
      <w:r>
        <w:rPr>
          <w:rFonts w:ascii="Arial" w:hAnsi="Arial" w:cs="Arial" w:eastAsia="Arial"/>
          <w:sz w:val="14"/>
          <w:szCs w:val="14"/>
          <w:color w:val="A7A8A8"/>
          <w:spacing w:val="0"/>
          <w:w w:val="62"/>
          <w:position w:val="-7"/>
        </w:rPr>
        <w:t>'.;/</w:t>
      </w:r>
      <w:r>
        <w:rPr>
          <w:rFonts w:ascii="Arial" w:hAnsi="Arial" w:cs="Arial" w:eastAsia="Arial"/>
          <w:sz w:val="14"/>
          <w:szCs w:val="14"/>
          <w:color w:val="A7A8A8"/>
          <w:spacing w:val="21"/>
          <w:w w:val="62"/>
          <w:position w:val="-7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ABABA"/>
          <w:spacing w:val="0"/>
          <w:w w:val="185"/>
          <w:position w:val="-18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BABABA"/>
          <w:spacing w:val="-30"/>
          <w:w w:val="185"/>
          <w:position w:val="-18"/>
        </w:rPr>
        <w:t> </w:t>
      </w:r>
      <w:r>
        <w:rPr>
          <w:rFonts w:ascii="Arial" w:hAnsi="Arial" w:cs="Arial" w:eastAsia="Arial"/>
          <w:sz w:val="14"/>
          <w:szCs w:val="14"/>
          <w:color w:val="919393"/>
          <w:spacing w:val="0"/>
          <w:w w:val="107"/>
          <w:position w:val="-7"/>
        </w:rPr>
        <w:t>.</w:t>
      </w:r>
      <w:r>
        <w:rPr>
          <w:rFonts w:ascii="Arial" w:hAnsi="Arial" w:cs="Arial" w:eastAsia="Arial"/>
          <w:sz w:val="14"/>
          <w:szCs w:val="14"/>
          <w:color w:val="919393"/>
          <w:spacing w:val="-9"/>
          <w:w w:val="107"/>
          <w:position w:val="-7"/>
        </w:rPr>
        <w:t>.</w:t>
      </w:r>
      <w:r>
        <w:rPr>
          <w:rFonts w:ascii="Arial" w:hAnsi="Arial" w:cs="Arial" w:eastAsia="Arial"/>
          <w:sz w:val="14"/>
          <w:szCs w:val="14"/>
          <w:color w:val="919393"/>
          <w:spacing w:val="0"/>
          <w:w w:val="70"/>
          <w:position w:val="-7"/>
        </w:rPr>
        <w:t>)</w:t>
      </w:r>
      <w:r>
        <w:rPr>
          <w:rFonts w:ascii="Arial" w:hAnsi="Arial" w:cs="Arial" w:eastAsia="Arial"/>
          <w:sz w:val="14"/>
          <w:szCs w:val="14"/>
          <w:color w:val="919393"/>
          <w:spacing w:val="0"/>
          <w:w w:val="69"/>
          <w:position w:val="-7"/>
        </w:rPr>
        <w:t>"</w:t>
      </w:r>
      <w:r>
        <w:rPr>
          <w:rFonts w:ascii="Arial" w:hAnsi="Arial" w:cs="Arial" w:eastAsia="Arial"/>
          <w:sz w:val="14"/>
          <w:szCs w:val="14"/>
          <w:color w:val="919393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4"/>
          <w:szCs w:val="14"/>
          <w:color w:val="919393"/>
          <w:spacing w:val="0"/>
          <w:w w:val="100"/>
          <w:position w:val="-7"/>
        </w:rPr>
      </w:r>
      <w:r>
        <w:rPr>
          <w:rFonts w:ascii="Arial" w:hAnsi="Arial" w:cs="Arial" w:eastAsia="Arial"/>
          <w:sz w:val="14"/>
          <w:szCs w:val="14"/>
          <w:color w:val="BABABA"/>
          <w:spacing w:val="0"/>
          <w:w w:val="148"/>
          <w:b/>
          <w:bCs/>
          <w:position w:val="-7"/>
        </w:rPr>
        <w:t>ı</w:t>
      </w:r>
      <w:r>
        <w:rPr>
          <w:rFonts w:ascii="Arial" w:hAnsi="Arial" w:cs="Arial" w:eastAsia="Arial"/>
          <w:sz w:val="14"/>
          <w:szCs w:val="14"/>
          <w:color w:val="BABABA"/>
          <w:spacing w:val="-11"/>
          <w:w w:val="148"/>
          <w:b/>
          <w:bCs/>
          <w:position w:val="-7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BABABA"/>
          <w:spacing w:val="0"/>
          <w:w w:val="89"/>
          <w:position w:val="-18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BABABA"/>
          <w:spacing w:val="12"/>
          <w:w w:val="89"/>
          <w:position w:val="-18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828382"/>
          <w:spacing w:val="0"/>
          <w:w w:val="44"/>
          <w:position w:val="-18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828382"/>
          <w:spacing w:val="1"/>
          <w:w w:val="44"/>
          <w:position w:val="-18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A7A8A8"/>
          <w:spacing w:val="0"/>
          <w:w w:val="106"/>
          <w:b/>
          <w:bCs/>
          <w:i/>
          <w:position w:val="-7"/>
        </w:rPr>
        <w:t>ı'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8" w:lineRule="exact"/>
        <w:ind w:right="-20"/>
        <w:jc w:val="left"/>
        <w:rPr>
          <w:rFonts w:ascii="Arial" w:hAnsi="Arial" w:cs="Arial" w:eastAsia="Arial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A7A8A8"/>
          <w:w w:val="54"/>
          <w:position w:val="-18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A7A8A8"/>
          <w:spacing w:val="-20"/>
          <w:w w:val="54"/>
          <w:position w:val="-18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919393"/>
          <w:spacing w:val="0"/>
          <w:w w:val="73"/>
          <w:b/>
          <w:bCs/>
          <w:position w:val="-7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919393"/>
          <w:spacing w:val="6"/>
          <w:w w:val="100"/>
          <w:b/>
          <w:bCs/>
          <w:position w:val="-7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ABABA"/>
          <w:spacing w:val="0"/>
          <w:w w:val="133"/>
          <w:b/>
          <w:bCs/>
          <w:position w:val="-7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BABABA"/>
          <w:spacing w:val="0"/>
          <w:w w:val="133"/>
          <w:b/>
          <w:bCs/>
          <w:position w:val="-7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ABABA"/>
          <w:spacing w:val="2"/>
          <w:w w:val="133"/>
          <w:b/>
          <w:bCs/>
          <w:position w:val="-7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BABABA"/>
          <w:spacing w:val="4"/>
          <w:w w:val="111"/>
          <w:position w:val="-18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BABABA"/>
          <w:spacing w:val="1"/>
          <w:w w:val="111"/>
          <w:position w:val="-18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BABABA"/>
          <w:spacing w:val="0"/>
          <w:w w:val="111"/>
          <w:position w:val="-18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BABABA"/>
          <w:spacing w:val="-18"/>
          <w:w w:val="111"/>
          <w:position w:val="-18"/>
        </w:rPr>
        <w:t>.</w:t>
      </w:r>
      <w:r>
        <w:rPr>
          <w:rFonts w:ascii="Arial" w:hAnsi="Arial" w:cs="Arial" w:eastAsia="Arial"/>
          <w:sz w:val="9"/>
          <w:szCs w:val="9"/>
          <w:color w:val="919393"/>
          <w:spacing w:val="-13"/>
          <w:w w:val="121"/>
          <w:b/>
          <w:bCs/>
          <w:i/>
          <w:position w:val="-7"/>
        </w:rPr>
        <w:t>1</w:t>
      </w:r>
      <w:r>
        <w:rPr>
          <w:rFonts w:ascii="Arial" w:hAnsi="Arial" w:cs="Arial" w:eastAsia="Arial"/>
          <w:sz w:val="9"/>
          <w:szCs w:val="9"/>
          <w:color w:val="BABABA"/>
          <w:spacing w:val="0"/>
          <w:w w:val="77"/>
          <w:b/>
          <w:bCs/>
          <w:i/>
          <w:position w:val="-7"/>
        </w:rPr>
        <w:t>,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40"/>
          <w:cols w:num="2" w:equalWidth="0">
            <w:col w:w="10430" w:space="158"/>
            <w:col w:w="852"/>
          </w:cols>
        </w:sectPr>
      </w:pPr>
      <w:rPr/>
    </w:p>
    <w:p>
      <w:pPr>
        <w:spacing w:before="54" w:after="0" w:line="127" w:lineRule="exact"/>
        <w:ind w:right="447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919393"/>
          <w:spacing w:val="0"/>
          <w:w w:val="90"/>
          <w:position w:val="-2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323" w:lineRule="exact"/>
        <w:ind w:left="5400" w:right="-111"/>
        <w:jc w:val="left"/>
        <w:tabs>
          <w:tab w:pos="5660" w:val="left"/>
          <w:tab w:pos="9640" w:val="left"/>
          <w:tab w:pos="99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5.722351pt;margin-top:16.374601pt;width:2.2572pt;height:11pt;mso-position-horizontal-relative:page;mso-position-vertical-relative:paragraph;z-index:-17197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828382"/>
                      <w:spacing w:val="0"/>
                      <w:w w:val="107"/>
                    </w:rPr>
                    <w:t>'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4"/>
          <w:szCs w:val="34"/>
          <w:color w:val="BABFFB"/>
          <w:spacing w:val="0"/>
          <w:w w:val="28"/>
          <w:position w:val="-13"/>
        </w:rPr>
        <w:t>·</w:t>
      </w:r>
      <w:r>
        <w:rPr>
          <w:rFonts w:ascii="Arial" w:hAnsi="Arial" w:cs="Arial" w:eastAsia="Arial"/>
          <w:sz w:val="34"/>
          <w:szCs w:val="34"/>
          <w:color w:val="BABFFB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34"/>
          <w:szCs w:val="34"/>
          <w:color w:val="BABFFB"/>
          <w:spacing w:val="0"/>
          <w:w w:val="100"/>
          <w:position w:val="-13"/>
        </w:rPr>
      </w:r>
      <w:r>
        <w:rPr>
          <w:rFonts w:ascii="Arial" w:hAnsi="Arial" w:cs="Arial" w:eastAsia="Arial"/>
          <w:sz w:val="34"/>
          <w:szCs w:val="34"/>
          <w:color w:val="3D447C"/>
          <w:spacing w:val="0"/>
          <w:w w:val="209"/>
          <w:position w:val="-13"/>
        </w:rPr>
        <w:t>q</w:t>
      </w:r>
      <w:r>
        <w:rPr>
          <w:rFonts w:ascii="Arial" w:hAnsi="Arial" w:cs="Arial" w:eastAsia="Arial"/>
          <w:sz w:val="34"/>
          <w:szCs w:val="34"/>
          <w:color w:val="3D447C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34"/>
          <w:szCs w:val="34"/>
          <w:color w:val="3D447C"/>
          <w:spacing w:val="0"/>
          <w:w w:val="100"/>
          <w:position w:val="-13"/>
        </w:rPr>
      </w:r>
      <w:r>
        <w:rPr>
          <w:rFonts w:ascii="Arial" w:hAnsi="Arial" w:cs="Arial" w:eastAsia="Arial"/>
          <w:sz w:val="28"/>
          <w:szCs w:val="28"/>
          <w:color w:val="828382"/>
          <w:spacing w:val="0"/>
          <w:w w:val="100"/>
          <w:position w:val="5"/>
        </w:rPr>
        <w:t>·</w:t>
      </w:r>
      <w:r>
        <w:rPr>
          <w:rFonts w:ascii="Arial" w:hAnsi="Arial" w:cs="Arial" w:eastAsia="Arial"/>
          <w:sz w:val="28"/>
          <w:szCs w:val="28"/>
          <w:color w:val="828382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8"/>
          <w:szCs w:val="28"/>
          <w:color w:val="828382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6"/>
          <w:szCs w:val="16"/>
          <w:color w:val="BABABA"/>
          <w:spacing w:val="0"/>
          <w:w w:val="54"/>
          <w:position w:val="8"/>
        </w:rPr>
        <w:t>...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324" w:lineRule="exact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5.937134pt;margin-top:-9.039452pt;width:20.603938pt;height:20.651413pt;mso-position-horizontal-relative:page;mso-position-vertical-relative:paragraph;z-index:-17198" type="#_x0000_t202" filled="f" stroked="f">
            <v:textbox inset="0,0,0,0">
              <w:txbxContent>
                <w:p>
                  <w:pPr>
                    <w:spacing w:before="0" w:after="0" w:line="413" w:lineRule="exact"/>
                    <w:ind w:right="-102"/>
                    <w:jc w:val="left"/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BABABA"/>
                      <w:spacing w:val="0"/>
                      <w:w w:val="61"/>
                      <w:position w:val="-3"/>
                    </w:rPr>
                    <w:t>·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BABABA"/>
                      <w:spacing w:val="32"/>
                      <w:w w:val="61"/>
                      <w:position w:val="-3"/>
                    </w:rPr>
                    <w:t> 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A7A8A8"/>
                      <w:spacing w:val="0"/>
                      <w:w w:val="102"/>
                      <w:position w:val="3"/>
                    </w:rPr>
                    <w:t>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A7A8A8"/>
                      <w:spacing w:val="-70"/>
                      <w:w w:val="100"/>
                      <w:position w:val="3"/>
                    </w:rPr>
                    <w:t> 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BABABA"/>
                      <w:spacing w:val="0"/>
                      <w:w w:val="141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5"/>
          <w:szCs w:val="15"/>
          <w:color w:val="A7A8A8"/>
          <w:spacing w:val="0"/>
          <w:w w:val="100"/>
          <w:position w:val="-1"/>
        </w:rPr>
        <w:t>\\</w:t>
      </w:r>
      <w:r>
        <w:rPr>
          <w:rFonts w:ascii="Times New Roman" w:hAnsi="Times New Roman" w:cs="Times New Roman" w:eastAsia="Times New Roman"/>
          <w:sz w:val="15"/>
          <w:szCs w:val="15"/>
          <w:color w:val="A7A8A8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A7A8A8"/>
          <w:spacing w:val="8"/>
          <w:w w:val="100"/>
          <w:position w:val="-1"/>
        </w:rPr>
        <w:t> </w:t>
      </w:r>
      <w:r>
        <w:rPr>
          <w:rFonts w:ascii="Arial" w:hAnsi="Arial" w:cs="Arial" w:eastAsia="Arial"/>
          <w:sz w:val="29"/>
          <w:szCs w:val="29"/>
          <w:color w:val="BABABA"/>
          <w:spacing w:val="0"/>
          <w:w w:val="51"/>
          <w:position w:val="-1"/>
        </w:rPr>
        <w:t>..</w:t>
      </w:r>
      <w:r>
        <w:rPr>
          <w:rFonts w:ascii="Arial" w:hAnsi="Arial" w:cs="Arial" w:eastAsia="Arial"/>
          <w:sz w:val="29"/>
          <w:szCs w:val="29"/>
          <w:color w:val="BABABA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ABABA"/>
          <w:spacing w:val="0"/>
          <w:w w:val="296"/>
          <w:position w:val="-1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40"/>
          <w:cols w:num="2" w:equalWidth="0">
            <w:col w:w="10016" w:space="515"/>
            <w:col w:w="909"/>
          </w:cols>
        </w:sectPr>
      </w:pPr>
      <w:rPr/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/>
        <w:pict>
          <v:group style="position:absolute;margin-left:16.182968pt;margin-top:26.297121pt;width:564.856949pt;height:775.220169pt;mso-position-horizontal-relative:page;mso-position-vertical-relative:page;z-index:-17204" coordorigin="324,526" coordsize="11297,15504">
            <v:group style="position:absolute;left:333;top:557;width:9472;height:2" coordorigin="333,557" coordsize="9472,2">
              <v:shape style="position:absolute;left:333;top:557;width:9472;height:2" coordorigin="333,557" coordsize="9472,0" path="m333,557l9805,557e" filled="f" stroked="t" strokeweight=".713954pt" strokecolor="#646464">
                <v:path arrowok="t"/>
              </v:shape>
            </v:group>
            <v:group style="position:absolute;left:2332;top:555;width:671;height:2" coordorigin="2332,555" coordsize="671,2">
              <v:shape style="position:absolute;left:2332;top:555;width:671;height:2" coordorigin="2332,555" coordsize="671,0" path="m2332,555l3003,555e" filled="f" stroked="t" strokeweight=".47597pt" strokecolor="#4B4B4B">
                <v:path arrowok="t"/>
              </v:shape>
            </v:group>
            <v:group style="position:absolute;left:7711;top:559;width:862;height:2" coordorigin="7711,559" coordsize="862,2">
              <v:shape style="position:absolute;left:7711;top:559;width:862;height:2" coordorigin="7711,559" coordsize="862,0" path="m7711,559l8572,559e" filled="f" stroked="t" strokeweight=".47597pt" strokecolor="#4F4F4F">
                <v:path arrowok="t"/>
              </v:shape>
            </v:group>
            <v:group style="position:absolute;left:9381;top:564;width:823;height:2" coordorigin="9381,564" coordsize="823,2">
              <v:shape style="position:absolute;left:9381;top:564;width:823;height:2" coordorigin="9381,564" coordsize="823,0" path="m9381,564l10205,564e" filled="f" stroked="t" strokeweight=".951939pt" strokecolor="#676767">
                <v:path arrowok="t"/>
              </v:shape>
            </v:group>
            <v:group style="position:absolute;left:10148;top:564;width:895;height:2" coordorigin="10148,564" coordsize="895,2">
              <v:shape style="position:absolute;left:10148;top:564;width:895;height:2" coordorigin="10148,564" coordsize="895,0" path="m10148,564l11042,564e" filled="f" stroked="t" strokeweight=".47597pt" strokecolor="#444444">
                <v:path arrowok="t"/>
              </v:shape>
            </v:group>
            <v:group style="position:absolute;left:10971;top:564;width:590;height:2" coordorigin="10971,564" coordsize="590,2">
              <v:shape style="position:absolute;left:10971;top:564;width:590;height:2" coordorigin="10971,564" coordsize="590,0" path="m10971,564l11561,564e" filled="f" stroked="t" strokeweight=".951939pt" strokecolor="#707070">
                <v:path arrowok="t"/>
              </v:shape>
            </v:group>
            <v:group style="position:absolute;left:11557;top:555;width:2;height:1018" coordorigin="11557,555" coordsize="2,1018">
              <v:shape style="position:absolute;left:11557;top:555;width:2;height:1018" coordorigin="11557,555" coordsize="0,1018" path="m11557,1573l11557,555e" filled="f" stroked="t" strokeweight=".713954pt" strokecolor="#676767">
                <v:path arrowok="t"/>
              </v:shape>
            </v:group>
            <v:group style="position:absolute;left:340;top:535;width:2;height:1539" coordorigin="340,535" coordsize="2,1539">
              <v:shape style="position:absolute;left:340;top:535;width:2;height:1539" coordorigin="340,535" coordsize="0,1539" path="m340,2075l340,535e" filled="f" stroked="t" strokeweight=".951939pt" strokecolor="#707070">
                <v:path arrowok="t"/>
              </v:shape>
            </v:group>
            <v:group style="position:absolute;left:9151;top:550;width:2;height:1023" coordorigin="9151,550" coordsize="2,1023">
              <v:shape style="position:absolute;left:9151;top:550;width:2;height:1023" coordorigin="9151,550" coordsize="0,1023" path="m9151,1573l9151,550e" filled="f" stroked="t" strokeweight=".713954pt" strokecolor="#575757">
                <v:path arrowok="t"/>
              </v:shape>
            </v:group>
            <v:group style="position:absolute;left:333;top:2041;width:2670;height:2" coordorigin="333,2041" coordsize="2670,2">
              <v:shape style="position:absolute;left:333;top:2041;width:2670;height:2" coordorigin="333,2041" coordsize="2670,0" path="m333,2041l3003,2041e" filled="f" stroked="t" strokeweight=".713954pt" strokecolor="#5B5B5B">
                <v:path arrowok="t"/>
              </v:shape>
            </v:group>
            <v:group style="position:absolute;left:2377;top:550;width:2;height:1673" coordorigin="2377,550" coordsize="2,1673">
              <v:shape style="position:absolute;left:2377;top:550;width:2;height:1673" coordorigin="2377,550" coordsize="0,1673" path="m2377,2223l2377,550e" filled="f" stroked="t" strokeweight=".713954pt" strokecolor="#575757">
                <v:path arrowok="t"/>
              </v:shape>
            </v:group>
            <v:group style="position:absolute;left:2946;top:2044;width:1280;height:2" coordorigin="2946,2044" coordsize="1280,2">
              <v:shape style="position:absolute;left:2946;top:2044;width:1280;height:2" coordorigin="2946,2044" coordsize="1280,0" path="m2946,2044l4227,2044e" filled="f" stroked="t" strokeweight=".47597pt" strokecolor="#444444">
                <v:path arrowok="t"/>
              </v:shape>
            </v:group>
            <v:group style="position:absolute;left:4127;top:2046;width:2899;height:2" coordorigin="4127,2046" coordsize="2899,2">
              <v:shape style="position:absolute;left:4127;top:2046;width:2899;height:2" coordorigin="4127,2046" coordsize="2899,0" path="m4127,2046l7025,2046e" filled="f" stroked="t" strokeweight=".713954pt" strokecolor="#646464">
                <v:path arrowok="t"/>
              </v:shape>
            </v:group>
            <v:group style="position:absolute;left:6949;top:2046;width:819;height:2" coordorigin="6949,2046" coordsize="819,2">
              <v:shape style="position:absolute;left:6949;top:2046;width:819;height:2" coordorigin="6949,2046" coordsize="819,0" path="m6949,2046l7768,2046e" filled="f" stroked="t" strokeweight=".47597pt" strokecolor="#4B4B4B">
                <v:path arrowok="t"/>
              </v:shape>
            </v:group>
            <v:group style="position:absolute;left:7711;top:2049;width:1218;height:2" coordorigin="7711,2049" coordsize="1218,2">
              <v:shape style="position:absolute;left:7711;top:2049;width:1218;height:2" coordorigin="7711,2049" coordsize="1218,0" path="m7711,2049l8929,2049e" filled="f" stroked="t" strokeweight=".951939pt" strokecolor="#646464">
                <v:path arrowok="t"/>
              </v:shape>
            </v:group>
            <v:group style="position:absolute;left:8872;top:2049;width:1119;height:2" coordorigin="8872,2049" coordsize="1119,2">
              <v:shape style="position:absolute;left:8872;top:2049;width:1119;height:2" coordorigin="8872,2049" coordsize="1119,0" path="m8872,2049l9991,2049e" filled="f" stroked="t" strokeweight=".47597pt" strokecolor="#4B4B4B">
                <v:path arrowok="t"/>
              </v:shape>
            </v:group>
            <v:group style="position:absolute;left:9155;top:1516;width:2;height:540" coordorigin="9155,1516" coordsize="2,540">
              <v:shape style="position:absolute;left:9155;top:1516;width:2;height:540" coordorigin="9155,1516" coordsize="0,540" path="m9155,2056l9155,1516e" filled="f" stroked="t" strokeweight=".47597pt" strokecolor="#383838">
                <v:path arrowok="t"/>
              </v:shape>
            </v:group>
            <v:group style="position:absolute;left:9914;top:2049;width:1128;height:2" coordorigin="9914,2049" coordsize="1128,2">
              <v:shape style="position:absolute;left:9914;top:2049;width:1128;height:2" coordorigin="9914,2049" coordsize="1128,0" path="m9914,2049l11042,2049e" filled="f" stroked="t" strokeweight=".951939pt" strokecolor="#707070">
                <v:path arrowok="t"/>
              </v:shape>
            </v:group>
            <v:group style="position:absolute;left:10985;top:2051;width:581;height:2" coordorigin="10985,2051" coordsize="581,2">
              <v:shape style="position:absolute;left:10985;top:2051;width:581;height:2" coordorigin="10985,2051" coordsize="581,0" path="m10985,2051l11566,2051e" filled="f" stroked="t" strokeweight=".47597pt" strokecolor="#444444">
                <v:path arrowok="t"/>
              </v:shape>
            </v:group>
            <v:group style="position:absolute;left:11557;top:555;width:2;height:1520" coordorigin="11557,555" coordsize="2,1520">
              <v:shape style="position:absolute;left:11557;top:555;width:2;height:1520" coordorigin="11557,555" coordsize="0,1520" path="m11557,2075l11557,555e" filled="f" stroked="t" strokeweight=".47597pt" strokecolor="#5B5B5B">
                <v:path arrowok="t"/>
              </v:shape>
            </v:group>
            <v:group style="position:absolute;left:333;top:2257;width:847;height:2" coordorigin="333,2257" coordsize="847,2">
              <v:shape style="position:absolute;left:333;top:2257;width:847;height:2" coordorigin="333,2257" coordsize="847,0" path="m333,2257l1180,2257e" filled="f" stroked="t" strokeweight=".47597pt" strokecolor="#3F3F3F">
                <v:path arrowok="t"/>
              </v:shape>
            </v:group>
            <v:group style="position:absolute;left:352;top:612;width:2;height:15409" coordorigin="352,612" coordsize="2,15409">
              <v:shape style="position:absolute;left:352;top:612;width:2;height:15409" coordorigin="352,612" coordsize="0,15409" path="m352,16021l352,612e" filled="f" stroked="t" strokeweight=".713954pt" strokecolor="#545454">
                <v:path arrowok="t"/>
              </v:shape>
            </v:group>
            <v:group style="position:absolute;left:1123;top:2257;width:1271;height:2" coordorigin="1123,2257" coordsize="1271,2">
              <v:shape style="position:absolute;left:1123;top:2257;width:1271;height:2" coordorigin="1123,2257" coordsize="1271,0" path="m1123,2257l2394,2257e" filled="f" stroked="t" strokeweight=".713954pt" strokecolor="#646464">
                <v:path arrowok="t"/>
              </v:shape>
            </v:group>
            <v:group style="position:absolute;left:2337;top:2257;width:1099;height:2" coordorigin="2337,2257" coordsize="1099,2">
              <v:shape style="position:absolute;left:2337;top:2257;width:1099;height:2" coordorigin="2337,2257" coordsize="1099,0" path="m2337,2257l3437,2257e" filled="f" stroked="t" strokeweight=".713954pt" strokecolor="#4F4F4F">
                <v:path arrowok="t"/>
              </v:shape>
            </v:group>
            <v:group style="position:absolute;left:3213;top:2261;width:1537;height:2" coordorigin="3213,2261" coordsize="1537,2">
              <v:shape style="position:absolute;left:3213;top:2261;width:1537;height:2" coordorigin="3213,2261" coordsize="1537,0" path="m3213,2261l4750,2261e" filled="f" stroked="t" strokeweight=".951939pt" strokecolor="#676767">
                <v:path arrowok="t"/>
              </v:shape>
            </v:group>
            <v:group style="position:absolute;left:5283;top:2264;width:3646;height:2" coordorigin="5283,2264" coordsize="3646,2">
              <v:shape style="position:absolute;left:5283;top:2264;width:3646;height:2" coordorigin="5283,2264" coordsize="3646,0" path="m5283,2264l8929,2264e" filled="f" stroked="t" strokeweight=".713954pt" strokecolor="#606060">
                <v:path arrowok="t"/>
              </v:shape>
            </v:group>
            <v:group style="position:absolute;left:8872;top:2266;width:343;height:2" coordorigin="8872,2266" coordsize="343,2">
              <v:shape style="position:absolute;left:8872;top:2266;width:343;height:2" coordorigin="8872,2266" coordsize="343,0" path="m8872,2266l9215,2266e" filled="f" stroked="t" strokeweight=".47597pt" strokecolor="#3B3B3B">
                <v:path arrowok="t"/>
              </v:shape>
            </v:group>
            <v:group style="position:absolute;left:9158;top:2266;width:1133;height:2" coordorigin="9158,2266" coordsize="1133,2">
              <v:shape style="position:absolute;left:9158;top:2266;width:1133;height:2" coordorigin="9158,2266" coordsize="1133,0" path="m9158,2266l10290,2266e" filled="f" stroked="t" strokeweight=".951939pt" strokecolor="#6B6B6B">
                <v:path arrowok="t"/>
              </v:shape>
            </v:group>
            <v:group style="position:absolute;left:10148;top:2266;width:600;height:2" coordorigin="10148,2266" coordsize="600,2">
              <v:shape style="position:absolute;left:10148;top:2266;width:600;height:2" coordorigin="10148,2266" coordsize="600,0" path="m10148,2266l10747,2266e" filled="f" stroked="t" strokeweight=".47597pt" strokecolor="#545454">
                <v:path arrowok="t"/>
              </v:shape>
            </v:group>
            <v:group style="position:absolute;left:10690;top:2266;width:876;height:2" coordorigin="10690,2266" coordsize="876,2">
              <v:shape style="position:absolute;left:10690;top:2266;width:876;height:2" coordorigin="10690,2266" coordsize="876,0" path="m10690,2266l11566,2266e" filled="f" stroked="t" strokeweight=".951939pt" strokecolor="#747474">
                <v:path arrowok="t"/>
              </v:shape>
            </v:group>
            <v:group style="position:absolute;left:11559;top:1931;width:2;height:660" coordorigin="11559,1931" coordsize="2,660">
              <v:shape style="position:absolute;left:11559;top:1931;width:2;height:660" coordorigin="11559,1931" coordsize="0,660" path="m11559,2591l11559,1931e" filled="f" stroked="t" strokeweight=".951939pt" strokecolor="#6B6B6B">
                <v:path arrowok="t"/>
              </v:shape>
            </v:group>
            <v:group style="position:absolute;left:333;top:2474;width:4474;height:2" coordorigin="333,2474" coordsize="4474,2">
              <v:shape style="position:absolute;left:333;top:2474;width:4474;height:2" coordorigin="333,2474" coordsize="4474,0" path="m333,2474l4807,2474e" filled="f" stroked="t" strokeweight=".713954pt" strokecolor="#606060">
                <v:path arrowok="t"/>
              </v:shape>
            </v:group>
            <v:group style="position:absolute;left:3417;top:2166;width:2;height:316" coordorigin="3417,2166" coordsize="2,316">
              <v:shape style="position:absolute;left:3417;top:2166;width:2;height:316" coordorigin="3417,2166" coordsize="0,316" path="m3417,2481l3417,2166e" filled="f" stroked="t" strokeweight=".951939pt" strokecolor="#575757">
                <v:path arrowok="t"/>
              </v:shape>
            </v:group>
            <v:group style="position:absolute;left:5302;top:2479;width:5740;height:2" coordorigin="5302,2479" coordsize="5740,2">
              <v:shape style="position:absolute;left:5302;top:2479;width:5740;height:2" coordorigin="5302,2479" coordsize="5740,0" path="m5302,2479l11042,2479e" filled="f" stroked="t" strokeweight=".713954pt" strokecolor="#646464">
                <v:path arrowok="t"/>
              </v:shape>
            </v:group>
            <v:group style="position:absolute;left:9381;top:2481;width:609;height:2" coordorigin="9381,2481" coordsize="609,2">
              <v:shape style="position:absolute;left:9381;top:2481;width:609;height:2" coordorigin="9381,2481" coordsize="609,0" path="m9381,2481l9991,2481e" filled="f" stroked="t" strokeweight=".47597pt" strokecolor="#3B3B3B">
                <v:path arrowok="t"/>
              </v:shape>
            </v:group>
            <v:group style="position:absolute;left:10985;top:2481;width:581;height:2" coordorigin="10985,2481" coordsize="581,2">
              <v:shape style="position:absolute;left:10985;top:2481;width:581;height:2" coordorigin="10985,2481" coordsize="581,0" path="m10985,2481l11566,2481e" filled="f" stroked="t" strokeweight=".47597pt" strokecolor="#444444">
                <v:path arrowok="t"/>
              </v:shape>
            </v:group>
            <v:group style="position:absolute;left:338;top:2696;width:10409;height:2" coordorigin="338,2696" coordsize="10409,2">
              <v:shape style="position:absolute;left:338;top:2696;width:10409;height:2" coordorigin="338,2696" coordsize="10409,0" path="m338,2696l10747,2696e" filled="f" stroked="t" strokeweight=".713954pt" strokecolor="#5B5B5B">
                <v:path arrowok="t"/>
              </v:shape>
            </v:group>
            <v:group style="position:absolute;left:6949;top:2696;width:352;height:2" coordorigin="6949,2696" coordsize="352,2">
              <v:shape style="position:absolute;left:6949;top:2696;width:352;height:2" coordorigin="6949,2696" coordsize="352,0" path="m6949,2696l7301,2696e" filled="f" stroked="t" strokeweight=".47597pt" strokecolor="#3B3B3B">
                <v:path arrowok="t"/>
              </v:shape>
            </v:group>
            <v:group style="position:absolute;left:8515;top:2696;width:923;height:2" coordorigin="8515,2696" coordsize="923,2">
              <v:shape style="position:absolute;left:8515;top:2696;width:923;height:2" coordorigin="8515,2696" coordsize="923,0" path="m8515,2696l9438,2696e" filled="f" stroked="t" strokeweight=".47597pt" strokecolor="#3F3F3F">
                <v:path arrowok="t"/>
              </v:shape>
            </v:group>
            <v:group style="position:absolute;left:10690;top:2699;width:876;height:2" coordorigin="10690,2699" coordsize="876,2">
              <v:shape style="position:absolute;left:10690;top:2699;width:876;height:2" coordorigin="10690,2699" coordsize="876,0" path="m10690,2699l11566,2699e" filled="f" stroked="t" strokeweight=".47597pt" strokecolor="#4F4F4F">
                <v:path arrowok="t"/>
              </v:shape>
            </v:group>
            <v:group style="position:absolute;left:11557;top:2457;width:2;height:263" coordorigin="11557,2457" coordsize="2,263">
              <v:shape style="position:absolute;left:11557;top:2457;width:2;height:263" coordorigin="11557,2457" coordsize="0,263" path="m11557,2720l11557,2457e" filled="f" stroked="t" strokeweight=".713954pt" strokecolor="#545454">
                <v:path arrowok="t"/>
              </v:shape>
            </v:group>
            <v:group style="position:absolute;left:338;top:2907;width:5954;height:2" coordorigin="338,2907" coordsize="5954,2">
              <v:shape style="position:absolute;left:338;top:2907;width:5954;height:2" coordorigin="338,2907" coordsize="5954,0" path="m338,2907l6292,2907e" filled="f" stroked="t" strokeweight=".713954pt" strokecolor="#606060">
                <v:path arrowok="t"/>
              </v:shape>
            </v:group>
            <v:group style="position:absolute;left:6235;top:2912;width:771;height:2" coordorigin="6235,2912" coordsize="771,2">
              <v:shape style="position:absolute;left:6235;top:2912;width:771;height:2" coordorigin="6235,2912" coordsize="771,0" path="m6235,2912l7006,2912e" filled="f" stroked="t" strokeweight=".47597pt" strokecolor="#484848">
                <v:path arrowok="t"/>
              </v:shape>
            </v:group>
            <v:group style="position:absolute;left:6863;top:2912;width:904;height:2" coordorigin="6863,2912" coordsize="904,2">
              <v:shape style="position:absolute;left:6863;top:2912;width:904;height:2" coordorigin="6863,2912" coordsize="904,0" path="m6863,2912l7768,2912e" filled="f" stroked="t" strokeweight=".951939pt" strokecolor="#6B6B6B">
                <v:path arrowok="t"/>
              </v:shape>
            </v:group>
            <v:group style="position:absolute;left:7711;top:2912;width:862;height:2" coordorigin="7711,2912" coordsize="862,2">
              <v:shape style="position:absolute;left:7711;top:2912;width:862;height:2" coordorigin="7711,2912" coordsize="862,0" path="m7711,2912l8572,2912e" filled="f" stroked="t" strokeweight=".47597pt" strokecolor="#3F3F3F">
                <v:path arrowok="t"/>
              </v:shape>
            </v:group>
            <v:group style="position:absolute;left:8515;top:2914;width:1476;height:2" coordorigin="8515,2914" coordsize="1476,2">
              <v:shape style="position:absolute;left:8515;top:2914;width:1476;height:2" coordorigin="8515,2914" coordsize="1476,0" path="m8515,2914l9991,2914e" filled="f" stroked="t" strokeweight=".951939pt" strokecolor="#676767">
                <v:path arrowok="t"/>
              </v:shape>
            </v:group>
            <v:group style="position:absolute;left:9933;top:2914;width:814;height:2" coordorigin="9933,2914" coordsize="814,2">
              <v:shape style="position:absolute;left:9933;top:2914;width:814;height:2" coordorigin="9933,2914" coordsize="814,0" path="m9933,2914l10747,2914e" filled="f" stroked="t" strokeweight=".47597pt" strokecolor="#545454">
                <v:path arrowok="t"/>
              </v:shape>
            </v:group>
            <v:group style="position:absolute;left:10628;top:2914;width:938;height:2" coordorigin="10628,2914" coordsize="938,2">
              <v:shape style="position:absolute;left:10628;top:2914;width:938;height:2" coordorigin="10628,2914" coordsize="938,0" path="m10628,2914l11566,2914e" filled="f" stroked="t" strokeweight=".951939pt" strokecolor="#747474">
                <v:path arrowok="t"/>
              </v:shape>
            </v:group>
            <v:group style="position:absolute;left:11561;top:2649;width:2;height:287" coordorigin="11561,2649" coordsize="2,287">
              <v:shape style="position:absolute;left:11561;top:2649;width:2;height:287" coordorigin="11561,2649" coordsize="0,287" path="m11561,2935l11561,2649e" filled="f" stroked="t" strokeweight=".47597pt" strokecolor="#444444">
                <v:path arrowok="t"/>
              </v:shape>
            </v:group>
            <v:group style="position:absolute;left:338;top:3127;width:3570;height:2" coordorigin="338,3127" coordsize="3570,2">
              <v:shape style="position:absolute;left:338;top:3127;width:3570;height:2" coordorigin="338,3127" coordsize="3570,0" path="m338,3127l3908,3127e" filled="f" stroked="t" strokeweight=".951939pt" strokecolor="#606060">
                <v:path arrowok="t"/>
              </v:shape>
            </v:group>
            <v:group style="position:absolute;left:3851;top:3129;width:1109;height:2" coordorigin="3851,3129" coordsize="1109,2">
              <v:shape style="position:absolute;left:3851;top:3129;width:1109;height:2" coordorigin="3851,3129" coordsize="1109,0" path="m3851,3129l4960,3129e" filled="f" stroked="t" strokeweight=".47597pt" strokecolor="#3B3B3B">
                <v:path arrowok="t"/>
              </v:shape>
            </v:group>
            <v:group style="position:absolute;left:4902;top:3129;width:1390;height:2" coordorigin="4902,3129" coordsize="1390,2">
              <v:shape style="position:absolute;left:4902;top:3129;width:1390;height:2" coordorigin="4902,3129" coordsize="1390,0" path="m4902,3129l6292,3129e" filled="f" stroked="t" strokeweight=".713954pt" strokecolor="#606060">
                <v:path arrowok="t"/>
              </v:shape>
            </v:group>
            <v:group style="position:absolute;left:6235;top:3131;width:771;height:2" coordorigin="6235,3131" coordsize="771,2">
              <v:shape style="position:absolute;left:6235;top:3131;width:771;height:2" coordorigin="6235,3131" coordsize="771,0" path="m6235,3131l7006,3131e" filled="f" stroked="t" strokeweight=".47597pt" strokecolor="#4B4B4B">
                <v:path arrowok="t"/>
              </v:shape>
            </v:group>
            <v:group style="position:absolute;left:6783;top:3131;width:990;height:2" coordorigin="6783,3131" coordsize="990,2">
              <v:shape style="position:absolute;left:6783;top:3131;width:990;height:2" coordorigin="6783,3131" coordsize="990,0" path="m6783,3131l7773,3131e" filled="f" stroked="t" strokeweight=".951939pt" strokecolor="#6B6B6B">
                <v:path arrowok="t"/>
              </v:shape>
            </v:group>
            <v:group style="position:absolute;left:7711;top:3131;width:1442;height:2" coordorigin="7711,3131" coordsize="1442,2">
              <v:shape style="position:absolute;left:7711;top:3131;width:1442;height:2" coordorigin="7711,3131" coordsize="1442,0" path="m7711,3131l9153,3131e" filled="f" stroked="t" strokeweight=".47597pt" strokecolor="#575757">
                <v:path arrowok="t"/>
              </v:shape>
            </v:group>
            <v:group style="position:absolute;left:8625;top:3134;width:2946;height:2" coordorigin="8625,3134" coordsize="2946,2">
              <v:shape style="position:absolute;left:8625;top:3134;width:2946;height:2" coordorigin="8625,3134" coordsize="2946,0" path="m8625,3134l11571,3134e" filled="f" stroked="t" strokeweight=".713954pt" strokecolor="#676767">
                <v:path arrowok="t"/>
              </v:shape>
            </v:group>
            <v:group style="position:absolute;left:11561;top:2864;width:2;height:1009" coordorigin="11561,2864" coordsize="2,1009">
              <v:shape style="position:absolute;left:11561;top:2864;width:2;height:1009" coordorigin="11561,2864" coordsize="0,1009" path="m11561,3873l11561,2864e" filled="f" stroked="t" strokeweight=".951939pt" strokecolor="#6B6B6B">
                <v:path arrowok="t"/>
              </v:shape>
            </v:group>
            <v:group style="position:absolute;left:3879;top:3122;width:2;height:746" coordorigin="3879,3122" coordsize="2,746">
              <v:shape style="position:absolute;left:3879;top:3122;width:2;height:746" coordorigin="3879,3122" coordsize="0,746" path="m3879,3868l3879,3122e" filled="f" stroked="t" strokeweight=".713954pt" strokecolor="#4F4F4F">
                <v:path arrowok="t"/>
              </v:shape>
            </v:group>
            <v:group style="position:absolute;left:3874;top:3552;width:2708;height:2" coordorigin="3874,3552" coordsize="2708,2">
              <v:shape style="position:absolute;left:3874;top:3552;width:2708;height:2" coordorigin="3874,3552" coordsize="2708,0" path="m3874,3552l6583,3552e" filled="f" stroked="t" strokeweight=".47597pt" strokecolor="#707070">
                <v:path arrowok="t"/>
              </v:shape>
            </v:group>
            <v:group style="position:absolute;left:333;top:3861;width:1504;height:2" coordorigin="333,3861" coordsize="1504,2">
              <v:shape style="position:absolute;left:333;top:3861;width:1504;height:2" coordorigin="333,3861" coordsize="1504,0" path="m333,3861l1837,3861e" filled="f" stroked="t" strokeweight=".951939pt" strokecolor="#6B6B6B">
                <v:path arrowok="t"/>
              </v:shape>
            </v:group>
            <v:group style="position:absolute;left:1694;top:3863;width:2056;height:2" coordorigin="1694,3863" coordsize="2056,2">
              <v:shape style="position:absolute;left:1694;top:3863;width:2056;height:2" coordorigin="1694,3863" coordsize="2056,0" path="m1694,3863l3751,3863e" filled="f" stroked="t" strokeweight=".713954pt" strokecolor="#575757">
                <v:path arrowok="t"/>
              </v:shape>
            </v:group>
            <v:group style="position:absolute;left:3694;top:3863;width:224;height:2" coordorigin="3694,3863" coordsize="224,2">
              <v:shape style="position:absolute;left:3694;top:3863;width:224;height:2" coordorigin="3694,3863" coordsize="224,0" path="m3694,3863l3917,3863e" filled="f" stroked="t" strokeweight=".47597pt" strokecolor="#444444">
                <v:path arrowok="t"/>
              </v:shape>
            </v:group>
            <v:group style="position:absolute;left:3846;top:3858;width:381;height:2" coordorigin="3846,3858" coordsize="381,2">
              <v:shape style="position:absolute;left:3846;top:3858;width:381;height:2" coordorigin="3846,3858" coordsize="381,0" path="m3846,3858l4227,3858e" filled="f" stroked="t" strokeweight=".951939pt" strokecolor="#2F2F2F">
                <v:path arrowok="t"/>
              </v:shape>
            </v:group>
            <v:group style="position:absolute;left:3865;top:3861;width:3527;height:2" coordorigin="3865,3861" coordsize="3527,2">
              <v:shape style="position:absolute;left:3865;top:3861;width:3527;height:2" coordorigin="3865,3861" coordsize="3527,0" path="m3865,3861l7392,3861e" filled="f" stroked="t" strokeweight=".951939pt" strokecolor="#4B4B4B">
                <v:path arrowok="t"/>
              </v:shape>
            </v:group>
            <v:group style="position:absolute;left:6987;top:3332;width:2;height:249" coordorigin="6987,3332" coordsize="2,249">
              <v:shape style="position:absolute;left:6987;top:3332;width:2;height:249" coordorigin="6987,3332" coordsize="0,249" path="m6987,3581l6987,3332e" filled="f" stroked="t" strokeweight=".47597pt" strokecolor="#343434">
                <v:path arrowok="t"/>
              </v:shape>
            </v:group>
            <v:group style="position:absolute;left:6985;top:3122;width:2;height:755" coordorigin="6985,3122" coordsize="2,755">
              <v:shape style="position:absolute;left:6985;top:3122;width:2;height:755" coordorigin="6985,3122" coordsize="0,755" path="m6985,3877l6985,3122e" filled="f" stroked="t" strokeweight=".713954pt" strokecolor="#484848">
                <v:path arrowok="t"/>
              </v:shape>
            </v:group>
            <v:group style="position:absolute;left:6944;top:3865;width:2023;height:2" coordorigin="6944,3865" coordsize="2023,2">
              <v:shape style="position:absolute;left:6944;top:3865;width:2023;height:2" coordorigin="6944,3865" coordsize="2023,0" path="m6944,3865l8967,3865e" filled="f" stroked="t" strokeweight=".713954pt" strokecolor="#646464">
                <v:path arrowok="t"/>
              </v:shape>
            </v:group>
            <v:group style="position:absolute;left:9234;top:3868;width:2337;height:2" coordorigin="9234,3868" coordsize="2337,2">
              <v:shape style="position:absolute;left:9234;top:3868;width:2337;height:2" coordorigin="9234,3868" coordsize="2337,0" path="m9234,3868l11571,3868e" filled="f" stroked="t" strokeweight=".713954pt" strokecolor="#606060">
                <v:path arrowok="t"/>
              </v:shape>
            </v:group>
            <v:group style="position:absolute;left:11114;top:3868;width:457;height:2" coordorigin="11114,3868" coordsize="457,2">
              <v:shape style="position:absolute;left:11114;top:3868;width:457;height:2" coordorigin="11114,3868" coordsize="457,0" path="m11114,3868l11571,3868e" filled="f" stroked="t" strokeweight=".47597pt" strokecolor="#3F3F3F">
                <v:path arrowok="t"/>
              </v:shape>
            </v:group>
            <v:group style="position:absolute;left:343;top:4138;width:4988;height:2" coordorigin="343,4138" coordsize="4988,2">
              <v:shape style="position:absolute;left:343;top:4138;width:4988;height:2" coordorigin="343,4138" coordsize="4988,0" path="m343,4138l5331,4138e" filled="f" stroked="t" strokeweight=".713954pt" strokecolor="#646464">
                <v:path arrowok="t"/>
              </v:shape>
            </v:group>
            <v:group style="position:absolute;left:2382;top:3858;width:2;height:1487" coordorigin="2382,3858" coordsize="2,1487">
              <v:shape style="position:absolute;left:2382;top:3858;width:2;height:1487" coordorigin="2382,3858" coordsize="0,1487" path="m2382,5345l2382,3858e" filled="f" stroked="t" strokeweight=".951939pt" strokecolor="#545454">
                <v:path arrowok="t"/>
              </v:shape>
            </v:group>
            <v:group style="position:absolute;left:5169;top:4140;width:595;height:2" coordorigin="5169,4140" coordsize="595,2">
              <v:shape style="position:absolute;left:5169;top:4140;width:595;height:2" coordorigin="5169,4140" coordsize="595,0" path="m5169,4140l5764,4140e" filled="f" stroked="t" strokeweight=".47597pt" strokecolor="#545454">
                <v:path arrowok="t"/>
              </v:shape>
            </v:group>
            <v:group style="position:absolute;left:5707;top:4140;width:2746;height:2" coordorigin="5707,4140" coordsize="2746,2">
              <v:shape style="position:absolute;left:5707;top:4140;width:2746;height:2" coordorigin="5707,4140" coordsize="2746,0" path="m5707,4140l8453,4140e" filled="f" stroked="t" strokeweight=".713954pt" strokecolor="#5B5B5B">
                <v:path arrowok="t"/>
              </v:shape>
            </v:group>
            <v:group style="position:absolute;left:347;top:4092;width:2;height:287" coordorigin="347,4092" coordsize="2,287">
              <v:shape style="position:absolute;left:347;top:4092;width:2;height:287" coordorigin="347,4092" coordsize="0,287" path="m347,4379l347,4092e" filled="f" stroked="t" strokeweight=".47597pt" strokecolor="#2F2F2F">
                <v:path arrowok="t"/>
              </v:shape>
            </v:group>
            <v:group style="position:absolute;left:2375;top:4358;width:2585;height:2" coordorigin="2375,4358" coordsize="2585,2">
              <v:shape style="position:absolute;left:2375;top:4358;width:2585;height:2" coordorigin="2375,4358" coordsize="2585,0" path="m2375,4358l4960,4358e" filled="f" stroked="t" strokeweight=".951939pt" strokecolor="#606060">
                <v:path arrowok="t"/>
              </v:shape>
            </v:group>
            <v:group style="position:absolute;left:4902;top:4358;width:862;height:2" coordorigin="4902,4358" coordsize="862,2">
              <v:shape style="position:absolute;left:4902;top:4358;width:862;height:2" coordorigin="4902,4358" coordsize="862,0" path="m4902,4358l5764,4358e" filled="f" stroked="t" strokeweight=".47597pt" strokecolor="#444444">
                <v:path arrowok="t"/>
              </v:shape>
            </v:group>
            <v:group style="position:absolute;left:5707;top:4355;width:585;height:2" coordorigin="5707,4355" coordsize="585,2">
              <v:shape style="position:absolute;left:5707;top:4355;width:585;height:2" coordorigin="5707,4355" coordsize="585,0" path="m5707,4355l6292,4355e" filled="f" stroked="t" strokeweight=".713954pt" strokecolor="#676767">
                <v:path arrowok="t"/>
              </v:shape>
            </v:group>
            <v:group style="position:absolute;left:6235;top:4358;width:1533;height:2" coordorigin="6235,4358" coordsize="1533,2">
              <v:shape style="position:absolute;left:6235;top:4358;width:1533;height:2" coordorigin="6235,4358" coordsize="1533,0" path="m6235,4358l7768,4358e" filled="f" stroked="t" strokeweight=".47597pt" strokecolor="#4B4B4B">
                <v:path arrowok="t"/>
              </v:shape>
            </v:group>
            <v:group style="position:absolute;left:7692;top:4363;width:3056;height:2" coordorigin="7692,4363" coordsize="3056,2">
              <v:shape style="position:absolute;left:7692;top:4363;width:3056;height:2" coordorigin="7692,4363" coordsize="3056,0" path="m7692,4363l10747,4363e" filled="f" stroked="t" strokeweight=".713954pt" strokecolor="#606060">
                <v:path arrowok="t"/>
              </v:shape>
            </v:group>
            <v:group style="position:absolute;left:10690;top:4360;width:352;height:2" coordorigin="10690,4360" coordsize="352,2">
              <v:shape style="position:absolute;left:10690;top:4360;width:352;height:2" coordorigin="10690,4360" coordsize="352,0" path="m10690,4360l11042,4360e" filled="f" stroked="t" strokeweight=".47597pt" strokecolor="#575757">
                <v:path arrowok="t"/>
              </v:shape>
            </v:group>
            <v:group style="position:absolute;left:10976;top:4360;width:590;height:2" coordorigin="10976,4360" coordsize="590,2">
              <v:shape style="position:absolute;left:10976;top:4360;width:590;height:2" coordorigin="10976,4360" coordsize="590,0" path="m10976,4360l11566,4360e" filled="f" stroked="t" strokeweight=".951939pt" strokecolor="#6B6B6B">
                <v:path arrowok="t"/>
              </v:shape>
            </v:group>
            <v:group style="position:absolute;left:9933;top:4143;width:1633;height:2" coordorigin="9933,4143" coordsize="1633,2">
              <v:shape style="position:absolute;left:9933;top:4143;width:1633;height:2" coordorigin="9933,4143" coordsize="1633,0" path="m9933,4143l11566,4143e" filled="f" stroked="t" strokeweight=".713954pt" strokecolor="#606060">
                <v:path arrowok="t"/>
              </v:shape>
            </v:group>
            <v:group style="position:absolute;left:10690;top:4145;width:876;height:2" coordorigin="10690,4145" coordsize="876,2">
              <v:shape style="position:absolute;left:10690;top:4145;width:876;height:2" coordorigin="10690,4145" coordsize="876,0" path="m10690,4145l11566,4145e" filled="f" stroked="t" strokeweight=".47597pt" strokecolor="#545454">
                <v:path arrowok="t"/>
              </v:shape>
            </v:group>
            <v:group style="position:absolute;left:11561;top:4140;width:2;height:492" coordorigin="11561,4140" coordsize="2,492">
              <v:shape style="position:absolute;left:11561;top:4140;width:2;height:492" coordorigin="11561,4140" coordsize="0,492" path="m11561,4633l11561,4140e" filled="f" stroked="t" strokeweight=".47597pt" strokecolor="#3F3F3F">
                <v:path arrowok="t"/>
              </v:shape>
            </v:group>
            <v:group style="position:absolute;left:4936;top:4351;width:2;height:679" coordorigin="4936,4351" coordsize="2,679">
              <v:shape style="position:absolute;left:4936;top:4351;width:2;height:679" coordorigin="4936,4351" coordsize="0,679" path="m4936,5030l4936,4351e" filled="f" stroked="t" strokeweight=".713954pt" strokecolor="#5B5B5B">
                <v:path arrowok="t"/>
              </v:shape>
            </v:group>
            <v:group style="position:absolute;left:4926;top:4800;width:1337;height:2" coordorigin="4926,4800" coordsize="1337,2">
              <v:shape style="position:absolute;left:4926;top:4800;width:1337;height:2" coordorigin="4926,4800" coordsize="1337,0" path="m4926,4800l6264,4800e" filled="f" stroked="t" strokeweight=".237985pt" strokecolor="#747474">
                <v:path arrowok="t"/>
              </v:shape>
            </v:group>
            <v:group style="position:absolute;left:7739;top:4346;width:2;height:258" coordorigin="7739,4346" coordsize="2,258">
              <v:shape style="position:absolute;left:7739;top:4346;width:2;height:258" coordorigin="7739,4346" coordsize="0,258" path="m7739,4604l7739,4346e" filled="f" stroked="t" strokeweight=".237985pt" strokecolor="#676767">
                <v:path arrowok="t"/>
              </v:shape>
            </v:group>
            <v:group style="position:absolute;left:4936;top:4518;width:2;height:550" coordorigin="4936,4518" coordsize="2,550">
              <v:shape style="position:absolute;left:4936;top:4518;width:2;height:550" coordorigin="4936,4518" coordsize="0,550" path="m4936,5068l4936,4518e" filled="f" stroked="t" strokeweight=".951939pt" strokecolor="#606060">
                <v:path arrowok="t"/>
              </v:shape>
            </v:group>
            <v:group style="position:absolute;left:6978;top:4800;width:766;height:2" coordorigin="6978,4800" coordsize="766,2">
              <v:shape style="position:absolute;left:6978;top:4800;width:766;height:2" coordorigin="6978,4800" coordsize="766,0" path="m6978,4800l7744,4800e" filled="f" stroked="t" strokeweight=".237985pt" strokecolor="#000000">
                <v:path arrowok="t"/>
              </v:shape>
            </v:group>
            <v:group style="position:absolute;left:7739;top:4604;width:2;height:201" coordorigin="7739,4604" coordsize="2,201">
              <v:shape style="position:absolute;left:7739;top:4604;width:2;height:201" coordorigin="7739,4604" coordsize="0,201" path="m7739,4805l7739,4604e" filled="f" stroked="t" strokeweight=".237985pt" strokecolor="#000000">
                <v:path arrowok="t"/>
              </v:shape>
            </v:group>
            <v:group style="position:absolute;left:7739;top:4800;width:443;height:2" coordorigin="7739,4800" coordsize="443,2">
              <v:shape style="position:absolute;left:7739;top:4800;width:443;height:2" coordorigin="7739,4800" coordsize="443,0" path="m7739,4800l8182,4800e" filled="f" stroked="t" strokeweight=".237985pt" strokecolor="#777777">
                <v:path arrowok="t"/>
              </v:shape>
            </v:group>
            <v:group style="position:absolute;left:8544;top:4800;width:2599;height:2" coordorigin="8544,4800" coordsize="2599,2">
              <v:shape style="position:absolute;left:8544;top:4800;width:2599;height:2" coordorigin="8544,4800" coordsize="2599,0" path="m8544,4800l11142,4800e" filled="f" stroked="t" strokeweight=".237985pt" strokecolor="#000000">
                <v:path arrowok="t"/>
              </v:shape>
            </v:group>
            <v:group style="position:absolute;left:11142;top:4800;width:409;height:2" coordorigin="11142,4800" coordsize="409,2">
              <v:shape style="position:absolute;left:11142;top:4800;width:409;height:2" coordorigin="11142,4800" coordsize="409,0" path="m11142,4800l11552,4800e" filled="f" stroked="t" strokeweight=".237985pt" strokecolor="#808080">
                <v:path arrowok="t"/>
              </v:shape>
            </v:group>
            <v:group style="position:absolute;left:11564;top:4575;width:2;height:1884" coordorigin="11564,4575" coordsize="2,1884">
              <v:shape style="position:absolute;left:11564;top:4575;width:2;height:1884" coordorigin="11564,4575" coordsize="0,1884" path="m11564,6459l11564,4575e" filled="f" stroked="t" strokeweight=".713954pt" strokecolor="#646464">
                <v:path arrowok="t"/>
              </v:shape>
            </v:group>
            <v:group style="position:absolute;left:4931;top:5013;width:424;height:2" coordorigin="4931,5013" coordsize="424,2">
              <v:shape style="position:absolute;left:4931;top:5013;width:424;height:2" coordorigin="4931,5013" coordsize="424,0" path="m4931,5013l5355,5013e" filled="f" stroked="t" strokeweight=".47597pt" strokecolor="#6B6B6B">
                <v:path arrowok="t"/>
              </v:shape>
            </v:group>
            <v:group style="position:absolute;left:6978;top:5039;width:4165;height:2" coordorigin="6978,5039" coordsize="4165,2">
              <v:shape style="position:absolute;left:6978;top:5039;width:4165;height:2" coordorigin="6978,5039" coordsize="4165,0" path="m6978,5039l11142,5039e" filled="f" stroked="t" strokeweight=".237985pt" strokecolor="#000000">
                <v:path arrowok="t"/>
              </v:shape>
            </v:group>
            <v:group style="position:absolute;left:11142;top:5039;width:409;height:2" coordorigin="11142,5039" coordsize="409,2">
              <v:shape style="position:absolute;left:11142;top:5039;width:409;height:2" coordorigin="11142,5039" coordsize="409,0" path="m11142,5039l11552,5039e" filled="f" stroked="t" strokeweight=".237985pt" strokecolor="#8C8C8C">
                <v:path arrowok="t"/>
              </v:shape>
            </v:group>
            <v:group style="position:absolute;left:4941;top:5010;width:2;height:335" coordorigin="4941,5010" coordsize="2,335">
              <v:shape style="position:absolute;left:4941;top:5010;width:2;height:335" coordorigin="4941,5010" coordsize="0,335" path="m4941,5345l4941,5010e" filled="f" stroked="t" strokeweight=".47597pt" strokecolor="#484848">
                <v:path arrowok="t"/>
              </v:shape>
            </v:group>
            <v:group style="position:absolute;left:4931;top:5326;width:2075;height:2" coordorigin="4931,5326" coordsize="2075,2">
              <v:shape style="position:absolute;left:4931;top:5326;width:2075;height:2" coordorigin="4931,5326" coordsize="2075,0" path="m4931,5326l7006,5326e" filled="f" stroked="t" strokeweight=".713954pt" strokecolor="#606060">
                <v:path arrowok="t"/>
              </v:shape>
            </v:group>
            <v:group style="position:absolute;left:6949;top:5326;width:819;height:2" coordorigin="6949,5326" coordsize="819,2">
              <v:shape style="position:absolute;left:6949;top:5326;width:819;height:2" coordorigin="6949,5326" coordsize="819,0" path="m6949,5326l7768,5326e" filled="f" stroked="t" strokeweight=".47597pt" strokecolor="#4B4B4B">
                <v:path arrowok="t"/>
              </v:shape>
            </v:group>
            <v:group style="position:absolute;left:7673;top:5328;width:1271;height:2" coordorigin="7673,5328" coordsize="1271,2">
              <v:shape style="position:absolute;left:7673;top:5328;width:1271;height:2" coordorigin="7673,5328" coordsize="1271,0" path="m7673,5328l8943,5328e" filled="f" stroked="t" strokeweight=".951939pt" strokecolor="#676767">
                <v:path arrowok="t"/>
              </v:shape>
            </v:group>
            <v:group style="position:absolute;left:8872;top:5326;width:343;height:2" coordorigin="8872,5326" coordsize="343,2">
              <v:shape style="position:absolute;left:8872;top:5326;width:343;height:2" coordorigin="8872,5326" coordsize="343,0" path="m8872,5326l9215,5326e" filled="f" stroked="t" strokeweight=".47597pt" strokecolor="#3B3B3B">
                <v:path arrowok="t"/>
              </v:shape>
            </v:group>
            <v:group style="position:absolute;left:9158;top:5326;width:281;height:2" coordorigin="9158,5326" coordsize="281,2">
              <v:shape style="position:absolute;left:9158;top:5326;width:281;height:2" coordorigin="9158,5326" coordsize="281,0" path="m9158,5326l9438,5326e" filled="f" stroked="t" strokeweight=".47597pt" strokecolor="#545454">
                <v:path arrowok="t"/>
              </v:shape>
            </v:group>
            <v:group style="position:absolute;left:9353;top:5328;width:1395;height:2" coordorigin="9353,5328" coordsize="1395,2">
              <v:shape style="position:absolute;left:9353;top:5328;width:1395;height:2" coordorigin="9353,5328" coordsize="1395,0" path="m9353,5328l10747,5328e" filled="f" stroked="t" strokeweight=".951939pt" strokecolor="#707070">
                <v:path arrowok="t"/>
              </v:shape>
            </v:group>
            <v:group style="position:absolute;left:10690;top:5326;width:352;height:2" coordorigin="10690,5326" coordsize="352,2">
              <v:shape style="position:absolute;left:10690;top:5326;width:352;height:2" coordorigin="10690,5326" coordsize="352,0" path="m10690,5326l11042,5326e" filled="f" stroked="t" strokeweight=".47597pt" strokecolor="#5B5B5B">
                <v:path arrowok="t"/>
              </v:shape>
            </v:group>
            <v:group style="position:absolute;left:10966;top:5326;width:604;height:2" coordorigin="10966,5326" coordsize="604,2">
              <v:shape style="position:absolute;left:10966;top:5326;width:604;height:2" coordorigin="10966,5326" coordsize="604,0" path="m10966,5326l11571,5326e" filled="f" stroked="t" strokeweight=".951939pt" strokecolor="#7C7C7C">
                <v:path arrowok="t"/>
              </v:shape>
            </v:group>
            <v:group style="position:absolute;left:347;top:5288;width:2;height:765" coordorigin="347,5288" coordsize="2,765">
              <v:shape style="position:absolute;left:347;top:5288;width:2;height:765" coordorigin="347,5288" coordsize="0,765" path="m347,6053l347,5288e" filled="f" stroked="t" strokeweight=".47597pt" strokecolor="#2B2B2B">
                <v:path arrowok="t"/>
              </v:shape>
            </v:group>
            <v:group style="position:absolute;left:2380;top:5543;width:1371;height:2" coordorigin="2380,5543" coordsize="1371,2">
              <v:shape style="position:absolute;left:2380;top:5543;width:1371;height:2" coordorigin="2380,5543" coordsize="1371,0" path="m2380,5543l3751,5543e" filled="f" stroked="t" strokeweight=".951939pt" strokecolor="#6B6B6B">
                <v:path arrowok="t"/>
              </v:shape>
            </v:group>
            <v:group style="position:absolute;left:3694;top:5546;width:214;height:2" coordorigin="3694,5546" coordsize="214,2">
              <v:shape style="position:absolute;left:3694;top:5546;width:214;height:2" coordorigin="3694,5546" coordsize="214,0" path="m3694,5546l3908,5546e" filled="f" stroked="t" strokeweight=".47597pt" strokecolor="#4B4B4B">
                <v:path arrowok="t"/>
              </v:shape>
            </v:group>
            <v:group style="position:absolute;left:3851;top:5541;width:376;height:2" coordorigin="3851,5541" coordsize="376,2">
              <v:shape style="position:absolute;left:3851;top:5541;width:376;height:2" coordorigin="3851,5541" coordsize="376,0" path="m3851,5541l4227,5541e" filled="f" stroked="t" strokeweight=".713954pt" strokecolor="#575757">
                <v:path arrowok="t"/>
              </v:shape>
            </v:group>
            <v:group style="position:absolute;left:4027;top:5543;width:1000;height:2" coordorigin="4027,5543" coordsize="1000,2">
              <v:shape style="position:absolute;left:4027;top:5543;width:1000;height:2" coordorigin="4027,5543" coordsize="1000,0" path="m4027,5543l5026,5543e" filled="f" stroked="t" strokeweight=".951939pt" strokecolor="#6B6B6B">
                <v:path arrowok="t"/>
              </v:shape>
            </v:group>
            <v:group style="position:absolute;left:4941;top:5288;width:2;height:937" coordorigin="4941,5288" coordsize="2,937">
              <v:shape style="position:absolute;left:4941;top:5288;width:2;height:937" coordorigin="4941,5288" coordsize="0,937" path="m4941,6225l4941,5288e" filled="f" stroked="t" strokeweight=".713954pt" strokecolor="#5B5B5B">
                <v:path arrowok="t"/>
              </v:shape>
            </v:group>
            <v:group style="position:absolute;left:4898;top:5546;width:2870;height:2" coordorigin="4898,5546" coordsize="2870,2">
              <v:shape style="position:absolute;left:4898;top:5546;width:2870;height:2" coordorigin="4898,5546" coordsize="2870,0" path="m4898,5546l7768,5546e" filled="f" stroked="t" strokeweight=".47597pt" strokecolor="#575757">
                <v:path arrowok="t"/>
              </v:shape>
            </v:group>
            <v:group style="position:absolute;left:7682;top:5546;width:914;height:2" coordorigin="7682,5546" coordsize="914,2">
              <v:shape style="position:absolute;left:7682;top:5546;width:914;height:2" coordorigin="7682,5546" coordsize="914,0" path="m7682,5546l8596,5546e" filled="f" stroked="t" strokeweight=".951939pt" strokecolor="#6B6B6B">
                <v:path arrowok="t"/>
              </v:shape>
            </v:group>
            <v:group style="position:absolute;left:8515;top:5546;width:700;height:2" coordorigin="8515,5546" coordsize="700,2">
              <v:shape style="position:absolute;left:8515;top:5546;width:700;height:2" coordorigin="8515,5546" coordsize="700,0" path="m8515,5546l9215,5546e" filled="f" stroked="t" strokeweight=".47597pt" strokecolor="#4B4B4B">
                <v:path arrowok="t"/>
              </v:shape>
            </v:group>
            <v:group style="position:absolute;left:9158;top:5543;width:1119;height:2" coordorigin="9158,5543" coordsize="1119,2">
              <v:shape style="position:absolute;left:9158;top:5543;width:1119;height:2" coordorigin="9158,5543" coordsize="1119,0" path="m9158,5543l10276,5543e" filled="f" stroked="t" strokeweight=".951939pt" strokecolor="#707070">
                <v:path arrowok="t"/>
              </v:shape>
            </v:group>
            <v:group style="position:absolute;left:10148;top:5546;width:895;height:2" coordorigin="10148,5546" coordsize="895,2">
              <v:shape style="position:absolute;left:10148;top:5546;width:895;height:2" coordorigin="10148,5546" coordsize="895,0" path="m10148,5546l11042,5546e" filled="f" stroked="t" strokeweight=".47597pt" strokecolor="#575757">
                <v:path arrowok="t"/>
              </v:shape>
            </v:group>
            <v:group style="position:absolute;left:10962;top:5546;width:609;height:2" coordorigin="10962,5546" coordsize="609,2">
              <v:shape style="position:absolute;left:10962;top:5546;width:609;height:2" coordorigin="10962,5546" coordsize="609,0" path="m10962,5546l11571,5546e" filled="f" stroked="t" strokeweight=".951939pt" strokecolor="#747474">
                <v:path arrowok="t"/>
              </v:shape>
            </v:group>
            <v:group style="position:absolute;left:343;top:5773;width:3408;height:2" coordorigin="343,5773" coordsize="3408,2">
              <v:shape style="position:absolute;left:343;top:5773;width:3408;height:2" coordorigin="343,5773" coordsize="3408,0" path="m343,5773l3751,5773e" filled="f" stroked="t" strokeweight=".951939pt" strokecolor="#606060">
                <v:path arrowok="t"/>
              </v:shape>
            </v:group>
            <v:group style="position:absolute;left:2385;top:4566;width:2;height:1649" coordorigin="2385,4566" coordsize="2,1649">
              <v:shape style="position:absolute;left:2385;top:4566;width:2;height:1649" coordorigin="2385,4566" coordsize="0,1649" path="m2385,6215l2385,4566e" filled="f" stroked="t" strokeweight=".47597pt" strokecolor="#484848">
                <v:path arrowok="t"/>
              </v:shape>
            </v:group>
            <v:group style="position:absolute;left:3694;top:5775;width:533;height:2" coordorigin="3694,5775" coordsize="533,2">
              <v:shape style="position:absolute;left:3694;top:5775;width:533;height:2" coordorigin="3694,5775" coordsize="533,0" path="m3694,5775l4227,5775e" filled="f" stroked="t" strokeweight=".47597pt" strokecolor="#4B4B4B">
                <v:path arrowok="t"/>
              </v:shape>
            </v:group>
            <v:group style="position:absolute;left:4169;top:5773;width:2837;height:2" coordorigin="4169,5773" coordsize="2837,2">
              <v:shape style="position:absolute;left:4169;top:5773;width:2837;height:2" coordorigin="4169,5773" coordsize="2837,0" path="m4169,5773l7006,5773e" filled="f" stroked="t" strokeweight=".713954pt" strokecolor="#646464">
                <v:path arrowok="t"/>
              </v:shape>
            </v:group>
            <v:group style="position:absolute;left:6949;top:5775;width:352;height:2" coordorigin="6949,5775" coordsize="352,2">
              <v:shape style="position:absolute;left:6949;top:5775;width:352;height:2" coordorigin="6949,5775" coordsize="352,0" path="m6949,5775l7301,5775e" filled="f" stroked="t" strokeweight=".47597pt" strokecolor="#484848">
                <v:path arrowok="t"/>
              </v:shape>
            </v:group>
            <v:group style="position:absolute;left:7244;top:5775;width:1685;height:2" coordorigin="7244,5775" coordsize="1685,2">
              <v:shape style="position:absolute;left:7244;top:5775;width:1685;height:2" coordorigin="7244,5775" coordsize="1685,0" path="m7244,5775l8929,5775e" filled="f" stroked="t" strokeweight=".713954pt" strokecolor="#646464">
                <v:path arrowok="t"/>
              </v:shape>
            </v:group>
            <v:group style="position:absolute;left:8872;top:5775;width:343;height:2" coordorigin="8872,5775" coordsize="343,2">
              <v:shape style="position:absolute;left:8872;top:5775;width:343;height:2" coordorigin="8872,5775" coordsize="343,0" path="m8872,5775l9215,5775e" filled="f" stroked="t" strokeweight=".47597pt" strokecolor="#3F3F3F">
                <v:path arrowok="t"/>
              </v:shape>
            </v:group>
            <v:group style="position:absolute;left:9158;top:5775;width:281;height:2" coordorigin="9158,5775" coordsize="281,2">
              <v:shape style="position:absolute;left:9158;top:5775;width:281;height:2" coordorigin="9158,5775" coordsize="281,0" path="m9158,5775l9438,5775e" filled="f" stroked="t" strokeweight=".47597pt" strokecolor="#545454">
                <v:path arrowok="t"/>
              </v:shape>
            </v:group>
            <v:group style="position:absolute;left:9358;top:5778;width:1390;height:2" coordorigin="9358,5778" coordsize="1390,2">
              <v:shape style="position:absolute;left:9358;top:5778;width:1390;height:2" coordorigin="9358,5778" coordsize="1390,0" path="m9358,5778l10747,5778e" filled="f" stroked="t" strokeweight=".951939pt" strokecolor="#676767">
                <v:path arrowok="t"/>
              </v:shape>
            </v:group>
            <v:group style="position:absolute;left:10690;top:5775;width:352;height:2" coordorigin="10690,5775" coordsize="352,2">
              <v:shape style="position:absolute;left:10690;top:5775;width:352;height:2" coordorigin="10690,5775" coordsize="352,0" path="m10690,5775l11042,5775e" filled="f" stroked="t" strokeweight=".47597pt" strokecolor="#5B5B5B">
                <v:path arrowok="t"/>
              </v:shape>
            </v:group>
            <v:group style="position:absolute;left:10971;top:5775;width:604;height:2" coordorigin="10971,5775" coordsize="604,2">
              <v:shape style="position:absolute;left:10971;top:5775;width:604;height:2" coordorigin="10971,5775" coordsize="604,0" path="m10971,5775l11576,5775e" filled="f" stroked="t" strokeweight=".951939pt" strokecolor="#707070">
                <v:path arrowok="t"/>
              </v:shape>
            </v:group>
            <v:group style="position:absolute;left:7739;top:5761;width:2;height:669" coordorigin="7739,5761" coordsize="2,669">
              <v:shape style="position:absolute;left:7739;top:5761;width:2;height:669" coordorigin="7739,5761" coordsize="0,669" path="m7739,6430l7739,5761e" filled="f" stroked="t" strokeweight=".237985pt" strokecolor="#676767">
                <v:path arrowok="t"/>
              </v:shape>
            </v:group>
            <v:group style="position:absolute;left:2375;top:6201;width:1852;height:2" coordorigin="2375,6201" coordsize="1852,2">
              <v:shape style="position:absolute;left:2375;top:6201;width:1852;height:2" coordorigin="2375,6201" coordsize="1852,0" path="m2375,6201l4227,6201e" filled="f" stroked="t" strokeweight=".713954pt" strokecolor="#575757">
                <v:path arrowok="t"/>
              </v:shape>
            </v:group>
            <v:group style="position:absolute;left:4169;top:6196;width:267;height:2" coordorigin="4169,6196" coordsize="267,2">
              <v:shape style="position:absolute;left:4169;top:6196;width:267;height:2" coordorigin="4169,6196" coordsize="267,0" path="m4169,6196l4436,6196e" filled="f" stroked="t" strokeweight=".47597pt" strokecolor="#484848">
                <v:path arrowok="t"/>
              </v:shape>
            </v:group>
            <v:group style="position:absolute;left:4379;top:6198;width:1385;height:2" coordorigin="4379,6198" coordsize="1385,2">
              <v:shape style="position:absolute;left:4379;top:6198;width:1385;height:2" coordorigin="4379,6198" coordsize="1385,0" path="m4379,6198l5764,6198e" filled="f" stroked="t" strokeweight=".713954pt" strokecolor="#606060">
                <v:path arrowok="t"/>
              </v:shape>
            </v:group>
            <v:group style="position:absolute;left:5707;top:6198;width:585;height:2" coordorigin="5707,6198" coordsize="585,2">
              <v:shape style="position:absolute;left:5707;top:6198;width:585;height:2" coordorigin="5707,6198" coordsize="585,0" path="m5707,6198l6292,6198e" filled="f" stroked="t" strokeweight=".47597pt" strokecolor="#484848">
                <v:path arrowok="t"/>
              </v:shape>
            </v:group>
            <v:group style="position:absolute;left:6083;top:6198;width:4960;height:2" coordorigin="6083,6198" coordsize="4960,2">
              <v:shape style="position:absolute;left:6083;top:6198;width:4960;height:2" coordorigin="6083,6198" coordsize="4960,0" path="m6083,6198l11042,6198e" filled="f" stroked="t" strokeweight=".713954pt" strokecolor="#646464">
                <v:path arrowok="t"/>
              </v:shape>
            </v:group>
            <v:group style="position:absolute;left:9096;top:6196;width:119;height:2" coordorigin="9096,6196" coordsize="119,2">
              <v:shape style="position:absolute;left:9096;top:6196;width:119;height:2" coordorigin="9096,6196" coordsize="119,0" path="m9096,6196l9215,6196e" filled="f" stroked="t" strokeweight=".47597pt" strokecolor="#484848">
                <v:path arrowok="t"/>
              </v:shape>
            </v:group>
            <v:group style="position:absolute;left:10985;top:6201;width:590;height:2" coordorigin="10985,6201" coordsize="590,2">
              <v:shape style="position:absolute;left:10985;top:6201;width:590;height:2" coordorigin="10985,6201" coordsize="590,0" path="m10985,6201l11576,6201e" filled="f" stroked="t" strokeweight=".47597pt" strokecolor="#5B5B5B">
                <v:path arrowok="t"/>
              </v:shape>
            </v:group>
            <v:group style="position:absolute;left:2387;top:6158;width:2;height:2084" coordorigin="2387,6158" coordsize="2,2084">
              <v:shape style="position:absolute;left:2387;top:6158;width:2;height:2084" coordorigin="2387,6158" coordsize="0,2084" path="m2387,8242l2387,6158e" filled="f" stroked="t" strokeweight=".951939pt" strokecolor="#575757">
                <v:path arrowok="t"/>
              </v:shape>
            </v:group>
            <v:group style="position:absolute;left:2375;top:6414;width:4631;height:2" coordorigin="2375,6414" coordsize="4631,2">
              <v:shape style="position:absolute;left:2375;top:6414;width:4631;height:2" coordorigin="2375,6414" coordsize="4631,0" path="m2375,6414l7006,6414e" filled="f" stroked="t" strokeweight=".713954pt" strokecolor="#5B5B5B">
                <v:path arrowok="t"/>
              </v:shape>
            </v:group>
            <v:group style="position:absolute;left:4941;top:6153;width:2;height:263" coordorigin="4941,6153" coordsize="2,263">
              <v:shape style="position:absolute;left:4941;top:6153;width:2;height:263" coordorigin="4941,6153" coordsize="0,263" path="m4941,6416l4941,6153e" filled="f" stroked="t" strokeweight=".47597pt" strokecolor="#4F4F4F">
                <v:path arrowok="t"/>
              </v:shape>
            </v:group>
            <v:group style="position:absolute;left:6949;top:6416;width:352;height:2" coordorigin="6949,6416" coordsize="352,2">
              <v:shape style="position:absolute;left:6949;top:6416;width:352;height:2" coordorigin="6949,6416" coordsize="352,0" path="m6949,6416l7301,6416e" filled="f" stroked="t" strokeweight=".47597pt" strokecolor="#484848">
                <v:path arrowok="t"/>
              </v:shape>
            </v:group>
            <v:group style="position:absolute;left:7244;top:6414;width:966;height:2" coordorigin="7244,6414" coordsize="966,2">
              <v:shape style="position:absolute;left:7244;top:6414;width:966;height:2" coordorigin="7244,6414" coordsize="966,0" path="m7244,6414l8210,6414e" filled="f" stroked="t" strokeweight=".951939pt" strokecolor="#6B6B6B">
                <v:path arrowok="t"/>
              </v:shape>
            </v:group>
            <v:group style="position:absolute;left:8153;top:6411;width:419;height:2" coordorigin="8153,6411" coordsize="419,2">
              <v:shape style="position:absolute;left:8153;top:6411;width:419;height:2" coordorigin="8153,6411" coordsize="419,0" path="m8153,6411l8572,6411e" filled="f" stroked="t" strokeweight=".47597pt" strokecolor="#4F4F4F">
                <v:path arrowok="t"/>
              </v:shape>
            </v:group>
            <v:group style="position:absolute;left:8515;top:6414;width:2232;height:2" coordorigin="8515,6414" coordsize="2232,2">
              <v:shape style="position:absolute;left:8515;top:6414;width:2232;height:2" coordorigin="8515,6414" coordsize="2232,0" path="m8515,6414l10747,6414e" filled="f" stroked="t" strokeweight=".713954pt" strokecolor="#606060">
                <v:path arrowok="t"/>
              </v:shape>
            </v:group>
            <v:group style="position:absolute;left:10638;top:6414;width:933;height:2" coordorigin="10638,6414" coordsize="933,2">
              <v:shape style="position:absolute;left:10638;top:6414;width:933;height:2" coordorigin="10638,6414" coordsize="933,0" path="m10638,6414l11571,6414e" filled="f" stroked="t" strokeweight=".951939pt" strokecolor="#747474">
                <v:path arrowok="t"/>
              </v:shape>
            </v:group>
            <v:group style="position:absolute;left:338;top:6629;width:1257;height:2" coordorigin="338,6629" coordsize="1257,2">
              <v:shape style="position:absolute;left:338;top:6629;width:1257;height:2" coordorigin="338,6629" coordsize="1257,0" path="m338,6629l1594,6629e" filled="f" stroked="t" strokeweight=".47597pt" strokecolor="#4B4B4B">
                <v:path arrowok="t"/>
              </v:shape>
            </v:group>
            <v:group style="position:absolute;left:1537;top:6631;width:214;height:2" coordorigin="1537,6631" coordsize="214,2">
              <v:shape style="position:absolute;left:1537;top:6631;width:214;height:2" coordorigin="1537,6631" coordsize="214,0" path="m1537,6631l1752,6631e" filled="f" stroked="t" strokeweight=".47597pt" strokecolor="#343434">
                <v:path arrowok="t"/>
              </v:shape>
            </v:group>
            <v:group style="position:absolute;left:1694;top:6631;width:709;height:2" coordorigin="1694,6631" coordsize="709,2">
              <v:shape style="position:absolute;left:1694;top:6631;width:709;height:2" coordorigin="1694,6631" coordsize="709,0" path="m1694,6631l2404,6631e" filled="f" stroked="t" strokeweight=".713954pt" strokecolor="#575757">
                <v:path arrowok="t"/>
              </v:shape>
            </v:group>
            <v:group style="position:absolute;left:2332;top:6631;width:2104;height:2" coordorigin="2332,6631" coordsize="2104,2">
              <v:shape style="position:absolute;left:2332;top:6631;width:2104;height:2" coordorigin="2332,6631" coordsize="2104,0" path="m2332,6631l4436,6631e" filled="f" stroked="t" strokeweight=".47597pt" strokecolor="#545454">
                <v:path arrowok="t"/>
              </v:shape>
            </v:group>
            <v:group style="position:absolute;left:4379;top:6631;width:1913;height:2" coordorigin="4379,6631" coordsize="1913,2">
              <v:shape style="position:absolute;left:4379;top:6631;width:1913;height:2" coordorigin="4379,6631" coordsize="1913,0" path="m4379,6631l6292,6631e" filled="f" stroked="t" strokeweight=".713954pt" strokecolor="#646464">
                <v:path arrowok="t"/>
              </v:shape>
            </v:group>
            <v:group style="position:absolute;left:6235;top:6631;width:771;height:2" coordorigin="6235,6631" coordsize="771,2">
              <v:shape style="position:absolute;left:6235;top:6631;width:771;height:2" coordorigin="6235,6631" coordsize="771,0" path="m6235,6631l7006,6631e" filled="f" stroked="t" strokeweight=".47597pt" strokecolor="#4F4F4F">
                <v:path arrowok="t"/>
              </v:shape>
            </v:group>
            <v:group style="position:absolute;left:6930;top:6631;width:838;height:2" coordorigin="6930,6631" coordsize="838,2">
              <v:shape style="position:absolute;left:6930;top:6631;width:838;height:2" coordorigin="6930,6631" coordsize="838,0" path="m6930,6631l7768,6631e" filled="f" stroked="t" strokeweight=".951939pt" strokecolor="#6B6B6B">
                <v:path arrowok="t"/>
              </v:shape>
            </v:group>
            <v:group style="position:absolute;left:7711;top:6631;width:862;height:2" coordorigin="7711,6631" coordsize="862,2">
              <v:shape style="position:absolute;left:7711;top:6631;width:862;height:2" coordorigin="7711,6631" coordsize="862,0" path="m7711,6631l8572,6631e" filled="f" stroked="t" strokeweight=".47597pt" strokecolor="#484848">
                <v:path arrowok="t"/>
              </v:shape>
            </v:group>
            <v:group style="position:absolute;left:8515;top:6631;width:1000;height:2" coordorigin="8515,6631" coordsize="1000,2">
              <v:shape style="position:absolute;left:8515;top:6631;width:1000;height:2" coordorigin="8515,6631" coordsize="1000,0" path="m8515,6631l9515,6631e" filled="f" stroked="t" strokeweight=".951939pt" strokecolor="#707070">
                <v:path arrowok="t"/>
              </v:shape>
            </v:group>
            <v:group style="position:absolute;left:9381;top:6631;width:823;height:2" coordorigin="9381,6631" coordsize="823,2">
              <v:shape style="position:absolute;left:9381;top:6631;width:823;height:2" coordorigin="9381,6631" coordsize="823,0" path="m9381,6631l10205,6631e" filled="f" stroked="t" strokeweight=".47597pt" strokecolor="#545454">
                <v:path arrowok="t"/>
              </v:shape>
            </v:group>
            <v:group style="position:absolute;left:10148;top:6634;width:1423;height:2" coordorigin="10148,6634" coordsize="1423,2">
              <v:shape style="position:absolute;left:10148;top:6634;width:1423;height:2" coordorigin="10148,6634" coordsize="1423,0" path="m10148,6634l11571,6634e" filled="f" stroked="t" strokeweight=".713954pt" strokecolor="#707070">
                <v:path arrowok="t"/>
              </v:shape>
            </v:group>
            <v:group style="position:absolute;left:11568;top:6387;width:2;height:717" coordorigin="11568,6387" coordsize="2,717">
              <v:shape style="position:absolute;left:11568;top:6387;width:2;height:717" coordorigin="11568,6387" coordsize="0,717" path="m11568,7104l11568,6387e" filled="f" stroked="t" strokeweight=".47597pt" strokecolor="#4F4F4F">
                <v:path arrowok="t"/>
              </v:shape>
            </v:group>
            <v:group style="position:absolute;left:343;top:7081;width:414;height:2" coordorigin="343,7081" coordsize="414,2">
              <v:shape style="position:absolute;left:343;top:7081;width:414;height:2" coordorigin="343,7081" coordsize="414,0" path="m343,7081l757,7081e" filled="f" stroked="t" strokeweight=".713954pt" strokecolor="#646464">
                <v:path arrowok="t"/>
              </v:shape>
            </v:group>
            <v:group style="position:absolute;left:700;top:7078;width:1704;height:2" coordorigin="700,7078" coordsize="1704,2">
              <v:shape style="position:absolute;left:700;top:7078;width:1704;height:2" coordorigin="700,7078" coordsize="1704,0" path="m700,7078l2404,7078e" filled="f" stroked="t" strokeweight=".47597pt" strokecolor="#484848">
                <v:path arrowok="t"/>
              </v:shape>
            </v:group>
            <v:group style="position:absolute;left:2332;top:7081;width:7106;height:2" coordorigin="2332,7081" coordsize="7106,2">
              <v:shape style="position:absolute;left:2332;top:7081;width:7106;height:2" coordorigin="2332,7081" coordsize="7106,0" path="m2332,7081l9438,7081e" filled="f" stroked="t" strokeweight=".713954pt" strokecolor="#606060">
                <v:path arrowok="t"/>
              </v:shape>
            </v:group>
            <v:group style="position:absolute;left:9381;top:7081;width:609;height:2" coordorigin="9381,7081" coordsize="609,2">
              <v:shape style="position:absolute;left:9381;top:7081;width:609;height:2" coordorigin="9381,7081" coordsize="609,0" path="m9381,7081l9991,7081e" filled="f" stroked="t" strokeweight=".47597pt" strokecolor="#444444">
                <v:path arrowok="t"/>
              </v:shape>
            </v:group>
            <v:group style="position:absolute;left:9933;top:7081;width:1238;height:2" coordorigin="9933,7081" coordsize="1238,2">
              <v:shape style="position:absolute;left:9933;top:7081;width:1238;height:2" coordorigin="9933,7081" coordsize="1238,0" path="m9933,7081l11171,7081e" filled="f" stroked="t" strokeweight=".951939pt" strokecolor="#777777">
                <v:path arrowok="t"/>
              </v:shape>
            </v:group>
            <v:group style="position:absolute;left:11114;top:7081;width:462;height:2" coordorigin="11114,7081" coordsize="462,2">
              <v:shape style="position:absolute;left:11114;top:7081;width:462;height:2" coordorigin="11114,7081" coordsize="462,0" path="m11114,7081l11576,7081e" filled="f" stroked="t" strokeweight=".47597pt" strokecolor="#4B4B4B">
                <v:path arrowok="t"/>
              </v:shape>
            </v:group>
            <v:group style="position:absolute;left:347;top:7033;width:2;height:306" coordorigin="347,7033" coordsize="2,306">
              <v:shape style="position:absolute;left:347;top:7033;width:2;height:306" coordorigin="347,7033" coordsize="0,306" path="m347,7339l347,7033e" filled="f" stroked="t" strokeweight=".47597pt" strokecolor="#2F2F2F">
                <v:path arrowok="t"/>
              </v:shape>
            </v:group>
            <v:group style="position:absolute;left:4941;top:7076;width:2;height:263" coordorigin="4941,7076" coordsize="2,263">
              <v:shape style="position:absolute;left:4941;top:7076;width:2;height:263" coordorigin="4941,7076" coordsize="0,263" path="m4941,7339l4941,7076e" filled="f" stroked="t" strokeweight=".951939pt" strokecolor="#606060">
                <v:path arrowok="t"/>
              </v:shape>
            </v:group>
            <v:group style="position:absolute;left:4941;top:7303;width:6102;height:2" coordorigin="4941,7303" coordsize="6102,2">
              <v:shape style="position:absolute;left:4941;top:7303;width:6102;height:2" coordorigin="4941,7303" coordsize="6102,0" path="m4941,7303l11042,7303e" filled="f" stroked="t" strokeweight=".713954pt" strokecolor="#646464">
                <v:path arrowok="t"/>
              </v:shape>
            </v:group>
            <v:group style="position:absolute;left:8153;top:7300;width:419;height:2" coordorigin="8153,7300" coordsize="419,2">
              <v:shape style="position:absolute;left:8153;top:7300;width:419;height:2" coordorigin="8153,7300" coordsize="419,0" path="m8153,7300l8572,7300e" filled="f" stroked="t" strokeweight=".47597pt" strokecolor="#575757">
                <v:path arrowok="t"/>
              </v:shape>
            </v:group>
            <v:group style="position:absolute;left:9381;top:7300;width:609;height:2" coordorigin="9381,7300" coordsize="609,2">
              <v:shape style="position:absolute;left:9381;top:7300;width:609;height:2" coordorigin="9381,7300" coordsize="609,0" path="m9381,7300l9991,7300e" filled="f" stroked="t" strokeweight=".47597pt" strokecolor="#484848">
                <v:path arrowok="t"/>
              </v:shape>
            </v:group>
            <v:group style="position:absolute;left:10985;top:7300;width:186;height:2" coordorigin="10985,7300" coordsize="186,2">
              <v:shape style="position:absolute;left:10985;top:7300;width:186;height:2" coordorigin="10985,7300" coordsize="186,0" path="m10985,7300l11171,7300e" filled="f" stroked="t" strokeweight=".47597pt" strokecolor="#5B5B5B">
                <v:path arrowok="t"/>
              </v:shape>
            </v:group>
            <v:group style="position:absolute;left:11114;top:7300;width:462;height:2" coordorigin="11114,7300" coordsize="462,2">
              <v:shape style="position:absolute;left:11114;top:7300;width:462;height:2" coordorigin="11114,7300" coordsize="462,0" path="m11114,7300l11576,7300e" filled="f" stroked="t" strokeweight=".47597pt" strokecolor="#484848">
                <v:path arrowok="t"/>
              </v:shape>
            </v:group>
            <v:group style="position:absolute;left:11566;top:6880;width:2;height:1167" coordorigin="11566,6880" coordsize="2,1167">
              <v:shape style="position:absolute;left:11566;top:6880;width:2;height:1167" coordorigin="11566,6880" coordsize="0,1167" path="m11566,8046l11566,6880e" filled="f" stroked="t" strokeweight=".713954pt" strokecolor="#646464">
                <v:path arrowok="t"/>
              </v:shape>
            </v:group>
            <v:group style="position:absolute;left:4945;top:7281;width:2;height:483" coordorigin="4945,7281" coordsize="2,483">
              <v:shape style="position:absolute;left:4945;top:7281;width:2;height:483" coordorigin="4945,7281" coordsize="0,483" path="m4945,7764l4945,7281e" filled="f" stroked="t" strokeweight=".47597pt" strokecolor="#3B3B3B">
                <v:path arrowok="t"/>
              </v:shape>
            </v:group>
            <v:group style="position:absolute;left:4941;top:7520;width:2827;height:2" coordorigin="4941,7520" coordsize="2827,2">
              <v:shape style="position:absolute;left:4941;top:7520;width:2827;height:2" coordorigin="4941,7520" coordsize="2827,0" path="m4941,7520l7768,7520e" filled="f" stroked="t" strokeweight=".713954pt" strokecolor="#5B5B5B">
                <v:path arrowok="t"/>
              </v:shape>
            </v:group>
            <v:group style="position:absolute;left:7711;top:7520;width:500;height:2" coordorigin="7711,7520" coordsize="500,2">
              <v:shape style="position:absolute;left:7711;top:7520;width:500;height:2" coordorigin="7711,7520" coordsize="500,0" path="m7711,7520l8210,7520e" filled="f" stroked="t" strokeweight=".47597pt" strokecolor="#444444">
                <v:path arrowok="t"/>
              </v:shape>
            </v:group>
            <v:group style="position:absolute;left:8153;top:7520;width:1285;height:2" coordorigin="8153,7520" coordsize="1285,2">
              <v:shape style="position:absolute;left:8153;top:7520;width:1285;height:2" coordorigin="8153,7520" coordsize="1285,0" path="m8153,7520l9438,7520e" filled="f" stroked="t" strokeweight=".713954pt" strokecolor="#646464">
                <v:path arrowok="t"/>
              </v:shape>
            </v:group>
            <v:group style="position:absolute;left:9381;top:7520;width:609;height:2" coordorigin="9381,7520" coordsize="609,2">
              <v:shape style="position:absolute;left:9381;top:7520;width:609;height:2" coordorigin="9381,7520" coordsize="609,0" path="m9381,7520l9991,7520e" filled="f" stroked="t" strokeweight=".47597pt" strokecolor="#3F3F3F">
                <v:path arrowok="t"/>
              </v:shape>
            </v:group>
            <v:group style="position:absolute;left:9933;top:7520;width:1109;height:2" coordorigin="9933,7520" coordsize="1109,2">
              <v:shape style="position:absolute;left:9933;top:7520;width:1109;height:2" coordorigin="9933,7520" coordsize="1109,0" path="m9933,7520l11042,7520e" filled="f" stroked="t" strokeweight=".713954pt" strokecolor="#676767">
                <v:path arrowok="t"/>
              </v:shape>
            </v:group>
            <v:group style="position:absolute;left:10985;top:7520;width:590;height:2" coordorigin="10985,7520" coordsize="590,2">
              <v:shape style="position:absolute;left:10985;top:7520;width:590;height:2" coordorigin="10985,7520" coordsize="590,0" path="m10985,7520l11576,7520e" filled="f" stroked="t" strokeweight=".47597pt" strokecolor="#444444">
                <v:path arrowok="t"/>
              </v:shape>
            </v:group>
            <v:group style="position:absolute;left:338;top:7759;width:1257;height:2" coordorigin="338,7759" coordsize="1257,2">
              <v:shape style="position:absolute;left:338;top:7759;width:1257;height:2" coordorigin="338,7759" coordsize="1257,0" path="m338,7759l1594,7759e" filled="f" stroked="t" strokeweight=".951939pt" strokecolor="#676767">
                <v:path arrowok="t"/>
              </v:shape>
            </v:group>
            <v:group style="position:absolute;left:1537;top:7759;width:214;height:2" coordorigin="1537,7759" coordsize="214,2">
              <v:shape style="position:absolute;left:1537;top:7759;width:214;height:2" coordorigin="1537,7759" coordsize="214,0" path="m1537,7759l1752,7759e" filled="f" stroked="t" strokeweight=".47597pt" strokecolor="#2B2B2B">
                <v:path arrowok="t"/>
              </v:shape>
            </v:group>
            <v:group style="position:absolute;left:1694;top:7762;width:7744;height:2" coordorigin="1694,7762" coordsize="7744,2">
              <v:shape style="position:absolute;left:1694;top:7762;width:7744;height:2" coordorigin="1694,7762" coordsize="7744,0" path="m1694,7762l9438,7762e" filled="f" stroked="t" strokeweight=".713954pt" strokecolor="#646464">
                <v:path arrowok="t"/>
              </v:shape>
            </v:group>
            <v:group style="position:absolute;left:3379;top:7759;width:371;height:2" coordorigin="3379,7759" coordsize="371,2">
              <v:shape style="position:absolute;left:3379;top:7759;width:371;height:2" coordorigin="3379,7759" coordsize="371,0" path="m3379,7759l3751,7759e" filled="f" stroked="t" strokeweight=".47597pt" strokecolor="#5B5B5B">
                <v:path arrowok="t"/>
              </v:shape>
            </v:group>
            <v:group style="position:absolute;left:4693;top:7759;width:276;height:2" coordorigin="4693,7759" coordsize="276,2">
              <v:shape style="position:absolute;left:4693;top:7759;width:276;height:2" coordorigin="4693,7759" coordsize="276,0" path="m4693,7759l4969,7759e" filled="f" stroked="t" strokeweight=".47597pt" strokecolor="#3B3B3B">
                <v:path arrowok="t"/>
              </v:shape>
            </v:group>
            <v:group style="position:absolute;left:6235;top:7759;width:771;height:2" coordorigin="6235,7759" coordsize="771,2">
              <v:shape style="position:absolute;left:6235;top:7759;width:771;height:2" coordorigin="6235,7759" coordsize="771,0" path="m6235,7759l7006,7759e" filled="f" stroked="t" strokeweight=".47597pt" strokecolor="#4B4B4B">
                <v:path arrowok="t"/>
              </v:shape>
            </v:group>
            <v:group style="position:absolute;left:9381;top:7759;width:609;height:2" coordorigin="9381,7759" coordsize="609,2">
              <v:shape style="position:absolute;left:9381;top:7759;width:609;height:2" coordorigin="9381,7759" coordsize="609,0" path="m9381,7759l9991,7759e" filled="f" stroked="t" strokeweight=".47597pt" strokecolor="#484848">
                <v:path arrowok="t"/>
              </v:shape>
            </v:group>
            <v:group style="position:absolute;left:9933;top:7759;width:1109;height:2" coordorigin="9933,7759" coordsize="1109,2">
              <v:shape style="position:absolute;left:9933;top:7759;width:1109;height:2" coordorigin="9933,7759" coordsize="1109,0" path="m9933,7759l11042,7759e" filled="f" stroked="t" strokeweight=".951939pt" strokecolor="#707070">
                <v:path arrowok="t"/>
              </v:shape>
            </v:group>
            <v:group style="position:absolute;left:10985;top:7759;width:590;height:2" coordorigin="10985,7759" coordsize="590,2">
              <v:shape style="position:absolute;left:10985;top:7759;width:590;height:2" coordorigin="10985,7759" coordsize="590,0" path="m10985,7759l11576,7759e" filled="f" stroked="t" strokeweight=".47597pt" strokecolor="#4B4B4B">
                <v:path arrowok="t"/>
              </v:shape>
            </v:group>
            <v:group style="position:absolute;left:11566;top:7989;width:2;height:454" coordorigin="11566,7989" coordsize="2,454">
              <v:shape style="position:absolute;left:11566;top:7989;width:2;height:454" coordorigin="11566,7989" coordsize="0,454" path="m11566,8443l11566,7989e" filled="f" stroked="t" strokeweight=".47597pt" strokecolor="#484848">
                <v:path arrowok="t"/>
              </v:shape>
            </v:group>
            <v:group style="position:absolute;left:352;top:8185;width:2;height:258" coordorigin="352,8185" coordsize="2,258">
              <v:shape style="position:absolute;left:352;top:8185;width:2;height:258" coordorigin="352,8185" coordsize="0,258" path="m352,8443l352,8185e" filled="f" stroked="t" strokeweight=".47597pt" strokecolor="#3B3B3B">
                <v:path arrowok="t"/>
              </v:shape>
            </v:group>
            <v:group style="position:absolute;left:2389;top:8185;width:2;height:258" coordorigin="2389,8185" coordsize="2,258">
              <v:shape style="position:absolute;left:2389;top:8185;width:2;height:258" coordorigin="2389,8185" coordsize="0,258" path="m2389,8443l2389,8185e" filled="f" stroked="t" strokeweight=".47597pt" strokecolor="#343434">
                <v:path arrowok="t"/>
              </v:shape>
            </v:group>
            <v:group style="position:absolute;left:2392;top:8386;width:2;height:2022" coordorigin="2392,8386" coordsize="2,2022">
              <v:shape style="position:absolute;left:2392;top:8386;width:2;height:2022" coordorigin="2392,8386" coordsize="0,2022" path="m2392,10408l2392,8386e" filled="f" stroked="t" strokeweight=".951939pt" strokecolor="#575757">
                <v:path arrowok="t"/>
              </v:shape>
            </v:group>
            <v:group style="position:absolute;left:11568;top:8386;width:2;height:1778" coordorigin="11568,8386" coordsize="2,1778">
              <v:shape style="position:absolute;left:11568;top:8386;width:2;height:1778" coordorigin="11568,8386" coordsize="0,1778" path="m11568,10164l11568,8386e" filled="f" stroked="t" strokeweight=".713954pt" strokecolor="#6B6B6B">
                <v:path arrowok="t"/>
              </v:shape>
            </v:group>
            <v:group style="position:absolute;left:343;top:9110;width:1252;height:2" coordorigin="343,9110" coordsize="1252,2">
              <v:shape style="position:absolute;left:343;top:9110;width:1252;height:2" coordorigin="343,9110" coordsize="1252,0" path="m343,9110l1594,9110e" filled="f" stroked="t" strokeweight=".951939pt" strokecolor="#707070">
                <v:path arrowok="t"/>
              </v:shape>
            </v:group>
            <v:group style="position:absolute;left:1537;top:9108;width:214;height:2" coordorigin="1537,9108" coordsize="214,2">
              <v:shape style="position:absolute;left:1537;top:9108;width:214;height:2" coordorigin="1537,9108" coordsize="214,0" path="m1537,9108l1752,9108e" filled="f" stroked="t" strokeweight=".47597pt" strokecolor="#3F3F3F">
                <v:path arrowok="t"/>
              </v:shape>
            </v:group>
            <v:group style="position:absolute;left:1694;top:9110;width:4598;height:2" coordorigin="1694,9110" coordsize="4598,2">
              <v:shape style="position:absolute;left:1694;top:9110;width:4598;height:2" coordorigin="1694,9110" coordsize="4598,0" path="m1694,9110l6292,9110e" filled="f" stroked="t" strokeweight=".47597pt" strokecolor="#606060">
                <v:path arrowok="t"/>
              </v:shape>
            </v:group>
            <v:group style="position:absolute;left:6235;top:9108;width:771;height:2" coordorigin="6235,9108" coordsize="771,2">
              <v:shape style="position:absolute;left:6235;top:9108;width:771;height:2" coordorigin="6235,9108" coordsize="771,0" path="m6235,9108l7006,9108e" filled="f" stroked="t" strokeweight=".47597pt" strokecolor="#444444">
                <v:path arrowok="t"/>
              </v:shape>
            </v:group>
            <v:group style="position:absolute;left:7711;top:9108;width:500;height:2" coordorigin="7711,9108" coordsize="500,2">
              <v:shape style="position:absolute;left:7711;top:9108;width:500;height:2" coordorigin="7711,9108" coordsize="500,0" path="m7711,9108l8210,9108e" filled="f" stroked="t" strokeweight=".47597pt" strokecolor="#3B3B3B">
                <v:path arrowok="t"/>
              </v:shape>
            </v:group>
            <v:group style="position:absolute;left:9381;top:9108;width:609;height:2" coordorigin="9381,9108" coordsize="609,2">
              <v:shape style="position:absolute;left:9381;top:9108;width:609;height:2" coordorigin="9381,9108" coordsize="609,0" path="m9381,9108l9991,9108e" filled="f" stroked="t" strokeweight=".47597pt" strokecolor="#444444">
                <v:path arrowok="t"/>
              </v:shape>
            </v:group>
            <v:group style="position:absolute;left:6906;top:9105;width:4669;height:2" coordorigin="6906,9105" coordsize="4669,2">
              <v:shape style="position:absolute;left:6906;top:9105;width:4669;height:2" coordorigin="6906,9105" coordsize="4669,0" path="m6906,9105l11576,9105e" filled="f" stroked="t" strokeweight=".713954pt" strokecolor="#676767">
                <v:path arrowok="t"/>
              </v:shape>
            </v:group>
            <v:group style="position:absolute;left:347;top:10047;width:4403;height:2" coordorigin="347,10047" coordsize="4403,2">
              <v:shape style="position:absolute;left:347;top:10047;width:4403;height:2" coordorigin="347,10047" coordsize="4403,0" path="m347,10047l4750,10047e" filled="f" stroked="t" strokeweight=".951939pt" strokecolor="#646464">
                <v:path arrowok="t"/>
              </v:shape>
            </v:group>
            <v:group style="position:absolute;left:4693;top:10045;width:533;height:2" coordorigin="4693,10045" coordsize="533,2">
              <v:shape style="position:absolute;left:4693;top:10045;width:533;height:2" coordorigin="4693,10045" coordsize="533,0" path="m4693,10045l5226,10045e" filled="f" stroked="t" strokeweight=".47597pt" strokecolor="#484848">
                <v:path arrowok="t"/>
              </v:shape>
            </v:group>
            <v:group style="position:absolute;left:5169;top:10045;width:2627;height:2" coordorigin="5169,10045" coordsize="2627,2">
              <v:shape style="position:absolute;left:5169;top:10045;width:2627;height:2" coordorigin="5169,10045" coordsize="2627,0" path="m5169,10045l7796,10045e" filled="f" stroked="t" strokeweight=".713954pt" strokecolor="#676767">
                <v:path arrowok="t"/>
              </v:shape>
            </v:group>
            <v:group style="position:absolute;left:7711;top:10045;width:500;height:2" coordorigin="7711,10045" coordsize="500,2">
              <v:shape style="position:absolute;left:7711;top:10045;width:500;height:2" coordorigin="7711,10045" coordsize="500,0" path="m7711,10045l8210,10045e" filled="f" stroked="t" strokeweight=".47597pt" strokecolor="#484848">
                <v:path arrowok="t"/>
              </v:shape>
            </v:group>
            <v:group style="position:absolute;left:8153;top:10042;width:1285;height:2" coordorigin="8153,10042" coordsize="1285,2">
              <v:shape style="position:absolute;left:8153;top:10042;width:1285;height:2" coordorigin="8153,10042" coordsize="1285,0" path="m8153,10042l9438,10042e" filled="f" stroked="t" strokeweight=".951939pt" strokecolor="#676767">
                <v:path arrowok="t"/>
              </v:shape>
            </v:group>
            <v:group style="position:absolute;left:9381;top:10045;width:609;height:2" coordorigin="9381,10045" coordsize="609,2">
              <v:shape style="position:absolute;left:9381;top:10045;width:609;height:2" coordorigin="9381,10045" coordsize="609,0" path="m9381,10045l9991,10045e" filled="f" stroked="t" strokeweight=".47597pt" strokecolor="#4F4F4F">
                <v:path arrowok="t"/>
              </v:shape>
            </v:group>
            <v:group style="position:absolute;left:9857;top:10040;width:557;height:2" coordorigin="9857,10040" coordsize="557,2">
              <v:shape style="position:absolute;left:9857;top:10040;width:557;height:2" coordorigin="9857,10040" coordsize="557,0" path="m9857,10040l10414,10040e" filled="f" stroked="t" strokeweight=".951939pt" strokecolor="#7C7C7C">
                <v:path arrowok="t"/>
              </v:shape>
            </v:group>
            <v:group style="position:absolute;left:10148;top:10045;width:600;height:2" coordorigin="10148,10045" coordsize="600,2">
              <v:shape style="position:absolute;left:10148;top:10045;width:600;height:2" coordorigin="10148,10045" coordsize="600,0" path="m10148,10045l10747,10045e" filled="f" stroked="t" strokeweight=".713954pt" strokecolor="#646464">
                <v:path arrowok="t"/>
              </v:shape>
            </v:group>
            <v:group style="position:absolute;left:10690;top:10040;width:352;height:2" coordorigin="10690,10040" coordsize="352,2">
              <v:shape style="position:absolute;left:10690;top:10040;width:352;height:2" coordorigin="10690,10040" coordsize="352,0" path="m10690,10040l11042,10040e" filled="f" stroked="t" strokeweight=".47597pt" strokecolor="#5B5B5B">
                <v:path arrowok="t"/>
              </v:shape>
            </v:group>
            <v:group style="position:absolute;left:10971;top:10040;width:609;height:2" coordorigin="10971,10040" coordsize="609,2">
              <v:shape style="position:absolute;left:10971;top:10040;width:609;height:2" coordorigin="10971,10040" coordsize="609,0" path="m10971,10040l11580,10040e" filled="f" stroked="t" strokeweight=".951939pt" strokecolor="#747474">
                <v:path arrowok="t"/>
              </v:shape>
            </v:group>
            <v:group style="position:absolute;left:1694;top:10382;width:709;height:2" coordorigin="1694,10382" coordsize="709,2">
              <v:shape style="position:absolute;left:1694;top:10382;width:709;height:2" coordorigin="1694,10382" coordsize="709,0" path="m1694,10382l2404,10382e" filled="f" stroked="t" strokeweight=".47597pt" strokecolor="#4B4B4B">
                <v:path arrowok="t"/>
              </v:shape>
            </v:group>
            <v:group style="position:absolute;left:3694;top:10384;width:743;height:2" coordorigin="3694,10384" coordsize="743,2">
              <v:shape style="position:absolute;left:3694;top:10384;width:743;height:2" coordorigin="3694,10384" coordsize="743,0" path="m3694,10384l4436,10384e" filled="f" stroked="t" strokeweight=".47597pt" strokecolor="#343434">
                <v:path arrowok="t"/>
              </v:shape>
            </v:group>
            <v:group style="position:absolute;left:5169;top:10384;width:595;height:2" coordorigin="5169,10384" coordsize="595,2">
              <v:shape style="position:absolute;left:5169;top:10384;width:595;height:2" coordorigin="5169,10384" coordsize="595,0" path="m5169,10384l5764,10384e" filled="f" stroked="t" strokeweight=".47597pt" strokecolor="#4F4F4F">
                <v:path arrowok="t"/>
              </v:shape>
            </v:group>
            <v:group style="position:absolute;left:8153;top:10379;width:419;height:2" coordorigin="8153,10379" coordsize="419,2">
              <v:shape style="position:absolute;left:8153;top:10379;width:419;height:2" coordorigin="8153,10379" coordsize="419,0" path="m8153,10379l8572,10379e" filled="f" stroked="t" strokeweight=".47597pt" strokecolor="#4B4B4B">
                <v:path arrowok="t"/>
              </v:shape>
            </v:group>
            <v:group style="position:absolute;left:9381;top:10379;width:823;height:2" coordorigin="9381,10379" coordsize="823,2">
              <v:shape style="position:absolute;left:9381;top:10379;width:823;height:2" coordorigin="9381,10379" coordsize="823,0" path="m9381,10379l10205,10379e" filled="f" stroked="t" strokeweight=".47597pt" strokecolor="#545454">
                <v:path arrowok="t"/>
              </v:shape>
            </v:group>
            <v:group style="position:absolute;left:10690;top:10375;width:352;height:2" coordorigin="10690,10375" coordsize="352,2">
              <v:shape style="position:absolute;left:10690;top:10375;width:352;height:2" coordorigin="10690,10375" coordsize="352,0" path="m10690,10375l11042,10375e" filled="f" stroked="t" strokeweight=".47597pt" strokecolor="#646464">
                <v:path arrowok="t"/>
              </v:shape>
            </v:group>
            <v:group style="position:absolute;left:343;top:10379;width:11233;height:2" coordorigin="343,10379" coordsize="11233,2">
              <v:shape style="position:absolute;left:343;top:10379;width:11233;height:2" coordorigin="343,10379" coordsize="11233,0" path="m343,10379l11576,10379e" filled="f" stroked="t" strokeweight=".713954pt" strokecolor="#606060">
                <v:path arrowok="t"/>
              </v:shape>
            </v:group>
            <v:group style="position:absolute;left:11571;top:9997;width:2;height:861" coordorigin="11571,9997" coordsize="2,861">
              <v:shape style="position:absolute;left:11571;top:9997;width:2;height:861" coordorigin="11571,9997" coordsize="0,861" path="m11571,10857l11571,9997e" filled="f" stroked="t" strokeweight=".47597pt" strokecolor="#646464">
                <v:path arrowok="t"/>
              </v:shape>
            </v:group>
            <v:group style="position:absolute;left:352;top:10336;width:2;height:5675" coordorigin="352,10336" coordsize="2,5675">
              <v:shape style="position:absolute;left:352;top:10336;width:2;height:5675" coordorigin="352,10336" coordsize="0,5675" path="m352,16011l352,10336e" filled="f" stroked="t" strokeweight=".713954pt" strokecolor="#4B4B4B">
                <v:path arrowok="t"/>
              </v:shape>
            </v:group>
            <v:group style="position:absolute;left:2394;top:10336;width:2;height:535" coordorigin="2394,10336" coordsize="2,535">
              <v:shape style="position:absolute;left:2394;top:10336;width:2;height:535" coordorigin="2394,10336" coordsize="0,535" path="m2394,10872l2394,10336e" filled="f" stroked="t" strokeweight=".47597pt" strokecolor="#2F2F2F">
                <v:path arrowok="t"/>
              </v:shape>
            </v:group>
            <v:group style="position:absolute;left:4379;top:10618;width:847;height:2" coordorigin="4379,10618" coordsize="847,2">
              <v:shape style="position:absolute;left:4379;top:10618;width:847;height:2" coordorigin="4379,10618" coordsize="847,0" path="m4379,10618l5226,10618e" filled="f" stroked="t" strokeweight=".47597pt" strokecolor="#3F3F3F">
                <v:path arrowok="t"/>
              </v:shape>
            </v:group>
            <v:group style="position:absolute;left:8515;top:10614;width:414;height:2" coordorigin="8515,10614" coordsize="414,2">
              <v:shape style="position:absolute;left:8515;top:10614;width:414;height:2" coordorigin="8515,10614" coordsize="414,0" path="m8515,10614l8929,10614e" filled="f" stroked="t" strokeweight=".47597pt" strokecolor="#575757">
                <v:path arrowok="t"/>
              </v:shape>
            </v:group>
            <v:group style="position:absolute;left:8872;top:10614;width:343;height:2" coordorigin="8872,10614" coordsize="343,2">
              <v:shape style="position:absolute;left:8872;top:10614;width:343;height:2" coordorigin="8872,10614" coordsize="343,0" path="m8872,10614l9215,10614e" filled="f" stroked="t" strokeweight=".47597pt" strokecolor="#383838">
                <v:path arrowok="t"/>
              </v:shape>
            </v:group>
            <v:group style="position:absolute;left:9158;top:10614;width:281;height:2" coordorigin="9158,10614" coordsize="281,2">
              <v:shape style="position:absolute;left:9158;top:10614;width:281;height:2" coordorigin="9158,10614" coordsize="281,0" path="m9158,10614l9438,10614e" filled="f" stroked="t" strokeweight=".47597pt" strokecolor="#5B5B5B">
                <v:path arrowok="t"/>
              </v:shape>
            </v:group>
            <v:group style="position:absolute;left:352;top:10614;width:10819;height:2" coordorigin="352,10614" coordsize="10819,2">
              <v:shape style="position:absolute;left:352;top:10614;width:10819;height:2" coordorigin="352,10614" coordsize="10819,0" path="m352,10614l11171,10614e" filled="f" stroked="t" strokeweight=".713954pt" strokecolor="#606060">
                <v:path arrowok="t"/>
              </v:shape>
            </v:group>
            <v:group style="position:absolute;left:11114;top:10609;width:462;height:2" coordorigin="11114,10609" coordsize="462,2">
              <v:shape style="position:absolute;left:11114;top:10609;width:462;height:2" coordorigin="11114,10609" coordsize="462,0" path="m11114,10609l11576,10609e" filled="f" stroked="t" strokeweight=".47597pt" strokecolor="#5B5B5B">
                <v:path arrowok="t"/>
              </v:shape>
            </v:group>
            <v:group style="position:absolute;left:364;top:4743;width:2;height:11278" coordorigin="364,4743" coordsize="2,11278">
              <v:shape style="position:absolute;left:364;top:4743;width:2;height:11278" coordorigin="364,4743" coordsize="0,11278" path="m364,16021l364,4743e" filled="f" stroked="t" strokeweight=".47597pt" strokecolor="#545454">
                <v:path arrowok="t"/>
              </v:shape>
            </v:group>
            <v:group style="position:absolute;left:347;top:11094;width:3575;height:2" coordorigin="347,11094" coordsize="3575,2">
              <v:shape style="position:absolute;left:347;top:11094;width:3575;height:2" coordorigin="347,11094" coordsize="3575,0" path="m347,11094l3922,11094e" filled="f" stroked="t" strokeweight=".713954pt" strokecolor="#646464">
                <v:path arrowok="t"/>
              </v:shape>
            </v:group>
            <v:group style="position:absolute;left:2394;top:10814;width:2;height:655" coordorigin="2394,10814" coordsize="2,655">
              <v:shape style="position:absolute;left:2394;top:10814;width:2;height:655" coordorigin="2394,10814" coordsize="0,655" path="m2394,11469l2394,10814e" filled="f" stroked="t" strokeweight=".951939pt" strokecolor="#5B5B5B">
                <v:path arrowok="t"/>
              </v:shape>
            </v:group>
            <v:group style="position:absolute;left:3851;top:11092;width:585;height:2" coordorigin="3851,11092" coordsize="585,2">
              <v:shape style="position:absolute;left:3851;top:11092;width:585;height:2" coordorigin="3851,11092" coordsize="585,0" path="m3851,11092l4436,11092e" filled="f" stroked="t" strokeweight=".47597pt" strokecolor="#444444">
                <v:path arrowok="t"/>
              </v:shape>
            </v:group>
            <v:group style="position:absolute;left:4379;top:11092;width:914;height:2" coordorigin="4379,11092" coordsize="914,2">
              <v:shape style="position:absolute;left:4379;top:11092;width:914;height:2" coordorigin="4379,11092" coordsize="914,0" path="m4379,11092l5293,11092e" filled="f" stroked="t" strokeweight=".951939pt" strokecolor="#747474">
                <v:path arrowok="t"/>
              </v:shape>
            </v:group>
            <v:group style="position:absolute;left:5169;top:11092;width:1123;height:2" coordorigin="5169,11092" coordsize="1123,2">
              <v:shape style="position:absolute;left:5169;top:11092;width:1123;height:2" coordorigin="5169,11092" coordsize="1123,0" path="m5169,11092l6292,11092e" filled="f" stroked="t" strokeweight=".47597pt" strokecolor="#5B5B5B">
                <v:path arrowok="t"/>
              </v:shape>
            </v:group>
            <v:group style="position:absolute;left:6235;top:11092;width:771;height:2" coordorigin="6235,11092" coordsize="771,2">
              <v:shape style="position:absolute;left:6235;top:11092;width:771;height:2" coordorigin="6235,11092" coordsize="771,0" path="m6235,11092l7006,11092e" filled="f" stroked="t" strokeweight=".951939pt" strokecolor="#676767">
                <v:path arrowok="t"/>
              </v:shape>
            </v:group>
            <v:group style="position:absolute;left:6949;top:11092;width:352;height:2" coordorigin="6949,11092" coordsize="352,2">
              <v:shape style="position:absolute;left:6949;top:11092;width:352;height:2" coordorigin="6949,11092" coordsize="352,0" path="m6949,11092l7301,11092e" filled="f" stroked="t" strokeweight=".47597pt" strokecolor="#3F3F3F">
                <v:path arrowok="t"/>
              </v:shape>
            </v:group>
            <v:group style="position:absolute;left:7244;top:11092;width:524;height:2" coordorigin="7244,11092" coordsize="524,2">
              <v:shape style="position:absolute;left:7244;top:11092;width:524;height:2" coordorigin="7244,11092" coordsize="524,0" path="m7244,11092l7768,11092e" filled="f" stroked="t" strokeweight=".47597pt" strokecolor="#575757">
                <v:path arrowok="t"/>
              </v:shape>
            </v:group>
            <v:group style="position:absolute;left:7644;top:11092;width:928;height:2" coordorigin="7644,11092" coordsize="928,2">
              <v:shape style="position:absolute;left:7644;top:11092;width:928;height:2" coordorigin="7644,11092" coordsize="928,0" path="m7644,11092l8572,11092e" filled="f" stroked="t" strokeweight=".713954pt" strokecolor="#707070">
                <v:path arrowok="t"/>
              </v:shape>
            </v:group>
            <v:group style="position:absolute;left:8515;top:11092;width:414;height:2" coordorigin="8515,11092" coordsize="414,2">
              <v:shape style="position:absolute;left:8515;top:11092;width:414;height:2" coordorigin="8515,11092" coordsize="414,0" path="m8515,11092l8929,11092e" filled="f" stroked="t" strokeweight=".47597pt" strokecolor="#4F4F4F">
                <v:path arrowok="t"/>
              </v:shape>
            </v:group>
            <v:group style="position:absolute;left:8872;top:11087;width:1875;height:2" coordorigin="8872,11087" coordsize="1875,2">
              <v:shape style="position:absolute;left:8872;top:11087;width:1875;height:2" coordorigin="8872,11087" coordsize="1875,0" path="m8872,11087l10747,11087e" filled="f" stroked="t" strokeweight=".951939pt" strokecolor="#707070">
                <v:path arrowok="t"/>
              </v:shape>
            </v:group>
            <v:group style="position:absolute;left:10690;top:11082;width:352;height:2" coordorigin="10690,11082" coordsize="352,2">
              <v:shape style="position:absolute;left:10690;top:11082;width:352;height:2" coordorigin="10690,11082" coordsize="352,0" path="m10690,11082l11042,11082e" filled="f" stroked="t" strokeweight=".47597pt" strokecolor="#646464">
                <v:path arrowok="t"/>
              </v:shape>
            </v:group>
            <v:group style="position:absolute;left:10985;top:11082;width:590;height:2" coordorigin="10985,11082" coordsize="590,2">
              <v:shape style="position:absolute;left:10985;top:11082;width:590;height:2" coordorigin="10985,11082" coordsize="590,0" path="m10985,11082l11576,11082e" filled="f" stroked="t" strokeweight=".951939pt" strokecolor="#7C7C7C">
                <v:path arrowok="t"/>
              </v:shape>
            </v:group>
            <v:group style="position:absolute;left:11573;top:10958;width:2;height:416" coordorigin="11573,10958" coordsize="2,416">
              <v:shape style="position:absolute;left:11573;top:10958;width:2;height:416" coordorigin="11573,10958" coordsize="0,416" path="m11573,11374l11573,10958e" filled="f" stroked="t" strokeweight=".237985pt" strokecolor="#575757">
                <v:path arrowok="t"/>
              </v:shape>
            </v:group>
            <v:group style="position:absolute;left:795;top:11312;width:2208;height:2" coordorigin="795,11312" coordsize="2208,2">
              <v:shape style="position:absolute;left:795;top:11312;width:2208;height:2" coordorigin="795,11312" coordsize="2208,0" path="m795,11312l3003,11312e" filled="f" stroked="t" strokeweight=".713954pt" strokecolor="#646464">
                <v:path arrowok="t"/>
              </v:shape>
            </v:group>
            <v:group style="position:absolute;left:2946;top:11312;width:1490;height:2" coordorigin="2946,11312" coordsize="1490,2">
              <v:shape style="position:absolute;left:2946;top:11312;width:1490;height:2" coordorigin="2946,11312" coordsize="1490,0" path="m2946,11312l4436,11312e" filled="f" stroked="t" strokeweight=".47597pt" strokecolor="#545454">
                <v:path arrowok="t"/>
              </v:shape>
            </v:group>
            <v:group style="position:absolute;left:4379;top:11312;width:5060;height:2" coordorigin="4379,11312" coordsize="5060,2">
              <v:shape style="position:absolute;left:4379;top:11312;width:5060;height:2" coordorigin="4379,11312" coordsize="5060,0" path="m4379,11312l9438,11312e" filled="f" stroked="t" strokeweight=".713954pt" strokecolor="#606060">
                <v:path arrowok="t"/>
              </v:shape>
            </v:group>
            <v:group style="position:absolute;left:9381;top:11309;width:609;height:2" coordorigin="9381,11309" coordsize="609,2">
              <v:shape style="position:absolute;left:9381;top:11309;width:609;height:2" coordorigin="9381,11309" coordsize="609,0" path="m9381,11309l9991,11309e" filled="f" stroked="t" strokeweight=".237985pt" strokecolor="#484848">
                <v:path arrowok="t"/>
              </v:shape>
            </v:group>
            <v:group style="position:absolute;left:9933;top:11309;width:271;height:2" coordorigin="9933,11309" coordsize="271,2">
              <v:shape style="position:absolute;left:9933;top:11309;width:271;height:2" coordorigin="9933,11309" coordsize="271,0" path="m9933,11309l10205,11309e" filled="f" stroked="t" strokeweight=".237985pt" strokecolor="#707070">
                <v:path arrowok="t"/>
              </v:shape>
            </v:group>
            <v:group style="position:absolute;left:10176;top:11340;width:838;height:2" coordorigin="10176,11340" coordsize="838,2">
              <v:shape style="position:absolute;left:10176;top:11340;width:838;height:2" coordorigin="10176,11340" coordsize="838,0" path="m10176,11340l11014,11340e" filled="f" stroked="t" strokeweight=".237985pt" strokecolor="#000000">
                <v:path arrowok="t"/>
              </v:shape>
            </v:group>
            <v:group style="position:absolute;left:10985;top:11309;width:424;height:2" coordorigin="10985,11309" coordsize="424,2">
              <v:shape style="position:absolute;left:10985;top:11309;width:424;height:2" coordorigin="10985,11309" coordsize="424,0" path="m10985,11309l11409,11309e" filled="f" stroked="t" strokeweight=".237985pt" strokecolor="#878787">
                <v:path arrowok="t"/>
              </v:shape>
            </v:group>
            <v:group style="position:absolute;left:343;top:11498;width:1223;height:2" coordorigin="343,11498" coordsize="1223,2">
              <v:shape style="position:absolute;left:343;top:11498;width:1223;height:2" coordorigin="343,11498" coordsize="1223,0" path="m343,11498l1566,11498e" filled="f" stroked="t" strokeweight=".237985pt" strokecolor="#5B5B5B">
                <v:path arrowok="t"/>
              </v:shape>
            </v:group>
            <v:group style="position:absolute;left:1566;top:11498;width:809;height:2" coordorigin="1566,11498" coordsize="809,2">
              <v:shape style="position:absolute;left:1566;top:11498;width:809;height:2" coordorigin="1566,11498" coordsize="809,0" path="m1566,11498l2375,11498e" filled="f" stroked="t" strokeweight=".237985pt" strokecolor="#2F2F2F">
                <v:path arrowok="t"/>
              </v:shape>
            </v:group>
            <v:group style="position:absolute;left:1733;top:11307;width:2;height:225" coordorigin="1733,11307" coordsize="2,225">
              <v:shape style="position:absolute;left:1733;top:11307;width:2;height:225" coordorigin="1733,11307" coordsize="0,225" path="m1733,11532l1733,11307e" filled="f" stroked="t" strokeweight=".47597pt" strokecolor="#2B2B2B">
                <v:path arrowok="t"/>
              </v:shape>
            </v:group>
            <v:group style="position:absolute;left:2394;top:11307;width:2;height:225" coordorigin="2394,11307" coordsize="2,225">
              <v:shape style="position:absolute;left:2394;top:11307;width:2;height:225" coordorigin="2394,11307" coordsize="0,225" path="m2394,11532l2394,11307e" filled="f" stroked="t" strokeweight=".713954pt" strokecolor="#444444">
                <v:path arrowok="t"/>
              </v:shape>
            </v:group>
            <v:group style="position:absolute;left:4931;top:11498;width:1333;height:2" coordorigin="4931,11498" coordsize="1333,2">
              <v:shape style="position:absolute;left:4931;top:11498;width:1333;height:2" coordorigin="4931,11498" coordsize="1333,0" path="m4931,11498l6264,11498e" filled="f" stroked="t" strokeweight=".237985pt" strokecolor="#3B3B3B">
                <v:path arrowok="t"/>
              </v:shape>
            </v:group>
            <v:group style="position:absolute;left:6264;top:11498;width:1014;height:2" coordorigin="6264,11498" coordsize="1014,2">
              <v:shape style="position:absolute;left:6264;top:11498;width:1014;height:2" coordorigin="6264,11498" coordsize="1014,0" path="m6264,11498l7278,11498e" filled="f" stroked="t" strokeweight=".237985pt" strokecolor="#000000">
                <v:path arrowok="t"/>
              </v:shape>
            </v:group>
            <v:group style="position:absolute;left:7273;top:11340;width:2;height:163" coordorigin="7273,11340" coordsize="2,163">
              <v:shape style="position:absolute;left:7273;top:11340;width:2;height:163" coordorigin="7273,11340" coordsize="0,163" path="m7273,11503l7273,11340e" filled="f" stroked="t" strokeweight=".237985pt" strokecolor="#000000">
                <v:path arrowok="t"/>
              </v:shape>
            </v:group>
            <v:group style="position:absolute;left:7273;top:11498;width:466;height:2" coordorigin="7273,11498" coordsize="466,2">
              <v:shape style="position:absolute;left:7273;top:11498;width:466;height:2" coordorigin="7273,11498" coordsize="466,0" path="m7273,11498l7739,11498e" filled="f" stroked="t" strokeweight=".237985pt" strokecolor="#2B2B2B">
                <v:path arrowok="t"/>
              </v:shape>
            </v:group>
            <v:group style="position:absolute;left:7739;top:11498;width:3808;height:2" coordorigin="7739,11498" coordsize="3808,2">
              <v:shape style="position:absolute;left:7739;top:11498;width:3808;height:2" coordorigin="7739,11498" coordsize="3808,0" path="m7739,11498l11547,11498e" filled="f" stroked="t" strokeweight=".237985pt" strokecolor="#000000">
                <v:path arrowok="t"/>
              </v:shape>
            </v:group>
            <v:group style="position:absolute;left:11573;top:11312;width:2;height:306" coordorigin="11573,11312" coordsize="2,306">
              <v:shape style="position:absolute;left:11573;top:11312;width:2;height:306" coordorigin="11573,11312" coordsize="0,306" path="m11573,11618l11573,11312e" filled="f" stroked="t" strokeweight=".237985pt" strokecolor="#7C7C7C">
                <v:path arrowok="t"/>
              </v:shape>
            </v:group>
            <v:group style="position:absolute;left:1161;top:11297;width:2;height:4724" coordorigin="1161,11297" coordsize="2,4724">
              <v:shape style="position:absolute;left:1161;top:11297;width:2;height:4724" coordorigin="1161,11297" coordsize="0,4724" path="m1161,16021l1161,11297e" filled="f" stroked="t" strokeweight=".713954pt" strokecolor="#575757">
                <v:path arrowok="t"/>
              </v:shape>
            </v:group>
            <v:group style="position:absolute;left:1737;top:11469;width:2;height:253" coordorigin="1737,11469" coordsize="2,253">
              <v:shape style="position:absolute;left:1737;top:11469;width:2;height:253" coordorigin="1737,11469" coordsize="0,253" path="m1737,11723l1737,11469e" filled="f" stroked="t" strokeweight=".951939pt" strokecolor="#575757">
                <v:path arrowok="t"/>
              </v:shape>
            </v:group>
            <v:group style="position:absolute;left:2397;top:11469;width:2;height:253" coordorigin="2397,11469" coordsize="2,253">
              <v:shape style="position:absolute;left:2397;top:11469;width:2;height:253" coordorigin="2397,11469" coordsize="0,253" path="m2397,11723l2397,11469e" filled="f" stroked="t" strokeweight=".237985pt" strokecolor="#383838">
                <v:path arrowok="t"/>
              </v:shape>
            </v:group>
            <v:group style="position:absolute;left:7273;top:11498;width:2;height:196" coordorigin="7273,11498" coordsize="2,196">
              <v:shape style="position:absolute;left:7273;top:11498;width:2;height:196" coordorigin="7273,11498" coordsize="0,196" path="m7273,11694l7273,11498e" filled="f" stroked="t" strokeweight=".237985pt" strokecolor="#282828">
                <v:path arrowok="t"/>
              </v:shape>
            </v:group>
            <v:group style="position:absolute;left:1735;top:11665;width:2;height:354" coordorigin="1735,11665" coordsize="2,354">
              <v:shape style="position:absolute;left:1735;top:11665;width:2;height:354" coordorigin="1735,11665" coordsize="0,354" path="m1735,12019l1735,11665e" filled="f" stroked="t" strokeweight=".951939pt" strokecolor="#6B6B6B">
                <v:path arrowok="t"/>
              </v:shape>
            </v:group>
            <v:group style="position:absolute;left:2394;top:11665;width:2;height:1138" coordorigin="2394,11665" coordsize="2,1138">
              <v:shape style="position:absolute;left:2394;top:11665;width:2;height:1138" coordorigin="2394,11665" coordsize="0,1138" path="m2394,12803l2394,11665e" filled="f" stroked="t" strokeweight=".47597pt" strokecolor="#545454">
                <v:path arrowok="t"/>
              </v:shape>
            </v:group>
            <v:group style="position:absolute;left:7273;top:11694;width:2;height:3896" coordorigin="7273,11694" coordsize="2,3896">
              <v:shape style="position:absolute;left:7273;top:11694;width:2;height:3896" coordorigin="7273,11694" coordsize="0,3896" path="m7273,15591l7273,11694e" filled="f" stroked="t" strokeweight=".237985pt" strokecolor="#000000">
                <v:path arrowok="t"/>
              </v:shape>
            </v:group>
            <v:group style="position:absolute;left:11542;top:11694;width:2;height:3896" coordorigin="11542,11694" coordsize="2,3896">
              <v:shape style="position:absolute;left:11542;top:11694;width:2;height:3896" coordorigin="11542,11694" coordsize="0,3896" path="m11542,15591l11542,11694e" filled="f" stroked="t" strokeweight=".237985pt" strokecolor="#000000">
                <v:path arrowok="t"/>
              </v:shape>
            </v:group>
            <v:group style="position:absolute;left:1737;top:11962;width:2;height:569" coordorigin="1737,11962" coordsize="2,569">
              <v:shape style="position:absolute;left:1737;top:11962;width:2;height:569" coordorigin="1737,11962" coordsize="0,569" path="m1737,12531l1737,11962e" filled="f" stroked="t" strokeweight=".47597pt" strokecolor="#343434">
                <v:path arrowok="t"/>
              </v:shape>
            </v:group>
            <v:group style="position:absolute;left:362;top:12574;width:2;height:473" coordorigin="362,12574" coordsize="2,473">
              <v:shape style="position:absolute;left:362;top:12574;width:2;height:473" coordorigin="362,12574" coordsize="0,473" path="m362,13047l362,12574e" filled="f" stroked="t" strokeweight=".47597pt" strokecolor="#383838">
                <v:path arrowok="t"/>
              </v:shape>
            </v:group>
            <v:group style="position:absolute;left:1161;top:12574;width:2;height:359" coordorigin="1161,12574" coordsize="2,359">
              <v:shape style="position:absolute;left:1161;top:12574;width:2;height:359" coordorigin="1161,12574" coordsize="0,359" path="m1161,12932l1161,12574e" filled="f" stroked="t" strokeweight=".47597pt" strokecolor="#444444">
                <v:path arrowok="t"/>
              </v:shape>
            </v:group>
            <v:group style="position:absolute;left:1735;top:12473;width:2;height:330" coordorigin="1735,12473" coordsize="2,330">
              <v:shape style="position:absolute;left:1735;top:12473;width:2;height:330" coordorigin="1735,12473" coordsize="0,330" path="m1735,12803l1735,12473e" filled="f" stroked="t" strokeweight=".47597pt" strokecolor="#484848">
                <v:path arrowok="t"/>
              </v:shape>
            </v:group>
            <v:group style="position:absolute;left:1737;top:12655;width:2;height:961" coordorigin="1737,12655" coordsize="2,961">
              <v:shape style="position:absolute;left:1737;top:12655;width:2;height:961" coordorigin="1737,12655" coordsize="0,961" path="m1737,13616l1737,12655e" filled="f" stroked="t" strokeweight=".713954pt" strokecolor="#5B5B5B">
                <v:path arrowok="t"/>
              </v:shape>
            </v:group>
            <v:group style="position:absolute;left:2397;top:12746;width:2;height:497" coordorigin="2397,12746" coordsize="2,497">
              <v:shape style="position:absolute;left:2397;top:12746;width:2;height:497" coordorigin="2397,12746" coordsize="0,497" path="m2397,13243l2397,12746e" filled="f" stroked="t" strokeweight=".237985pt" strokecolor="#232323">
                <v:path arrowok="t"/>
              </v:shape>
            </v:group>
            <v:group style="position:absolute;left:1161;top:12875;width:2;height:368" coordorigin="1161,12875" coordsize="2,368">
              <v:shape style="position:absolute;left:1161;top:12875;width:2;height:368" coordorigin="1161,12875" coordsize="0,368" path="m1161,13243l1161,12875e" filled="f" stroked="t" strokeweight=".47597pt" strokecolor="#2F2F2F">
                <v:path arrowok="t"/>
              </v:shape>
            </v:group>
            <v:group style="position:absolute;left:8901;top:12904;width:2;height:115" coordorigin="8901,12904" coordsize="2,115">
              <v:shape style="position:absolute;left:8901;top:12904;width:2;height:115" coordorigin="8901,12904" coordsize="0,115" path="m8901,13018l8901,12904e" filled="f" stroked="t" strokeweight=".713954pt" strokecolor="#343B9C">
                <v:path arrowok="t"/>
              </v:shape>
            </v:group>
            <v:group style="position:absolute;left:8601;top:13210;width:343;height:2" coordorigin="8601,13210" coordsize="343,2">
              <v:shape style="position:absolute;left:8601;top:13210;width:343;height:2" coordorigin="8601,13210" coordsize="343,0" path="m8601,13210l8943,13210e" filled="f" stroked="t" strokeweight="3.569772pt" strokecolor="#57606B">
                <v:path arrowok="t"/>
              </v:shape>
            </v:group>
            <v:group style="position:absolute;left:8891;top:13214;width:2656;height:2" coordorigin="8891,13214" coordsize="2656,2">
              <v:shape style="position:absolute;left:8891;top:13214;width:2656;height:2" coordorigin="8891,13214" coordsize="2656,0" path="m8891,13214l11547,13214e" filled="f" stroked="t" strokeweight="1.903878pt" strokecolor="#4B5783">
                <v:path arrowok="t"/>
              </v:shape>
            </v:group>
            <v:group style="position:absolute;left:2397;top:13186;width:2;height:253" coordorigin="2397,13186" coordsize="2,253">
              <v:shape style="position:absolute;left:2397;top:13186;width:2;height:253" coordorigin="2397,13186" coordsize="0,253" path="m2397,13439l2397,13186e" filled="f" stroked="t" strokeweight=".237985pt" strokecolor="#444444">
                <v:path arrowok="t"/>
              </v:shape>
            </v:group>
            <v:group style="position:absolute;left:8325;top:13432;width:400;height:2" coordorigin="8325,13432" coordsize="400,2">
              <v:shape style="position:absolute;left:8325;top:13432;width:400;height:2" coordorigin="8325,13432" coordsize="400,0" path="m8325,13432l8725,13432e" filled="f" stroked="t" strokeweight="1.189924pt" strokecolor="#3B48A8">
                <v:path arrowok="t"/>
              </v:shape>
            </v:group>
            <v:group style="position:absolute;left:8634;top:13410;width:300;height:2" coordorigin="8634,13410" coordsize="300,2">
              <v:shape style="position:absolute;left:8634;top:13410;width:300;height:2" coordorigin="8634,13410" coordsize="300,0" path="m8634,13410l8934,13410e" filled="f" stroked="t" strokeweight="1.665894pt" strokecolor="#3B447C">
                <v:path arrowok="t"/>
              </v:shape>
            </v:group>
            <v:group style="position:absolute;left:8901;top:13066;width:2;height:574" coordorigin="8901,13066" coordsize="2,574">
              <v:shape style="position:absolute;left:8901;top:13066;width:2;height:574" coordorigin="8901,13066" coordsize="0,574" path="m8901,13640l8901,13066e" filled="f" stroked="t" strokeweight="2.141863pt" strokecolor="#444B70">
                <v:path arrowok="t"/>
              </v:shape>
            </v:group>
            <v:group style="position:absolute;left:343;top:13583;width:1390;height:2" coordorigin="343,13583" coordsize="1390,2">
              <v:shape style="position:absolute;left:343;top:13583;width:1390;height:2" coordorigin="343,13583" coordsize="1390,0" path="m343,13583l1733,13583e" filled="f" stroked="t" strokeweight=".237985pt" strokecolor="#707070">
                <v:path arrowok="t"/>
              </v:shape>
            </v:group>
            <v:group style="position:absolute;left:364;top:13186;width:2;height:430" coordorigin="364,13186" coordsize="2,430">
              <v:shape style="position:absolute;left:364;top:13186;width:2;height:430" coordorigin="364,13186" coordsize="0,430" path="m364,13616l364,13186e" filled="f" stroked="t" strokeweight=".951939pt" strokecolor="#676767">
                <v:path arrowok="t"/>
              </v:shape>
            </v:group>
            <v:group style="position:absolute;left:1164;top:13320;width:2;height:296" coordorigin="1164,13320" coordsize="2,296">
              <v:shape style="position:absolute;left:1164;top:13320;width:2;height:296" coordorigin="1164,13320" coordsize="0,296" path="m1164,13616l1164,13320e" filled="f" stroked="t" strokeweight=".951939pt" strokecolor="#707070">
                <v:path arrowok="t"/>
              </v:shape>
            </v:group>
            <v:group style="position:absolute;left:1718;top:13583;width:652;height:2" coordorigin="1718,13583" coordsize="652,2">
              <v:shape style="position:absolute;left:1718;top:13583;width:652;height:2" coordorigin="1718,13583" coordsize="652,0" path="m1718,13583l2370,13583e" filled="f" stroked="t" strokeweight=".237985pt" strokecolor="#4B4B4B">
                <v:path arrowok="t"/>
              </v:shape>
            </v:group>
            <v:group style="position:absolute;left:2394;top:13382;width:2;height:402" coordorigin="2394,13382" coordsize="2,402">
              <v:shape style="position:absolute;left:2394;top:13382;width:2;height:402" coordorigin="2394,13382" coordsize="0,402" path="m2394,13783l2394,13382e" filled="f" stroked="t" strokeweight=".47597pt" strokecolor="#6B6B6B">
                <v:path arrowok="t"/>
              </v:shape>
            </v:group>
            <v:group style="position:absolute;left:1737;top:13554;width:2;height:273" coordorigin="1737,13554" coordsize="2,273">
              <v:shape style="position:absolute;left:1737;top:13554;width:2;height:273" coordorigin="1737,13554" coordsize="0,273" path="m1737,13826l1737,13554e" filled="f" stroked="t" strokeweight=".47597pt" strokecolor="#3F3F3F">
                <v:path arrowok="t"/>
              </v:shape>
            </v:group>
            <v:group style="position:absolute;left:366;top:13769;width:2;height:464" coordorigin="366,13769" coordsize="2,464">
              <v:shape style="position:absolute;left:366;top:13769;width:2;height:464" coordorigin="366,13769" coordsize="0,464" path="m366,14233l366,13769e" filled="f" stroked="t" strokeweight=".47597pt" strokecolor="#2B2B2B">
                <v:path arrowok="t"/>
              </v:shape>
            </v:group>
            <v:group style="position:absolute;left:1166;top:13769;width:2;height:335" coordorigin="1166,13769" coordsize="2,335">
              <v:shape style="position:absolute;left:1166;top:13769;width:2;height:335" coordorigin="1166,13769" coordsize="0,335" path="m1166,14104l1166,13769e" filled="f" stroked="t" strokeweight=".47597pt" strokecolor="#343434">
                <v:path arrowok="t"/>
              </v:shape>
            </v:group>
            <v:group style="position:absolute;left:1742;top:13769;width:2;height:225" coordorigin="1742,13769" coordsize="2,225">
              <v:shape style="position:absolute;left:1742;top:13769;width:2;height:225" coordorigin="1742,13769" coordsize="0,225" path="m1742,13994l1742,13769e" filled="f" stroked="t" strokeweight=".951939pt" strokecolor="#4F4F4F">
                <v:path arrowok="t"/>
              </v:shape>
            </v:group>
            <v:group style="position:absolute;left:2366;top:13798;width:2;height:406" coordorigin="2366,13798" coordsize="2,406">
              <v:shape style="position:absolute;left:2366;top:13798;width:2;height:406" coordorigin="2366,13798" coordsize="0,406" path="m2366,14204l2366,13798e" filled="f" stroked="t" strokeweight=".237985pt" strokecolor="#000000">
                <v:path arrowok="t"/>
              </v:shape>
            </v:group>
            <v:group style="position:absolute;left:6273;top:13999;width:2;height:239" coordorigin="6273,13999" coordsize="2,239">
              <v:shape style="position:absolute;left:6273;top:13999;width:2;height:239" coordorigin="6273,13999" coordsize="0,239" path="m6273,14238l6273,13999e" filled="f" stroked="t" strokeweight="1.665894pt" strokecolor="#6064A3">
                <v:path arrowok="t"/>
              </v:shape>
            </v:group>
            <v:group style="position:absolute;left:6245;top:14094;width:2;height:139" coordorigin="6245,14094" coordsize="2,139">
              <v:shape style="position:absolute;left:6245;top:14094;width:2;height:139" coordorigin="6245,14094" coordsize="0,139" path="m6245,14233l6245,14094e" filled="f" stroked="t" strokeweight=".951939pt" strokecolor="#444B90">
                <v:path arrowok="t"/>
              </v:shape>
            </v:group>
            <v:group style="position:absolute;left:1164;top:14046;width:2;height:578" coordorigin="1164,14046" coordsize="2,578">
              <v:shape style="position:absolute;left:1164;top:14046;width:2;height:578" coordorigin="1164,14046" coordsize="0,578" path="m1164,14625l1164,14046e" filled="f" stroked="t" strokeweight=".47597pt" strokecolor="#4B4B4B">
                <v:path arrowok="t"/>
              </v:shape>
            </v:group>
            <v:group style="position:absolute;left:1740;top:13826;width:2;height:798" coordorigin="1740,13826" coordsize="2,798">
              <v:shape style="position:absolute;left:1740;top:13826;width:2;height:798" coordorigin="1740,13826" coordsize="0,798" path="m1740,14625l1740,13826e" filled="f" stroked="t" strokeweight=".951939pt" strokecolor="#646464">
                <v:path arrowok="t"/>
              </v:shape>
            </v:group>
            <v:group style="position:absolute;left:2397;top:14281;width:2;height:464" coordorigin="2397,14281" coordsize="2,464">
              <v:shape style="position:absolute;left:2397;top:14281;width:2;height:464" coordorigin="2397,14281" coordsize="0,464" path="m2397,14744l2397,14281e" filled="f" stroked="t" strokeweight=".237985pt" strokecolor="#444444">
                <v:path arrowok="t"/>
              </v:shape>
            </v:group>
            <v:group style="position:absolute;left:6264;top:14204;width:2;height:268" coordorigin="6264,14204" coordsize="2,268">
              <v:shape style="position:absolute;left:6264;top:14204;width:2;height:268" coordorigin="6264,14204" coordsize="0,268" path="m6264,14472l6264,14204e" filled="f" stroked="t" strokeweight="1.903878pt" strokecolor="#5460AF">
                <v:path arrowok="t"/>
              </v:shape>
            </v:group>
            <v:group style="position:absolute;left:6240;top:14477;width:2;height:110" coordorigin="6240,14477" coordsize="2,110">
              <v:shape style="position:absolute;left:6240;top:14477;width:2;height:110" coordorigin="6240,14477" coordsize="0,110" path="m6240,14587l6240,14477e" filled="f" stroked="t" strokeweight="1.427909pt" strokecolor="#383FA3">
                <v:path arrowok="t"/>
              </v:shape>
            </v:group>
            <v:group style="position:absolute;left:1742;top:14567;width:2;height:454" coordorigin="1742,14567" coordsize="2,454">
              <v:shape style="position:absolute;left:1742;top:14567;width:2;height:454" coordorigin="1742,14567" coordsize="0,454" path="m1742,15022l1742,14567e" filled="f" stroked="t" strokeweight=".47597pt" strokecolor="#2F2F2F">
                <v:path arrowok="t"/>
              </v:shape>
            </v:group>
            <v:group style="position:absolute;left:6273;top:14567;width:2;height:177" coordorigin="6273,14567" coordsize="2,177">
              <v:shape style="position:absolute;left:6273;top:14567;width:2;height:177" coordorigin="6273,14567" coordsize="0,177" path="m6273,14744l6273,14567e" filled="f" stroked="t" strokeweight="1.189924pt" strokecolor="#383B8C">
                <v:path arrowok="t"/>
              </v:shape>
            </v:group>
            <v:group style="position:absolute;left:2397;top:14687;width:2;height:335" coordorigin="2397,14687" coordsize="2,335">
              <v:shape style="position:absolute;left:2397;top:14687;width:2;height:335" coordorigin="2397,14687" coordsize="0,335" path="m2397,15022l2397,14687e" filled="f" stroked="t" strokeweight=".237985pt" strokecolor="#606060">
                <v:path arrowok="t"/>
              </v:shape>
            </v:group>
            <v:group style="position:absolute;left:3415;top:14706;width:2;height:316" coordorigin="3415,14706" coordsize="2,316">
              <v:shape style="position:absolute;left:3415;top:14706;width:2;height:316" coordorigin="3415,14706" coordsize="0,316" path="m3415,15022l3415,14706e" filled="f" stroked="t" strokeweight="1.665894pt" strokecolor="#4F5B93">
                <v:path arrowok="t"/>
              </v:shape>
            </v:group>
            <v:group style="position:absolute;left:1742;top:14964;width:2;height:1057" coordorigin="1742,14964" coordsize="2,1057">
              <v:shape style="position:absolute;left:1742;top:14964;width:2;height:1057" coordorigin="1742,14964" coordsize="0,1057" path="m1742,16021l1742,14964e" filled="f" stroked="t" strokeweight=".713954pt" strokecolor="#606060">
                <v:path arrowok="t"/>
              </v:shape>
            </v:group>
            <v:group style="position:absolute;left:2366;top:14993;width:2;height:598" coordorigin="2366,14993" coordsize="2,598">
              <v:shape style="position:absolute;left:2366;top:14993;width:2;height:598" coordorigin="2366,14993" coordsize="0,598" path="m2366,15591l2366,14993e" filled="f" stroked="t" strokeweight=".237985pt" strokecolor="#000000">
                <v:path arrowok="t"/>
              </v:shape>
            </v:group>
            <v:group style="position:absolute;left:3382;top:14907;width:2;height:335" coordorigin="3382,14907" coordsize="2,335">
              <v:shape style="position:absolute;left:3382;top:14907;width:2;height:335" coordorigin="3382,14907" coordsize="0,335" path="m3382,15242l3382,14907e" filled="f" stroked="t" strokeweight="1.189924pt" strokecolor="#3F4B8C">
                <v:path arrowok="t"/>
              </v:shape>
            </v:group>
            <v:group style="position:absolute;left:1166;top:15251;width:2;height:368" coordorigin="1166,15251" coordsize="2,368">
              <v:shape style="position:absolute;left:1166;top:15251;width:2;height:368" coordorigin="1166,15251" coordsize="0,368" path="m1166,15619l1166,15251e" filled="f" stroked="t" strokeweight=".47597pt" strokecolor="#2F2F2F">
                <v:path arrowok="t"/>
              </v:shape>
            </v:group>
            <v:group style="position:absolute;left:357;top:16014;width:4879;height:2" coordorigin="357,16014" coordsize="4879,2">
              <v:shape style="position:absolute;left:357;top:16014;width:4879;height:2" coordorigin="357,16014" coordsize="4879,0" path="m357,16014l5236,16014e" filled="f" stroked="t" strokeweight=".713954pt" strokecolor="#646464">
                <v:path arrowok="t"/>
              </v:shape>
            </v:group>
            <v:group style="position:absolute;left:371;top:15533;width:2;height:488" coordorigin="371,15533" coordsize="2,488">
              <v:shape style="position:absolute;left:371;top:15533;width:2;height:488" coordorigin="371,15533" coordsize="0,488" path="m371,16021l371,15533e" filled="f" stroked="t" strokeweight=".951939pt" strokecolor="#676767">
                <v:path arrowok="t"/>
              </v:shape>
            </v:group>
            <v:group style="position:absolute;left:1169;top:15562;width:2;height:459" coordorigin="1169,15562" coordsize="2,459">
              <v:shape style="position:absolute;left:1169;top:15562;width:2;height:459" coordorigin="1169,15562" coordsize="0,459" path="m1169,16021l1169,15562e" filled="f" stroked="t" strokeweight=".713954pt" strokecolor="#5B5B5B">
                <v:path arrowok="t"/>
              </v:shape>
            </v:group>
            <v:group style="position:absolute;left:2366;top:15591;width:2;height:411" coordorigin="2366,15591" coordsize="2,411">
              <v:shape style="position:absolute;left:2366;top:15591;width:2;height:411" coordorigin="2366,15591" coordsize="0,411" path="m2366,16002l2366,15591e" filled="f" stroked="t" strokeweight=".237985pt" strokecolor="#838383">
                <v:path arrowok="t"/>
              </v:shape>
            </v:group>
            <v:group style="position:absolute;left:4902;top:16011;width:324;height:2" coordorigin="4902,16011" coordsize="324,2">
              <v:shape style="position:absolute;left:4902;top:16011;width:324;height:2" coordorigin="4902,16011" coordsize="324,0" path="m4902,16011l5226,16011e" filled="f" stroked="t" strokeweight=".47597pt" strokecolor="#545454">
                <v:path arrowok="t"/>
              </v:shape>
            </v:group>
            <v:group style="position:absolute;left:7273;top:15591;width:2;height:411" coordorigin="7273,15591" coordsize="2,411">
              <v:shape style="position:absolute;left:7273;top:15591;width:2;height:411" coordorigin="7273,15591" coordsize="0,411" path="m7273,16002l7273,15591e" filled="f" stroked="t" strokeweight=".237985pt" strokecolor="#4B4B4B">
                <v:path arrowok="t"/>
              </v:shape>
            </v:group>
            <v:group style="position:absolute;left:7244;top:16006;width:524;height:2" coordorigin="7244,16006" coordsize="524,2">
              <v:shape style="position:absolute;left:7244;top:16006;width:524;height:2" coordorigin="7244,16006" coordsize="524,0" path="m7244,16006l7768,16006e" filled="f" stroked="t" strokeweight=".47597pt" strokecolor="#646464">
                <v:path arrowok="t"/>
              </v:shape>
            </v:group>
            <v:group style="position:absolute;left:8515;top:16006;width:414;height:2" coordorigin="8515,16006" coordsize="414,2">
              <v:shape style="position:absolute;left:8515;top:16006;width:414;height:2" coordorigin="8515,16006" coordsize="414,0" path="m8515,16006l8929,16006e" filled="f" stroked="t" strokeweight=".47597pt" strokecolor="#6B6B6B">
                <v:path arrowok="t"/>
              </v:shape>
            </v:group>
            <v:group style="position:absolute;left:8872;top:16006;width:343;height:2" coordorigin="8872,16006" coordsize="343,2">
              <v:shape style="position:absolute;left:8872;top:16006;width:343;height:2" coordorigin="8872,16006" coordsize="343,0" path="m8872,16006l9215,16006e" filled="f" stroked="t" strokeweight=".47597pt" strokecolor="#545454">
                <v:path arrowok="t"/>
              </v:shape>
            </v:group>
            <v:group style="position:absolute;left:5169;top:16006;width:6445;height:2" coordorigin="5169,16006" coordsize="6445,2">
              <v:shape style="position:absolute;left:5169;top:16006;width:6445;height:2" coordorigin="5169,16006" coordsize="6445,0" path="m5169,16006l11614,16006e" filled="f" stroked="t" strokeweight=".713954pt" strokecolor="#7C7C7C">
                <v:path arrowok="t"/>
              </v:shape>
            </v:group>
            <v:group style="position:absolute;left:11114;top:16002;width:462;height:2" coordorigin="11114,16002" coordsize="462,2">
              <v:shape style="position:absolute;left:11114;top:16002;width:462;height:2" coordorigin="11114,16002" coordsize="462,0" path="m11114,16002l11576,16002e" filled="f" stroked="t" strokeweight=".47597pt" strokecolor="#808080">
                <v:path arrowok="t"/>
              </v:shape>
            </v:group>
            <v:group style="position:absolute;left:11542;top:15591;width:2;height:411" coordorigin="11542,15591" coordsize="2,411">
              <v:shape style="position:absolute;left:11542;top:15591;width:2;height:411" coordorigin="11542,15591" coordsize="0,411" path="m11542,16002l11542,15591e" filled="f" stroked="t" strokeweight=".237985pt" strokecolor="#747474">
                <v:path arrowok="t"/>
              </v:shape>
            </v:group>
            <v:group style="position:absolute;left:10867;top:12917;width:2;height:177" coordorigin="10867,12917" coordsize="2,177">
              <v:shape style="position:absolute;left:10867;top:12917;width:2;height:177" coordorigin="10867,12917" coordsize="0,177" path="m10867,13094l10867,12917e" filled="f" stroked="t" strokeweight="1.7835pt" strokecolor="#D4D8DD">
                <v:path arrowok="t"/>
              </v:shape>
            </v:group>
            <v:group style="position:absolute;left:5617;top:14056;width:2;height:464" coordorigin="5617,14056" coordsize="2,464">
              <v:shape style="position:absolute;left:5617;top:14056;width:2;height:464" coordorigin="5617,14056" coordsize="0,464" path="m5617,14520l5617,14056e" filled="f" stroked="t" strokeweight="1.68508pt" strokecolor="#D4D8DD">
                <v:path arrowok="t"/>
              </v:shape>
            </v:group>
            <w10:wrap type="none"/>
          </v:group>
        </w:pict>
      </w:r>
      <w:r>
        <w:rPr>
          <w:sz w:val="13"/>
          <w:szCs w:val="13"/>
        </w:rPr>
      </w:r>
    </w:p>
    <w:p>
      <w:pPr>
        <w:spacing w:before="0" w:after="0" w:line="208" w:lineRule="exact"/>
        <w:ind w:left="273"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17"/>
          <w:szCs w:val="17"/>
          <w:color w:val="3A3A3A"/>
          <w:spacing w:val="-99"/>
          <w:w w:val="116"/>
          <w:position w:val="-4"/>
        </w:rPr>
        <w:t>c</w:t>
      </w:r>
      <w:r>
        <w:rPr>
          <w:rFonts w:ascii="Times New Roman" w:hAnsi="Times New Roman" w:cs="Times New Roman" w:eastAsia="Times New Roman"/>
          <w:sz w:val="11"/>
          <w:szCs w:val="11"/>
          <w:color w:val="3A3A3A"/>
          <w:spacing w:val="0"/>
          <w:w w:val="63"/>
          <w:position w:val="6"/>
        </w:rPr>
        <w:t>.!&gt;</w:t>
      </w:r>
      <w:r>
        <w:rPr>
          <w:rFonts w:ascii="Times New Roman" w:hAnsi="Times New Roman" w:cs="Times New Roman" w:eastAsia="Times New Roman"/>
          <w:sz w:val="11"/>
          <w:szCs w:val="11"/>
          <w:color w:val="3A3A3A"/>
          <w:spacing w:val="-30"/>
          <w:w w:val="63"/>
          <w:position w:val="6"/>
        </w:rPr>
        <w:t>&lt;</w:t>
      </w:r>
      <w:r>
        <w:rPr>
          <w:rFonts w:ascii="Arial" w:hAnsi="Arial" w:cs="Arial" w:eastAsia="Arial"/>
          <w:sz w:val="17"/>
          <w:szCs w:val="17"/>
          <w:color w:val="3A3A3A"/>
          <w:spacing w:val="-28"/>
          <w:w w:val="115"/>
          <w:position w:val="-4"/>
        </w:rPr>
        <w:t>;</w:t>
      </w:r>
      <w:r>
        <w:rPr>
          <w:rFonts w:ascii="Times New Roman" w:hAnsi="Times New Roman" w:cs="Times New Roman" w:eastAsia="Times New Roman"/>
          <w:sz w:val="11"/>
          <w:szCs w:val="11"/>
          <w:color w:val="3A3A3A"/>
          <w:spacing w:val="0"/>
          <w:w w:val="63"/>
          <w:position w:val="6"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293" w:right="-81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3A3A3A"/>
          <w:spacing w:val="0"/>
          <w:w w:val="56"/>
          <w:position w:val="5"/>
        </w:rPr>
        <w:t>::r:</w:t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2"/>
          <w:szCs w:val="22"/>
          <w:color w:val="3A3A3A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85"/>
        <w:jc w:val="left"/>
        <w:tabs>
          <w:tab w:pos="11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5B5B5B"/>
          <w:spacing w:val="0"/>
          <w:w w:val="65"/>
          <w:b/>
          <w:bCs/>
        </w:rPr>
        <w:t>A'bdur</w:t>
      </w:r>
      <w:r>
        <w:rPr>
          <w:rFonts w:ascii="Times New Roman" w:hAnsi="Times New Roman" w:cs="Times New Roman" w:eastAsia="Times New Roman"/>
          <w:sz w:val="30"/>
          <w:szCs w:val="30"/>
          <w:color w:val="5B5B5B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5B5B5B"/>
          <w:spacing w:val="0"/>
          <w:w w:val="76"/>
          <w:b/>
          <w:bCs/>
        </w:rPr>
        <w:t>an</w:t>
      </w:r>
      <w:r>
        <w:rPr>
          <w:rFonts w:ascii="Times New Roman" w:hAnsi="Times New Roman" w:cs="Times New Roman" w:eastAsia="Times New Roman"/>
          <w:sz w:val="30"/>
          <w:szCs w:val="30"/>
          <w:color w:val="5B5B5B"/>
          <w:spacing w:val="-4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5B5B5B"/>
          <w:spacing w:val="0"/>
          <w:w w:val="65"/>
          <w:b/>
          <w:bCs/>
        </w:rPr>
        <w:t>TOPÇU,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0" w:after="0" w:line="247" w:lineRule="exact"/>
        <w:ind w:left="57" w:right="-20"/>
        <w:jc w:val="left"/>
        <w:tabs>
          <w:tab w:pos="130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5B5B5B"/>
          <w:spacing w:val="0"/>
          <w:w w:val="73"/>
          <w:b/>
          <w:bCs/>
        </w:rPr>
        <w:t>f;iaty.-Me</w:t>
      </w:r>
      <w:r>
        <w:rPr>
          <w:rFonts w:ascii="Arial" w:hAnsi="Arial" w:cs="Arial" w:eastAsia="Arial"/>
          <w:sz w:val="23"/>
          <w:szCs w:val="23"/>
          <w:color w:val="5B5B5B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3"/>
          <w:szCs w:val="23"/>
          <w:color w:val="5B5B5B"/>
          <w:spacing w:val="0"/>
          <w:w w:val="100"/>
          <w:b/>
          <w:bCs/>
        </w:rPr>
      </w:r>
      <w:r>
        <w:rPr>
          <w:rFonts w:ascii="Arial" w:hAnsi="Arial" w:cs="Arial" w:eastAsia="Arial"/>
          <w:sz w:val="21"/>
          <w:szCs w:val="21"/>
          <w:color w:val="494949"/>
          <w:spacing w:val="0"/>
          <w:w w:val="86"/>
        </w:rPr>
        <w:t>ölge</w:t>
      </w:r>
      <w:r>
        <w:rPr>
          <w:rFonts w:ascii="Arial" w:hAnsi="Arial" w:cs="Arial" w:eastAsia="Arial"/>
          <w:sz w:val="21"/>
          <w:szCs w:val="21"/>
          <w:color w:val="494949"/>
          <w:spacing w:val="-24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71"/>
          <w:b/>
          <w:bCs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A3A3A"/>
          <w:w w:val="118"/>
        </w:rPr>
        <w:t>l</w:t>
      </w:r>
      <w:r>
        <w:rPr>
          <w:rFonts w:ascii="Arial" w:hAnsi="Arial" w:cs="Arial" w:eastAsia="Arial"/>
          <w:sz w:val="20"/>
          <w:szCs w:val="20"/>
          <w:color w:val="3A3A3A"/>
          <w:spacing w:val="-15"/>
          <w:w w:val="117"/>
        </w:rPr>
        <w:t>ı</w:t>
      </w:r>
      <w:r>
        <w:rPr>
          <w:rFonts w:ascii="Arial" w:hAnsi="Arial" w:cs="Arial" w:eastAsia="Arial"/>
          <w:sz w:val="20"/>
          <w:szCs w:val="20"/>
          <w:color w:val="5B5B5B"/>
          <w:spacing w:val="-25"/>
          <w:w w:val="101"/>
        </w:rPr>
        <w:t>f</w:t>
      </w:r>
      <w:r>
        <w:rPr>
          <w:rFonts w:ascii="Arial" w:hAnsi="Arial" w:cs="Arial" w:eastAsia="Arial"/>
          <w:sz w:val="20"/>
          <w:szCs w:val="20"/>
          <w:color w:val="828382"/>
          <w:spacing w:val="0"/>
          <w:w w:val="142"/>
        </w:rPr>
        <w:t>.</w:t>
      </w:r>
      <w:r>
        <w:rPr>
          <w:rFonts w:ascii="Arial" w:hAnsi="Arial" w:cs="Arial" w:eastAsia="Arial"/>
          <w:sz w:val="20"/>
          <w:szCs w:val="20"/>
          <w:color w:val="828382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1"/>
          <w:w w:val="7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7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91" w:lineRule="exact"/>
        <w:ind w:left="281" w:right="-20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"/>
          <w:szCs w:val="9"/>
          <w:color w:val="A7A8A8"/>
          <w:spacing w:val="0"/>
          <w:w w:val="100"/>
        </w:rPr>
        <w:t>-..</w:t>
      </w:r>
      <w:r>
        <w:rPr>
          <w:rFonts w:ascii="Times New Roman" w:hAnsi="Times New Roman" w:cs="Times New Roman" w:eastAsia="Times New Roman"/>
          <w:sz w:val="9"/>
          <w:szCs w:val="9"/>
          <w:color w:val="A7A8A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7A8A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ABABA"/>
          <w:spacing w:val="-1"/>
          <w:w w:val="116"/>
          <w:b/>
          <w:bCs/>
        </w:rPr>
        <w:t>t</w:t>
      </w:r>
      <w:r>
        <w:rPr>
          <w:rFonts w:ascii="Times New Roman" w:hAnsi="Times New Roman" w:cs="Times New Roman" w:eastAsia="Times New Roman"/>
          <w:sz w:val="9"/>
          <w:szCs w:val="9"/>
          <w:color w:val="828382"/>
          <w:spacing w:val="0"/>
          <w:w w:val="116"/>
          <w:b/>
          <w:bCs/>
        </w:rPr>
        <w:t>\</w:t>
      </w:r>
      <w:r>
        <w:rPr>
          <w:rFonts w:ascii="Times New Roman" w:hAnsi="Times New Roman" w:cs="Times New Roman" w:eastAsia="Times New Roman"/>
          <w:sz w:val="9"/>
          <w:szCs w:val="9"/>
          <w:color w:val="828382"/>
          <w:spacing w:val="0"/>
          <w:w w:val="116"/>
          <w:b/>
          <w:bCs/>
        </w:rPr>
        <w:t>  </w:t>
      </w:r>
      <w:r>
        <w:rPr>
          <w:rFonts w:ascii="Times New Roman" w:hAnsi="Times New Roman" w:cs="Times New Roman" w:eastAsia="Times New Roman"/>
          <w:sz w:val="9"/>
          <w:szCs w:val="9"/>
          <w:color w:val="828382"/>
          <w:spacing w:val="24"/>
          <w:w w:val="116"/>
          <w:b/>
          <w:bCs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7A8A8"/>
          <w:spacing w:val="0"/>
          <w:w w:val="207"/>
        </w:rPr>
        <w:t>•,.:</w:t>
      </w:r>
      <w:r>
        <w:rPr>
          <w:rFonts w:ascii="Times New Roman" w:hAnsi="Times New Roman" w:cs="Times New Roman" w:eastAsia="Times New Roman"/>
          <w:sz w:val="9"/>
          <w:szCs w:val="9"/>
          <w:color w:val="A7A8A8"/>
          <w:spacing w:val="0"/>
          <w:w w:val="207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7A8A8"/>
          <w:spacing w:val="5"/>
          <w:w w:val="207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ABABA"/>
          <w:spacing w:val="0"/>
          <w:w w:val="130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BABABA"/>
          <w:spacing w:val="0"/>
          <w:w w:val="13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ABABA"/>
          <w:spacing w:val="15"/>
          <w:w w:val="13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19393"/>
          <w:spacing w:val="0"/>
          <w:w w:val="86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91939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ABABA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0" w:after="0" w:line="42" w:lineRule="exact"/>
        <w:ind w:left="76" w:right="-20"/>
        <w:jc w:val="left"/>
        <w:rPr>
          <w:rFonts w:ascii="Arial" w:hAnsi="Arial" w:cs="Arial" w:eastAsia="Arial"/>
          <w:sz w:val="5"/>
          <w:szCs w:val="5"/>
        </w:rPr>
      </w:pPr>
      <w:rPr/>
      <w:r>
        <w:rPr>
          <w:rFonts w:ascii="Arial" w:hAnsi="Arial" w:cs="Arial" w:eastAsia="Arial"/>
          <w:sz w:val="5"/>
          <w:szCs w:val="5"/>
          <w:color w:val="BABABA"/>
          <w:spacing w:val="0"/>
          <w:w w:val="371"/>
          <w:position w:val="-1"/>
        </w:rPr>
        <w:t>r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left="233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8"/>
          <w:szCs w:val="8"/>
          <w:color w:val="BABABA"/>
          <w:spacing w:val="0"/>
          <w:w w:val="100"/>
          <w:b/>
          <w:bCs/>
          <w:position w:val="3"/>
        </w:rPr>
        <w:t>.....</w:t>
      </w:r>
      <w:r>
        <w:rPr>
          <w:rFonts w:ascii="Arial" w:hAnsi="Arial" w:cs="Arial" w:eastAsia="Arial"/>
          <w:sz w:val="8"/>
          <w:szCs w:val="8"/>
          <w:color w:val="BABABA"/>
          <w:spacing w:val="15"/>
          <w:w w:val="100"/>
          <w:b/>
          <w:bCs/>
          <w:position w:val="3"/>
        </w:rPr>
        <w:t> </w:t>
      </w:r>
      <w:r>
        <w:rPr>
          <w:rFonts w:ascii="Arial" w:hAnsi="Arial" w:cs="Arial" w:eastAsia="Arial"/>
          <w:sz w:val="8"/>
          <w:szCs w:val="8"/>
          <w:color w:val="BABABA"/>
          <w:spacing w:val="0"/>
          <w:w w:val="173"/>
          <w:b/>
          <w:bCs/>
          <w:position w:val="3"/>
        </w:rPr>
        <w:t>ı</w:t>
      </w:r>
      <w:r>
        <w:rPr>
          <w:rFonts w:ascii="Arial" w:hAnsi="Arial" w:cs="Arial" w:eastAsia="Arial"/>
          <w:sz w:val="8"/>
          <w:szCs w:val="8"/>
          <w:color w:val="BABABA"/>
          <w:spacing w:val="0"/>
          <w:w w:val="173"/>
          <w:b/>
          <w:bCs/>
          <w:position w:val="3"/>
        </w:rPr>
        <w:t> </w:t>
      </w:r>
      <w:r>
        <w:rPr>
          <w:rFonts w:ascii="Arial" w:hAnsi="Arial" w:cs="Arial" w:eastAsia="Arial"/>
          <w:sz w:val="8"/>
          <w:szCs w:val="8"/>
          <w:color w:val="BABABA"/>
          <w:spacing w:val="30"/>
          <w:w w:val="173"/>
          <w:b/>
          <w:bCs/>
          <w:position w:val="3"/>
        </w:rPr>
        <w:t> </w:t>
      </w:r>
      <w:r>
        <w:rPr>
          <w:rFonts w:ascii="Arial" w:hAnsi="Arial" w:cs="Arial" w:eastAsia="Arial"/>
          <w:sz w:val="8"/>
          <w:szCs w:val="8"/>
          <w:color w:val="BABABA"/>
          <w:spacing w:val="0"/>
          <w:w w:val="100"/>
          <w:position w:val="3"/>
        </w:rPr>
        <w:t>....</w:t>
      </w:r>
      <w:r>
        <w:rPr>
          <w:rFonts w:ascii="Arial" w:hAnsi="Arial" w:cs="Arial" w:eastAsia="Arial"/>
          <w:sz w:val="8"/>
          <w:szCs w:val="8"/>
          <w:color w:val="BABABA"/>
          <w:spacing w:val="8"/>
          <w:w w:val="100"/>
          <w:position w:val="3"/>
        </w:rPr>
        <w:t> </w:t>
      </w:r>
      <w:r>
        <w:rPr>
          <w:rFonts w:ascii="Arial" w:hAnsi="Arial" w:cs="Arial" w:eastAsia="Arial"/>
          <w:sz w:val="8"/>
          <w:szCs w:val="8"/>
          <w:color w:val="BABABA"/>
          <w:spacing w:val="0"/>
          <w:w w:val="100"/>
          <w:position w:val="3"/>
        </w:rPr>
        <w:t>_,</w:t>
      </w:r>
      <w:r>
        <w:rPr>
          <w:rFonts w:ascii="Arial" w:hAnsi="Arial" w:cs="Arial" w:eastAsia="Arial"/>
          <w:sz w:val="8"/>
          <w:szCs w:val="8"/>
          <w:color w:val="BABABA"/>
          <w:spacing w:val="0"/>
          <w:w w:val="100"/>
          <w:position w:val="3"/>
        </w:rPr>
        <w:t>    </w:t>
      </w:r>
      <w:r>
        <w:rPr>
          <w:rFonts w:ascii="Arial" w:hAnsi="Arial" w:cs="Arial" w:eastAsia="Arial"/>
          <w:sz w:val="8"/>
          <w:szCs w:val="8"/>
          <w:color w:val="BABABA"/>
          <w:spacing w:val="11"/>
          <w:w w:val="100"/>
          <w:position w:val="3"/>
        </w:rPr>
        <w:t> </w:t>
      </w:r>
      <w:r>
        <w:rPr>
          <w:rFonts w:ascii="Arial" w:hAnsi="Arial" w:cs="Arial" w:eastAsia="Arial"/>
          <w:sz w:val="16"/>
          <w:szCs w:val="16"/>
          <w:color w:val="A7A8A8"/>
          <w:spacing w:val="0"/>
          <w:w w:val="206"/>
          <w:position w:val="0"/>
        </w:rPr>
        <w:t>'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40"/>
          <w:cols w:num="4" w:equalWidth="0">
            <w:col w:w="1878" w:space="633"/>
            <w:col w:w="2157" w:space="228"/>
            <w:col w:w="442" w:space="4337"/>
            <w:col w:w="1765"/>
          </w:cols>
        </w:sectPr>
      </w:pPr>
      <w:rPr/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664" w:lineRule="exact"/>
        <w:ind w:left="904" w:right="-169"/>
        <w:jc w:val="left"/>
        <w:tabs>
          <w:tab w:pos="3680" w:val="left"/>
          <w:tab w:pos="96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86"/>
          <w:szCs w:val="86"/>
          <w:color w:val="343434"/>
          <w:spacing w:val="0"/>
          <w:w w:val="213"/>
          <w:i/>
          <w:position w:val="-28"/>
        </w:rPr>
        <w:t>l</w:t>
      </w:r>
      <w:r>
        <w:rPr>
          <w:rFonts w:ascii="Arial" w:hAnsi="Arial" w:cs="Arial" w:eastAsia="Arial"/>
          <w:sz w:val="86"/>
          <w:szCs w:val="86"/>
          <w:color w:val="343434"/>
          <w:spacing w:val="0"/>
          <w:w w:val="100"/>
          <w:i/>
          <w:position w:val="-28"/>
        </w:rPr>
        <w:tab/>
      </w:r>
      <w:r>
        <w:rPr>
          <w:rFonts w:ascii="Arial" w:hAnsi="Arial" w:cs="Arial" w:eastAsia="Arial"/>
          <w:sz w:val="86"/>
          <w:szCs w:val="86"/>
          <w:color w:val="343434"/>
          <w:spacing w:val="0"/>
          <w:w w:val="100"/>
          <w:i/>
          <w:position w:val="-28"/>
        </w:rPr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  <w:position w:val="-6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4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6"/>
          <w:position w:val="-6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6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6"/>
          <w:position w:val="-6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1"/>
          <w:w w:val="106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1"/>
          <w:szCs w:val="21"/>
          <w:color w:val="696B6B"/>
          <w:spacing w:val="0"/>
          <w:w w:val="62"/>
          <w:i/>
          <w:position w:val="-12"/>
        </w:rPr>
        <w:t>J.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904" w:lineRule="exact"/>
        <w:ind w:right="-20"/>
        <w:jc w:val="left"/>
        <w:rPr>
          <w:rFonts w:ascii="Times New Roman" w:hAnsi="Times New Roman" w:cs="Times New Roman" w:eastAsia="Times New Roman"/>
          <w:sz w:val="73"/>
          <w:szCs w:val="73"/>
        </w:rPr>
      </w:pPr>
      <w:rPr/>
      <w:r>
        <w:rPr/>
        <w:br w:type="column"/>
      </w:r>
      <w:r>
        <w:rPr>
          <w:rFonts w:ascii="Arial" w:hAnsi="Arial" w:cs="Arial" w:eastAsia="Arial"/>
          <w:sz w:val="88"/>
          <w:szCs w:val="88"/>
          <w:color w:val="7B7E7E"/>
          <w:w w:val="89"/>
          <w:position w:val="-9"/>
        </w:rPr>
        <w:t>-</w:t>
      </w:r>
      <w:r>
        <w:rPr>
          <w:rFonts w:ascii="Arial" w:hAnsi="Arial" w:cs="Arial" w:eastAsia="Arial"/>
          <w:sz w:val="88"/>
          <w:szCs w:val="88"/>
          <w:color w:val="7B7E7E"/>
          <w:spacing w:val="-216"/>
          <w:w w:val="89"/>
          <w:position w:val="-9"/>
        </w:rPr>
        <w:t>-</w:t>
      </w:r>
      <w:r>
        <w:rPr>
          <w:rFonts w:ascii="Times New Roman" w:hAnsi="Times New Roman" w:cs="Times New Roman" w:eastAsia="Times New Roman"/>
          <w:sz w:val="73"/>
          <w:szCs w:val="73"/>
          <w:color w:val="7B7E7E"/>
          <w:spacing w:val="0"/>
          <w:w w:val="200"/>
          <w:i/>
          <w:position w:val="-29"/>
        </w:rPr>
        <w:t>i</w:t>
      </w:r>
      <w:r>
        <w:rPr>
          <w:rFonts w:ascii="Times New Roman" w:hAnsi="Times New Roman" w:cs="Times New Roman" w:eastAsia="Times New Roman"/>
          <w:sz w:val="73"/>
          <w:szCs w:val="73"/>
          <w:color w:val="7B7E7E"/>
          <w:spacing w:val="0"/>
          <w:w w:val="201"/>
          <w:i/>
          <w:position w:val="-29"/>
        </w:rPr>
        <w:t>)</w:t>
      </w:r>
      <w:r>
        <w:rPr>
          <w:rFonts w:ascii="Times New Roman" w:hAnsi="Times New Roman" w:cs="Times New Roman" w:eastAsia="Times New Roman"/>
          <w:sz w:val="73"/>
          <w:szCs w:val="7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40" w:bottom="280" w:left="200" w:right="340"/>
          <w:cols w:num="2" w:equalWidth="0">
            <w:col w:w="9715" w:space="120"/>
            <w:col w:w="1545"/>
          </w:cols>
        </w:sectPr>
      </w:pPr>
      <w:rPr/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27" w:lineRule="exact"/>
        <w:ind w:left="900"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12"/>
          <w:position w:val="-4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right="-20"/>
        <w:jc w:val="left"/>
        <w:tabs>
          <w:tab w:pos="624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  <w:position w:val="4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8"/>
          <w:position w:val="4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  <w:position w:val="4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8"/>
          <w:position w:val="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8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6"/>
          <w:position w:val="4"/>
        </w:rPr>
        <w:t>DAİRE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7"/>
          <w:position w:val="4"/>
        </w:rPr>
        <w:t>S</w:t>
      </w:r>
      <w:r>
        <w:rPr>
          <w:rFonts w:ascii="Arial" w:hAnsi="Arial" w:cs="Arial" w:eastAsia="Arial"/>
          <w:sz w:val="21"/>
          <w:szCs w:val="21"/>
          <w:color w:val="343434"/>
          <w:spacing w:val="9"/>
          <w:w w:val="226"/>
          <w:position w:val="4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6"/>
          <w:position w:val="4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7"/>
          <w:position w:val="4"/>
        </w:rPr>
        <w:t>G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282"/>
          <w:position w:val="4"/>
        </w:rPr>
        <w:t>I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696B6B"/>
          <w:spacing w:val="0"/>
          <w:w w:val="248"/>
          <w:i/>
          <w:position w:val="-17"/>
        </w:rPr>
        <w:t>J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340"/>
          <w:cols w:num="2" w:equalWidth="0">
            <w:col w:w="1361" w:space="2446"/>
            <w:col w:w="7573"/>
          </w:cols>
        </w:sectPr>
      </w:pPr>
      <w:rPr/>
    </w:p>
    <w:p>
      <w:pPr>
        <w:spacing w:before="0" w:after="0" w:line="198" w:lineRule="exact"/>
        <w:ind w:left="631" w:right="-20"/>
        <w:jc w:val="left"/>
        <w:tabs>
          <w:tab w:pos="3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-12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6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678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6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7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2.204599" w:type="dxa"/>
      </w:tblPr>
      <w:tblGrid/>
      <w:tr>
        <w:trPr>
          <w:trHeight w:val="233" w:hRule="exact"/>
        </w:trPr>
        <w:tc>
          <w:tcPr>
            <w:tcW w:w="1234" w:type="dxa"/>
            <w:tcBorders>
              <w:top w:val="single" w:sz="5.66408" w:space="0" w:color="676767"/>
              <w:bottom w:val="single" w:sz="5.66408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5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521" w:type="dxa"/>
            <w:tcBorders>
              <w:top w:val="single" w:sz="5.66408" w:space="0" w:color="676767"/>
              <w:bottom w:val="single" w:sz="5.66408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9" w:lineRule="exact"/>
              <w:ind w:left="17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4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20.05.2017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584" w:type="dxa"/>
            <w:tcBorders>
              <w:top w:val="nil" w:sz="6" w:space="0" w:color="auto"/>
              <w:bottom w:val="single" w:sz="5.66408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25" w:lineRule="exact"/>
              <w:ind w:left="30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-5"/>
                <w:w w:val="95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95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6"/>
                <w:w w:val="9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No:24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795" w:type="dxa"/>
            <w:gridSpan w:val="2"/>
            <w:tcBorders>
              <w:top w:val="single" w:sz="5.66408" w:space="0" w:color="646464"/>
              <w:bottom w:val="single" w:sz="5.66408" w:space="0" w:color="676767"/>
              <w:left w:val="nil" w:sz="6" w:space="0" w:color="auto"/>
              <w:right w:val="single" w:sz="5.66408" w:space="0" w:color="6B6B6B"/>
            </w:tcBorders>
          </w:tcPr>
          <w:p>
            <w:pPr>
              <w:spacing w:before="0" w:after="0" w:line="219" w:lineRule="exact"/>
              <w:ind w:left="81" w:right="-20"/>
              <w:jc w:val="left"/>
              <w:tabs>
                <w:tab w:pos="210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-21"/>
                <w:w w:val="95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95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12"/>
                <w:w w:val="9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Saati: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15:56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0"/>
                <w:w w:val="100"/>
                <w:position w:val="-1"/>
              </w:rPr>
              <w:t>tr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6"/>
                <w:w w:val="100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32323"/>
                <w:spacing w:val="0"/>
                <w:w w:val="100"/>
                <w:position w:val="-1"/>
              </w:rPr>
              <w:t>l: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32323"/>
                <w:spacing w:val="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6328005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6" w:hRule="exact"/>
        </w:trPr>
        <w:tc>
          <w:tcPr>
            <w:tcW w:w="1234" w:type="dxa"/>
            <w:tcBorders>
              <w:top w:val="single" w:sz="5.66408" w:space="0" w:color="676767"/>
              <w:bottom w:val="single" w:sz="5.66408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9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94"/>
              </w:rPr>
              <w:t>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9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521" w:type="dxa"/>
            <w:tcBorders>
              <w:top w:val="single" w:sz="5.66408" w:space="0" w:color="676767"/>
              <w:bottom w:val="single" w:sz="5.66408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1" w:lineRule="exact"/>
              <w:ind w:left="18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4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20.05.2017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584" w:type="dxa"/>
            <w:tcBorders>
              <w:top w:val="single" w:sz="5.66408" w:space="0" w:color="676767"/>
              <w:bottom w:val="single" w:sz="5.66408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1" w:lineRule="exact"/>
              <w:ind w:left="305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w w:val="41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-3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72"/>
                <w:position w:val="-1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5"/>
                <w:w w:val="72"/>
                <w:position w:val="-1"/>
              </w:rPr>
              <w:t>&lt;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0"/>
                <w:w w:val="98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12"/>
                <w:w w:val="99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93"/>
                <w:position w:val="-1"/>
              </w:rPr>
              <w:t>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29"/>
                <w:position w:val="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-23"/>
                <w:w w:val="129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0"/>
              </w:rPr>
              <w:t>3289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795" w:type="dxa"/>
            <w:gridSpan w:val="2"/>
            <w:tcBorders>
              <w:top w:val="single" w:sz="5.66408" w:space="0" w:color="676767"/>
              <w:bottom w:val="single" w:sz="5.66408" w:space="0" w:color="646464"/>
              <w:left w:val="nil" w:sz="6" w:space="0" w:color="auto"/>
              <w:right w:val="single" w:sz="5.66408" w:space="0" w:color="6B6B6B"/>
            </w:tcBorders>
          </w:tcPr>
          <w:p>
            <w:pPr>
              <w:spacing w:before="0" w:after="0" w:line="221" w:lineRule="exact"/>
              <w:ind w:left="81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-5"/>
                <w:w w:val="93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93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14"/>
                <w:w w:val="93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Alan: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4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Yüksel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-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KAHRAMAN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8" w:hRule="exact"/>
        </w:trPr>
        <w:tc>
          <w:tcPr>
            <w:tcW w:w="11135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2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32323"/>
                <w:spacing w:val="0"/>
                <w:w w:val="96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32323"/>
                <w:spacing w:val="0"/>
                <w:w w:val="96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32323"/>
                <w:spacing w:val="2"/>
                <w:w w:val="96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4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4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0"/>
                <w:w w:val="100"/>
              </w:rPr>
              <w:t>zy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7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8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0"/>
                <w:w w:val="100"/>
              </w:rPr>
              <w:t>er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38" w:hRule="exact"/>
        </w:trPr>
        <w:tc>
          <w:tcPr>
            <w:tcW w:w="1234" w:type="dxa"/>
            <w:tcBorders>
              <w:top w:val="single" w:sz="5.66408" w:space="0" w:color="646464"/>
              <w:bottom w:val="single" w:sz="5.66408" w:space="0" w:color="646464"/>
              <w:left w:val="single" w:sz="5.66408" w:space="0" w:color="545454"/>
              <w:right w:val="nil" w:sz="6" w:space="0" w:color="auto"/>
            </w:tcBorders>
          </w:tcPr>
          <w:p>
            <w:pPr>
              <w:spacing w:before="0" w:after="0" w:line="217" w:lineRule="exact"/>
              <w:ind w:left="42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79"/>
              </w:rPr>
              <w:t>Do_ğru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24"/>
                <w:w w:val="79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4105" w:type="dxa"/>
            <w:gridSpan w:val="2"/>
            <w:tcBorders>
              <w:top w:val="single" w:sz="5.66408" w:space="0" w:color="646464"/>
              <w:bottom w:val="single" w:sz="5.66408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18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4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00"/>
              </w:rPr>
              <w:t>Zeyıinda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94"/>
              </w:rPr>
              <w:t>B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3"/>
                <w:w w:val="95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0"/>
                <w:w w:val="96"/>
              </w:rPr>
              <w:t>zye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0"/>
                <w:w w:val="97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12"/>
                <w:w w:val="51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7"/>
                <w:w w:val="99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92"/>
              </w:rPr>
              <w:t>r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0"/>
                <w:w w:val="97"/>
              </w:rPr>
              <w:t>,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BERGAMA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276" w:type="dxa"/>
            <w:tcBorders>
              <w:top w:val="single" w:sz="5.66408" w:space="0" w:color="5B5B5B"/>
              <w:bottom w:val="single" w:sz="5.66408" w:space="0" w:color="646464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4519" w:type="dxa"/>
            <w:tcBorders>
              <w:top w:val="single" w:sz="5.66408" w:space="0" w:color="646464"/>
              <w:bottom w:val="single" w:sz="5.66408" w:space="0" w:color="646464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38" w:hRule="exact"/>
        </w:trPr>
        <w:tc>
          <w:tcPr>
            <w:tcW w:w="1234" w:type="dxa"/>
            <w:tcBorders>
              <w:top w:val="single" w:sz="5.66408" w:space="0" w:color="646464"/>
              <w:bottom w:val="single" w:sz="5.66408" w:space="0" w:color="646464"/>
              <w:left w:val="single" w:sz="5.66408" w:space="0" w:color="545454"/>
              <w:right w:val="nil" w:sz="6" w:space="0" w:color="auto"/>
            </w:tcBorders>
          </w:tcPr>
          <w:p>
            <w:pPr>
              <w:spacing w:before="0" w:after="0" w:line="217" w:lineRule="exact"/>
              <w:ind w:left="42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232323"/>
                <w:spacing w:val="5"/>
                <w:w w:val="93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93"/>
              </w:rPr>
              <w:t>angı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0"/>
                <w:w w:val="93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94949"/>
                <w:spacing w:val="17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4105" w:type="dxa"/>
            <w:gridSpan w:val="2"/>
            <w:tcBorders>
              <w:top w:val="single" w:sz="5.66408" w:space="0" w:color="646464"/>
              <w:bottom w:val="single" w:sz="5.66408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22" w:lineRule="exact"/>
              <w:ind w:left="175" w:right="-20"/>
              <w:jc w:val="left"/>
              <w:tabs>
                <w:tab w:pos="294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1"/>
                <w:w w:val="91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0"/>
                <w:w w:val="92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8"/>
                <w:w w:val="77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0"/>
                <w:w w:val="99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32323"/>
                <w:spacing w:val="0"/>
                <w:w w:val="100"/>
              </w:rPr>
              <w:t>ını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32323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32323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5"/>
                <w:w w:val="91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0"/>
                <w:w w:val="92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-3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77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-3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4"/>
                <w:w w:val="100"/>
                <w:position w:val="-1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-1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276" w:type="dxa"/>
            <w:tcBorders>
              <w:top w:val="single" w:sz="5.66408" w:space="0" w:color="646464"/>
              <w:bottom w:val="single" w:sz="5.66408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22" w:lineRule="exact"/>
              <w:ind w:left="5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519" w:type="dxa"/>
            <w:tcBorders>
              <w:top w:val="single" w:sz="5.66408" w:space="0" w:color="646464"/>
              <w:bottom w:val="single" w:sz="5.66408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22" w:lineRule="exact"/>
              <w:ind w:left="651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10"/>
                <w:w w:val="91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0"/>
                <w:w w:val="92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-3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7"/>
                <w:w w:val="87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7"/>
                <w:w w:val="87"/>
                <w:position w:val="-1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87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87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23"/>
                <w:w w:val="87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Sebebi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-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-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95"/>
                <w:position w:val="-1"/>
              </w:rPr>
              <w:t>S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94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-3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0"/>
                <w:w w:val="91"/>
                <w:position w:val="-1"/>
              </w:rPr>
              <w:t>g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0"/>
                <w:w w:val="90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95959"/>
                <w:spacing w:val="-3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43434"/>
                <w:spacing w:val="0"/>
                <w:w w:val="100"/>
                <w:position w:val="-1"/>
              </w:rPr>
              <w:t>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spacing w:before="0" w:after="0" w:line="203" w:lineRule="exact"/>
        <w:ind w:left="154" w:right="-20"/>
        <w:jc w:val="left"/>
        <w:tabs>
          <w:tab w:pos="3660" w:val="left"/>
          <w:tab w:pos="6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89.942596pt;margin-top:-124.703972pt;width:40.710549pt;height:38.05456pt;mso-position-horizontal-relative:page;mso-position-vertical-relative:paragraph;z-index:-17195" coordorigin="9799,-2494" coordsize="814,761">
            <v:group style="position:absolute;left:10002;top:-2459;width:585;height:2" coordorigin="10002,-2459" coordsize="585,2">
              <v:shape style="position:absolute;left:10002;top:-2459;width:585;height:2" coordorigin="10002,-2459" coordsize="585,0" path="m10002,-2459l10587,-2459e" filled="f" stroked="t" strokeweight="2.596035pt" strokecolor="#838C90">
                <v:path arrowok="t"/>
              </v:shape>
            </v:group>
            <v:group style="position:absolute;left:9822;top:-2197;width:194;height:2" coordorigin="9822,-2197" coordsize="194,2">
              <v:shape style="position:absolute;left:9822;top:-2197;width:194;height:2" coordorigin="9822,-2197" coordsize="194,0" path="m9822,-2197l10016,-2197e" filled="f" stroked="t" strokeweight="2.360032pt" strokecolor="#778083">
                <v:path arrowok="t"/>
              </v:shape>
            </v:group>
            <v:group style="position:absolute;left:9950;top:-2459;width:2;height:690" coordorigin="9950,-2459" coordsize="2,690">
              <v:shape style="position:absolute;left:9950;top:-2459;width:2;height:690" coordorigin="9950,-2459" coordsize="0,690" path="m9950,-1768l9950,-2459e" filled="f" stroked="t" strokeweight="3.540048pt" strokecolor="#74808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  <w:position w:val="-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3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"/>
        </w:rPr>
        <w:t>se: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4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-8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95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12"/>
          <w:position w:val="-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340"/>
        </w:sectPr>
      </w:pPr>
      <w:rPr/>
    </w:p>
    <w:p>
      <w:pPr>
        <w:spacing w:before="0" w:after="0" w:line="551" w:lineRule="exact"/>
        <w:ind w:left="3661" w:right="-120"/>
        <w:jc w:val="left"/>
        <w:rPr>
          <w:rFonts w:ascii="Arial" w:hAnsi="Arial" w:cs="Arial" w:eastAsia="Arial"/>
          <w:sz w:val="52"/>
          <w:szCs w:val="5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0"/>
          <w:position w:val="28"/>
        </w:rPr>
        <w:t>13eıomırmc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0"/>
          <w:w w:val="80"/>
          <w:position w:val="28"/>
        </w:rPr>
        <w:t> </w:t>
      </w:r>
      <w:r>
        <w:rPr>
          <w:rFonts w:ascii="Arial" w:hAnsi="Arial" w:cs="Arial" w:eastAsia="Arial"/>
          <w:sz w:val="52"/>
          <w:szCs w:val="52"/>
          <w:color w:val="696B6B"/>
          <w:spacing w:val="-4"/>
          <w:w w:val="5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5"/>
          <w:position w:val="28"/>
        </w:rPr>
        <w:t>Kagir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0"/>
          <w:w w:val="100"/>
          <w:position w:val="28"/>
        </w:rPr>
        <w:t> </w:t>
      </w:r>
      <w:r>
        <w:rPr>
          <w:rFonts w:ascii="Arial" w:hAnsi="Arial" w:cs="Arial" w:eastAsia="Arial"/>
          <w:sz w:val="15"/>
          <w:szCs w:val="15"/>
          <w:color w:val="494949"/>
          <w:spacing w:val="-59"/>
          <w:w w:val="103"/>
          <w:position w:val="28"/>
        </w:rPr>
        <w:t>A</w:t>
      </w:r>
      <w:r>
        <w:rPr>
          <w:rFonts w:ascii="Arial" w:hAnsi="Arial" w:cs="Arial" w:eastAsia="Arial"/>
          <w:sz w:val="52"/>
          <w:szCs w:val="52"/>
          <w:color w:val="595959"/>
          <w:spacing w:val="2"/>
          <w:w w:val="40"/>
          <w:position w:val="0"/>
        </w:rPr>
        <w:t>ı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4"/>
          <w:position w:val="28"/>
        </w:rPr>
        <w:t>hşap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28"/>
        </w:rPr>
        <w:t> </w:t>
      </w:r>
      <w:r>
        <w:rPr>
          <w:rFonts w:ascii="Arial" w:hAnsi="Arial" w:cs="Arial" w:eastAsia="Arial"/>
          <w:sz w:val="15"/>
          <w:szCs w:val="15"/>
          <w:color w:val="494949"/>
          <w:spacing w:val="-6"/>
          <w:w w:val="100"/>
          <w:position w:val="28"/>
        </w:rPr>
        <w:t> </w:t>
      </w:r>
      <w:r>
        <w:rPr>
          <w:rFonts w:ascii="Arial" w:hAnsi="Arial" w:cs="Arial" w:eastAsia="Arial"/>
          <w:sz w:val="52"/>
          <w:szCs w:val="52"/>
          <w:color w:val="AAACAA"/>
          <w:spacing w:val="-190"/>
          <w:w w:val="88"/>
          <w:position w:val="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9"/>
          <w:position w:val="28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5"/>
          <w:w w:val="89"/>
          <w:position w:val="28"/>
        </w:rPr>
        <w:t>e</w:t>
      </w:r>
      <w:r>
        <w:rPr>
          <w:rFonts w:ascii="Arial" w:hAnsi="Arial" w:cs="Arial" w:eastAsia="Arial"/>
          <w:sz w:val="52"/>
          <w:szCs w:val="52"/>
          <w:color w:val="AAACAA"/>
          <w:spacing w:val="-131"/>
          <w:w w:val="88"/>
          <w:position w:val="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5"/>
          <w:position w:val="28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5"/>
          <w:w w:val="100"/>
          <w:position w:val="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5"/>
          <w:w w:val="85"/>
          <w:position w:val="28"/>
        </w:rPr>
        <w:t>k</w:t>
      </w:r>
      <w:r>
        <w:rPr>
          <w:rFonts w:ascii="Arial" w:hAnsi="Arial" w:cs="Arial" w:eastAsia="Arial"/>
          <w:sz w:val="52"/>
          <w:szCs w:val="52"/>
          <w:color w:val="343434"/>
          <w:spacing w:val="-95"/>
          <w:w w:val="51"/>
          <w:position w:val="0"/>
        </w:rPr>
        <w:t>ı</w:t>
      </w:r>
      <w:r>
        <w:rPr>
          <w:rFonts w:ascii="Arial" w:hAnsi="Arial" w:cs="Arial" w:eastAsia="Arial"/>
          <w:sz w:val="52"/>
          <w:szCs w:val="52"/>
          <w:color w:val="BCBFB8"/>
          <w:spacing w:val="-201"/>
          <w:w w:val="190"/>
          <w:position w:val="0"/>
        </w:rPr>
        <w:t>-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right="-20"/>
        <w:jc w:val="left"/>
        <w:tabs>
          <w:tab w:pos="1060" w:val="left"/>
          <w:tab w:pos="1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95959"/>
          <w:w w:val="84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w w:val="100"/>
          <w:u w:val="single" w:color="5B5B5B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w w:val="100"/>
          <w:u w:val="single" w:color="5B5B5B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000000"/>
          <w:w w:val="100"/>
        </w:rPr>
      </w:r>
    </w:p>
    <w:p>
      <w:pPr>
        <w:spacing w:before="27" w:after="0" w:line="240" w:lineRule="auto"/>
        <w:ind w:left="57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22.445679pt;margin-top:-2.048704pt;width:16.520222pt;height:.1pt;mso-position-horizontal-relative:page;mso-position-vertical-relative:paragraph;z-index:-17194" coordorigin="8449,-41" coordsize="330,2">
            <v:shape style="position:absolute;left:8449;top:-41;width:330;height:2" coordorigin="8449,-41" coordsize="330,0" path="m8449,-41l8779,-41e" filled="f" stroked="t" strokeweight=".236003pt" strokecolor="#646464">
              <v:path arrowok="t"/>
            </v:shape>
          </v:group>
          <w10:wrap type="none"/>
        </w:pict>
      </w:r>
      <w:r>
        <w:rPr/>
        <w:pict>
          <v:group style="position:absolute;margin-left:451.828094pt;margin-top:-2.166706pt;width:31.978431pt;height:.473019pt;mso-position-horizontal-relative:page;mso-position-vertical-relative:paragraph;z-index:-17193" coordorigin="9037,-43" coordsize="640,9">
            <v:group style="position:absolute;left:9039;top:-41;width:316;height:2" coordorigin="9039,-41" coordsize="316,2">
              <v:shape style="position:absolute;left:9039;top:-41;width:316;height:2" coordorigin="9039,-41" coordsize="316,0" path="m9039,-41l9355,-41e" filled="f" stroked="t" strokeweight=".236003pt" strokecolor="#3F3F3F">
                <v:path arrowok="t"/>
              </v:shape>
            </v:group>
            <v:group style="position:absolute;left:9299;top:-39;width:373;height:2" coordorigin="9299,-39" coordsize="373,2">
              <v:shape style="position:absolute;left:9299;top:-39;width:373;height:2" coordorigin="9299,-39" coordsize="373,0" path="m9299,-39l9671,-39e" filled="f" stroked="t" strokeweight=".472006pt" strokecolor="#6B6B6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86.756561pt;margin-top:-2.166706pt;width:35.164473pt;height:1.783205pt;mso-position-horizontal-relative:page;mso-position-vertical-relative:paragraph;z-index:-17192" coordorigin="9735,-43" coordsize="703,36">
            <v:group style="position:absolute;left:9737;top:-10;width:212;height:2" coordorigin="9737,-10" coordsize="212,2">
              <v:shape style="position:absolute;left:9737;top:-10;width:212;height:2" coordorigin="9737,-10" coordsize="212,0" path="m9737,-10l9950,-10e" filled="f" stroked="t" strokeweight=".236003pt" strokecolor="#000000">
                <v:path arrowok="t"/>
              </v:shape>
            </v:group>
            <v:group style="position:absolute;left:9922;top:-41;width:514;height:2" coordorigin="9922,-41" coordsize="514,2">
              <v:shape style="position:absolute;left:9922;top:-41;width:514;height:2" coordorigin="9922,-41" coordsize="514,0" path="m9922,-41l10436,-41e" filled="f" stroked="t" strokeweight=".236003pt" strokecolor="#6B6B6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9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16:10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91" w:lineRule="exact"/>
        <w:ind w:left="1506"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68"/>
          <w:position w:val="-21"/>
        </w:rPr>
        <w:t>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340"/>
          <w:cols w:num="2" w:equalWidth="0">
            <w:col w:w="6049" w:space="128"/>
            <w:col w:w="5203"/>
          </w:cols>
        </w:sectPr>
      </w:pPr>
      <w:rPr/>
    </w:p>
    <w:p>
      <w:pPr>
        <w:spacing w:before="0" w:after="0" w:line="218" w:lineRule="exact"/>
        <w:ind w:left="154" w:right="-20"/>
        <w:jc w:val="left"/>
        <w:tabs>
          <w:tab w:pos="2160" w:val="left"/>
          <w:tab w:pos="5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96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96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1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::;ahibi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3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Kamuya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Alan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5"/>
          <w:w w:val="42"/>
          <w:position w:val="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0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1" w:after="0" w:line="240" w:lineRule="auto"/>
        <w:ind w:left="216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Fikret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1"/>
        </w:rPr>
        <w:t>iBA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2174" w:right="-20"/>
        <w:jc w:val="left"/>
        <w:tabs>
          <w:tab w:pos="4680" w:val="left"/>
          <w:tab w:pos="7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2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226"/>
        </w:rPr>
        <w:t>i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0"/>
          <w:w w:val="94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15:57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16:00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49" w:right="-20"/>
        <w:jc w:val="left"/>
        <w:tabs>
          <w:tab w:pos="2160" w:val="left"/>
          <w:tab w:pos="3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ECB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0"/>
        </w:rPr>
        <w:t>84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154" w:right="-20"/>
        <w:jc w:val="left"/>
        <w:tabs>
          <w:tab w:pos="4700" w:val="left"/>
          <w:tab w:pos="7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w w:val="96"/>
          <w:position w:val="4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1"/>
          <w:w w:val="97"/>
          <w:position w:val="4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74"/>
          <w:position w:val="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3"/>
          <w:w w:val="74"/>
          <w:position w:val="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45"/>
          <w:position w:val="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5"/>
          <w:w w:val="9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5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5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6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  <w:position w:val="-1"/>
        </w:rPr>
        <w:t>tri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5"/>
          <w:position w:val="-1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4732" w:right="-20"/>
        <w:jc w:val="left"/>
        <w:tabs>
          <w:tab w:pos="7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5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40" w:lineRule="auto"/>
        <w:ind w:left="47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5"/>
          <w:w w:val="8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ıııni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"/>
          <w:w w:val="95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-Jan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GelişSaati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169" w:lineRule="exact"/>
        <w:ind w:left="2174" w:right="-20"/>
        <w:jc w:val="left"/>
        <w:tabs>
          <w:tab w:pos="4700" w:val="left"/>
          <w:tab w:pos="7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95"/>
          <w:position w:val="-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"/>
          <w:w w:val="95"/>
          <w:position w:val="-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-5"/>
        </w:rPr>
        <w:t>rsonel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5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5"/>
        </w:rPr>
        <w:t>Saylsı: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  <w:position w:val="-5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93"/>
          <w:position w:val="-5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8"/>
          <w:position w:val="-5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7"/>
          <w:position w:val="-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51"/>
          <w:position w:val="-5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5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1"/>
          <w:w w:val="100"/>
          <w:position w:val="-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  <w:position w:val="-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4"/>
          <w:position w:val="-5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340"/>
        </w:sectPr>
      </w:pPr>
      <w:rPr/>
    </w:p>
    <w:p>
      <w:pPr>
        <w:spacing w:before="0" w:after="0" w:line="317" w:lineRule="exact"/>
        <w:ind w:left="130" w:right="-87"/>
        <w:jc w:val="left"/>
        <w:tabs>
          <w:tab w:pos="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1"/>
          <w:szCs w:val="31"/>
          <w:color w:val="343434"/>
          <w:spacing w:val="0"/>
          <w:w w:val="100"/>
        </w:rPr>
        <w:t>Ya</w:t>
      </w:r>
      <w:r>
        <w:rPr>
          <w:rFonts w:ascii="Arial" w:hAnsi="Arial" w:cs="Arial" w:eastAsia="Arial"/>
          <w:sz w:val="31"/>
          <w:szCs w:val="31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31"/>
          <w:szCs w:val="31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96B6B"/>
          <w:spacing w:val="0"/>
          <w:w w:val="63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96B6B"/>
          <w:spacing w:val="-43"/>
          <w:w w:val="62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  <w:position w:val="1"/>
        </w:rPr>
        <w:t>cı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3" w:after="0" w:line="228" w:lineRule="exact"/>
        <w:ind w:left="28" w:right="2338" w:firstLine="-28"/>
        <w:jc w:val="left"/>
        <w:tabs>
          <w:tab w:pos="2540" w:val="left"/>
          <w:tab w:pos="5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8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7"/>
          <w:w w:val="88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8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7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9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7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7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:-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9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7"/>
          <w:w w:val="10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2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6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Saati:-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26" w:lineRule="exact"/>
        <w:ind w:left="2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w w:val="93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Adı-So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2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340"/>
          <w:cols w:num="2" w:equalWidth="0">
            <w:col w:w="2047" w:space="103"/>
            <w:col w:w="9230"/>
          </w:cols>
        </w:sectPr>
      </w:pPr>
      <w:rPr/>
    </w:p>
    <w:p>
      <w:pPr>
        <w:spacing w:before="19" w:after="0" w:line="224" w:lineRule="exact"/>
        <w:ind w:left="149" w:right="2836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5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4664" w:right="397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w w:val="95"/>
        </w:rPr>
        <w:t>öndürıııe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w w:val="9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0"/>
        </w:rPr>
        <w:t>söndüri.lcü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00" w:lineRule="exact"/>
        <w:ind w:left="154" w:right="-20"/>
        <w:jc w:val="left"/>
        <w:tabs>
          <w:tab w:pos="2160" w:val="left"/>
          <w:tab w:pos="4700" w:val="left"/>
          <w:tab w:pos="6540" w:val="left"/>
          <w:tab w:pos="8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  <w:position w:val="-2"/>
        </w:rPr>
        <w:t>SöndUrı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87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7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7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3"/>
          <w:w w:val="87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7"/>
          <w:position w:val="-2"/>
        </w:rPr>
        <w:t>TUrU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>yapılmıştır.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100"/>
          <w:position w:val="-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2"/>
          <w:position w:val="-3"/>
        </w:rPr>
        <w:t>_lt&lt;öpü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2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9"/>
          <w:w w:val="82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49"/>
          <w:position w:val="-3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5"/>
          <w:w w:val="48"/>
          <w:position w:val="-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8"/>
          <w:position w:val="-3"/>
        </w:rPr>
        <w:t>K.K.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7"/>
          <w:position w:val="-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9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83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2"/>
          <w:position w:val="-3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30" w:lineRule="exact"/>
        <w:ind w:left="5072" w:right="-20"/>
        <w:jc w:val="left"/>
        <w:tabs>
          <w:tab w:pos="6600" w:val="left"/>
          <w:tab w:pos="6960" w:val="left"/>
          <w:tab w:pos="8160" w:val="left"/>
          <w:tab w:pos="868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  <w:position w:val="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"/>
          <w:w w:val="100"/>
          <w:position w:val="3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7"/>
          <w:szCs w:val="37"/>
          <w:color w:val="343434"/>
          <w:spacing w:val="0"/>
          <w:w w:val="62"/>
          <w:position w:val="0"/>
        </w:rPr>
        <w:t>--</w:t>
      </w:r>
      <w:r>
        <w:rPr>
          <w:rFonts w:ascii="Times New Roman" w:hAnsi="Times New Roman" w:cs="Times New Roman" w:eastAsia="Times New Roman"/>
          <w:sz w:val="37"/>
          <w:szCs w:val="37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343434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62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62"/>
          <w:position w:val="1"/>
        </w:rPr>
        <w:t>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21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yoktu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96B6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340"/>
        </w:sectPr>
      </w:pPr>
      <w:rPr/>
    </w:p>
    <w:p>
      <w:pPr>
        <w:spacing w:before="2" w:after="0" w:line="240" w:lineRule="auto"/>
        <w:ind w:left="154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5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  <w:position w:val="-1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6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3"/>
          <w:position w:val="-1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4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8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78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2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7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340"/>
          <w:cols w:num="2" w:equalWidth="0">
            <w:col w:w="1846" w:space="375"/>
            <w:col w:w="9159"/>
          </w:cols>
        </w:sectPr>
      </w:pPr>
      <w:rPr/>
    </w:p>
    <w:p>
      <w:pPr>
        <w:spacing w:before="7" w:after="0" w:line="228" w:lineRule="exact"/>
        <w:ind w:left="2169" w:right="59" w:firstLine="-2015"/>
        <w:jc w:val="left"/>
        <w:tabs>
          <w:tab w:pos="2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3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5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</w:rPr>
        <w:t>tırma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4"/>
        </w:rPr>
        <w:t>ko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oları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varılmıştır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8" w:lineRule="auto"/>
        <w:ind w:left="154" w:right="3922"/>
        <w:jc w:val="left"/>
        <w:tabs>
          <w:tab w:pos="2160" w:val="left"/>
          <w:tab w:pos="67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2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6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ortalı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6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5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1"/>
          <w:w w:val="9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15"/>
          <w:w w:val="10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Bedeli: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2" w:after="0" w:line="218" w:lineRule="exact"/>
        <w:ind w:left="130" w:right="7799" w:firstLine="28"/>
        <w:jc w:val="left"/>
        <w:tabs>
          <w:tab w:pos="2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reslinı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edilmedi.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ı:."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340"/>
        </w:sectPr>
      </w:pPr>
      <w:rPr/>
    </w:p>
    <w:p>
      <w:pPr>
        <w:spacing w:before="36" w:after="0" w:line="226" w:lineRule="exact"/>
        <w:ind w:left="15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w w:val="94"/>
          <w:position w:val="-1"/>
        </w:rPr>
        <w:t>Ekı.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12"/>
          <w:w w:val="95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939593"/>
          <w:spacing w:val="-9"/>
          <w:w w:val="175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4"/>
          <w:w w:val="109"/>
          <w:position w:val="-1"/>
        </w:rPr>
        <w:t>.</w:t>
      </w:r>
      <w:r>
        <w:rPr>
          <w:rFonts w:ascii="Arial" w:hAnsi="Arial" w:cs="Arial" w:eastAsia="Arial"/>
          <w:sz w:val="13"/>
          <w:szCs w:val="13"/>
          <w:color w:val="494949"/>
          <w:spacing w:val="0"/>
          <w:w w:val="205"/>
          <w:position w:val="-1"/>
        </w:rPr>
        <w:t>ı</w:t>
      </w:r>
      <w:r>
        <w:rPr>
          <w:rFonts w:ascii="Arial" w:hAnsi="Arial" w:cs="Arial" w:eastAsia="Arial"/>
          <w:sz w:val="13"/>
          <w:szCs w:val="13"/>
          <w:color w:val="494949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92"/>
          <w:position w:val="-1"/>
        </w:rPr>
        <w:t>Dönt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92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5"/>
          <w:w w:val="108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46"/>
          <w:position w:val="-1"/>
        </w:rPr>
        <w:t>i.l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6" w:after="0" w:line="22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95959"/>
          <w:w w:val="94"/>
          <w:position w:val="-1"/>
        </w:rPr>
        <w:t>Ta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rih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6" w:after="0" w:line="22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29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24"/>
          <w:w w:val="12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20.05.2017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6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!Saati: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"/>
        </w:rPr>
        <w:t>16:40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340"/>
          <w:cols w:num="4" w:equalWidth="0">
            <w:col w:w="1325" w:space="845"/>
            <w:col w:w="418" w:space="163"/>
            <w:col w:w="1013" w:space="2287"/>
            <w:col w:w="5329"/>
          </w:cols>
        </w:sectPr>
      </w:pPr>
      <w:rPr/>
    </w:p>
    <w:p>
      <w:pPr>
        <w:spacing w:before="7" w:after="0" w:line="240" w:lineRule="auto"/>
        <w:ind w:left="248" w:right="-20"/>
        <w:jc w:val="left"/>
        <w:tabs>
          <w:tab w:pos="1060" w:val="left"/>
          <w:tab w:pos="1560" w:val="left"/>
          <w:tab w:pos="8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100"/>
        </w:rPr>
        <w:t>Ölü</w:t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3"/>
          <w:w w:val="9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4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4"/>
          <w:w w:val="10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56"/>
        </w:rPr>
        <w:t>l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56"/>
        </w:rPr>
        <w:t>.</w:t>
      </w:r>
      <w:r>
        <w:rPr>
          <w:rFonts w:ascii="Arial" w:hAnsi="Arial" w:cs="Arial" w:eastAsia="Arial"/>
          <w:sz w:val="19"/>
          <w:szCs w:val="19"/>
          <w:color w:val="343434"/>
          <w:spacing w:val="-47"/>
          <w:w w:val="15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6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21" w:right="-20"/>
        <w:jc w:val="left"/>
        <w:tabs>
          <w:tab w:pos="4820" w:val="left"/>
          <w:tab w:pos="880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1.882324pt;margin-top:9.236863pt;width:95.417304pt;height:30pt;mso-position-horizontal-relative:page;mso-position-vertical-relative:paragraph;z-index:-17191" type="#_x0000_t202" filled="f" stroked="f">
            <v:textbox inset="0,0,0,0">
              <w:txbxContent>
                <w:p>
                  <w:pPr>
                    <w:spacing w:before="0" w:after="0" w:line="600" w:lineRule="exact"/>
                    <w:ind w:right="-13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333B72"/>
                      <w:spacing w:val="0"/>
                      <w:w w:val="526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60"/>
                      <w:szCs w:val="60"/>
                      <w:color w:val="333B72"/>
                      <w:spacing w:val="-641"/>
                      <w:w w:val="52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43434"/>
                      <w:spacing w:val="0"/>
                      <w:w w:val="100"/>
                      <w:position w:val="25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43434"/>
                      <w:spacing w:val="0"/>
                      <w:w w:val="100"/>
                      <w:position w:val="25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43434"/>
                      <w:spacing w:val="-5"/>
                      <w:w w:val="100"/>
                      <w:position w:val="2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43434"/>
                      <w:spacing w:val="0"/>
                      <w:w w:val="100"/>
                      <w:position w:val="25"/>
                    </w:rPr>
                    <w:t>Anıiri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AıJiri: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71"/>
          <w:position w:val="-15"/>
        </w:rPr>
        <w:t>3</w:t>
      </w:r>
      <w:r>
        <w:rPr>
          <w:rFonts w:ascii="Arial" w:hAnsi="Arial" w:cs="Arial" w:eastAsia="Arial"/>
          <w:sz w:val="27"/>
          <w:szCs w:val="27"/>
          <w:color w:val="343434"/>
          <w:spacing w:val="-37"/>
          <w:w w:val="100"/>
          <w:position w:val="-15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51"/>
          <w:position w:val="-15"/>
        </w:rPr>
        <w:t>O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51"/>
          <w:position w:val="-15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5"/>
          <w:w w:val="51"/>
          <w:position w:val="-15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51"/>
          <w:position w:val="-15"/>
        </w:rPr>
        <w:t>Mavı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51"/>
          <w:position w:val="-15"/>
        </w:rPr>
        <w:t>s</w:t>
      </w:r>
      <w:r>
        <w:rPr>
          <w:rFonts w:ascii="Arial" w:hAnsi="Arial" w:cs="Arial" w:eastAsia="Arial"/>
          <w:sz w:val="27"/>
          <w:szCs w:val="27"/>
          <w:color w:val="343434"/>
          <w:spacing w:val="16"/>
          <w:w w:val="51"/>
          <w:position w:val="-15"/>
        </w:rPr>
        <w:t> 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51"/>
          <w:position w:val="-15"/>
        </w:rPr>
        <w:t>7.017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340"/>
        </w:sectPr>
      </w:pPr>
      <w:rPr/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19" w:lineRule="exact"/>
        <w:ind w:right="-20"/>
        <w:jc w:val="right"/>
        <w:rPr>
          <w:rFonts w:ascii="Times New Roman" w:hAnsi="Times New Roman" w:cs="Times New Roman" w:eastAsia="Times New Roman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41"/>
          <w:szCs w:val="41"/>
          <w:color w:val="595959"/>
          <w:spacing w:val="0"/>
          <w:w w:val="87"/>
          <w:position w:val="-21"/>
        </w:rPr>
        <w:t>Ş&amp;ı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53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i/>
        </w:rPr>
        <w:t>1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i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32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4"/>
          <w:position w:val="1"/>
        </w:rPr>
        <w:t>12017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340"/>
          <w:cols w:num="2" w:equalWidth="0">
            <w:col w:w="3364" w:space="5512"/>
            <w:col w:w="2504"/>
          </w:cols>
        </w:sectPr>
      </w:pPr>
      <w:rPr/>
    </w:p>
    <w:p>
      <w:pPr>
        <w:spacing w:before="0" w:after="0" w:line="404" w:lineRule="exact"/>
        <w:ind w:left="163" w:right="-20"/>
        <w:jc w:val="left"/>
        <w:tabs>
          <w:tab w:pos="2420" w:val="left"/>
          <w:tab w:pos="3760" w:val="left"/>
          <w:tab w:pos="8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1.217773pt;margin-top:11.762177pt;width:96.749713pt;height:13pt;mso-position-horizontal-relative:page;mso-position-vertical-relative:paragraph;z-index:-17190" type="#_x0000_t202" filled="f" stroked="f">
            <v:textbox inset="0,0,0,0">
              <w:txbxContent>
                <w:p>
                  <w:pPr>
                    <w:spacing w:before="0" w:after="0" w:line="260" w:lineRule="exact"/>
                    <w:ind w:right="-79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21"/>
                      <w:szCs w:val="21"/>
                      <w:color w:val="595959"/>
                      <w:spacing w:val="0"/>
                      <w:w w:val="129"/>
                    </w:rPr>
                    <w:t>ltfaiy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595959"/>
                      <w:spacing w:val="62"/>
                      <w:w w:val="12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595959"/>
                      <w:spacing w:val="0"/>
                      <w:w w:val="57"/>
                    </w:rPr>
                    <w:t>Kl:;ıı;l!§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595959"/>
                      <w:spacing w:val="0"/>
                      <w:w w:val="57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595959"/>
                      <w:spacing w:val="24"/>
                      <w:w w:val="57"/>
                    </w:rPr>
                    <w:t> 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595959"/>
                      <w:spacing w:val="0"/>
                      <w:w w:val="80"/>
                    </w:rPr>
                    <w:t>Bölge!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  <w:position w:val="-4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5"/>
          <w:szCs w:val="25"/>
          <w:color w:val="494949"/>
          <w:spacing w:val="0"/>
          <w:w w:val="126"/>
          <w:position w:val="9"/>
        </w:rPr>
        <w:t>.N</w:t>
      </w:r>
      <w:r>
        <w:rPr>
          <w:rFonts w:ascii="Times New Roman" w:hAnsi="Times New Roman" w:cs="Times New Roman" w:eastAsia="Times New Roman"/>
          <w:sz w:val="25"/>
          <w:szCs w:val="25"/>
          <w:color w:val="494949"/>
          <w:spacing w:val="3"/>
          <w:w w:val="126"/>
          <w:position w:val="9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94949"/>
          <w:spacing w:val="0"/>
          <w:w w:val="126"/>
          <w:position w:val="9"/>
        </w:rPr>
        <w:t>im</w:t>
      </w:r>
      <w:r>
        <w:rPr>
          <w:rFonts w:ascii="Times New Roman" w:hAnsi="Times New Roman" w:cs="Times New Roman" w:eastAsia="Times New Roman"/>
          <w:sz w:val="25"/>
          <w:szCs w:val="25"/>
          <w:color w:val="494949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494949"/>
          <w:spacing w:val="0"/>
          <w:w w:val="100"/>
          <w:position w:val="9"/>
        </w:rPr>
      </w:r>
      <w:r>
        <w:rPr>
          <w:rFonts w:ascii="Arial" w:hAnsi="Arial" w:cs="Arial" w:eastAsia="Arial"/>
          <w:sz w:val="29"/>
          <w:szCs w:val="29"/>
          <w:color w:val="595959"/>
          <w:spacing w:val="0"/>
          <w:w w:val="100"/>
          <w:position w:val="9"/>
        </w:rPr>
        <w:t>$EK</w:t>
      </w:r>
      <w:r>
        <w:rPr>
          <w:rFonts w:ascii="Arial" w:hAnsi="Arial" w:cs="Arial" w:eastAsia="Arial"/>
          <w:sz w:val="29"/>
          <w:szCs w:val="29"/>
          <w:color w:val="595959"/>
          <w:spacing w:val="-70"/>
          <w:w w:val="100"/>
          <w:position w:val="9"/>
        </w:rPr>
        <w:t> </w:t>
      </w:r>
      <w:r>
        <w:rPr>
          <w:rFonts w:ascii="Arial" w:hAnsi="Arial" w:cs="Arial" w:eastAsia="Arial"/>
          <w:sz w:val="29"/>
          <w:szCs w:val="29"/>
          <w:color w:val="595959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29"/>
          <w:szCs w:val="29"/>
          <w:color w:val="595959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64"/>
          <w:position w:val="0"/>
        </w:rPr>
        <w:t>fL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3"/>
          <w:w w:val="65"/>
          <w:position w:val="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-5"/>
          <w:w w:val="87"/>
          <w:position w:val="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17"/>
          <w:w w:val="99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4"/>
          <w:w w:val="84"/>
          <w:position w:val="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75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85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86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41"/>
          <w:w w:val="87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0"/>
          <w:w w:val="79"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45"/>
          <w:w w:val="86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79"/>
          <w:position w:val="0"/>
        </w:rPr>
        <w:t>;\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80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8"/>
          <w:w w:val="79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939593"/>
          <w:spacing w:val="-11"/>
          <w:w w:val="97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6"/>
          <w:position w:val="0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40" w:lineRule="exact"/>
        <w:ind w:left="2292" w:right="-20"/>
        <w:jc w:val="left"/>
        <w:tabs>
          <w:tab w:pos="8340" w:val="left"/>
          <w:tab w:pos="906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00"/>
          <w:position w:val="-25"/>
        </w:rPr>
        <w:t>1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00"/>
          <w:position w:val="-25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3"/>
          <w:w w:val="100"/>
          <w:position w:val="-2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00"/>
          <w:position w:val="-25"/>
        </w:rPr>
        <w:t>Posta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36"/>
          <w:w w:val="100"/>
          <w:position w:val="-25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72"/>
          <w:position w:val="-25"/>
        </w:rPr>
        <w:t>6r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3"/>
          <w:w w:val="72"/>
          <w:position w:val="-25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72"/>
          <w:position w:val="-25"/>
        </w:rPr>
        <w:t>::t..,lf.lt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19"/>
          <w:w w:val="72"/>
          <w:position w:val="-25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100"/>
          <w:position w:val="-25"/>
        </w:rPr>
        <w:t>Arniri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100"/>
          <w:position w:val="-25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100"/>
          <w:position w:val="-25"/>
        </w:rPr>
      </w:r>
      <w:r>
        <w:rPr>
          <w:rFonts w:ascii="Arial" w:hAnsi="Arial" w:cs="Arial" w:eastAsia="Arial"/>
          <w:sz w:val="19"/>
          <w:szCs w:val="19"/>
          <w:color w:val="AAACAA"/>
          <w:spacing w:val="0"/>
          <w:w w:val="100"/>
          <w:i/>
          <w:position w:val="-15"/>
        </w:rPr>
        <w:t>!</w:t>
      </w:r>
      <w:r>
        <w:rPr>
          <w:rFonts w:ascii="Arial" w:hAnsi="Arial" w:cs="Arial" w:eastAsia="Arial"/>
          <w:sz w:val="19"/>
          <w:szCs w:val="19"/>
          <w:color w:val="AAACAA"/>
          <w:spacing w:val="0"/>
          <w:w w:val="100"/>
          <w:i/>
          <w:position w:val="-15"/>
        </w:rPr>
        <w:t>j</w:t>
      </w:r>
      <w:r>
        <w:rPr>
          <w:rFonts w:ascii="Arial" w:hAnsi="Arial" w:cs="Arial" w:eastAsia="Arial"/>
          <w:sz w:val="19"/>
          <w:szCs w:val="19"/>
          <w:color w:val="AAACAA"/>
          <w:spacing w:val="-7"/>
          <w:w w:val="100"/>
          <w:i/>
          <w:position w:val="-15"/>
        </w:rPr>
        <w:t> </w:t>
      </w:r>
      <w:r>
        <w:rPr>
          <w:rFonts w:ascii="Arial" w:hAnsi="Arial" w:cs="Arial" w:eastAsia="Arial"/>
          <w:sz w:val="19"/>
          <w:szCs w:val="19"/>
          <w:color w:val="AAACAA"/>
          <w:spacing w:val="0"/>
          <w:w w:val="100"/>
          <w:i/>
          <w:position w:val="-15"/>
        </w:rPr>
        <w:t>(</w:t>
      </w:r>
      <w:r>
        <w:rPr>
          <w:rFonts w:ascii="Arial" w:hAnsi="Arial" w:cs="Arial" w:eastAsia="Arial"/>
          <w:sz w:val="19"/>
          <w:szCs w:val="19"/>
          <w:color w:val="AAACAA"/>
          <w:spacing w:val="-49"/>
          <w:w w:val="100"/>
          <w:i/>
          <w:position w:val="-15"/>
        </w:rPr>
        <w:t> </w:t>
      </w:r>
      <w:r>
        <w:rPr>
          <w:rFonts w:ascii="Arial" w:hAnsi="Arial" w:cs="Arial" w:eastAsia="Arial"/>
          <w:sz w:val="19"/>
          <w:szCs w:val="19"/>
          <w:color w:val="AAACAA"/>
          <w:spacing w:val="0"/>
          <w:w w:val="100"/>
          <w:i/>
          <w:position w:val="-15"/>
        </w:rPr>
        <w:tab/>
      </w:r>
      <w:r>
        <w:rPr>
          <w:rFonts w:ascii="Arial" w:hAnsi="Arial" w:cs="Arial" w:eastAsia="Arial"/>
          <w:sz w:val="19"/>
          <w:szCs w:val="19"/>
          <w:color w:val="AAACAA"/>
          <w:spacing w:val="0"/>
          <w:w w:val="100"/>
          <w:i/>
          <w:position w:val="-15"/>
        </w:rPr>
      </w:r>
      <w:r>
        <w:rPr>
          <w:rFonts w:ascii="Arial" w:hAnsi="Arial" w:cs="Arial" w:eastAsia="Arial"/>
          <w:sz w:val="19"/>
          <w:szCs w:val="19"/>
          <w:color w:val="AAACAA"/>
          <w:spacing w:val="0"/>
          <w:w w:val="68"/>
          <w:position w:val="-15"/>
        </w:rPr>
        <w:t>.:..</w:t>
      </w:r>
      <w:r>
        <w:rPr>
          <w:rFonts w:ascii="Arial" w:hAnsi="Arial" w:cs="Arial" w:eastAsia="Arial"/>
          <w:sz w:val="19"/>
          <w:szCs w:val="19"/>
          <w:color w:val="AAACAA"/>
          <w:spacing w:val="0"/>
          <w:w w:val="68"/>
          <w:position w:val="-15"/>
        </w:rPr>
        <w:t> </w:t>
      </w:r>
      <w:r>
        <w:rPr>
          <w:rFonts w:ascii="Arial" w:hAnsi="Arial" w:cs="Arial" w:eastAsia="Arial"/>
          <w:sz w:val="19"/>
          <w:szCs w:val="19"/>
          <w:color w:val="AAACAA"/>
          <w:spacing w:val="25"/>
          <w:w w:val="68"/>
          <w:position w:val="-15"/>
        </w:rPr>
        <w:t> </w:t>
      </w:r>
      <w:r>
        <w:rPr>
          <w:rFonts w:ascii="Arial" w:hAnsi="Arial" w:cs="Arial" w:eastAsia="Arial"/>
          <w:sz w:val="19"/>
          <w:szCs w:val="19"/>
          <w:color w:val="7B7E7E"/>
          <w:spacing w:val="0"/>
          <w:w w:val="100"/>
          <w:position w:val="-15"/>
        </w:rPr>
        <w:t>.</w:t>
      </w:r>
      <w:r>
        <w:rPr>
          <w:rFonts w:ascii="Arial" w:hAnsi="Arial" w:cs="Arial" w:eastAsia="Arial"/>
          <w:sz w:val="19"/>
          <w:szCs w:val="19"/>
          <w:color w:val="7B7E7E"/>
          <w:spacing w:val="-2"/>
          <w:w w:val="100"/>
          <w:position w:val="-15"/>
        </w:rPr>
        <w:t> </w:t>
      </w:r>
      <w:r>
        <w:rPr>
          <w:rFonts w:ascii="Arial" w:hAnsi="Arial" w:cs="Arial" w:eastAsia="Arial"/>
          <w:sz w:val="19"/>
          <w:szCs w:val="19"/>
          <w:color w:val="939593"/>
          <w:spacing w:val="-33"/>
          <w:w w:val="98"/>
          <w:position w:val="-15"/>
        </w:rPr>
        <w:t>.</w:t>
      </w:r>
      <w:r>
        <w:rPr>
          <w:rFonts w:ascii="Arial" w:hAnsi="Arial" w:cs="Arial" w:eastAsia="Arial"/>
          <w:sz w:val="19"/>
          <w:szCs w:val="19"/>
          <w:color w:val="7B7E7E"/>
          <w:spacing w:val="0"/>
          <w:w w:val="198"/>
          <w:position w:val="-15"/>
        </w:rPr>
        <w:t>:</w:t>
      </w:r>
      <w:r>
        <w:rPr>
          <w:rFonts w:ascii="Arial" w:hAnsi="Arial" w:cs="Arial" w:eastAsia="Arial"/>
          <w:sz w:val="19"/>
          <w:szCs w:val="19"/>
          <w:color w:val="595959"/>
          <w:spacing w:val="-2"/>
          <w:w w:val="103"/>
          <w:position w:val="-15"/>
        </w:rPr>
        <w:t>"</w:t>
      </w:r>
      <w:r>
        <w:rPr>
          <w:rFonts w:ascii="Arial" w:hAnsi="Arial" w:cs="Arial" w:eastAsia="Arial"/>
          <w:sz w:val="19"/>
          <w:szCs w:val="19"/>
          <w:color w:val="7B7E7E"/>
          <w:spacing w:val="-57"/>
          <w:w w:val="75"/>
          <w:position w:val="-15"/>
        </w:rPr>
        <w:t>·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3"/>
          <w:position w:val="-15"/>
        </w:rPr>
        <w:t>'</w:t>
      </w:r>
      <w:r>
        <w:rPr>
          <w:rFonts w:ascii="Arial" w:hAnsi="Arial" w:cs="Arial" w:eastAsia="Arial"/>
          <w:sz w:val="19"/>
          <w:szCs w:val="19"/>
          <w:color w:val="595959"/>
          <w:spacing w:val="19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595959"/>
          <w:spacing w:val="0"/>
          <w:w w:val="73"/>
          <w:i/>
          <w:position w:val="-15"/>
        </w:rPr>
        <w:t>,;!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340"/>
        </w:sectPr>
      </w:pPr>
      <w:rPr/>
    </w:p>
    <w:p>
      <w:pPr>
        <w:spacing w:before="0" w:after="0" w:line="474" w:lineRule="exact"/>
        <w:ind w:left="5162" w:right="-166"/>
        <w:jc w:val="left"/>
        <w:tabs>
          <w:tab w:pos="8460" w:val="left"/>
        </w:tabs>
        <w:rPr>
          <w:rFonts w:ascii="Arial" w:hAnsi="Arial" w:cs="Arial" w:eastAsia="Arial"/>
          <w:sz w:val="84"/>
          <w:szCs w:val="84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6"/>
        </w:rPr>
        <w:t>Fikret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7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6"/>
        </w:rPr>
        <w:t>İBA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-16"/>
        </w:rPr>
      </w:r>
      <w:r>
        <w:rPr>
          <w:rFonts w:ascii="Arial" w:hAnsi="Arial" w:cs="Arial" w:eastAsia="Arial"/>
          <w:sz w:val="29"/>
          <w:szCs w:val="29"/>
          <w:color w:val="696B6B"/>
          <w:spacing w:val="-31"/>
          <w:w w:val="96"/>
          <w:position w:val="-8"/>
        </w:rPr>
        <w:t>R</w:t>
      </w:r>
      <w:r>
        <w:rPr>
          <w:rFonts w:ascii="Arial" w:hAnsi="Arial" w:cs="Arial" w:eastAsia="Arial"/>
          <w:sz w:val="29"/>
          <w:szCs w:val="29"/>
          <w:color w:val="AAACAA"/>
          <w:spacing w:val="-52"/>
          <w:w w:val="129"/>
          <w:position w:val="-8"/>
        </w:rPr>
        <w:t>.</w:t>
      </w:r>
      <w:r>
        <w:rPr>
          <w:rFonts w:ascii="Arial" w:hAnsi="Arial" w:cs="Arial" w:eastAsia="Arial"/>
          <w:sz w:val="29"/>
          <w:szCs w:val="29"/>
          <w:color w:val="696B6B"/>
          <w:spacing w:val="0"/>
          <w:w w:val="101"/>
          <w:position w:val="-8"/>
        </w:rPr>
        <w:t>iile</w:t>
      </w:r>
      <w:r>
        <w:rPr>
          <w:rFonts w:ascii="Arial" w:hAnsi="Arial" w:cs="Arial" w:eastAsia="Arial"/>
          <w:sz w:val="29"/>
          <w:szCs w:val="29"/>
          <w:color w:val="696B6B"/>
          <w:spacing w:val="-53"/>
          <w:w w:val="101"/>
          <w:position w:val="-8"/>
        </w:rPr>
        <w:t>i</w:t>
      </w:r>
      <w:r>
        <w:rPr>
          <w:rFonts w:ascii="Arial" w:hAnsi="Arial" w:cs="Arial" w:eastAsia="Arial"/>
          <w:sz w:val="84"/>
          <w:szCs w:val="84"/>
          <w:color w:val="939593"/>
          <w:spacing w:val="-94"/>
          <w:w w:val="44"/>
          <w:position w:val="-30"/>
        </w:rPr>
        <w:t>.</w:t>
      </w:r>
      <w:r>
        <w:rPr>
          <w:rFonts w:ascii="Arial" w:hAnsi="Arial" w:cs="Arial" w:eastAsia="Arial"/>
          <w:sz w:val="29"/>
          <w:szCs w:val="29"/>
          <w:color w:val="696B6B"/>
          <w:spacing w:val="0"/>
          <w:w w:val="100"/>
          <w:position w:val="-8"/>
        </w:rPr>
        <w:t>ı</w:t>
      </w:r>
      <w:r>
        <w:rPr>
          <w:rFonts w:ascii="Arial" w:hAnsi="Arial" w:cs="Arial" w:eastAsia="Arial"/>
          <w:sz w:val="29"/>
          <w:szCs w:val="29"/>
          <w:color w:val="696B6B"/>
          <w:spacing w:val="-45"/>
          <w:w w:val="101"/>
          <w:position w:val="-8"/>
        </w:rPr>
        <w:t>i</w:t>
      </w:r>
      <w:r>
        <w:rPr>
          <w:rFonts w:ascii="Arial" w:hAnsi="Arial" w:cs="Arial" w:eastAsia="Arial"/>
          <w:sz w:val="29"/>
          <w:szCs w:val="29"/>
          <w:color w:val="939593"/>
          <w:spacing w:val="0"/>
          <w:w w:val="97"/>
          <w:position w:val="-8"/>
        </w:rPr>
        <w:t>ı</w:t>
      </w:r>
      <w:r>
        <w:rPr>
          <w:rFonts w:ascii="Arial" w:hAnsi="Arial" w:cs="Arial" w:eastAsia="Arial"/>
          <w:sz w:val="29"/>
          <w:szCs w:val="29"/>
          <w:color w:val="939593"/>
          <w:spacing w:val="-29"/>
          <w:w w:val="98"/>
          <w:position w:val="-8"/>
        </w:rPr>
        <w:t>l</w:t>
      </w:r>
      <w:r>
        <w:rPr>
          <w:rFonts w:ascii="Arial" w:hAnsi="Arial" w:cs="Arial" w:eastAsia="Arial"/>
          <w:sz w:val="29"/>
          <w:szCs w:val="29"/>
          <w:color w:val="7B7E7E"/>
          <w:spacing w:val="0"/>
          <w:w w:val="121"/>
          <w:position w:val="-8"/>
        </w:rPr>
        <w:t>t</w:t>
      </w:r>
      <w:r>
        <w:rPr>
          <w:rFonts w:ascii="Arial" w:hAnsi="Arial" w:cs="Arial" w:eastAsia="Arial"/>
          <w:sz w:val="29"/>
          <w:szCs w:val="29"/>
          <w:color w:val="7B7E7E"/>
          <w:spacing w:val="0"/>
          <w:w w:val="100"/>
          <w:position w:val="-8"/>
        </w:rPr>
        <w:t> </w:t>
      </w:r>
      <w:r>
        <w:rPr>
          <w:rFonts w:ascii="Arial" w:hAnsi="Arial" w:cs="Arial" w:eastAsia="Arial"/>
          <w:sz w:val="29"/>
          <w:szCs w:val="29"/>
          <w:color w:val="7B7E7E"/>
          <w:spacing w:val="11"/>
          <w:w w:val="100"/>
          <w:position w:val="-8"/>
        </w:rPr>
        <w:t> </w:t>
      </w:r>
      <w:r>
        <w:rPr>
          <w:rFonts w:ascii="Arial" w:hAnsi="Arial" w:cs="Arial" w:eastAsia="Arial"/>
          <w:sz w:val="84"/>
          <w:szCs w:val="84"/>
          <w:color w:val="BCBFB8"/>
          <w:spacing w:val="11"/>
          <w:w w:val="21"/>
          <w:position w:val="-30"/>
        </w:rPr>
      </w:r>
      <w:r>
        <w:rPr>
          <w:rFonts w:ascii="Arial" w:hAnsi="Arial" w:cs="Arial" w:eastAsia="Arial"/>
          <w:sz w:val="84"/>
          <w:szCs w:val="84"/>
          <w:color w:val="BCBFB8"/>
          <w:spacing w:val="0"/>
          <w:w w:val="21"/>
          <w:emboss/>
          <w:position w:val="-30"/>
        </w:rPr>
        <w:t>.</w:t>
      </w:r>
      <w:r>
        <w:rPr>
          <w:rFonts w:ascii="Arial" w:hAnsi="Arial" w:cs="Arial" w:eastAsia="Arial"/>
          <w:sz w:val="84"/>
          <w:szCs w:val="84"/>
          <w:color w:val="BCBFB8"/>
          <w:spacing w:val="0"/>
          <w:w w:val="21"/>
          <w:position w:val="-30"/>
        </w:rPr>
      </w:r>
      <w:r>
        <w:rPr>
          <w:rFonts w:ascii="Arial" w:hAnsi="Arial" w:cs="Arial" w:eastAsia="Arial"/>
          <w:sz w:val="84"/>
          <w:szCs w:val="84"/>
          <w:color w:val="000000"/>
          <w:spacing w:val="0"/>
          <w:w w:val="100"/>
          <w:position w:val="0"/>
        </w:rPr>
      </w:r>
    </w:p>
    <w:p>
      <w:pPr>
        <w:spacing w:before="0" w:after="0" w:line="474" w:lineRule="exact"/>
        <w:ind w:right="-20"/>
        <w:jc w:val="left"/>
        <w:tabs>
          <w:tab w:pos="540" w:val="left"/>
        </w:tabs>
        <w:rPr>
          <w:rFonts w:ascii="Arial" w:hAnsi="Arial" w:cs="Arial" w:eastAsia="Arial"/>
          <w:sz w:val="84"/>
          <w:szCs w:val="8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AAACAA"/>
          <w:spacing w:val="0"/>
          <w:w w:val="100"/>
          <w:position w:val="-8"/>
        </w:rPr>
        <w:t>t".</w:t>
      </w:r>
      <w:r>
        <w:rPr>
          <w:rFonts w:ascii="Times New Roman" w:hAnsi="Times New Roman" w:cs="Times New Roman" w:eastAsia="Times New Roman"/>
          <w:sz w:val="15"/>
          <w:szCs w:val="15"/>
          <w:color w:val="AAACAA"/>
          <w:spacing w:val="0"/>
          <w:w w:val="100"/>
          <w:position w:val="-8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AAACAA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AACAA"/>
          <w:spacing w:val="2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AACAA"/>
          <w:spacing w:val="0"/>
          <w:w w:val="100"/>
          <w:position w:val="-8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AAACAA"/>
          <w:spacing w:val="-2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AACAA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AAACAA"/>
          <w:spacing w:val="0"/>
          <w:w w:val="100"/>
          <w:position w:val="-8"/>
        </w:rPr>
      </w:r>
      <w:r>
        <w:rPr>
          <w:rFonts w:ascii="Arial" w:hAnsi="Arial" w:cs="Arial" w:eastAsia="Arial"/>
          <w:sz w:val="84"/>
          <w:szCs w:val="84"/>
          <w:color w:val="2A38A3"/>
          <w:spacing w:val="0"/>
          <w:w w:val="162"/>
          <w:position w:val="-30"/>
        </w:rPr>
        <w:t>1</w:t>
      </w:r>
      <w:r>
        <w:rPr>
          <w:rFonts w:ascii="Arial" w:hAnsi="Arial" w:cs="Arial" w:eastAsia="Arial"/>
          <w:sz w:val="84"/>
          <w:szCs w:val="8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340"/>
          <w:cols w:num="2" w:equalWidth="0">
            <w:col w:w="9632" w:space="194"/>
            <w:col w:w="155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95" w:lineRule="exact"/>
        <w:ind w:left="168" w:right="-88"/>
        <w:jc w:val="left"/>
        <w:tabs>
          <w:tab w:pos="398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0.185883pt;margin-top:-43.526344pt;width:33.04379pt;height:72pt;mso-position-horizontal-relative:page;mso-position-vertical-relative:paragraph;z-index:-17189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333B72"/>
                      <w:w w:val="76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33B72"/>
                      <w:w w:val="76"/>
                      <w:i/>
                      <w:strike/>
                      <w:position w:val="-1"/>
                    </w:rPr>
                    <w:t>d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33B72"/>
                      <w:w w:val="76"/>
                      <w:i/>
                      <w:strike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33B72"/>
                      <w:spacing w:val="-205"/>
                      <w:w w:val="75"/>
                      <w:i/>
                      <w:strike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33B72"/>
                      <w:spacing w:val="-205"/>
                      <w:w w:val="75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10"/>
          <w:w w:val="79"/>
          <w:position w:val="2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92"/>
          <w:position w:val="2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>lk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  <w:position w:val="2"/>
        </w:rPr>
      </w:r>
      <w:r>
        <w:rPr>
          <w:rFonts w:ascii="Arial" w:hAnsi="Arial" w:cs="Arial" w:eastAsia="Arial"/>
          <w:sz w:val="32"/>
          <w:szCs w:val="32"/>
          <w:color w:val="1F2359"/>
          <w:spacing w:val="0"/>
          <w:w w:val="152"/>
          <w:i/>
          <w:position w:val="-6"/>
        </w:rPr>
        <w:t>1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233" w:lineRule="exact"/>
        <w:ind w:left="2500" w:right="-20"/>
        <w:jc w:val="left"/>
        <w:tabs>
          <w:tab w:pos="32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-6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101"/>
          <w:position w:val="2"/>
        </w:rPr>
        <w:t>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2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Ufuk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KORKOM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0" w:lineRule="exact"/>
        <w:ind w:right="-20"/>
        <w:jc w:val="left"/>
        <w:tabs>
          <w:tab w:pos="1420" w:val="left"/>
        </w:tabs>
        <w:rPr>
          <w:rFonts w:ascii="Arial" w:hAnsi="Arial" w:cs="Arial" w:eastAsia="Arial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0"/>
          <w:w w:val="71"/>
          <w:position w:val="-3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24"/>
          <w:w w:val="71"/>
          <w:position w:val="-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6"/>
          <w:w w:val="110"/>
          <w:position w:val="-3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0"/>
          <w:w w:val="61"/>
          <w:position w:val="-3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0"/>
          <w:w w:val="60"/>
          <w:position w:val="-3"/>
        </w:rPr>
        <w:t>\'i</w: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0"/>
          <w:w w:val="61"/>
          <w:position w:val="-3"/>
        </w:rPr>
        <w:t>(</w: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0"/>
          <w:w w:val="60"/>
          <w:position w:val="-3"/>
        </w:rPr>
        <w:t>ai</w: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5"/>
          <w:w w:val="61"/>
          <w:position w:val="-3"/>
        </w:rPr>
        <w:t>y</w:t>
      </w:r>
      <w:r>
        <w:rPr>
          <w:rFonts w:ascii="Times New Roman" w:hAnsi="Times New Roman" w:cs="Times New Roman" w:eastAsia="Times New Roman"/>
          <w:sz w:val="26"/>
          <w:szCs w:val="26"/>
          <w:color w:val="7B7E7E"/>
          <w:spacing w:val="0"/>
          <w:w w:val="50"/>
          <w:position w:val="-3"/>
        </w:rPr>
        <w:t>Q</w:t>
      </w:r>
      <w:r>
        <w:rPr>
          <w:rFonts w:ascii="Times New Roman" w:hAnsi="Times New Roman" w:cs="Times New Roman" w:eastAsia="Times New Roman"/>
          <w:sz w:val="26"/>
          <w:szCs w:val="26"/>
          <w:color w:val="7B7E7E"/>
          <w:spacing w:val="-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96B6B"/>
          <w:spacing w:val="0"/>
          <w:w w:val="69"/>
          <w:position w:val="-3"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color w:val="696B6B"/>
          <w:spacing w:val="0"/>
          <w:w w:val="69"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96B6B"/>
          <w:spacing w:val="13"/>
          <w:w w:val="69"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AAACAA"/>
          <w:spacing w:val="0"/>
          <w:w w:val="69"/>
          <w:position w:val="-3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AAACAA"/>
          <w:spacing w:val="37"/>
          <w:w w:val="69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96B6B"/>
          <w:spacing w:val="0"/>
          <w:w w:val="69"/>
          <w:position w:val="-3"/>
        </w:rPr>
        <w:t>J</w:t>
      </w:r>
      <w:r>
        <w:rPr>
          <w:rFonts w:ascii="Times New Roman" w:hAnsi="Times New Roman" w:cs="Times New Roman" w:eastAsia="Times New Roman"/>
          <w:sz w:val="24"/>
          <w:szCs w:val="24"/>
          <w:color w:val="696B6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696B6B"/>
          <w:spacing w:val="0"/>
          <w:w w:val="100"/>
          <w:position w:val="-3"/>
        </w:rPr>
      </w:r>
      <w:r>
        <w:rPr>
          <w:rFonts w:ascii="Arial" w:hAnsi="Arial" w:cs="Arial" w:eastAsia="Arial"/>
          <w:sz w:val="18"/>
          <w:szCs w:val="18"/>
          <w:color w:val="BCBFB8"/>
          <w:spacing w:val="-14"/>
          <w:w w:val="105"/>
          <w:position w:val="-3"/>
        </w:rPr>
        <w:t>·</w:t>
      </w:r>
      <w:r>
        <w:rPr>
          <w:rFonts w:ascii="Arial" w:hAnsi="Arial" w:cs="Arial" w:eastAsia="Arial"/>
          <w:sz w:val="18"/>
          <w:szCs w:val="18"/>
          <w:color w:val="7B7E7E"/>
          <w:spacing w:val="0"/>
          <w:w w:val="48"/>
          <w:position w:val="-3"/>
        </w:rPr>
        <w:t>Y.</w:t>
      </w:r>
      <w:r>
        <w:rPr>
          <w:rFonts w:ascii="Arial" w:hAnsi="Arial" w:cs="Arial" w:eastAsia="Arial"/>
          <w:sz w:val="18"/>
          <w:szCs w:val="18"/>
          <w:color w:val="7B7E7E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7B7E7E"/>
          <w:spacing w:val="6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AAACAA"/>
          <w:spacing w:val="0"/>
          <w:w w:val="63"/>
          <w:position w:val="-3"/>
        </w:rPr>
        <w:t>•</w:t>
      </w:r>
      <w:r>
        <w:rPr>
          <w:rFonts w:ascii="Arial" w:hAnsi="Arial" w:cs="Arial" w:eastAsia="Arial"/>
          <w:sz w:val="18"/>
          <w:szCs w:val="18"/>
          <w:color w:val="AAACAA"/>
          <w:spacing w:val="12"/>
          <w:w w:val="63"/>
          <w:position w:val="-3"/>
        </w:rPr>
        <w:t> </w:t>
      </w:r>
      <w:r>
        <w:rPr>
          <w:rFonts w:ascii="Arial" w:hAnsi="Arial" w:cs="Arial" w:eastAsia="Arial"/>
          <w:sz w:val="29"/>
          <w:szCs w:val="29"/>
          <w:color w:val="939593"/>
          <w:spacing w:val="-14"/>
          <w:w w:val="65"/>
          <w:position w:val="-3"/>
        </w:rPr>
        <w:t>·</w:t>
      </w:r>
      <w:r>
        <w:rPr>
          <w:rFonts w:ascii="Arial" w:hAnsi="Arial" w:cs="Arial" w:eastAsia="Arial"/>
          <w:sz w:val="29"/>
          <w:szCs w:val="29"/>
          <w:color w:val="7B7E7E"/>
          <w:spacing w:val="0"/>
          <w:w w:val="102"/>
          <w:position w:val="-3"/>
        </w:rPr>
        <w:t>4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754" w:lineRule="exact"/>
        <w:ind w:left="9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8.554169pt;margin-top:24.449505pt;width:40.582582pt;height:17.550338pt;mso-position-horizontal-relative:page;mso-position-vertical-relative:paragraph;z-index:-17188" type="#_x0000_t202" filled="f" stroked="f">
            <v:textbox inset="0,0,0,0">
              <w:txbxContent>
                <w:p>
                  <w:pPr>
                    <w:spacing w:before="0" w:after="0" w:line="351" w:lineRule="exact"/>
                    <w:ind w:right="-93"/>
                    <w:jc w:val="left"/>
                    <w:tabs>
                      <w:tab w:pos="620" w:val="left"/>
                    </w:tabs>
                    <w:rPr>
                      <w:rFonts w:ascii="Arial" w:hAnsi="Arial" w:cs="Arial" w:eastAsia="Arial"/>
                      <w:sz w:val="30"/>
                      <w:szCs w:val="3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AAACAA"/>
                      <w:spacing w:val="0"/>
                      <w:w w:val="100"/>
                      <w:position w:val="-2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AAACAA"/>
                      <w:spacing w:val="0"/>
                      <w:w w:val="100"/>
                      <w:position w:val="-2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AAACAA"/>
                      <w:spacing w:val="0"/>
                      <w:w w:val="100"/>
                      <w:position w:val="-2"/>
                    </w:rPr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7B7E7E"/>
                      <w:spacing w:val="0"/>
                      <w:w w:val="50"/>
                      <w:i/>
                      <w:position w:val="4"/>
                    </w:rPr>
                    <w:t>..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7B7E7E"/>
                      <w:spacing w:val="-6"/>
                      <w:w w:val="50"/>
                      <w:i/>
                      <w:position w:val="4"/>
                    </w:rPr>
                    <w:t>,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939593"/>
                      <w:spacing w:val="0"/>
                      <w:w w:val="50"/>
                      <w:i/>
                      <w:position w:val="4"/>
                    </w:rPr>
                    <w:t>..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9"/>
          <w:szCs w:val="79"/>
          <w:color w:val="7B7E7E"/>
          <w:spacing w:val="-167"/>
          <w:w w:val="61"/>
          <w:position w:val="1"/>
        </w:rPr>
        <w:t>\</w:t>
      </w:r>
      <w:r>
        <w:rPr>
          <w:rFonts w:ascii="Arial" w:hAnsi="Arial" w:cs="Arial" w:eastAsia="Arial"/>
          <w:sz w:val="79"/>
          <w:szCs w:val="79"/>
          <w:color w:val="BCBFB8"/>
          <w:spacing w:val="-67"/>
          <w:w w:val="39"/>
          <w:position w:val="1"/>
        </w:rPr>
        <w:t>.</w:t>
      </w:r>
      <w:r>
        <w:rPr>
          <w:rFonts w:ascii="Arial" w:hAnsi="Arial" w:cs="Arial" w:eastAsia="Arial"/>
          <w:sz w:val="79"/>
          <w:szCs w:val="79"/>
          <w:color w:val="939593"/>
          <w:spacing w:val="-68"/>
          <w:w w:val="26"/>
          <w:position w:val="1"/>
        </w:rPr>
        <w:t>.</w:t>
      </w:r>
      <w:r>
        <w:rPr>
          <w:rFonts w:ascii="Arial" w:hAnsi="Arial" w:cs="Arial" w:eastAsia="Arial"/>
          <w:sz w:val="19"/>
          <w:szCs w:val="19"/>
          <w:color w:val="595959"/>
          <w:spacing w:val="-118"/>
          <w:w w:val="82"/>
          <w:position w:val="42"/>
        </w:rPr>
        <w:t>M</w:t>
      </w:r>
      <w:r>
        <w:rPr>
          <w:rFonts w:ascii="Arial" w:hAnsi="Arial" w:cs="Arial" w:eastAsia="Arial"/>
          <w:sz w:val="79"/>
          <w:szCs w:val="79"/>
          <w:color w:val="939593"/>
          <w:spacing w:val="17"/>
          <w:w w:val="26"/>
          <w:position w:val="1"/>
        </w:rPr>
        <w:t>:</w:t>
      </w:r>
      <w:r>
        <w:rPr>
          <w:rFonts w:ascii="Arial" w:hAnsi="Arial" w:cs="Arial" w:eastAsia="Arial"/>
          <w:sz w:val="79"/>
          <w:szCs w:val="79"/>
          <w:color w:val="BCBFB8"/>
          <w:spacing w:val="-69"/>
          <w:w w:val="23"/>
          <w:position w:val="1"/>
        </w:rPr>
        <w:t>:</w:t>
      </w:r>
      <w:r>
        <w:rPr>
          <w:rFonts w:ascii="Arial" w:hAnsi="Arial" w:cs="Arial" w:eastAsia="Arial"/>
          <w:sz w:val="19"/>
          <w:szCs w:val="19"/>
          <w:color w:val="595959"/>
          <w:spacing w:val="-95"/>
          <w:w w:val="82"/>
          <w:position w:val="42"/>
        </w:rPr>
        <w:t>ü</w:t>
      </w:r>
      <w:r>
        <w:rPr>
          <w:rFonts w:ascii="Arial" w:hAnsi="Arial" w:cs="Arial" w:eastAsia="Arial"/>
          <w:sz w:val="79"/>
          <w:szCs w:val="79"/>
          <w:color w:val="939593"/>
          <w:spacing w:val="45"/>
          <w:w w:val="10"/>
          <w:position w:val="1"/>
        </w:rPr>
        <w:t>,</w:t>
      </w:r>
      <w:r>
        <w:rPr>
          <w:rFonts w:ascii="Arial" w:hAnsi="Arial" w:cs="Arial" w:eastAsia="Arial"/>
          <w:sz w:val="79"/>
          <w:szCs w:val="79"/>
          <w:color w:val="7B7E7E"/>
          <w:spacing w:val="-137"/>
          <w:w w:val="29"/>
          <w:position w:val="1"/>
        </w:rPr>
        <w:t>.</w:t>
      </w:r>
      <w:r>
        <w:rPr>
          <w:rFonts w:ascii="Arial" w:hAnsi="Arial" w:cs="Arial" w:eastAsia="Arial"/>
          <w:sz w:val="19"/>
          <w:szCs w:val="19"/>
          <w:color w:val="595959"/>
          <w:spacing w:val="-71"/>
          <w:w w:val="82"/>
          <w:position w:val="42"/>
        </w:rPr>
        <w:t>c</w:t>
      </w:r>
      <w:r>
        <w:rPr>
          <w:rFonts w:ascii="Arial" w:hAnsi="Arial" w:cs="Arial" w:eastAsia="Arial"/>
          <w:sz w:val="79"/>
          <w:szCs w:val="79"/>
          <w:color w:val="595959"/>
          <w:spacing w:val="-123"/>
          <w:w w:val="65"/>
          <w:position w:val="1"/>
        </w:rPr>
        <w:t>:</w:t>
      </w:r>
      <w:r>
        <w:rPr>
          <w:rFonts w:ascii="Arial" w:hAnsi="Arial" w:cs="Arial" w:eastAsia="Arial"/>
          <w:sz w:val="19"/>
          <w:szCs w:val="19"/>
          <w:color w:val="595959"/>
          <w:spacing w:val="-3"/>
          <w:w w:val="82"/>
          <w:position w:val="42"/>
        </w:rPr>
        <w:t>l</w:t>
      </w:r>
      <w:r>
        <w:rPr>
          <w:rFonts w:ascii="Arial" w:hAnsi="Arial" w:cs="Arial" w:eastAsia="Arial"/>
          <w:sz w:val="79"/>
          <w:szCs w:val="79"/>
          <w:color w:val="343434"/>
          <w:spacing w:val="-78"/>
          <w:w w:val="23"/>
          <w:position w:val="1"/>
        </w:rPr>
        <w:t>'</w:t>
      </w:r>
      <w:r>
        <w:rPr>
          <w:rFonts w:ascii="Arial" w:hAnsi="Arial" w:cs="Arial" w:eastAsia="Arial"/>
          <w:sz w:val="19"/>
          <w:szCs w:val="19"/>
          <w:color w:val="595959"/>
          <w:spacing w:val="-53"/>
          <w:w w:val="82"/>
          <w:position w:val="42"/>
        </w:rPr>
        <w:t>a</w:t>
      </w:r>
      <w:r>
        <w:rPr>
          <w:rFonts w:ascii="Arial" w:hAnsi="Arial" w:cs="Arial" w:eastAsia="Arial"/>
          <w:sz w:val="79"/>
          <w:szCs w:val="79"/>
          <w:color w:val="595959"/>
          <w:spacing w:val="0"/>
          <w:w w:val="18"/>
          <w:position w:val="1"/>
        </w:rPr>
        <w:t>.</w:t>
      </w:r>
      <w:r>
        <w:rPr>
          <w:rFonts w:ascii="Arial" w:hAnsi="Arial" w:cs="Arial" w:eastAsia="Arial"/>
          <w:sz w:val="79"/>
          <w:szCs w:val="79"/>
          <w:color w:val="595959"/>
          <w:spacing w:val="-132"/>
          <w:w w:val="18"/>
          <w:position w:val="1"/>
        </w:rPr>
        <w:t>,</w:t>
      </w:r>
      <w:r>
        <w:rPr>
          <w:rFonts w:ascii="Arial" w:hAnsi="Arial" w:cs="Arial" w:eastAsia="Arial"/>
          <w:sz w:val="79"/>
          <w:szCs w:val="79"/>
          <w:color w:val="494949"/>
          <w:spacing w:val="-186"/>
          <w:w w:val="39"/>
          <w:position w:val="1"/>
        </w:rPr>
        <w:t>:</w:t>
      </w:r>
      <w:r>
        <w:rPr>
          <w:rFonts w:ascii="Arial" w:hAnsi="Arial" w:cs="Arial" w:eastAsia="Arial"/>
          <w:sz w:val="79"/>
          <w:szCs w:val="79"/>
          <w:color w:val="939593"/>
          <w:spacing w:val="-413"/>
          <w:w w:val="34"/>
          <w:position w:val="1"/>
        </w:rPr>
        <w:t>&gt;</w:t>
      </w:r>
      <w:r>
        <w:rPr>
          <w:rFonts w:ascii="Arial" w:hAnsi="Arial" w:cs="Arial" w:eastAsia="Arial"/>
          <w:sz w:val="79"/>
          <w:szCs w:val="79"/>
          <w:color w:val="595959"/>
          <w:spacing w:val="-155"/>
          <w:w w:val="56"/>
          <w:position w:val="1"/>
        </w:rPr>
        <w:t>.</w:t>
      </w:r>
      <w:r>
        <w:rPr>
          <w:rFonts w:ascii="Arial" w:hAnsi="Arial" w:cs="Arial" w:eastAsia="Arial"/>
          <w:sz w:val="79"/>
          <w:szCs w:val="79"/>
          <w:color w:val="595959"/>
          <w:spacing w:val="0"/>
          <w:w w:val="17"/>
          <w:position w:val="1"/>
        </w:rPr>
        <w:t>;;</w:t>
      </w:r>
      <w:r>
        <w:rPr>
          <w:rFonts w:ascii="Arial" w:hAnsi="Arial" w:cs="Arial" w:eastAsia="Arial"/>
          <w:sz w:val="79"/>
          <w:szCs w:val="79"/>
          <w:color w:val="595959"/>
          <w:spacing w:val="28"/>
          <w:w w:val="17"/>
          <w:position w:val="1"/>
        </w:rPr>
        <w:t>'</w:t>
      </w:r>
      <w:r>
        <w:rPr>
          <w:rFonts w:ascii="Arial" w:hAnsi="Arial" w:cs="Arial" w:eastAsia="Arial"/>
          <w:sz w:val="79"/>
          <w:szCs w:val="79"/>
          <w:color w:val="7B7E7E"/>
          <w:spacing w:val="-103"/>
          <w:w w:val="85"/>
          <w:position w:val="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-24"/>
          <w:w w:val="120"/>
          <w:position w:val="4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BCBFB8"/>
          <w:spacing w:val="-15"/>
          <w:w w:val="72"/>
          <w:position w:val="4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8"/>
          <w:w w:val="119"/>
          <w:position w:val="4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66"/>
          <w:position w:val="4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59"/>
          <w:position w:val="42"/>
        </w:rPr>
        <w:t>A'ı&gt;r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60"/>
          <w:position w:val="4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-19"/>
          <w:w w:val="100"/>
          <w:position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AACAA"/>
          <w:spacing w:val="0"/>
          <w:w w:val="100"/>
          <w:position w:val="4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AAACAA"/>
          <w:spacing w:val="0"/>
          <w:w w:val="100"/>
          <w:position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AACAA"/>
          <w:spacing w:val="15"/>
          <w:w w:val="100"/>
          <w:position w:val="4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B7E7E"/>
          <w:spacing w:val="0"/>
          <w:w w:val="77"/>
          <w:position w:val="42"/>
        </w:rPr>
        <w:t>iı</w:t>
      </w:r>
      <w:r>
        <w:rPr>
          <w:rFonts w:ascii="Times New Roman" w:hAnsi="Times New Roman" w:cs="Times New Roman" w:eastAsia="Times New Roman"/>
          <w:sz w:val="17"/>
          <w:szCs w:val="17"/>
          <w:color w:val="7B7E7E"/>
          <w:spacing w:val="10"/>
          <w:w w:val="77"/>
          <w:position w:val="4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19A82"/>
          <w:spacing w:val="0"/>
          <w:w w:val="51"/>
          <w:position w:val="4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19A82"/>
          <w:spacing w:val="21"/>
          <w:w w:val="51"/>
          <w:position w:val="4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AACAA"/>
          <w:spacing w:val="0"/>
          <w:w w:val="100"/>
          <w:position w:val="42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AAACAA"/>
          <w:spacing w:val="40"/>
          <w:w w:val="100"/>
          <w:position w:val="4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CBFB8"/>
          <w:spacing w:val="0"/>
          <w:w w:val="57"/>
          <w:position w:val="42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94" w:lineRule="exact"/>
        <w:ind w:left="1100" w:right="1788"/>
        <w:jc w:val="center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AAACAA"/>
          <w:spacing w:val="0"/>
          <w:w w:val="117"/>
          <w:i/>
        </w:rPr>
        <w:t>rU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200" w:right="340"/>
          <w:cols w:num="3" w:equalWidth="0">
            <w:col w:w="4262" w:space="909"/>
            <w:col w:w="1370" w:space="1736"/>
            <w:col w:w="3103"/>
          </w:cols>
        </w:sectPr>
      </w:pPr>
      <w:rPr/>
    </w:p>
    <w:p>
      <w:pPr>
        <w:spacing w:before="4" w:after="0" w:line="240" w:lineRule="auto"/>
        <w:ind w:left="2476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5.694211pt;margin-top:34.160507pt;width:558.383517pt;height:770.976708pt;mso-position-horizontal-relative:page;mso-position-vertical-relative:page;z-index:-17196" coordorigin="314,683" coordsize="11168,15420">
            <v:group style="position:absolute;left:330;top:707;width:11097;height:2" coordorigin="330,707" coordsize="11097,2">
              <v:shape style="position:absolute;left:330;top:707;width:11097;height:2" coordorigin="330,707" coordsize="11097,0" path="m330,707l11427,707e" filled="f" stroked="t" strokeweight=".70801pt" strokecolor="#6B6B6B">
                <v:path arrowok="t"/>
              </v:shape>
            </v:group>
            <v:group style="position:absolute;left:2355;top:705;width:2;height:1533" coordorigin="2355,705" coordsize="2,1533">
              <v:shape style="position:absolute;left:2355;top:705;width:2;height:1533" coordorigin="2355,705" coordsize="0,1533" path="m2355,2237l2355,705e" filled="f" stroked="t" strokeweight=".472006pt" strokecolor="#545454">
                <v:path arrowok="t"/>
              </v:shape>
            </v:group>
            <v:group style="position:absolute;left:2313;top:712;width:505;height:2" coordorigin="2313,712" coordsize="505,2">
              <v:shape style="position:absolute;left:2313;top:712;width:505;height:2" coordorigin="2313,712" coordsize="505,0" path="m2313,712l2818,712e" filled="f" stroked="t" strokeweight=".472006pt" strokecolor="#545454">
                <v:path arrowok="t"/>
              </v:shape>
            </v:group>
            <v:group style="position:absolute;left:4852;top:714;width:590;height:2" coordorigin="4852,714" coordsize="590,2">
              <v:shape style="position:absolute;left:4852;top:714;width:590;height:2" coordorigin="4852,714" coordsize="590,0" path="m4852,714l5442,714e" filled="f" stroked="t" strokeweight=".472006pt" strokecolor="#606060">
                <v:path arrowok="t"/>
              </v:shape>
            </v:group>
            <v:group style="position:absolute;left:5386;top:716;width:6042;height:2" coordorigin="5386,716" coordsize="6042,2">
              <v:shape style="position:absolute;left:5386;top:716;width:6042;height:2" coordorigin="5386,716" coordsize="6042,0" path="m5386,716l11427,716e" filled="f" stroked="t" strokeweight=".70801pt" strokecolor="#6B6B6B">
                <v:path arrowok="t"/>
              </v:shape>
            </v:group>
            <v:group style="position:absolute;left:9077;top:709;width:2;height:1533" coordorigin="9077,709" coordsize="2,1533">
              <v:shape style="position:absolute;left:9077;top:709;width:2;height:1533" coordorigin="9077,709" coordsize="0,1533" path="m9077,2242l9077,709e" filled="f" stroked="t" strokeweight=".70801pt" strokecolor="#606060">
                <v:path arrowok="t"/>
              </v:shape>
            </v:group>
            <v:group style="position:absolute;left:11413;top:705;width:2;height:300" coordorigin="11413,705" coordsize="2,300">
              <v:shape style="position:absolute;left:11413;top:705;width:2;height:300" coordorigin="11413,705" coordsize="0,300" path="m11413,1004l11413,705e" filled="f" stroked="t" strokeweight=".70801pt" strokecolor="#6B6B6B">
                <v:path arrowok="t"/>
              </v:shape>
            </v:group>
            <v:group style="position:absolute;left:337;top:690;width:2;height:1561" coordorigin="337,690" coordsize="2,1561">
              <v:shape style="position:absolute;left:337;top:690;width:2;height:1561" coordorigin="337,690" coordsize="0,1561" path="m337,2252l337,690e" filled="f" stroked="t" strokeweight=".70801pt" strokecolor="#545454">
                <v:path arrowok="t"/>
              </v:shape>
            </v:group>
            <v:group style="position:absolute;left:340;top:1209;width:2;height:219" coordorigin="340,1209" coordsize="2,219">
              <v:shape style="position:absolute;left:340;top:1209;width:2;height:219" coordorigin="340,1209" coordsize="0,219" path="m340,1428l340,1209e" filled="f" stroked="t" strokeweight=".472006pt" strokecolor="#383838">
                <v:path arrowok="t"/>
              </v:shape>
            </v:group>
            <v:group style="position:absolute;left:11423;top:705;width:2;height:4023" coordorigin="11423,705" coordsize="2,4023">
              <v:shape style="position:absolute;left:11423;top:705;width:2;height:4023" coordorigin="11423,705" coordsize="0,4023" path="m11423,4727l11423,705e" filled="f" stroked="t" strokeweight=".70801pt" strokecolor="#6B6B6B">
                <v:path arrowok="t"/>
              </v:shape>
            </v:group>
            <v:group style="position:absolute;left:2353;top:705;width:2;height:1533" coordorigin="2353,705" coordsize="2,1533">
              <v:shape style="position:absolute;left:2353;top:705;width:2;height:1533" coordorigin="2353,705" coordsize="0,1533" path="m2353,2237l2353,705e" filled="f" stroked="t" strokeweight=".70801pt" strokecolor="#575757">
                <v:path arrowok="t"/>
              </v:shape>
            </v:group>
            <v:group style="position:absolute;left:335;top:1504;width:2;height:190" coordorigin="335,1504" coordsize="2,190">
              <v:shape style="position:absolute;left:335;top:1504;width:2;height:190" coordorigin="335,1504" coordsize="0,190" path="m335,1695l335,1504e" filled="f" stroked="t" strokeweight=".472006pt" strokecolor="#282828">
                <v:path arrowok="t"/>
              </v:shape>
            </v:group>
            <v:group style="position:absolute;left:335;top:2180;width:2;height:547" coordorigin="335,2180" coordsize="2,547">
              <v:shape style="position:absolute;left:335;top:2180;width:2;height:547" coordorigin="335,2180" coordsize="0,547" path="m335,2728l335,2180e" filled="f" stroked="t" strokeweight=".472006pt" strokecolor="#484848">
                <v:path arrowok="t"/>
              </v:shape>
            </v:group>
            <v:group style="position:absolute;left:335;top:2633;width:2;height:1233" coordorigin="335,2633" coordsize="2,1233">
              <v:shape style="position:absolute;left:335;top:2633;width:2;height:1233" coordorigin="335,2633" coordsize="0,1233" path="m335,3866l335,2633e" filled="f" stroked="t" strokeweight=".70801pt" strokecolor="#545454">
                <v:path arrowok="t"/>
              </v:shape>
            </v:group>
            <v:group style="position:absolute;left:11444;top:714;width:2;height:15363" coordorigin="11444,714" coordsize="2,15363">
              <v:shape style="position:absolute;left:11444;top:714;width:2;height:15363" coordorigin="11444,714" coordsize="0,15363" path="m11444,16077l11444,714e" filled="f" stroked="t" strokeweight=".70801pt" strokecolor="#6B6B6B">
                <v:path arrowok="t"/>
              </v:shape>
            </v:group>
            <v:group style="position:absolute;left:10521;top:3832;width:916;height:2" coordorigin="10521,3832" coordsize="916,2">
              <v:shape style="position:absolute;left:10521;top:3832;width:916;height:2" coordorigin="10521,3832" coordsize="916,0" path="m10521,3832l11437,3832e" filled="f" stroked="t" strokeweight=".236003pt" strokecolor="#6B6B6B">
                <v:path arrowok="t"/>
              </v:shape>
            </v:group>
            <v:group style="position:absolute;left:330;top:4163;width:750;height:2" coordorigin="330,4163" coordsize="750,2">
              <v:shape style="position:absolute;left:330;top:4163;width:750;height:2" coordorigin="330,4163" coordsize="750,0" path="m330,4163l1081,4163e" filled="f" stroked="t" strokeweight=".472006pt" strokecolor="#444444">
                <v:path arrowok="t"/>
              </v:shape>
            </v:group>
            <v:group style="position:absolute;left:335;top:3804;width:2;height:390" coordorigin="335,3804" coordsize="2,390">
              <v:shape style="position:absolute;left:335;top:3804;width:2;height:390" coordorigin="335,3804" coordsize="0,390" path="m335,4194l335,3804e" filled="f" stroked="t" strokeweight=".472006pt" strokecolor="#2F2F2F">
                <v:path arrowok="t"/>
              </v:shape>
            </v:group>
            <v:group style="position:absolute;left:1010;top:4170;width:2643;height:2" coordorigin="1010,4170" coordsize="2643,2">
              <v:shape style="position:absolute;left:1010;top:4170;width:2643;height:2" coordorigin="1010,4170" coordsize="2643,0" path="m1010,4170l3653,4170e" filled="f" stroked="t" strokeweight=".70801pt" strokecolor="#646464">
                <v:path arrowok="t"/>
              </v:shape>
            </v:group>
            <v:group style="position:absolute;left:3837;top:3409;width:2;height:452" coordorigin="3837,3409" coordsize="2,452">
              <v:shape style="position:absolute;left:3837;top:3409;width:2;height:452" coordorigin="3837,3409" coordsize="0,452" path="m3837,3861l3837,3409e" filled="f" stroked="t" strokeweight=".944013pt" strokecolor="#676767">
                <v:path arrowok="t"/>
              </v:shape>
            </v:group>
            <v:group style="position:absolute;left:6924;top:3413;width:2;height:766" coordorigin="6924,3413" coordsize="2,766">
              <v:shape style="position:absolute;left:6924;top:3413;width:2;height:766" coordorigin="6924,3413" coordsize="0,766" path="m6924,4180l6924,3413e" filled="f" stroked="t" strokeweight=".70801pt" strokecolor="#606060">
                <v:path arrowok="t"/>
              </v:shape>
            </v:group>
            <v:group style="position:absolute;left:3833;top:3839;width:3101;height:2" coordorigin="3833,3839" coordsize="3101,2">
              <v:shape style="position:absolute;left:3833;top:3839;width:3101;height:2" coordorigin="3833,3839" coordsize="3101,0" path="m3833,3839l6934,3839e" filled="f" stroked="t" strokeweight=".472006pt" strokecolor="#878787">
                <v:path arrowok="t"/>
              </v:shape>
            </v:group>
            <v:group style="position:absolute;left:3597;top:4170;width:260;height:2" coordorigin="3597,4170" coordsize="260,2">
              <v:shape style="position:absolute;left:3597;top:4170;width:260;height:2" coordorigin="3597,4170" coordsize="260,0" path="m3597,4170l3856,4170e" filled="f" stroked="t" strokeweight=".472006pt" strokecolor="#4F4F4F">
                <v:path arrowok="t"/>
              </v:shape>
            </v:group>
            <v:group style="position:absolute;left:3844;top:3804;width:2;height:376" coordorigin="3844,3804" coordsize="2,376">
              <v:shape style="position:absolute;left:3844;top:3804;width:2;height:376" coordorigin="3844,3804" coordsize="0,376" path="m3844,4180l3844,3804e" filled="f" stroked="t" strokeweight=".944013pt" strokecolor="#3B3B3B">
                <v:path arrowok="t"/>
              </v:shape>
            </v:group>
            <v:group style="position:absolute;left:3833;top:4161;width:3044;height:2" coordorigin="3833,4161" coordsize="3044,2">
              <v:shape style="position:absolute;left:3833;top:4161;width:3044;height:2" coordorigin="3833,4161" coordsize="3044,0" path="m3833,4161l6877,4161e" filled="f" stroked="t" strokeweight="1.416019pt" strokecolor="#7C7C7C">
                <v:path arrowok="t"/>
              </v:shape>
            </v:group>
            <v:group style="position:absolute;left:6740;top:4156;width:184;height:2" coordorigin="6740,4156" coordsize="184,2">
              <v:shape style="position:absolute;left:6740;top:4156;width:184;height:2" coordorigin="6740,4156" coordsize="184,0" path="m6740,4156l6924,4156e" filled="f" stroked="t" strokeweight=".70801pt" strokecolor="#8C8C8C">
                <v:path arrowok="t"/>
              </v:shape>
            </v:group>
            <v:group style="position:absolute;left:6882;top:4170;width:4555;height:2" coordorigin="6882,4170" coordsize="4555,2">
              <v:shape style="position:absolute;left:6882;top:4170;width:4555;height:2" coordorigin="6882,4170" coordsize="4555,0" path="m6882,4170l11437,4170e" filled="f" stroked="t" strokeweight=".70801pt" strokecolor="#676767">
                <v:path arrowok="t"/>
              </v:shape>
            </v:group>
            <v:group style="position:absolute;left:326;top:4456;width:11111;height:2" coordorigin="326,4456" coordsize="11111,2">
              <v:shape style="position:absolute;left:326;top:4456;width:11111;height:2" coordorigin="326,4456" coordsize="11111,0" path="m326,4456l11437,4456e" filled="f" stroked="t" strokeweight=".70801pt" strokecolor="#646464">
                <v:path arrowok="t"/>
              </v:shape>
            </v:group>
            <v:group style="position:absolute;left:335;top:4123;width:2;height:357" coordorigin="335,4123" coordsize="2,357">
              <v:shape style="position:absolute;left:335;top:4123;width:2;height:357" coordorigin="335,4123" coordsize="0,357" path="m335,4480l335,4123e" filled="f" stroked="t" strokeweight=".70801pt" strokecolor="#444444">
                <v:path arrowok="t"/>
              </v:shape>
            </v:group>
            <v:group style="position:absolute;left:2360;top:4161;width:2;height:11935" coordorigin="2360,4161" coordsize="2,11935">
              <v:shape style="position:absolute;left:2360;top:4161;width:2;height:11935" coordorigin="2360,4161" coordsize="0,11935" path="m2360,16096l2360,4161e" filled="f" stroked="t" strokeweight=".70801pt" strokecolor="#5B5B5B">
                <v:path arrowok="t"/>
              </v:shape>
            </v:group>
            <v:group style="position:absolute;left:335;top:4270;width:2;height:462" coordorigin="335,4270" coordsize="2,462">
              <v:shape style="position:absolute;left:335;top:4270;width:2;height:462" coordorigin="335,4270" coordsize="0,462" path="m335,4732l335,4270e" filled="f" stroked="t" strokeweight=".944013pt" strokecolor="#575757">
                <v:path arrowok="t"/>
              </v:shape>
            </v:group>
            <v:group style="position:absolute;left:2346;top:4699;width:5508;height:2" coordorigin="2346,4699" coordsize="5508,2">
              <v:shape style="position:absolute;left:2346;top:4699;width:5508;height:2" coordorigin="2346,4699" coordsize="5508,0" path="m2346,4699l7854,4699e" filled="f" stroked="t" strokeweight=".70801pt" strokecolor="#676767">
                <v:path arrowok="t"/>
              </v:shape>
            </v:group>
            <v:group style="position:absolute;left:7731;top:4699;width:529;height:2" coordorigin="7731,4699" coordsize="529,2">
              <v:shape style="position:absolute;left:7731;top:4699;width:529;height:2" coordorigin="7731,4699" coordsize="529,0" path="m7731,4699l8260,4699e" filled="f" stroked="t" strokeweight=".472006pt" strokecolor="#545454">
                <v:path arrowok="t"/>
              </v:shape>
            </v:group>
            <v:group style="position:absolute;left:8203;top:4699;width:3233;height:2" coordorigin="8203,4699" coordsize="3233,2">
              <v:shape style="position:absolute;left:8203;top:4699;width:3233;height:2" coordorigin="8203,4699" coordsize="3233,0" path="m8203,4699l11437,4699e" filled="f" stroked="t" strokeweight=".70801pt" strokecolor="#676767">
                <v:path arrowok="t"/>
              </v:shape>
            </v:group>
            <v:group style="position:absolute;left:335;top:4661;width:2;height:305" coordorigin="335,4661" coordsize="2,305">
              <v:shape style="position:absolute;left:335;top:4661;width:2;height:305" coordorigin="335,4661" coordsize="0,305" path="m335,4965l335,4661e" filled="f" stroked="t" strokeweight=".472006pt" strokecolor="#3B3B3B">
                <v:path arrowok="t"/>
              </v:shape>
            </v:group>
            <v:group style="position:absolute;left:4892;top:4694;width:2;height:1281" coordorigin="4892,4694" coordsize="2,1281">
              <v:shape style="position:absolute;left:4892;top:4694;width:2;height:1281" coordorigin="4892,4694" coordsize="0,1281" path="m4892,5975l4892,4694e" filled="f" stroked="t" strokeweight=".70801pt" strokecolor="#676767">
                <v:path arrowok="t"/>
              </v:shape>
            </v:group>
            <v:group style="position:absolute;left:7769;top:4689;width:2;height:509" coordorigin="7769,4689" coordsize="2,509">
              <v:shape style="position:absolute;left:7769;top:4689;width:2;height:509" coordorigin="7769,4689" coordsize="0,509" path="m7769,5199l7769,4689e" filled="f" stroked="t" strokeweight=".70801pt" strokecolor="#676767">
                <v:path arrowok="t"/>
              </v:shape>
            </v:group>
            <v:group style="position:absolute;left:335;top:4908;width:2;height:305" coordorigin="335,4908" coordsize="2,305">
              <v:shape style="position:absolute;left:335;top:4908;width:2;height:305" coordorigin="335,4908" coordsize="0,305" path="m335,5213l335,4908e" filled="f" stroked="t" strokeweight=".472006pt" strokecolor="#4F4F4F">
                <v:path arrowok="t"/>
              </v:shape>
            </v:group>
            <v:group style="position:absolute;left:4885;top:5194;width:557;height:2" coordorigin="4885,5194" coordsize="557,2">
              <v:shape style="position:absolute;left:4885;top:5194;width:557;height:2" coordorigin="4885,5194" coordsize="557,0" path="m4885,5194l5442,5194e" filled="f" stroked="t" strokeweight=".944013pt" strokecolor="#707070">
                <v:path arrowok="t"/>
              </v:shape>
            </v:group>
            <v:group style="position:absolute;left:5386;top:5194;width:269;height:2" coordorigin="5386,5194" coordsize="269,2">
              <v:shape style="position:absolute;left:5386;top:5194;width:269;height:2" coordorigin="5386,5194" coordsize="269,0" path="m5386,5194l5655,5194e" filled="f" stroked="t" strokeweight=".472006pt" strokecolor="#4B4B4B">
                <v:path arrowok="t"/>
              </v:shape>
            </v:group>
            <v:group style="position:absolute;left:5598;top:5191;width:5843;height:2" coordorigin="5598,5191" coordsize="5843,2">
              <v:shape style="position:absolute;left:5598;top:5191;width:5843;height:2" coordorigin="5598,5191" coordsize="5843,0" path="m5598,5191l11441,5191e" filled="f" stroked="t" strokeweight=".70801pt" strokecolor="#676767">
                <v:path arrowok="t"/>
              </v:shape>
            </v:group>
            <v:group style="position:absolute;left:335;top:5103;width:2;height:381" coordorigin="335,5103" coordsize="2,381">
              <v:shape style="position:absolute;left:335;top:5103;width:2;height:381" coordorigin="335,5103" coordsize="0,381" path="m335,5484l335,5103e" filled="f" stroked="t" strokeweight=".944013pt" strokecolor="#5B5B5B">
                <v:path arrowok="t"/>
              </v:shape>
            </v:group>
            <v:group style="position:absolute;left:9299;top:5439;width:467;height:2" coordorigin="9299,5439" coordsize="467,2">
              <v:shape style="position:absolute;left:9299;top:5439;width:467;height:2" coordorigin="9299,5439" coordsize="467,0" path="m9299,5439l9766,5439e" filled="f" stroked="t" strokeweight=".472006pt" strokecolor="#545454">
                <v:path arrowok="t"/>
              </v:shape>
            </v:group>
            <v:group style="position:absolute;left:4885;top:5439;width:6561;height:2" coordorigin="4885,5439" coordsize="6561,2">
              <v:shape style="position:absolute;left:4885;top:5439;width:6561;height:2" coordorigin="4885,5439" coordsize="6561,0" path="m4885,5439l11446,5439e" filled="f" stroked="t" strokeweight=".70801pt" strokecolor="#676767">
                <v:path arrowok="t"/>
              </v:shape>
            </v:group>
            <v:group style="position:absolute;left:335;top:5403;width:2;height:562" coordorigin="335,5403" coordsize="2,562">
              <v:shape style="position:absolute;left:335;top:5403;width:2;height:562" coordorigin="335,5403" coordsize="0,562" path="m335,5965l335,5403e" filled="f" stroked="t" strokeweight=".472006pt" strokecolor="#3F3F3F">
                <v:path arrowok="t"/>
              </v:shape>
            </v:group>
            <v:group style="position:absolute;left:4881;top:5689;width:6561;height:2" coordorigin="4881,5689" coordsize="6561,2">
              <v:shape style="position:absolute;left:4881;top:5689;width:6561;height:2" coordorigin="4881,5689" coordsize="6561,0" path="m4881,5689l11441,5689e" filled="f" stroked="t" strokeweight=".70801pt" strokecolor="#646464">
                <v:path arrowok="t"/>
              </v:shape>
            </v:group>
            <v:group style="position:absolute;left:2346;top:5929;width:472;height:2" coordorigin="2346,5929" coordsize="472,2">
              <v:shape style="position:absolute;left:2346;top:5929;width:472;height:2" coordorigin="2346,5929" coordsize="472,0" path="m2346,5929l2818,5929e" filled="f" stroked="t" strokeweight=".472006pt" strokecolor="#4F4F4F">
                <v:path arrowok="t"/>
              </v:shape>
            </v:group>
            <v:group style="position:absolute;left:2733;top:5929;width:8713;height:2" coordorigin="2733,5929" coordsize="8713,2">
              <v:shape style="position:absolute;left:2733;top:5929;width:8713;height:2" coordorigin="2733,5929" coordsize="8713,0" path="m2733,5929l11446,5929e" filled="f" stroked="t" strokeweight=".70801pt" strokecolor="#676767">
                <v:path arrowok="t"/>
              </v:shape>
            </v:group>
            <v:group style="position:absolute;left:8203;top:5932;width:302;height:2" coordorigin="8203,5932" coordsize="302,2">
              <v:shape style="position:absolute;left:8203;top:5932;width:302;height:2" coordorigin="8203,5932" coordsize="302,0" path="m8203,5932l8506,5932e" filled="f" stroked="t" strokeweight=".472006pt" strokecolor="#444444">
                <v:path arrowok="t"/>
              </v:shape>
            </v:group>
            <v:group style="position:absolute;left:9039;top:5932;width:316;height:2" coordorigin="9039,5932" coordsize="316,2">
              <v:shape style="position:absolute;left:9039;top:5932;width:316;height:2" coordorigin="9039,5932" coordsize="316,0" path="m9039,5932l9355,5932e" filled="f" stroked="t" strokeweight=".472006pt" strokecolor="#3F3F3F">
                <v:path arrowok="t"/>
              </v:shape>
            </v:group>
            <v:group style="position:absolute;left:11437;top:5646;width:2;height:328" coordorigin="11437,5646" coordsize="2,328">
              <v:shape style="position:absolute;left:11437;top:5646;width:2;height:328" coordorigin="11437,5646" coordsize="0,328" path="m11437,5975l11437,5646e" filled="f" stroked="t" strokeweight=".472006pt" strokecolor="#575757">
                <v:path arrowok="t"/>
              </v:shape>
            </v:group>
            <v:group style="position:absolute;left:788;top:6167;width:10658;height:2" coordorigin="788,6167" coordsize="10658,2">
              <v:shape style="position:absolute;left:788;top:6167;width:10658;height:2" coordorigin="788,6167" coordsize="10658,0" path="m788,6167l11446,6167e" filled="f" stroked="t" strokeweight=".70801pt" strokecolor="#676767">
                <v:path arrowok="t"/>
              </v:shape>
            </v:group>
            <v:group style="position:absolute;left:4890;top:5903;width:2;height:290" coordorigin="4890,5903" coordsize="2,290">
              <v:shape style="position:absolute;left:4890;top:5903;width:2;height:290" coordorigin="4890,5903" coordsize="0,290" path="m4890,6194l4890,5903e" filled="f" stroked="t" strokeweight=".472006pt" strokecolor="#484848">
                <v:path arrowok="t"/>
              </v:shape>
            </v:group>
            <v:group style="position:absolute;left:8203;top:6170;width:302;height:2" coordorigin="8203,6170" coordsize="302,2">
              <v:shape style="position:absolute;left:8203;top:6170;width:302;height:2" coordorigin="8203,6170" coordsize="302,0" path="m8203,6170l8506,6170e" filled="f" stroked="t" strokeweight=".472006pt" strokecolor="#545454">
                <v:path arrowok="t"/>
              </v:shape>
            </v:group>
            <v:group style="position:absolute;left:9039;top:6170;width:156;height:2" coordorigin="9039,6170" coordsize="156,2">
              <v:shape style="position:absolute;left:9039;top:6170;width:156;height:2" coordorigin="9039,6170" coordsize="156,0" path="m9039,6170l9195,6170e" filled="f" stroked="t" strokeweight=".472006pt" strokecolor="#4F4F4F">
                <v:path arrowok="t"/>
              </v:shape>
            </v:group>
            <v:group style="position:absolute;left:9138;top:6170;width:217;height:2" coordorigin="9138,6170" coordsize="217,2">
              <v:shape style="position:absolute;left:9138;top:6170;width:217;height:2" coordorigin="9138,6170" coordsize="217,0" path="m9138,6170l9355,6170e" filled="f" stroked="t" strokeweight=".472006pt" strokecolor="#3B3B3B">
                <v:path arrowok="t"/>
              </v:shape>
            </v:group>
            <v:group style="position:absolute;left:333;top:5865;width:2;height:1300" coordorigin="333,5865" coordsize="2,1300">
              <v:shape style="position:absolute;left:333;top:5865;width:2;height:1300" coordorigin="333,5865" coordsize="0,1300" path="m333,7165l333,5865e" filled="f" stroked="t" strokeweight=".944013pt" strokecolor="#575757">
                <v:path arrowok="t"/>
              </v:shape>
            </v:group>
            <v:group style="position:absolute;left:4892;top:6122;width:2;height:762" coordorigin="4892,6122" coordsize="2,762">
              <v:shape style="position:absolute;left:4892;top:6122;width:2;height:762" coordorigin="4892,6122" coordsize="0,762" path="m4892,6884l4892,6122e" filled="f" stroked="t" strokeweight=".944013pt" strokecolor="#606060">
                <v:path arrowok="t"/>
              </v:shape>
            </v:group>
            <v:group style="position:absolute;left:7776;top:6165;width:2;height:714" coordorigin="7776,6165" coordsize="2,714">
              <v:shape style="position:absolute;left:7776;top:6165;width:2;height:714" coordorigin="7776,6165" coordsize="0,714" path="m7776,6879l7776,6165e" filled="f" stroked="t" strokeweight=".70801pt" strokecolor="#606060">
                <v:path arrowok="t"/>
              </v:shape>
            </v:group>
            <v:group style="position:absolute;left:2351;top:6636;width:1114;height:2" coordorigin="2351,6636" coordsize="1114,2">
              <v:shape style="position:absolute;left:2351;top:6636;width:1114;height:2" coordorigin="2351,6636" coordsize="1114,0" path="m2351,6636l3465,6636e" filled="f" stroked="t" strokeweight=".70801pt" strokecolor="#676767">
                <v:path arrowok="t"/>
              </v:shape>
            </v:group>
            <v:group style="position:absolute;left:3408;top:6636;width:434;height:2" coordorigin="3408,6636" coordsize="434,2">
              <v:shape style="position:absolute;left:3408;top:6636;width:434;height:2" coordorigin="3408,6636" coordsize="434,0" path="m3408,6636l3842,6636e" filled="f" stroked="t" strokeweight=".472006pt" strokecolor="#4B4B4B">
                <v:path arrowok="t"/>
              </v:shape>
            </v:group>
            <v:group style="position:absolute;left:3785;top:6636;width:7656;height:2" coordorigin="3785,6636" coordsize="7656,2">
              <v:shape style="position:absolute;left:3785;top:6636;width:7656;height:2" coordorigin="3785,6636" coordsize="7656,0" path="m3785,6636l11441,6636e" filled="f" stroked="t" strokeweight=".70801pt" strokecolor="#707070">
                <v:path arrowok="t"/>
              </v:shape>
            </v:group>
            <v:group style="position:absolute;left:6712;top:6636;width:231;height:2" coordorigin="6712,6636" coordsize="231,2">
              <v:shape style="position:absolute;left:6712;top:6636;width:231;height:2" coordorigin="6712,6636" coordsize="231,0" path="m6712,6636l6943,6636e" filled="f" stroked="t" strokeweight=".472006pt" strokecolor="#4F4F4F">
                <v:path arrowok="t"/>
              </v:shape>
            </v:group>
            <v:group style="position:absolute;left:7533;top:6636;width:264;height:2" coordorigin="7533,6636" coordsize="264,2">
              <v:shape style="position:absolute;left:7533;top:6636;width:264;height:2" coordorigin="7533,6636" coordsize="264,0" path="m7533,6636l7798,6636e" filled="f" stroked="t" strokeweight=".472006pt" strokecolor="#4F4F4F">
                <v:path arrowok="t"/>
              </v:shape>
            </v:group>
            <v:group style="position:absolute;left:7774;top:6394;width:2;height:295" coordorigin="7774,6394" coordsize="2,295">
              <v:shape style="position:absolute;left:7774;top:6394;width:2;height:295" coordorigin="7774,6394" coordsize="0,295" path="m7774,6689l7774,6394e" filled="f" stroked="t" strokeweight=".472006pt" strokecolor="#3F3F3F">
                <v:path arrowok="t"/>
              </v:shape>
            </v:group>
            <v:group style="position:absolute;left:8203;top:6636;width:302;height:2" coordorigin="8203,6636" coordsize="302,2">
              <v:shape style="position:absolute;left:8203;top:6636;width:302;height:2" coordorigin="8203,6636" coordsize="302,0" path="m8203,6636l8506,6636e" filled="f" stroked="t" strokeweight=".472006pt" strokecolor="#575757">
                <v:path arrowok="t"/>
              </v:shape>
            </v:group>
            <v:group style="position:absolute;left:9039;top:6636;width:316;height:2" coordorigin="9039,6636" coordsize="316,2">
              <v:shape style="position:absolute;left:9039;top:6636;width:316;height:2" coordorigin="9039,6636" coordsize="316,0" path="m9039,6636l9355,6636e" filled="f" stroked="t" strokeweight=".472006pt" strokecolor="#484848">
                <v:path arrowok="t"/>
              </v:shape>
            </v:group>
            <v:group style="position:absolute;left:11439;top:6408;width:2;height:281" coordorigin="11439,6408" coordsize="2,281">
              <v:shape style="position:absolute;left:11439;top:6408;width:2;height:281" coordorigin="11439,6408" coordsize="0,281" path="m11439,6689l11439,6408e" filled="f" stroked="t" strokeweight=".472006pt" strokecolor="#606060">
                <v:path arrowok="t"/>
              </v:shape>
            </v:group>
            <v:group style="position:absolute;left:2346;top:6877;width:9105;height:2" coordorigin="2346,6877" coordsize="9105,2">
              <v:shape style="position:absolute;left:2346;top:6877;width:9105;height:2" coordorigin="2346,6877" coordsize="9105,0" path="m2346,6877l11451,6877e" filled="f" stroked="t" strokeweight=".70801pt" strokecolor="#676767">
                <v:path arrowok="t"/>
              </v:shape>
            </v:group>
            <v:group style="position:absolute;left:5386;top:6879;width:269;height:2" coordorigin="5386,6879" coordsize="269,2">
              <v:shape style="position:absolute;left:5386;top:6879;width:269;height:2" coordorigin="5386,6879" coordsize="269,0" path="m5386,6879l5655,6879e" filled="f" stroked="t" strokeweight=".472006pt" strokecolor="#4B4B4B">
                <v:path arrowok="t"/>
              </v:shape>
            </v:group>
            <v:group style="position:absolute;left:7533;top:6874;width:264;height:2" coordorigin="7533,6874" coordsize="264,2">
              <v:shape style="position:absolute;left:7533;top:6874;width:264;height:2" coordorigin="7533,6874" coordsize="264,0" path="m7533,6874l7798,6874e" filled="f" stroked="t" strokeweight=".472006pt" strokecolor="#4B4B4B">
                <v:path arrowok="t"/>
              </v:shape>
            </v:group>
            <v:group style="position:absolute;left:9138;top:6874;width:217;height:2" coordorigin="9138,6874" coordsize="217,2">
              <v:shape style="position:absolute;left:9138;top:6874;width:217;height:2" coordorigin="9138,6874" coordsize="217,0" path="m9138,6874l9355,6874e" filled="f" stroked="t" strokeweight=".472006pt" strokecolor="#444444">
                <v:path arrowok="t"/>
              </v:shape>
            </v:group>
            <v:group style="position:absolute;left:321;top:7110;width:6448;height:2" coordorigin="321,7110" coordsize="6448,2">
              <v:shape style="position:absolute;left:321;top:7110;width:6448;height:2" coordorigin="321,7110" coordsize="6448,0" path="m321,7110l6769,7110e" filled="f" stroked="t" strokeweight=".70801pt" strokecolor="#676767">
                <v:path arrowok="t"/>
              </v:shape>
            </v:group>
            <v:group style="position:absolute;left:6712;top:7112;width:231;height:2" coordorigin="6712,7112" coordsize="231,2">
              <v:shape style="position:absolute;left:6712;top:7112;width:231;height:2" coordorigin="6712,7112" coordsize="231,0" path="m6712,7112l6943,7112e" filled="f" stroked="t" strokeweight=".472006pt" strokecolor="#484848">
                <v:path arrowok="t"/>
              </v:shape>
            </v:group>
            <v:group style="position:absolute;left:6887;top:7112;width:703;height:2" coordorigin="6887,7112" coordsize="703,2">
              <v:shape style="position:absolute;left:6887;top:7112;width:703;height:2" coordorigin="6887,7112" coordsize="703,0" path="m6887,7112l7590,7112e" filled="f" stroked="t" strokeweight=".70801pt" strokecolor="#6B6B6B">
                <v:path arrowok="t"/>
              </v:shape>
            </v:group>
            <v:group style="position:absolute;left:7533;top:7112;width:255;height:2" coordorigin="7533,7112" coordsize="255,2">
              <v:shape style="position:absolute;left:7533;top:7112;width:255;height:2" coordorigin="7533,7112" coordsize="255,0" path="m7533,7112l7788,7112e" filled="f" stroked="t" strokeweight=".472006pt" strokecolor="#484848">
                <v:path arrowok="t"/>
              </v:shape>
            </v:group>
            <v:group style="position:absolute;left:7731;top:7112;width:529;height:2" coordorigin="7731,7112" coordsize="529,2">
              <v:shape style="position:absolute;left:7731;top:7112;width:529;height:2" coordorigin="7731,7112" coordsize="529,0" path="m7731,7112l8260,7112e" filled="f" stroked="t" strokeweight=".944013pt" strokecolor="#707070">
                <v:path arrowok="t"/>
              </v:shape>
            </v:group>
            <v:group style="position:absolute;left:8203;top:7112;width:302;height:2" coordorigin="8203,7112" coordsize="302,2">
              <v:shape style="position:absolute;left:8203;top:7112;width:302;height:2" coordorigin="8203,7112" coordsize="302,0" path="m8203,7112l8506,7112e" filled="f" stroked="t" strokeweight=".472006pt" strokecolor="#4F4F4F">
                <v:path arrowok="t"/>
              </v:shape>
            </v:group>
            <v:group style="position:absolute;left:8449;top:7112;width:746;height:2" coordorigin="8449,7112" coordsize="746,2">
              <v:shape style="position:absolute;left:8449;top:7112;width:746;height:2" coordorigin="8449,7112" coordsize="746,0" path="m8449,7112l9195,7112e" filled="f" stroked="t" strokeweight=".70801pt" strokecolor="#646464">
                <v:path arrowok="t"/>
              </v:shape>
            </v:group>
            <v:group style="position:absolute;left:9138;top:7112;width:217;height:2" coordorigin="9138,7112" coordsize="217,2">
              <v:shape style="position:absolute;left:9138;top:7112;width:217;height:2" coordorigin="9138,7112" coordsize="217,0" path="m9138,7112l9355,7112e" filled="f" stroked="t" strokeweight=".472006pt" strokecolor="#3B3B3B">
                <v:path arrowok="t"/>
              </v:shape>
            </v:group>
            <v:group style="position:absolute;left:9299;top:7112;width:2148;height:2" coordorigin="9299,7112" coordsize="2148,2">
              <v:shape style="position:absolute;left:9299;top:7112;width:2148;height:2" coordorigin="9299,7112" coordsize="2148,0" path="m9299,7112l11446,7112e" filled="f" stroked="t" strokeweight=".70801pt" strokecolor="#747474">
                <v:path arrowok="t"/>
              </v:shape>
            </v:group>
            <v:group style="position:absolute;left:11441;top:6827;width:2;height:338" coordorigin="11441,6827" coordsize="2,338">
              <v:shape style="position:absolute;left:11441;top:6827;width:2;height:338" coordorigin="11441,6827" coordsize="0,338" path="m11441,7165l11441,6827e" filled="f" stroked="t" strokeweight=".472006pt" strokecolor="#5B5B5B">
                <v:path arrowok="t"/>
              </v:shape>
            </v:group>
            <v:group style="position:absolute;left:335;top:7093;width:2;height:514" coordorigin="335,7093" coordsize="2,514">
              <v:shape style="position:absolute;left:335;top:7093;width:2;height:514" coordorigin="335,7093" coordsize="0,514" path="m335,7607l335,7093e" filled="f" stroked="t" strokeweight=".472006pt" strokecolor="#444444">
                <v:path arrowok="t"/>
              </v:shape>
            </v:group>
            <v:group style="position:absolute;left:326;top:7579;width:6443;height:2" coordorigin="326,7579" coordsize="6443,2">
              <v:shape style="position:absolute;left:326;top:7579;width:6443;height:2" coordorigin="326,7579" coordsize="6443,0" path="m326,7579l6769,7579e" filled="f" stroked="t" strokeweight=".70801pt" strokecolor="#646464">
                <v:path arrowok="t"/>
              </v:shape>
            </v:group>
            <v:group style="position:absolute;left:3597;top:7579;width:245;height:2" coordorigin="3597,7579" coordsize="245,2">
              <v:shape style="position:absolute;left:3597;top:7579;width:245;height:2" coordorigin="3597,7579" coordsize="245,0" path="m3597,7579l3842,7579e" filled="f" stroked="t" strokeweight=".472006pt" strokecolor="#484848">
                <v:path arrowok="t"/>
              </v:shape>
            </v:group>
            <v:group style="position:absolute;left:6712;top:7579;width:231;height:2" coordorigin="6712,7579" coordsize="231,2">
              <v:shape style="position:absolute;left:6712;top:7579;width:231;height:2" coordorigin="6712,7579" coordsize="231,0" path="m6712,7579l6943,7579e" filled="f" stroked="t" strokeweight=".472006pt" strokecolor="#484848">
                <v:path arrowok="t"/>
              </v:shape>
            </v:group>
            <v:group style="position:absolute;left:6887;top:7581;width:472;height:2" coordorigin="6887,7581" coordsize="472,2">
              <v:shape style="position:absolute;left:6887;top:7581;width:472;height:2" coordorigin="6887,7581" coordsize="472,0" path="m6887,7581l7359,7581e" filled="f" stroked="t" strokeweight=".472006pt" strokecolor="#606060">
                <v:path arrowok="t"/>
              </v:shape>
            </v:group>
            <v:group style="position:absolute;left:7208;top:7581;width:382;height:2" coordorigin="7208,7581" coordsize="382,2">
              <v:shape style="position:absolute;left:7208;top:7581;width:382;height:2" coordorigin="7208,7581" coordsize="382,0" path="m7208,7581l7590,7581e" filled="f" stroked="t" strokeweight=".944013pt" strokecolor="#747474">
                <v:path arrowok="t"/>
              </v:shape>
            </v:group>
            <v:group style="position:absolute;left:7533;top:7579;width:255;height:2" coordorigin="7533,7579" coordsize="255,2">
              <v:shape style="position:absolute;left:7533;top:7579;width:255;height:2" coordorigin="7533,7579" coordsize="255,0" path="m7533,7579l7788,7579e" filled="f" stroked="t" strokeweight=".472006pt" strokecolor="#4B4B4B">
                <v:path arrowok="t"/>
              </v:shape>
            </v:group>
            <v:group style="position:absolute;left:7731;top:7579;width:1364;height:2" coordorigin="7731,7579" coordsize="1364,2">
              <v:shape style="position:absolute;left:7731;top:7579;width:1364;height:2" coordorigin="7731,7579" coordsize="1364,0" path="m7731,7579l9096,7579e" filled="f" stroked="t" strokeweight=".70801pt" strokecolor="#6B6B6B">
                <v:path arrowok="t"/>
              </v:shape>
            </v:group>
            <v:group style="position:absolute;left:9039;top:7579;width:156;height:2" coordorigin="9039,7579" coordsize="156,2">
              <v:shape style="position:absolute;left:9039;top:7579;width:156;height:2" coordorigin="9039,7579" coordsize="156,0" path="m9039,7579l9195,7579e" filled="f" stroked="t" strokeweight=".472006pt" strokecolor="#4F4F4F">
                <v:path arrowok="t"/>
              </v:shape>
            </v:group>
            <v:group style="position:absolute;left:9138;top:7579;width:217;height:2" coordorigin="9138,7579" coordsize="217,2">
              <v:shape style="position:absolute;left:9138;top:7579;width:217;height:2" coordorigin="9138,7579" coordsize="217,0" path="m9138,7579l9355,7579e" filled="f" stroked="t" strokeweight=".472006pt" strokecolor="#3B3B3B">
                <v:path arrowok="t"/>
              </v:shape>
            </v:group>
            <v:group style="position:absolute;left:9299;top:7579;width:2152;height:2" coordorigin="9299,7579" coordsize="2152,2">
              <v:shape style="position:absolute;left:9299;top:7579;width:2152;height:2" coordorigin="9299,7579" coordsize="2152,0" path="m9299,7579l11451,7579e" filled="f" stroked="t" strokeweight=".70801pt" strokecolor="#6B6B6B">
                <v:path arrowok="t"/>
              </v:shape>
            </v:group>
            <v:group style="position:absolute;left:335;top:7536;width:2;height:562" coordorigin="335,7536" coordsize="2,562">
              <v:shape style="position:absolute;left:335;top:7536;width:2;height:562" coordorigin="335,7536" coordsize="0,562" path="m335,8098l335,7536e" filled="f" stroked="t" strokeweight=".70801pt" strokecolor="#545454">
                <v:path arrowok="t"/>
              </v:shape>
            </v:group>
            <v:group style="position:absolute;left:4895;top:7569;width:2;height:528" coordorigin="4895,7569" coordsize="2,528">
              <v:shape style="position:absolute;left:4895;top:7569;width:2;height:528" coordorigin="4895,7569" coordsize="0,528" path="m4895,8098l4895,7569e" filled="f" stroked="t" strokeweight=".70801pt" strokecolor="#646464">
                <v:path arrowok="t"/>
              </v:shape>
            </v:group>
            <v:group style="position:absolute;left:4885;top:7819;width:6561;height:2" coordorigin="4885,7819" coordsize="6561,2">
              <v:shape style="position:absolute;left:4885;top:7819;width:6561;height:2" coordorigin="4885,7819" coordsize="6561,0" path="m4885,7819l11446,7819e" filled="f" stroked="t" strokeweight=".70801pt" strokecolor="#707070">
                <v:path arrowok="t"/>
              </v:shape>
            </v:group>
            <v:group style="position:absolute;left:4890;top:8060;width:2926;height:2" coordorigin="4890,8060" coordsize="2926,2">
              <v:shape style="position:absolute;left:4890;top:8060;width:2926;height:2" coordorigin="4890,8060" coordsize="2926,0" path="m4890,8060l7816,8060e" filled="f" stroked="t" strokeweight=".70801pt" strokecolor="#6B6B6B">
                <v:path arrowok="t"/>
              </v:shape>
            </v:group>
            <v:group style="position:absolute;left:7731;top:8060;width:529;height:2" coordorigin="7731,8060" coordsize="529,2">
              <v:shape style="position:absolute;left:7731;top:8060;width:529;height:2" coordorigin="7731,8060" coordsize="529,0" path="m7731,8060l8260,8060e" filled="f" stroked="t" strokeweight=".472006pt" strokecolor="#545454">
                <v:path arrowok="t"/>
              </v:shape>
            </v:group>
            <v:group style="position:absolute;left:8203;top:8060;width:3247;height:2" coordorigin="8203,8060" coordsize="3247,2">
              <v:shape style="position:absolute;left:8203;top:8060;width:3247;height:2" coordorigin="8203,8060" coordsize="3247,0" path="m8203,8060l11451,8060e" filled="f" stroked="t" strokeweight=".70801pt" strokecolor="#646464">
                <v:path arrowok="t"/>
              </v:shape>
            </v:group>
            <v:group style="position:absolute;left:330;top:8298;width:519;height:2" coordorigin="330,8298" coordsize="519,2">
              <v:shape style="position:absolute;left:330;top:8298;width:519;height:2" coordorigin="330,8298" coordsize="519,0" path="m330,8298l850,8298e" filled="f" stroked="t" strokeweight=".70801pt" strokecolor="#5B5B5B">
                <v:path arrowok="t"/>
              </v:shape>
            </v:group>
            <v:group style="position:absolute;left:335;top:8041;width:2;height:286" coordorigin="335,8041" coordsize="2,286">
              <v:shape style="position:absolute;left:335;top:8041;width:2;height:286" coordorigin="335,8041" coordsize="0,286" path="m335,8326l335,8041e" filled="f" stroked="t" strokeweight=".472006pt" strokecolor="#2F2F2F">
                <v:path arrowok="t"/>
              </v:shape>
            </v:group>
            <v:group style="position:absolute;left:793;top:8298;width:288;height:2" coordorigin="793,8298" coordsize="288,2">
              <v:shape style="position:absolute;left:793;top:8298;width:288;height:2" coordorigin="793,8298" coordsize="288,0" path="m793,8298l1081,8298e" filled="f" stroked="t" strokeweight=".472006pt" strokecolor="#646464">
                <v:path arrowok="t"/>
              </v:shape>
            </v:group>
            <v:group style="position:absolute;left:1005;top:8300;width:2459;height:2" coordorigin="1005,8300" coordsize="2459,2">
              <v:shape style="position:absolute;left:1005;top:8300;width:2459;height:2" coordorigin="1005,8300" coordsize="2459,0" path="m1005,8300l3465,8300e" filled="f" stroked="t" strokeweight=".70801pt" strokecolor="#646464">
                <v:path arrowok="t"/>
              </v:shape>
            </v:group>
            <v:group style="position:absolute;left:3408;top:8303;width:434;height:2" coordorigin="3408,8303" coordsize="434,2">
              <v:shape style="position:absolute;left:3408;top:8303;width:434;height:2" coordorigin="3408,8303" coordsize="434,0" path="m3408,8303l3842,8303e" filled="f" stroked="t" strokeweight=".472006pt" strokecolor="#444444">
                <v:path arrowok="t"/>
              </v:shape>
            </v:group>
            <v:group style="position:absolute;left:4895;top:8041;width:2;height:271" coordorigin="4895,8041" coordsize="2,271">
              <v:shape style="position:absolute;left:4895;top:8041;width:2;height:271" coordorigin="4895,8041" coordsize="0,271" path="m4895,8312l4895,8041e" filled="f" stroked="t" strokeweight=".472006pt" strokecolor="#444444">
                <v:path arrowok="t"/>
              </v:shape>
            </v:group>
            <v:group style="position:absolute;left:6712;top:8303;width:231;height:2" coordorigin="6712,8303" coordsize="231,2">
              <v:shape style="position:absolute;left:6712;top:8303;width:231;height:2" coordorigin="6712,8303" coordsize="231,0" path="m6712,8303l6943,8303e" filled="f" stroked="t" strokeweight=".472006pt" strokecolor="#545454">
                <v:path arrowok="t"/>
              </v:shape>
            </v:group>
            <v:group style="position:absolute;left:3785;top:8300;width:5980;height:2" coordorigin="3785,8300" coordsize="5980,2">
              <v:shape style="position:absolute;left:3785;top:8300;width:5980;height:2" coordorigin="3785,8300" coordsize="5980,0" path="m3785,8300l9766,8300e" filled="f" stroked="t" strokeweight=".70801pt" strokecolor="#6B6B6B">
                <v:path arrowok="t"/>
              </v:shape>
            </v:group>
            <v:group style="position:absolute;left:9039;top:8303;width:156;height:2" coordorigin="9039,8303" coordsize="156,2">
              <v:shape style="position:absolute;left:9039;top:8303;width:156;height:2" coordorigin="9039,8303" coordsize="156,0" path="m9039,8303l9195,8303e" filled="f" stroked="t" strokeweight=".472006pt" strokecolor="#4F4F4F">
                <v:path arrowok="t"/>
              </v:shape>
            </v:group>
            <v:group style="position:absolute;left:9709;top:8300;width:269;height:2" coordorigin="9709,8300" coordsize="269,2">
              <v:shape style="position:absolute;left:9709;top:8300;width:269;height:2" coordorigin="9709,8300" coordsize="269,0" path="m9709,8300l9978,8300e" filled="f" stroked="t" strokeweight=".472006pt" strokecolor="#4B4B4B">
                <v:path arrowok="t"/>
              </v:shape>
            </v:group>
            <v:group style="position:absolute;left:9922;top:8298;width:1529;height:2" coordorigin="9922,8298" coordsize="1529,2">
              <v:shape style="position:absolute;left:9922;top:8298;width:1529;height:2" coordorigin="9922,8298" coordsize="1529,0" path="m9922,8298l11451,8298e" filled="f" stroked="t" strokeweight=".70801pt" strokecolor="#707070">
                <v:path arrowok="t"/>
              </v:shape>
            </v:group>
            <v:group style="position:absolute;left:335;top:8255;width:2;height:538" coordorigin="335,8255" coordsize="2,538">
              <v:shape style="position:absolute;left:335;top:8255;width:2;height:538" coordorigin="335,8255" coordsize="0,538" path="m335,8793l335,8255e" filled="f" stroked="t" strokeweight=".944013pt" strokecolor="#575757">
                <v:path arrowok="t"/>
              </v:shape>
            </v:group>
            <v:group style="position:absolute;left:11441;top:8512;width:2;height:281" coordorigin="11441,8512" coordsize="2,281">
              <v:shape style="position:absolute;left:11441;top:8512;width:2;height:281" coordorigin="11441,8512" coordsize="0,281" path="m11441,8793l11441,8512e" filled="f" stroked="t" strokeweight=".472006pt" strokecolor="#4B4B4B">
                <v:path arrowok="t"/>
              </v:shape>
            </v:group>
            <v:group style="position:absolute;left:330;top:8998;width:11120;height:2" coordorigin="330,8998" coordsize="11120,2">
              <v:shape style="position:absolute;left:330;top:8998;width:11120;height:2" coordorigin="330,8998" coordsize="11120,0" path="m330,8998l11451,8998e" filled="f" stroked="t" strokeweight=".70801pt" strokecolor="#6B6B6B">
                <v:path arrowok="t"/>
              </v:shape>
            </v:group>
            <v:group style="position:absolute;left:335;top:8736;width:2;height:286" coordorigin="335,8736" coordsize="2,286">
              <v:shape style="position:absolute;left:335;top:8736;width:2;height:286" coordorigin="335,8736" coordsize="0,286" path="m335,9021l335,8736e" filled="f" stroked="t" strokeweight=".472006pt" strokecolor="#3B3B3B">
                <v:path arrowok="t"/>
              </v:shape>
            </v:group>
            <v:group style="position:absolute;left:3408;top:8998;width:434;height:2" coordorigin="3408,8998" coordsize="434,2">
              <v:shape style="position:absolute;left:3408;top:8998;width:434;height:2" coordorigin="3408,8998" coordsize="434,0" path="m3408,8998l3842,8998e" filled="f" stroked="t" strokeweight=".472006pt" strokecolor="#4B4B4B">
                <v:path arrowok="t"/>
              </v:shape>
            </v:group>
            <v:group style="position:absolute;left:6712;top:8998;width:231;height:2" coordorigin="6712,8998" coordsize="231,2">
              <v:shape style="position:absolute;left:6712;top:8998;width:231;height:2" coordorigin="6712,8998" coordsize="231,0" path="m6712,8998l6943,8998e" filled="f" stroked="t" strokeweight=".472006pt" strokecolor="#4B4B4B">
                <v:path arrowok="t"/>
              </v:shape>
            </v:group>
            <v:group style="position:absolute;left:7533;top:8998;width:255;height:2" coordorigin="7533,8998" coordsize="255,2">
              <v:shape style="position:absolute;left:7533;top:8998;width:255;height:2" coordorigin="7533,8998" coordsize="255,0" path="m7533,8998l7788,8998e" filled="f" stroked="t" strokeweight=".472006pt" strokecolor="#545454">
                <v:path arrowok="t"/>
              </v:shape>
            </v:group>
            <v:group style="position:absolute;left:8203;top:8998;width:302;height:2" coordorigin="8203,8998" coordsize="302,2">
              <v:shape style="position:absolute;left:8203;top:8998;width:302;height:2" coordorigin="8203,8998" coordsize="302,0" path="m8203,8998l8506,8998e" filled="f" stroked="t" strokeweight=".472006pt" strokecolor="#5B5B5B">
                <v:path arrowok="t"/>
              </v:shape>
            </v:group>
            <v:group style="position:absolute;left:9039;top:8998;width:156;height:2" coordorigin="9039,8998" coordsize="156,2">
              <v:shape style="position:absolute;left:9039;top:8998;width:156;height:2" coordorigin="9039,8998" coordsize="156,0" path="m9039,8998l9195,8998e" filled="f" stroked="t" strokeweight=".472006pt" strokecolor="#606060">
                <v:path arrowok="t"/>
              </v:shape>
            </v:group>
            <v:group style="position:absolute;left:9138;top:8998;width:217;height:2" coordorigin="9138,8998" coordsize="217,2">
              <v:shape style="position:absolute;left:9138;top:8998;width:217;height:2" coordorigin="9138,8998" coordsize="217,0" path="m9138,8998l9355,8998e" filled="f" stroked="t" strokeweight=".472006pt" strokecolor="#383838">
                <v:path arrowok="t"/>
              </v:shape>
            </v:group>
            <v:group style="position:absolute;left:335;top:8950;width:2;height:600" coordorigin="335,8950" coordsize="2,600">
              <v:shape style="position:absolute;left:335;top:8950;width:2;height:600" coordorigin="335,8950" coordsize="0,600" path="m335,9550l335,8950e" filled="f" stroked="t" strokeweight=".70801pt" strokecolor="#545454">
                <v:path arrowok="t"/>
              </v:shape>
            </v:group>
            <v:group style="position:absolute;left:11441;top:8950;width:2;height:328" coordorigin="11441,8950" coordsize="2,328">
              <v:shape style="position:absolute;left:11441;top:8950;width:2;height:328" coordorigin="11441,8950" coordsize="0,328" path="m11441,9278l11441,8950e" filled="f" stroked="t" strokeweight=".70801pt" strokecolor="#6B6B6B">
                <v:path arrowok="t"/>
              </v:shape>
            </v:group>
            <v:group style="position:absolute;left:330;top:9847;width:519;height:2" coordorigin="330,9847" coordsize="519,2">
              <v:shape style="position:absolute;left:330;top:9847;width:519;height:2" coordorigin="330,9847" coordsize="519,0" path="m330,9847l850,9847e" filled="f" stroked="t" strokeweight=".472006pt" strokecolor="#545454">
                <v:path arrowok="t"/>
              </v:shape>
            </v:group>
            <v:group style="position:absolute;left:335;top:9474;width:2;height:400" coordorigin="335,9474" coordsize="2,400">
              <v:shape style="position:absolute;left:335;top:9474;width:2;height:400" coordorigin="335,9474" coordsize="0,400" path="m335,9874l335,9474e" filled="f" stroked="t" strokeweight=".472006pt" strokecolor="#3B3B3B">
                <v:path arrowok="t"/>
              </v:shape>
            </v:group>
            <v:group style="position:absolute;left:793;top:9847;width:10658;height:2" coordorigin="793,9847" coordsize="10658,2">
              <v:shape style="position:absolute;left:793;top:9847;width:10658;height:2" coordorigin="793,9847" coordsize="10658,0" path="m793,9847l11451,9847e" filled="f" stroked="t" strokeweight=".70801pt" strokecolor="#676767">
                <v:path arrowok="t"/>
              </v:shape>
            </v:group>
            <v:group style="position:absolute;left:326;top:10095;width:11135;height:2" coordorigin="326,10095" coordsize="11135,2">
              <v:shape style="position:absolute;left:326;top:10095;width:11135;height:2" coordorigin="326,10095" coordsize="11135,0" path="m326,10095l11460,10095e" filled="f" stroked="t" strokeweight=".70801pt" strokecolor="#6B6B6B">
                <v:path arrowok="t"/>
              </v:shape>
            </v:group>
            <v:group style="position:absolute;left:6712;top:10093;width:231;height:2" coordorigin="6712,10093" coordsize="231,2">
              <v:shape style="position:absolute;left:6712;top:10093;width:231;height:2" coordorigin="6712,10093" coordsize="231,0" path="m6712,10093l6943,10093e" filled="f" stroked="t" strokeweight=".472006pt" strokecolor="#444444">
                <v:path arrowok="t"/>
              </v:shape>
            </v:group>
            <v:group style="position:absolute;left:8203;top:10093;width:302;height:2" coordorigin="8203,10093" coordsize="302,2">
              <v:shape style="position:absolute;left:8203;top:10093;width:302;height:2" coordorigin="8203,10093" coordsize="302,0" path="m8203,10093l8506,10093e" filled="f" stroked="t" strokeweight=".472006pt" strokecolor="#5B5B5B">
                <v:path arrowok="t"/>
              </v:shape>
            </v:group>
            <v:group style="position:absolute;left:9039;top:10093;width:316;height:2" coordorigin="9039,10093" coordsize="316,2">
              <v:shape style="position:absolute;left:9039;top:10093;width:316;height:2" coordorigin="9039,10093" coordsize="316,0" path="m9039,10093l9355,10093e" filled="f" stroked="t" strokeweight=".472006pt" strokecolor="#444444">
                <v:path arrowok="t"/>
              </v:shape>
            </v:group>
            <v:group style="position:absolute;left:335;top:9802;width:2;height:562" coordorigin="335,9802" coordsize="2,562">
              <v:shape style="position:absolute;left:335;top:9802;width:2;height:562" coordorigin="335,9802" coordsize="0,562" path="m335,10364l335,9802e" filled="f" stroked="t" strokeweight=".944013pt" strokecolor="#5B5B5B">
                <v:path arrowok="t"/>
              </v:shape>
            </v:group>
            <v:group style="position:absolute;left:3408;top:10340;width:245;height:2" coordorigin="3408,10340" coordsize="245,2">
              <v:shape style="position:absolute;left:3408;top:10340;width:245;height:2" coordorigin="3408,10340" coordsize="245,0" path="m3408,10340l3653,10340e" filled="f" stroked="t" strokeweight=".472006pt" strokecolor="#545454">
                <v:path arrowok="t"/>
              </v:shape>
            </v:group>
            <v:group style="position:absolute;left:3630;top:10338;width:878;height:2" coordorigin="3630,10338" coordsize="878,2">
              <v:shape style="position:absolute;left:3630;top:10338;width:878;height:2" coordorigin="3630,10338" coordsize="878,0" path="m3630,10338l4508,10338e" filled="f" stroked="t" strokeweight=".472006pt" strokecolor="#6B6B6B">
                <v:path arrowok="t"/>
              </v:shape>
            </v:group>
            <v:group style="position:absolute;left:4852;top:10338;width:590;height:2" coordorigin="4852,10338" coordsize="590,2">
              <v:shape style="position:absolute;left:4852;top:10338;width:590;height:2" coordorigin="4852,10338" coordsize="590,0" path="m4852,10338l5442,10338e" filled="f" stroked="t" strokeweight=".472006pt" strokecolor="#646464">
                <v:path arrowok="t"/>
              </v:shape>
            </v:group>
            <v:group style="position:absolute;left:7731;top:10335;width:529;height:2" coordorigin="7731,10335" coordsize="529,2">
              <v:shape style="position:absolute;left:7731;top:10335;width:529;height:2" coordorigin="7731,10335" coordsize="529,0" path="m7731,10335l8260,10335e" filled="f" stroked="t" strokeweight=".472006pt" strokecolor="#545454">
                <v:path arrowok="t"/>
              </v:shape>
            </v:group>
            <v:group style="position:absolute;left:9299;top:10333;width:467;height:2" coordorigin="9299,10333" coordsize="467,2">
              <v:shape style="position:absolute;left:9299;top:10333;width:467;height:2" coordorigin="9299,10333" coordsize="467,0" path="m9299,10333l9766,10333e" filled="f" stroked="t" strokeweight=".472006pt" strokecolor="#5B5B5B">
                <v:path arrowok="t"/>
              </v:shape>
            </v:group>
            <v:group style="position:absolute;left:330;top:10335;width:11125;height:2" coordorigin="330,10335" coordsize="11125,2">
              <v:shape style="position:absolute;left:330;top:10335;width:11125;height:2" coordorigin="330,10335" coordsize="11125,0" path="m330,10335l11456,10335e" filled="f" stroked="t" strokeweight=".70801pt" strokecolor="#676767">
                <v:path arrowok="t"/>
              </v:shape>
            </v:group>
            <v:group style="position:absolute;left:335;top:10292;width:2;height:552" coordorigin="335,10292" coordsize="2,552">
              <v:shape style="position:absolute;left:335;top:10292;width:2;height:552" coordorigin="335,10292" coordsize="0,552" path="m335,10845l335,10292e" filled="f" stroked="t" strokeweight=".472006pt" strokecolor="#3F3F3F">
                <v:path arrowok="t"/>
              </v:shape>
            </v:group>
            <v:group style="position:absolute;left:3408;top:10826;width:245;height:2" coordorigin="3408,10826" coordsize="245,2">
              <v:shape style="position:absolute;left:3408;top:10826;width:245;height:2" coordorigin="3408,10826" coordsize="245,0" path="m3408,10826l3653,10826e" filled="f" stroked="t" strokeweight=".472006pt" strokecolor="#545454">
                <v:path arrowok="t"/>
              </v:shape>
            </v:group>
            <v:group style="position:absolute;left:887;top:10821;width:10573;height:2" coordorigin="887,10821" coordsize="10573,2">
              <v:shape style="position:absolute;left:887;top:10821;width:10573;height:2" coordorigin="887,10821" coordsize="10573,0" path="m887,10821l11460,10821e" filled="f" stroked="t" strokeweight=".70801pt" strokecolor="#707070">
                <v:path arrowok="t"/>
              </v:shape>
            </v:group>
            <v:group style="position:absolute;left:9299;top:10819;width:467;height:2" coordorigin="9299,10819" coordsize="467,2">
              <v:shape style="position:absolute;left:9299;top:10819;width:467;height:2" coordorigin="9299,10819" coordsize="467,0" path="m9299,10819l9766,10819e" filled="f" stroked="t" strokeweight=".472006pt" strokecolor="#575757">
                <v:path arrowok="t"/>
              </v:shape>
            </v:group>
            <v:group style="position:absolute;left:340;top:10778;width:2;height:5318" coordorigin="340,10778" coordsize="2,5318">
              <v:shape style="position:absolute;left:340;top:10778;width:2;height:5318" coordorigin="340,10778" coordsize="0,5318" path="m340,16096l340,10778e" filled="f" stroked="t" strokeweight=".70801pt" strokecolor="#545454">
                <v:path arrowok="t"/>
              </v:shape>
            </v:group>
            <v:group style="position:absolute;left:326;top:11059;width:11135;height:2" coordorigin="326,11059" coordsize="11135,2">
              <v:shape style="position:absolute;left:326;top:11059;width:11135;height:2" coordorigin="326,11059" coordsize="11135,0" path="m326,11059l11460,11059e" filled="f" stroked="t" strokeweight=".70801pt" strokecolor="#6B6B6B">
                <v:path arrowok="t"/>
              </v:shape>
            </v:group>
            <v:group style="position:absolute;left:330;top:11304;width:6438;height:2" coordorigin="330,11304" coordsize="6438,2">
              <v:shape style="position:absolute;left:330;top:11304;width:6438;height:2" coordorigin="330,11304" coordsize="6438,0" path="m330,11304l6769,11304e" filled="f" stroked="t" strokeweight=".70801pt" strokecolor="#676767">
                <v:path arrowok="t"/>
              </v:shape>
            </v:group>
            <v:group style="position:absolute;left:1053;top:11045;width:2;height:257" coordorigin="1053,11045" coordsize="2,257">
              <v:shape style="position:absolute;left:1053;top:11045;width:2;height:257" coordorigin="1053,11045" coordsize="0,257" path="m1053,11302l1053,11045e" filled="f" stroked="t" strokeweight=".236003pt" strokecolor="#5B5B5B">
                <v:path arrowok="t"/>
              </v:shape>
            </v:group>
            <v:group style="position:absolute;left:1702;top:11054;width:2;height:1195" coordorigin="1702,11054" coordsize="2,1195">
              <v:shape style="position:absolute;left:1702;top:11054;width:2;height:1195" coordorigin="1702,11054" coordsize="0,1195" path="m1702,12249l1702,11054e" filled="f" stroked="t" strokeweight=".70801pt" strokecolor="#606060">
                <v:path arrowok="t"/>
              </v:shape>
            </v:group>
            <v:group style="position:absolute;left:6712;top:11302;width:231;height:2" coordorigin="6712,11302" coordsize="231,2">
              <v:shape style="position:absolute;left:6712;top:11302;width:231;height:2" coordorigin="6712,11302" coordsize="231,0" path="m6712,11302l6943,11302e" filled="f" stroked="t" strokeweight=".472006pt" strokecolor="#3B3B3B">
                <v:path arrowok="t"/>
              </v:shape>
            </v:group>
            <v:group style="position:absolute;left:7335;top:11045;width:2;height:766" coordorigin="7335,11045" coordsize="2,766">
              <v:shape style="position:absolute;left:7335;top:11045;width:2;height:766" coordorigin="7335,11045" coordsize="0,766" path="m7335,11811l7335,11045e" filled="f" stroked="t" strokeweight=".70801pt" strokecolor="#646464">
                <v:path arrowok="t"/>
              </v:shape>
            </v:group>
            <v:group style="position:absolute;left:6887;top:11299;width:1374;height:2" coordorigin="6887,11299" coordsize="1374,2">
              <v:shape style="position:absolute;left:6887;top:11299;width:1374;height:2" coordorigin="6887,11299" coordsize="1374,0" path="m6887,11299l8260,11299e" filled="f" stroked="t" strokeweight=".70801pt" strokecolor="#707070">
                <v:path arrowok="t"/>
              </v:shape>
            </v:group>
            <v:group style="position:absolute;left:8203;top:11302;width:302;height:2" coordorigin="8203,11302" coordsize="302,2">
              <v:shape style="position:absolute;left:8203;top:11302;width:302;height:2" coordorigin="8203,11302" coordsize="302,0" path="m8203,11302l8506,11302e" filled="f" stroked="t" strokeweight=".472006pt" strokecolor="#575757">
                <v:path arrowok="t"/>
              </v:shape>
            </v:group>
            <v:group style="position:absolute;left:8449;top:11297;width:3011;height:2" coordorigin="8449,11297" coordsize="3011,2">
              <v:shape style="position:absolute;left:8449;top:11297;width:3011;height:2" coordorigin="8449,11297" coordsize="3011,0" path="m8449,11297l11460,11297e" filled="f" stroked="t" strokeweight=".70801pt" strokecolor="#707070">
                <v:path arrowok="t"/>
              </v:shape>
            </v:group>
            <v:group style="position:absolute;left:1053;top:11287;width:2;height:495" coordorigin="1053,11287" coordsize="2,495">
              <v:shape style="position:absolute;left:1053;top:11287;width:2;height:495" coordorigin="1053,11287" coordsize="0,495" path="m1053,11783l1053,11287e" filled="f" stroked="t" strokeweight=".236003pt" strokecolor="#777777">
                <v:path arrowok="t"/>
              </v:shape>
            </v:group>
            <v:group style="position:absolute;left:1053;top:11783;width:2;height:1490" coordorigin="1053,11783" coordsize="2,1490">
              <v:shape style="position:absolute;left:1053;top:11783;width:2;height:1490" coordorigin="1053,11783" coordsize="0,1490" path="m1053,13273l1053,11783e" filled="f" stroked="t" strokeweight=".236003pt" strokecolor="#000000">
                <v:path arrowok="t"/>
              </v:shape>
            </v:group>
            <v:group style="position:absolute;left:2360;top:11754;width:2;height:286" coordorigin="2360,11754" coordsize="2,286">
              <v:shape style="position:absolute;left:2360;top:11754;width:2;height:286" coordorigin="2360,11754" coordsize="0,286" path="m2360,12040l2360,11754e" filled="f" stroked="t" strokeweight=".472006pt" strokecolor="#3F3F3F">
                <v:path arrowok="t"/>
              </v:shape>
            </v:group>
            <v:group style="position:absolute;left:7335;top:11754;width:2;height:286" coordorigin="7335,11754" coordsize="2,286">
              <v:shape style="position:absolute;left:7335;top:11754;width:2;height:286" coordorigin="7335,11754" coordsize="0,286" path="m7335,12040l7335,11754e" filled="f" stroked="t" strokeweight=".472006pt" strokecolor="#383838">
                <v:path arrowok="t"/>
              </v:shape>
            </v:group>
            <v:group style="position:absolute;left:3448;top:11859;width:2;height:390" coordorigin="3448,11859" coordsize="2,390">
              <v:shape style="position:absolute;left:3448;top:11859;width:2;height:390" coordorigin="3448,11859" coordsize="0,390" path="m3448,12249l3448,11859e" filled="f" stroked="t" strokeweight="1.652022pt" strokecolor="#384480">
                <v:path arrowok="t"/>
              </v:shape>
            </v:group>
            <v:group style="position:absolute;left:7335;top:11982;width:2;height:652" coordorigin="7335,11982" coordsize="2,652">
              <v:shape style="position:absolute;left:7335;top:11982;width:2;height:652" coordorigin="7335,11982" coordsize="0,652" path="m7335,12635l7335,11982e" filled="f" stroked="t" strokeweight=".70801pt" strokecolor="#606060">
                <v:path arrowok="t"/>
              </v:shape>
            </v:group>
            <v:group style="position:absolute;left:1704;top:12192;width:2;height:205" coordorigin="1704,12192" coordsize="2,205">
              <v:shape style="position:absolute;left:1704;top:12192;width:2;height:205" coordorigin="1704,12192" coordsize="0,205" path="m1704,12397l1704,12192e" filled="f" stroked="t" strokeweight=".472006pt" strokecolor="#383838">
                <v:path arrowok="t"/>
              </v:shape>
            </v:group>
            <v:group style="position:absolute;left:1704;top:12340;width:2;height:2271" coordorigin="1704,12340" coordsize="2,2271">
              <v:shape style="position:absolute;left:1704;top:12340;width:2;height:2271" coordorigin="1704,12340" coordsize="0,2271" path="m1704,14610l1704,12340e" filled="f" stroked="t" strokeweight=".70801pt" strokecolor="#606060">
                <v:path arrowok="t"/>
              </v:shape>
            </v:group>
            <v:group style="position:absolute;left:2360;top:12340;width:2;height:428" coordorigin="2360,12340" coordsize="2,428">
              <v:shape style="position:absolute;left:2360;top:12340;width:2;height:428" coordorigin="2360,12340" coordsize="0,428" path="m2360,12768l2360,12340e" filled="f" stroked="t" strokeweight=".472006pt" strokecolor="#444444">
                <v:path arrowok="t"/>
              </v:shape>
            </v:group>
            <v:group style="position:absolute;left:7335;top:12578;width:2;height:190" coordorigin="7335,12578" coordsize="2,190">
              <v:shape style="position:absolute;left:7335;top:12578;width:2;height:190" coordorigin="7335,12578" coordsize="0,190" path="m7335,12768l7335,12578e" filled="f" stroked="t" strokeweight=".472006pt" strokecolor="#4F4F4F">
                <v:path arrowok="t"/>
              </v:shape>
            </v:group>
            <v:group style="position:absolute;left:11451;top:12559;width:2;height:209" coordorigin="11451,12559" coordsize="2,209">
              <v:shape style="position:absolute;left:11451;top:12559;width:2;height:209" coordorigin="11451,12559" coordsize="0,209" path="m11451,12768l11451,12559e" filled="f" stroked="t" strokeweight=".472006pt" strokecolor="#676767">
                <v:path arrowok="t"/>
              </v:shape>
            </v:group>
            <v:group style="position:absolute;left:7337;top:12711;width:2;height:443" coordorigin="7337,12711" coordsize="2,443">
              <v:shape style="position:absolute;left:7337;top:12711;width:2;height:443" coordorigin="7337,12711" coordsize="0,443" path="m7337,13154l7337,12711e" filled="f" stroked="t" strokeweight=".70801pt" strokecolor="#676767">
                <v:path arrowok="t"/>
              </v:shape>
            </v:group>
            <v:group style="position:absolute;left:7340;top:13096;width:2;height:205" coordorigin="7340,13096" coordsize="2,205">
              <v:shape style="position:absolute;left:7340;top:13096;width:2;height:205" coordorigin="7340,13096" coordsize="0,205" path="m7340,13301l7340,13096e" filled="f" stroked="t" strokeweight=".472006pt" strokecolor="#484848">
                <v:path arrowok="t"/>
              </v:shape>
            </v:group>
            <v:group style="position:absolute;left:335;top:13392;width:514;height:2" coordorigin="335,13392" coordsize="514,2">
              <v:shape style="position:absolute;left:335;top:13392;width:514;height:2" coordorigin="335,13392" coordsize="514,0" path="m335,13392l850,13392e" filled="f" stroked="t" strokeweight=".70801pt" strokecolor="#5B5B5B">
                <v:path arrowok="t"/>
              </v:shape>
            </v:group>
            <v:group style="position:absolute;left:340;top:13244;width:2;height:343" coordorigin="340,13244" coordsize="2,343">
              <v:shape style="position:absolute;left:340;top:13244;width:2;height:343" coordorigin="340,13244" coordsize="0,343" path="m340,13587l340,13244e" filled="f" stroked="t" strokeweight=".472006pt" strokecolor="#343434">
                <v:path arrowok="t"/>
              </v:shape>
            </v:group>
            <v:group style="position:absolute;left:793;top:13392;width:1572;height:2" coordorigin="793,13392" coordsize="1572,2">
              <v:shape style="position:absolute;left:793;top:13392;width:1572;height:2" coordorigin="793,13392" coordsize="1572,0" path="m793,13392l2365,13392e" filled="f" stroked="t" strokeweight=".70801pt" strokecolor="#707070">
                <v:path arrowok="t"/>
              </v:shape>
            </v:group>
            <v:group style="position:absolute;left:1053;top:13273;width:2;height:286" coordorigin="1053,13273" coordsize="2,286">
              <v:shape style="position:absolute;left:1053;top:13273;width:2;height:286" coordorigin="1053,13273" coordsize="0,286" path="m1053,13558l1053,13273e" filled="f" stroked="t" strokeweight=".236003pt" strokecolor="#8C8C8C">
                <v:path arrowok="t"/>
              </v:shape>
            </v:group>
            <v:group style="position:absolute;left:2360;top:13244;width:2;height:171" coordorigin="2360,13244" coordsize="2,171">
              <v:shape style="position:absolute;left:2360;top:13244;width:2;height:171" coordorigin="2360,13244" coordsize="0,171" path="m2360,13415l2360,13244e" filled="f" stroked="t" strokeweight=".472006pt" strokecolor="#3B3B3B">
                <v:path arrowok="t"/>
              </v:shape>
            </v:group>
            <v:group style="position:absolute;left:7342;top:13244;width:2;height:1742" coordorigin="7342,13244" coordsize="2,1742">
              <v:shape style="position:absolute;left:7342;top:13244;width:2;height:1742" coordorigin="7342,13244" coordsize="0,1742" path="m7342,14986l7342,13244e" filled="f" stroked="t" strokeweight=".70801pt" strokecolor="#676767">
                <v:path arrowok="t"/>
              </v:shape>
            </v:group>
            <v:group style="position:absolute;left:1053;top:13558;width:2;height:1671" coordorigin="1053,13558" coordsize="2,1671">
              <v:shape style="position:absolute;left:1053;top:13558;width:2;height:1671" coordorigin="1053,13558" coordsize="0,1671" path="m1053,15229l1053,13558e" filled="f" stroked="t" strokeweight=".236003pt" strokecolor="#000000">
                <v:path arrowok="t"/>
              </v:shape>
            </v:group>
            <v:group style="position:absolute;left:340;top:14172;width:2;height:129" coordorigin="340,14172" coordsize="2,129">
              <v:shape style="position:absolute;left:340;top:14172;width:2;height:129" coordorigin="340,14172" coordsize="0,129" path="m340,14301l340,14172e" filled="f" stroked="t" strokeweight=".472006pt" strokecolor="#232323">
                <v:path arrowok="t"/>
              </v:shape>
            </v:group>
            <v:group style="position:absolute;left:11458;top:14244;width:2;height:367" coordorigin="11458,14244" coordsize="2,367">
              <v:shape style="position:absolute;left:11458;top:14244;width:2;height:367" coordorigin="11458,14244" coordsize="0,367" path="m11458,14610l11458,14244e" filled="f" stroked="t" strokeweight=".472006pt" strokecolor="#575757">
                <v:path arrowok="t"/>
              </v:shape>
            </v:group>
            <v:group style="position:absolute;left:1704;top:14553;width:2;height:433" coordorigin="1704,14553" coordsize="2,433">
              <v:shape style="position:absolute;left:1704;top:14553;width:2;height:433" coordorigin="1704,14553" coordsize="0,433" path="m1704,14986l1704,14553e" filled="f" stroked="t" strokeweight=".472006pt" strokecolor="#4F4F4F">
                <v:path arrowok="t"/>
              </v:shape>
            </v:group>
            <v:group style="position:absolute;left:1704;top:14872;width:2;height:1219" coordorigin="1704,14872" coordsize="2,1219">
              <v:shape style="position:absolute;left:1704;top:14872;width:2;height:1219" coordorigin="1704,14872" coordsize="0,1219" path="m1704,16091l1704,14872e" filled="f" stroked="t" strokeweight=".70801pt" strokecolor="#676767">
                <v:path arrowok="t"/>
              </v:shape>
            </v:group>
            <v:group style="position:absolute;left:5301;top:16079;width:1746;height:2" coordorigin="5301,16079" coordsize="1746,2">
              <v:shape style="position:absolute;left:5301;top:16079;width:1746;height:2" coordorigin="5301,16079" coordsize="1746,0" path="m5301,16079l7047,16079e" filled="f" stroked="t" strokeweight=".70801pt" strokecolor="#747474">
                <v:path arrowok="t"/>
              </v:shape>
            </v:group>
            <v:group style="position:absolute;left:7344;top:14929;width:2;height:328" coordorigin="7344,14929" coordsize="2,328">
              <v:shape style="position:absolute;left:7344;top:14929;width:2;height:328" coordorigin="7344,14929" coordsize="0,328" path="m7344,15258l7344,14929e" filled="f" stroked="t" strokeweight=".472006pt" strokecolor="#575757">
                <v:path arrowok="t"/>
              </v:shape>
            </v:group>
            <v:group style="position:absolute;left:11458;top:14929;width:2;height:328" coordorigin="11458,14929" coordsize="2,328">
              <v:shape style="position:absolute;left:11458;top:14929;width:2;height:328" coordorigin="11458,14929" coordsize="0,328" path="m11458,15258l11458,14929e" filled="f" stroked="t" strokeweight=".472006pt" strokecolor="#646464">
                <v:path arrowok="t"/>
              </v:shape>
            </v:group>
            <v:group style="position:absolute;left:330;top:16086;width:4578;height:2" coordorigin="330,16086" coordsize="4578,2">
              <v:shape style="position:absolute;left:330;top:16086;width:4578;height:2" coordorigin="330,16086" coordsize="4578,0" path="m330,16086l4909,16086e" filled="f" stroked="t" strokeweight=".70801pt" strokecolor="#6B6B6B">
                <v:path arrowok="t"/>
              </v:shape>
            </v:group>
            <v:group style="position:absolute;left:1053;top:15229;width:2;height:847" coordorigin="1053,15229" coordsize="2,847">
              <v:shape style="position:absolute;left:1053;top:15229;width:2;height:847" coordorigin="1053,15229" coordsize="0,847" path="m1053,16077l1053,15229e" filled="f" stroked="t" strokeweight=".236003pt" strokecolor="#8C8C8C">
                <v:path arrowok="t"/>
              </v:shape>
            </v:group>
            <v:group style="position:absolute;left:7344;top:15201;width:2;height:881" coordorigin="7344,15201" coordsize="2,881">
              <v:shape style="position:absolute;left:7344;top:15201;width:2;height:881" coordorigin="7344,15201" coordsize="0,881" path="m7344,16081l7344,15201e" filled="f" stroked="t" strokeweight=".70801pt" strokecolor="#676767">
                <v:path arrowok="t"/>
              </v:shape>
            </v:group>
            <v:group style="position:absolute;left:3833;top:16077;width:7642;height:2" coordorigin="3833,16077" coordsize="7642,2">
              <v:shape style="position:absolute;left:3833;top:16077;width:7642;height:2" coordorigin="3833,16077" coordsize="7642,0" path="m3833,16077l11474,16077e" filled="f" stroked="t" strokeweight=".70801pt" strokecolor="#707070">
                <v:path arrowok="t"/>
              </v:shape>
            </v:group>
            <v:group style="position:absolute;left:9138;top:16072;width:217;height:2" coordorigin="9138,16072" coordsize="217,2">
              <v:shape style="position:absolute;left:9138;top:16072;width:217;height:2" coordorigin="9138,16072" coordsize="217,0" path="m9138,16072l9355,16072e" filled="f" stroked="t" strokeweight=".472006pt" strokecolor="#54545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1"/>
          <w:szCs w:val="21"/>
          <w:color w:val="343434"/>
          <w:w w:val="92"/>
        </w:rPr>
        <w:t>Itfaiy</w:t>
      </w:r>
      <w:r>
        <w:rPr>
          <w:rFonts w:ascii="Arial" w:hAnsi="Arial" w:cs="Arial" w:eastAsia="Arial"/>
          <w:sz w:val="21"/>
          <w:szCs w:val="21"/>
          <w:color w:val="343434"/>
          <w:w w:val="93"/>
        </w:rPr>
        <w:t>e</w:t>
      </w:r>
      <w:r>
        <w:rPr>
          <w:rFonts w:ascii="Arial" w:hAnsi="Arial" w:cs="Arial" w:eastAsia="Arial"/>
          <w:sz w:val="21"/>
          <w:szCs w:val="21"/>
          <w:color w:val="343434"/>
          <w:spacing w:val="-25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82"/>
        </w:rPr>
        <w:t>Kuze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82"/>
        </w:rPr>
        <w:t>y</w:t>
      </w:r>
      <w:r>
        <w:rPr>
          <w:rFonts w:ascii="Arial" w:hAnsi="Arial" w:cs="Arial" w:eastAsia="Arial"/>
          <w:sz w:val="21"/>
          <w:szCs w:val="21"/>
          <w:color w:val="343434"/>
          <w:spacing w:val="-10"/>
          <w:w w:val="82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2"/>
        </w:rPr>
        <w:t>Bölg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2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2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15"/>
          <w:w w:val="82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340"/>
        </w:sectPr>
      </w:pPr>
      <w:rPr/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66" w:right="457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159" w:lineRule="exact"/>
        <w:ind w:left="3777" w:right="470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3"/>
          <w:position w:val="-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13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13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3"/>
          <w:position w:val="-5"/>
        </w:rPr>
        <w:t>BAŞKANLIÖl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left="913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11277pt;margin-top:-35.360111pt;width:499.169829pt;height:84.443562pt;mso-position-horizontal-relative:page;mso-position-vertical-relative:paragraph;z-index:-17184" type="#_x0000_t202" filled="f" stroked="f">
            <v:textbox inset="0,0,0,0">
              <w:txbxContent>
                <w:p>
                  <w:pPr>
                    <w:spacing w:before="0" w:after="0" w:line="1689" w:lineRule="exact"/>
                    <w:ind w:right="-293"/>
                    <w:jc w:val="left"/>
                    <w:tabs>
                      <w:tab w:pos="862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232323"/>
                      <w:spacing w:val="0"/>
                      <w:w w:val="191"/>
                      <w:position w:val="65"/>
                    </w:rPr>
                    <w:t>1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32323"/>
                      <w:spacing w:val="0"/>
                      <w:w w:val="100"/>
                      <w:position w:val="65"/>
                    </w:rPr>
                    <w:tab/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32323"/>
                      <w:spacing w:val="0"/>
                      <w:w w:val="100"/>
                      <w:position w:val="65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43434"/>
                      <w:spacing w:val="0"/>
                      <w:w w:val="267"/>
                      <w:position w:val="-6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22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644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</w:rPr>
        <w:t>BÜYÜKŞEHIR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3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2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696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32323"/>
          <w:spacing w:val="0"/>
          <w:w w:val="113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32323"/>
          <w:spacing w:val="-36"/>
          <w:w w:val="113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67" w:right="-20"/>
        <w:jc w:val="left"/>
        <w:tabs>
          <w:tab w:pos="1520" w:val="left"/>
          <w:tab w:pos="3180" w:val="left"/>
          <w:tab w:pos="552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Qia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1"/>
        </w:rPr>
        <w:t>:20.05.2017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No:23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:15:23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0"/>
        </w:rPr>
        <w:t>Jiel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7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  <w:position w:val="0"/>
        </w:rPr>
        <w:t>0542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277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5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5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0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28" w:lineRule="exact"/>
        <w:ind w:left="167" w:right="3393" w:firstLine="9"/>
        <w:jc w:val="left"/>
        <w:tabs>
          <w:tab w:pos="1540" w:val="left"/>
          <w:tab w:pos="3180" w:val="left"/>
          <w:tab w:pos="4540" w:val="left"/>
          <w:tab w:pos="55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  <w:position w:val="1"/>
        </w:rPr>
        <w:t>:20.05.2017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:3288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:Hüseyi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0"/>
        </w:rPr>
        <w:t>YILMAZ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Imidirile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:İstiklal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Arıkbaşı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Kiraz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9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6"/>
          <w:i/>
          <w:position w:val="0"/>
        </w:rPr>
        <w:t>1</w:t>
      </w:r>
      <w:r>
        <w:rPr>
          <w:rFonts w:ascii="Arial" w:hAnsi="Arial" w:cs="Arial" w:eastAsia="Arial"/>
          <w:sz w:val="20"/>
          <w:szCs w:val="20"/>
          <w:color w:val="343434"/>
          <w:spacing w:val="-1"/>
          <w:w w:val="86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32323"/>
          <w:spacing w:val="0"/>
          <w:w w:val="100"/>
          <w:position w:val="0"/>
        </w:rPr>
        <w:t>İZM1R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9" w:after="0" w:line="218" w:lineRule="exact"/>
        <w:ind w:left="167" w:right="-20"/>
        <w:jc w:val="left"/>
        <w:tabs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  <w:position w:val="-1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5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9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:İstiklal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Arıkbaşı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No:2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Kiraz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9"/>
          <w:w w:val="100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6"/>
          <w:i/>
          <w:position w:val="-1"/>
        </w:rPr>
        <w:t>1</w:t>
      </w:r>
      <w:r>
        <w:rPr>
          <w:rFonts w:ascii="Arial" w:hAnsi="Arial" w:cs="Arial" w:eastAsia="Arial"/>
          <w:sz w:val="20"/>
          <w:szCs w:val="20"/>
          <w:color w:val="343434"/>
          <w:spacing w:val="-5"/>
          <w:w w:val="86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167" w:right="-20"/>
        <w:jc w:val="left"/>
        <w:tabs>
          <w:tab w:pos="1520" w:val="left"/>
          <w:tab w:pos="4340" w:val="left"/>
          <w:tab w:pos="8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343434"/>
          <w:w w:val="63"/>
        </w:rPr>
        <w:t>i</w:t>
      </w:r>
      <w:r>
        <w:rPr>
          <w:rFonts w:ascii="Arial" w:hAnsi="Arial" w:cs="Arial" w:eastAsia="Arial"/>
          <w:sz w:val="27"/>
          <w:szCs w:val="27"/>
          <w:color w:val="343434"/>
          <w:spacing w:val="-2"/>
          <w:w w:val="6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EvYangını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:Elektri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  <w:position w:val="-1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167" w:right="-20"/>
        <w:jc w:val="left"/>
        <w:tabs>
          <w:tab w:pos="366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2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4"/>
          <w:position w:val="2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50"/>
          <w:position w:val="3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6"/>
          <w:w w:val="50"/>
          <w:position w:val="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4"/>
          <w:position w:val="3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5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5"/>
        </w:rPr>
        <w:t>:Mesken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left="36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4.323547pt;margin-top:2.235005pt;width:52.091092pt;height:24.070918pt;mso-position-horizontal-relative:page;mso-position-vertical-relative:paragraph;z-index:-17183" type="#_x0000_t202" filled="f" stroked="f">
            <v:textbox inset="0,0,0,0">
              <w:txbxContent>
                <w:p>
                  <w:pPr>
                    <w:spacing w:before="0" w:after="0" w:line="481" w:lineRule="exact"/>
                    <w:ind w:right="-112"/>
                    <w:jc w:val="left"/>
                    <w:tabs>
                      <w:tab w:pos="960" w:val="left"/>
                    </w:tabs>
                    <w:rPr>
                      <w:rFonts w:ascii="Arial" w:hAnsi="Arial" w:cs="Arial" w:eastAsia="Arial"/>
                      <w:sz w:val="47"/>
                      <w:szCs w:val="47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43434"/>
                      <w:spacing w:val="0"/>
                      <w:w w:val="56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4343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43434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232323"/>
                      <w:spacing w:val="0"/>
                      <w:w w:val="56"/>
                      <w:position w:val="0"/>
                    </w:rPr>
                    <w:t>ı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6"/>
          <w:position w:val="1"/>
        </w:rPr>
        <w:t>.c_elik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6"/>
          <w:position w:val="1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7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!ler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9" w:lineRule="exact"/>
        <w:ind w:left="4443" w:right="-20"/>
        <w:jc w:val="left"/>
        <w:tabs>
          <w:tab w:pos="528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2"/>
          <w:szCs w:val="32"/>
          <w:color w:val="343434"/>
          <w:spacing w:val="0"/>
          <w:w w:val="52"/>
          <w:position w:val="-3"/>
        </w:rPr>
        <w:t>J</w:t>
      </w:r>
      <w:r>
        <w:rPr>
          <w:rFonts w:ascii="Arial" w:hAnsi="Arial" w:cs="Arial" w:eastAsia="Arial"/>
          <w:sz w:val="32"/>
          <w:szCs w:val="32"/>
          <w:color w:val="343434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2"/>
          <w:szCs w:val="32"/>
          <w:color w:val="343434"/>
          <w:spacing w:val="0"/>
          <w:w w:val="100"/>
          <w:position w:val="-3"/>
        </w:rPr>
      </w:r>
      <w:r>
        <w:rPr>
          <w:rFonts w:ascii="Courier New" w:hAnsi="Courier New" w:cs="Courier New" w:eastAsia="Courier New"/>
          <w:sz w:val="17"/>
          <w:szCs w:val="17"/>
          <w:color w:val="232323"/>
          <w:spacing w:val="0"/>
          <w:w w:val="100"/>
          <w:position w:val="1"/>
        </w:rPr>
        <w:t>X</w:t>
      </w:r>
      <w:r>
        <w:rPr>
          <w:rFonts w:ascii="Courier New" w:hAnsi="Courier New" w:cs="Courier New" w:eastAsia="Courier New"/>
          <w:sz w:val="17"/>
          <w:szCs w:val="17"/>
          <w:color w:val="232323"/>
          <w:spacing w:val="41"/>
          <w:w w:val="100"/>
          <w:position w:val="1"/>
        </w:rPr>
        <w:t> </w:t>
      </w:r>
      <w:r>
        <w:rPr>
          <w:rFonts w:ascii="Arial" w:hAnsi="Arial" w:cs="Arial" w:eastAsia="Arial"/>
          <w:sz w:val="30"/>
          <w:szCs w:val="30"/>
          <w:color w:val="797C7E"/>
          <w:spacing w:val="0"/>
          <w:w w:val="52"/>
          <w:position w:val="1"/>
        </w:rPr>
        <w:t>J</w:t>
      </w:r>
      <w:r>
        <w:rPr>
          <w:rFonts w:ascii="Arial" w:hAnsi="Arial" w:cs="Arial" w:eastAsia="Arial"/>
          <w:sz w:val="30"/>
          <w:szCs w:val="30"/>
          <w:color w:val="797C7E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0"/>
          <w:szCs w:val="30"/>
          <w:color w:val="797C7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6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6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6"/>
        </w:rPr>
        <w:t>:15:33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167" w:right="-20"/>
        <w:jc w:val="left"/>
        <w:tabs>
          <w:tab w:pos="2180" w:val="left"/>
          <w:tab w:pos="5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43434"/>
          <w:w w:val="52"/>
          <w:position w:val="1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3"/>
          <w:w w:val="5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1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ı;alıibi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:Abdulla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UYSAL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lKiracı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:Osma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0"/>
        </w:rPr>
        <w:t>SEZER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5" w:after="0" w:line="240" w:lineRule="auto"/>
        <w:ind w:left="22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82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:Mehmet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SEZER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24" w:lineRule="exact"/>
        <w:ind w:left="2187" w:right="-20"/>
        <w:jc w:val="left"/>
        <w:tabs>
          <w:tab w:pos="478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204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204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2"/>
          <w:w w:val="20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:15:25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:15:28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20" w:bottom="280" w:left="220" w:right="0"/>
        </w:sectPr>
      </w:pPr>
      <w:rPr/>
    </w:p>
    <w:p>
      <w:pPr>
        <w:spacing w:before="0" w:after="0" w:line="218" w:lineRule="exact"/>
        <w:ind w:left="16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6"/>
          <w:position w:val="-1"/>
        </w:rPr>
        <w:t>5588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0"/>
          <w:cols w:num="2" w:equalWidth="0">
            <w:col w:w="652" w:space="1535"/>
            <w:col w:w="9513"/>
          </w:cols>
        </w:sectPr>
      </w:pPr>
      <w:rPr/>
    </w:p>
    <w:p>
      <w:pPr>
        <w:spacing w:before="0" w:after="0" w:line="261" w:lineRule="exact"/>
        <w:ind w:left="181" w:right="-20"/>
        <w:jc w:val="left"/>
        <w:tabs>
          <w:tab w:pos="472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-1"/>
        </w:rPr>
        <w:t>:15:30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4692" w:right="477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692" w:right="398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:15:28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187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.531385pt;margin-top:4.678735pt;width:19.414267pt;height:22.5pt;mso-position-horizontal-relative:page;mso-position-vertical-relative:paragraph;z-index:-17182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43434"/>
                      <w:spacing w:val="-111"/>
                      <w:w w:val="151"/>
                      <w:position w:val="16"/>
                    </w:rPr>
                    <w:t>r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343434"/>
                      <w:spacing w:val="0"/>
                      <w:w w:val="47"/>
                      <w:position w:val="0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343434"/>
                      <w:spacing w:val="-102"/>
                      <w:w w:val="48"/>
                      <w:position w:val="0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43434"/>
                      <w:spacing w:val="0"/>
                      <w:w w:val="151"/>
                      <w:position w:val="16"/>
                    </w:rPr>
                    <w:t>--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Sayısı:4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1" w:lineRule="auto"/>
        <w:ind w:left="2201" w:right="2798" w:firstLine="-1529"/>
        <w:jc w:val="left"/>
        <w:tabs>
          <w:tab w:pos="2280" w:val="left"/>
          <w:tab w:pos="470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99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9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7"/>
          <w:w w:val="1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1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195" w:lineRule="exact"/>
        <w:ind w:left="22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2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2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8" w:lineRule="exact"/>
        <w:ind w:left="246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66"/>
          <w:position w:val="2"/>
        </w:rPr>
        <w:t>!ayı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66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9"/>
          <w:w w:val="16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2"/>
        </w:rPr>
        <w:t>Görüldüg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9"/>
          <w:w w:val="104"/>
          <w:position w:val="2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D646B"/>
          <w:spacing w:val="0"/>
          <w:w w:val="53"/>
          <w:position w:val="-3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5D646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D646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1"/>
          <w:szCs w:val="31"/>
          <w:color w:val="232323"/>
          <w:spacing w:val="0"/>
          <w:w w:val="55"/>
          <w:position w:val="2"/>
        </w:rPr>
        <w:t>If</w:t>
      </w:r>
      <w:r>
        <w:rPr>
          <w:rFonts w:ascii="Times New Roman" w:hAnsi="Times New Roman" w:cs="Times New Roman" w:eastAsia="Times New Roman"/>
          <w:sz w:val="31"/>
          <w:szCs w:val="31"/>
          <w:color w:val="232323"/>
          <w:spacing w:val="-4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2"/>
        </w:rPr>
        <w:t>görülmüştü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"/>
          <w:w w:val="104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5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1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40" w:lineRule="auto"/>
        <w:ind w:left="4683" w:right="418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pönd1lrmede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98" w:lineRule="auto"/>
        <w:ind w:left="5033" w:right="2531" w:firstLine="-4802"/>
        <w:jc w:val="left"/>
        <w:tabs>
          <w:tab w:pos="2260" w:val="left"/>
          <w:tab w:pos="4700" w:val="left"/>
          <w:tab w:pos="6600" w:val="left"/>
          <w:tab w:pos="8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4"/>
          <w:position w:val="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5"/>
          <w:w w:val="13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işleyerek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7"/>
          <w:position w:val="0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  <w:position w:val="0"/>
        </w:rPr>
        <w:t>h&lt;.öpü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0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7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5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lm3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55"/>
          <w:position w:val="-3"/>
        </w:rPr>
        <w:t>ı</w:t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7"/>
          <w:w w:val="47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4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14" w:lineRule="exact"/>
        <w:ind w:left="21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pturma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odasındaki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elektirikli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kaykay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oturma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odasını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halısı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suretiyle;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odalardaki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çekyatla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giyim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eşyaları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0"/>
        </w:sectPr>
      </w:pPr>
      <w:rPr/>
    </w:p>
    <w:p>
      <w:pPr>
        <w:spacing w:before="23" w:after="0" w:line="214" w:lineRule="exact"/>
        <w:ind w:left="16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lsöndürme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-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ıstanma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Oturma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elektirikli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kaykayı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pirize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takılı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0"/>
          <w:cols w:num="2" w:equalWidth="0">
            <w:col w:w="1883" w:space="323"/>
            <w:col w:w="9494"/>
          </w:cols>
        </w:sectPr>
      </w:pPr>
      <w:rPr/>
    </w:p>
    <w:p>
      <w:pPr>
        <w:spacing w:before="9" w:after="0" w:line="240" w:lineRule="auto"/>
        <w:ind w:left="195" w:right="-20"/>
        <w:jc w:val="left"/>
        <w:tabs>
          <w:tab w:pos="2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apıtatarı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yanmış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duva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boyaları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ısianma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2000tl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left="22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2000tl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4000tl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75"/>
          <w:position w:val="-1"/>
        </w:rPr>
        <w:t>tCSQit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9"/>
          <w:w w:val="7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1"/>
          <w:position w:val="-1"/>
        </w:rPr>
        <w:t>edilnti_ş_ti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82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646B"/>
          <w:spacing w:val="0"/>
          <w:w w:val="92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left="21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43434"/>
          <w:w w:val="50"/>
          <w:position w:val="1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13"/>
          <w:w w:val="5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yukarıda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adresteki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altı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malıse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7"/>
          <w:position w:val="1"/>
        </w:rPr>
        <w:t>evi11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186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pturma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oturma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odasında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şarjda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bırakılan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2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9"/>
        </w:rPr>
        <w:t>lektirikli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kaykayı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6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tutuşması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yanmanı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başladıgı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61" w:lineRule="auto"/>
        <w:ind w:left="186" w:right="4245"/>
        <w:jc w:val="left"/>
        <w:tabs>
          <w:tab w:pos="220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Sigarta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!Bedel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95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YaT'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•n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Abdulla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UYSAL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110"/>
        </w:rPr>
        <w:t>:r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797C7E"/>
          <w:spacing w:val="-6"/>
          <w:w w:val="75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73"/>
        </w:rPr>
        <w:t>_.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7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Bdildigi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00" w:right="-20"/>
        <w:jc w:val="left"/>
        <w:tabs>
          <w:tab w:pos="220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Tadh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20.05.2017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1"/>
        </w:rPr>
        <w:t>:16:04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24" w:lineRule="exact"/>
        <w:ind w:left="285" w:right="-20"/>
        <w:jc w:val="left"/>
        <w:tabs>
          <w:tab w:pos="1080" w:val="left"/>
          <w:tab w:pos="1580" w:val="left"/>
          <w:tab w:pos="8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GtDE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0"/>
        </w:rPr>
        <w:t>EK.iP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2"/>
          <w:position w:val="0"/>
        </w:rPr>
        <w:t>: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92"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232323"/>
          <w:spacing w:val="0"/>
          <w:w w:val="92"/>
          <w:position w:val="0"/>
        </w:rPr>
        <w:t>.</w:t>
      </w:r>
      <w:r>
        <w:rPr>
          <w:rFonts w:ascii="Arial" w:hAnsi="Arial" w:cs="Arial" w:eastAsia="Arial"/>
          <w:sz w:val="19"/>
          <w:szCs w:val="19"/>
          <w:color w:val="232323"/>
          <w:spacing w:val="1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1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0" w:after="0" w:line="240" w:lineRule="auto"/>
        <w:ind w:left="2352" w:right="-20"/>
        <w:jc w:val="left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300" w:lineRule="exact"/>
        <w:ind w:left="545" w:right="-20"/>
        <w:jc w:val="left"/>
        <w:tabs>
          <w:tab w:pos="5060" w:val="left"/>
          <w:tab w:pos="870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5"/>
          <w:szCs w:val="25"/>
          <w:color w:val="232323"/>
          <w:spacing w:val="0"/>
          <w:w w:val="80"/>
          <w:position w:val="-5"/>
        </w:rPr>
        <w:t>·n</w:t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5"/>
          <w:szCs w:val="25"/>
          <w:color w:val="232323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8"/>
          <w:position w:val="6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6"/>
        </w:rPr>
      </w:r>
      <w:r>
        <w:rPr>
          <w:rFonts w:ascii="Arial" w:hAnsi="Arial" w:cs="Arial" w:eastAsia="Arial"/>
          <w:sz w:val="28"/>
          <w:szCs w:val="28"/>
          <w:color w:val="232323"/>
          <w:spacing w:val="0"/>
          <w:w w:val="75"/>
          <w:position w:val="-6"/>
        </w:rPr>
        <w:t>2</w:t>
      </w:r>
      <w:r>
        <w:rPr>
          <w:rFonts w:ascii="Arial" w:hAnsi="Arial" w:cs="Arial" w:eastAsia="Arial"/>
          <w:sz w:val="28"/>
          <w:szCs w:val="28"/>
          <w:color w:val="232323"/>
          <w:spacing w:val="-42"/>
          <w:w w:val="100"/>
          <w:position w:val="-6"/>
        </w:rPr>
        <w:t> </w:t>
      </w:r>
      <w:r>
        <w:rPr>
          <w:rFonts w:ascii="Arial" w:hAnsi="Arial" w:cs="Arial" w:eastAsia="Arial"/>
          <w:sz w:val="28"/>
          <w:szCs w:val="28"/>
          <w:color w:val="232323"/>
          <w:spacing w:val="0"/>
          <w:w w:val="75"/>
          <w:position w:val="-6"/>
        </w:rPr>
        <w:t>6</w:t>
      </w:r>
      <w:r>
        <w:rPr>
          <w:rFonts w:ascii="Arial" w:hAnsi="Arial" w:cs="Arial" w:eastAsia="Arial"/>
          <w:sz w:val="28"/>
          <w:szCs w:val="28"/>
          <w:color w:val="232323"/>
          <w:spacing w:val="12"/>
          <w:w w:val="75"/>
          <w:position w:val="-6"/>
        </w:rPr>
        <w:t> </w:t>
      </w:r>
      <w:r>
        <w:rPr>
          <w:rFonts w:ascii="Arial" w:hAnsi="Arial" w:cs="Arial" w:eastAsia="Arial"/>
          <w:sz w:val="28"/>
          <w:szCs w:val="28"/>
          <w:color w:val="232323"/>
          <w:spacing w:val="0"/>
          <w:w w:val="98"/>
          <w:position w:val="-6"/>
        </w:rPr>
        <w:t>M</w:t>
      </w:r>
      <w:r>
        <w:rPr>
          <w:rFonts w:ascii="Arial" w:hAnsi="Arial" w:cs="Arial" w:eastAsia="Arial"/>
          <w:sz w:val="28"/>
          <w:szCs w:val="28"/>
          <w:color w:val="232323"/>
          <w:spacing w:val="0"/>
          <w:w w:val="56"/>
          <w:position w:val="-6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592" w:right="-20"/>
        <w:jc w:val="left"/>
        <w:tabs>
          <w:tab w:pos="2620" w:val="left"/>
          <w:tab w:pos="8940" w:val="left"/>
          <w:tab w:pos="9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.592545pt;margin-top:3.374785pt;width:7.41456pt;height:8pt;mso-position-horizontal-relative:page;mso-position-vertical-relative:paragraph;z-index:-17181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Times New Roman" w:hAnsi="Times New Roman" w:cs="Times New Roman" w:eastAsia="Times New Roman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232323"/>
                      <w:spacing w:val="0"/>
                      <w:w w:val="113"/>
                    </w:rPr>
                    <w:t>&gt;.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232323"/>
          <w:spacing w:val="0"/>
          <w:w w:val="100"/>
          <w:position w:val="4"/>
        </w:rPr>
        <w:t>(1)</w:t>
      </w:r>
      <w:r>
        <w:rPr>
          <w:rFonts w:ascii="Arial" w:hAnsi="Arial" w:cs="Arial" w:eastAsia="Arial"/>
          <w:sz w:val="8"/>
          <w:szCs w:val="8"/>
          <w:color w:val="232323"/>
          <w:spacing w:val="-12"/>
          <w:w w:val="100"/>
          <w:position w:val="4"/>
        </w:rPr>
        <w:t> </w:t>
      </w:r>
      <w:r>
        <w:rPr>
          <w:rFonts w:ascii="Arial" w:hAnsi="Arial" w:cs="Arial" w:eastAsia="Arial"/>
          <w:sz w:val="8"/>
          <w:szCs w:val="8"/>
          <w:color w:val="232323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8"/>
          <w:szCs w:val="8"/>
          <w:color w:val="232323"/>
          <w:spacing w:val="0"/>
          <w:w w:val="100"/>
          <w:position w:val="4"/>
        </w:rPr>
      </w:r>
      <w:r>
        <w:rPr>
          <w:rFonts w:ascii="Arial" w:hAnsi="Arial" w:cs="Arial" w:eastAsia="Arial"/>
          <w:sz w:val="21"/>
          <w:szCs w:val="21"/>
          <w:color w:val="5D646B"/>
          <w:spacing w:val="0"/>
          <w:w w:val="100"/>
          <w:position w:val="-5"/>
        </w:rPr>
        <w:t>Erdal</w:t>
      </w:r>
      <w:r>
        <w:rPr>
          <w:rFonts w:ascii="Arial" w:hAnsi="Arial" w:cs="Arial" w:eastAsia="Arial"/>
          <w:sz w:val="21"/>
          <w:szCs w:val="21"/>
          <w:color w:val="5D646B"/>
          <w:spacing w:val="0"/>
          <w:w w:val="100"/>
          <w:position w:val="-5"/>
        </w:rPr>
        <w:t>   </w:t>
      </w:r>
      <w:r>
        <w:rPr>
          <w:rFonts w:ascii="Arial" w:hAnsi="Arial" w:cs="Arial" w:eastAsia="Arial"/>
          <w:sz w:val="21"/>
          <w:szCs w:val="21"/>
          <w:color w:val="5D646B"/>
          <w:spacing w:val="18"/>
          <w:w w:val="100"/>
          <w:position w:val="-5"/>
        </w:rPr>
        <w:t> </w:t>
      </w:r>
      <w:r>
        <w:rPr>
          <w:rFonts w:ascii="Arial" w:hAnsi="Arial" w:cs="Arial" w:eastAsia="Arial"/>
          <w:sz w:val="22"/>
          <w:szCs w:val="22"/>
          <w:color w:val="5D646B"/>
          <w:spacing w:val="0"/>
          <w:w w:val="100"/>
          <w:position w:val="-5"/>
        </w:rPr>
        <w:t>ILDIRIM</w:t>
      </w:r>
      <w:r>
        <w:rPr>
          <w:rFonts w:ascii="Arial" w:hAnsi="Arial" w:cs="Arial" w:eastAsia="Arial"/>
          <w:sz w:val="22"/>
          <w:szCs w:val="22"/>
          <w:color w:val="5D646B"/>
          <w:spacing w:val="-53"/>
          <w:w w:val="100"/>
          <w:position w:val="-5"/>
        </w:rPr>
        <w:t> </w:t>
      </w:r>
      <w:r>
        <w:rPr>
          <w:rFonts w:ascii="Arial" w:hAnsi="Arial" w:cs="Arial" w:eastAsia="Arial"/>
          <w:sz w:val="22"/>
          <w:szCs w:val="22"/>
          <w:color w:val="5D646B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2"/>
          <w:szCs w:val="22"/>
          <w:color w:val="5D646B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64"/>
          <w:position w:val="3"/>
        </w:rPr>
        <w:t>'/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  <w:position w:val="3"/>
        </w:rPr>
        <w:t>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jc w:val="right"/>
        <w:rPr>
          <w:rFonts w:ascii="Arial" w:hAnsi="Arial" w:cs="Arial" w:eastAsia="Arial"/>
          <w:sz w:val="144"/>
          <w:szCs w:val="144"/>
        </w:rPr>
      </w:pPr>
      <w:rPr/>
      <w:r>
        <w:rPr>
          <w:rFonts w:ascii="Arial" w:hAnsi="Arial" w:cs="Arial" w:eastAsia="Arial"/>
          <w:sz w:val="144"/>
          <w:szCs w:val="144"/>
          <w:color w:val="2B3372"/>
          <w:spacing w:val="0"/>
          <w:w w:val="341"/>
          <w:position w:val="-99"/>
        </w:rPr>
        <w:t>ı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220" w:right="0"/>
        </w:sectPr>
      </w:pPr>
      <w:rPr/>
    </w:p>
    <w:p>
      <w:pPr>
        <w:spacing w:before="27" w:after="0" w:line="72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32323"/>
          <w:spacing w:val="0"/>
          <w:w w:val="53"/>
          <w:position w:val="-13"/>
        </w:rPr>
        <w:t>.......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ind w:right="-71"/>
        <w:jc w:val="left"/>
        <w:tabs>
          <w:tab w:pos="80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5D646B"/>
          <w:spacing w:val="0"/>
          <w:w w:val="100"/>
          <w:position w:val="-9"/>
        </w:rPr>
        <w:t>Güney</w:t>
      </w:r>
      <w:r>
        <w:rPr>
          <w:rFonts w:ascii="Arial" w:hAnsi="Arial" w:cs="Arial" w:eastAsia="Arial"/>
          <w:sz w:val="20"/>
          <w:szCs w:val="20"/>
          <w:color w:val="5D646B"/>
          <w:spacing w:val="-44"/>
          <w:w w:val="100"/>
          <w:position w:val="-9"/>
        </w:rPr>
        <w:t> </w:t>
      </w:r>
      <w:r>
        <w:rPr>
          <w:rFonts w:ascii="Arial" w:hAnsi="Arial" w:cs="Arial" w:eastAsia="Arial"/>
          <w:sz w:val="20"/>
          <w:szCs w:val="20"/>
          <w:color w:val="5D646B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0"/>
          <w:szCs w:val="20"/>
          <w:color w:val="5D646B"/>
          <w:spacing w:val="0"/>
          <w:w w:val="100"/>
          <w:position w:val="-8"/>
        </w:rPr>
        <w:t>öige</w:t>
      </w:r>
      <w:r>
        <w:rPr>
          <w:rFonts w:ascii="Arial" w:hAnsi="Arial" w:cs="Arial" w:eastAsia="Arial"/>
          <w:sz w:val="20"/>
          <w:szCs w:val="20"/>
          <w:color w:val="5D646B"/>
          <w:spacing w:val="1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D646B"/>
          <w:spacing w:val="0"/>
          <w:w w:val="100"/>
          <w:position w:val="-8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5D646B"/>
          <w:spacing w:val="36"/>
          <w:w w:val="100"/>
          <w:position w:val="-8"/>
        </w:rPr>
        <w:t> </w:t>
      </w:r>
      <w:r>
        <w:rPr>
          <w:rFonts w:ascii="Arial" w:hAnsi="Arial" w:cs="Arial" w:eastAsia="Arial"/>
          <w:sz w:val="20"/>
          <w:szCs w:val="20"/>
          <w:color w:val="5D646B"/>
          <w:spacing w:val="0"/>
          <w:w w:val="107"/>
          <w:position w:val="-8"/>
        </w:rPr>
        <w:t>Posta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5" w:after="0" w:line="25" w:lineRule="exact"/>
        <w:ind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39"/>
          <w:szCs w:val="39"/>
          <w:color w:val="2B3372"/>
          <w:spacing w:val="0"/>
          <w:w w:val="159"/>
          <w:position w:val="-36"/>
        </w:rPr>
        <w:t>}=\Q</w:t>
      </w:r>
      <w:r>
        <w:rPr>
          <w:rFonts w:ascii="Arial" w:hAnsi="Arial" w:cs="Arial" w:eastAsia="Arial"/>
          <w:sz w:val="39"/>
          <w:szCs w:val="39"/>
          <w:color w:val="2B3372"/>
          <w:spacing w:val="0"/>
          <w:w w:val="100"/>
          <w:position w:val="-36"/>
        </w:rPr>
        <w:tab/>
      </w:r>
      <w:r>
        <w:rPr>
          <w:rFonts w:ascii="Arial" w:hAnsi="Arial" w:cs="Arial" w:eastAsia="Arial"/>
          <w:sz w:val="39"/>
          <w:szCs w:val="39"/>
          <w:color w:val="2B3372"/>
          <w:spacing w:val="0"/>
          <w:w w:val="100"/>
          <w:position w:val="-36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6"/>
        </w:rPr>
        <w:t>İtfaiy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  <w:position w:val="-1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-7"/>
          <w:w w:val="100"/>
          <w:position w:val="-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6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646B"/>
          <w:spacing w:val="-21"/>
          <w:w w:val="145"/>
          <w:position w:val="-1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6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-16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0"/>
          <w:cols w:num="3" w:equalWidth="0">
            <w:col w:w="707" w:space="1636"/>
            <w:col w:w="2046" w:space="668"/>
            <w:col w:w="6643"/>
          </w:cols>
        </w:sectPr>
      </w:pPr>
      <w:rPr/>
    </w:p>
    <w:p>
      <w:pPr>
        <w:spacing w:before="0" w:after="0" w:line="381" w:lineRule="exact"/>
        <w:ind w:left="2721" w:right="-20"/>
        <w:jc w:val="left"/>
        <w:tabs>
          <w:tab w:pos="3240" w:val="left"/>
          <w:tab w:pos="8800" w:val="left"/>
          <w:tab w:pos="9220" w:val="left"/>
        </w:tabs>
        <w:rPr>
          <w:rFonts w:ascii="Times New Roman" w:hAnsi="Times New Roman" w:cs="Times New Roman" w:eastAsia="Times New Roman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979797"/>
          <w:spacing w:val="0"/>
          <w:w w:val="100"/>
          <w:position w:val="-5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979797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979797"/>
          <w:spacing w:val="0"/>
          <w:w w:val="100"/>
          <w:position w:val="-5"/>
        </w:rPr>
      </w:r>
      <w:r>
        <w:rPr>
          <w:rFonts w:ascii="Arial" w:hAnsi="Arial" w:cs="Arial" w:eastAsia="Arial"/>
          <w:sz w:val="20"/>
          <w:szCs w:val="20"/>
          <w:color w:val="979797"/>
          <w:spacing w:val="0"/>
          <w:w w:val="210"/>
          <w:position w:val="-4"/>
        </w:rPr>
        <w:t>'</w:t>
      </w:r>
      <w:r>
        <w:rPr>
          <w:rFonts w:ascii="Arial" w:hAnsi="Arial" w:cs="Arial" w:eastAsia="Arial"/>
          <w:sz w:val="20"/>
          <w:szCs w:val="20"/>
          <w:color w:val="979797"/>
          <w:spacing w:val="-36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797C7E"/>
          <w:spacing w:val="0"/>
          <w:w w:val="100"/>
          <w:position w:val="-4"/>
        </w:rPr>
        <w:t>r</w:t>
      </w:r>
      <w:r>
        <w:rPr>
          <w:rFonts w:ascii="Arial" w:hAnsi="Arial" w:cs="Arial" w:eastAsia="Arial"/>
          <w:sz w:val="20"/>
          <w:szCs w:val="20"/>
          <w:color w:val="797C7E"/>
          <w:spacing w:val="9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5D646B"/>
          <w:spacing w:val="0"/>
          <w:w w:val="100"/>
          <w:position w:val="-4"/>
        </w:rPr>
        <w:t>Amiri</w:t>
      </w:r>
      <w:r>
        <w:rPr>
          <w:rFonts w:ascii="Arial" w:hAnsi="Arial" w:cs="Arial" w:eastAsia="Arial"/>
          <w:sz w:val="20"/>
          <w:szCs w:val="20"/>
          <w:color w:val="5D646B"/>
          <w:spacing w:val="-10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5D646B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0"/>
          <w:szCs w:val="20"/>
          <w:color w:val="5D646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D646B"/>
          <w:spacing w:val="-1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979797"/>
          <w:spacing w:val="1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979797"/>
          <w:spacing w:val="0"/>
          <w:w w:val="100"/>
          <w:position w:val="-6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979797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979797"/>
          <w:spacing w:val="0"/>
          <w:w w:val="83"/>
          <w:position w:val="-6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979797"/>
          <w:spacing w:val="9"/>
          <w:w w:val="83"/>
          <w:position w:val="-6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0"/>
          <w:w w:val="124"/>
          <w:position w:val="-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-12"/>
          <w:w w:val="125"/>
          <w:position w:val="-6"/>
        </w:rPr>
        <w:t>'</w:t>
      </w:r>
      <w:r>
        <w:rPr>
          <w:rFonts w:ascii="Times New Roman" w:hAnsi="Times New Roman" w:cs="Times New Roman" w:eastAsia="Times New Roman"/>
          <w:sz w:val="45"/>
          <w:szCs w:val="45"/>
          <w:color w:val="979797"/>
          <w:spacing w:val="-36"/>
          <w:w w:val="24"/>
          <w:position w:val="-6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-32"/>
          <w:w w:val="125"/>
          <w:position w:val="-6"/>
        </w:rPr>
        <w:t>.</w:t>
      </w:r>
      <w:r>
        <w:rPr>
          <w:rFonts w:ascii="Times New Roman" w:hAnsi="Times New Roman" w:cs="Times New Roman" w:eastAsia="Times New Roman"/>
          <w:sz w:val="45"/>
          <w:szCs w:val="45"/>
          <w:color w:val="979797"/>
          <w:spacing w:val="15"/>
          <w:w w:val="24"/>
          <w:position w:val="-6"/>
        </w:rPr>
        <w:t>·</w:t>
      </w:r>
      <w:r>
        <w:rPr>
          <w:rFonts w:ascii="Times New Roman" w:hAnsi="Times New Roman" w:cs="Times New Roman" w:eastAsia="Times New Roman"/>
          <w:sz w:val="45"/>
          <w:szCs w:val="45"/>
          <w:color w:val="5D646B"/>
          <w:spacing w:val="0"/>
          <w:w w:val="59"/>
          <w:position w:val="-6"/>
        </w:rPr>
        <w:t>ı</w:t>
      </w:r>
      <w:r>
        <w:rPr>
          <w:rFonts w:ascii="Times New Roman" w:hAnsi="Times New Roman" w:cs="Times New Roman" w:eastAsia="Times New Roman"/>
          <w:sz w:val="45"/>
          <w:szCs w:val="45"/>
          <w:color w:val="5D646B"/>
          <w:spacing w:val="-115"/>
          <w:w w:val="59"/>
          <w:position w:val="-6"/>
        </w:rPr>
        <w:t>;</w:t>
      </w:r>
      <w:r>
        <w:rPr>
          <w:rFonts w:ascii="Times New Roman" w:hAnsi="Times New Roman" w:cs="Times New Roman" w:eastAsia="Times New Roman"/>
          <w:sz w:val="45"/>
          <w:szCs w:val="45"/>
          <w:color w:val="B1B1B1"/>
          <w:spacing w:val="4"/>
          <w:w w:val="29"/>
          <w:position w:val="-6"/>
        </w:rPr>
        <w:t>.</w:t>
      </w:r>
      <w:r>
        <w:rPr>
          <w:rFonts w:ascii="Times New Roman" w:hAnsi="Times New Roman" w:cs="Times New Roman" w:eastAsia="Times New Roman"/>
          <w:sz w:val="45"/>
          <w:szCs w:val="45"/>
          <w:color w:val="979797"/>
          <w:spacing w:val="-19"/>
          <w:w w:val="37"/>
          <w:position w:val="-6"/>
        </w:rPr>
        <w:t>-</w:t>
      </w:r>
      <w:r>
        <w:rPr>
          <w:rFonts w:ascii="Times New Roman" w:hAnsi="Times New Roman" w:cs="Times New Roman" w:eastAsia="Times New Roman"/>
          <w:sz w:val="45"/>
          <w:szCs w:val="45"/>
          <w:color w:val="5D646B"/>
          <w:spacing w:val="0"/>
          <w:w w:val="60"/>
          <w:position w:val="-6"/>
        </w:rPr>
        <w:t>.</w:t>
      </w:r>
      <w:r>
        <w:rPr>
          <w:rFonts w:ascii="Times New Roman" w:hAnsi="Times New Roman" w:cs="Times New Roman" w:eastAsia="Times New Roman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right="1558"/>
        <w:jc w:val="righ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5D646B"/>
          <w:w w:val="107"/>
          <w:position w:val="-7"/>
        </w:rPr>
        <w:t>Büle</w:t>
      </w:r>
      <w:r>
        <w:rPr>
          <w:rFonts w:ascii="Times New Roman" w:hAnsi="Times New Roman" w:cs="Times New Roman" w:eastAsia="Times New Roman"/>
          <w:sz w:val="31"/>
          <w:szCs w:val="31"/>
          <w:color w:val="5D646B"/>
          <w:spacing w:val="4"/>
          <w:w w:val="108"/>
          <w:position w:val="-7"/>
        </w:rPr>
        <w:t>n</w:t>
      </w:r>
      <w:r>
        <w:rPr>
          <w:rFonts w:ascii="Times New Roman" w:hAnsi="Times New Roman" w:cs="Times New Roman" w:eastAsia="Times New Roman"/>
          <w:sz w:val="31"/>
          <w:szCs w:val="31"/>
          <w:color w:val="797C7E"/>
          <w:spacing w:val="-17"/>
          <w:w w:val="146"/>
          <w:position w:val="-7"/>
        </w:rPr>
        <w:t>t</w:t>
      </w:r>
      <w:r>
        <w:rPr>
          <w:rFonts w:ascii="Times New Roman" w:hAnsi="Times New Roman" w:cs="Times New Roman" w:eastAsia="Times New Roman"/>
          <w:sz w:val="31"/>
          <w:szCs w:val="31"/>
          <w:color w:val="979797"/>
          <w:spacing w:val="0"/>
          <w:w w:val="63"/>
          <w:position w:val="-7"/>
        </w:rPr>
        <w:t>··</w:t>
      </w:r>
      <w:r>
        <w:rPr>
          <w:rFonts w:ascii="Times New Roman" w:hAnsi="Times New Roman" w:cs="Times New Roman" w:eastAsia="Times New Roman"/>
          <w:sz w:val="31"/>
          <w:szCs w:val="31"/>
          <w:color w:val="979797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979797"/>
          <w:spacing w:val="-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797C7E"/>
          <w:spacing w:val="0"/>
          <w:w w:val="30"/>
          <w:position w:val="-7"/>
        </w:rPr>
        <w:t>·</w:t>
      </w:r>
      <w:r>
        <w:rPr>
          <w:rFonts w:ascii="Times New Roman" w:hAnsi="Times New Roman" w:cs="Times New Roman" w:eastAsia="Times New Roman"/>
          <w:sz w:val="31"/>
          <w:szCs w:val="31"/>
          <w:color w:val="797C7E"/>
          <w:spacing w:val="0"/>
          <w:w w:val="30"/>
          <w:position w:val="-7"/>
        </w:rPr>
        <w:t>   </w:t>
      </w:r>
      <w:r>
        <w:rPr>
          <w:rFonts w:ascii="Times New Roman" w:hAnsi="Times New Roman" w:cs="Times New Roman" w:eastAsia="Times New Roman"/>
          <w:sz w:val="31"/>
          <w:szCs w:val="31"/>
          <w:color w:val="797C7E"/>
          <w:spacing w:val="17"/>
          <w:w w:val="30"/>
          <w:position w:val="-7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B1B1B1"/>
          <w:spacing w:val="0"/>
          <w:w w:val="59"/>
          <w:position w:val="-7"/>
        </w:rPr>
        <w:t>·</w:t>
      </w:r>
      <w:r>
        <w:rPr>
          <w:rFonts w:ascii="Times New Roman" w:hAnsi="Times New Roman" w:cs="Times New Roman" w:eastAsia="Times New Roman"/>
          <w:sz w:val="31"/>
          <w:szCs w:val="31"/>
          <w:color w:val="B1B1B1"/>
          <w:spacing w:val="0"/>
          <w:w w:val="59"/>
          <w:position w:val="-7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B1B1B1"/>
          <w:spacing w:val="31"/>
          <w:w w:val="59"/>
          <w:position w:val="-7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D646B"/>
          <w:spacing w:val="0"/>
          <w:w w:val="127"/>
          <w:i/>
          <w:position w:val="-7"/>
        </w:rPr>
        <w:t>V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220" w:right="0"/>
        </w:sectPr>
      </w:pPr>
      <w:rPr/>
    </w:p>
    <w:p>
      <w:pPr>
        <w:spacing w:before="0" w:after="0" w:line="194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2"/>
        </w:rPr>
        <w:t>SEZER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91" w:lineRule="exact"/>
        <w:ind w:right="-20"/>
        <w:jc w:val="left"/>
        <w:tabs>
          <w:tab w:pos="880" w:val="left"/>
          <w:tab w:pos="13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979797"/>
          <w:spacing w:val="5"/>
          <w:w w:val="216"/>
          <w:position w:val="-12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0"/>
          <w:w w:val="87"/>
          <w:position w:val="-12"/>
        </w:rPr>
        <w:t>ltf;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10"/>
          <w:w w:val="87"/>
          <w:position w:val="-12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39"/>
          <w:position w:val="-12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33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1"/>
          <w:w w:val="83"/>
          <w:position w:val="-12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5D646B"/>
          <w:spacing w:val="0"/>
          <w:w w:val="83"/>
          <w:position w:val="-12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5D646B"/>
          <w:spacing w:val="-39"/>
          <w:w w:val="83"/>
          <w:position w:val="-1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D646B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D646B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9"/>
          <w:szCs w:val="19"/>
          <w:color w:val="5D646B"/>
          <w:spacing w:val="0"/>
          <w:w w:val="83"/>
          <w:position w:val="-12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D646B"/>
          <w:spacing w:val="-19"/>
          <w:w w:val="83"/>
          <w:position w:val="-12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3"/>
          <w:position w:val="-1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2"/>
        </w:rPr>
      </w:r>
      <w:r>
        <w:rPr>
          <w:rFonts w:ascii="Arial" w:hAnsi="Arial" w:cs="Arial" w:eastAsia="Arial"/>
          <w:sz w:val="17"/>
          <w:szCs w:val="17"/>
          <w:color w:val="5D646B"/>
          <w:spacing w:val="0"/>
          <w:w w:val="103"/>
          <w:position w:val="-12"/>
        </w:rPr>
        <w:t>Acil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0"/>
          <w:cols w:num="2" w:equalWidth="0">
            <w:col w:w="6125" w:space="2359"/>
            <w:col w:w="3216"/>
          </w:cols>
        </w:sectPr>
      </w:pPr>
      <w:rPr/>
    </w:p>
    <w:p>
      <w:pPr>
        <w:spacing w:before="0" w:after="0" w:line="245" w:lineRule="exact"/>
        <w:ind w:left="4840" w:right="-20"/>
        <w:jc w:val="left"/>
        <w:tabs>
          <w:tab w:pos="8380" w:val="left"/>
          <w:tab w:pos="908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134"/>
          <w:szCs w:val="134"/>
          <w:color w:val="2B3372"/>
          <w:spacing w:val="0"/>
          <w:w w:val="100"/>
          <w:i/>
          <w:position w:val="-89"/>
        </w:rPr>
        <w:t>cı</w:t>
        <w:tab/>
      </w:r>
      <w:r>
        <w:rPr>
          <w:rFonts w:ascii="Arial" w:hAnsi="Arial" w:cs="Arial" w:eastAsia="Arial"/>
          <w:sz w:val="134"/>
          <w:szCs w:val="134"/>
          <w:color w:val="2B3372"/>
          <w:spacing w:val="0"/>
          <w:w w:val="100"/>
          <w:i/>
          <w:position w:val="-89"/>
        </w:rPr>
      </w:r>
      <w:r>
        <w:rPr>
          <w:rFonts w:ascii="Arial" w:hAnsi="Arial" w:cs="Arial" w:eastAsia="Arial"/>
          <w:sz w:val="19"/>
          <w:szCs w:val="19"/>
          <w:color w:val="5D646B"/>
          <w:spacing w:val="0"/>
          <w:w w:val="100"/>
          <w:position w:val="-5"/>
        </w:rPr>
        <w:t>t.</w:t>
      </w:r>
      <w:r>
        <w:rPr>
          <w:rFonts w:ascii="Arial" w:hAnsi="Arial" w:cs="Arial" w:eastAsia="Arial"/>
          <w:sz w:val="19"/>
          <w:szCs w:val="19"/>
          <w:color w:val="5D646B"/>
          <w:spacing w:val="-36"/>
          <w:w w:val="100"/>
          <w:position w:val="-5"/>
        </w:rPr>
        <w:t>l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  <w:position w:val="-5"/>
        </w:rPr>
        <w:t>ü</w:t>
      </w:r>
      <w:r>
        <w:rPr>
          <w:rFonts w:ascii="Arial" w:hAnsi="Arial" w:cs="Arial" w:eastAsia="Arial"/>
          <w:sz w:val="19"/>
          <w:szCs w:val="19"/>
          <w:color w:val="4F4F4F"/>
          <w:spacing w:val="-56"/>
          <w:w w:val="100"/>
          <w:position w:val="-5"/>
        </w:rPr>
        <w:t>d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5"/>
        </w:rPr>
        <w:t>h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5"/>
        </w:rPr>
      </w:r>
      <w:r>
        <w:rPr>
          <w:rFonts w:ascii="Arial" w:hAnsi="Arial" w:cs="Arial" w:eastAsia="Arial"/>
          <w:sz w:val="19"/>
          <w:szCs w:val="19"/>
          <w:color w:val="797C7E"/>
          <w:spacing w:val="0"/>
          <w:w w:val="100"/>
          <w:position w:val="-5"/>
        </w:rPr>
        <w:t>.</w:t>
      </w:r>
      <w:r>
        <w:rPr>
          <w:rFonts w:ascii="Arial" w:hAnsi="Arial" w:cs="Arial" w:eastAsia="Arial"/>
          <w:sz w:val="19"/>
          <w:szCs w:val="19"/>
          <w:color w:val="797C7E"/>
          <w:spacing w:val="7"/>
          <w:w w:val="100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979797"/>
          <w:spacing w:val="0"/>
          <w:w w:val="98"/>
          <w:position w:val="-5"/>
        </w:rPr>
        <w:t>.</w:t>
      </w:r>
      <w:r>
        <w:rPr>
          <w:rFonts w:ascii="Arial" w:hAnsi="Arial" w:cs="Arial" w:eastAsia="Arial"/>
          <w:sz w:val="19"/>
          <w:szCs w:val="19"/>
          <w:color w:val="979797"/>
          <w:spacing w:val="-31"/>
          <w:w w:val="100"/>
          <w:position w:val="-5"/>
        </w:rPr>
        <w:t> </w:t>
      </w:r>
      <w:r>
        <w:rPr>
          <w:rFonts w:ascii="Arial" w:hAnsi="Arial" w:cs="Arial" w:eastAsia="Arial"/>
          <w:sz w:val="19"/>
          <w:szCs w:val="19"/>
          <w:color w:val="B1B1B1"/>
          <w:spacing w:val="-35"/>
          <w:w w:val="197"/>
          <w:position w:val="-5"/>
        </w:rPr>
        <w:t>'</w:t>
      </w:r>
      <w:r>
        <w:rPr>
          <w:rFonts w:ascii="Arial" w:hAnsi="Arial" w:cs="Arial" w:eastAsia="Arial"/>
          <w:sz w:val="19"/>
          <w:szCs w:val="19"/>
          <w:color w:val="343434"/>
          <w:spacing w:val="-15"/>
          <w:w w:val="140"/>
          <w:position w:val="-5"/>
        </w:rPr>
        <w:t>ı</w:t>
      </w:r>
      <w:r>
        <w:rPr>
          <w:rFonts w:ascii="Arial" w:hAnsi="Arial" w:cs="Arial" w:eastAsia="Arial"/>
          <w:sz w:val="19"/>
          <w:szCs w:val="19"/>
          <w:color w:val="4F4F4F"/>
          <w:spacing w:val="-3"/>
          <w:w w:val="88"/>
          <w:position w:val="-5"/>
        </w:rPr>
        <w:t>b</w:t>
      </w:r>
      <w:r>
        <w:rPr>
          <w:rFonts w:ascii="Arial" w:hAnsi="Arial" w:cs="Arial" w:eastAsia="Arial"/>
          <w:sz w:val="19"/>
          <w:szCs w:val="19"/>
          <w:color w:val="797C7E"/>
          <w:spacing w:val="0"/>
          <w:w w:val="89"/>
          <w:position w:val="-5"/>
        </w:rPr>
        <w:t>e</w:t>
      </w:r>
      <w:r>
        <w:rPr>
          <w:rFonts w:ascii="Arial" w:hAnsi="Arial" w:cs="Arial" w:eastAsia="Arial"/>
          <w:sz w:val="19"/>
          <w:szCs w:val="19"/>
          <w:color w:val="797C7E"/>
          <w:spacing w:val="0"/>
          <w:w w:val="100"/>
          <w:position w:val="-5"/>
        </w:rPr>
        <w:t>  </w:t>
      </w:r>
      <w:r>
        <w:rPr>
          <w:rFonts w:ascii="Arial" w:hAnsi="Arial" w:cs="Arial" w:eastAsia="Arial"/>
          <w:sz w:val="19"/>
          <w:szCs w:val="19"/>
          <w:color w:val="797C7E"/>
          <w:spacing w:val="-13"/>
          <w:w w:val="100"/>
          <w:position w:val="-5"/>
        </w:rPr>
        <w:t> </w:t>
      </w:r>
      <w:r>
        <w:rPr>
          <w:rFonts w:ascii="Arial" w:hAnsi="Arial" w:cs="Arial" w:eastAsia="Arial"/>
          <w:sz w:val="24"/>
          <w:szCs w:val="24"/>
          <w:color w:val="B1B1B1"/>
          <w:spacing w:val="-12"/>
          <w:w w:val="61"/>
          <w:position w:val="-5"/>
        </w:rPr>
        <w:t>,</w:t>
      </w:r>
      <w:r>
        <w:rPr>
          <w:rFonts w:ascii="Arial" w:hAnsi="Arial" w:cs="Arial" w:eastAsia="Arial"/>
          <w:sz w:val="24"/>
          <w:szCs w:val="24"/>
          <w:color w:val="5D646B"/>
          <w:spacing w:val="0"/>
          <w:w w:val="61"/>
          <w:position w:val="-5"/>
        </w:rPr>
        <w:t>h</w:t>
      </w:r>
      <w:r>
        <w:rPr>
          <w:rFonts w:ascii="Arial" w:hAnsi="Arial" w:cs="Arial" w:eastAsia="Arial"/>
          <w:sz w:val="24"/>
          <w:szCs w:val="24"/>
          <w:color w:val="5D646B"/>
          <w:spacing w:val="0"/>
          <w:w w:val="61"/>
          <w:position w:val="-5"/>
        </w:rPr>
        <w:t> </w:t>
      </w:r>
      <w:r>
        <w:rPr>
          <w:rFonts w:ascii="Arial" w:hAnsi="Arial" w:cs="Arial" w:eastAsia="Arial"/>
          <w:sz w:val="24"/>
          <w:szCs w:val="24"/>
          <w:color w:val="5D646B"/>
          <w:spacing w:val="18"/>
          <w:w w:val="61"/>
          <w:position w:val="-5"/>
        </w:rPr>
        <w:t> </w:t>
      </w:r>
      <w:r>
        <w:rPr>
          <w:rFonts w:ascii="Arial" w:hAnsi="Arial" w:cs="Arial" w:eastAsia="Arial"/>
          <w:sz w:val="24"/>
          <w:szCs w:val="24"/>
          <w:color w:val="5D646B"/>
          <w:spacing w:val="0"/>
          <w:w w:val="46"/>
          <w:position w:val="-5"/>
        </w:rPr>
        <w:t>..</w:t>
      </w:r>
      <w:r>
        <w:rPr>
          <w:rFonts w:ascii="Arial" w:hAnsi="Arial" w:cs="Arial" w:eastAsia="Arial"/>
          <w:sz w:val="24"/>
          <w:szCs w:val="24"/>
          <w:color w:val="5D646B"/>
          <w:spacing w:val="0"/>
          <w:w w:val="46"/>
          <w:position w:val="-5"/>
        </w:rPr>
        <w:t>  </w:t>
      </w:r>
      <w:r>
        <w:rPr>
          <w:rFonts w:ascii="Arial" w:hAnsi="Arial" w:cs="Arial" w:eastAsia="Arial"/>
          <w:sz w:val="24"/>
          <w:szCs w:val="24"/>
          <w:color w:val="5D646B"/>
          <w:spacing w:val="8"/>
          <w:w w:val="46"/>
          <w:position w:val="-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60"/>
          <w:position w:val="-5"/>
        </w:rPr>
        <w:t>ü:V.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0"/>
        </w:sectPr>
      </w:pPr>
      <w:rPr/>
    </w:p>
    <w:p>
      <w:pPr>
        <w:spacing w:before="0" w:after="0" w:line="143" w:lineRule="exact"/>
        <w:ind w:right="177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8"/>
          <w:szCs w:val="8"/>
          <w:color w:val="B1B1B1"/>
          <w:spacing w:val="0"/>
          <w:w w:val="190"/>
        </w:rPr>
        <w:t>\</w:t>
      </w:r>
      <w:r>
        <w:rPr>
          <w:rFonts w:ascii="Arial" w:hAnsi="Arial" w:cs="Arial" w:eastAsia="Arial"/>
          <w:sz w:val="8"/>
          <w:szCs w:val="8"/>
          <w:color w:val="B1B1B1"/>
          <w:spacing w:val="0"/>
          <w:w w:val="190"/>
        </w:rPr>
        <w:t> </w:t>
      </w:r>
      <w:r>
        <w:rPr>
          <w:rFonts w:ascii="Arial" w:hAnsi="Arial" w:cs="Arial" w:eastAsia="Arial"/>
          <w:sz w:val="8"/>
          <w:szCs w:val="8"/>
          <w:color w:val="B1B1B1"/>
          <w:spacing w:val="14"/>
          <w:w w:val="190"/>
        </w:rPr>
        <w:t> </w:t>
      </w:r>
      <w:r>
        <w:rPr>
          <w:rFonts w:ascii="Arial" w:hAnsi="Arial" w:cs="Arial" w:eastAsia="Arial"/>
          <w:sz w:val="8"/>
          <w:szCs w:val="8"/>
          <w:color w:val="C3C3C3"/>
          <w:spacing w:val="-8"/>
          <w:w w:val="89"/>
          <w:i/>
        </w:rPr>
        <w:t>.</w:t>
      </w:r>
      <w:r>
        <w:rPr>
          <w:rFonts w:ascii="Arial" w:hAnsi="Arial" w:cs="Arial" w:eastAsia="Arial"/>
          <w:sz w:val="8"/>
          <w:szCs w:val="8"/>
          <w:color w:val="979797"/>
          <w:spacing w:val="-32"/>
          <w:w w:val="70"/>
          <w:i/>
        </w:rPr>
        <w:t>&lt;</w:t>
      </w:r>
      <w:r>
        <w:rPr>
          <w:rFonts w:ascii="Arial" w:hAnsi="Arial" w:cs="Arial" w:eastAsia="Arial"/>
          <w:sz w:val="8"/>
          <w:szCs w:val="8"/>
          <w:color w:val="C3C3C3"/>
          <w:spacing w:val="5"/>
          <w:w w:val="89"/>
          <w:i/>
        </w:rPr>
        <w:t>,</w:t>
      </w:r>
      <w:r>
        <w:rPr>
          <w:rFonts w:ascii="Arial" w:hAnsi="Arial" w:cs="Arial" w:eastAsia="Arial"/>
          <w:sz w:val="8"/>
          <w:szCs w:val="8"/>
          <w:color w:val="979797"/>
          <w:spacing w:val="0"/>
          <w:w w:val="71"/>
          <w:i/>
        </w:rPr>
        <w:t>1)</w:t>
      </w:r>
      <w:r>
        <w:rPr>
          <w:rFonts w:ascii="Arial" w:hAnsi="Arial" w:cs="Arial" w:eastAsia="Arial"/>
          <w:sz w:val="8"/>
          <w:szCs w:val="8"/>
          <w:color w:val="979797"/>
          <w:spacing w:val="0"/>
          <w:w w:val="70"/>
          <w:i/>
        </w:rPr>
        <w:t>.,</w:t>
      </w:r>
      <w:r>
        <w:rPr>
          <w:rFonts w:ascii="Arial" w:hAnsi="Arial" w:cs="Arial" w:eastAsia="Arial"/>
          <w:sz w:val="8"/>
          <w:szCs w:val="8"/>
          <w:color w:val="979797"/>
          <w:spacing w:val="0"/>
          <w:w w:val="100"/>
          <w:i/>
        </w:rPr>
        <w:t>    </w:t>
      </w:r>
      <w:r>
        <w:rPr>
          <w:rFonts w:ascii="Arial" w:hAnsi="Arial" w:cs="Arial" w:eastAsia="Arial"/>
          <w:sz w:val="8"/>
          <w:szCs w:val="8"/>
          <w:color w:val="979797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8"/>
          <w:w w:val="90"/>
        </w:rPr>
        <w:t>y</w:t>
      </w:r>
      <w:r>
        <w:rPr>
          <w:rFonts w:ascii="Times New Roman" w:hAnsi="Times New Roman" w:cs="Times New Roman" w:eastAsia="Times New Roman"/>
          <w:sz w:val="14"/>
          <w:szCs w:val="14"/>
          <w:color w:val="979797"/>
          <w:spacing w:val="0"/>
          <w:w w:val="156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979797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4"/>
          <w:szCs w:val="14"/>
          <w:color w:val="979797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79797"/>
          <w:spacing w:val="-23"/>
          <w:w w:val="272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0"/>
          <w:w w:val="164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6" w:after="0" w:line="199" w:lineRule="exact"/>
        <w:ind w:right="-20"/>
        <w:jc w:val="right"/>
        <w:tabs>
          <w:tab w:pos="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5"/>
          <w:szCs w:val="5"/>
          <w:color w:val="B1B1B1"/>
          <w:spacing w:val="-18"/>
          <w:w w:val="154"/>
          <w:position w:val="-3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979797"/>
          <w:spacing w:val="0"/>
          <w:w w:val="193"/>
          <w:position w:val="-3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979797"/>
          <w:spacing w:val="0"/>
          <w:w w:val="100"/>
          <w:position w:val="-3"/>
        </w:rPr>
        <w:t>         </w:t>
      </w:r>
      <w:r>
        <w:rPr>
          <w:rFonts w:ascii="Times New Roman" w:hAnsi="Times New Roman" w:cs="Times New Roman" w:eastAsia="Times New Roman"/>
          <w:sz w:val="5"/>
          <w:szCs w:val="5"/>
          <w:color w:val="979797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979797"/>
          <w:spacing w:val="0"/>
          <w:w w:val="156"/>
          <w:position w:val="-3"/>
        </w:rPr>
        <w:t>J</w:t>
      </w:r>
      <w:r>
        <w:rPr>
          <w:rFonts w:ascii="Times New Roman" w:hAnsi="Times New Roman" w:cs="Times New Roman" w:eastAsia="Times New Roman"/>
          <w:sz w:val="5"/>
          <w:szCs w:val="5"/>
          <w:color w:val="97979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5"/>
          <w:szCs w:val="5"/>
          <w:color w:val="979797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5"/>
          <w:szCs w:val="5"/>
          <w:color w:val="B1B1B1"/>
          <w:spacing w:val="0"/>
          <w:w w:val="199"/>
          <w:i/>
          <w:position w:val="-3"/>
        </w:rPr>
        <w:t>{</w:t>
      </w:r>
      <w:r>
        <w:rPr>
          <w:rFonts w:ascii="Times New Roman" w:hAnsi="Times New Roman" w:cs="Times New Roman" w:eastAsia="Times New Roman"/>
          <w:sz w:val="5"/>
          <w:szCs w:val="5"/>
          <w:color w:val="B1B1B1"/>
          <w:spacing w:val="0"/>
          <w:w w:val="199"/>
          <w:i/>
          <w:position w:val="-3"/>
        </w:rPr>
        <w:t>       </w:t>
      </w:r>
      <w:r>
        <w:rPr>
          <w:rFonts w:ascii="Times New Roman" w:hAnsi="Times New Roman" w:cs="Times New Roman" w:eastAsia="Times New Roman"/>
          <w:sz w:val="5"/>
          <w:szCs w:val="5"/>
          <w:color w:val="B1B1B1"/>
          <w:spacing w:val="2"/>
          <w:w w:val="199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B1B1B1"/>
          <w:spacing w:val="0"/>
          <w:w w:val="199"/>
          <w:position w:val="-3"/>
        </w:rPr>
        <w:t>••</w:t>
      </w:r>
      <w:r>
        <w:rPr>
          <w:rFonts w:ascii="Times New Roman" w:hAnsi="Times New Roman" w:cs="Times New Roman" w:eastAsia="Times New Roman"/>
          <w:sz w:val="5"/>
          <w:szCs w:val="5"/>
          <w:color w:val="B1B1B1"/>
          <w:spacing w:val="0"/>
          <w:w w:val="199"/>
          <w:position w:val="-3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B1B1B1"/>
          <w:spacing w:val="3"/>
          <w:w w:val="199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0"/>
          <w:w w:val="85"/>
          <w:position w:val="-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79797"/>
          <w:spacing w:val="-40"/>
          <w:w w:val="77"/>
          <w:position w:val="-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979797"/>
          <w:spacing w:val="-27"/>
          <w:w w:val="117"/>
          <w:position w:val="-3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979797"/>
          <w:spacing w:val="0"/>
          <w:w w:val="78"/>
          <w:position w:val="-3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-39" w:right="1459"/>
        <w:jc w:val="center"/>
        <w:tabs>
          <w:tab w:pos="30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979797"/>
          <w:spacing w:val="0"/>
          <w:w w:val="8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979797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3"/>
          <w:szCs w:val="23"/>
          <w:color w:val="979797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4"/>
          <w:szCs w:val="14"/>
          <w:color w:val="5D646B"/>
          <w:spacing w:val="0"/>
          <w:w w:val="136"/>
          <w:position w:val="6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ind w:left="111" w:right="141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979797"/>
          <w:spacing w:val="0"/>
          <w:w w:val="97"/>
          <w:position w:val="-1"/>
        </w:rPr>
        <w:t>......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220" w:right="0"/>
          <w:cols w:num="2" w:equalWidth="0">
            <w:col w:w="9475" w:space="298"/>
            <w:col w:w="1927"/>
          </w:cols>
        </w:sectPr>
      </w:pPr>
      <w:rPr/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74" w:lineRule="atLeast"/>
        <w:ind w:right="-20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v:group style="position:absolute;margin-left:119.299606pt;margin-top:33.846329pt;width:1.770023pt;height:27.609581pt;mso-position-horizontal-relative:page;mso-position-vertical-relative:paragraph;z-index:-17185" coordorigin="2386,677" coordsize="35,552">
            <v:group style="position:absolute;left:2388;top:679;width:2;height:305" coordorigin="2388,679" coordsize="2,305">
              <v:shape style="position:absolute;left:2388;top:679;width:2;height:305" coordorigin="2388,679" coordsize="0,305" path="m2388,984l2388,679e" filled="f" stroked="t" strokeweight=".236003pt" strokecolor="#000000">
                <v:path arrowok="t"/>
              </v:shape>
            </v:group>
            <v:group style="position:absolute;left:2419;top:970;width:2;height:257" coordorigin="2419,970" coordsize="2,257">
              <v:shape style="position:absolute;left:2419;top:970;width:2;height:257" coordorigin="2419,970" coordsize="0,257" path="m2419,1227l2419,970e" filled="f" stroked="t" strokeweight=".236003pt" strokecolor="#74747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8"/>
          <w:szCs w:val="8"/>
          <w:color w:val="979797"/>
          <w:spacing w:val="-16"/>
          <w:w w:val="120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0"/>
          <w:w w:val="181"/>
        </w:rPr>
        <w:t>..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20" w:lineRule="exact"/>
        <w:ind w:right="-129"/>
        <w:jc w:val="left"/>
        <w:rPr>
          <w:rFonts w:ascii="Arial" w:hAnsi="Arial" w:cs="Arial" w:eastAsia="Arial"/>
          <w:sz w:val="59"/>
          <w:szCs w:val="59"/>
        </w:rPr>
      </w:pPr>
      <w:rPr/>
      <w:r>
        <w:rPr/>
        <w:br w:type="column"/>
      </w:r>
      <w:r>
        <w:rPr>
          <w:rFonts w:ascii="Arial" w:hAnsi="Arial" w:cs="Arial" w:eastAsia="Arial"/>
          <w:sz w:val="59"/>
          <w:szCs w:val="59"/>
          <w:color w:val="B1B1B1"/>
          <w:spacing w:val="-27"/>
          <w:w w:val="26"/>
          <w:position w:val="-46"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-14"/>
          <w:w w:val="144"/>
          <w:position w:val="-35"/>
        </w:rPr>
        <w:t>•</w:t>
      </w:r>
      <w:r>
        <w:rPr>
          <w:rFonts w:ascii="Arial" w:hAnsi="Arial" w:cs="Arial" w:eastAsia="Arial"/>
          <w:sz w:val="59"/>
          <w:szCs w:val="59"/>
          <w:color w:val="B1B1B1"/>
          <w:spacing w:val="0"/>
          <w:w w:val="26"/>
          <w:position w:val="-46"/>
        </w:rPr>
        <w:t>.</w:t>
      </w:r>
      <w:r>
        <w:rPr>
          <w:rFonts w:ascii="Arial" w:hAnsi="Arial" w:cs="Arial" w:eastAsia="Arial"/>
          <w:sz w:val="59"/>
          <w:szCs w:val="59"/>
          <w:color w:val="000000"/>
          <w:spacing w:val="0"/>
          <w:w w:val="100"/>
          <w:position w:val="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35" w:lineRule="atLeast"/>
        <w:ind w:right="-20"/>
        <w:jc w:val="left"/>
        <w:rPr>
          <w:rFonts w:ascii="Arial" w:hAnsi="Arial" w:cs="Arial" w:eastAsia="Arial"/>
          <w:sz w:val="5"/>
          <w:szCs w:val="5"/>
        </w:rPr>
      </w:pPr>
      <w:rPr/>
      <w:r>
        <w:rPr/>
        <w:pict>
          <v:group style="position:absolute;margin-left:120.833626pt;margin-top:8.917562pt;width:.236003pt;height:23.08699pt;mso-position-horizontal-relative:page;mso-position-vertical-relative:paragraph;z-index:-17186" coordorigin="2417,178" coordsize="5,462">
            <v:group style="position:absolute;left:2419;top:181;width:2;height:295" coordorigin="2419,181" coordsize="2,295">
              <v:shape style="position:absolute;left:2419;top:181;width:2;height:295" coordorigin="2419,181" coordsize="0,295" path="m2419,476l2419,181e" filled="f" stroked="t" strokeweight=".236003pt" strokecolor="#575757">
                <v:path arrowok="t"/>
              </v:shape>
            </v:group>
            <v:group style="position:absolute;left:2419;top:419;width:2;height:219" coordorigin="2419,419" coordsize="2,219">
              <v:shape style="position:absolute;left:2419;top:419;width:2;height:219" coordorigin="2419,419" coordsize="0,219" path="m2419,638l2419,419e" filled="f" stroked="t" strokeweight=".236003pt" strokecolor="#6B6B6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8"/>
          <w:szCs w:val="8"/>
          <w:color w:val="979797"/>
          <w:w w:val="83"/>
        </w:rPr>
        <w:t>ı"</w:t>
      </w:r>
      <w:r>
        <w:rPr>
          <w:rFonts w:ascii="Times New Roman" w:hAnsi="Times New Roman" w:cs="Times New Roman" w:eastAsia="Times New Roman"/>
          <w:sz w:val="8"/>
          <w:szCs w:val="8"/>
          <w:color w:val="979797"/>
          <w:spacing w:val="-3"/>
          <w:w w:val="83"/>
        </w:rPr>
        <w:t>ı</w:t>
      </w:r>
      <w:r>
        <w:rPr>
          <w:rFonts w:ascii="Times New Roman" w:hAnsi="Times New Roman" w:cs="Times New Roman" w:eastAsia="Times New Roman"/>
          <w:sz w:val="24"/>
          <w:szCs w:val="24"/>
          <w:color w:val="979797"/>
          <w:spacing w:val="-4"/>
          <w:w w:val="120"/>
          <w:i/>
          <w:position w:val="-11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979797"/>
          <w:spacing w:val="-70"/>
          <w:w w:val="120"/>
          <w:i/>
          <w:position w:val="-11"/>
        </w:rPr>
        <w:t>:</w:t>
      </w:r>
      <w:r>
        <w:rPr>
          <w:rFonts w:ascii="Times New Roman" w:hAnsi="Times New Roman" w:cs="Times New Roman" w:eastAsia="Times New Roman"/>
          <w:sz w:val="7"/>
          <w:szCs w:val="7"/>
          <w:color w:val="797C7E"/>
          <w:spacing w:val="3"/>
          <w:w w:val="102"/>
          <w:position w:val="0"/>
        </w:rPr>
        <w:t>#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0"/>
          <w:w w:val="105"/>
          <w:i/>
          <w:position w:val="-11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-2"/>
          <w:w w:val="100"/>
          <w:i/>
          <w:position w:val="-11"/>
        </w:rPr>
        <w:t> </w:t>
      </w:r>
      <w:r>
        <w:rPr>
          <w:rFonts w:ascii="Arial" w:hAnsi="Arial" w:cs="Arial" w:eastAsia="Arial"/>
          <w:sz w:val="5"/>
          <w:szCs w:val="5"/>
          <w:color w:val="B1B1B1"/>
          <w:spacing w:val="0"/>
          <w:w w:val="179"/>
          <w:position w:val="0"/>
        </w:rPr>
        <w:t>1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0"/>
          <w:cols w:num="3" w:equalWidth="0">
            <w:col w:w="8773" w:space="282"/>
            <w:col w:w="89" w:space="652"/>
            <w:col w:w="1904"/>
          </w:cols>
        </w:sectPr>
      </w:pPr>
      <w:rPr/>
    </w:p>
    <w:p>
      <w:pPr>
        <w:spacing w:before="0" w:after="0" w:line="401" w:lineRule="atLeast"/>
        <w:ind w:right="1330"/>
        <w:jc w:val="right"/>
        <w:tabs>
          <w:tab w:pos="600" w:val="left"/>
          <w:tab w:pos="150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211"/>
        </w:rPr>
        <w:t>\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21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15"/>
          <w:w w:val="21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0"/>
          <w:w w:val="70"/>
        </w:rPr>
        <w:t>&lt;</w:t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-36"/>
          <w:w w:val="71"/>
        </w:rPr>
        <w:t>"</w:t>
      </w:r>
      <w:r>
        <w:rPr>
          <w:rFonts w:ascii="Times New Roman" w:hAnsi="Times New Roman" w:cs="Times New Roman" w:eastAsia="Times New Roman"/>
          <w:sz w:val="12"/>
          <w:szCs w:val="12"/>
          <w:color w:val="5D646B"/>
          <w:spacing w:val="0"/>
          <w:w w:val="153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5D64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5D646B"/>
          <w:spacing w:val="0"/>
          <w:w w:val="248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5D646B"/>
          <w:spacing w:val="37"/>
          <w:w w:val="248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0"/>
          <w:w w:val="248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1B1B1"/>
          <w:spacing w:val="26"/>
          <w:w w:val="248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79797"/>
          <w:spacing w:val="0"/>
          <w:w w:val="143"/>
        </w:rPr>
        <w:t>..</w:t>
      </w:r>
      <w:r>
        <w:rPr>
          <w:rFonts w:ascii="Times New Roman" w:hAnsi="Times New Roman" w:cs="Times New Roman" w:eastAsia="Times New Roman"/>
          <w:sz w:val="12"/>
          <w:szCs w:val="12"/>
          <w:color w:val="97979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979797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979797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2"/>
          <w:szCs w:val="12"/>
          <w:color w:val="979797"/>
          <w:spacing w:val="5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979797"/>
          <w:spacing w:val="0"/>
          <w:w w:val="160"/>
          <w:i/>
        </w:rPr>
        <w:t>1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0" w:after="0" w:line="107" w:lineRule="exact"/>
        <w:ind w:right="1410"/>
        <w:jc w:val="right"/>
        <w:tabs>
          <w:tab w:pos="1180" w:val="left"/>
          <w:tab w:pos="156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979797"/>
          <w:w w:val="180"/>
          <w:position w:val="1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979797"/>
          <w:spacing w:val="-8"/>
          <w:w w:val="180"/>
          <w:position w:val="1"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0"/>
          <w:w w:val="51"/>
          <w:position w:val="1"/>
        </w:rPr>
        <w:t>_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0"/>
          <w:w w:val="100"/>
          <w:position w:val="1"/>
        </w:rPr>
        <w:t>       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D646B"/>
          <w:spacing w:val="0"/>
          <w:w w:val="100"/>
          <w:position w:val="1"/>
        </w:rPr>
        <w:t>.,.</w:t>
      </w:r>
      <w:r>
        <w:rPr>
          <w:rFonts w:ascii="Times New Roman" w:hAnsi="Times New Roman" w:cs="Times New Roman" w:eastAsia="Times New Roman"/>
          <w:sz w:val="9"/>
          <w:szCs w:val="9"/>
          <w:color w:val="5D646B"/>
          <w:spacing w:val="0"/>
          <w:w w:val="100"/>
          <w:position w:val="1"/>
        </w:rPr>
        <w:t>     </w:t>
      </w:r>
      <w:r>
        <w:rPr>
          <w:rFonts w:ascii="Times New Roman" w:hAnsi="Times New Roman" w:cs="Times New Roman" w:eastAsia="Times New Roman"/>
          <w:sz w:val="9"/>
          <w:szCs w:val="9"/>
          <w:color w:val="5D646B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343434"/>
          <w:spacing w:val="0"/>
          <w:w w:val="286"/>
          <w:position w:val="1"/>
        </w:rPr>
        <w:t>!</w:t>
      </w:r>
      <w:r>
        <w:rPr>
          <w:rFonts w:ascii="Times New Roman" w:hAnsi="Times New Roman" w:cs="Times New Roman" w:eastAsia="Times New Roman"/>
          <w:sz w:val="9"/>
          <w:szCs w:val="9"/>
          <w:color w:val="232323"/>
          <w:spacing w:val="0"/>
          <w:w w:val="86"/>
          <w:position w:val="1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23232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232323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C3C3C3"/>
          <w:spacing w:val="-11"/>
          <w:w w:val="100"/>
          <w:i/>
          <w:position w:val="1"/>
        </w:rPr>
        <w:t>•</w:t>
      </w:r>
      <w:r>
        <w:rPr>
          <w:rFonts w:ascii="Arial" w:hAnsi="Arial" w:cs="Arial" w:eastAsia="Arial"/>
          <w:sz w:val="10"/>
          <w:szCs w:val="10"/>
          <w:color w:val="797C7E"/>
          <w:spacing w:val="0"/>
          <w:w w:val="100"/>
          <w:i/>
          <w:position w:val="1"/>
        </w:rPr>
        <w:t>ı</w:t>
      </w:r>
      <w:r>
        <w:rPr>
          <w:rFonts w:ascii="Arial" w:hAnsi="Arial" w:cs="Arial" w:eastAsia="Arial"/>
          <w:sz w:val="10"/>
          <w:szCs w:val="10"/>
          <w:color w:val="797C7E"/>
          <w:spacing w:val="22"/>
          <w:w w:val="100"/>
          <w:i/>
          <w:position w:val="1"/>
        </w:rPr>
        <w:t> </w:t>
      </w:r>
      <w:r>
        <w:rPr>
          <w:rFonts w:ascii="Arial" w:hAnsi="Arial" w:cs="Arial" w:eastAsia="Arial"/>
          <w:sz w:val="10"/>
          <w:szCs w:val="10"/>
          <w:color w:val="979797"/>
          <w:spacing w:val="0"/>
          <w:w w:val="100"/>
          <w:position w:val="1"/>
        </w:rPr>
        <w:t>..</w:t>
      </w:r>
      <w:r>
        <w:rPr>
          <w:rFonts w:ascii="Arial" w:hAnsi="Arial" w:cs="Arial" w:eastAsia="Arial"/>
          <w:sz w:val="10"/>
          <w:szCs w:val="10"/>
          <w:color w:val="979797"/>
          <w:spacing w:val="0"/>
          <w:w w:val="100"/>
          <w:position w:val="1"/>
        </w:rPr>
        <w:t>  </w:t>
      </w:r>
      <w:r>
        <w:rPr>
          <w:rFonts w:ascii="Arial" w:hAnsi="Arial" w:cs="Arial" w:eastAsia="Arial"/>
          <w:sz w:val="10"/>
          <w:szCs w:val="10"/>
          <w:color w:val="979797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79797"/>
          <w:spacing w:val="0"/>
          <w:w w:val="114"/>
          <w:position w:val="1"/>
        </w:rPr>
        <w:t>i</w:t>
      </w:r>
      <w:r>
        <w:rPr>
          <w:rFonts w:ascii="Times New Roman" w:hAnsi="Times New Roman" w:cs="Times New Roman" w:eastAsia="Times New Roman"/>
          <w:sz w:val="13"/>
          <w:szCs w:val="13"/>
          <w:color w:val="979797"/>
          <w:spacing w:val="0"/>
          <w:w w:val="115"/>
          <w:position w:val="1"/>
        </w:rPr>
        <w:t>)</w:t>
      </w:r>
      <w:r>
        <w:rPr>
          <w:rFonts w:ascii="Times New Roman" w:hAnsi="Times New Roman" w:cs="Times New Roman" w:eastAsia="Times New Roman"/>
          <w:sz w:val="13"/>
          <w:szCs w:val="13"/>
          <w:color w:val="97979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97979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3"/>
          <w:szCs w:val="13"/>
          <w:color w:val="797C7E"/>
          <w:spacing w:val="0"/>
          <w:w w:val="168"/>
          <w:position w:val="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797C7E"/>
          <w:spacing w:val="6"/>
          <w:w w:val="168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1B1B1"/>
          <w:spacing w:val="0"/>
          <w:w w:val="104"/>
          <w:position w:val="1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B1B1B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B1B1B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2"/>
          <w:szCs w:val="12"/>
          <w:color w:val="979797"/>
          <w:spacing w:val="0"/>
          <w:w w:val="149"/>
          <w:position w:val="1"/>
        </w:rPr>
        <w:t>t.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220" w:right="0"/>
        </w:sectPr>
      </w:pPr>
      <w:rPr/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/>
        <w:pict>
          <v:group style="position:absolute;margin-left:17.936241pt;margin-top:35.588696pt;width:562.749576pt;height:776.451424pt;mso-position-horizontal-relative:page;mso-position-vertical-relative:page;z-index:-17187" coordorigin="359,712" coordsize="11255,15529">
            <v:group style="position:absolute;left:368;top:726;width:708;height:2" coordorigin="368,726" coordsize="708,2">
              <v:shape style="position:absolute;left:368;top:726;width:708;height:2" coordorigin="368,726" coordsize="708,0" path="m368,726l1076,726e" filled="f" stroked="t" strokeweight=".472006pt" strokecolor="#383838">
                <v:path arrowok="t"/>
              </v:shape>
            </v:group>
            <v:group style="position:absolute;left:1005;top:733;width:8591;height:2" coordorigin="1005,733" coordsize="8591,2">
              <v:shape style="position:absolute;left:1005;top:733;width:8591;height:2" coordorigin="1005,733" coordsize="8591,0" path="m1005,733l9596,733e" filled="f" stroked="t" strokeweight=".70801pt" strokecolor="#484848">
                <v:path arrowok="t"/>
              </v:shape>
            </v:group>
            <v:group style="position:absolute;left:2398;top:724;width:2;height:547" coordorigin="2398,724" coordsize="2,547">
              <v:shape style="position:absolute;left:2398;top:724;width:2;height:547" coordorigin="2398,724" coordsize="0,547" path="m2398,1271l2398,724e" filled="f" stroked="t" strokeweight=".70801pt" strokecolor="#4F4F4F">
                <v:path arrowok="t"/>
              </v:shape>
            </v:group>
            <v:group style="position:absolute;left:3285;top:747;width:8265;height:2" coordorigin="3285,747" coordsize="8265,2">
              <v:shape style="position:absolute;left:3285;top:747;width:8265;height:2" coordorigin="3285,747" coordsize="8265,0" path="m3285,747l11550,747e" filled="f" stroked="t" strokeweight=".70801pt" strokecolor="#484848">
                <v:path arrowok="t"/>
              </v:shape>
            </v:group>
            <v:group style="position:absolute;left:9079;top:743;width:2;height:1519" coordorigin="9079,743" coordsize="2,1519">
              <v:shape style="position:absolute;left:9079;top:743;width:2;height:1519" coordorigin="9079,743" coordsize="0,1519" path="m9079,2261l9079,743e" filled="f" stroked="t" strokeweight=".944013pt" strokecolor="#484848">
                <v:path arrowok="t"/>
              </v:shape>
            </v:group>
            <v:group style="position:absolute;left:4045;top:757;width:7505;height:2" coordorigin="4045,757" coordsize="7505,2">
              <v:shape style="position:absolute;left:4045;top:757;width:7505;height:2" coordorigin="4045,757" coordsize="7505,0" path="m4045,757l11550,757e" filled="f" stroked="t" strokeweight=".70801pt" strokecolor="#484848">
                <v:path arrowok="t"/>
              </v:shape>
            </v:group>
            <v:group style="position:absolute;left:11548;top:752;width:2;height:1776" coordorigin="11548,752" coordsize="2,1776">
              <v:shape style="position:absolute;left:11548;top:752;width:2;height:1776" coordorigin="11548,752" coordsize="0,1776" path="m11548,2528l11548,752e" filled="f" stroked="t" strokeweight=".70801pt" strokecolor="#4B4B4B">
                <v:path arrowok="t"/>
              </v:shape>
            </v:group>
            <v:group style="position:absolute;left:2398;top:1214;width:2;height:233" coordorigin="2398,1214" coordsize="2,233">
              <v:shape style="position:absolute;left:2398;top:1214;width:2;height:233" coordorigin="2398,1214" coordsize="0,233" path="m2398,1447l2398,1214e" filled="f" stroked="t" strokeweight=".472006pt" strokecolor="#1F1F1F">
                <v:path arrowok="t"/>
              </v:shape>
            </v:group>
            <v:group style="position:absolute;left:380;top:719;width:2;height:1071" coordorigin="380,719" coordsize="2,1071">
              <v:shape style="position:absolute;left:380;top:719;width:2;height:1071" coordorigin="380,719" coordsize="0,1071" path="m380,1790l380,719e" filled="f" stroked="t" strokeweight=".70801pt" strokecolor="#575757">
                <v:path arrowok="t"/>
              </v:shape>
            </v:group>
            <v:group style="position:absolute;left:2398;top:1390;width:2;height:857" coordorigin="2398,1390" coordsize="2,857">
              <v:shape style="position:absolute;left:2398;top:1390;width:2;height:857" coordorigin="2398,1390" coordsize="0,857" path="m2398,2247l2398,1390e" filled="f" stroked="t" strokeweight=".70801pt" strokecolor="#444444">
                <v:path arrowok="t"/>
              </v:shape>
            </v:group>
            <v:group style="position:absolute;left:368;top:2233;width:4078;height:2" coordorigin="368,2233" coordsize="4078,2">
              <v:shape style="position:absolute;left:368;top:2233;width:4078;height:2" coordorigin="368,2233" coordsize="4078,0" path="m368,2233l4446,2233e" filled="f" stroked="t" strokeweight=".944013pt" strokecolor="#484848">
                <v:path arrowok="t"/>
              </v:shape>
            </v:group>
            <v:group style="position:absolute;left:389;top:719;width:2;height:14325" coordorigin="389,719" coordsize="2,14325">
              <v:shape style="position:absolute;left:389;top:719;width:2;height:14325" coordorigin="389,719" coordsize="0,14325" path="m389,15044l389,719e" filled="f" stroked="t" strokeweight=".70801pt" strokecolor="#444444">
                <v:path arrowok="t"/>
              </v:shape>
            </v:group>
            <v:group style="position:absolute;left:3719;top:2247;width:7835;height:2" coordorigin="3719,2247" coordsize="7835,2">
              <v:shape style="position:absolute;left:3719;top:2247;width:7835;height:2" coordorigin="3719,2247" coordsize="7835,0" path="m3719,2247l11555,2247e" filled="f" stroked="t" strokeweight=".70801pt" strokecolor="#484848">
                <v:path arrowok="t"/>
              </v:shape>
            </v:group>
            <v:group style="position:absolute;left:378;top:2473;width:5117;height:2" coordorigin="378,2473" coordsize="5117,2">
              <v:shape style="position:absolute;left:378;top:2473;width:5117;height:2" coordorigin="378,2473" coordsize="5117,0" path="m378,2473l5494,2473e" filled="f" stroked="t" strokeweight=".944013pt" strokecolor="#484848">
                <v:path arrowok="t"/>
              </v:shape>
            </v:group>
            <v:group style="position:absolute;left:3781;top:2485;width:7774;height:2" coordorigin="3781,2485" coordsize="7774,2">
              <v:shape style="position:absolute;left:3781;top:2485;width:7774;height:2" coordorigin="3781,2485" coordsize="7774,0" path="m3781,2485l11555,2485e" filled="f" stroked="t" strokeweight=".944013pt" strokecolor="#484848">
                <v:path arrowok="t"/>
              </v:shape>
            </v:group>
            <v:group style="position:absolute;left:373;top:2709;width:4097;height:2" coordorigin="373,2709" coordsize="4097,2">
              <v:shape style="position:absolute;left:373;top:2709;width:4097;height:2" coordorigin="373,2709" coordsize="4097,0" path="m373,2709l4470,2709e" filled="f" stroked="t" strokeweight=".944013pt" strokecolor="#484848">
                <v:path arrowok="t"/>
              </v:shape>
            </v:group>
            <v:group style="position:absolute;left:3705;top:2723;width:7859;height:2" coordorigin="3705,2723" coordsize="7859,2">
              <v:shape style="position:absolute;left:3705;top:2723;width:7859;height:2" coordorigin="3705,2723" coordsize="7859,0" path="m3705,2723l11564,2723e" filled="f" stroked="t" strokeweight=".944013pt" strokecolor="#484848">
                <v:path arrowok="t"/>
              </v:shape>
            </v:group>
            <v:group style="position:absolute;left:11550;top:2456;width:2;height:286" coordorigin="11550,2456" coordsize="2,286">
              <v:shape style="position:absolute;left:11550;top:2456;width:2;height:286" coordorigin="11550,2456" coordsize="0,286" path="m11550,2742l11550,2456e" filled="f" stroked="t" strokeweight=".472006pt" strokecolor="#2F2F2F">
                <v:path arrowok="t"/>
              </v:shape>
            </v:group>
            <v:group style="position:absolute;left:373;top:2954;width:8845;height:2" coordorigin="373,2954" coordsize="8845,2">
              <v:shape style="position:absolute;left:373;top:2954;width:8845;height:2" coordorigin="373,2954" coordsize="8845,0" path="m373,2954l9218,2954e" filled="f" stroked="t" strokeweight=".944013pt" strokecolor="#444444">
                <v:path arrowok="t"/>
              </v:shape>
            </v:group>
            <v:group style="position:absolute;left:8100;top:2963;width:3460;height:2" coordorigin="8100,2963" coordsize="3460,2">
              <v:shape style="position:absolute;left:8100;top:2963;width:3460;height:2" coordorigin="8100,2963" coordsize="3460,0" path="m8100,2963l11559,2963e" filled="f" stroked="t" strokeweight=".944013pt" strokecolor="#484848">
                <v:path arrowok="t"/>
              </v:shape>
            </v:group>
            <v:group style="position:absolute;left:11552;top:2671;width:2;height:1838" coordorigin="11552,2671" coordsize="2,1838">
              <v:shape style="position:absolute;left:11552;top:2671;width:2;height:1838" coordorigin="11552,2671" coordsize="0,1838" path="m11552,4508l11552,2671e" filled="f" stroked="t" strokeweight=".944013pt" strokecolor="#4F4F4F">
                <v:path arrowok="t"/>
              </v:shape>
            </v:group>
            <v:group style="position:absolute;left:378;top:3180;width:2124;height:2" coordorigin="378,3180" coordsize="2124,2">
              <v:shape style="position:absolute;left:378;top:3180;width:2124;height:2" coordorigin="378,3180" coordsize="2124,0" path="m378,3180l2502,3180e" filled="f" stroked="t" strokeweight=".70801pt" strokecolor="#3F3F3F">
                <v:path arrowok="t"/>
              </v:shape>
            </v:group>
            <v:group style="position:absolute;left:382;top:2909;width:2;height:309" coordorigin="382,2909" coordsize="2,309">
              <v:shape style="position:absolute;left:382;top:2909;width:2;height:309" coordorigin="382,2909" coordsize="0,309" path="m382,3218l382,2909e" filled="f" stroked="t" strokeweight=".472006pt" strokecolor="#2F2F2F">
                <v:path arrowok="t"/>
              </v:shape>
            </v:group>
            <v:group style="position:absolute;left:548;top:3194;width:9506;height:2" coordorigin="548,3194" coordsize="9506,2">
              <v:shape style="position:absolute;left:548;top:3194;width:9506;height:2" coordorigin="548,3194" coordsize="9506,0" path="m548,3194l10054,3194e" filled="f" stroked="t" strokeweight=".70801pt" strokecolor="#444444">
                <v:path arrowok="t"/>
              </v:shape>
            </v:group>
            <v:group style="position:absolute;left:9997;top:3202;width:1567;height:2" coordorigin="9997,3202" coordsize="1567,2">
              <v:shape style="position:absolute;left:9997;top:3202;width:1567;height:2" coordorigin="9997,3202" coordsize="1567,0" path="m9997,3202l11564,3202e" filled="f" stroked="t" strokeweight=".70801pt" strokecolor="#444444">
                <v:path arrowok="t"/>
              </v:shape>
            </v:group>
            <v:group style="position:absolute;left:378;top:3428;width:7269;height:2" coordorigin="378,3428" coordsize="7269,2">
              <v:shape style="position:absolute;left:378;top:3428;width:7269;height:2" coordorigin="378,3428" coordsize="7269,0" path="m378,3428l7647,3428e" filled="f" stroked="t" strokeweight=".944013pt" strokecolor="#484848">
                <v:path arrowok="t"/>
              </v:shape>
            </v:group>
            <v:group style="position:absolute;left:6448;top:3437;width:5117;height:2" coordorigin="6448,3437" coordsize="5117,2">
              <v:shape style="position:absolute;left:6448;top:3437;width:5117;height:2" coordorigin="6448,3437" coordsize="5117,0" path="m6448,3437l11564,3437e" filled="f" stroked="t" strokeweight=".70801pt" strokecolor="#444444">
                <v:path arrowok="t"/>
              </v:shape>
            </v:group>
            <v:group style="position:absolute;left:3875;top:3423;width:2;height:747" coordorigin="3875,3423" coordsize="2,747">
              <v:shape style="position:absolute;left:3875;top:3423;width:2;height:747" coordorigin="3875,3423" coordsize="0,747" path="m3875,4170l3875,3423e" filled="f" stroked="t" strokeweight=".944013pt" strokecolor="#3F3F3F">
                <v:path arrowok="t"/>
              </v:shape>
            </v:group>
            <v:group style="position:absolute;left:6948;top:3423;width:2;height:267" coordorigin="6948,3423" coordsize="2,267">
              <v:shape style="position:absolute;left:6948;top:3423;width:2;height:267" coordorigin="6948,3423" coordsize="0,267" path="m6948,3689l6948,3423e" filled="f" stroked="t" strokeweight=".472006pt" strokecolor="#444444">
                <v:path arrowok="t"/>
              </v:shape>
            </v:group>
            <v:group style="position:absolute;left:3866;top:3854;width:3068;height:2" coordorigin="3866,3854" coordsize="3068,2">
              <v:shape style="position:absolute;left:3866;top:3854;width:3068;height:2" coordorigin="3866,3854" coordsize="3068,0" path="m3866,3854l6934,3854e" filled="f" stroked="t" strokeweight=".944013pt" strokecolor="#606060">
                <v:path arrowok="t"/>
              </v:shape>
            </v:group>
            <v:group style="position:absolute;left:6938;top:3861;width:2133;height:2" coordorigin="6938,3861" coordsize="2133,2">
              <v:shape style="position:absolute;left:6938;top:3861;width:2133;height:2" coordorigin="6938,3861" coordsize="2133,0" path="m6938,3861l9072,3861e" filled="f" stroked="t" strokeweight=".236003pt" strokecolor="#343434">
                <v:path arrowok="t"/>
              </v:shape>
            </v:group>
            <v:group style="position:absolute;left:6174;top:3851;width:779;height:2" coordorigin="6174,3851" coordsize="779,2">
              <v:shape style="position:absolute;left:6174;top:3851;width:779;height:2" coordorigin="6174,3851" coordsize="779,0" path="m6174,3851l6953,3851e" filled="f" stroked="t" strokeweight=".70801pt" strokecolor="#8C8C8C">
                <v:path arrowok="t"/>
              </v:shape>
            </v:group>
            <v:group style="position:absolute;left:6948;top:3632;width:2;height:267" coordorigin="6948,3632" coordsize="2,267">
              <v:shape style="position:absolute;left:6948;top:3632;width:2;height:267" coordorigin="6948,3632" coordsize="0,267" path="m6948,3899l6948,3632e" filled="f" stroked="t" strokeweight=".472006pt" strokecolor="#232323">
                <v:path arrowok="t"/>
              </v:shape>
            </v:group>
            <v:group style="position:absolute;left:9072;top:3861;width:953;height:2" coordorigin="9072,3861" coordsize="953,2">
              <v:shape style="position:absolute;left:9072;top:3861;width:953;height:2" coordorigin="9072,3861" coordsize="953,0" path="m9072,3861l10025,3861e" filled="f" stroked="t" strokeweight=".236003pt" strokecolor="#000000">
                <v:path arrowok="t"/>
              </v:shape>
            </v:group>
            <v:group style="position:absolute;left:10025;top:3861;width:1539;height:2" coordorigin="10025,3861" coordsize="1539,2">
              <v:shape style="position:absolute;left:10025;top:3861;width:1539;height:2" coordorigin="10025,3861" coordsize="1539,0" path="m10025,3861l11564,3861e" filled="f" stroked="t" strokeweight=".236003pt" strokecolor="#484848">
                <v:path arrowok="t"/>
              </v:shape>
            </v:group>
            <v:group style="position:absolute;left:378;top:4161;width:5853;height:2" coordorigin="378,4161" coordsize="5853,2">
              <v:shape style="position:absolute;left:378;top:4161;width:5853;height:2" coordorigin="378,4161" coordsize="5853,0" path="m378,4161l6230,4161e" filled="f" stroked="t" strokeweight=".944013pt" strokecolor="#3B3B3B">
                <v:path arrowok="t"/>
              </v:shape>
            </v:group>
            <v:group style="position:absolute;left:4588;top:4161;width:359;height:2" coordorigin="4588,4161" coordsize="359,2">
              <v:shape style="position:absolute;left:4588;top:4161;width:359;height:2" coordorigin="4588,4161" coordsize="359,0" path="m4588,4161l4947,4161e" filled="f" stroked="t" strokeweight=".944013pt" strokecolor="#232323">
                <v:path arrowok="t"/>
              </v:shape>
            </v:group>
            <v:group style="position:absolute;left:5820;top:4161;width:1430;height:2" coordorigin="5820,4161" coordsize="1430,2">
              <v:shape style="position:absolute;left:5820;top:4161;width:1430;height:2" coordorigin="5820,4161" coordsize="1430,0" path="m5820,4161l7250,4161e" filled="f" stroked="t" strokeweight="1.180016pt" strokecolor="#4F4F4F">
                <v:path arrowok="t"/>
              </v:shape>
            </v:group>
            <v:group style="position:absolute;left:6948;top:3828;width:2;height:348" coordorigin="6948,3828" coordsize="2,348">
              <v:shape style="position:absolute;left:6948;top:3828;width:2;height:348" coordorigin="6948,3828" coordsize="0,348" path="m6948,4175l6948,3828e" filled="f" stroked="t" strokeweight=".70801pt" strokecolor="#3F3F3F">
                <v:path arrowok="t"/>
              </v:shape>
            </v:group>
            <v:group style="position:absolute;left:6910;top:4170;width:4654;height:2" coordorigin="6910,4170" coordsize="4654,2">
              <v:shape style="position:absolute;left:6910;top:4170;width:4654;height:2" coordorigin="6910,4170" coordsize="4654,0" path="m6910,4170l11564,4170e" filled="f" stroked="t" strokeweight=".70801pt" strokecolor="#484848">
                <v:path arrowok="t"/>
              </v:shape>
            </v:group>
            <v:group style="position:absolute;left:373;top:4444;width:11191;height:2" coordorigin="373,4444" coordsize="11191,2">
              <v:shape style="position:absolute;left:373;top:4444;width:11191;height:2" coordorigin="373,4444" coordsize="11191,0" path="m373,4444l11564,4444e" filled="f" stroked="t" strokeweight=".944013pt" strokecolor="#4B4B4B">
                <v:path arrowok="t"/>
              </v:shape>
            </v:group>
            <v:group style="position:absolute;left:2393;top:4682;width:4281;height:2" coordorigin="2393,4682" coordsize="4281,2">
              <v:shape style="position:absolute;left:2393;top:4682;width:4281;height:2" coordorigin="2393,4682" coordsize="4281,0" path="m2393,4682l6674,4682e" filled="f" stroked="t" strokeweight=".70801pt" strokecolor="#545454">
                <v:path arrowok="t"/>
              </v:shape>
            </v:group>
            <v:group style="position:absolute;left:6618;top:4684;width:354;height:2" coordorigin="6618,4684" coordsize="354,2">
              <v:shape style="position:absolute;left:6618;top:4684;width:354;height:2" coordorigin="6618,4684" coordsize="354,0" path="m6618,4684l6972,4684e" filled="f" stroked="t" strokeweight=".472006pt" strokecolor="#343434">
                <v:path arrowok="t"/>
              </v:shape>
            </v:group>
            <v:group style="position:absolute;left:6915;top:4687;width:4645;height:2" coordorigin="6915,4687" coordsize="4645,2">
              <v:shape style="position:absolute;left:6915;top:4687;width:4645;height:2" coordorigin="6915,4687" coordsize="4645,0" path="m6915,4687l11559,4687e" filled="f" stroked="t" strokeweight=".70801pt" strokecolor="#545454">
                <v:path arrowok="t"/>
              </v:shape>
            </v:group>
            <v:group style="position:absolute;left:11555;top:4418;width:2;height:295" coordorigin="11555,4418" coordsize="2,295">
              <v:shape style="position:absolute;left:11555;top:4418;width:2;height:295" coordorigin="11555,4418" coordsize="0,295" path="m11555,4713l11555,4418e" filled="f" stroked="t" strokeweight=".472006pt" strokecolor="#3B3B3B">
                <v:path arrowok="t"/>
              </v:shape>
            </v:group>
            <v:group style="position:absolute;left:2400;top:4151;width:2;height:1504" coordorigin="2400,4151" coordsize="2,1504">
              <v:shape style="position:absolute;left:2400;top:4151;width:2;height:1504" coordorigin="2400,4151" coordsize="0,1504" path="m2400,5656l2400,4151e" filled="f" stroked="t" strokeweight=".944013pt" strokecolor="#4F4F4F">
                <v:path arrowok="t"/>
              </v:shape>
            </v:group>
            <v:group style="position:absolute;left:4921;top:4675;width:2;height:981" coordorigin="4921,4675" coordsize="2,981">
              <v:shape style="position:absolute;left:4921;top:4675;width:2;height:981" coordorigin="4921,4675" coordsize="0,981" path="m4921,5656l4921,4675e" filled="f" stroked="t" strokeweight=".944013pt" strokecolor="#484848">
                <v:path arrowok="t"/>
              </v:shape>
            </v:group>
            <v:group style="position:absolute;left:4914;top:5168;width:6651;height:2" coordorigin="4914,5168" coordsize="6651,2">
              <v:shape style="position:absolute;left:4914;top:5168;width:6651;height:2" coordorigin="4914,5168" coordsize="6651,0" path="m4914,5168l11564,5168e" filled="f" stroked="t" strokeweight=".70801pt" strokecolor="#4B4B4B">
                <v:path arrowok="t"/>
              </v:shape>
            </v:group>
            <v:group style="position:absolute;left:7708;top:4670;width:2;height:248" coordorigin="7708,4670" coordsize="2,248">
              <v:shape style="position:absolute;left:7708;top:4670;width:2;height:248" coordorigin="7708,4670" coordsize="0,248" path="m7708,4918l7708,4670e" filled="f" stroked="t" strokeweight=".236003pt" strokecolor="#2B2B2B">
                <v:path arrowok="t"/>
              </v:shape>
            </v:group>
            <v:group style="position:absolute;left:11562;top:2714;width:2;height:5451" coordorigin="11562,2714" coordsize="2,5451">
              <v:shape style="position:absolute;left:11562;top:2714;width:2;height:5451" coordorigin="11562,2714" coordsize="0,5451" path="m11562,8164l11562,2714e" filled="f" stroked="t" strokeweight=".944013pt" strokecolor="#4F4F4F">
                <v:path arrowok="t"/>
              </v:shape>
            </v:group>
            <v:group style="position:absolute;left:7708;top:4918;width:2;height:248" coordorigin="7708,4918" coordsize="2,248">
              <v:shape style="position:absolute;left:7708;top:4918;width:2;height:248" coordorigin="7708,4918" coordsize="0,248" path="m7708,5165l7708,4918e" filled="f" stroked="t" strokeweight=".236003pt" strokecolor="#545454">
                <v:path arrowok="t"/>
              </v:shape>
            </v:group>
            <v:group style="position:absolute;left:4914;top:5406;width:6655;height:2" coordorigin="4914,5406" coordsize="6655,2">
              <v:shape style="position:absolute;left:4914;top:5406;width:6655;height:2" coordorigin="4914,5406" coordsize="6655,0" path="m4914,5406l11569,5406e" filled="f" stroked="t" strokeweight=".70801pt" strokecolor="#484848">
                <v:path arrowok="t"/>
              </v:shape>
            </v:group>
            <v:group style="position:absolute;left:4918;top:5644;width:6651;height:2" coordorigin="4918,5644" coordsize="6651,2">
              <v:shape style="position:absolute;left:4918;top:5644;width:6651;height:2" coordorigin="4918,5644" coordsize="6651,0" path="m4918,5644l11569,5644e" filled="f" stroked="t" strokeweight=".70801pt" strokecolor="#484848">
                <v:path arrowok="t"/>
              </v:shape>
            </v:group>
            <v:group style="position:absolute;left:2403;top:5598;width:2;height:300" coordorigin="2403,5598" coordsize="2,300">
              <v:shape style="position:absolute;left:2403;top:5598;width:2;height:300" coordorigin="2403,5598" coordsize="0,300" path="m2403,5898l2403,5598e" filled="f" stroked="t" strokeweight=".472006pt" strokecolor="#343434">
                <v:path arrowok="t"/>
              </v:shape>
            </v:group>
            <v:group style="position:absolute;left:2398;top:5877;width:2280;height:2" coordorigin="2398,5877" coordsize="2280,2">
              <v:shape style="position:absolute;left:2398;top:5877;width:2280;height:2" coordorigin="2398,5877" coordsize="2280,0" path="m2398,5877l4678,5877e" filled="f" stroked="t" strokeweight=".944013pt" strokecolor="#484848">
                <v:path arrowok="t"/>
              </v:shape>
            </v:group>
            <v:group style="position:absolute;left:4588;top:5879;width:368;height:2" coordorigin="4588,5879" coordsize="368,2">
              <v:shape style="position:absolute;left:4588;top:5879;width:368;height:2" coordorigin="4588,5879" coordsize="368,0" path="m4588,5879l4956,5879e" filled="f" stroked="t" strokeweight=".472006pt" strokecolor="#2B2B2B">
                <v:path arrowok="t"/>
              </v:shape>
            </v:group>
            <v:group style="position:absolute;left:4923;top:4675;width:2;height:2161" coordorigin="4923,4675" coordsize="2,2161">
              <v:shape style="position:absolute;left:4923;top:4675;width:2;height:2161" coordorigin="4923,4675" coordsize="0,2161" path="m4923,6836l4923,4675e" filled="f" stroked="t" strokeweight=".70801pt" strokecolor="#3F3F3F">
                <v:path arrowok="t"/>
              </v:shape>
            </v:group>
            <v:group style="position:absolute;left:4885;top:5882;width:6688;height:2" coordorigin="4885,5882" coordsize="6688,2">
              <v:shape style="position:absolute;left:4885;top:5882;width:6688;height:2" coordorigin="4885,5882" coordsize="6688,0" path="m4885,5882l11574,5882e" filled="f" stroked="t" strokeweight=".944013pt" strokecolor="#484848">
                <v:path arrowok="t"/>
              </v:shape>
            </v:group>
            <v:group style="position:absolute;left:1020;top:6117;width:765;height:2" coordorigin="1020,6117" coordsize="765,2">
              <v:shape style="position:absolute;left:1020;top:6117;width:765;height:2" coordorigin="1020,6117" coordsize="765,0" path="m1020,6117l1784,6117e" filled="f" stroked="t" strokeweight=".472006pt" strokecolor="#3B3B3B">
                <v:path arrowok="t"/>
              </v:shape>
            </v:group>
            <v:group style="position:absolute;left:807;top:6117;width:3861;height:2" coordorigin="807,6117" coordsize="3861,2">
              <v:shape style="position:absolute;left:807;top:6117;width:3861;height:2" coordorigin="807,6117" coordsize="3861,0" path="m807,6117l4668,6117e" filled="f" stroked="t" strokeweight=".70801pt" strokecolor="#484848">
                <v:path arrowok="t"/>
              </v:shape>
            </v:group>
            <v:group style="position:absolute;left:2405;top:5841;width:2;height:1728" coordorigin="2405,5841" coordsize="2,1728">
              <v:shape style="position:absolute;left:2405;top:5841;width:2;height:1728" coordorigin="2405,5841" coordsize="0,1728" path="m2405,7569l2405,5841e" filled="f" stroked="t" strokeweight=".70801pt" strokecolor="#4B4B4B">
                <v:path arrowok="t"/>
              </v:shape>
            </v:group>
            <v:group style="position:absolute;left:4588;top:6115;width:368;height:2" coordorigin="4588,6115" coordsize="368,2">
              <v:shape style="position:absolute;left:4588;top:6115;width:368;height:2" coordorigin="4588,6115" coordsize="368,0" path="m4588,6115l4956,6115e" filled="f" stroked="t" strokeweight=".472006pt" strokecolor="#343434">
                <v:path arrowok="t"/>
              </v:shape>
            </v:group>
            <v:group style="position:absolute;left:4925;top:5817;width:2;height:1019" coordorigin="4925,5817" coordsize="2,1019">
              <v:shape style="position:absolute;left:4925;top:5817;width:2;height:1019" coordorigin="4925,5817" coordsize="0,1019" path="m4925,6836l4925,5817e" filled="f" stroked="t" strokeweight=".944013pt" strokecolor="#484848">
                <v:path arrowok="t"/>
              </v:shape>
            </v:group>
            <v:group style="position:absolute;left:4885;top:6120;width:6684;height:2" coordorigin="4885,6120" coordsize="6684,2">
              <v:shape style="position:absolute;left:4885;top:6120;width:6684;height:2" coordorigin="4885,6120" coordsize="6684,0" path="m4885,6120l11569,6120e" filled="f" stroked="t" strokeweight=".944013pt" strokecolor="#4B4B4B">
                <v:path arrowok="t"/>
              </v:shape>
            </v:group>
            <v:group style="position:absolute;left:7708;top:6146;width:2;height:248" coordorigin="7708,6146" coordsize="2,248">
              <v:shape style="position:absolute;left:7708;top:6146;width:2;height:248" coordorigin="7708,6146" coordsize="0,248" path="m7708,6394l7708,6146e" filled="f" stroked="t" strokeweight=".236003pt" strokecolor="#000000">
                <v:path arrowok="t"/>
              </v:shape>
            </v:group>
            <v:group style="position:absolute;left:2403;top:6365;width:2;height:681" coordorigin="2403,6365" coordsize="2,681">
              <v:shape style="position:absolute;left:2403;top:6365;width:2;height:681" coordorigin="2403,6365" coordsize="0,681" path="m2403,7046l2403,6365e" filled="f" stroked="t" strokeweight=".472006pt" strokecolor="#484848">
                <v:path arrowok="t"/>
              </v:shape>
            </v:group>
            <v:group style="position:absolute;left:2398;top:6586;width:4309;height:2" coordorigin="2398,6586" coordsize="4309,2">
              <v:shape style="position:absolute;left:2398;top:6586;width:4309;height:2" coordorigin="2398,6586" coordsize="4309,0" path="m2398,6586l6707,6586e" filled="f" stroked="t" strokeweight=".944013pt" strokecolor="#484848">
                <v:path arrowok="t"/>
              </v:shape>
            </v:group>
            <v:group style="position:absolute;left:6618;top:6589;width:354;height:2" coordorigin="6618,6589" coordsize="354,2">
              <v:shape style="position:absolute;left:6618;top:6589;width:354;height:2" coordorigin="6618,6589" coordsize="354,0" path="m6618,6589l6972,6589e" filled="f" stroked="t" strokeweight=".472006pt" strokecolor="#232323">
                <v:path arrowok="t"/>
              </v:shape>
            </v:group>
            <v:group style="position:absolute;left:7708;top:6394;width:2;height:190" coordorigin="7708,6394" coordsize="2,190">
              <v:shape style="position:absolute;left:7708;top:6394;width:2;height:190" coordorigin="7708,6394" coordsize="0,190" path="m7708,6584l7708,6394e" filled="f" stroked="t" strokeweight=".236003pt" strokecolor="#606060">
                <v:path arrowok="t"/>
              </v:shape>
            </v:group>
            <v:group style="position:absolute;left:6915;top:6589;width:4659;height:2" coordorigin="6915,6589" coordsize="4659,2">
              <v:shape style="position:absolute;left:6915;top:6589;width:4659;height:2" coordorigin="6915,6589" coordsize="4659,0" path="m6915,6589l11574,6589e" filled="f" stroked="t" strokeweight=".944013pt" strokecolor="#4B4B4B">
                <v:path arrowok="t"/>
              </v:shape>
            </v:group>
            <v:group style="position:absolute;left:2393;top:6824;width:4314;height:2" coordorigin="2393,6824" coordsize="4314,2">
              <v:shape style="position:absolute;left:2393;top:6824;width:4314;height:2" coordorigin="2393,6824" coordsize="4314,0" path="m2393,6824l6707,6824e" filled="f" stroked="t" strokeweight=".944013pt" strokecolor="#4B4B4B">
                <v:path arrowok="t"/>
              </v:shape>
            </v:group>
            <v:group style="position:absolute;left:6618;top:6827;width:354;height:2" coordorigin="6618,6827" coordsize="354,2">
              <v:shape style="position:absolute;left:6618;top:6827;width:354;height:2" coordorigin="6618,6827" coordsize="354,0" path="m6618,6827l6972,6827e" filled="f" stroked="t" strokeweight=".472006pt" strokecolor="#232323">
                <v:path arrowok="t"/>
              </v:shape>
            </v:group>
            <v:group style="position:absolute;left:6915;top:6829;width:4659;height:2" coordorigin="6915,6829" coordsize="4659,2">
              <v:shape style="position:absolute;left:6915;top:6829;width:4659;height:2" coordorigin="6915,6829" coordsize="4659,0" path="m6915,6829l11574,6829e" filled="f" stroked="t" strokeweight=".944013pt" strokecolor="#484848">
                <v:path arrowok="t"/>
              </v:shape>
            </v:group>
            <v:group style="position:absolute;left:7708;top:6570;width:2;height:286" coordorigin="7708,6570" coordsize="2,286">
              <v:shape style="position:absolute;left:7708;top:6570;width:2;height:286" coordorigin="7708,6570" coordsize="0,286" path="m7708,6855l7708,6570e" filled="f" stroked="t" strokeweight=".236003pt" strokecolor="#383838">
                <v:path arrowok="t"/>
              </v:shape>
            </v:group>
            <v:group style="position:absolute;left:382;top:7065;width:1610;height:2" coordorigin="382,7065" coordsize="1610,2">
              <v:shape style="position:absolute;left:382;top:7065;width:1610;height:2" coordorigin="382,7065" coordsize="1610,0" path="m382,7065l1992,7065e" filled="f" stroked="t" strokeweight=".944013pt" strokecolor="#444444">
                <v:path arrowok="t"/>
              </v:shape>
            </v:group>
            <v:group style="position:absolute;left:1935;top:7067;width:491;height:2" coordorigin="1935,7067" coordsize="491,2">
              <v:shape style="position:absolute;left:1935;top:7067;width:491;height:2" coordorigin="1935,7067" coordsize="491,0" path="m1935,7067l2426,7067e" filled="f" stroked="t" strokeweight=".70801pt" strokecolor="#343434">
                <v:path arrowok="t"/>
              </v:shape>
            </v:group>
            <v:group style="position:absolute;left:2143;top:7067;width:9431;height:2" coordorigin="2143,7067" coordsize="9431,2">
              <v:shape style="position:absolute;left:2143;top:7067;width:9431;height:2" coordorigin="2143,7067" coordsize="9431,0" path="m2143,7067l11574,7067e" filled="f" stroked="t" strokeweight=".944013pt" strokecolor="#484848">
                <v:path arrowok="t"/>
              </v:shape>
            </v:group>
            <v:group style="position:absolute;left:11574;top:4732;width:2;height:6536" coordorigin="11574,4732" coordsize="2,6536">
              <v:shape style="position:absolute;left:11574;top:4732;width:2;height:6536" coordorigin="11574,4732" coordsize="0,6536" path="m11574,11268l11574,4732e" filled="f" stroked="t" strokeweight=".70801pt" strokecolor="#4F4F4F">
                <v:path arrowok="t"/>
              </v:shape>
            </v:group>
            <v:group style="position:absolute;left:382;top:7541;width:11196;height:2" coordorigin="382,7541" coordsize="11196,2">
              <v:shape style="position:absolute;left:382;top:7541;width:11196;height:2" coordorigin="382,7541" coordsize="11196,0" path="m382,7541l11578,7541e" filled="f" stroked="t" strokeweight=".944013pt" strokecolor="#484848">
                <v:path arrowok="t"/>
              </v:shape>
            </v:group>
            <v:group style="position:absolute;left:11569;top:7298;width:2;height:271" coordorigin="11569,7298" coordsize="2,271">
              <v:shape style="position:absolute;left:11569;top:7298;width:2;height:271" coordorigin="11569,7298" coordsize="0,271" path="m11569,7569l11569,7298e" filled="f" stroked="t" strokeweight=".472006pt" strokecolor="#3F3F3F">
                <v:path arrowok="t"/>
              </v:shape>
            </v:group>
            <v:group style="position:absolute;left:2407;top:7498;width:2;height:305" coordorigin="2407,7498" coordsize="2,305">
              <v:shape style="position:absolute;left:2407;top:7498;width:2;height:305" coordorigin="2407,7498" coordsize="0,305" path="m2407,7803l2407,7498e" filled="f" stroked="t" strokeweight=".472006pt" strokecolor="#2B2B2B">
                <v:path arrowok="t"/>
              </v:shape>
            </v:group>
            <v:group style="position:absolute;left:4932;top:7531;width:2;height:528" coordorigin="4932,7531" coordsize="2,528">
              <v:shape style="position:absolute;left:4932;top:7531;width:2;height:528" coordorigin="4932,7531" coordsize="0,528" path="m4932,8060l4932,7531e" filled="f" stroked="t" strokeweight=".944013pt" strokecolor="#4B4B4B">
                <v:path arrowok="t"/>
              </v:shape>
            </v:group>
            <v:group style="position:absolute;left:4923;top:7781;width:6655;height:2" coordorigin="4923,7781" coordsize="6655,2">
              <v:shape style="position:absolute;left:4923;top:7781;width:6655;height:2" coordorigin="4923,7781" coordsize="6655,0" path="m4923,7781l11578,7781e" filled="f" stroked="t" strokeweight=".944013pt" strokecolor="#4B4B4B">
                <v:path arrowok="t"/>
              </v:shape>
            </v:group>
            <v:group style="position:absolute;left:2410;top:7746;width:2;height:3275" coordorigin="2410,7746" coordsize="2,3275">
              <v:shape style="position:absolute;left:2410;top:7746;width:2;height:3275" coordorigin="2410,7746" coordsize="0,3275" path="m2410,11021l2410,7746e" filled="f" stroked="t" strokeweight=".70801pt" strokecolor="#4B4B4B">
                <v:path arrowok="t"/>
              </v:shape>
            </v:group>
            <v:group style="position:absolute;left:4928;top:8019;width:6651;height:2" coordorigin="4928,8019" coordsize="6651,2">
              <v:shape style="position:absolute;left:4928;top:8019;width:6651;height:2" coordorigin="4928,8019" coordsize="6651,0" path="m4928,8019l11578,8019e" filled="f" stroked="t" strokeweight=".944013pt" strokecolor="#484848">
                <v:path arrowok="t"/>
              </v:shape>
            </v:group>
            <v:group style="position:absolute;left:4932;top:8003;width:2;height:262" coordorigin="4932,8003" coordsize="2,262">
              <v:shape style="position:absolute;left:4932;top:8003;width:2;height:262" coordorigin="4932,8003" coordsize="0,262" path="m4932,8264l4932,8003e" filled="f" stroked="t" strokeweight=".472006pt" strokecolor="#232323">
                <v:path arrowok="t"/>
              </v:shape>
            </v:group>
            <v:group style="position:absolute;left:387;top:8260;width:11187;height:2" coordorigin="387,8260" coordsize="11187,2">
              <v:shape style="position:absolute;left:387;top:8260;width:11187;height:2" coordorigin="387,8260" coordsize="11187,0" path="m387,8260l11574,8260e" filled="f" stroked="t" strokeweight=".944013pt" strokecolor="#484848">
                <v:path arrowok="t"/>
              </v:shape>
            </v:group>
            <v:group style="position:absolute;left:11571;top:7998;width:2;height:290" coordorigin="11571,7998" coordsize="2,290">
              <v:shape style="position:absolute;left:11571;top:7998;width:2;height:290" coordorigin="11571,7998" coordsize="0,290" path="m11571,8288l11571,7998e" filled="f" stroked="t" strokeweight=".70801pt" strokecolor="#484848">
                <v:path arrowok="t"/>
              </v:shape>
            </v:group>
            <v:group style="position:absolute;left:406;top:8717;width:2;height:7517" coordorigin="406,8717" coordsize="2,7517">
              <v:shape style="position:absolute;left:406;top:8717;width:2;height:7517" coordorigin="406,8717" coordsize="0,7517" path="m406,16234l406,8717e" filled="f" stroked="t" strokeweight=".70801pt" strokecolor="#444444">
                <v:path arrowok="t"/>
              </v:shape>
            </v:group>
            <v:group style="position:absolute;left:382;top:9188;width:11191;height:2" coordorigin="382,9188" coordsize="11191,2">
              <v:shape style="position:absolute;left:382;top:9188;width:11191;height:2" coordorigin="382,9188" coordsize="11191,0" path="m382,9188l11574,9188e" filled="f" stroked="t" strokeweight=".944013pt" strokecolor="#4B4B4B">
                <v:path arrowok="t"/>
              </v:shape>
            </v:group>
            <v:group style="position:absolute;left:11569;top:8436;width:2;height:919" coordorigin="11569,8436" coordsize="2,919">
              <v:shape style="position:absolute;left:11569;top:8436;width:2;height:919" coordorigin="11569,8436" coordsize="0,919" path="m11569,9355l11569,8436e" filled="f" stroked="t" strokeweight=".472006pt" strokecolor="#4F4F4F">
                <v:path arrowok="t"/>
              </v:shape>
            </v:group>
            <v:group style="position:absolute;left:11574;top:9402;width:2;height:295" coordorigin="11574,9402" coordsize="2,295">
              <v:shape style="position:absolute;left:11574;top:9402;width:2;height:295" coordorigin="11574,9402" coordsize="0,295" path="m11574,9697l11574,9402e" filled="f" stroked="t" strokeweight=".472006pt" strokecolor="#444444">
                <v:path arrowok="t"/>
              </v:shape>
            </v:group>
            <v:group style="position:absolute;left:392;top:10023;width:11191;height:2" coordorigin="392,10023" coordsize="11191,2">
              <v:shape style="position:absolute;left:392;top:10023;width:11191;height:2" coordorigin="392,10023" coordsize="11191,0" path="m392,10023l11583,10023e" filled="f" stroked="t" strokeweight=".944013pt" strokecolor="#4B4B4B">
                <v:path arrowok="t"/>
              </v:shape>
            </v:group>
            <v:group style="position:absolute;left:392;top:10259;width:7344;height:2" coordorigin="392,10259" coordsize="7344,2">
              <v:shape style="position:absolute;left:392;top:10259;width:7344;height:2" coordorigin="392,10259" coordsize="7344,0" path="m392,10259l7736,10259e" filled="f" stroked="t" strokeweight=".944013pt" strokecolor="#484848">
                <v:path arrowok="t"/>
              </v:shape>
            </v:group>
            <v:group style="position:absolute;left:7680;top:10254;width:260;height:2" coordorigin="7680,10254" coordsize="260,2">
              <v:shape style="position:absolute;left:7680;top:10254;width:260;height:2" coordorigin="7680,10254" coordsize="260,0" path="m7680,10254l7939,10254e" filled="f" stroked="t" strokeweight=".472006pt" strokecolor="#2F2F2F">
                <v:path arrowok="t"/>
              </v:shape>
            </v:group>
            <v:group style="position:absolute;left:7854;top:10254;width:3734;height:2" coordorigin="7854,10254" coordsize="3734,2">
              <v:shape style="position:absolute;left:7854;top:10254;width:3734;height:2" coordorigin="7854,10254" coordsize="3734,0" path="m7854,10254l11588,10254e" filled="f" stroked="t" strokeweight=".70801pt" strokecolor="#4B4B4B">
                <v:path arrowok="t"/>
              </v:shape>
            </v:group>
            <v:group style="position:absolute;left:3167;top:10502;width:458;height:2" coordorigin="3167,10502" coordsize="458,2">
              <v:shape style="position:absolute;left:3167;top:10502;width:458;height:2" coordorigin="3167,10502" coordsize="458,0" path="m3167,10502l3625,10502e" filled="f" stroked="t" strokeweight=".944013pt" strokecolor="#4B4B4B">
                <v:path arrowok="t"/>
              </v:shape>
            </v:group>
            <v:group style="position:absolute;left:387;top:10500;width:11201;height:2" coordorigin="387,10500" coordsize="11201,2">
              <v:shape style="position:absolute;left:387;top:10500;width:11201;height:2" coordorigin="387,10500" coordsize="11201,0" path="m387,10500l11588,10500e" filled="f" stroked="t" strokeweight=".944013pt" strokecolor="#484848">
                <v:path arrowok="t"/>
              </v:shape>
            </v:group>
            <v:group style="position:absolute;left:7680;top:10495;width:321;height:2" coordorigin="7680,10495" coordsize="321,2">
              <v:shape style="position:absolute;left:7680;top:10495;width:321;height:2" coordorigin="7680,10495" coordsize="321,0" path="m7680,10495l8001,10495e" filled="f" stroked="t" strokeweight=".70801pt" strokecolor="#3B3B3B">
                <v:path arrowok="t"/>
              </v:shape>
            </v:group>
            <v:group style="position:absolute;left:392;top:10980;width:3946;height:2" coordorigin="392,10980" coordsize="3946,2">
              <v:shape style="position:absolute;left:392;top:10980;width:3946;height:2" coordorigin="392,10980" coordsize="3946,0" path="m392,10980l4338,10980e" filled="f" stroked="t" strokeweight=".944013pt" strokecolor="#484848">
                <v:path arrowok="t"/>
              </v:shape>
            </v:group>
            <v:group style="position:absolute;left:4281;top:10978;width:363;height:2" coordorigin="4281,10978" coordsize="363,2">
              <v:shape style="position:absolute;left:4281;top:10978;width:363;height:2" coordorigin="4281,10978" coordsize="363,0" path="m4281,10978l4645,10978e" filled="f" stroked="t" strokeweight=".472006pt" strokecolor="#282828">
                <v:path arrowok="t"/>
              </v:shape>
            </v:group>
            <v:group style="position:absolute;left:4588;top:10973;width:7000;height:2" coordorigin="4588,10973" coordsize="7000,2">
              <v:shape style="position:absolute;left:4588;top:10973;width:7000;height:2" coordorigin="4588,10973" coordsize="7000,0" path="m4588,10973l11588,10973e" filled="f" stroked="t" strokeweight=".944013pt" strokecolor="#484848">
                <v:path arrowok="t"/>
              </v:shape>
            </v:group>
            <v:group style="position:absolute;left:11581;top:6589;width:2;height:4432" coordorigin="11581,6589" coordsize="2,4432">
              <v:shape style="position:absolute;left:11581;top:6589;width:2;height:4432" coordorigin="11581,6589" coordsize="0,4432" path="m11581,11021l11581,6589e" filled="f" stroked="t" strokeweight=".70801pt" strokecolor="#4B4B4B">
                <v:path arrowok="t"/>
              </v:shape>
            </v:group>
            <v:group style="position:absolute;left:2417;top:10949;width:2;height:319" coordorigin="2417,10949" coordsize="2,319">
              <v:shape style="position:absolute;left:2417;top:10949;width:2;height:319" coordorigin="2417,10949" coordsize="0,319" path="m2417,11268l2417,10949e" filled="f" stroked="t" strokeweight=".472006pt" strokecolor="#383838">
                <v:path arrowok="t"/>
              </v:shape>
            </v:group>
            <v:group style="position:absolute;left:387;top:11218;width:11201;height:2" coordorigin="387,11218" coordsize="11201,2">
              <v:shape style="position:absolute;left:387;top:11218;width:11201;height:2" coordorigin="387,11218" coordsize="11201,0" path="m387,11218l11588,11218e" filled="f" stroked="t" strokeweight=".944013pt" strokecolor="#4B4B4B">
                <v:path arrowok="t"/>
              </v:shape>
            </v:group>
            <v:group style="position:absolute;left:1048;top:11226;width:2;height:224" coordorigin="1048,11226" coordsize="2,224">
              <v:shape style="position:absolute;left:1048;top:11226;width:2;height:224" coordorigin="1048,11226" coordsize="0,224" path="m1048,11449l1048,11226e" filled="f" stroked="t" strokeweight=".236003pt" strokecolor="#383838">
                <v:path arrowok="t"/>
              </v:shape>
            </v:group>
            <v:group style="position:absolute;left:1761;top:11216;width:2;height:262" coordorigin="1761,11216" coordsize="2,262">
              <v:shape style="position:absolute;left:1761;top:11216;width:2;height:262" coordorigin="1761,11216" coordsize="0,262" path="m1761,11478l1761,11216e" filled="f" stroked="t" strokeweight=".472006pt" strokecolor="#282828">
                <v:path arrowok="t"/>
              </v:shape>
            </v:group>
            <v:group style="position:absolute;left:2414;top:11197;width:2;height:1071" coordorigin="2414,11197" coordsize="2,1071">
              <v:shape style="position:absolute;left:2414;top:11197;width:2;height:1071" coordorigin="2414,11197" coordsize="0,1071" path="m2414,12268l2414,11197e" filled="f" stroked="t" strokeweight=".472006pt" strokecolor="#4B4B4B">
                <v:path arrowok="t"/>
              </v:shape>
            </v:group>
            <v:group style="position:absolute;left:396;top:11459;width:5485;height:2" coordorigin="396,11459" coordsize="5485,2">
              <v:shape style="position:absolute;left:396;top:11459;width:5485;height:2" coordorigin="396,11459" coordsize="5485,0" path="m396,11459l5881,11459e" filled="f" stroked="t" strokeweight=".944013pt" strokecolor="#4B4B4B">
                <v:path arrowok="t"/>
              </v:shape>
            </v:group>
            <v:group style="position:absolute;left:5815;top:11454;width:415;height:2" coordorigin="5815,11454" coordsize="415,2">
              <v:shape style="position:absolute;left:5815;top:11454;width:415;height:2" coordorigin="5815,11454" coordsize="415,0" path="m5815,11454l6230,11454e" filled="f" stroked="t" strokeweight=".472006pt" strokecolor="#282828">
                <v:path arrowok="t"/>
              </v:shape>
            </v:group>
            <v:group style="position:absolute;left:6174;top:11452;width:5414;height:2" coordorigin="6174,11452" coordsize="5414,2">
              <v:shape style="position:absolute;left:6174;top:11452;width:5414;height:2" coordorigin="6174,11452" coordsize="5414,0" path="m6174,11452l11588,11452e" filled="f" stroked="t" strokeweight=".944013pt" strokecolor="#4F4F4F">
                <v:path arrowok="t"/>
              </v:shape>
            </v:group>
            <v:group style="position:absolute;left:7368;top:11207;width:2;height:4423" coordorigin="7368,11207" coordsize="2,4423">
              <v:shape style="position:absolute;left:7368;top:11207;width:2;height:4423" coordorigin="7368,11207" coordsize="0,4423" path="m7368,15629l7368,11207e" filled="f" stroked="t" strokeweight=".70801pt" strokecolor="#4B4B4B">
                <v:path arrowok="t"/>
              </v:shape>
            </v:group>
            <v:group style="position:absolute;left:11581;top:11197;width:2;height:4323" coordorigin="11581,11197" coordsize="2,4323">
              <v:shape style="position:absolute;left:11581;top:11197;width:2;height:4323" coordorigin="11581,11197" coordsize="0,4323" path="m11581,15520l11581,11197e" filled="f" stroked="t" strokeweight=".70801pt" strokecolor="#575757">
                <v:path arrowok="t"/>
              </v:shape>
            </v:group>
            <v:group style="position:absolute;left:1048;top:11435;width:2;height:505" coordorigin="1048,11435" coordsize="2,505">
              <v:shape style="position:absolute;left:1048;top:11435;width:2;height:505" coordorigin="1048,11435" coordsize="0,505" path="m1048,11940l1048,11435e" filled="f" stroked="t" strokeweight=".236003pt" strokecolor="#4F4F4F">
                <v:path arrowok="t"/>
              </v:shape>
            </v:group>
            <v:group style="position:absolute;left:1763;top:11406;width:2;height:1314" coordorigin="1763,11406" coordsize="2,1314">
              <v:shape style="position:absolute;left:1763;top:11406;width:2;height:1314" coordorigin="1763,11406" coordsize="0,1314" path="m1763,12720l1763,11406e" filled="f" stroked="t" strokeweight=".70801pt" strokecolor="#484848">
                <v:path arrowok="t"/>
              </v:shape>
            </v:group>
            <v:group style="position:absolute;left:1048;top:11940;width:2;height:1523" coordorigin="1048,11940" coordsize="2,1523">
              <v:shape style="position:absolute;left:1048;top:11940;width:2;height:1523" coordorigin="1048,11940" coordsize="0,1523" path="m1048,13463l1048,11940e" filled="f" stroked="t" strokeweight=".236003pt" strokecolor="#000000">
                <v:path arrowok="t"/>
              </v:shape>
            </v:group>
            <v:group style="position:absolute;left:2419;top:12211;width:2;height:152" coordorigin="2419,12211" coordsize="2,152">
              <v:shape style="position:absolute;left:2419;top:12211;width:2;height:152" coordorigin="2419,12211" coordsize="0,152" path="m2419,12363l2419,12211e" filled="f" stroked="t" strokeweight=".236003pt" strokecolor="#282828">
                <v:path arrowok="t"/>
              </v:shape>
            </v:group>
            <v:group style="position:absolute;left:7368;top:12211;width:2;height:152" coordorigin="7368,12211" coordsize="2,152">
              <v:shape style="position:absolute;left:7368;top:12211;width:2;height:152" coordorigin="7368,12211" coordsize="0,152" path="m7368,12363l7368,12211e" filled="f" stroked="t" strokeweight=".472006pt" strokecolor="#1C1C1C">
                <v:path arrowok="t"/>
              </v:shape>
            </v:group>
            <v:group style="position:absolute;left:2417;top:12306;width:2;height:152" coordorigin="2417,12306" coordsize="2,152">
              <v:shape style="position:absolute;left:2417;top:12306;width:2;height:152" coordorigin="2417,12306" coordsize="0,152" path="m2417,12459l2417,12306e" filled="f" stroked="t" strokeweight=".236003pt" strokecolor="#3B3B3B">
                <v:path arrowok="t"/>
              </v:shape>
            </v:group>
            <v:group style="position:absolute;left:2417;top:12401;width:2;height:419" coordorigin="2417,12401" coordsize="2,419">
              <v:shape style="position:absolute;left:2417;top:12401;width:2;height:419" coordorigin="2417,12401" coordsize="0,419" path="m2417,12820l2417,12401e" filled="f" stroked="t" strokeweight=".472006pt" strokecolor="#4F4F4F">
                <v:path arrowok="t"/>
              </v:shape>
            </v:group>
            <v:group style="position:absolute;left:1765;top:12663;width:2;height:157" coordorigin="1765,12663" coordsize="2,157">
              <v:shape style="position:absolute;left:1765;top:12663;width:2;height:157" coordorigin="1765,12663" coordsize="0,157" path="m1765,12820l1765,12663e" filled="f" stroked="t" strokeweight=".472006pt" strokecolor="#383838">
                <v:path arrowok="t"/>
              </v:shape>
            </v:group>
            <v:group style="position:absolute;left:7370;top:12663;width:2;height:157" coordorigin="7370,12663" coordsize="2,157">
              <v:shape style="position:absolute;left:7370;top:12663;width:2;height:157" coordorigin="7370,12663" coordsize="0,157" path="m7370,12820l7370,12663e" filled="f" stroked="t" strokeweight=".70801pt" strokecolor="#343434">
                <v:path arrowok="t"/>
              </v:shape>
            </v:group>
            <v:group style="position:absolute;left:1768;top:12763;width:2;height:1157" coordorigin="1768,12763" coordsize="2,1157">
              <v:shape style="position:absolute;left:1768;top:12763;width:2;height:1157" coordorigin="1768,12763" coordsize="0,1157" path="m1768,13920l1768,12763e" filled="f" stroked="t" strokeweight=".70801pt" strokecolor="#545454">
                <v:path arrowok="t"/>
              </v:shape>
            </v:group>
            <v:group style="position:absolute;left:2419;top:12763;width:2;height:481" coordorigin="2419,12763" coordsize="2,481">
              <v:shape style="position:absolute;left:2419;top:12763;width:2;height:481" coordorigin="2419,12763" coordsize="0,481" path="m2419,13244l2419,12763e" filled="f" stroked="t" strokeweight=".236003pt" strokecolor="#2F2F2F">
                <v:path arrowok="t"/>
              </v:shape>
            </v:group>
            <v:group style="position:absolute;left:7370;top:12739;width:2;height:281" coordorigin="7370,12739" coordsize="2,281">
              <v:shape style="position:absolute;left:7370;top:12739;width:2;height:281" coordorigin="7370,12739" coordsize="0,281" path="m7370,13020l7370,12739e" filled="f" stroked="t" strokeweight=".70801pt" strokecolor="#484848">
                <v:path arrowok="t"/>
              </v:shape>
            </v:group>
            <v:group style="position:absolute;left:387;top:13458;width:666;height:2" coordorigin="387,13458" coordsize="666,2">
              <v:shape style="position:absolute;left:387;top:13458;width:666;height:2" coordorigin="387,13458" coordsize="666,0" path="m387,13458l1053,13458e" filled="f" stroked="t" strokeweight=".236003pt" strokecolor="#080808">
                <v:path arrowok="t"/>
              </v:shape>
            </v:group>
            <v:group style="position:absolute;left:406;top:13187;width:2;height:305" coordorigin="406,13187" coordsize="2,305">
              <v:shape style="position:absolute;left:406;top:13187;width:2;height:305" coordorigin="406,13187" coordsize="0,305" path="m406,13492l406,13187e" filled="f" stroked="t" strokeweight=".472006pt" strokecolor="#2F2F2F">
                <v:path arrowok="t"/>
              </v:shape>
            </v:group>
            <v:group style="position:absolute;left:1048;top:13458;width:717;height:2" coordorigin="1048,13458" coordsize="717,2">
              <v:shape style="position:absolute;left:1048;top:13458;width:717;height:2" coordorigin="1048,13458" coordsize="717,0" path="m1048,13458l1765,13458e" filled="f" stroked="t" strokeweight=".236003pt" strokecolor="#3F3F3F">
                <v:path arrowok="t"/>
              </v:shape>
            </v:group>
            <v:group style="position:absolute;left:1751;top:13458;width:212;height:2" coordorigin="1751,13458" coordsize="212,2">
              <v:shape style="position:absolute;left:1751;top:13458;width:212;height:2" coordorigin="1751,13458" coordsize="212,0" path="m1751,13458l1964,13458e" filled="f" stroked="t" strokeweight=".236003pt" strokecolor="#181818">
                <v:path arrowok="t"/>
              </v:shape>
            </v:group>
            <v:group style="position:absolute;left:1964;top:13458;width:430;height:2" coordorigin="1964,13458" coordsize="430,2">
              <v:shape style="position:absolute;left:1964;top:13458;width:430;height:2" coordorigin="1964,13458" coordsize="430,0" path="m1964,13458l2393,13458e" filled="f" stroked="t" strokeweight=".236003pt" strokecolor="#000000">
                <v:path arrowok="t"/>
              </v:shape>
            </v:group>
            <v:group style="position:absolute;left:2417;top:13187;width:2;height:500" coordorigin="2417,13187" coordsize="2,500">
              <v:shape style="position:absolute;left:2417;top:13187;width:2;height:500" coordorigin="2417,13187" coordsize="0,500" path="m2417,13687l2417,13187e" filled="f" stroked="t" strokeweight=".472006pt" strokecolor="#4F4F4F">
                <v:path arrowok="t"/>
              </v:shape>
            </v:group>
            <v:group style="position:absolute;left:1048;top:13458;width:2;height:200" coordorigin="1048,13458" coordsize="2,200">
              <v:shape style="position:absolute;left:1048;top:13458;width:2;height:200" coordorigin="1048,13458" coordsize="0,200" path="m1048,13658l1048,13458e" filled="f" stroked="t" strokeweight=".236003pt" strokecolor="#575757">
                <v:path arrowok="t"/>
              </v:shape>
            </v:group>
            <v:group style="position:absolute;left:7382;top:13430;width:2;height:2771" coordorigin="7382,13430" coordsize="2,2771">
              <v:shape style="position:absolute;left:7382;top:13430;width:2;height:2771" coordorigin="7382,13430" coordsize="0,2771" path="m7382,16200l7382,13430e" filled="f" stroked="t" strokeweight=".70801pt" strokecolor="#484848">
                <v:path arrowok="t"/>
              </v:shape>
            </v:group>
            <v:group style="position:absolute;left:406;top:13558;width:2;height:248" coordorigin="406,13558" coordsize="2,248">
              <v:shape style="position:absolute;left:406;top:13558;width:2;height:248" coordorigin="406,13558" coordsize="0,248" path="m406,13806l406,13558e" filled="f" stroked="t" strokeweight=".944013pt" strokecolor="#575757">
                <v:path arrowok="t"/>
              </v:shape>
            </v:group>
            <v:group style="position:absolute;left:1048;top:13658;width:2;height:2533" coordorigin="1048,13658" coordsize="2,2533">
              <v:shape style="position:absolute;left:1048;top:13658;width:2;height:2533" coordorigin="1048,13658" coordsize="0,2533" path="m1048,16191l1048,13658e" filled="f" stroked="t" strokeweight=".236003pt" strokecolor="#000000">
                <v:path arrowok="t"/>
              </v:shape>
            </v:group>
            <v:group style="position:absolute;left:2419;top:13630;width:2;height:290" coordorigin="2419,13630" coordsize="2,290">
              <v:shape style="position:absolute;left:2419;top:13630;width:2;height:290" coordorigin="2419,13630" coordsize="0,290" path="m2419,13920l2419,13630e" filled="f" stroked="t" strokeweight=".236003pt" strokecolor="#383838">
                <v:path arrowok="t"/>
              </v:shape>
            </v:group>
            <v:group style="position:absolute;left:7375;top:13630;width:2;height:152" coordorigin="7375,13630" coordsize="2,152">
              <v:shape style="position:absolute;left:7375;top:13630;width:2;height:152" coordorigin="7375,13630" coordsize="0,152" path="m7375,13782l7375,13630e" filled="f" stroked="t" strokeweight=".944013pt" strokecolor="#606060">
                <v:path arrowok="t"/>
              </v:shape>
            </v:group>
            <v:group style="position:absolute;left:11585;top:13725;width:2;height:2409" coordorigin="11585,13725" coordsize="2,2409">
              <v:shape style="position:absolute;left:11585;top:13725;width:2;height:2409" coordorigin="11585,13725" coordsize="0,2409" path="m11585,16134l11585,13725e" filled="f" stroked="t" strokeweight=".472006pt" strokecolor="#676767">
                <v:path arrowok="t"/>
              </v:shape>
            </v:group>
            <v:group style="position:absolute;left:411;top:13863;width:2;height:162" coordorigin="411,13863" coordsize="2,162">
              <v:shape style="position:absolute;left:411;top:13863;width:2;height:162" coordorigin="411,13863" coordsize="0,162" path="m411,14025l411,13863e" filled="f" stroked="t" strokeweight=".472006pt" strokecolor="#343434">
                <v:path arrowok="t"/>
              </v:shape>
            </v:group>
            <v:group style="position:absolute;left:1770;top:13863;width:2;height:162" coordorigin="1770,13863" coordsize="2,162">
              <v:shape style="position:absolute;left:1770;top:13863;width:2;height:162" coordorigin="1770,13863" coordsize="0,162" path="m1770,14025l1770,13863e" filled="f" stroked="t" strokeweight=".472006pt" strokecolor="#383838">
                <v:path arrowok="t"/>
              </v:shape>
            </v:group>
            <v:group style="position:absolute;left:2419;top:13863;width:2;height:162" coordorigin="2419,13863" coordsize="2,162">
              <v:shape style="position:absolute;left:2419;top:13863;width:2;height:162" coordorigin="2419,13863" coordsize="0,162" path="m2419,14025l2419,13863e" filled="f" stroked="t" strokeweight=".236003pt" strokecolor="#4B4B4B">
                <v:path arrowok="t"/>
              </v:shape>
            </v:group>
            <v:group style="position:absolute;left:1770;top:13968;width:2;height:590" coordorigin="1770,13968" coordsize="2,590">
              <v:shape style="position:absolute;left:1770;top:13968;width:2;height:590" coordorigin="1770,13968" coordsize="0,590" path="m1770,14558l1770,13968e" filled="f" stroked="t" strokeweight=".70801pt" strokecolor="#575757">
                <v:path arrowok="t"/>
              </v:shape>
            </v:group>
            <v:group style="position:absolute;left:2417;top:13968;width:2;height:152" coordorigin="2417,13968" coordsize="2,152">
              <v:shape style="position:absolute;left:2417;top:13968;width:2;height:152" coordorigin="2417,13968" coordsize="0,152" path="m2417,14120l2417,13968e" filled="f" stroked="t" strokeweight=".236003pt" strokecolor="#676767">
                <v:path arrowok="t"/>
              </v:shape>
            </v:group>
            <v:group style="position:absolute;left:2388;top:14110;width:2;height:267" coordorigin="2388,14110" coordsize="2,267">
              <v:shape style="position:absolute;left:2388;top:14110;width:2;height:267" coordorigin="2388,14110" coordsize="0,267" path="m2388,14377l2388,14110e" filled="f" stroked="t" strokeweight=".236003pt" strokecolor="#000000">
                <v:path arrowok="t"/>
              </v:shape>
            </v:group>
            <v:group style="position:absolute;left:11555;top:14258;width:2;height:271" coordorigin="11555,14258" coordsize="2,271">
              <v:shape style="position:absolute;left:11555;top:14258;width:2;height:271" coordorigin="11555,14258" coordsize="0,271" path="m11555,14529l11555,14258e" filled="f" stroked="t" strokeweight=".236003pt" strokecolor="#000000">
                <v:path arrowok="t"/>
              </v:shape>
            </v:group>
            <v:group style="position:absolute;left:413;top:14349;width:2;height:209" coordorigin="413,14349" coordsize="2,209">
              <v:shape style="position:absolute;left:413;top:14349;width:2;height:209" coordorigin="413,14349" coordsize="0,209" path="m413,14558l413,14349e" filled="f" stroked="t" strokeweight=".70801pt" strokecolor="#3F3F3F">
                <v:path arrowok="t"/>
              </v:shape>
            </v:group>
            <v:group style="position:absolute;left:411;top:14501;width:2;height:209" coordorigin="411,14501" coordsize="2,209">
              <v:shape style="position:absolute;left:411;top:14501;width:2;height:209" coordorigin="411,14501" coordsize="0,209" path="m411,14710l411,14501e" filled="f" stroked="t" strokeweight=".472006pt" strokecolor="#232323">
                <v:path arrowok="t"/>
              </v:shape>
            </v:group>
            <v:group style="position:absolute;left:1770;top:14501;width:2;height:300" coordorigin="1770,14501" coordsize="2,300">
              <v:shape style="position:absolute;left:1770;top:14501;width:2;height:300" coordorigin="1770,14501" coordsize="0,300" path="m1770,14801l1770,14501e" filled="f" stroked="t" strokeweight=".472006pt" strokecolor="#282828">
                <v:path arrowok="t"/>
              </v:shape>
            </v:group>
            <v:group style="position:absolute;left:415;top:14653;width:2;height:1581" coordorigin="415,14653" coordsize="2,1581">
              <v:shape style="position:absolute;left:415;top:14653;width:2;height:1581" coordorigin="415,14653" coordsize="0,1581" path="m415,16234l415,14653e" filled="f" stroked="t" strokeweight=".70801pt" strokecolor="#4B4B4B">
                <v:path arrowok="t"/>
              </v:shape>
            </v:group>
            <v:group style="position:absolute;left:1772;top:14744;width:2;height:1476" coordorigin="1772,14744" coordsize="2,1476">
              <v:shape style="position:absolute;left:1772;top:14744;width:2;height:1476" coordorigin="1772,14744" coordsize="0,1476" path="m1772,16219l1772,14744e" filled="f" stroked="t" strokeweight=".70801pt" strokecolor="#575757">
                <v:path arrowok="t"/>
              </v:shape>
            </v:group>
            <v:group style="position:absolute;left:7382;top:14925;width:2;height:362" coordorigin="7382,14925" coordsize="2,362">
              <v:shape style="position:absolute;left:7382;top:14925;width:2;height:362" coordorigin="7382,14925" coordsize="0,362" path="m7382,15286l7382,14925e" filled="f" stroked="t" strokeweight=".472006pt" strokecolor="#2F2F2F">
                <v:path arrowok="t"/>
              </v:shape>
            </v:group>
            <v:group style="position:absolute;left:11555;top:14953;width:2;height:586" coordorigin="11555,14953" coordsize="2,586">
              <v:shape style="position:absolute;left:11555;top:14953;width:2;height:586" coordorigin="11555,14953" coordsize="0,586" path="m11555,15539l11555,14953e" filled="f" stroked="t" strokeweight=".236003pt" strokecolor="#000000">
                <v:path arrowok="t"/>
              </v:shape>
            </v:group>
            <v:group style="position:absolute;left:415;top:16212;width:2450;height:2" coordorigin="415,16212" coordsize="2450,2">
              <v:shape style="position:absolute;left:415;top:16212;width:2450;height:2" coordorigin="415,16212" coordsize="2450,0" path="m415,16212l2865,16212e" filled="f" stroked="t" strokeweight=".472006pt" strokecolor="#444444">
                <v:path arrowok="t"/>
              </v:shape>
            </v:group>
            <v:group style="position:absolute;left:2388;top:15539;width:2;height:652" coordorigin="2388,15539" coordsize="2,652">
              <v:shape style="position:absolute;left:2388;top:15539;width:2;height:652" coordorigin="2388,15539" coordsize="0,652" path="m2388,16191l2388,15539e" filled="f" stroked="t" strokeweight=".236003pt" strokecolor="#000000">
                <v:path arrowok="t"/>
              </v:shape>
            </v:group>
            <v:group style="position:absolute;left:2582;top:16208;width:5895;height:2" coordorigin="2582,16208" coordsize="5895,2">
              <v:shape style="position:absolute;left:2582;top:16208;width:5895;height:2" coordorigin="2582,16208" coordsize="5895,0" path="m2582,16208l8477,16208e" filled="f" stroked="t" strokeweight=".70801pt" strokecolor="#4F4F4F">
                <v:path arrowok="t"/>
              </v:shape>
            </v:group>
            <v:group style="position:absolute;left:3257;top:16188;width:8350;height:2" coordorigin="3257,16188" coordsize="8350,2">
              <v:shape style="position:absolute;left:3257;top:16188;width:8350;height:2" coordorigin="3257,16188" coordsize="8350,0" path="m3257,16188l11607,16188e" filled="f" stroked="t" strokeweight=".70801pt" strokecolor="#545454">
                <v:path arrowok="t"/>
              </v:shape>
            </v:group>
            <v:group style="position:absolute;left:11555;top:15539;width:2;height:657" coordorigin="11555,15539" coordsize="2,657">
              <v:shape style="position:absolute;left:11555;top:15539;width:2;height:657" coordorigin="11555,15539" coordsize="0,657" path="m11555,16196l11555,15539e" filled="f" stroked="t" strokeweight=".236003pt" strokecolor="#545454">
                <v:path arrowok="t"/>
              </v:shape>
            </v:group>
            <w10:wrap type="none"/>
          </v:group>
        </w:pict>
      </w:r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232323"/>
          <w:w w:val="55"/>
        </w:rPr>
        <w:t>:</w:t>
      </w:r>
      <w:r>
        <w:rPr>
          <w:rFonts w:ascii="Arial" w:hAnsi="Arial" w:cs="Arial" w:eastAsia="Arial"/>
          <w:sz w:val="27"/>
          <w:szCs w:val="27"/>
          <w:color w:val="232323"/>
          <w:spacing w:val="-53"/>
          <w:w w:val="55"/>
        </w:rPr>
        <w:t>ı</w:t>
      </w:r>
      <w:r>
        <w:rPr>
          <w:rFonts w:ascii="Arial" w:hAnsi="Arial" w:cs="Arial" w:eastAsia="Arial"/>
          <w:sz w:val="15"/>
          <w:szCs w:val="15"/>
          <w:color w:val="232323"/>
          <w:spacing w:val="-4"/>
          <w:w w:val="80"/>
          <w:position w:val="15"/>
        </w:rPr>
        <w:t>r</w:t>
      </w:r>
      <w:r>
        <w:rPr>
          <w:rFonts w:ascii="Arial" w:hAnsi="Arial" w:cs="Arial" w:eastAsia="Arial"/>
          <w:sz w:val="27"/>
          <w:szCs w:val="27"/>
          <w:color w:val="232323"/>
          <w:spacing w:val="-55"/>
          <w:w w:val="55"/>
          <w:position w:val="0"/>
        </w:rPr>
        <w:t>:</w:t>
      </w:r>
      <w:r>
        <w:rPr>
          <w:rFonts w:ascii="Arial" w:hAnsi="Arial" w:cs="Arial" w:eastAsia="Arial"/>
          <w:sz w:val="15"/>
          <w:szCs w:val="15"/>
          <w:color w:val="232323"/>
          <w:spacing w:val="-34"/>
          <w:w w:val="80"/>
          <w:position w:val="15"/>
        </w:rPr>
        <w:t>o</w:t>
      </w:r>
      <w:r>
        <w:rPr>
          <w:rFonts w:ascii="Arial" w:hAnsi="Arial" w:cs="Arial" w:eastAsia="Arial"/>
          <w:sz w:val="27"/>
          <w:szCs w:val="27"/>
          <w:color w:val="232323"/>
          <w:spacing w:val="0"/>
          <w:w w:val="55"/>
          <w:position w:val="0"/>
        </w:rPr>
        <w:t>: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46" w:lineRule="exact"/>
        <w:ind w:left="183" w:right="123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22"/>
          <w:szCs w:val="22"/>
          <w:color w:val="4F4F4F"/>
          <w:spacing w:val="-40"/>
          <w:w w:val="129"/>
          <w:position w:val="1"/>
        </w:rPr>
        <w:t>·</w:t>
      </w:r>
      <w:r>
        <w:rPr>
          <w:rFonts w:ascii="Arial" w:hAnsi="Arial" w:cs="Arial" w:eastAsia="Arial"/>
          <w:sz w:val="22"/>
          <w:szCs w:val="22"/>
          <w:color w:val="5D646B"/>
          <w:spacing w:val="0"/>
          <w:w w:val="58"/>
          <w:position w:val="1"/>
        </w:rPr>
        <w:t>::.</w:t>
      </w:r>
      <w:r>
        <w:rPr>
          <w:rFonts w:ascii="Arial" w:hAnsi="Arial" w:cs="Arial" w:eastAsia="Arial"/>
          <w:sz w:val="22"/>
          <w:szCs w:val="22"/>
          <w:color w:val="5D646B"/>
          <w:spacing w:val="-36"/>
          <w:w w:val="100"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4F4F4F"/>
          <w:spacing w:val="0"/>
          <w:w w:val="63"/>
          <w:position w:val="1"/>
        </w:rPr>
        <w:t>'</w:t>
      </w:r>
      <w:r>
        <w:rPr>
          <w:rFonts w:ascii="Arial" w:hAnsi="Arial" w:cs="Arial" w:eastAsia="Arial"/>
          <w:sz w:val="22"/>
          <w:szCs w:val="22"/>
          <w:color w:val="4F4F4F"/>
          <w:spacing w:val="-19"/>
          <w:w w:val="63"/>
          <w:position w:val="1"/>
        </w:rPr>
        <w:t>:</w:t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117"/>
          <w:position w:val="1"/>
        </w:rPr>
        <w:t>"gÜn</w:t>
      </w:r>
      <w:r>
        <w:rPr>
          <w:rFonts w:ascii="Arial" w:hAnsi="Arial" w:cs="Arial" w:eastAsia="Arial"/>
          <w:sz w:val="22"/>
          <w:szCs w:val="22"/>
          <w:color w:val="343434"/>
          <w:spacing w:val="2"/>
          <w:w w:val="100"/>
          <w:position w:val="1"/>
        </w:rPr>
        <w:t> </w:t>
      </w:r>
      <w:r>
        <w:rPr>
          <w:rFonts w:ascii="Arial" w:hAnsi="Arial" w:cs="Arial" w:eastAsia="Arial"/>
          <w:sz w:val="28"/>
          <w:szCs w:val="28"/>
          <w:color w:val="797C7E"/>
          <w:spacing w:val="0"/>
          <w:w w:val="100"/>
          <w:position w:val="1"/>
        </w:rPr>
        <w:t>KA</w:t>
      </w:r>
      <w:r>
        <w:rPr>
          <w:rFonts w:ascii="Arial" w:hAnsi="Arial" w:cs="Arial" w:eastAsia="Arial"/>
          <w:sz w:val="28"/>
          <w:szCs w:val="28"/>
          <w:color w:val="797C7E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8"/>
          <w:szCs w:val="28"/>
          <w:color w:val="797C7E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D646B"/>
          <w:spacing w:val="0"/>
          <w:w w:val="124"/>
          <w:i/>
          <w:position w:val="-1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38" w:lineRule="exact"/>
        <w:ind w:left="-38" w:right="-58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5.202225pt;margin-top:5.294729pt;width:67.968003pt;height:40pt;mso-position-horizontal-relative:page;mso-position-vertical-relative:paragraph;z-index:-17180" type="#_x0000_t202" filled="f" stroked="f">
            <v:textbox inset="0,0,0,0">
              <w:txbxContent>
                <w:p>
                  <w:pPr>
                    <w:spacing w:before="0" w:after="0" w:line="800" w:lineRule="exact"/>
                    <w:ind w:right="-160"/>
                    <w:jc w:val="left"/>
                    <w:rPr>
                      <w:rFonts w:ascii="Arial" w:hAnsi="Arial" w:cs="Arial" w:eastAsia="Arial"/>
                      <w:sz w:val="80"/>
                      <w:szCs w:val="80"/>
                    </w:rPr>
                  </w:pPr>
                  <w:rPr/>
                  <w:r>
                    <w:rPr>
                      <w:rFonts w:ascii="Arial" w:hAnsi="Arial" w:cs="Arial" w:eastAsia="Arial"/>
                      <w:sz w:val="80"/>
                      <w:szCs w:val="80"/>
                      <w:color w:val="2838A3"/>
                      <w:spacing w:val="0"/>
                      <w:w w:val="59"/>
                      <w:i/>
                      <w:position w:val="-1"/>
                    </w:rPr>
                    <w:t>Yo5Jt.</w:t>
                  </w:r>
                  <w:r>
                    <w:rPr>
                      <w:rFonts w:ascii="Arial" w:hAnsi="Arial" w:cs="Arial" w:eastAsia="Arial"/>
                      <w:sz w:val="80"/>
                      <w:szCs w:val="8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ı;iaı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24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76"/>
        </w:rPr>
        <w:t>G</w:t>
      </w:r>
      <w:r>
        <w:rPr>
          <w:rFonts w:ascii="Arial" w:hAnsi="Arial" w:cs="Arial" w:eastAsia="Arial"/>
          <w:sz w:val="24"/>
          <w:szCs w:val="24"/>
          <w:color w:val="4F4F4F"/>
          <w:spacing w:val="1"/>
          <w:w w:val="70"/>
        </w:rPr>
        <w:t>ü</w:t>
      </w:r>
      <w:r>
        <w:rPr>
          <w:rFonts w:ascii="Arial" w:hAnsi="Arial" w:cs="Arial" w:eastAsia="Arial"/>
          <w:sz w:val="24"/>
          <w:szCs w:val="24"/>
          <w:color w:val="343434"/>
          <w:spacing w:val="1"/>
          <w:w w:val="79"/>
        </w:rPr>
        <w:t>n</w:t>
      </w:r>
      <w:r>
        <w:rPr>
          <w:rFonts w:ascii="Arial" w:hAnsi="Arial" w:cs="Arial" w:eastAsia="Arial"/>
          <w:sz w:val="24"/>
          <w:szCs w:val="24"/>
          <w:color w:val="4F4F4F"/>
          <w:spacing w:val="11"/>
          <w:w w:val="70"/>
        </w:rPr>
        <w:t>e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58"/>
        </w:rPr>
        <w:t>y</w:t>
      </w:r>
      <w:r>
        <w:rPr>
          <w:rFonts w:ascii="Arial" w:hAnsi="Arial" w:cs="Arial" w:eastAsia="Arial"/>
          <w:sz w:val="24"/>
          <w:szCs w:val="24"/>
          <w:color w:val="343434"/>
          <w:spacing w:val="-13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75"/>
        </w:rPr>
        <w:t>Bölg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76"/>
        </w:rPr>
        <w:t>e</w:t>
      </w:r>
      <w:r>
        <w:rPr>
          <w:rFonts w:ascii="Arial" w:hAnsi="Arial" w:cs="Arial" w:eastAsia="Arial"/>
          <w:sz w:val="24"/>
          <w:szCs w:val="24"/>
          <w:color w:val="343434"/>
          <w:spacing w:val="-30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77"/>
        </w:rPr>
        <w:t>Amiri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0" w:after="0" w:line="198" w:lineRule="exact"/>
        <w:ind w:left="-34" w:right="-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Osma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TOPAL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63" w:right="41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3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tabs>
          <w:tab w:pos="240" w:val="left"/>
        </w:tabs>
        <w:rPr>
          <w:rFonts w:ascii="Arial" w:hAnsi="Arial" w:cs="Arial" w:eastAsia="Arial"/>
          <w:sz w:val="9"/>
          <w:szCs w:val="9"/>
        </w:rPr>
      </w:pPr>
      <w:rPr/>
      <w:r>
        <w:rPr/>
        <w:br w:type="column"/>
      </w:r>
      <w:r>
        <w:rPr>
          <w:rFonts w:ascii="Arial" w:hAnsi="Arial" w:cs="Arial" w:eastAsia="Arial"/>
          <w:sz w:val="9"/>
          <w:szCs w:val="9"/>
          <w:color w:val="C3C3C3"/>
          <w:spacing w:val="0"/>
          <w:w w:val="127"/>
        </w:rPr>
        <w:t>•</w:t>
      </w:r>
      <w:r>
        <w:rPr>
          <w:rFonts w:ascii="Arial" w:hAnsi="Arial" w:cs="Arial" w:eastAsia="Arial"/>
          <w:sz w:val="9"/>
          <w:szCs w:val="9"/>
          <w:color w:val="C3C3C3"/>
          <w:spacing w:val="0"/>
          <w:w w:val="100"/>
        </w:rPr>
        <w:tab/>
      </w:r>
      <w:r>
        <w:rPr>
          <w:rFonts w:ascii="Arial" w:hAnsi="Arial" w:cs="Arial" w:eastAsia="Arial"/>
          <w:sz w:val="9"/>
          <w:szCs w:val="9"/>
          <w:color w:val="C3C3C3"/>
          <w:spacing w:val="0"/>
          <w:w w:val="100"/>
        </w:rPr>
      </w:r>
      <w:r>
        <w:rPr>
          <w:rFonts w:ascii="Arial" w:hAnsi="Arial" w:cs="Arial" w:eastAsia="Arial"/>
          <w:sz w:val="9"/>
          <w:szCs w:val="9"/>
          <w:color w:val="797C7E"/>
          <w:spacing w:val="0"/>
          <w:w w:val="292"/>
          <w:i/>
        </w:rPr>
        <w:t>"M</w:t>
      </w:r>
      <w:r>
        <w:rPr>
          <w:rFonts w:ascii="Arial" w:hAnsi="Arial" w:cs="Arial" w:eastAsia="Arial"/>
          <w:sz w:val="9"/>
          <w:szCs w:val="9"/>
          <w:color w:val="797C7E"/>
          <w:spacing w:val="0"/>
          <w:w w:val="292"/>
          <w:i/>
        </w:rPr>
        <w:t> </w:t>
      </w:r>
      <w:r>
        <w:rPr>
          <w:rFonts w:ascii="Arial" w:hAnsi="Arial" w:cs="Arial" w:eastAsia="Arial"/>
          <w:sz w:val="9"/>
          <w:szCs w:val="9"/>
          <w:color w:val="797C7E"/>
          <w:spacing w:val="0"/>
          <w:w w:val="291"/>
          <w:i/>
        </w:rPr>
        <w:t>,.</w:t>
      </w:r>
      <w:r>
        <w:rPr>
          <w:rFonts w:ascii="Arial" w:hAnsi="Arial" w:cs="Arial" w:eastAsia="Arial"/>
          <w:sz w:val="9"/>
          <w:szCs w:val="9"/>
          <w:color w:val="979797"/>
          <w:spacing w:val="0"/>
          <w:w w:val="116"/>
          <w:i/>
        </w:rPr>
        <w:t>.;.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0"/>
          <w:cols w:num="4" w:equalWidth="0">
            <w:col w:w="760" w:space="1715"/>
            <w:col w:w="2034" w:space="331"/>
            <w:col w:w="1246" w:space="2983"/>
            <w:col w:w="2631"/>
          </w:cols>
        </w:sectPr>
      </w:pPr>
      <w:rPr/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3414" w:right="453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6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1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6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40" w:lineRule="auto"/>
        <w:ind w:left="3525" w:right="4669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9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3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6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2" w:after="0" w:line="222" w:lineRule="exact"/>
        <w:ind w:left="983" w:right="-20"/>
        <w:jc w:val="left"/>
        <w:tabs>
          <w:tab w:pos="3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9.384933pt;margin-top:-30.768475pt;width:493.37056pt;height:72pt;mso-position-horizontal-relative:page;mso-position-vertical-relative:paragraph;z-index:-17178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856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2D2D2D"/>
                      <w:spacing w:val="0"/>
                      <w:w w:val="219"/>
                      <w:i/>
                      <w:position w:val="43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D2D2D"/>
                      <w:spacing w:val="0"/>
                      <w:w w:val="100"/>
                      <w:i/>
                      <w:position w:val="43"/>
                    </w:rPr>
                    <w:tab/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D2D2D"/>
                      <w:spacing w:val="0"/>
                      <w:w w:val="100"/>
                      <w:i/>
                      <w:position w:val="43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F3F3F"/>
                      <w:spacing w:val="0"/>
                      <w:w w:val="219"/>
                      <w:position w:val="-1"/>
                    </w:rPr>
                    <w:t>'j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-3"/>
        </w:rPr>
        <w:t>/ZMIR</w:t>
      </w:r>
      <w:r>
        <w:rPr>
          <w:rFonts w:ascii="Arial" w:hAnsi="Arial" w:cs="Arial" w:eastAsia="Arial"/>
          <w:sz w:val="14"/>
          <w:szCs w:val="14"/>
          <w:color w:val="2D2D2D"/>
          <w:spacing w:val="7"/>
          <w:w w:val="100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6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728" w:right="-20"/>
        <w:jc w:val="left"/>
        <w:tabs>
          <w:tab w:pos="4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52879pt;margin-top:8.77298pt;width:44.467642pt;height:7pt;mso-position-horizontal-relative:page;mso-position-vertical-relative:paragraph;z-index:-17177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2D2D2D"/>
                      <w:spacing w:val="0"/>
                      <w:w w:val="108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3"/>
          <w:position w:val="6"/>
        </w:rPr>
        <w:t>BÜYÜKŞEHIR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5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4" w:after="0" w:line="236" w:lineRule="auto"/>
        <w:ind w:left="148" w:right="2525" w:firstLine="-9"/>
        <w:jc w:val="left"/>
        <w:tabs>
          <w:tab w:pos="1500" w:val="left"/>
          <w:tab w:pos="2920" w:val="left"/>
          <w:tab w:pos="5260" w:val="left"/>
          <w:tab w:pos="72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8"/>
          <w:position w:val="0"/>
        </w:rPr>
        <w:t>:20.05.2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2"/>
          <w:w w:val="98"/>
          <w:position w:val="0"/>
        </w:rPr>
        <w:t>0</w:t>
      </w:r>
      <w:r>
        <w:rPr>
          <w:rFonts w:ascii="Arial" w:hAnsi="Arial" w:cs="Arial" w:eastAsia="Arial"/>
          <w:sz w:val="26"/>
          <w:szCs w:val="26"/>
          <w:color w:val="2D2D2D"/>
          <w:spacing w:val="-14"/>
          <w:w w:val="164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  <w:position w:val="0"/>
        </w:rPr>
        <w:t>7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22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1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15.24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56"/>
          <w:position w:val="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7"/>
          <w:w w:val="155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7"/>
          <w:w w:val="99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  <w:position w:val="0"/>
        </w:rPr>
        <w:t>l:782747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33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33"/>
          <w:position w:val="0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0"/>
          <w:w w:val="13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0"/>
          <w:position w:val="0"/>
        </w:rPr>
        <w:t>O)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  <w:position w:val="0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:20.05.2017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  <w:position w:val="0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5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3287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4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1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7074"/>
          <w:spacing w:val="0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7074"/>
          <w:spacing w:val="-18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Mendere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0"/>
        </w:rPr>
        <w:t>Grup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14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:Mendere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Develikö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MezarlıkArkası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Dere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İçi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43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2"/>
          <w:w w:val="100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Deve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96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köy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MezarlıkArkası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Dere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İçi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143" w:right="-20"/>
        <w:jc w:val="left"/>
        <w:tabs>
          <w:tab w:pos="1740" w:val="left"/>
          <w:tab w:pos="4660" w:val="left"/>
          <w:tab w:pos="8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Orma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</w:rPr>
        <w:t>:A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12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8" w:lineRule="exact"/>
        <w:ind w:left="138" w:right="-20"/>
        <w:jc w:val="left"/>
        <w:tabs>
          <w:tab w:pos="3400" w:val="left"/>
          <w:tab w:pos="6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ise: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4"/>
          <w:position w:val="1"/>
        </w:rPr>
        <w:t>Yapını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8"/>
          <w:w w:val="84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1"/>
        </w:rPr>
        <w:t>Şekli: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  <w:position w:val="-1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5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7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1" w:lineRule="exact"/>
        <w:ind w:left="3404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-4"/>
        </w:rPr>
        <w:t>Bctoııarm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-4"/>
        </w:rPr>
        <w:t>e</w:t>
      </w:r>
      <w:r>
        <w:rPr>
          <w:rFonts w:ascii="Arial" w:hAnsi="Arial" w:cs="Arial" w:eastAsia="Arial"/>
          <w:sz w:val="17"/>
          <w:szCs w:val="17"/>
          <w:color w:val="3F3F3F"/>
          <w:spacing w:val="-10"/>
          <w:w w:val="10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8"/>
          <w:w w:val="102"/>
          <w:position w:val="-4"/>
        </w:rPr>
        <w:t>K</w:t>
      </w:r>
      <w:r>
        <w:rPr>
          <w:rFonts w:ascii="Arial" w:hAnsi="Arial" w:cs="Arial" w:eastAsia="Arial"/>
          <w:sz w:val="17"/>
          <w:szCs w:val="17"/>
          <w:color w:val="545656"/>
          <w:spacing w:val="0"/>
          <w:w w:val="77"/>
          <w:position w:val="-4"/>
        </w:rPr>
        <w:t>ap</w:t>
      </w:r>
      <w:r>
        <w:rPr>
          <w:rFonts w:ascii="Arial" w:hAnsi="Arial" w:cs="Arial" w:eastAsia="Arial"/>
          <w:sz w:val="17"/>
          <w:szCs w:val="17"/>
          <w:color w:val="545656"/>
          <w:spacing w:val="-11"/>
          <w:w w:val="76"/>
          <w:position w:val="-4"/>
        </w:rPr>
        <w:t>;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16"/>
          <w:position w:val="-4"/>
        </w:rPr>
        <w:t>ir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2"/>
          <w:w w:val="10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545656"/>
          <w:spacing w:val="8"/>
          <w:w w:val="100"/>
          <w:position w:val="-4"/>
        </w:rPr>
        <w:t>A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-4"/>
        </w:rPr>
        <w:t>h</w:t>
      </w:r>
      <w:r>
        <w:rPr>
          <w:rFonts w:ascii="Arial" w:hAnsi="Arial" w:cs="Arial" w:eastAsia="Arial"/>
          <w:sz w:val="17"/>
          <w:szCs w:val="17"/>
          <w:color w:val="2D2D2D"/>
          <w:spacing w:val="5"/>
          <w:w w:val="100"/>
          <w:position w:val="-4"/>
        </w:rPr>
        <w:t>s</w:t>
      </w:r>
      <w:r>
        <w:rPr>
          <w:rFonts w:ascii="Arial" w:hAnsi="Arial" w:cs="Arial" w:eastAsia="Arial"/>
          <w:sz w:val="17"/>
          <w:szCs w:val="17"/>
          <w:color w:val="545656"/>
          <w:spacing w:val="0"/>
          <w:w w:val="100"/>
          <w:position w:val="-4"/>
        </w:rPr>
        <w:t>ap</w:t>
      </w:r>
      <w:r>
        <w:rPr>
          <w:rFonts w:ascii="Arial" w:hAnsi="Arial" w:cs="Arial" w:eastAsia="Arial"/>
          <w:sz w:val="17"/>
          <w:szCs w:val="17"/>
          <w:color w:val="545656"/>
          <w:spacing w:val="31"/>
          <w:w w:val="10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545656"/>
          <w:spacing w:val="0"/>
          <w:w w:val="100"/>
          <w:position w:val="-4"/>
        </w:rPr>
        <w:t>Ç</w:t>
      </w:r>
      <w:r>
        <w:rPr>
          <w:rFonts w:ascii="Arial" w:hAnsi="Arial" w:cs="Arial" w:eastAsia="Arial"/>
          <w:sz w:val="17"/>
          <w:szCs w:val="17"/>
          <w:color w:val="545656"/>
          <w:spacing w:val="3"/>
          <w:w w:val="100"/>
          <w:position w:val="-4"/>
        </w:rPr>
        <w:t>e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-4"/>
        </w:rPr>
        <w:t>lik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-4"/>
        </w:rPr>
        <w:t>   </w:t>
      </w:r>
      <w:r>
        <w:rPr>
          <w:rFonts w:ascii="Arial" w:hAnsi="Arial" w:cs="Arial" w:eastAsia="Arial"/>
          <w:sz w:val="17"/>
          <w:szCs w:val="17"/>
          <w:color w:val="2D2D2D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  <w:i/>
          <w:position w:val="-4"/>
        </w:rPr>
        <w:t>O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  <w:position w:val="-4"/>
        </w:rPr>
        <w:t>iğer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09" w:lineRule="exact"/>
        <w:ind w:left="4207" w:right="-20"/>
        <w:jc w:val="left"/>
        <w:tabs>
          <w:tab w:pos="4800" w:val="left"/>
          <w:tab w:pos="5300" w:val="left"/>
          <w:tab w:pos="5760" w:val="left"/>
          <w:tab w:pos="6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42"/>
          <w:szCs w:val="42"/>
          <w:color w:val="1A1A1A"/>
          <w:spacing w:val="0"/>
          <w:w w:val="52"/>
          <w:position w:val="-9"/>
        </w:rPr>
        <w:t>ı</w:t>
      </w:r>
      <w:r>
        <w:rPr>
          <w:rFonts w:ascii="Arial" w:hAnsi="Arial" w:cs="Arial" w:eastAsia="Arial"/>
          <w:sz w:val="42"/>
          <w:szCs w:val="42"/>
          <w:color w:val="1A1A1A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42"/>
          <w:szCs w:val="42"/>
          <w:color w:val="1A1A1A"/>
          <w:spacing w:val="0"/>
          <w:w w:val="52"/>
          <w:position w:val="-9"/>
        </w:rPr>
        <w:t>ı</w:t>
      </w:r>
      <w:r>
        <w:rPr>
          <w:rFonts w:ascii="Arial" w:hAnsi="Arial" w:cs="Arial" w:eastAsia="Arial"/>
          <w:sz w:val="42"/>
          <w:szCs w:val="42"/>
          <w:color w:val="1A1A1A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42"/>
          <w:szCs w:val="42"/>
          <w:color w:val="1A1A1A"/>
          <w:spacing w:val="0"/>
          <w:w w:val="100"/>
          <w:position w:val="-9"/>
        </w:rPr>
      </w:r>
      <w:r>
        <w:rPr>
          <w:rFonts w:ascii="Arial" w:hAnsi="Arial" w:cs="Arial" w:eastAsia="Arial"/>
          <w:sz w:val="42"/>
          <w:szCs w:val="42"/>
          <w:color w:val="3F3F3F"/>
          <w:spacing w:val="0"/>
          <w:w w:val="52"/>
          <w:position w:val="-9"/>
        </w:rPr>
        <w:t>ı</w:t>
      </w:r>
      <w:r>
        <w:rPr>
          <w:rFonts w:ascii="Arial" w:hAnsi="Arial" w:cs="Arial" w:eastAsia="Arial"/>
          <w:sz w:val="42"/>
          <w:szCs w:val="42"/>
          <w:color w:val="3F3F3F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42"/>
          <w:szCs w:val="42"/>
          <w:color w:val="3F3F3F"/>
          <w:spacing w:val="0"/>
          <w:w w:val="100"/>
          <w:position w:val="-9"/>
        </w:rPr>
      </w:r>
      <w:r>
        <w:rPr>
          <w:rFonts w:ascii="Arial" w:hAnsi="Arial" w:cs="Arial" w:eastAsia="Arial"/>
          <w:sz w:val="45"/>
          <w:szCs w:val="45"/>
          <w:color w:val="3F3F3F"/>
          <w:spacing w:val="0"/>
          <w:w w:val="52"/>
          <w:position w:val="-7"/>
        </w:rPr>
        <w:t>ı</w:t>
      </w:r>
      <w:r>
        <w:rPr>
          <w:rFonts w:ascii="Arial" w:hAnsi="Arial" w:cs="Arial" w:eastAsia="Arial"/>
          <w:sz w:val="45"/>
          <w:szCs w:val="45"/>
          <w:color w:val="3F3F3F"/>
          <w:spacing w:val="-56"/>
          <w:w w:val="52"/>
          <w:position w:val="-7"/>
        </w:rPr>
        <w:t> </w:t>
      </w:r>
      <w:r>
        <w:rPr>
          <w:rFonts w:ascii="Arial" w:hAnsi="Arial" w:cs="Arial" w:eastAsia="Arial"/>
          <w:sz w:val="45"/>
          <w:szCs w:val="45"/>
          <w:color w:val="3F3F3F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45"/>
          <w:szCs w:val="45"/>
          <w:color w:val="3F3F3F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0"/>
          <w:position w:val="0"/>
        </w:rPr>
        <w:t>!Yangını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8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Alınma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8"/>
          <w:position w:val="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98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16.40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45" w:lineRule="exact"/>
        <w:ind w:left="148" w:right="-20"/>
        <w:jc w:val="left"/>
        <w:tabs>
          <w:tab w:pos="1900" w:val="left"/>
          <w:tab w:pos="5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  <w:position w:val="4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  <w:position w:val="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3"/>
          <w:w w:val="92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4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3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3"/>
        </w:rPr>
      </w:r>
      <w:r>
        <w:rPr>
          <w:rFonts w:ascii="Arial" w:hAnsi="Arial" w:cs="Arial" w:eastAsia="Arial"/>
          <w:sz w:val="45"/>
          <w:szCs w:val="45"/>
          <w:color w:val="2D2D2D"/>
          <w:spacing w:val="1"/>
          <w:w w:val="59"/>
          <w:position w:val="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  <w:position w:val="3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3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>Kullanan: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191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11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Yaşa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KAYIKÇI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26" w:lineRule="exact"/>
        <w:ind w:left="1913" w:right="-20"/>
        <w:jc w:val="left"/>
        <w:tabs>
          <w:tab w:pos="4520" w:val="left"/>
          <w:tab w:pos="7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1"/>
        </w:rPr>
        <w:t>fı\raç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Say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9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10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2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91"/>
          <w:position w:val="-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91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9"/>
          <w:w w:val="1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>:15.24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arı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15.32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20" w:bottom="280" w:left="400" w:right="100"/>
        </w:sectPr>
      </w:pPr>
      <w:rPr/>
    </w:p>
    <w:p>
      <w:pPr>
        <w:spacing w:before="0" w:after="0" w:line="214" w:lineRule="exact"/>
        <w:ind w:left="13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7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7"/>
          <w:position w:val="-1"/>
        </w:rPr>
        <w:t>\raç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616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100"/>
          <w:cols w:num="2" w:equalWidth="0">
            <w:col w:w="603" w:space="1310"/>
            <w:col w:w="9507"/>
          </w:cols>
        </w:sectPr>
      </w:pPr>
      <w:rPr/>
    </w:p>
    <w:p>
      <w:pPr>
        <w:spacing w:before="0" w:after="0" w:line="257" w:lineRule="exact"/>
        <w:ind w:left="138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4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5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4448" w:right="474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8" w:lineRule="auto"/>
        <w:ind w:left="1927" w:right="4386" w:firstLine="2535"/>
        <w:jc w:val="left"/>
        <w:tabs>
          <w:tab w:pos="4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9"/>
          <w:w w:val="9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mniyet-Jandarma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9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5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1"/>
          <w:w w:val="105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7"/>
          <w:w w:val="9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9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B7074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707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3</w:t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</w:rPr>
        <w:t>Doğalg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9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95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0" w:lineRule="exact"/>
        <w:ind w:left="143" w:right="-20"/>
        <w:jc w:val="left"/>
        <w:tabs>
          <w:tab w:pos="2000" w:val="left"/>
          <w:tab w:pos="4440" w:val="left"/>
          <w:tab w:pos="7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93"/>
          <w:position w:val="-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93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2"/>
          <w:w w:val="1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6"/>
          <w:position w:val="-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6"/>
          <w:position w:val="-1"/>
        </w:rPr>
        <w:t>\raç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707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707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B707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4"/>
          <w:position w:val="-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6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138" w:right="-20"/>
        <w:jc w:val="left"/>
        <w:tabs>
          <w:tab w:pos="620" w:val="left"/>
          <w:tab w:pos="1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46"/>
          <w:i/>
          <w:position w:val="7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i/>
          <w:position w:val="7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i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311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"/>
          <w:w w:val="313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  <w:position w:val="0"/>
        </w:rPr>
        <w:t>se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191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9"/>
        </w:rPr>
        <w:t>rYardıma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193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9"/>
          <w:w w:val="9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Adı-S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9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96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1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4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28" w:lineRule="exact"/>
        <w:ind w:left="143" w:right="2810" w:firstLine="-5"/>
        <w:jc w:val="left"/>
        <w:tabs>
          <w:tab w:pos="19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</w:rPr>
        <w:t>yangının;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dumanit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"/>
          <w:w w:val="98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6B7074"/>
          <w:spacing w:val="0"/>
          <w:w w:val="13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7074"/>
          <w:spacing w:val="0"/>
          <w:w w:val="13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left="4468" w:right="401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19"/>
        </w:rPr>
        <w:t>öndürmede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11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7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67" w:lineRule="exact"/>
        <w:ind w:left="182" w:right="-20"/>
        <w:jc w:val="left"/>
        <w:tabs>
          <w:tab w:pos="2300" w:val="left"/>
          <w:tab w:pos="4440" w:val="left"/>
          <w:tab w:pos="6340" w:val="left"/>
          <w:tab w:pos="79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25"/>
          <w:position w:val="3"/>
        </w:rPr>
        <w:t>öndilrme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0"/>
          <w:w w:val="125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7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7"/>
        </w:rPr>
        <w:t>İle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1A1A1A"/>
          <w:spacing w:val="0"/>
          <w:w w:val="89"/>
          <w:position w:val="-1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1A1A1A"/>
          <w:spacing w:val="24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1A1A1A"/>
          <w:spacing w:val="0"/>
          <w:w w:val="92"/>
          <w:position w:val="-1"/>
        </w:rPr>
        <w:t>IK.</w:t>
      </w:r>
      <w:r>
        <w:rPr>
          <w:rFonts w:ascii="Times New Roman" w:hAnsi="Times New Roman" w:cs="Times New Roman" w:eastAsia="Times New Roman"/>
          <w:sz w:val="20"/>
          <w:szCs w:val="20"/>
          <w:color w:val="1A1A1A"/>
          <w:spacing w:val="10"/>
          <w:w w:val="92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B7074"/>
          <w:spacing w:val="-4"/>
          <w:w w:val="92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92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B7074"/>
          <w:spacing w:val="0"/>
          <w:w w:val="92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7074"/>
          <w:spacing w:val="6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79" w:lineRule="exact"/>
        <w:ind w:left="4457" w:right="-20"/>
        <w:jc w:val="left"/>
        <w:tabs>
          <w:tab w:pos="6340" w:val="left"/>
          <w:tab w:pos="790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5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27"/>
          <w:szCs w:val="27"/>
          <w:color w:val="2D2D2D"/>
          <w:spacing w:val="0"/>
          <w:w w:val="55"/>
          <w:position w:val="-1"/>
        </w:rPr>
        <w:t>L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196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Dere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makili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zeyti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ağacı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görmüştü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B707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24" w:lineRule="exact"/>
        <w:ind w:left="143" w:right="7596" w:firstLine="3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25"/>
        </w:rPr>
        <w:t>öndilrme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"/>
          <w:w w:val="12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Sonundak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6"/>
          <w:w w:val="9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:.500TI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A1A1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1A1A1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1A1A1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913" w:right="-20"/>
        <w:jc w:val="left"/>
        <w:tabs>
          <w:tab w:pos="6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rrangı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Develikö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Mezarlı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bozu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orma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makili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1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7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pduğu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;kimliği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pikni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amacıyla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0"/>
        </w:rPr>
        <w:t>yakılan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198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46"/>
        </w:rPr>
        <w:t>teşi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4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"/>
          <w:w w:val="14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kontrolde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çıkara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ormanlı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alana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sirayeti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B707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9" w:right="-20"/>
        <w:jc w:val="left"/>
        <w:tabs>
          <w:tab w:pos="1900" w:val="left"/>
          <w:tab w:pos="6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92"/>
          <w:position w:val="1"/>
        </w:rPr>
        <w:t>!Şigoıialı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6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7"/>
          <w:position w:val="0"/>
        </w:rPr>
        <w:t>!Be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8"/>
          <w:position w:val="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7"/>
          <w:w w:val="99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9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1"/>
          <w:w w:val="79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B7074"/>
          <w:spacing w:val="0"/>
          <w:w w:val="107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1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8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9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8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3"/>
        </w:rPr>
        <w:t>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30" w:lineRule="atLeast"/>
        <w:ind w:left="119" w:right="9741" w:firstLine="2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6"/>
        </w:rPr>
        <w:t>l!:_eslim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8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Edildi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4"/>
          <w:w w:val="105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9" w:lineRule="exact"/>
        <w:ind w:left="119" w:right="-20"/>
        <w:jc w:val="left"/>
        <w:tabs>
          <w:tab w:pos="52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F3F3F"/>
          <w:spacing w:val="0"/>
          <w:w w:val="139"/>
          <w:position w:val="-4"/>
        </w:rPr>
        <w:t>1-</w:t>
      </w:r>
      <w:r>
        <w:rPr>
          <w:rFonts w:ascii="Times New Roman" w:hAnsi="Times New Roman" w:cs="Times New Roman" w:eastAsia="Times New Roman"/>
          <w:sz w:val="15"/>
          <w:szCs w:val="15"/>
          <w:color w:val="3F3F3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F3F3F"/>
          <w:spacing w:val="0"/>
          <w:w w:val="58"/>
          <w:position w:val="-4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100"/>
        </w:sectPr>
      </w:pPr>
      <w:rPr/>
    </w:p>
    <w:p>
      <w:pPr>
        <w:spacing w:before="0" w:after="0" w:line="143" w:lineRule="exact"/>
        <w:ind w:left="133" w:right="-70"/>
        <w:jc w:val="left"/>
        <w:tabs>
          <w:tab w:pos="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65"/>
          <w:position w:val="-5"/>
        </w:rPr>
        <w:t>[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  <w:position w:val="-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5"/>
          <w:position w:val="-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1"/>
          <w:w w:val="85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5"/>
          <w:position w:val="-5"/>
        </w:rPr>
        <w:t>DönOşU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  <w:position w:val="-5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5"/>
          <w:position w:val="-5"/>
        </w:rPr>
        <w:t>:20.05.2017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7"/>
          <w:position w:val="-6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3"/>
          <w:w w:val="87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6"/>
        </w:rPr>
        <w:t>17.20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100"/>
          <w:cols w:num="4" w:equalWidth="0">
            <w:col w:w="1316" w:space="596"/>
            <w:col w:w="424" w:space="166"/>
            <w:col w:w="1013" w:space="2277"/>
            <w:col w:w="5628"/>
          </w:cols>
        </w:sectPr>
      </w:pPr>
      <w:rPr/>
    </w:p>
    <w:p>
      <w:pPr>
        <w:spacing w:before="0" w:after="0" w:line="304" w:lineRule="exact"/>
        <w:ind w:left="119" w:right="-82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-7"/>
          <w:w w:val="128"/>
          <w:position w:val="4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-64"/>
          <w:w w:val="128"/>
          <w:position w:val="4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  <w:position w:val="-2"/>
        </w:rPr>
        <w:t>Vars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04" w:lineRule="exact"/>
        <w:ind w:right="-85"/>
        <w:jc w:val="left"/>
        <w:tabs>
          <w:tab w:pos="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27"/>
          <w:szCs w:val="27"/>
          <w:color w:val="3F3F3F"/>
          <w:spacing w:val="-17"/>
          <w:w w:val="95"/>
          <w:position w:val="4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5"/>
          <w:position w:val="-2"/>
        </w:rPr>
        <w:t>lil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2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8" w:after="0" w:line="226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51"/>
          <w:position w:val="-1"/>
        </w:rPr>
        <w:t>iDE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51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4"/>
          <w:w w:val="15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Mendere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72"/>
          <w:position w:val="-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.Posta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8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2D2D2D"/>
          <w:w w:val="97"/>
          <w:position w:val="-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w w:val="98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100"/>
          <w:cols w:num="4" w:equalWidth="0">
            <w:col w:w="594" w:space="181"/>
            <w:col w:w="998" w:space="215"/>
            <w:col w:w="3294" w:space="3182"/>
            <w:col w:w="2956"/>
          </w:cols>
        </w:sectPr>
      </w:pPr>
      <w:rPr/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4" w:after="0" w:line="240" w:lineRule="auto"/>
        <w:ind w:left="2064"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96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4" w:lineRule="exact"/>
        <w:ind w:left="266" w:right="-20"/>
        <w:jc w:val="left"/>
        <w:tabs>
          <w:tab w:pos="4800" w:val="left"/>
          <w:tab w:pos="850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.400478pt;margin-top:8.900080pt;width:5.5704pt;height:4pt;mso-position-horizontal-relative:page;mso-position-vertical-relative:paragraph;z-index:-17176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Times New Roman" w:hAnsi="Times New Roman" w:cs="Times New Roman" w:eastAsia="Times New Roman"/>
                      <w:sz w:val="8"/>
                      <w:szCs w:val="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2D2D2D"/>
                      <w:spacing w:val="0"/>
                      <w:w w:val="132"/>
                      <w:i/>
                    </w:rPr>
                    <w:t>Q)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545656"/>
          <w:spacing w:val="-9"/>
          <w:w w:val="150"/>
          <w:position w:val="5"/>
        </w:rPr>
        <w:t>'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50"/>
          <w:position w:val="5"/>
        </w:rPr>
        <w:t>ü</w:t>
      </w:r>
      <w:r>
        <w:rPr>
          <w:rFonts w:ascii="Arial" w:hAnsi="Arial" w:cs="Arial" w:eastAsia="Arial"/>
          <w:sz w:val="16"/>
          <w:szCs w:val="16"/>
          <w:color w:val="2D2D2D"/>
          <w:spacing w:val="-66"/>
          <w:w w:val="150"/>
          <w:position w:val="5"/>
        </w:rPr>
        <w:t> 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70"/>
          <w:position w:val="-2"/>
        </w:rPr>
        <w:t>3</w:t>
      </w:r>
      <w:r>
        <w:rPr>
          <w:rFonts w:ascii="Arial" w:hAnsi="Arial" w:cs="Arial" w:eastAsia="Arial"/>
          <w:sz w:val="26"/>
          <w:szCs w:val="26"/>
          <w:color w:val="2D2D2D"/>
          <w:spacing w:val="-3"/>
          <w:w w:val="70"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49"/>
          <w:position w:val="-2"/>
        </w:rPr>
        <w:t>G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49"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20"/>
          <w:w w:val="49"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49"/>
          <w:position w:val="-2"/>
        </w:rPr>
        <w:t>Marı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49"/>
          <w:position w:val="-2"/>
        </w:rPr>
        <w:t>s</w:t>
      </w:r>
      <w:r>
        <w:rPr>
          <w:rFonts w:ascii="Arial" w:hAnsi="Arial" w:cs="Arial" w:eastAsia="Arial"/>
          <w:sz w:val="26"/>
          <w:szCs w:val="26"/>
          <w:color w:val="2D2D2D"/>
          <w:spacing w:val="0"/>
          <w:w w:val="49"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27"/>
          <w:w w:val="49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63"/>
          <w:i/>
          <w:position w:val="-2"/>
        </w:rPr>
        <w:t>7017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8" w:lineRule="exact"/>
        <w:ind w:left="313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79"/>
          <w:position w:val="-8"/>
        </w:rPr>
        <w:t>;.-..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100"/>
        </w:sectPr>
      </w:pPr>
      <w:rPr/>
    </w:p>
    <w:p>
      <w:pPr>
        <w:spacing w:before="78" w:after="0" w:line="170" w:lineRule="exact"/>
        <w:ind w:left="261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D2D2D"/>
          <w:spacing w:val="0"/>
          <w:w w:val="74"/>
          <w:position w:val="-5"/>
        </w:rPr>
        <w:t>;.§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83"/>
          <w:i/>
        </w:rPr>
        <w:t>  </w:t>
      </w:r>
      <w:r>
        <w:rPr>
          <w:rFonts w:ascii="Arial" w:hAnsi="Arial" w:cs="Arial" w:eastAsia="Arial"/>
          <w:sz w:val="19"/>
          <w:szCs w:val="19"/>
          <w:color w:val="2D2D2D"/>
          <w:spacing w:val="36"/>
          <w:w w:val="83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6"/>
        </w:rPr>
        <w:t>12017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100"/>
          <w:cols w:num="2" w:equalWidth="0">
            <w:col w:w="428" w:space="8339"/>
            <w:col w:w="2653"/>
          </w:cols>
        </w:sectPr>
      </w:pPr>
      <w:rPr/>
    </w:p>
    <w:p>
      <w:pPr>
        <w:spacing w:before="0" w:after="0" w:line="215" w:lineRule="exact"/>
        <w:ind w:left="242" w:right="-72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D2D2D"/>
          <w:spacing w:val="-26"/>
          <w:w w:val="89"/>
        </w:rPr>
        <w:t>.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50"/>
        </w:rPr>
        <w:t>.=::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23" w:lineRule="exact"/>
        <w:ind w:right="-75"/>
        <w:jc w:val="left"/>
        <w:tabs>
          <w:tab w:pos="74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6B7074"/>
          <w:spacing w:val="0"/>
          <w:w w:val="100"/>
          <w:position w:val="-2"/>
        </w:rPr>
        <w:t>Erd</w:t>
      </w:r>
      <w:r>
        <w:rPr>
          <w:rFonts w:ascii="Arial" w:hAnsi="Arial" w:cs="Arial" w:eastAsia="Arial"/>
          <w:sz w:val="22"/>
          <w:szCs w:val="22"/>
          <w:color w:val="6B7074"/>
          <w:spacing w:val="-23"/>
          <w:w w:val="100"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6B707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2"/>
          <w:szCs w:val="22"/>
          <w:color w:val="6B7074"/>
          <w:spacing w:val="0"/>
          <w:w w:val="100"/>
          <w:position w:val="-2"/>
        </w:rPr>
      </w:r>
      <w:r>
        <w:rPr>
          <w:rFonts w:ascii="Arial" w:hAnsi="Arial" w:cs="Arial" w:eastAsia="Arial"/>
          <w:sz w:val="21"/>
          <w:szCs w:val="21"/>
          <w:color w:val="6B7074"/>
          <w:spacing w:val="0"/>
          <w:w w:val="105"/>
          <w:position w:val="1"/>
        </w:rPr>
        <w:t>ILO!RIM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94" w:after="0" w:line="28" w:lineRule="exact"/>
        <w:ind w:left="227" w:right="-20"/>
        <w:jc w:val="left"/>
        <w:rPr>
          <w:rFonts w:ascii="Times New Roman" w:hAnsi="Times New Roman" w:cs="Times New Roman" w:eastAsia="Times New Roman"/>
          <w:sz w:val="3"/>
          <w:szCs w:val="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"/>
          <w:szCs w:val="3"/>
          <w:color w:val="C3C3C3"/>
          <w:spacing w:val="0"/>
          <w:w w:val="414"/>
          <w:position w:val="-1"/>
        </w:rPr>
        <w:t>...</w:t>
      </w:r>
      <w:r>
        <w:rPr>
          <w:rFonts w:ascii="Times New Roman" w:hAnsi="Times New Roman" w:cs="Times New Roman" w:eastAsia="Times New Roman"/>
          <w:sz w:val="3"/>
          <w:szCs w:val="3"/>
          <w:color w:val="C3C3C3"/>
          <w:spacing w:val="0"/>
          <w:w w:val="414"/>
          <w:position w:val="-1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C3C3C3"/>
          <w:spacing w:val="29"/>
          <w:w w:val="414"/>
          <w:position w:val="-1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ACACAE"/>
          <w:spacing w:val="0"/>
          <w:w w:val="176"/>
          <w:position w:val="-1"/>
        </w:rPr>
        <w:t>&amp;</w:t>
      </w:r>
      <w:r>
        <w:rPr>
          <w:rFonts w:ascii="Times New Roman" w:hAnsi="Times New Roman" w:cs="Times New Roman" w:eastAsia="Times New Roman"/>
          <w:sz w:val="3"/>
          <w:szCs w:val="3"/>
          <w:color w:val="ACACAE"/>
          <w:spacing w:val="0"/>
          <w:w w:val="176"/>
          <w:position w:val="-1"/>
        </w:rPr>
        <w:t>    </w:t>
      </w:r>
      <w:r>
        <w:rPr>
          <w:rFonts w:ascii="Times New Roman" w:hAnsi="Times New Roman" w:cs="Times New Roman" w:eastAsia="Times New Roman"/>
          <w:sz w:val="3"/>
          <w:szCs w:val="3"/>
          <w:color w:val="ACACAE"/>
          <w:spacing w:val="1"/>
          <w:w w:val="176"/>
          <w:position w:val="-1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ACACAE"/>
          <w:spacing w:val="0"/>
          <w:w w:val="321"/>
          <w:position w:val="-1"/>
        </w:rPr>
        <w:t>•</w:t>
      </w:r>
      <w:r>
        <w:rPr>
          <w:rFonts w:ascii="Times New Roman" w:hAnsi="Times New Roman" w:cs="Times New Roman" w:eastAsia="Times New Roman"/>
          <w:sz w:val="3"/>
          <w:szCs w:val="3"/>
          <w:color w:val="ACACAE"/>
          <w:spacing w:val="0"/>
          <w:w w:val="321"/>
          <w:position w:val="-1"/>
        </w:rPr>
        <w:t>  </w:t>
      </w:r>
      <w:r>
        <w:rPr>
          <w:rFonts w:ascii="Times New Roman" w:hAnsi="Times New Roman" w:cs="Times New Roman" w:eastAsia="Times New Roman"/>
          <w:sz w:val="3"/>
          <w:szCs w:val="3"/>
          <w:color w:val="ACACAE"/>
          <w:spacing w:val="7"/>
          <w:w w:val="321"/>
          <w:position w:val="-1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545656"/>
          <w:spacing w:val="0"/>
          <w:w w:val="423"/>
          <w:position w:val="-1"/>
        </w:rPr>
        <w:t>'"</w:t>
      </w:r>
      <w:r>
        <w:rPr>
          <w:rFonts w:ascii="Times New Roman" w:hAnsi="Times New Roman" w:cs="Times New Roman" w:eastAsia="Times New Roman"/>
          <w:sz w:val="3"/>
          <w:szCs w:val="3"/>
          <w:color w:val="000000"/>
          <w:spacing w:val="0"/>
          <w:w w:val="100"/>
          <w:position w:val="0"/>
        </w:rPr>
      </w:r>
    </w:p>
    <w:p>
      <w:pPr>
        <w:spacing w:before="0" w:after="0" w:line="86" w:lineRule="exact"/>
        <w:ind w:left="595" w:right="-20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9.322449pt;margin-top:-1.142233pt;width:4.17439pt;height:5.5pt;mso-position-horizontal-relative:page;mso-position-vertical-relative:paragraph;z-index:-17175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6"/>
                    <w:jc w:val="left"/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Pr/>
                  <w:r>
                    <w:rPr>
                      <w:rFonts w:ascii="Arial" w:hAnsi="Arial" w:cs="Arial" w:eastAsia="Arial"/>
                      <w:sz w:val="11"/>
                      <w:szCs w:val="11"/>
                      <w:color w:val="ACACAE"/>
                      <w:w w:val="136"/>
                    </w:rPr>
                    <w:t>.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ACACAE"/>
                      <w:spacing w:val="-17"/>
                      <w:w w:val="136"/>
                    </w:rPr>
                    <w:t>.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ACACAE"/>
                      <w:spacing w:val="0"/>
                      <w:w w:val="39"/>
                    </w:rPr>
                    <w:t>,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3.982239pt;margin-top:-1.142233pt;width:2.168265pt;height:5.5pt;mso-position-horizontal-relative:page;mso-position-vertical-relative:paragraph;z-index:-17172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6"/>
                    <w:jc w:val="left"/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Pr/>
                  <w:r>
                    <w:rPr>
                      <w:rFonts w:ascii="Arial" w:hAnsi="Arial" w:cs="Arial" w:eastAsia="Arial"/>
                      <w:sz w:val="11"/>
                      <w:szCs w:val="11"/>
                      <w:color w:val="ACACAE"/>
                      <w:spacing w:val="0"/>
                      <w:w w:val="50"/>
                    </w:rPr>
                    <w:t>&lt;'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ACACAE"/>
          <w:spacing w:val="0"/>
          <w:w w:val="133"/>
        </w:rPr>
        <w:t>!ı</w:t>
      </w:r>
      <w:r>
        <w:rPr>
          <w:rFonts w:ascii="Arial" w:hAnsi="Arial" w:cs="Arial" w:eastAsia="Arial"/>
          <w:sz w:val="8"/>
          <w:szCs w:val="8"/>
          <w:color w:val="ACACAE"/>
          <w:spacing w:val="0"/>
          <w:w w:val="133"/>
        </w:rPr>
        <w:t> </w:t>
      </w:r>
      <w:r>
        <w:rPr>
          <w:rFonts w:ascii="Arial" w:hAnsi="Arial" w:cs="Arial" w:eastAsia="Arial"/>
          <w:sz w:val="8"/>
          <w:szCs w:val="8"/>
          <w:color w:val="ACACAE"/>
          <w:spacing w:val="5"/>
          <w:w w:val="133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979799"/>
          <w:spacing w:val="0"/>
          <w:w w:val="133"/>
        </w:rPr>
        <w:t>r,.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100"/>
          <w:cols w:num="3" w:equalWidth="0">
            <w:col w:w="422" w:space="1958"/>
            <w:col w:w="1569" w:space="4930"/>
            <w:col w:w="2541"/>
          </w:cols>
        </w:sectPr>
      </w:pPr>
      <w:rPr/>
    </w:p>
    <w:p>
      <w:pPr>
        <w:spacing w:before="0" w:after="0" w:line="298" w:lineRule="exact"/>
        <w:ind w:left="2097" w:right="-91"/>
        <w:jc w:val="left"/>
        <w:tabs>
          <w:tab w:pos="3380" w:val="left"/>
          <w:tab w:pos="504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Arial" w:hAnsi="Arial" w:cs="Arial" w:eastAsia="Arial"/>
          <w:sz w:val="20"/>
          <w:szCs w:val="20"/>
          <w:color w:val="838585"/>
          <w:spacing w:val="0"/>
          <w:w w:val="100"/>
          <w:position w:val="-2"/>
        </w:rPr>
        <w:t>Güne</w:t>
      </w:r>
      <w:r>
        <w:rPr>
          <w:rFonts w:ascii="Arial" w:hAnsi="Arial" w:cs="Arial" w:eastAsia="Arial"/>
          <w:sz w:val="20"/>
          <w:szCs w:val="20"/>
          <w:color w:val="838585"/>
          <w:spacing w:val="-41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838585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0"/>
          <w:szCs w:val="20"/>
          <w:color w:val="838585"/>
          <w:spacing w:val="0"/>
          <w:w w:val="100"/>
          <w:position w:val="-2"/>
        </w:rPr>
      </w:r>
      <w:r>
        <w:rPr>
          <w:rFonts w:ascii="Arial" w:hAnsi="Arial" w:cs="Arial" w:eastAsia="Arial"/>
          <w:sz w:val="20"/>
          <w:szCs w:val="20"/>
          <w:color w:val="6B7074"/>
          <w:spacing w:val="0"/>
          <w:w w:val="100"/>
          <w:position w:val="1"/>
        </w:rPr>
        <w:t>1</w:t>
      </w:r>
      <w:r>
        <w:rPr>
          <w:rFonts w:ascii="Arial" w:hAnsi="Arial" w:cs="Arial" w:eastAsia="Arial"/>
          <w:sz w:val="20"/>
          <w:szCs w:val="20"/>
          <w:color w:val="6B7074"/>
          <w:spacing w:val="0"/>
          <w:w w:val="100"/>
          <w:position w:val="1"/>
        </w:rPr>
        <w:t>.</w:t>
      </w:r>
      <w:r>
        <w:rPr>
          <w:rFonts w:ascii="Arial" w:hAnsi="Arial" w:cs="Arial" w:eastAsia="Arial"/>
          <w:sz w:val="20"/>
          <w:szCs w:val="20"/>
          <w:color w:val="6B7074"/>
          <w:spacing w:val="-11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6B7074"/>
          <w:spacing w:val="0"/>
          <w:w w:val="100"/>
          <w:position w:val="1"/>
        </w:rPr>
        <w:t>Posta</w:t>
      </w:r>
      <w:r>
        <w:rPr>
          <w:rFonts w:ascii="Arial" w:hAnsi="Arial" w:cs="Arial" w:eastAsia="Arial"/>
          <w:sz w:val="20"/>
          <w:szCs w:val="20"/>
          <w:color w:val="6B7074"/>
          <w:spacing w:val="-25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6B707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6B707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4"/>
          <w:szCs w:val="34"/>
          <w:color w:val="C3C3C3"/>
          <w:spacing w:val="14"/>
          <w:w w:val="32"/>
          <w:position w:val="-6"/>
        </w:rPr>
        <w:t>_</w:t>
      </w:r>
      <w:r>
        <w:rPr>
          <w:rFonts w:ascii="Times New Roman" w:hAnsi="Times New Roman" w:cs="Times New Roman" w:eastAsia="Times New Roman"/>
          <w:sz w:val="34"/>
          <w:szCs w:val="34"/>
          <w:color w:val="545656"/>
          <w:spacing w:val="0"/>
          <w:w w:val="84"/>
          <w:position w:val="-6"/>
        </w:rPr>
        <w:t>'</w:t>
      </w:r>
      <w:r>
        <w:rPr>
          <w:rFonts w:ascii="Times New Roman" w:hAnsi="Times New Roman" w:cs="Times New Roman" w:eastAsia="Times New Roman"/>
          <w:sz w:val="34"/>
          <w:szCs w:val="34"/>
          <w:color w:val="545656"/>
          <w:spacing w:val="3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6B7074"/>
          <w:spacing w:val="0"/>
          <w:w w:val="60"/>
          <w:i/>
          <w:position w:val="-6"/>
        </w:rPr>
        <w:t>:cLU-f_'i-</w:t>
      </w:r>
      <w:r>
        <w:rPr>
          <w:rFonts w:ascii="Times New Roman" w:hAnsi="Times New Roman" w:cs="Times New Roman" w:eastAsia="Times New Roman"/>
          <w:sz w:val="34"/>
          <w:szCs w:val="34"/>
          <w:color w:val="6B7074"/>
          <w:spacing w:val="-18"/>
          <w:w w:val="61"/>
          <w:i/>
          <w:position w:val="-6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ACACAE"/>
          <w:spacing w:val="-36"/>
          <w:w w:val="56"/>
          <w:i/>
          <w:position w:val="-6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6B7074"/>
          <w:spacing w:val="0"/>
          <w:w w:val="187"/>
          <w:i/>
          <w:position w:val="-6"/>
        </w:rPr>
        <w:t>i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F3F3F"/>
          <w:w w:val="87"/>
        </w:rPr>
        <w:t>it!}ıiy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4"/>
          <w:w w:val="8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ACACAE"/>
          <w:spacing w:val="0"/>
          <w:w w:val="55"/>
        </w:rPr>
        <w:t>,:</w:t>
      </w:r>
      <w:r>
        <w:rPr>
          <w:rFonts w:ascii="Times New Roman" w:hAnsi="Times New Roman" w:cs="Times New Roman" w:eastAsia="Times New Roman"/>
          <w:sz w:val="20"/>
          <w:szCs w:val="20"/>
          <w:color w:val="ACACAE"/>
          <w:spacing w:val="-7"/>
          <w:w w:val="56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7"/>
        </w:rPr>
        <w:t>ıf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2"/>
          <w:w w:val="10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B7074"/>
          <w:spacing w:val="-11"/>
          <w:w w:val="10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CACAE"/>
          <w:spacing w:val="0"/>
          <w:w w:val="81"/>
        </w:rPr>
        <w:t>'.</w:t>
      </w:r>
      <w:r>
        <w:rPr>
          <w:rFonts w:ascii="Times New Roman" w:hAnsi="Times New Roman" w:cs="Times New Roman" w:eastAsia="Times New Roman"/>
          <w:sz w:val="20"/>
          <w:szCs w:val="20"/>
          <w:color w:val="ACACAE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CACAE"/>
          <w:spacing w:val="35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6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50"/>
          <w:w w:val="6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73"/>
        </w:rPr>
        <w:t>}il-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5"/>
          <w:w w:val="7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ACACAE"/>
          <w:spacing w:val="11"/>
          <w:w w:val="46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6B7074"/>
          <w:spacing w:val="0"/>
          <w:w w:val="21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83" w:lineRule="exact"/>
        <w:ind w:left="52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ACACAE"/>
          <w:spacing w:val="0"/>
          <w:w w:val="195"/>
          <w:i/>
          <w:position w:val="-7"/>
        </w:rPr>
        <w:t>(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100"/>
          <w:cols w:num="2" w:equalWidth="0">
            <w:col w:w="6354" w:space="2073"/>
            <w:col w:w="2993"/>
          </w:cols>
        </w:sectPr>
      </w:pPr>
      <w:rPr/>
    </w:p>
    <w:p>
      <w:pPr>
        <w:spacing w:before="0" w:after="0" w:line="57" w:lineRule="exact"/>
        <w:ind w:right="1282"/>
        <w:jc w:val="right"/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color w:val="ACACAE"/>
          <w:spacing w:val="0"/>
          <w:w w:val="127"/>
          <w:i/>
        </w:rPr>
        <w:t>;.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spacing w:before="0" w:after="0" w:line="439" w:lineRule="exact"/>
        <w:ind w:right="598"/>
        <w:jc w:val="right"/>
        <w:tabs>
          <w:tab w:pos="2560" w:val="left"/>
          <w:tab w:pos="5840" w:val="left"/>
          <w:tab w:pos="778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7.687866pt;margin-top:15.800597pt;width:41.142665pt;height:10pt;mso-position-horizontal-relative:page;mso-position-vertical-relative:paragraph;z-index:-1717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D2D2D"/>
                      <w:spacing w:val="0"/>
                      <w:w w:val="100"/>
                    </w:rPr>
                    <w:t>İtf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D2D2D"/>
                      <w:spacing w:val="0"/>
                      <w:w w:val="10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D2D2D"/>
                      <w:spacing w:val="3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D2D2D"/>
                      <w:spacing w:val="0"/>
                      <w:w w:val="100"/>
                    </w:rPr>
                    <w:t>Çavuş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6B7074"/>
          <w:w w:val="99"/>
          <w:position w:val="16"/>
        </w:rPr>
        <w:t>Gru</w:t>
      </w:r>
      <w:r>
        <w:rPr>
          <w:rFonts w:ascii="Times New Roman" w:hAnsi="Times New Roman" w:cs="Times New Roman" w:eastAsia="Times New Roman"/>
          <w:sz w:val="22"/>
          <w:szCs w:val="22"/>
          <w:color w:val="6B7074"/>
          <w:spacing w:val="-40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45656"/>
          <w:spacing w:val="0"/>
          <w:w w:val="67"/>
          <w:position w:val="16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545656"/>
          <w:spacing w:val="0"/>
          <w:w w:val="67"/>
          <w:position w:val="16"/>
        </w:rPr>
        <w:t>   </w:t>
      </w:r>
      <w:r>
        <w:rPr>
          <w:rFonts w:ascii="Times New Roman" w:hAnsi="Times New Roman" w:cs="Times New Roman" w:eastAsia="Times New Roman"/>
          <w:sz w:val="22"/>
          <w:szCs w:val="22"/>
          <w:color w:val="545656"/>
          <w:spacing w:val="27"/>
          <w:w w:val="67"/>
          <w:position w:val="16"/>
        </w:rPr>
        <w:t> </w:t>
      </w:r>
      <w:r>
        <w:rPr>
          <w:rFonts w:ascii="Arial" w:hAnsi="Arial" w:cs="Arial" w:eastAsia="Arial"/>
          <w:sz w:val="20"/>
          <w:szCs w:val="20"/>
          <w:color w:val="6B7074"/>
          <w:spacing w:val="0"/>
          <w:w w:val="123"/>
          <w:position w:val="19"/>
        </w:rPr>
        <w:t>rAmiri</w:t>
      </w:r>
      <w:r>
        <w:rPr>
          <w:rFonts w:ascii="Arial" w:hAnsi="Arial" w:cs="Arial" w:eastAsia="Arial"/>
          <w:sz w:val="20"/>
          <w:szCs w:val="20"/>
          <w:color w:val="6B7074"/>
          <w:spacing w:val="0"/>
          <w:w w:val="100"/>
          <w:position w:val="19"/>
        </w:rPr>
        <w:tab/>
      </w:r>
      <w:r>
        <w:rPr>
          <w:rFonts w:ascii="Arial" w:hAnsi="Arial" w:cs="Arial" w:eastAsia="Arial"/>
          <w:sz w:val="20"/>
          <w:szCs w:val="20"/>
          <w:color w:val="6B7074"/>
          <w:spacing w:val="0"/>
          <w:w w:val="100"/>
          <w:position w:val="19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0"/>
        </w:rPr>
        <w:t>Yaşa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0"/>
        </w:rPr>
        <w:t>KAYll/Çı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40"/>
          <w:szCs w:val="40"/>
          <w:color w:val="6B7074"/>
          <w:spacing w:val="0"/>
          <w:w w:val="71"/>
          <w:position w:val="-5"/>
        </w:rPr>
        <w:t>:S</w:t>
      </w:r>
      <w:r>
        <w:rPr>
          <w:rFonts w:ascii="Times New Roman" w:hAnsi="Times New Roman" w:cs="Times New Roman" w:eastAsia="Times New Roman"/>
          <w:sz w:val="40"/>
          <w:szCs w:val="40"/>
          <w:color w:val="6B7074"/>
          <w:spacing w:val="-106"/>
          <w:w w:val="71"/>
          <w:position w:val="-5"/>
        </w:rPr>
        <w:t>i</w:t>
      </w:r>
      <w:r>
        <w:rPr>
          <w:rFonts w:ascii="Times New Roman" w:hAnsi="Times New Roman" w:cs="Times New Roman" w:eastAsia="Times New Roman"/>
          <w:sz w:val="40"/>
          <w:szCs w:val="40"/>
          <w:color w:val="545656"/>
          <w:spacing w:val="0"/>
          <w:w w:val="64"/>
          <w:position w:val="-5"/>
        </w:rPr>
        <w:t>U</w:t>
      </w:r>
      <w:r>
        <w:rPr>
          <w:rFonts w:ascii="Times New Roman" w:hAnsi="Times New Roman" w:cs="Times New Roman" w:eastAsia="Times New Roman"/>
          <w:sz w:val="40"/>
          <w:szCs w:val="40"/>
          <w:color w:val="ACACAE"/>
          <w:spacing w:val="6"/>
          <w:w w:val="19"/>
          <w:position w:val="-5"/>
        </w:rPr>
        <w:t>-</w:t>
      </w:r>
      <w:r>
        <w:rPr>
          <w:rFonts w:ascii="Times New Roman" w:hAnsi="Times New Roman" w:cs="Times New Roman" w:eastAsia="Times New Roman"/>
          <w:sz w:val="40"/>
          <w:szCs w:val="40"/>
          <w:color w:val="6B7074"/>
          <w:spacing w:val="0"/>
          <w:w w:val="65"/>
          <w:position w:val="-5"/>
        </w:rPr>
        <w:t>tif</w:t>
      </w:r>
      <w:r>
        <w:rPr>
          <w:rFonts w:ascii="Times New Roman" w:hAnsi="Times New Roman" w:cs="Times New Roman" w:eastAsia="Times New Roman"/>
          <w:sz w:val="40"/>
          <w:szCs w:val="40"/>
          <w:color w:val="6B7074"/>
          <w:spacing w:val="-19"/>
          <w:w w:val="66"/>
          <w:position w:val="-5"/>
        </w:rPr>
        <w:t>-</w:t>
      </w:r>
      <w:r>
        <w:rPr>
          <w:rFonts w:ascii="Times New Roman" w:hAnsi="Times New Roman" w:cs="Times New Roman" w:eastAsia="Times New Roman"/>
          <w:sz w:val="43"/>
          <w:szCs w:val="43"/>
          <w:color w:val="545656"/>
          <w:spacing w:val="0"/>
          <w:w w:val="76"/>
          <w:position w:val="-5"/>
        </w:rPr>
        <w:t>1</w:t>
      </w:r>
      <w:r>
        <w:rPr>
          <w:rFonts w:ascii="Times New Roman" w:hAnsi="Times New Roman" w:cs="Times New Roman" w:eastAsia="Times New Roman"/>
          <w:sz w:val="43"/>
          <w:szCs w:val="43"/>
          <w:color w:val="545656"/>
          <w:spacing w:val="-61"/>
          <w:w w:val="76"/>
          <w:position w:val="-5"/>
        </w:rPr>
        <w:t>'</w:t>
      </w:r>
      <w:r>
        <w:rPr>
          <w:rFonts w:ascii="Times New Roman" w:hAnsi="Times New Roman" w:cs="Times New Roman" w:eastAsia="Times New Roman"/>
          <w:sz w:val="43"/>
          <w:szCs w:val="43"/>
          <w:color w:val="6B7074"/>
          <w:spacing w:val="-90"/>
          <w:w w:val="90"/>
          <w:position w:val="-5"/>
        </w:rPr>
        <w:t>,</w:t>
      </w:r>
      <w:r>
        <w:rPr>
          <w:rFonts w:ascii="Times New Roman" w:hAnsi="Times New Roman" w:cs="Times New Roman" w:eastAsia="Times New Roman"/>
          <w:sz w:val="43"/>
          <w:szCs w:val="43"/>
          <w:color w:val="6B7074"/>
          <w:spacing w:val="0"/>
          <w:w w:val="50"/>
          <w:position w:val="-5"/>
        </w:rPr>
        <w:t>\</w:t>
      </w:r>
      <w:r>
        <w:rPr>
          <w:rFonts w:ascii="Times New Roman" w:hAnsi="Times New Roman" w:cs="Times New Roman" w:eastAsia="Times New Roman"/>
          <w:sz w:val="43"/>
          <w:szCs w:val="43"/>
          <w:color w:val="6B7074"/>
          <w:spacing w:val="0"/>
          <w:w w:val="115"/>
          <w:position w:val="-5"/>
        </w:rPr>
        <w:t>'</w:t>
      </w:r>
      <w:r>
        <w:rPr>
          <w:rFonts w:ascii="Times New Roman" w:hAnsi="Times New Roman" w:cs="Times New Roman" w:eastAsia="Times New Roman"/>
          <w:sz w:val="43"/>
          <w:szCs w:val="43"/>
          <w:color w:val="6B707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43"/>
          <w:szCs w:val="43"/>
          <w:color w:val="6B707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38"/>
          <w:szCs w:val="38"/>
          <w:color w:val="4F56A3"/>
          <w:spacing w:val="0"/>
          <w:w w:val="106"/>
          <w:i/>
          <w:position w:val="-5"/>
        </w:rPr>
        <w:t>"-1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right="560"/>
        <w:jc w:val="right"/>
        <w:tabs>
          <w:tab w:pos="2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ACACAE"/>
          <w:w w:val="73"/>
          <w:position w:val="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ACACAE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ACACAE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F3F3F"/>
          <w:spacing w:val="0"/>
          <w:w w:val="74"/>
          <w:position w:val="1"/>
        </w:rPr>
        <w:t>ltıaı</w:t>
      </w:r>
      <w:r>
        <w:rPr>
          <w:rFonts w:ascii="Times New Roman" w:hAnsi="Times New Roman" w:cs="Times New Roman" w:eastAsia="Times New Roman"/>
          <w:sz w:val="24"/>
          <w:szCs w:val="24"/>
          <w:color w:val="3F3F3F"/>
          <w:spacing w:val="0"/>
          <w:w w:val="75"/>
          <w:position w:val="1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3F3F3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F3F3F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62"/>
          <w:position w:val="1"/>
        </w:rPr>
        <w:t>'v.aJl_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63"/>
          <w:position w:val="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52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78"/>
          <w:position w:val="1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79799"/>
          <w:spacing w:val="0"/>
          <w:w w:val="167"/>
          <w:position w:val="1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979799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225"/>
          <w:position w:val="1"/>
        </w:rPr>
        <w:t>cil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CACAE"/>
          <w:spacing w:val="-18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ACACAE"/>
          <w:spacing w:val="10"/>
          <w:w w:val="100"/>
          <w:u w:val="single" w:color="878CCC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CACAE"/>
          <w:spacing w:val="10"/>
          <w:w w:val="100"/>
          <w:u w:val="single" w:color="878CCC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ACACAE"/>
          <w:spacing w:val="0"/>
          <w:w w:val="92"/>
          <w:u w:val="single" w:color="878CCC"/>
          <w:position w:val="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ACACAE"/>
          <w:spacing w:val="0"/>
          <w:w w:val="92"/>
          <w:u w:val="single" w:color="878CCC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ACACAE"/>
          <w:spacing w:val="0"/>
          <w:w w:val="100"/>
          <w:u w:val="single" w:color="878CCC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CACAE"/>
          <w:spacing w:val="0"/>
          <w:w w:val="100"/>
          <w:u w:val="single" w:color="878CCC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ACACAE"/>
          <w:spacing w:val="0"/>
          <w:w w:val="100"/>
          <w:u w:val="single" w:color="878CCC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ACACA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400" w:right="100"/>
        </w:sectPr>
      </w:pPr>
      <w:rPr/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8" w:lineRule="exact"/>
        <w:ind w:right="-20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F3F3F"/>
          <w:w w:val="48"/>
          <w:i/>
          <w:position w:val="-8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3F3F3F"/>
          <w:spacing w:val="-7"/>
          <w:w w:val="48"/>
          <w:i/>
          <w:position w:val="-8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6B7074"/>
          <w:spacing w:val="0"/>
          <w:w w:val="224"/>
          <w:i/>
          <w:position w:val="-8"/>
        </w:rPr>
        <w:t>/}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30" w:after="0" w:line="261" w:lineRule="exact"/>
        <w:ind w:right="-20"/>
        <w:jc w:val="left"/>
        <w:tabs>
          <w:tab w:pos="2400" w:val="left"/>
          <w:tab w:pos="45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ACACAE"/>
          <w:spacing w:val="0"/>
          <w:w w:val="100"/>
          <w:position w:val="-15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ACACAE"/>
          <w:spacing w:val="51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-11"/>
          <w:w w:val="124"/>
          <w:position w:val="-15"/>
        </w:rPr>
        <w:t>v</w:t>
      </w:r>
      <w:r>
        <w:rPr>
          <w:rFonts w:ascii="Times New Roman" w:hAnsi="Times New Roman" w:cs="Times New Roman" w:eastAsia="Times New Roman"/>
          <w:sz w:val="31"/>
          <w:szCs w:val="31"/>
          <w:color w:val="C3C3C3"/>
          <w:spacing w:val="0"/>
          <w:w w:val="78"/>
          <w:position w:val="-8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C3C3C3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C3C3C3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49"/>
          <w:w w:val="129"/>
          <w:position w:val="-7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6B7074"/>
          <w:spacing w:val="0"/>
          <w:w w:val="186"/>
          <w:position w:val="-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0"/>
          <w:w w:val="99"/>
          <w:position w:val="-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29"/>
          <w:w w:val="99"/>
          <w:position w:val="-7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B7074"/>
          <w:spacing w:val="-86"/>
          <w:w w:val="259"/>
          <w:position w:val="-7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656"/>
          <w:spacing w:val="-14"/>
          <w:w w:val="100"/>
          <w:position w:val="-7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62"/>
          <w:position w:val="-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1"/>
          <w:szCs w:val="21"/>
          <w:color w:val="545656"/>
          <w:spacing w:val="0"/>
          <w:w w:val="107"/>
          <w:i/>
          <w:position w:val="-7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100"/>
          <w:cols w:num="2" w:equalWidth="0">
            <w:col w:w="5654" w:space="304"/>
            <w:col w:w="5462"/>
          </w:cols>
        </w:sectPr>
      </w:pPr>
      <w:rPr/>
    </w:p>
    <w:p>
      <w:pPr>
        <w:spacing w:before="0" w:after="0" w:line="351" w:lineRule="exact"/>
        <w:ind w:left="5311" w:right="-20"/>
        <w:jc w:val="left"/>
        <w:tabs>
          <w:tab w:pos="6460" w:val="left"/>
        </w:tabs>
        <w:rPr>
          <w:rFonts w:ascii="Arial" w:hAnsi="Arial" w:cs="Arial" w:eastAsia="Arial"/>
          <w:sz w:val="37"/>
          <w:szCs w:val="37"/>
        </w:rPr>
      </w:pPr>
      <w:rPr/>
      <w:r>
        <w:rPr/>
        <w:pict>
          <v:group style="position:absolute;margin-left:25.016336pt;margin-top:32.732319pt;width:560.743549pt;height:762.287559pt;mso-position-horizontal-relative:page;mso-position-vertical-relative:page;z-index:-17179" coordorigin="500,655" coordsize="11215,15246">
            <v:group style="position:absolute;left:519;top:669;width:2242;height:2" coordorigin="519,669" coordsize="2242,2">
              <v:shape style="position:absolute;left:519;top:669;width:2242;height:2" coordorigin="519,669" coordsize="2242,0" path="m519,669l2761,669e" filled="f" stroked="t" strokeweight=".70801pt" strokecolor="#646464">
                <v:path arrowok="t"/>
              </v:shape>
            </v:group>
            <v:group style="position:absolute;left:2310;top:666;width:2;height:1190" coordorigin="2310,666" coordsize="2,1190">
              <v:shape style="position:absolute;left:2310;top:666;width:2;height:1190" coordorigin="2310,666" coordsize="0,1190" path="m2310,1857l2310,666e" filled="f" stroked="t" strokeweight=".70801pt" strokecolor="#676767">
                <v:path arrowok="t"/>
              </v:shape>
            </v:group>
            <v:group style="position:absolute;left:2266;top:678;width:7023;height:2" coordorigin="2266,678" coordsize="7023,2">
              <v:shape style="position:absolute;left:2266;top:678;width:7023;height:2" coordorigin="2266,678" coordsize="7023,0" path="m2266,678l9289,678e" filled="f" stroked="t" strokeweight=".944013pt" strokecolor="#4B4B4B">
                <v:path arrowok="t"/>
              </v:shape>
            </v:group>
            <v:group style="position:absolute;left:9037;top:666;width:2;height:1024" coordorigin="9037,666" coordsize="2,1024">
              <v:shape style="position:absolute;left:9037;top:666;width:2;height:1024" coordorigin="9037,666" coordsize="0,1024" path="m9037,1690l9037,666e" filled="f" stroked="t" strokeweight=".944013pt" strokecolor="#4B4B4B">
                <v:path arrowok="t"/>
              </v:shape>
            </v:group>
            <v:group style="position:absolute;left:9232;top:676;width:2450;height:2" coordorigin="9232,676" coordsize="2450,2">
              <v:shape style="position:absolute;left:9232;top:676;width:2450;height:2" coordorigin="9232,676" coordsize="2450,0" path="m9232,676l11682,676e" filled="f" stroked="t" strokeweight=".70801pt" strokecolor="#606060">
                <v:path arrowok="t"/>
              </v:shape>
            </v:group>
            <v:group style="position:absolute;left:11680;top:671;width:2;height:1923" coordorigin="11680,671" coordsize="2,1923">
              <v:shape style="position:absolute;left:11680;top:671;width:2;height:1923" coordorigin="11680,671" coordsize="0,1923" path="m11680,2595l11680,671e" filled="f" stroked="t" strokeweight=".944013pt" strokecolor="#444444">
                <v:path arrowok="t"/>
              </v:shape>
            </v:group>
            <v:group style="position:absolute;left:514;top:1842;width:11172;height:2" coordorigin="514,1842" coordsize="11172,2">
              <v:shape style="position:absolute;left:514;top:1842;width:11172;height:2" coordorigin="514,1842" coordsize="11172,0" path="m514,1842l11687,1842e" filled="f" stroked="t" strokeweight=".944013pt" strokecolor="#444444">
                <v:path arrowok="t"/>
              </v:shape>
            </v:group>
            <v:group style="position:absolute;left:9041;top:1633;width:2;height:224" coordorigin="9041,1633" coordsize="2,224">
              <v:shape style="position:absolute;left:9041;top:1633;width:2;height:224" coordorigin="9041,1633" coordsize="0,224" path="m9041,1857l9041,1633e" filled="f" stroked="t" strokeweight=".70801pt" strokecolor="#2F2F2F">
                <v:path arrowok="t"/>
              </v:shape>
            </v:group>
            <v:group style="position:absolute;left:514;top:2083;width:11177;height:2" coordorigin="514,2083" coordsize="11177,2">
              <v:shape style="position:absolute;left:514;top:2083;width:11177;height:2" coordorigin="514,2083" coordsize="11177,0" path="m514,2083l11692,2083e" filled="f" stroked="t" strokeweight=".944013pt" strokecolor="#444444">
                <v:path arrowok="t"/>
              </v:shape>
            </v:group>
            <v:group style="position:absolute;left:519;top:2323;width:11172;height:2" coordorigin="519,2323" coordsize="11172,2">
              <v:shape style="position:absolute;left:519;top:2323;width:11172;height:2" coordorigin="519,2323" coordsize="11172,0" path="m519,2323l11692,2323e" filled="f" stroked="t" strokeweight=".944013pt" strokecolor="#484848">
                <v:path arrowok="t"/>
              </v:shape>
            </v:group>
            <v:group style="position:absolute;left:526;top:2052;width:2;height:295" coordorigin="526,2052" coordsize="2,295">
              <v:shape style="position:absolute;left:526;top:2052;width:2;height:295" coordorigin="526,2052" coordsize="0,295" path="m526,2347l526,2052e" filled="f" stroked="t" strokeweight=".70801pt" strokecolor="#484848">
                <v:path arrowok="t"/>
              </v:shape>
            </v:group>
            <v:group style="position:absolute;left:519;top:2564;width:11168;height:2" coordorigin="519,2564" coordsize="11168,2">
              <v:shape style="position:absolute;left:519;top:2564;width:11168;height:2" coordorigin="519,2564" coordsize="11168,0" path="m519,2564l11687,2564e" filled="f" stroked="t" strokeweight=".944013pt" strokecolor="#444444">
                <v:path arrowok="t"/>
              </v:shape>
            </v:group>
            <v:group style="position:absolute;left:524;top:2271;width:2;height:324" coordorigin="524,2271" coordsize="2,324">
              <v:shape style="position:absolute;left:524;top:2271;width:2;height:324" coordorigin="524,2271" coordsize="0,324" path="m524,2595l524,2271e" filled="f" stroked="t" strokeweight=".472006pt" strokecolor="#282828">
                <v:path arrowok="t"/>
              </v:shape>
            </v:group>
            <v:group style="position:absolute;left:514;top:2804;width:11177;height:2" coordorigin="514,2804" coordsize="11177,2">
              <v:shape style="position:absolute;left:514;top:2804;width:11177;height:2" coordorigin="514,2804" coordsize="11177,0" path="m514,2804l11692,2804e" filled="f" stroked="t" strokeweight=".944013pt" strokecolor="#444444">
                <v:path arrowok="t"/>
              </v:shape>
            </v:group>
            <v:group style="position:absolute;left:524;top:2518;width:2;height:552" coordorigin="524,2518" coordsize="2,552">
              <v:shape style="position:absolute;left:524;top:2518;width:2;height:552" coordorigin="524,2518" coordsize="0,552" path="m524,3071l524,2518e" filled="f" stroked="t" strokeweight=".944013pt" strokecolor="#545454">
                <v:path arrowok="t"/>
              </v:shape>
            </v:group>
            <v:group style="position:absolute;left:11682;top:2518;width:2;height:309" coordorigin="11682,2518" coordsize="2,309">
              <v:shape style="position:absolute;left:11682;top:2518;width:2;height:309" coordorigin="11682,2518" coordsize="0,309" path="m11682,2828l11682,2518e" filled="f" stroked="t" strokeweight=".472006pt" strokecolor="#2F2F2F">
                <v:path arrowok="t"/>
              </v:shape>
            </v:group>
            <v:group style="position:absolute;left:519;top:3044;width:11172;height:2" coordorigin="519,3044" coordsize="11172,2">
              <v:shape style="position:absolute;left:519;top:3044;width:11172;height:2" coordorigin="519,3044" coordsize="11172,0" path="m519,3044l11692,3044e" filled="f" stroked="t" strokeweight=".944013pt" strokecolor="#444444">
                <v:path arrowok="t"/>
              </v:shape>
            </v:group>
            <v:group style="position:absolute;left:11687;top:2752;width:2;height:4703" coordorigin="11687,2752" coordsize="2,4703">
              <v:shape style="position:absolute;left:11687;top:2752;width:2;height:4703" coordorigin="11687,2752" coordsize="0,4703" path="m11687,7455l11687,2752e" filled="f" stroked="t" strokeweight=".944013pt" strokecolor="#4F4F4F">
                <v:path arrowok="t"/>
              </v:shape>
            </v:group>
            <v:group style="position:absolute;left:524;top:2994;width:2;height:486" coordorigin="524,2994" coordsize="2,486">
              <v:shape style="position:absolute;left:524;top:2994;width:2;height:486" coordorigin="524,2994" coordsize="0,486" path="m524,3480l524,2994e" filled="f" stroked="t" strokeweight=".472006pt" strokecolor="#383838">
                <v:path arrowok="t"/>
              </v:shape>
            </v:group>
            <v:group style="position:absolute;left:6875;top:3042;width:2;height:752" coordorigin="6875,3042" coordsize="2,752">
              <v:shape style="position:absolute;left:6875;top:3042;width:2;height:752" coordorigin="6875,3042" coordsize="0,752" path="m6875,3794l6875,3042e" filled="f" stroked="t" strokeweight=".944013pt" strokecolor="#444444">
                <v:path arrowok="t"/>
              </v:shape>
            </v:group>
            <v:group style="position:absolute;left:3776;top:3468;width:7920;height:2" coordorigin="3776,3468" coordsize="7920,2">
              <v:shape style="position:absolute;left:3776;top:3468;width:7920;height:2" coordorigin="3776,3468" coordsize="7920,0" path="m3776,3468l11696,3468e" filled="f" stroked="t" strokeweight=".944013pt" strokecolor="#4F4F4F">
                <v:path arrowok="t"/>
              </v:shape>
            </v:group>
            <v:group style="position:absolute;left:3783;top:3033;width:2;height:757" coordorigin="3783,3033" coordsize="2,757">
              <v:shape style="position:absolute;left:3783;top:3033;width:2;height:757" coordorigin="3783,3033" coordsize="0,757" path="m3783,3789l3783,3033e" filled="f" stroked="t" strokeweight=".944013pt" strokecolor="#343434">
                <v:path arrowok="t"/>
              </v:shape>
            </v:group>
            <v:group style="position:absolute;left:514;top:3775;width:8926;height:2" coordorigin="514,3775" coordsize="8926,2">
              <v:shape style="position:absolute;left:514;top:3775;width:8926;height:2" coordorigin="514,3775" coordsize="8926,0" path="m514,3775l9440,3775e" filled="f" stroked="t" strokeweight="1.180016pt" strokecolor="#3F3F3F">
                <v:path arrowok="t"/>
              </v:shape>
            </v:group>
            <v:group style="position:absolute;left:6825;top:3782;width:4866;height:2" coordorigin="6825,3782" coordsize="4866,2">
              <v:shape style="position:absolute;left:6825;top:3782;width:4866;height:2" coordorigin="6825,3782" coordsize="4866,0" path="m6825,3782l11692,3782e" filled="f" stroked="t" strokeweight=".944013pt" strokecolor="#444444">
                <v:path arrowok="t"/>
              </v:shape>
            </v:group>
            <v:group style="position:absolute;left:519;top:4056;width:11172;height:2" coordorigin="519,4056" coordsize="11172,2">
              <v:shape style="position:absolute;left:519;top:4056;width:11172;height:2" coordorigin="519,4056" coordsize="11172,0" path="m519,4056l11692,4056e" filled="f" stroked="t" strokeweight=".944013pt" strokecolor="#444444">
                <v:path arrowok="t"/>
              </v:shape>
            </v:group>
            <v:group style="position:absolute;left:526;top:3728;width:2;height:590" coordorigin="526,3728" coordsize="2,590">
              <v:shape style="position:absolute;left:526;top:3728;width:2;height:590" coordorigin="526,3728" coordsize="0,590" path="m526,4318l526,3728e" filled="f" stroked="t" strokeweight=".472006pt" strokecolor="#383838">
                <v:path arrowok="t"/>
              </v:shape>
            </v:group>
            <v:group style="position:absolute;left:2303;top:3770;width:2;height:314" coordorigin="2303,3770" coordsize="2,314">
              <v:shape style="position:absolute;left:2303;top:3770;width:2;height:314" coordorigin="2303,3770" coordsize="0,314" path="m2303,4085l2303,3770e" filled="f" stroked="t" strokeweight=".944013pt" strokecolor="#444444">
                <v:path arrowok="t"/>
              </v:shape>
            </v:group>
            <v:group style="position:absolute;left:2308;top:4008;width:2;height:557" coordorigin="2308,4008" coordsize="2,557">
              <v:shape style="position:absolute;left:2308;top:4008;width:2;height:557" coordorigin="2308,4008" coordsize="0,557" path="m2308,4565l2308,4008e" filled="f" stroked="t" strokeweight=".70801pt" strokecolor="#2B2B2B">
                <v:path arrowok="t"/>
              </v:shape>
            </v:group>
            <v:group style="position:absolute;left:2299;top:4296;width:9398;height:2" coordorigin="2299,4296" coordsize="9398,2">
              <v:shape style="position:absolute;left:2299;top:4296;width:9398;height:2" coordorigin="2299,4296" coordsize="9398,0" path="m2299,4296l11696,4296e" filled="f" stroked="t" strokeweight=".944013pt" strokecolor="#484848">
                <v:path arrowok="t"/>
              </v:shape>
            </v:group>
            <v:group style="position:absolute;left:4840;top:4285;width:2;height:2180" coordorigin="4840,4285" coordsize="2,2180">
              <v:shape style="position:absolute;left:4840;top:4285;width:2;height:2180" coordorigin="4840,4285" coordsize="0,2180" path="m4840,6465l4840,4285e" filled="f" stroked="t" strokeweight=".944013pt" strokecolor="#3F3F3F">
                <v:path arrowok="t"/>
              </v:shape>
            </v:group>
            <v:group style="position:absolute;left:4833;top:4782;width:6858;height:2" coordorigin="4833,4782" coordsize="6858,2">
              <v:shape style="position:absolute;left:4833;top:4782;width:6858;height:2" coordorigin="4833,4782" coordsize="6858,0" path="m4833,4782l11692,4782e" filled="f" stroked="t" strokeweight=".944013pt" strokecolor="#444444">
                <v:path arrowok="t"/>
              </v:shape>
            </v:group>
            <v:group style="position:absolute;left:7642;top:4280;width:2;height:257" coordorigin="7642,4280" coordsize="2,257">
              <v:shape style="position:absolute;left:7642;top:4280;width:2;height:257" coordorigin="7642,4280" coordsize="0,257" path="m7642,4537l7642,4280e" filled="f" stroked="t" strokeweight=".236003pt" strokecolor="#383838">
                <v:path arrowok="t"/>
              </v:shape>
            </v:group>
            <v:group style="position:absolute;left:7642;top:4537;width:2;height:238" coordorigin="7642,4537" coordsize="2,238">
              <v:shape style="position:absolute;left:7642;top:4537;width:2;height:238" coordorigin="7642,4537" coordsize="0,238" path="m7642,4775l7642,4537e" filled="f" stroked="t" strokeweight=".236003pt" strokecolor="#0F0F0F">
                <v:path arrowok="t"/>
              </v:shape>
            </v:group>
            <v:group style="position:absolute;left:2306;top:4508;width:2;height:1961" coordorigin="2306,4508" coordsize="2,1961">
              <v:shape style="position:absolute;left:2306;top:4508;width:2;height:1961" coordorigin="2306,4508" coordsize="0,1961" path="m2306,6470l2306,4508e" filled="f" stroked="t" strokeweight=".944013pt" strokecolor="#3F3F3F">
                <v:path arrowok="t"/>
              </v:shape>
            </v:group>
            <v:group style="position:absolute;left:4833;top:5022;width:6863;height:2" coordorigin="4833,5022" coordsize="6863,2">
              <v:shape style="position:absolute;left:4833;top:5022;width:6863;height:2" coordorigin="4833,5022" coordsize="6863,0" path="m4833,5022l11696,5022e" filled="f" stroked="t" strokeweight=".944013pt" strokecolor="#484848">
                <v:path arrowok="t"/>
              </v:shape>
            </v:group>
            <v:group style="position:absolute;left:4829;top:5265;width:6868;height:2" coordorigin="4829,5265" coordsize="6868,2">
              <v:shape style="position:absolute;left:4829;top:5265;width:6868;height:2" coordorigin="4829,5265" coordsize="6868,0" path="m4829,5265l11696,5265e" filled="f" stroked="t" strokeweight=".944013pt" strokecolor="#484848">
                <v:path arrowok="t"/>
              </v:shape>
            </v:group>
            <v:group style="position:absolute;left:2299;top:5503;width:9398;height:2" coordorigin="2299,5503" coordsize="9398,2">
              <v:shape style="position:absolute;left:2299;top:5503;width:9398;height:2" coordorigin="2299,5503" coordsize="9398,0" path="m2299,5503l11696,5503e" filled="f" stroked="t" strokeweight=".944013pt" strokecolor="#484848">
                <v:path arrowok="t"/>
              </v:shape>
            </v:group>
            <v:group style="position:absolute;left:519;top:5739;width:7368;height:2" coordorigin="519,5739" coordsize="7368,2">
              <v:shape style="position:absolute;left:519;top:5739;width:7368;height:2" coordorigin="519,5739" coordsize="7368,0" path="m519,5739l7887,5739e" filled="f" stroked="t" strokeweight=".944013pt" strokecolor="#444444">
                <v:path arrowok="t"/>
              </v:shape>
            </v:group>
            <v:group style="position:absolute;left:526;top:5460;width:2;height:309" coordorigin="526,5460" coordsize="2,309">
              <v:shape style="position:absolute;left:526;top:5460;width:2;height:309" coordorigin="526,5460" coordsize="0,309" path="m526,5770l526,5460e" filled="f" stroked="t" strokeweight=".472006pt" strokecolor="#2B2B2B">
                <v:path arrowok="t"/>
              </v:shape>
            </v:group>
            <v:group style="position:absolute;left:5843;top:5748;width:5853;height:2" coordorigin="5843,5748" coordsize="5853,2">
              <v:shape style="position:absolute;left:5843;top:5748;width:5853;height:2" coordorigin="5843,5748" coordsize="5853,0" path="m5843,5748l11696,5748e" filled="f" stroked="t" strokeweight=".944013pt" strokecolor="#444444">
                <v:path arrowok="t"/>
              </v:shape>
            </v:group>
            <v:group style="position:absolute;left:7642;top:5722;width:2;height:262" coordorigin="7642,5722" coordsize="2,262">
              <v:shape style="position:absolute;left:7642;top:5722;width:2;height:262" coordorigin="7642,5722" coordsize="0,262" path="m7642,5984l7642,5722e" filled="f" stroked="t" strokeweight=".236003pt" strokecolor="#383838">
                <v:path arrowok="t"/>
              </v:shape>
            </v:group>
            <v:group style="position:absolute;left:2299;top:6217;width:9398;height:2" coordorigin="2299,6217" coordsize="9398,2">
              <v:shape style="position:absolute;left:2299;top:6217;width:9398;height:2" coordorigin="2299,6217" coordsize="9398,0" path="m2299,6217l11696,6217e" filled="f" stroked="t" strokeweight=".944013pt" strokecolor="#444444">
                <v:path arrowok="t"/>
              </v:shape>
            </v:group>
            <v:group style="position:absolute;left:7642;top:5984;width:2;height:229" coordorigin="7642,5984" coordsize="2,229">
              <v:shape style="position:absolute;left:7642;top:5984;width:2;height:229" coordorigin="7642,5984" coordsize="0,229" path="m7642,6213l7642,5984e" filled="f" stroked="t" strokeweight=".236003pt" strokecolor="#131313">
                <v:path arrowok="t"/>
              </v:shape>
            </v:group>
            <v:group style="position:absolute;left:2303;top:6458;width:9398;height:2" coordorigin="2303,6458" coordsize="9398,2">
              <v:shape style="position:absolute;left:2303;top:6458;width:9398;height:2" coordorigin="2303,6458" coordsize="9398,0" path="m2303,6458l11701,6458e" filled="f" stroked="t" strokeweight=".944013pt" strokecolor="#484848">
                <v:path arrowok="t"/>
              </v:shape>
            </v:group>
            <v:group style="position:absolute;left:7642;top:6194;width:2;height:257" coordorigin="7642,6194" coordsize="2,257">
              <v:shape style="position:absolute;left:7642;top:6194;width:2;height:257" coordorigin="7642,6194" coordsize="0,257" path="m7642,6451l7642,6194e" filled="f" stroked="t" strokeweight=".236003pt" strokecolor="#444444">
                <v:path arrowok="t"/>
              </v:shape>
            </v:group>
            <v:group style="position:absolute;left:519;top:6698;width:11177;height:2" coordorigin="519,6698" coordsize="11177,2">
              <v:shape style="position:absolute;left:519;top:6698;width:11177;height:2" coordorigin="519,6698" coordsize="11177,0" path="m519,6698l11696,6698e" filled="f" stroked="t" strokeweight=".944013pt" strokecolor="#484848">
                <v:path arrowok="t"/>
              </v:shape>
            </v:group>
            <v:group style="position:absolute;left:524;top:6413;width:2;height:314" coordorigin="524,6413" coordsize="2,314">
              <v:shape style="position:absolute;left:524;top:6413;width:2;height:314" coordorigin="524,6413" coordsize="0,314" path="m524,6727l524,6413e" filled="f" stroked="t" strokeweight=".472006pt" strokecolor="#1F1F1F">
                <v:path arrowok="t"/>
              </v:shape>
            </v:group>
            <v:group style="position:absolute;left:2308;top:6413;width:2;height:314" coordorigin="2308,6413" coordsize="2,314">
              <v:shape style="position:absolute;left:2308;top:6413;width:2;height:314" coordorigin="2308,6413" coordsize="0,314" path="m2308,6727l2308,6413e" filled="f" stroked="t" strokeweight=".472006pt" strokecolor="#1F1F1F">
                <v:path arrowok="t"/>
              </v:shape>
            </v:group>
            <v:group style="position:absolute;left:514;top:7169;width:11187;height:2" coordorigin="514,7169" coordsize="11187,2">
              <v:shape style="position:absolute;left:514;top:7169;width:11187;height:2" coordorigin="514,7169" coordsize="11187,0" path="m514,7169l11701,7169e" filled="f" stroked="t" strokeweight=".944013pt" strokecolor="#484848">
                <v:path arrowok="t"/>
              </v:shape>
            </v:group>
            <v:group style="position:absolute;left:524;top:7122;width:2;height:324" coordorigin="524,7122" coordsize="2,324">
              <v:shape style="position:absolute;left:524;top:7122;width:2;height:324" coordorigin="524,7122" coordsize="0,324" path="m524,7446l524,7122e" filled="f" stroked="t" strokeweight=".472006pt" strokecolor="#1C1C1C">
                <v:path arrowok="t"/>
              </v:shape>
            </v:group>
            <v:group style="position:absolute;left:2306;top:6651;width:2;height:9240" coordorigin="2306,6651" coordsize="2,9240">
              <v:shape style="position:absolute;left:2306;top:6651;width:2;height:9240" coordorigin="2306,6651" coordsize="0,9240" path="m2306,15891l2306,6651e" filled="f" stroked="t" strokeweight=".944013pt" strokecolor="#3B3B3B">
                <v:path arrowok="t"/>
              </v:shape>
            </v:group>
            <v:group style="position:absolute;left:4843;top:7160;width:2;height:528" coordorigin="4843,7160" coordsize="2,528">
              <v:shape style="position:absolute;left:4843;top:7160;width:2;height:528" coordorigin="4843,7160" coordsize="0,528" path="m4843,7688l4843,7160e" filled="f" stroked="t" strokeweight=".944013pt" strokecolor="#484848">
                <v:path arrowok="t"/>
              </v:shape>
            </v:group>
            <v:group style="position:absolute;left:4833;top:7436;width:6863;height:2" coordorigin="4833,7436" coordsize="6863,2">
              <v:shape style="position:absolute;left:4833;top:7436;width:6863;height:2" coordorigin="4833,7436" coordsize="6863,0" path="m4833,7436l11696,7436e" filled="f" stroked="t" strokeweight=".944013pt" strokecolor="#484848">
                <v:path arrowok="t"/>
              </v:shape>
            </v:group>
            <v:group style="position:absolute;left:4838;top:7674;width:6863;height:2" coordorigin="4838,7674" coordsize="6863,2">
              <v:shape style="position:absolute;left:4838;top:7674;width:6863;height:2" coordorigin="4838,7674" coordsize="6863,0" path="m4838,7674l11701,7674e" filled="f" stroked="t" strokeweight=".944013pt" strokecolor="#444444">
                <v:path arrowok="t"/>
              </v:shape>
            </v:group>
            <v:group style="position:absolute;left:11692;top:7379;width:2;height:319" coordorigin="11692,7379" coordsize="2,319">
              <v:shape style="position:absolute;left:11692;top:7379;width:2;height:319" coordorigin="11692,7379" coordsize="0,319" path="m11692,7698l11692,7379e" filled="f" stroked="t" strokeweight=".472006pt" strokecolor="#343434">
                <v:path arrowok="t"/>
              </v:shape>
            </v:group>
            <v:group style="position:absolute;left:514;top:7910;width:11187;height:2" coordorigin="514,7910" coordsize="11187,2">
              <v:shape style="position:absolute;left:514;top:7910;width:11187;height:2" coordorigin="514,7910" coordsize="11187,0" path="m514,7910l11701,7910e" filled="f" stroked="t" strokeweight=".944013pt" strokecolor="#484848">
                <v:path arrowok="t"/>
              </v:shape>
            </v:group>
            <v:group style="position:absolute;left:4843;top:7160;width:2;height:762" coordorigin="4843,7160" coordsize="2,762">
              <v:shape style="position:absolute;left:4843;top:7160;width:2;height:762" coordorigin="4843,7160" coordsize="0,762" path="m4843,7922l4843,7160e" filled="f" stroked="t" strokeweight=".70801pt" strokecolor="#3B3B3B">
                <v:path arrowok="t"/>
              </v:shape>
            </v:group>
            <v:group style="position:absolute;left:11696;top:7622;width:2;height:8264" coordorigin="11696,7622" coordsize="2,8264">
              <v:shape style="position:absolute;left:11696;top:7622;width:2;height:8264" coordorigin="11696,7622" coordsize="0,8264" path="m11696,15886l11696,7622e" filled="f" stroked="t" strokeweight=".944013pt" strokecolor="#444444">
                <v:path arrowok="t"/>
              </v:shape>
            </v:group>
            <v:group style="position:absolute;left:526;top:1262;width:2;height:300" coordorigin="526,1262" coordsize="2,300">
              <v:shape style="position:absolute;left:526;top:1262;width:2;height:300" coordorigin="526,1262" coordsize="0,300" path="m526,1561l526,1262e" filled="f" stroked="t" strokeweight=".70801pt" strokecolor="#343434">
                <v:path arrowok="t"/>
              </v:shape>
            </v:group>
            <v:group style="position:absolute;left:524;top:4737;width:2;height:305" coordorigin="524,4737" coordsize="2,305">
              <v:shape style="position:absolute;left:524;top:4737;width:2;height:305" coordorigin="524,4737" coordsize="0,305" path="m524,5041l524,4737e" filled="f" stroked="t" strokeweight=".472006pt" strokecolor="#1C1C1C">
                <v:path arrowok="t"/>
              </v:shape>
            </v:group>
            <v:group style="position:absolute;left:524;top:662;width:2;height:8341" coordorigin="524,662" coordsize="2,8341">
              <v:shape style="position:absolute;left:524;top:662;width:2;height:8341" coordorigin="524,662" coordsize="0,8341" path="m524,9002l524,662e" filled="f" stroked="t" strokeweight=".70801pt" strokecolor="#3F3F3F">
                <v:path arrowok="t"/>
              </v:shape>
            </v:group>
            <v:group style="position:absolute;left:522;top:8126;width:2;height:300" coordorigin="522,8126" coordsize="2,300">
              <v:shape style="position:absolute;left:522;top:8126;width:2;height:300" coordorigin="522,8126" coordsize="0,300" path="m522,8426l522,8126e" filled="f" stroked="t" strokeweight=".70801pt" strokecolor="#343434">
                <v:path arrowok="t"/>
              </v:shape>
            </v:group>
            <v:group style="position:absolute;left:514;top:8719;width:11187;height:2" coordorigin="514,8719" coordsize="11187,2">
              <v:shape style="position:absolute;left:514;top:8719;width:11187;height:2" coordorigin="514,8719" coordsize="11187,0" path="m514,8719l11701,8719e" filled="f" stroked="t" strokeweight=".944013pt" strokecolor="#484848">
                <v:path arrowok="t"/>
              </v:shape>
            </v:group>
            <v:group style="position:absolute;left:522;top:8945;width:2;height:290" coordorigin="522,8945" coordsize="2,290">
              <v:shape style="position:absolute;left:522;top:8945;width:2;height:290" coordorigin="522,8945" coordsize="0,290" path="m522,9236l522,8945e" filled="f" stroked="t" strokeweight=".70801pt" strokecolor="#3B3B3B">
                <v:path arrowok="t"/>
              </v:shape>
            </v:group>
            <v:group style="position:absolute;left:510;top:9619;width:11191;height:2" coordorigin="510,9619" coordsize="11191,2">
              <v:shape style="position:absolute;left:510;top:9619;width:11191;height:2" coordorigin="510,9619" coordsize="11191,0" path="m510,9619l11701,9619e" filled="f" stroked="t" strokeweight=".944013pt" strokecolor="#484848">
                <v:path arrowok="t"/>
              </v:shape>
            </v:group>
            <v:group style="position:absolute;left:514;top:9857;width:11187;height:2" coordorigin="514,9857" coordsize="11187,2">
              <v:shape style="position:absolute;left:514;top:9857;width:11187;height:2" coordorigin="514,9857" coordsize="11187,0" path="m514,9857l11701,9857e" filled="f" stroked="t" strokeweight=".944013pt" strokecolor="#484848">
                <v:path arrowok="t"/>
              </v:shape>
            </v:group>
            <v:group style="position:absolute;left:522;top:9178;width:2;height:1661" coordorigin="522,9178" coordsize="2,1661">
              <v:shape style="position:absolute;left:522;top:9178;width:2;height:1661" coordorigin="522,9178" coordsize="0,1661" path="m522,10840l522,9178e" filled="f" stroked="t" strokeweight=".944013pt" strokecolor="#4F4F4F">
                <v:path arrowok="t"/>
              </v:shape>
            </v:group>
            <v:group style="position:absolute;left:514;top:10097;width:11191;height:2" coordorigin="514,10097" coordsize="11191,2">
              <v:shape style="position:absolute;left:514;top:10097;width:11191;height:2" coordorigin="514,10097" coordsize="11191,0" path="m514,10097l11706,10097e" filled="f" stroked="t" strokeweight=".944013pt" strokecolor="#484848">
                <v:path arrowok="t"/>
              </v:shape>
            </v:group>
            <v:group style="position:absolute;left:9001;top:10100;width:288;height:2" coordorigin="9001,10100" coordsize="288,2">
              <v:shape style="position:absolute;left:9001;top:10100;width:288;height:2" coordorigin="9001,10100" coordsize="288,0" path="m9001,10100l9289,10100e" filled="f" stroked="t" strokeweight=".70801pt" strokecolor="#444444">
                <v:path arrowok="t"/>
              </v:shape>
            </v:group>
            <v:group style="position:absolute;left:887;top:10573;width:10814;height:2" coordorigin="887,10573" coordsize="10814,2">
              <v:shape style="position:absolute;left:887;top:10573;width:10814;height:2" coordorigin="887,10573" coordsize="10814,0" path="m887,10573l11701,10573e" filled="f" stroked="t" strokeweight=".944013pt" strokecolor="#484848">
                <v:path arrowok="t"/>
              </v:shape>
            </v:group>
            <v:group style="position:absolute;left:1005;top:10816;width:10700;height:2" coordorigin="1005,10816" coordsize="10700,2">
              <v:shape style="position:absolute;left:1005;top:10816;width:10700;height:2" coordorigin="1005,10816" coordsize="10700,0" path="m1005,10816l11706,10816e" filled="f" stroked="t" strokeweight=".944013pt" strokecolor="#4B4B4B">
                <v:path arrowok="t"/>
              </v:shape>
            </v:group>
            <v:group style="position:absolute;left:519;top:10764;width:2;height:324" coordorigin="519,10764" coordsize="2,324">
              <v:shape style="position:absolute;left:519;top:10764;width:2;height:324" coordorigin="519,10764" coordsize="0,324" path="m519,11087l519,10764e" filled="f" stroked="t" strokeweight=".472006pt" strokecolor="#343434">
                <v:path arrowok="t"/>
              </v:shape>
            </v:group>
            <v:group style="position:absolute;left:7290;top:10807;width:2;height:119" coordorigin="7290,10807" coordsize="2,119">
              <v:shape style="position:absolute;left:7290;top:10807;width:2;height:119" coordorigin="7290,10807" coordsize="0,119" path="m7290,10926l7290,10807e" filled="f" stroked="t" strokeweight=".70801pt" strokecolor="#3B3B3B">
                <v:path arrowok="t"/>
              </v:shape>
            </v:group>
            <v:group style="position:absolute;left:514;top:11054;width:11187;height:2" coordorigin="514,11054" coordsize="11187,2">
              <v:shape style="position:absolute;left:514;top:11054;width:11187;height:2" coordorigin="514,11054" coordsize="11187,0" path="m514,11054l11701,11054e" filled="f" stroked="t" strokeweight=".944013pt" strokecolor="#4B4B4B">
                <v:path arrowok="t"/>
              </v:shape>
            </v:group>
            <v:group style="position:absolute;left:519;top:11011;width:2;height:705" coordorigin="519,11011" coordsize="2,705">
              <v:shape style="position:absolute;left:519;top:11011;width:2;height:705" coordorigin="519,11011" coordsize="0,705" path="m519,11716l519,11011e" filled="f" stroked="t" strokeweight=".70801pt" strokecolor="#484848">
                <v:path arrowok="t"/>
              </v:shape>
            </v:group>
            <v:group style="position:absolute;left:1636;top:10645;width:2;height:5237" coordorigin="1636,10645" coordsize="2,5237">
              <v:shape style="position:absolute;left:1636;top:10645;width:2;height:5237" coordorigin="1636,10645" coordsize="0,5237" path="m1636,15881l1636,10645e" filled="f" stroked="t" strokeweight=".944013pt" strokecolor="#383838">
                <v:path arrowok="t"/>
              </v:shape>
            </v:group>
            <v:group style="position:absolute;left:7292;top:10835;width:2;height:5046" coordorigin="7292,10835" coordsize="2,5046">
              <v:shape style="position:absolute;left:7292;top:10835;width:2;height:5046" coordorigin="7292,10835" coordsize="0,5046" path="m7292,15881l7292,10835e" filled="f" stroked="t" strokeweight=".944013pt" strokecolor="#3F3F3F">
                <v:path arrowok="t"/>
              </v:shape>
            </v:group>
            <v:group style="position:absolute;left:519;top:11659;width:2;height:148" coordorigin="519,11659" coordsize="2,148">
              <v:shape style="position:absolute;left:519;top:11659;width:2;height:148" coordorigin="519,11659" coordsize="0,148" path="m519,11806l519,11659e" filled="f" stroked="t" strokeweight=".472006pt" strokecolor="#1C1C1C">
                <v:path arrowok="t"/>
              </v:shape>
            </v:group>
            <v:group style="position:absolute;left:522;top:11749;width:2;height:4137" coordorigin="522,11749" coordsize="2,4137">
              <v:shape style="position:absolute;left:522;top:11749;width:2;height:4137" coordorigin="522,11749" coordsize="0,4137" path="m522,15886l522,11749e" filled="f" stroked="t" strokeweight=".70801pt" strokecolor="#3F3F3F">
                <v:path arrowok="t"/>
              </v:shape>
            </v:group>
            <v:group style="position:absolute;left:510;top:12906;width:1794;height:2" coordorigin="510,12906" coordsize="1794,2">
              <v:shape style="position:absolute;left:510;top:12906;width:1794;height:2" coordorigin="510,12906" coordsize="1794,0" path="m510,12906l2303,12906e" filled="f" stroked="t" strokeweight=".236003pt" strokecolor="#484848">
                <v:path arrowok="t"/>
              </v:shape>
            </v:group>
            <v:group style="position:absolute;left:1050;top:10830;width:2;height:5056" coordorigin="1050,10830" coordsize="2,5056">
              <v:shape style="position:absolute;left:1050;top:10830;width:2;height:5056" coordorigin="1050,10830" coordsize="0,5056" path="m1050,15886l1050,10830e" filled="f" stroked="t" strokeweight=".944013pt" strokecolor="#3B3B3B">
                <v:path arrowok="t"/>
              </v:shape>
            </v:group>
            <v:group style="position:absolute;left:519;top:13201;width:2;height:338" coordorigin="519,13201" coordsize="2,338">
              <v:shape style="position:absolute;left:519;top:13201;width:2;height:338" coordorigin="519,13201" coordsize="0,338" path="m519,13539l519,13201e" filled="f" stroked="t" strokeweight=".472006pt" strokecolor="#232323">
                <v:path arrowok="t"/>
              </v:shape>
            </v:group>
            <v:group style="position:absolute;left:519;top:14039;width:2;height:295" coordorigin="519,14039" coordsize="2,295">
              <v:shape style="position:absolute;left:519;top:14039;width:2;height:295" coordorigin="519,14039" coordsize="0,295" path="m519,14334l519,14039e" filled="f" stroked="t" strokeweight=".472006pt" strokecolor="#1C1C1C">
                <v:path arrowok="t"/>
              </v:shape>
            </v:group>
            <v:group style="position:absolute;left:514;top:15877;width:11191;height:2" coordorigin="514,15877" coordsize="11191,2">
              <v:shape style="position:absolute;left:514;top:15877;width:11191;height:2" coordorigin="514,15877" coordsize="11191,0" path="m514,15877l11706,15877e" filled="f" stroked="t" strokeweight=".944013pt" strokecolor="#606064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8.082153pt;margin-top:5.562218pt;width:33.611819pt;height:20pt;mso-position-horizontal-relative:page;mso-position-vertical-relative:paragraph;z-index:-17173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979799"/>
                      <w:w w:val="82"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979799"/>
                      <w:spacing w:val="-40"/>
                      <w:w w:val="8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ACACAE"/>
                      <w:spacing w:val="0"/>
                      <w:w w:val="167"/>
                    </w:rPr>
                    <w:t>,.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ACACAE"/>
                      <w:spacing w:val="-5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979799"/>
                      <w:spacing w:val="0"/>
                      <w:w w:val="118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6B7074"/>
                      <w:spacing w:val="0"/>
                      <w:w w:val="52"/>
                    </w:rPr>
                    <w:t>.....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7"/>
          <w:szCs w:val="27"/>
          <w:color w:val="838585"/>
          <w:w w:val="114"/>
          <w:position w:val="1"/>
        </w:rPr>
        <w:t>,</w:t>
      </w:r>
      <w:r>
        <w:rPr>
          <w:rFonts w:ascii="Arial" w:hAnsi="Arial" w:cs="Arial" w:eastAsia="Arial"/>
          <w:sz w:val="27"/>
          <w:szCs w:val="27"/>
          <w:color w:val="838585"/>
          <w:spacing w:val="-47"/>
          <w:w w:val="100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545656"/>
          <w:spacing w:val="-5"/>
          <w:w w:val="87"/>
          <w:position w:val="1"/>
        </w:rPr>
        <w:t>·</w:t>
      </w:r>
      <w:r>
        <w:rPr>
          <w:rFonts w:ascii="Arial" w:hAnsi="Arial" w:cs="Arial" w:eastAsia="Arial"/>
          <w:sz w:val="27"/>
          <w:szCs w:val="27"/>
          <w:color w:val="2D2D2D"/>
          <w:spacing w:val="0"/>
          <w:w w:val="62"/>
          <w:position w:val="1"/>
        </w:rPr>
        <w:t>w..</w:t>
      </w:r>
      <w:r>
        <w:rPr>
          <w:rFonts w:ascii="Arial" w:hAnsi="Arial" w:cs="Arial" w:eastAsia="Arial"/>
          <w:sz w:val="27"/>
          <w:szCs w:val="27"/>
          <w:color w:val="2D2D2D"/>
          <w:spacing w:val="-82"/>
          <w:w w:val="63"/>
          <w:position w:val="1"/>
        </w:rPr>
        <w:t>-</w:t>
      </w:r>
      <w:r>
        <w:rPr>
          <w:rFonts w:ascii="Arial" w:hAnsi="Arial" w:cs="Arial" w:eastAsia="Arial"/>
          <w:sz w:val="27"/>
          <w:szCs w:val="27"/>
          <w:color w:val="545656"/>
          <w:spacing w:val="-1"/>
          <w:w w:val="62"/>
          <w:position w:val="1"/>
        </w:rPr>
        <w:t>·</w:t>
      </w:r>
      <w:r>
        <w:rPr>
          <w:rFonts w:ascii="Arial" w:hAnsi="Arial" w:cs="Arial" w:eastAsia="Arial"/>
          <w:sz w:val="27"/>
          <w:szCs w:val="27"/>
          <w:color w:val="2D2D2D"/>
          <w:spacing w:val="-84"/>
          <w:w w:val="63"/>
          <w:position w:val="1"/>
        </w:rPr>
        <w:t>·</w:t>
      </w:r>
      <w:r>
        <w:rPr>
          <w:rFonts w:ascii="Arial" w:hAnsi="Arial" w:cs="Arial" w:eastAsia="Arial"/>
          <w:sz w:val="27"/>
          <w:szCs w:val="27"/>
          <w:color w:val="545656"/>
          <w:spacing w:val="0"/>
          <w:w w:val="62"/>
          <w:position w:val="1"/>
        </w:rPr>
        <w:t>(</w:t>
      </w:r>
      <w:r>
        <w:rPr>
          <w:rFonts w:ascii="Arial" w:hAnsi="Arial" w:cs="Arial" w:eastAsia="Arial"/>
          <w:sz w:val="27"/>
          <w:szCs w:val="27"/>
          <w:color w:val="545656"/>
          <w:spacing w:val="0"/>
          <w:w w:val="61"/>
          <w:position w:val="1"/>
        </w:rPr>
        <w:t>/"'</w:t>
      </w:r>
      <w:r>
        <w:rPr>
          <w:rFonts w:ascii="Arial" w:hAnsi="Arial" w:cs="Arial" w:eastAsia="Arial"/>
          <w:sz w:val="27"/>
          <w:szCs w:val="27"/>
          <w:color w:val="54565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7"/>
          <w:szCs w:val="27"/>
          <w:color w:val="54565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ACACAE"/>
          <w:spacing w:val="0"/>
          <w:w w:val="600"/>
          <w:position w:val="-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ACACAE"/>
          <w:spacing w:val="-31"/>
          <w:w w:val="100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C3C3C3"/>
          <w:spacing w:val="0"/>
          <w:w w:val="100"/>
          <w:position w:val="-2"/>
        </w:rPr>
        <w:t>.,</w:t>
      </w:r>
      <w:r>
        <w:rPr>
          <w:rFonts w:ascii="Arial" w:hAnsi="Arial" w:cs="Arial" w:eastAsia="Arial"/>
          <w:sz w:val="16"/>
          <w:szCs w:val="16"/>
          <w:color w:val="C3C3C3"/>
          <w:spacing w:val="26"/>
          <w:w w:val="100"/>
          <w:position w:val="-2"/>
        </w:rPr>
        <w:t> </w:t>
      </w:r>
      <w:r>
        <w:rPr>
          <w:rFonts w:ascii="Arial" w:hAnsi="Arial" w:cs="Arial" w:eastAsia="Arial"/>
          <w:sz w:val="32"/>
          <w:szCs w:val="32"/>
          <w:color w:val="979799"/>
          <w:spacing w:val="0"/>
          <w:w w:val="58"/>
          <w:position w:val="-2"/>
        </w:rPr>
        <w:t>..</w:t>
      </w:r>
      <w:r>
        <w:rPr>
          <w:rFonts w:ascii="Arial" w:hAnsi="Arial" w:cs="Arial" w:eastAsia="Arial"/>
          <w:sz w:val="32"/>
          <w:szCs w:val="32"/>
          <w:color w:val="979799"/>
          <w:spacing w:val="42"/>
          <w:w w:val="58"/>
          <w:position w:val="-2"/>
        </w:rPr>
        <w:t> </w:t>
      </w:r>
      <w:r>
        <w:rPr>
          <w:rFonts w:ascii="Arial" w:hAnsi="Arial" w:cs="Arial" w:eastAsia="Arial"/>
          <w:sz w:val="37"/>
          <w:szCs w:val="37"/>
          <w:color w:val="6B7074"/>
          <w:spacing w:val="0"/>
          <w:w w:val="58"/>
          <w:position w:val="-2"/>
        </w:rPr>
        <w:t>"'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110" w:lineRule="exact"/>
        <w:ind w:left="5258" w:right="5837"/>
        <w:jc w:val="center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2D2D2D"/>
          <w:w w:val="77"/>
          <w:position w:val="1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45656"/>
          <w:spacing w:val="0"/>
          <w:w w:val="83"/>
          <w:position w:val="1"/>
        </w:rPr>
        <w:t>-(</w:t>
      </w:r>
      <w:r>
        <w:rPr>
          <w:rFonts w:ascii="Times New Roman" w:hAnsi="Times New Roman" w:cs="Times New Roman" w:eastAsia="Times New Roman"/>
          <w:sz w:val="13"/>
          <w:szCs w:val="13"/>
          <w:color w:val="545656"/>
          <w:spacing w:val="0"/>
          <w:w w:val="82"/>
          <w:position w:val="1"/>
        </w:rPr>
        <w:t>.../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66" w:after="0" w:line="262" w:lineRule="exact"/>
        <w:ind w:left="266" w:right="-20"/>
        <w:jc w:val="left"/>
        <w:tabs>
          <w:tab w:pos="5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2D2D2D"/>
          <w:spacing w:val="0"/>
          <w:w w:val="81"/>
          <w:position w:val="-2"/>
        </w:rPr>
        <w:t>..;.:</w:t>
      </w:r>
      <w:r>
        <w:rPr>
          <w:rFonts w:ascii="Times New Roman" w:hAnsi="Times New Roman" w:cs="Times New Roman" w:eastAsia="Times New Roman"/>
          <w:sz w:val="15"/>
          <w:szCs w:val="15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Tayya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2"/>
        </w:rPr>
        <w:t>USLU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270" w:right="-20"/>
        <w:jc w:val="left"/>
        <w:tabs>
          <w:tab w:pos="5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3"/>
          <w:szCs w:val="13"/>
          <w:color w:val="2D2D2D"/>
          <w:spacing w:val="0"/>
          <w:w w:val="81"/>
          <w:position w:val="2"/>
        </w:rPr>
        <w:t>"@</w:t>
      </w:r>
      <w:r>
        <w:rPr>
          <w:rFonts w:ascii="Arial" w:hAnsi="Arial" w:cs="Arial" w:eastAsia="Arial"/>
          <w:sz w:val="13"/>
          <w:szCs w:val="13"/>
          <w:color w:val="2D2D2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3"/>
          <w:szCs w:val="13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  <w:position w:val="-3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270" w:right="-20"/>
        <w:jc w:val="left"/>
        <w:tabs>
          <w:tab w:pos="272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i/>
          <w:position w:val="10"/>
        </w:rPr>
        <w:t>X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i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i/>
          <w:position w:val="10"/>
        </w:rPr>
      </w:r>
      <w:r>
        <w:rPr>
          <w:rFonts w:ascii="Times New Roman" w:hAnsi="Times New Roman" w:cs="Times New Roman" w:eastAsia="Times New Roman"/>
          <w:sz w:val="28"/>
          <w:szCs w:val="28"/>
          <w:color w:val="6B7074"/>
          <w:spacing w:val="0"/>
          <w:w w:val="100"/>
          <w:position w:val="1"/>
        </w:rPr>
        <w:t>gü</w:t>
      </w:r>
      <w:r>
        <w:rPr>
          <w:rFonts w:ascii="Times New Roman" w:hAnsi="Times New Roman" w:cs="Times New Roman" w:eastAsia="Times New Roman"/>
          <w:sz w:val="28"/>
          <w:szCs w:val="28"/>
          <w:color w:val="6B7074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6B707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B7074"/>
          <w:spacing w:val="52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6B7074"/>
          <w:spacing w:val="0"/>
          <w:w w:val="100"/>
          <w:position w:val="1"/>
        </w:rPr>
        <w:t>.KA</w:t>
      </w:r>
      <w:r>
        <w:rPr>
          <w:rFonts w:ascii="Arial" w:hAnsi="Arial" w:cs="Arial" w:eastAsia="Arial"/>
          <w:sz w:val="25"/>
          <w:szCs w:val="25"/>
          <w:color w:val="6B7074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6B7074"/>
          <w:spacing w:val="54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6B7074"/>
          <w:spacing w:val="0"/>
          <w:w w:val="118"/>
          <w:position w:val="1"/>
        </w:rPr>
        <w:t>A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2201" w:right="7056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979799"/>
          <w:spacing w:val="0"/>
          <w:w w:val="78"/>
          <w:position w:val="-3"/>
        </w:rPr>
        <w:t>It</w:t>
      </w:r>
      <w:r>
        <w:rPr>
          <w:rFonts w:ascii="Arial" w:hAnsi="Arial" w:cs="Arial" w:eastAsia="Arial"/>
          <w:sz w:val="24"/>
          <w:szCs w:val="24"/>
          <w:color w:val="979799"/>
          <w:spacing w:val="-4"/>
          <w:w w:val="78"/>
          <w:position w:val="-3"/>
        </w:rPr>
        <w:t>f</w:t>
      </w:r>
      <w:r>
        <w:rPr>
          <w:rFonts w:ascii="Arial" w:hAnsi="Arial" w:cs="Arial" w:eastAsia="Arial"/>
          <w:sz w:val="24"/>
          <w:szCs w:val="24"/>
          <w:color w:val="6B7074"/>
          <w:spacing w:val="0"/>
          <w:w w:val="78"/>
          <w:position w:val="-3"/>
        </w:rPr>
        <w:t>aiye</w:t>
      </w:r>
      <w:r>
        <w:rPr>
          <w:rFonts w:ascii="Arial" w:hAnsi="Arial" w:cs="Arial" w:eastAsia="Arial"/>
          <w:sz w:val="24"/>
          <w:szCs w:val="24"/>
          <w:color w:val="6B7074"/>
          <w:spacing w:val="-5"/>
          <w:w w:val="78"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838585"/>
          <w:spacing w:val="0"/>
          <w:w w:val="78"/>
          <w:position w:val="-3"/>
        </w:rPr>
        <w:t>G</w:t>
      </w:r>
      <w:r>
        <w:rPr>
          <w:rFonts w:ascii="Arial" w:hAnsi="Arial" w:cs="Arial" w:eastAsia="Arial"/>
          <w:sz w:val="24"/>
          <w:szCs w:val="24"/>
          <w:color w:val="838585"/>
          <w:spacing w:val="-1"/>
          <w:w w:val="78"/>
          <w:position w:val="-3"/>
        </w:rPr>
        <w:t>"</w:t>
      </w:r>
      <w:r>
        <w:rPr>
          <w:rFonts w:ascii="Arial" w:hAnsi="Arial" w:cs="Arial" w:eastAsia="Arial"/>
          <w:sz w:val="24"/>
          <w:szCs w:val="24"/>
          <w:color w:val="545656"/>
          <w:spacing w:val="-2"/>
          <w:w w:val="78"/>
          <w:position w:val="-3"/>
        </w:rPr>
        <w:t>n</w:t>
      </w:r>
      <w:r>
        <w:rPr>
          <w:rFonts w:ascii="Arial" w:hAnsi="Arial" w:cs="Arial" w:eastAsia="Arial"/>
          <w:sz w:val="24"/>
          <w:szCs w:val="24"/>
          <w:color w:val="6B7074"/>
          <w:spacing w:val="0"/>
          <w:w w:val="78"/>
          <w:position w:val="-3"/>
        </w:rPr>
        <w:t>e</w:t>
      </w:r>
      <w:r>
        <w:rPr>
          <w:rFonts w:ascii="Arial" w:hAnsi="Arial" w:cs="Arial" w:eastAsia="Arial"/>
          <w:sz w:val="24"/>
          <w:szCs w:val="24"/>
          <w:color w:val="545656"/>
          <w:spacing w:val="0"/>
          <w:w w:val="78"/>
          <w:position w:val="-3"/>
        </w:rPr>
        <w:t>v</w:t>
      </w:r>
      <w:r>
        <w:rPr>
          <w:rFonts w:ascii="Arial" w:hAnsi="Arial" w:cs="Arial" w:eastAsia="Arial"/>
          <w:sz w:val="24"/>
          <w:szCs w:val="24"/>
          <w:color w:val="545656"/>
          <w:spacing w:val="6"/>
          <w:w w:val="78"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6B7074"/>
          <w:spacing w:val="0"/>
          <w:w w:val="72"/>
          <w:position w:val="-3"/>
        </w:rPr>
        <w:t>B</w:t>
      </w:r>
      <w:r>
        <w:rPr>
          <w:rFonts w:ascii="Arial" w:hAnsi="Arial" w:cs="Arial" w:eastAsia="Arial"/>
          <w:sz w:val="24"/>
          <w:szCs w:val="24"/>
          <w:color w:val="6B7074"/>
          <w:spacing w:val="-49"/>
          <w:w w:val="100"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979799"/>
          <w:spacing w:val="-1"/>
          <w:w w:val="89"/>
          <w:position w:val="-3"/>
        </w:rPr>
        <w:t>"</w:t>
      </w:r>
      <w:r>
        <w:rPr>
          <w:rFonts w:ascii="Arial" w:hAnsi="Arial" w:cs="Arial" w:eastAsia="Arial"/>
          <w:sz w:val="24"/>
          <w:szCs w:val="24"/>
          <w:color w:val="545656"/>
          <w:spacing w:val="0"/>
          <w:w w:val="82"/>
          <w:position w:val="-3"/>
        </w:rPr>
        <w:t>l</w:t>
      </w:r>
      <w:r>
        <w:rPr>
          <w:rFonts w:ascii="Arial" w:hAnsi="Arial" w:cs="Arial" w:eastAsia="Arial"/>
          <w:sz w:val="24"/>
          <w:szCs w:val="24"/>
          <w:color w:val="545656"/>
          <w:spacing w:val="-16"/>
          <w:w w:val="82"/>
          <w:position w:val="-3"/>
        </w:rPr>
        <w:t>g</w:t>
      </w:r>
      <w:r>
        <w:rPr>
          <w:rFonts w:ascii="Arial" w:hAnsi="Arial" w:cs="Arial" w:eastAsia="Arial"/>
          <w:sz w:val="24"/>
          <w:szCs w:val="24"/>
          <w:color w:val="6B7074"/>
          <w:spacing w:val="0"/>
          <w:w w:val="91"/>
          <w:position w:val="-3"/>
        </w:rPr>
        <w:t>e</w:t>
      </w:r>
      <w:r>
        <w:rPr>
          <w:rFonts w:ascii="Arial" w:hAnsi="Arial" w:cs="Arial" w:eastAsia="Arial"/>
          <w:sz w:val="24"/>
          <w:szCs w:val="24"/>
          <w:color w:val="6B7074"/>
          <w:spacing w:val="-1"/>
          <w:w w:val="90"/>
          <w:position w:val="-3"/>
        </w:rPr>
        <w:t>A</w:t>
      </w:r>
      <w:r>
        <w:rPr>
          <w:rFonts w:ascii="Arial" w:hAnsi="Arial" w:cs="Arial" w:eastAsia="Arial"/>
          <w:sz w:val="24"/>
          <w:szCs w:val="24"/>
          <w:color w:val="545656"/>
          <w:spacing w:val="0"/>
          <w:w w:val="78"/>
          <w:position w:val="-3"/>
        </w:rPr>
        <w:t>mi</w:t>
      </w:r>
      <w:r>
        <w:rPr>
          <w:rFonts w:ascii="Arial" w:hAnsi="Arial" w:cs="Arial" w:eastAsia="Arial"/>
          <w:sz w:val="24"/>
          <w:szCs w:val="24"/>
          <w:color w:val="545656"/>
          <w:spacing w:val="-7"/>
          <w:w w:val="78"/>
          <w:position w:val="-3"/>
        </w:rPr>
        <w:t>r</w:t>
      </w:r>
      <w:r>
        <w:rPr>
          <w:rFonts w:ascii="Arial" w:hAnsi="Arial" w:cs="Arial" w:eastAsia="Arial"/>
          <w:sz w:val="24"/>
          <w:szCs w:val="24"/>
          <w:color w:val="979799"/>
          <w:spacing w:val="0"/>
          <w:w w:val="134"/>
          <w:position w:val="-3"/>
        </w:rPr>
        <w:t>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524" w:lineRule="exact"/>
        <w:ind w:left="2890" w:right="-20"/>
        <w:jc w:val="left"/>
        <w:rPr>
          <w:rFonts w:ascii="Times New Roman" w:hAnsi="Times New Roman" w:cs="Times New Roman" w:eastAsia="Times New Roman"/>
          <w:sz w:val="55"/>
          <w:szCs w:val="55"/>
        </w:rPr>
      </w:pPr>
      <w:rPr/>
      <w:r>
        <w:rPr>
          <w:rFonts w:ascii="Times New Roman" w:hAnsi="Times New Roman" w:cs="Times New Roman" w:eastAsia="Times New Roman"/>
          <w:sz w:val="55"/>
          <w:szCs w:val="55"/>
          <w:color w:val="3D4690"/>
          <w:spacing w:val="0"/>
          <w:w w:val="112"/>
          <w:i/>
          <w:position w:val="1"/>
        </w:rPr>
        <w:t>.2j{s</w:t>
      </w:r>
      <w:r>
        <w:rPr>
          <w:rFonts w:ascii="Times New Roman" w:hAnsi="Times New Roman" w:cs="Times New Roman" w:eastAsia="Times New Roman"/>
          <w:sz w:val="55"/>
          <w:szCs w:val="5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100"/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694" w:right="4387" w:firstLine="-10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iZMiR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8"/>
        </w:rPr>
        <w:t>BÜYÜKŞEHiR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2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8"/>
        </w:rPr>
        <w:t>BELEDiYESi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9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8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DAiRESi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5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67" w:lineRule="exact"/>
        <w:ind w:left="833" w:right="10018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464646"/>
          <w:spacing w:val="0"/>
          <w:w w:val="123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83" w:lineRule="exact"/>
        <w:ind w:left="593" w:right="-20"/>
        <w:jc w:val="left"/>
        <w:tabs>
          <w:tab w:pos="3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8.158096pt;margin-top:-41.733112pt;width:490.211206pt;height:57.903052pt;mso-position-horizontal-relative:page;mso-position-vertical-relative:paragraph;z-index:-17169" type="#_x0000_t202" filled="f" stroked="f">
            <v:textbox inset="0,0,0,0">
              <w:txbxContent>
                <w:p>
                  <w:pPr>
                    <w:spacing w:before="0" w:after="0" w:line="1158" w:lineRule="exact"/>
                    <w:ind w:right="-214"/>
                    <w:jc w:val="left"/>
                    <w:tabs>
                      <w:tab w:pos="8660" w:val="left"/>
                    </w:tabs>
                    <w:rPr>
                      <w:rFonts w:ascii="Times New Roman" w:hAnsi="Times New Roman" w:cs="Times New Roman" w:eastAsia="Times New Roman"/>
                      <w:sz w:val="110"/>
                      <w:szCs w:val="1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363636"/>
                      <w:spacing w:val="0"/>
                      <w:w w:val="165"/>
                      <w:b/>
                      <w:bCs/>
                      <w:i/>
                      <w:position w:val="23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363636"/>
                      <w:spacing w:val="0"/>
                      <w:w w:val="100"/>
                      <w:b/>
                      <w:bCs/>
                      <w:i/>
                      <w:position w:val="2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363636"/>
                      <w:spacing w:val="0"/>
                      <w:w w:val="100"/>
                      <w:b/>
                      <w:bCs/>
                      <w:i/>
                      <w:position w:val="2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10"/>
                      <w:szCs w:val="110"/>
                      <w:color w:val="8C8C8C"/>
                      <w:spacing w:val="0"/>
                      <w:w w:val="206"/>
                      <w:b/>
                      <w:bCs/>
                      <w:position w:val="-2"/>
                    </w:rPr>
                    <w:t>8</w:t>
                  </w:r>
                  <w:r>
                    <w:rPr>
                      <w:rFonts w:ascii="Times New Roman" w:hAnsi="Times New Roman" w:cs="Times New Roman" w:eastAsia="Times New Roman"/>
                      <w:sz w:val="110"/>
                      <w:szCs w:val="11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63636"/>
          <w:spacing w:val="-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Yaıigı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5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46" w:lineRule="exact"/>
        <w:ind w:left="64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5B5B5B"/>
          <w:spacing w:val="0"/>
          <w:w w:val="100"/>
          <w:position w:val="-7"/>
        </w:rPr>
        <w:t>BE</w:t>
      </w:r>
      <w:r>
        <w:rPr>
          <w:rFonts w:ascii="Arial" w:hAnsi="Arial" w:cs="Arial" w:eastAsia="Arial"/>
          <w:sz w:val="14"/>
          <w:szCs w:val="14"/>
          <w:color w:val="5B5B5B"/>
          <w:spacing w:val="-6"/>
          <w:w w:val="100"/>
          <w:position w:val="-7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14"/>
          <w:position w:val="-7"/>
        </w:rPr>
        <w:t>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514" w:lineRule="exact"/>
        <w:ind w:left="2013" w:right="-20"/>
        <w:jc w:val="left"/>
        <w:tabs>
          <w:tab w:pos="2520" w:val="left"/>
          <w:tab w:pos="3080" w:val="left"/>
          <w:tab w:pos="4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52"/>
          <w:szCs w:val="52"/>
          <w:color w:val="7B7B7B"/>
          <w:spacing w:val="0"/>
          <w:w w:val="51"/>
          <w:position w:val="-4"/>
        </w:rPr>
        <w:t>ı</w:t>
      </w:r>
      <w:r>
        <w:rPr>
          <w:rFonts w:ascii="Arial" w:hAnsi="Arial" w:cs="Arial" w:eastAsia="Arial"/>
          <w:sz w:val="52"/>
          <w:szCs w:val="52"/>
          <w:color w:val="7B7B7B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52"/>
          <w:szCs w:val="52"/>
          <w:color w:val="7B7B7B"/>
          <w:spacing w:val="0"/>
          <w:w w:val="99"/>
          <w:position w:val="-4"/>
        </w:rPr>
      </w:r>
      <w:r>
        <w:rPr>
          <w:rFonts w:ascii="Arial" w:hAnsi="Arial" w:cs="Arial" w:eastAsia="Arial"/>
          <w:sz w:val="52"/>
          <w:szCs w:val="52"/>
          <w:color w:val="7B7B7B"/>
          <w:spacing w:val="0"/>
          <w:w w:val="99"/>
          <w:u w:val="single" w:color="676767"/>
          <w:position w:val="-4"/>
        </w:rPr>
        <w:t> </w:t>
      </w:r>
      <w:r>
        <w:rPr>
          <w:rFonts w:ascii="Arial" w:hAnsi="Arial" w:cs="Arial" w:eastAsia="Arial"/>
          <w:sz w:val="52"/>
          <w:szCs w:val="52"/>
          <w:color w:val="7B7B7B"/>
          <w:spacing w:val="0"/>
          <w:w w:val="100"/>
          <w:u w:val="single" w:color="676767"/>
          <w:position w:val="-4"/>
        </w:rPr>
        <w:tab/>
      </w:r>
      <w:r>
        <w:rPr>
          <w:rFonts w:ascii="Arial" w:hAnsi="Arial" w:cs="Arial" w:eastAsia="Arial"/>
          <w:sz w:val="52"/>
          <w:szCs w:val="52"/>
          <w:color w:val="7B7B7B"/>
          <w:spacing w:val="0"/>
          <w:w w:val="100"/>
          <w:u w:val="single" w:color="676767"/>
          <w:position w:val="-4"/>
        </w:rPr>
      </w:r>
      <w:r>
        <w:rPr>
          <w:rFonts w:ascii="Arial" w:hAnsi="Arial" w:cs="Arial" w:eastAsia="Arial"/>
          <w:sz w:val="52"/>
          <w:szCs w:val="52"/>
          <w:color w:val="7B7B7B"/>
          <w:spacing w:val="0"/>
          <w:w w:val="100"/>
          <w:position w:val="-4"/>
        </w:rPr>
      </w:r>
      <w:r>
        <w:rPr>
          <w:rFonts w:ascii="Arial" w:hAnsi="Arial" w:cs="Arial" w:eastAsia="Arial"/>
          <w:sz w:val="52"/>
          <w:szCs w:val="52"/>
          <w:color w:val="7B7B7B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52"/>
          <w:szCs w:val="52"/>
          <w:color w:val="7B7B7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2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6"/>
          <w:w w:val="100"/>
          <w:position w:val="2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25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2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2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2"/>
          <w:w w:val="100"/>
          <w:position w:val="2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4"/>
          <w:position w:val="25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186" w:right="-20"/>
        <w:jc w:val="left"/>
        <w:tabs>
          <w:tab w:pos="1500" w:val="left"/>
          <w:tab w:pos="3040" w:val="left"/>
          <w:tab w:pos="5420" w:val="left"/>
          <w:tab w:pos="75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w w:val="97"/>
          <w:position w:val="2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w w:val="96"/>
          <w:position w:val="2"/>
        </w:rPr>
        <w:t>la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82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28"/>
          <w:w w:val="82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9"/>
          <w:position w:val="2"/>
        </w:rPr>
        <w:t>20/05/2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10"/>
          <w:position w:val="2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>17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2"/>
        </w:rPr>
        <w:t>ıı3ildirim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2"/>
        </w:rPr>
        <w:t>21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89"/>
          <w:position w:val="1"/>
        </w:rPr>
        <w:t>ıoi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11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ldiriı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96"/>
          <w:position w:val="1"/>
        </w:rPr>
        <w:t>15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9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Arial" w:hAnsi="Arial" w:cs="Arial" w:eastAsia="Arial"/>
          <w:sz w:val="24"/>
          <w:szCs w:val="24"/>
          <w:color w:val="464646"/>
          <w:spacing w:val="0"/>
          <w:w w:val="77"/>
          <w:position w:val="1"/>
        </w:rPr>
        <w:t>re</w:t>
      </w:r>
      <w:r>
        <w:rPr>
          <w:rFonts w:ascii="Arial" w:hAnsi="Arial" w:cs="Arial" w:eastAsia="Arial"/>
          <w:sz w:val="24"/>
          <w:szCs w:val="24"/>
          <w:color w:val="7B7B7B"/>
          <w:spacing w:val="0"/>
          <w:w w:val="117"/>
          <w:position w:val="1"/>
        </w:rPr>
        <w:t>: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125" w:right="-20"/>
        <w:jc w:val="left"/>
        <w:tabs>
          <w:tab w:pos="1500" w:val="left"/>
          <w:tab w:pos="2960" w:val="left"/>
          <w:tab w:pos="4400" w:val="left"/>
          <w:tab w:pos="5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9"/>
          <w:w w:val="8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10"/>
          <w:w w:val="8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9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1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6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6"/>
          <w:w w:val="100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11"/>
          <w:w w:val="100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17</w:t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12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B7B7B"/>
          <w:spacing w:val="-30"/>
          <w:w w:val="1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3286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Merk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1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Duml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0"/>
        </w:rPr>
        <w:t>pıııa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8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8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163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8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8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nı/l3ayraklı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40" w:lineRule="auto"/>
        <w:ind w:left="130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oğru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5"/>
        </w:rPr>
        <w:t>Duııılupına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163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5"/>
        </w:rPr>
        <w:t>Bayrak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"/>
          <w:w w:val="96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38" w:lineRule="exact"/>
        <w:ind w:left="125" w:right="1164" w:firstLine="-9"/>
        <w:jc w:val="left"/>
        <w:tabs>
          <w:tab w:pos="1640" w:val="left"/>
          <w:tab w:pos="3520" w:val="left"/>
          <w:tab w:pos="3940" w:val="left"/>
          <w:tab w:pos="6620" w:val="left"/>
          <w:tab w:pos="7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87"/>
        </w:rPr>
        <w:t>,Yan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9"/>
          <w:w w:val="87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2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5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76"/>
        </w:rPr>
        <w:t>ıın!!.ı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7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8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8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1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0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87"/>
        </w:rPr>
        <w:t>ang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10"/>
          <w:w w:val="8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1A1A1A"/>
          <w:spacing w:val="0"/>
          <w:w w:val="3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1A1A1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6"/>
          <w:w w:val="7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Dikkatsizli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8"/>
          <w:w w:val="88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g.ıra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88"/>
          <w:position w:val="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88"/>
          <w:position w:val="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12"/>
          <w:w w:val="88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2"/>
        </w:rPr>
        <w:t>pınlll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03"/>
          <w:position w:val="2"/>
        </w:rPr>
        <w:t>Şekl</w:t>
      </w:r>
      <w:r>
        <w:rPr>
          <w:rFonts w:ascii="Arial" w:hAnsi="Arial" w:cs="Arial" w:eastAsia="Arial"/>
          <w:sz w:val="16"/>
          <w:szCs w:val="16"/>
          <w:color w:val="464646"/>
          <w:spacing w:val="-4"/>
          <w:w w:val="104"/>
          <w:position w:val="2"/>
        </w:rPr>
        <w:t>i</w:t>
      </w:r>
      <w:r>
        <w:rPr>
          <w:rFonts w:ascii="Arial" w:hAnsi="Arial" w:cs="Arial" w:eastAsia="Arial"/>
          <w:sz w:val="16"/>
          <w:szCs w:val="16"/>
          <w:color w:val="8C8C8C"/>
          <w:spacing w:val="0"/>
          <w:w w:val="147"/>
          <w:position w:val="2"/>
        </w:rPr>
        <w:t>:</w:t>
      </w:r>
      <w:r>
        <w:rPr>
          <w:rFonts w:ascii="Arial" w:hAnsi="Arial" w:cs="Arial" w:eastAsia="Arial"/>
          <w:sz w:val="16"/>
          <w:szCs w:val="16"/>
          <w:color w:val="8C8C8C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6"/>
          <w:szCs w:val="16"/>
          <w:color w:val="8C8C8C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5"/>
          <w:position w:val="-6"/>
        </w:rPr>
        <w:t>Kullanını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8"/>
          <w:w w:val="95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8"/>
          <w:position w:val="-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353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3"/>
        </w:rPr>
        <w:t>Betonanne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3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0"/>
          <w:position w:val="-3"/>
        </w:rPr>
        <w:t>Ah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6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3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3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10" w:lineRule="exact"/>
        <w:ind w:left="4342" w:right="-20"/>
        <w:jc w:val="left"/>
        <w:tabs>
          <w:tab w:pos="4920" w:val="left"/>
          <w:tab w:pos="5980" w:val="left"/>
          <w:tab w:pos="6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47"/>
          <w:szCs w:val="47"/>
          <w:color w:val="5B5B5B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7"/>
          <w:szCs w:val="47"/>
          <w:color w:val="5B5B5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7"/>
          <w:szCs w:val="47"/>
          <w:color w:val="5B5B5B"/>
          <w:spacing w:val="0"/>
          <w:w w:val="100"/>
          <w:position w:val="-1"/>
        </w:rPr>
      </w:r>
      <w:r>
        <w:rPr>
          <w:rFonts w:ascii="Arial" w:hAnsi="Arial" w:cs="Arial" w:eastAsia="Arial"/>
          <w:sz w:val="31"/>
          <w:szCs w:val="31"/>
          <w:color w:val="464646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464646"/>
          <w:spacing w:val="-42"/>
          <w:w w:val="50"/>
          <w:position w:val="-1"/>
        </w:rPr>
        <w:t> </w:t>
      </w:r>
      <w:r>
        <w:rPr>
          <w:rFonts w:ascii="Arial" w:hAnsi="Arial" w:cs="Arial" w:eastAsia="Arial"/>
          <w:sz w:val="31"/>
          <w:szCs w:val="31"/>
          <w:color w:val="46464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1"/>
          <w:szCs w:val="31"/>
          <w:color w:val="464646"/>
          <w:spacing w:val="0"/>
          <w:w w:val="100"/>
          <w:position w:val="-1"/>
        </w:rPr>
      </w:r>
      <w:r>
        <w:rPr>
          <w:rFonts w:ascii="Arial" w:hAnsi="Arial" w:cs="Arial" w:eastAsia="Arial"/>
          <w:sz w:val="47"/>
          <w:szCs w:val="47"/>
          <w:color w:val="363636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7"/>
          <w:szCs w:val="47"/>
          <w:color w:val="363636"/>
          <w:spacing w:val="-57"/>
          <w:w w:val="50"/>
          <w:position w:val="-1"/>
        </w:rPr>
        <w:t> </w:t>
      </w:r>
      <w:r>
        <w:rPr>
          <w:rFonts w:ascii="Arial" w:hAnsi="Arial" w:cs="Arial" w:eastAsia="Arial"/>
          <w:sz w:val="47"/>
          <w:szCs w:val="47"/>
          <w:color w:val="3636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7"/>
          <w:szCs w:val="47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9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8"/>
          <w:position w:val="9"/>
        </w:rPr>
        <w:t>15.40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130" w:right="-20"/>
        <w:jc w:val="left"/>
        <w:tabs>
          <w:tab w:pos="2020" w:val="left"/>
          <w:tab w:pos="5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2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5"/>
          <w:position w:val="1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6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f: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64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6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5"/>
          <w:w w:val="6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7"/>
          <w:position w:val="1"/>
        </w:rPr>
        <w:t>Öğ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renilemedi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63"/>
          <w:position w:val="1"/>
        </w:rPr>
        <w:t>[K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"/>
          <w:w w:val="6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iracı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29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25"/>
          <w:w w:val="12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Öğrcııilcıııedi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20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Anıiri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-22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78"/>
        </w:rPr>
        <w:t>ç_v§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7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32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Abdulkadi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YIGIT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2042" w:right="-20"/>
        <w:jc w:val="left"/>
        <w:tabs>
          <w:tab w:pos="4580" w:val="left"/>
          <w:tab w:pos="7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4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15.25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78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</w:rPr>
        <w:t>15.29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9" w:lineRule="exact"/>
        <w:ind w:left="115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9"/>
          <w:position w:val="0"/>
        </w:rPr>
        <w:t>646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125" w:right="-20"/>
        <w:jc w:val="left"/>
        <w:tabs>
          <w:tab w:pos="4580" w:val="left"/>
          <w:tab w:pos="7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9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-1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4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4612" w:right="-20"/>
        <w:jc w:val="left"/>
        <w:tabs>
          <w:tab w:pos="7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5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4"/>
          <w:w w:val="5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Gcli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53" w:lineRule="auto"/>
        <w:ind w:left="2046" w:right="3500" w:firstLine="2551"/>
        <w:jc w:val="left"/>
        <w:tabs>
          <w:tab w:pos="3500" w:val="left"/>
          <w:tab w:pos="4580" w:val="left"/>
          <w:tab w:pos="7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B6B6B"/>
          <w:w w:val="7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6"/>
        </w:rPr>
        <w:t>nıniyct-Jaııdarma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Gcl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1"/>
        </w:rPr>
        <w:t>ı:ı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2"/>
          <w:w w:val="52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98"/>
        </w:rPr>
        <w:t>crs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6"/>
          <w:w w:val="99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0"/>
        </w:rPr>
        <w:t>ncl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2"/>
        </w:rPr>
        <w:t>Say_ısı: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5"/>
        </w:rPr>
        <w:t>Dogalg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0"/>
          <w:w w:val="95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95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5" w:lineRule="exact"/>
        <w:ind w:left="130" w:right="-20"/>
        <w:jc w:val="left"/>
        <w:tabs>
          <w:tab w:pos="2120" w:val="left"/>
          <w:tab w:pos="4580" w:val="left"/>
          <w:tab w:pos="7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1"/>
        </w:rPr>
        <w:t>Va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dınıcı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  <w:position w:val="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ip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92"/>
          <w:position w:val="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92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7"/>
          <w:w w:val="19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5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1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380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77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8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sc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204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205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Anıirini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7"/>
        </w:rPr>
        <w:t>Adı-Soyadı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28" w:lineRule="exact"/>
        <w:ind w:left="125" w:right="2587" w:firstLine="-9"/>
        <w:jc w:val="left"/>
        <w:tabs>
          <w:tab w:pos="2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yanınakta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26" w:lineRule="exact"/>
        <w:ind w:left="4558" w:right="398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Söndürıncdc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  <w:position w:val="-1"/>
        </w:rPr>
        <w:t>Kull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75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7"/>
          <w:position w:val="-1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260" w:bottom="280" w:left="500" w:right="0"/>
        </w:sectPr>
      </w:pPr>
      <w:rPr/>
    </w:p>
    <w:p>
      <w:pPr>
        <w:spacing w:before="3" w:after="0" w:line="214" w:lineRule="exact"/>
        <w:ind w:left="120" w:right="-70"/>
        <w:jc w:val="left"/>
        <w:tabs>
          <w:tab w:pos="2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11"/>
          <w:w w:val="100"/>
          <w:position w:val="-2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ndürnıc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2"/>
        </w:rPr>
        <w:t>ilc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2"/>
        </w:rPr>
        <w:t>sö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2"/>
        </w:rPr>
        <w:t>dürüldü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5" w:after="0" w:line="171" w:lineRule="exact"/>
        <w:ind w:right="-67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-3"/>
        </w:rPr>
        <w:t>nı3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64646"/>
          <w:spacing w:val="0"/>
          <w:w w:val="600"/>
          <w:position w:val="-3"/>
        </w:rPr>
        <w:t>l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22" w:after="0" w:line="195" w:lineRule="exact"/>
        <w:ind w:right="-20"/>
        <w:jc w:val="left"/>
        <w:tabs>
          <w:tab w:pos="1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0"/>
          <w:position w:val="-3"/>
        </w:rPr>
        <w:t>ıKöpü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0"/>
          <w:w w:val="9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12"/>
          <w:w w:val="42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0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1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3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6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7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76"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6"/>
          <w:position w:val="-3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500" w:right="0"/>
          <w:cols w:num="3" w:equalWidth="0">
            <w:col w:w="3740" w:space="1109"/>
            <w:col w:w="547" w:space="1101"/>
            <w:col w:w="4923"/>
          </w:cols>
        </w:sectPr>
      </w:pPr>
      <w:rPr/>
    </w:p>
    <w:p>
      <w:pPr>
        <w:spacing w:before="0" w:after="0" w:line="321" w:lineRule="exact"/>
        <w:ind w:left="4583" w:right="-20"/>
        <w:jc w:val="left"/>
        <w:tabs>
          <w:tab w:pos="6500" w:val="left"/>
          <w:tab w:pos="6860" w:val="left"/>
          <w:tab w:pos="8060" w:val="left"/>
          <w:tab w:pos="848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2"/>
        </w:rPr>
        <w:t>b.5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3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5"/>
          <w:szCs w:val="25"/>
          <w:color w:val="5B5B5B"/>
          <w:spacing w:val="0"/>
          <w:w w:val="100"/>
          <w:position w:val="3"/>
        </w:rPr>
        <w:t>---</w:t>
      </w:r>
      <w:r>
        <w:rPr>
          <w:rFonts w:ascii="Times New Roman" w:hAnsi="Times New Roman" w:cs="Times New Roman" w:eastAsia="Times New Roman"/>
          <w:sz w:val="25"/>
          <w:szCs w:val="25"/>
          <w:color w:val="5B5B5B"/>
          <w:spacing w:val="-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B5B5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B5B5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3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1"/>
          <w:szCs w:val="31"/>
          <w:color w:val="5B5B5B"/>
          <w:spacing w:val="0"/>
          <w:w w:val="80"/>
          <w:position w:val="1"/>
        </w:rPr>
        <w:t>----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28" w:lineRule="exact"/>
        <w:ind w:left="130" w:right="3067" w:firstLine="-14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Sonunda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3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yannııştır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Ilasa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28" w:lineRule="exact"/>
        <w:ind w:left="125" w:right="-55" w:firstLine="2007"/>
        <w:jc w:val="left"/>
        <w:tabs>
          <w:tab w:pos="2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tctkiktc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atiarda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7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8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6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bclirs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57"/>
        </w:rPr>
        <w:t>;.: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kişilcrcc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schvc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düş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20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önınenıi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2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maritinin;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kanaaline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6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3" w:lineRule="auto"/>
        <w:ind w:left="125" w:right="4097" w:firstLine="-5"/>
        <w:jc w:val="left"/>
        <w:tabs>
          <w:tab w:pos="2040" w:val="left"/>
          <w:tab w:pos="6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B5B5B"/>
          <w:w w:val="9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igonalı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8"/>
        </w:rPr>
        <w:t>Sirkcı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</w:rPr>
        <w:t>iıı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1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0"/>
        </w:rPr>
        <w:t>AiJı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74"/>
        </w:rPr>
        <w:t>_l13cdcl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"/>
          <w:w w:val="7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79"/>
        </w:rPr>
        <w:t>i: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8" w:lineRule="exact"/>
        <w:ind w:left="158" w:right="9759" w:firstLine="-3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rcsliııı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5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30" w:right="-20"/>
        <w:jc w:val="left"/>
        <w:tabs>
          <w:tab w:pos="2060" w:val="left"/>
          <w:tab w:pos="5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81"/>
          <w:position w:val="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  <w:position w:val="2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2"/>
        </w:rPr>
        <w:t>IJönüşil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2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1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rilı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20/0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1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86"/>
          <w:position w:val="0"/>
        </w:rPr>
        <w:t>!Saa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2"/>
          <w:position w:val="0"/>
        </w:rPr>
        <w:t>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72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7"/>
          <w:position w:val="0"/>
        </w:rPr>
        <w:t>16.00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226" w:lineRule="exact"/>
        <w:ind w:left="257" w:right="-20"/>
        <w:jc w:val="left"/>
        <w:tabs>
          <w:tab w:pos="900" w:val="left"/>
          <w:tab w:pos="1400" w:val="left"/>
          <w:tab w:pos="8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B6B6B"/>
          <w:w w:val="72"/>
          <w:i/>
        </w:rPr>
        <w:t>v'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30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72"/>
          <w:position w:val="-1"/>
        </w:rPr>
        <w:t>":i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4"/>
          <w:w w:val="7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iDE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Bayraklı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7"/>
          <w:position w:val="-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7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2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4" w:after="0" w:line="240" w:lineRule="auto"/>
        <w:ind w:left="2188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Gitnıişsc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3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8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1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4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Ko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9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94" w:lineRule="exact"/>
        <w:ind w:left="4948" w:right="-20"/>
        <w:jc w:val="left"/>
        <w:tabs>
          <w:tab w:pos="848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4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4"/>
        </w:rPr>
        <w:t>Anıiri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4"/>
        </w:rPr>
      </w:r>
      <w:r>
        <w:rPr>
          <w:rFonts w:ascii="Arial" w:hAnsi="Arial" w:cs="Arial" w:eastAsia="Arial"/>
          <w:sz w:val="27"/>
          <w:szCs w:val="27"/>
          <w:color w:val="363636"/>
          <w:spacing w:val="-5"/>
          <w:w w:val="117"/>
          <w:b/>
          <w:bCs/>
          <w:position w:val="-2"/>
        </w:rPr>
        <w:t>1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71"/>
          <w:b/>
          <w:bCs/>
          <w:position w:val="-2"/>
        </w:rPr>
        <w:t>7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48"/>
          <w:b/>
          <w:bCs/>
          <w:position w:val="-2"/>
        </w:rPr>
        <w:t>Mavı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48"/>
          <w:b/>
          <w:bCs/>
          <w:position w:val="-2"/>
        </w:rPr>
        <w:t>s</w:t>
      </w:r>
      <w:r>
        <w:rPr>
          <w:rFonts w:ascii="Arial" w:hAnsi="Arial" w:cs="Arial" w:eastAsia="Arial"/>
          <w:sz w:val="27"/>
          <w:szCs w:val="27"/>
          <w:color w:val="363636"/>
          <w:spacing w:val="26"/>
          <w:w w:val="48"/>
          <w:b/>
          <w:bCs/>
          <w:position w:val="-2"/>
        </w:rPr>
        <w:t> </w:t>
      </w:r>
      <w:r>
        <w:rPr>
          <w:rFonts w:ascii="Arial" w:hAnsi="Arial" w:cs="Arial" w:eastAsia="Arial"/>
          <w:sz w:val="29"/>
          <w:szCs w:val="29"/>
          <w:color w:val="363636"/>
          <w:spacing w:val="0"/>
          <w:w w:val="55"/>
          <w:b/>
          <w:bCs/>
          <w:position w:val="-2"/>
        </w:rPr>
        <w:t>2017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left="366" w:right="-20"/>
        <w:jc w:val="left"/>
        <w:tabs>
          <w:tab w:pos="8780" w:val="left"/>
          <w:tab w:pos="9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0"/>
          <w:b/>
          <w:bCs/>
          <w:position w:val="-7"/>
        </w:rPr>
        <w:t>2"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5"/>
          <w:w w:val="70"/>
          <w:b/>
          <w:bCs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b/>
          <w:bCs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b/>
          <w:bCs/>
          <w:position w:val="-7"/>
        </w:rPr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70"/>
          <w:i/>
          <w:position w:val="0"/>
        </w:rPr>
        <w:t>/</w:t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100"/>
          <w:i/>
          <w:position w:val="0"/>
        </w:rPr>
        <w:tab/>
      </w:r>
      <w:r>
        <w:rPr>
          <w:rFonts w:ascii="Arial" w:hAnsi="Arial" w:cs="Arial" w:eastAsia="Arial"/>
          <w:sz w:val="18"/>
          <w:szCs w:val="18"/>
          <w:color w:val="5B5B5B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0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5B5B5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6"/>
          <w:spacing w:val="0"/>
          <w:w w:val="109"/>
          <w:position w:val="0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324" w:right="-20"/>
        <w:jc w:val="left"/>
        <w:tabs>
          <w:tab w:pos="5600" w:val="left"/>
          <w:tab w:pos="886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.308788pt;margin-top:8.145454pt;width:5.325pt;height:7.5pt;mso-position-horizontal-relative:page;mso-position-vertical-relative:paragraph;z-index:-17168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363636"/>
                      <w:spacing w:val="0"/>
                      <w:w w:val="142"/>
                      <w:i/>
                    </w:rPr>
                    <w:t>n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68"/>
          <w:position w:val="2"/>
        </w:rPr>
        <w:t>..:2'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  <w:position w:val="2"/>
        </w:rPr>
      </w:r>
      <w:r>
        <w:rPr>
          <w:rFonts w:ascii="Arial" w:hAnsi="Arial" w:cs="Arial" w:eastAsia="Arial"/>
          <w:sz w:val="16"/>
          <w:szCs w:val="16"/>
          <w:color w:val="97A7EB"/>
          <w:spacing w:val="0"/>
          <w:w w:val="124"/>
          <w:position w:val="0"/>
        </w:rPr>
        <w:t>,.--·</w:t>
      </w:r>
      <w:r>
        <w:rPr>
          <w:rFonts w:ascii="Arial" w:hAnsi="Arial" w:cs="Arial" w:eastAsia="Arial"/>
          <w:sz w:val="16"/>
          <w:szCs w:val="16"/>
          <w:color w:val="97A7EB"/>
          <w:spacing w:val="0"/>
          <w:w w:val="124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97A7EB"/>
          <w:spacing w:val="1"/>
          <w:w w:val="124"/>
          <w:position w:val="0"/>
        </w:rPr>
        <w:t> </w:t>
      </w:r>
      <w:r>
        <w:rPr>
          <w:rFonts w:ascii="Arial" w:hAnsi="Arial" w:cs="Arial" w:eastAsia="Arial"/>
          <w:sz w:val="35"/>
          <w:szCs w:val="35"/>
          <w:color w:val="B5C1EF"/>
          <w:spacing w:val="0"/>
          <w:w w:val="47"/>
          <w:position w:val="-8"/>
        </w:rPr>
        <w:t>·</w:t>
      </w:r>
      <w:r>
        <w:rPr>
          <w:rFonts w:ascii="Arial" w:hAnsi="Arial" w:cs="Arial" w:eastAsia="Arial"/>
          <w:sz w:val="35"/>
          <w:szCs w:val="35"/>
          <w:color w:val="B5C1EF"/>
          <w:spacing w:val="-32"/>
          <w:w w:val="47"/>
          <w:position w:val="-8"/>
        </w:rPr>
        <w:t>·</w:t>
      </w:r>
      <w:r>
        <w:rPr>
          <w:rFonts w:ascii="Arial" w:hAnsi="Arial" w:cs="Arial" w:eastAsia="Arial"/>
          <w:sz w:val="35"/>
          <w:szCs w:val="35"/>
          <w:color w:val="97A7EB"/>
          <w:spacing w:val="0"/>
          <w:w w:val="134"/>
          <w:position w:val="-8"/>
        </w:rPr>
        <w:t>-</w:t>
      </w:r>
      <w:r>
        <w:rPr>
          <w:rFonts w:ascii="Arial" w:hAnsi="Arial" w:cs="Arial" w:eastAsia="Arial"/>
          <w:sz w:val="35"/>
          <w:szCs w:val="35"/>
          <w:color w:val="97A7EB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35"/>
          <w:szCs w:val="35"/>
          <w:color w:val="97A7EB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7"/>
          <w:szCs w:val="7"/>
          <w:color w:val="6B6B6B"/>
          <w:spacing w:val="0"/>
          <w:w w:val="96"/>
          <w:b/>
          <w:bCs/>
          <w:position w:val="-2"/>
        </w:rPr>
        <w:t>.,.,........1-li,C</w:t>
      </w:r>
      <w:r>
        <w:rPr>
          <w:rFonts w:ascii="Times New Roman" w:hAnsi="Times New Roman" w:cs="Times New Roman" w:eastAsia="Times New Roman"/>
          <w:sz w:val="7"/>
          <w:szCs w:val="7"/>
          <w:color w:val="6B6B6B"/>
          <w:spacing w:val="0"/>
          <w:w w:val="97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6B6B6B"/>
          <w:spacing w:val="-10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B5B5B"/>
          <w:spacing w:val="0"/>
          <w:w w:val="115"/>
          <w:b/>
          <w:bCs/>
          <w:position w:val="-2"/>
        </w:rPr>
        <w:t>..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500" w:right="0"/>
        </w:sectPr>
      </w:pPr>
      <w:rPr/>
    </w:p>
    <w:p>
      <w:pPr>
        <w:spacing w:before="0" w:after="0" w:line="117" w:lineRule="exact"/>
        <w:ind w:left="366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64646"/>
          <w:spacing w:val="0"/>
          <w:w w:val="142"/>
          <w:i/>
          <w:position w:val="-3"/>
        </w:rPr>
        <w:t>n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341" w:lineRule="exact"/>
        <w:ind w:right="-20"/>
        <w:jc w:val="right"/>
        <w:tabs>
          <w:tab w:pos="700" w:val="left"/>
        </w:tabs>
        <w:rPr>
          <w:rFonts w:ascii="Times New Roman" w:hAnsi="Times New Roman" w:cs="Times New Roman" w:eastAsia="Times New Roman"/>
          <w:sz w:val="56"/>
          <w:szCs w:val="56"/>
        </w:rPr>
      </w:pPr>
      <w:rPr/>
      <w:r>
        <w:rPr>
          <w:rFonts w:ascii="Times New Roman" w:hAnsi="Times New Roman" w:cs="Times New Roman" w:eastAsia="Times New Roman"/>
          <w:sz w:val="56"/>
          <w:szCs w:val="56"/>
          <w:color w:val="7C87B5"/>
          <w:w w:val="135"/>
          <w:position w:val="-14"/>
        </w:rPr>
        <w:t>c</w:t>
      </w:r>
      <w:r>
        <w:rPr>
          <w:rFonts w:ascii="Times New Roman" w:hAnsi="Times New Roman" w:cs="Times New Roman" w:eastAsia="Times New Roman"/>
          <w:sz w:val="56"/>
          <w:szCs w:val="56"/>
          <w:color w:val="7C87B5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56"/>
          <w:szCs w:val="56"/>
          <w:color w:val="7C87B5"/>
          <w:spacing w:val="0"/>
          <w:w w:val="135"/>
          <w:position w:val="-14"/>
        </w:rPr>
        <w:t>vtlt</w:t>
      </w:r>
      <w:r>
        <w:rPr>
          <w:rFonts w:ascii="Times New Roman" w:hAnsi="Times New Roman" w:cs="Times New Roman" w:eastAsia="Times New Roman"/>
          <w:sz w:val="56"/>
          <w:szCs w:val="56"/>
          <w:color w:val="000000"/>
          <w:spacing w:val="0"/>
          <w:w w:val="100"/>
          <w:position w:val="0"/>
        </w:rPr>
      </w:r>
    </w:p>
    <w:p>
      <w:pPr>
        <w:spacing w:before="0" w:after="0" w:line="458" w:lineRule="exact"/>
        <w:ind w:right="-11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0"/>
          <w:szCs w:val="50"/>
          <w:color w:val="5B5B5B"/>
          <w:spacing w:val="-31"/>
          <w:w w:val="131"/>
          <w:position w:val="-5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41"/>
          <w:position w:val="1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3"/>
          <w:position w:val="17"/>
        </w:rPr>
        <w:t>ı-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2"/>
          <w:w w:val="100"/>
          <w:position w:val="1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103"/>
          <w:position w:val="1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48"/>
          <w:w w:val="104"/>
          <w:position w:val="1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8C8C8C"/>
          <w:spacing w:val="-35"/>
          <w:w w:val="162"/>
          <w:position w:val="17"/>
        </w:rPr>
        <w:t>,</w:t>
      </w:r>
      <w:r>
        <w:rPr>
          <w:rFonts w:ascii="Times New Roman" w:hAnsi="Times New Roman" w:cs="Times New Roman" w:eastAsia="Times New Roman"/>
          <w:sz w:val="50"/>
          <w:szCs w:val="50"/>
          <w:color w:val="7B7B7B"/>
          <w:spacing w:val="-69"/>
          <w:w w:val="35"/>
          <w:position w:val="-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72"/>
          <w:position w:val="17"/>
        </w:rPr>
        <w:t>ı,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19"/>
          <w:w w:val="72"/>
          <w:position w:val="17"/>
        </w:rPr>
        <w:t>:</w:t>
      </w:r>
      <w:r>
        <w:rPr>
          <w:rFonts w:ascii="Times New Roman" w:hAnsi="Times New Roman" w:cs="Times New Roman" w:eastAsia="Times New Roman"/>
          <w:sz w:val="50"/>
          <w:szCs w:val="50"/>
          <w:color w:val="3B415B"/>
          <w:spacing w:val="-154"/>
          <w:w w:val="135"/>
          <w:position w:val="-5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10"/>
          <w:w w:val="73"/>
          <w:position w:val="17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26"/>
          <w:w w:val="72"/>
          <w:position w:val="17"/>
        </w:rPr>
        <w:t>t</w:t>
      </w:r>
      <w:r>
        <w:rPr>
          <w:rFonts w:ascii="Times New Roman" w:hAnsi="Times New Roman" w:cs="Times New Roman" w:eastAsia="Times New Roman"/>
          <w:sz w:val="50"/>
          <w:szCs w:val="50"/>
          <w:color w:val="363636"/>
          <w:spacing w:val="-119"/>
          <w:w w:val="48"/>
          <w:position w:val="-5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76"/>
          <w:position w:val="17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7"/>
          <w:w w:val="76"/>
          <w:position w:val="17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70"/>
          <w:w w:val="177"/>
          <w:position w:val="1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8"/>
          <w:w w:val="76"/>
          <w:position w:val="17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7B7B7B"/>
          <w:spacing w:val="0"/>
          <w:w w:val="56"/>
          <w:position w:val="17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B5B5B"/>
          <w:w w:val="177"/>
        </w:rPr>
        <w:t>fl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w w:val="178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FAFAF"/>
          <w:spacing w:val="-2"/>
          <w:w w:val="110"/>
        </w:rPr>
        <w:t>.</w:t>
      </w:r>
      <w:r>
        <w:rPr>
          <w:rFonts w:ascii="Arial" w:hAnsi="Arial" w:cs="Arial" w:eastAsia="Arial"/>
          <w:sz w:val="20"/>
          <w:szCs w:val="20"/>
          <w:color w:val="5B5B5B"/>
          <w:spacing w:val="0"/>
          <w:w w:val="118"/>
        </w:rPr>
        <w:t>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500" w:right="0"/>
          <w:cols w:num="3" w:equalWidth="0">
            <w:col w:w="6235" w:space="2083"/>
            <w:col w:w="870" w:space="113"/>
            <w:col w:w="2119"/>
          </w:cols>
        </w:sectPr>
      </w:pPr>
      <w:rPr/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5" w:lineRule="exact"/>
        <w:ind w:left="2170" w:right="-88"/>
        <w:jc w:val="left"/>
        <w:tabs>
          <w:tab w:pos="47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3"/>
          <w:szCs w:val="23"/>
          <w:color w:val="363636"/>
          <w:spacing w:val="-47"/>
          <w:w w:val="100"/>
          <w:position w:val="-10"/>
        </w:rPr>
        <w:t>i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  <w:position w:val="-10"/>
        </w:rPr>
        <w:t>e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  <w:position w:val="2"/>
        </w:rPr>
        <w:t>Mu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0"/>
          <w:w w:val="93"/>
          <w:position w:val="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B5B5B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2"/>
        </w:rPr>
        <w:t>tafa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2"/>
        </w:rPr>
        <w:t>GÜN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22" w:lineRule="exact"/>
        <w:ind w:right="-20"/>
        <w:jc w:val="left"/>
        <w:rPr>
          <w:rFonts w:ascii="Arial" w:hAnsi="Arial" w:cs="Arial" w:eastAsia="Arial"/>
          <w:sz w:val="99"/>
          <w:szCs w:val="9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2"/>
          <w:szCs w:val="42"/>
          <w:color w:val="464646"/>
          <w:w w:val="93"/>
          <w:position w:val="2"/>
        </w:rPr>
        <w:t>fi</w:t>
      </w:r>
      <w:r>
        <w:rPr>
          <w:rFonts w:ascii="Times New Roman" w:hAnsi="Times New Roman" w:cs="Times New Roman" w:eastAsia="Times New Roman"/>
          <w:sz w:val="42"/>
          <w:szCs w:val="42"/>
          <w:color w:val="464646"/>
          <w:spacing w:val="-45"/>
          <w:w w:val="94"/>
          <w:position w:val="2"/>
        </w:rPr>
        <w:t>r</w:t>
      </w:r>
      <w:r>
        <w:rPr>
          <w:rFonts w:ascii="Arial" w:hAnsi="Arial" w:cs="Arial" w:eastAsia="Arial"/>
          <w:sz w:val="99"/>
          <w:szCs w:val="99"/>
          <w:color w:val="464646"/>
          <w:spacing w:val="-200"/>
          <w:w w:val="64"/>
          <w:position w:val="-38"/>
        </w:rPr>
        <w:t>,</w:t>
      </w:r>
      <w:r>
        <w:rPr>
          <w:rFonts w:ascii="Times New Roman" w:hAnsi="Times New Roman" w:cs="Times New Roman" w:eastAsia="Times New Roman"/>
          <w:sz w:val="42"/>
          <w:szCs w:val="42"/>
          <w:color w:val="464646"/>
          <w:spacing w:val="-42"/>
          <w:w w:val="93"/>
          <w:position w:val="2"/>
        </w:rPr>
        <w:t>e</w:t>
      </w:r>
      <w:r>
        <w:rPr>
          <w:rFonts w:ascii="Arial" w:hAnsi="Arial" w:cs="Arial" w:eastAsia="Arial"/>
          <w:sz w:val="99"/>
          <w:szCs w:val="99"/>
          <w:color w:val="464646"/>
          <w:spacing w:val="-205"/>
          <w:w w:val="64"/>
          <w:position w:val="-38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464646"/>
          <w:spacing w:val="-23"/>
          <w:w w:val="94"/>
          <w:position w:val="2"/>
        </w:rPr>
        <w:t>"</w:t>
      </w:r>
      <w:r>
        <w:rPr>
          <w:rFonts w:ascii="Arial" w:hAnsi="Arial" w:cs="Arial" w:eastAsia="Arial"/>
          <w:sz w:val="99"/>
          <w:szCs w:val="99"/>
          <w:color w:val="464646"/>
          <w:spacing w:val="-230"/>
          <w:w w:val="64"/>
          <w:position w:val="-38"/>
        </w:rPr>
        <w:t>,</w:t>
      </w:r>
      <w:r>
        <w:rPr>
          <w:rFonts w:ascii="Times New Roman" w:hAnsi="Times New Roman" w:cs="Times New Roman" w:eastAsia="Times New Roman"/>
          <w:sz w:val="42"/>
          <w:szCs w:val="42"/>
          <w:color w:val="5B5B5B"/>
          <w:spacing w:val="0"/>
          <w:w w:val="93"/>
          <w:position w:val="2"/>
        </w:rPr>
        <w:t>s</w:t>
      </w:r>
      <w:r>
        <w:rPr>
          <w:rFonts w:ascii="Times New Roman" w:hAnsi="Times New Roman" w:cs="Times New Roman" w:eastAsia="Times New Roman"/>
          <w:sz w:val="42"/>
          <w:szCs w:val="42"/>
          <w:color w:val="5B5B5B"/>
          <w:spacing w:val="-64"/>
          <w:w w:val="93"/>
          <w:position w:val="2"/>
        </w:rPr>
        <w:t>u</w:t>
      </w:r>
      <w:r>
        <w:rPr>
          <w:rFonts w:ascii="Arial" w:hAnsi="Arial" w:cs="Arial" w:eastAsia="Arial"/>
          <w:sz w:val="99"/>
          <w:szCs w:val="99"/>
          <w:color w:val="363636"/>
          <w:spacing w:val="-500"/>
          <w:w w:val="80"/>
          <w:position w:val="-38"/>
        </w:rPr>
        <w:t>=</w:t>
      </w:r>
      <w:r>
        <w:rPr>
          <w:rFonts w:ascii="Times New Roman" w:hAnsi="Times New Roman" w:cs="Times New Roman" w:eastAsia="Times New Roman"/>
          <w:sz w:val="42"/>
          <w:szCs w:val="42"/>
          <w:color w:val="5B5B5B"/>
          <w:spacing w:val="0"/>
          <w:w w:val="93"/>
          <w:position w:val="2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5B5B5B"/>
          <w:spacing w:val="-63"/>
          <w:w w:val="100"/>
          <w:position w:val="2"/>
        </w:rPr>
        <w:t> </w:t>
      </w:r>
      <w:r>
        <w:rPr>
          <w:rFonts w:ascii="Arial" w:hAnsi="Arial" w:cs="Arial" w:eastAsia="Arial"/>
          <w:sz w:val="99"/>
          <w:szCs w:val="99"/>
          <w:color w:val="3B3D7C"/>
          <w:spacing w:val="0"/>
          <w:w w:val="75"/>
          <w:position w:val="-38"/>
        </w:rPr>
        <w:t>9</w:t>
      </w:r>
      <w:r>
        <w:rPr>
          <w:rFonts w:ascii="Arial" w:hAnsi="Arial" w:cs="Arial" w:eastAsia="Arial"/>
          <w:sz w:val="99"/>
          <w:szCs w:val="9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500" w:right="0"/>
          <w:cols w:num="2" w:equalWidth="0">
            <w:col w:w="5854" w:space="2327"/>
            <w:col w:w="3239"/>
          </w:cols>
        </w:sectPr>
      </w:pPr>
      <w:rPr/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2" w:lineRule="exact"/>
        <w:ind w:right="-20"/>
        <w:jc w:val="righ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79"/>
          <w:position w:val="-2"/>
        </w:rPr>
        <w:t>:r: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right="-9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24"/>
          <w:szCs w:val="24"/>
          <w:color w:val="464646"/>
          <w:spacing w:val="-74"/>
          <w:w w:val="63"/>
          <w:position w:val="2"/>
        </w:rPr>
        <w:t>"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50"/>
          <w:position w:val="-1"/>
        </w:rPr>
        <w:t>;;</w:t>
      </w:r>
      <w:r>
        <w:rPr>
          <w:rFonts w:ascii="Arial" w:hAnsi="Arial" w:cs="Arial" w:eastAsia="Arial"/>
          <w:sz w:val="18"/>
          <w:szCs w:val="18"/>
          <w:color w:val="363636"/>
          <w:spacing w:val="-33"/>
          <w:w w:val="50"/>
          <w:position w:val="-1"/>
        </w:rPr>
        <w:t>:</w:t>
      </w:r>
      <w:r>
        <w:rPr>
          <w:rFonts w:ascii="Arial" w:hAnsi="Arial" w:cs="Arial" w:eastAsia="Arial"/>
          <w:sz w:val="24"/>
          <w:szCs w:val="24"/>
          <w:color w:val="464646"/>
          <w:spacing w:val="-44"/>
          <w:w w:val="63"/>
          <w:position w:val="2"/>
        </w:rPr>
        <w:t>"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50"/>
          <w:position w:val="-1"/>
        </w:rPr>
        <w:t>:::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right="-241"/>
        <w:jc w:val="left"/>
        <w:tabs>
          <w:tab w:pos="2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11"/>
          <w:position w:val="-2"/>
        </w:rPr>
        <w:t>1.Posta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3"/>
          <w:w w:val="111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11"/>
          <w:position w:val="-2"/>
        </w:rPr>
        <w:t>Grupla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11"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11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3"/>
        </w:rPr>
        <w:t>Sor.itf.Eri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079" w:lineRule="exact"/>
        <w:ind w:left="2296" w:right="-20"/>
        <w:jc w:val="left"/>
        <w:rPr>
          <w:rFonts w:ascii="Courier New" w:hAnsi="Courier New" w:cs="Courier New" w:eastAsia="Courier New"/>
          <w:sz w:val="118"/>
          <w:szCs w:val="118"/>
        </w:rPr>
      </w:pPr>
      <w:rPr/>
      <w:r>
        <w:rPr>
          <w:rFonts w:ascii="Courier New" w:hAnsi="Courier New" w:cs="Courier New" w:eastAsia="Courier New"/>
          <w:sz w:val="118"/>
          <w:szCs w:val="118"/>
          <w:color w:val="3B415B"/>
          <w:spacing w:val="0"/>
          <w:w w:val="100"/>
          <w:i/>
          <w:position w:val="1"/>
        </w:rPr>
        <w:t>l</w:t>
      </w:r>
      <w:r>
        <w:rPr>
          <w:rFonts w:ascii="Courier New" w:hAnsi="Courier New" w:cs="Courier New" w:eastAsia="Courier New"/>
          <w:sz w:val="118"/>
          <w:szCs w:val="118"/>
          <w:color w:val="000000"/>
          <w:spacing w:val="0"/>
          <w:w w:val="100"/>
          <w:position w:val="0"/>
        </w:rPr>
      </w:r>
    </w:p>
    <w:p>
      <w:pPr>
        <w:spacing w:before="45" w:after="0" w:line="366" w:lineRule="exact"/>
        <w:ind w:left="-50" w:right="-13"/>
        <w:jc w:val="center"/>
        <w:rPr>
          <w:rFonts w:ascii="Times New Roman" w:hAnsi="Times New Roman" w:cs="Times New Roman" w:eastAsia="Times New Roman"/>
          <w:sz w:val="40"/>
          <w:szCs w:val="4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0"/>
          <w:szCs w:val="40"/>
          <w:color w:val="363636"/>
          <w:w w:val="67"/>
          <w:position w:val="-8"/>
        </w:rPr>
        <w:t>,,,,,</w:t>
      </w:r>
      <w:r>
        <w:rPr>
          <w:rFonts w:ascii="Times New Roman" w:hAnsi="Times New Roman" w:cs="Times New Roman" w:eastAsia="Times New Roman"/>
          <w:sz w:val="40"/>
          <w:szCs w:val="40"/>
          <w:color w:val="363636"/>
          <w:w w:val="66"/>
          <w:position w:val="-8"/>
        </w:rPr>
        <w:t>\</w:t>
      </w:r>
      <w:r>
        <w:rPr>
          <w:rFonts w:ascii="Times New Roman" w:hAnsi="Times New Roman" w:cs="Times New Roman" w:eastAsia="Times New Roman"/>
          <w:sz w:val="40"/>
          <w:szCs w:val="40"/>
          <w:color w:val="363636"/>
          <w:spacing w:val="12"/>
          <w:w w:val="67"/>
          <w:position w:val="-8"/>
        </w:rPr>
        <w:t>)</w:t>
      </w:r>
      <w:r>
        <w:rPr>
          <w:rFonts w:ascii="Times New Roman" w:hAnsi="Times New Roman" w:cs="Times New Roman" w:eastAsia="Times New Roman"/>
          <w:sz w:val="40"/>
          <w:szCs w:val="40"/>
          <w:color w:val="5B5B5B"/>
          <w:spacing w:val="0"/>
          <w:w w:val="19"/>
          <w:position w:val="-8"/>
        </w:rPr>
        <w:t>Go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458" w:lineRule="exact"/>
        <w:ind w:left="81" w:right="-80"/>
        <w:jc w:val="center"/>
        <w:rPr>
          <w:rFonts w:ascii="Times New Roman" w:hAnsi="Times New Roman" w:cs="Times New Roman" w:eastAsia="Times New Roman"/>
          <w:sz w:val="54"/>
          <w:szCs w:val="54"/>
        </w:rPr>
      </w:pPr>
      <w:rPr/>
      <w:r>
        <w:rPr>
          <w:rFonts w:ascii="Times New Roman" w:hAnsi="Times New Roman" w:cs="Times New Roman" w:eastAsia="Times New Roman"/>
          <w:sz w:val="54"/>
          <w:szCs w:val="54"/>
          <w:color w:val="464646"/>
          <w:spacing w:val="-63"/>
          <w:w w:val="128"/>
          <w:position w:val="3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8C8C8C"/>
          <w:spacing w:val="-34"/>
          <w:w w:val="38"/>
          <w:position w:val="6"/>
        </w:rPr>
        <w:t>-</w:t>
      </w:r>
      <w:r>
        <w:rPr>
          <w:rFonts w:ascii="Arial" w:hAnsi="Arial" w:cs="Arial" w:eastAsia="Arial"/>
          <w:sz w:val="28"/>
          <w:szCs w:val="28"/>
          <w:color w:val="6B6B6B"/>
          <w:spacing w:val="-23"/>
          <w:w w:val="102"/>
          <w:position w:val="17"/>
        </w:rPr>
        <w:t>"</w:t>
      </w:r>
      <w:r>
        <w:rPr>
          <w:rFonts w:ascii="Times New Roman" w:hAnsi="Times New Roman" w:cs="Times New Roman" w:eastAsia="Times New Roman"/>
          <w:sz w:val="54"/>
          <w:szCs w:val="54"/>
          <w:color w:val="464646"/>
          <w:spacing w:val="0"/>
          <w:w w:val="128"/>
          <w:position w:val="3"/>
        </w:rPr>
        <w:t>_</w:t>
      </w:r>
      <w:r>
        <w:rPr>
          <w:rFonts w:ascii="Times New Roman" w:hAnsi="Times New Roman" w:cs="Times New Roman" w:eastAsia="Times New Roman"/>
          <w:sz w:val="54"/>
          <w:szCs w:val="54"/>
          <w:color w:val="000000"/>
          <w:spacing w:val="0"/>
          <w:w w:val="100"/>
          <w:position w:val="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48"/>
          <w:szCs w:val="48"/>
        </w:rPr>
      </w:pPr>
      <w:rPr/>
      <w:r>
        <w:rPr/>
        <w:pict>
          <v:group style="position:absolute;margin-left:528.343567pt;margin-top:-33.504829pt;width:.1pt;height:16.447411pt;mso-position-horizontal-relative:page;mso-position-vertical-relative:paragraph;z-index:-17170" coordorigin="10567,-670" coordsize="2,329">
            <v:shape style="position:absolute;left:10567;top:-670;width:2;height:329" coordorigin="10567,-670" coordsize="0,329" path="m10567,-341l10567,-670e" filled="f" stroked="t" strokeweight="2.3666pt" strokecolor="#484B5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48"/>
          <w:szCs w:val="48"/>
          <w:color w:val="464646"/>
          <w:w w:val="49"/>
        </w:rPr>
        <w:t>..</w:t>
      </w:r>
      <w:r>
        <w:rPr>
          <w:rFonts w:ascii="Arial" w:hAnsi="Arial" w:cs="Arial" w:eastAsia="Arial"/>
          <w:sz w:val="48"/>
          <w:szCs w:val="48"/>
          <w:color w:val="464646"/>
          <w:spacing w:val="-96"/>
          <w:w w:val="100"/>
        </w:rPr>
        <w:t> </w:t>
      </w:r>
      <w:r>
        <w:rPr>
          <w:rFonts w:ascii="Arial" w:hAnsi="Arial" w:cs="Arial" w:eastAsia="Arial"/>
          <w:sz w:val="48"/>
          <w:szCs w:val="48"/>
          <w:color w:val="7B7B7B"/>
          <w:spacing w:val="0"/>
          <w:w w:val="38"/>
        </w:rPr>
        <w:t>.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500" w:right="0"/>
          <w:cols w:num="4" w:equalWidth="0">
            <w:col w:w="530" w:space="1607"/>
            <w:col w:w="3606" w:space="2812"/>
            <w:col w:w="661" w:space="418"/>
            <w:col w:w="1786"/>
          </w:cols>
        </w:sectPr>
      </w:pPr>
      <w:rPr/>
    </w:p>
    <w:p>
      <w:pPr>
        <w:spacing w:before="0" w:after="0" w:line="222" w:lineRule="exact"/>
        <w:ind w:left="2842" w:right="-20"/>
        <w:jc w:val="left"/>
        <w:tabs>
          <w:tab w:pos="458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29.464176pt;margin-top:18.714472pt;width:555.677784pt;height:773.976656pt;mso-position-horizontal-relative:page;mso-position-vertical-relative:page;z-index:-17171" coordorigin="589,374" coordsize="11114,15480">
            <v:group style="position:absolute;left:596;top:393;width:2068;height:2" coordorigin="596,393" coordsize="2068,2">
              <v:shape style="position:absolute;left:596;top:393;width:2068;height:2" coordorigin="596,393" coordsize="2068,0" path="m596,393l2665,393e" filled="f" stroked="t" strokeweight=".70998pt" strokecolor="#A3A3A3">
                <v:path arrowok="t"/>
              </v:shape>
            </v:group>
            <v:group style="position:absolute;left:1231;top:391;width:644;height:2" coordorigin="1231,391" coordsize="644,2">
              <v:shape style="position:absolute;left:1231;top:391;width:644;height:2" coordorigin="1231,391" coordsize="644,0" path="m1231,391l1874,391e" filled="f" stroked="t" strokeweight=".47332pt" strokecolor="#9C9C9C">
                <v:path arrowok="t"/>
              </v:shape>
            </v:group>
            <v:group style="position:absolute;left:2490;top:393;width:9187;height:2" coordorigin="2490,393" coordsize="9187,2">
              <v:shape style="position:absolute;left:2490;top:393;width:9187;height:2" coordorigin="2490,393" coordsize="9187,0" path="m2490,393l11677,393e" filled="f" stroked="t" strokeweight=".70998pt" strokecolor="#808080">
                <v:path arrowok="t"/>
              </v:shape>
            </v:group>
            <v:group style="position:absolute;left:7876;top:391;width:653;height:2" coordorigin="7876,391" coordsize="653,2">
              <v:shape style="position:absolute;left:7876;top:391;width:653;height:2" coordorigin="7876,391" coordsize="653,0" path="m7876,391l8529,391e" filled="f" stroked="t" strokeweight=".47332pt" strokecolor="#777777">
                <v:path arrowok="t"/>
              </v:shape>
            </v:group>
            <v:group style="position:absolute;left:9303;top:386;width:2;height:1526" coordorigin="9303,386" coordsize="2,1526">
              <v:shape style="position:absolute;left:9303;top:386;width:2;height:1526" coordorigin="9303,386" coordsize="0,1526" path="m9303,1912l9303,386e" filled="f" stroked="t" strokeweight=".70998pt" strokecolor="#777777">
                <v:path arrowok="t"/>
              </v:shape>
            </v:group>
            <v:group style="position:absolute;left:11682;top:381;width:2;height:15446" coordorigin="11682,381" coordsize="2,15446">
              <v:shape style="position:absolute;left:11682;top:381;width:2;height:15446" coordorigin="11682,381" coordsize="0,15446" path="m11682,15828l11682,381e" filled="f" stroked="t" strokeweight=".70998pt" strokecolor="#747474">
                <v:path arrowok="t"/>
              </v:shape>
            </v:group>
            <v:group style="position:absolute;left:601;top:1907;width:6537;height:2" coordorigin="601,1907" coordsize="6537,2">
              <v:shape style="position:absolute;left:601;top:1907;width:6537;height:2" coordorigin="601,1907" coordsize="6537,0" path="m601,1907l7138,1907e" filled="f" stroked="t" strokeweight=".70998pt" strokecolor="#808080">
                <v:path arrowok="t"/>
              </v:shape>
            </v:group>
            <v:group style="position:absolute;left:608;top:1540;width:2;height:396" coordorigin="608,1540" coordsize="2,396">
              <v:shape style="position:absolute;left:608;top:1540;width:2;height:396" coordorigin="608,1540" coordsize="0,396" path="m608,1936l608,1540e" filled="f" stroked="t" strokeweight=".47332pt" strokecolor="#878787">
                <v:path arrowok="t"/>
              </v:shape>
            </v:group>
            <v:group style="position:absolute;left:7081;top:1907;width:473;height:2" coordorigin="7081,1907" coordsize="473,2">
              <v:shape style="position:absolute;left:7081;top:1907;width:473;height:2" coordorigin="7081,1907" coordsize="473,0" path="m7081,1907l7554,1907e" filled="f" stroked="t" strokeweight=".47332pt" strokecolor="#707070">
                <v:path arrowok="t"/>
              </v:shape>
            </v:group>
            <v:group style="position:absolute;left:7422;top:1907;width:511;height:2" coordorigin="7422,1907" coordsize="511,2">
              <v:shape style="position:absolute;left:7422;top:1907;width:511;height:2" coordorigin="7422,1907" coordsize="511,0" path="m7422,1907l7933,1907e" filled="f" stroked="t" strokeweight=".94664pt" strokecolor="#8C8C8C">
                <v:path arrowok="t"/>
              </v:shape>
            </v:group>
            <v:group style="position:absolute;left:7876;top:1907;width:653;height:2" coordorigin="7876,1907" coordsize="653,2">
              <v:shape style="position:absolute;left:7876;top:1907;width:653;height:2" coordorigin="7876,1907" coordsize="653,0" path="m7876,1907l8529,1907e" filled="f" stroked="t" strokeweight=".47332pt" strokecolor="#777777">
                <v:path arrowok="t"/>
              </v:shape>
            </v:group>
            <v:group style="position:absolute;left:8472;top:1907;width:341;height:2" coordorigin="8472,1907" coordsize="341,2">
              <v:shape style="position:absolute;left:8472;top:1907;width:341;height:2" coordorigin="8472,1907" coordsize="341,0" path="m8472,1907l8813,1907e" filled="f" stroked="t" strokeweight=".94664pt" strokecolor="#878787">
                <v:path arrowok="t"/>
              </v:shape>
            </v:group>
            <v:group style="position:absolute;left:8756;top:1905;width:568;height:2" coordorigin="8756,1905" coordsize="568,2">
              <v:shape style="position:absolute;left:8756;top:1905;width:568;height:2" coordorigin="8756,1905" coordsize="568,0" path="m8756,1905l9324,1905e" filled="f" stroked="t" strokeweight=".47332pt" strokecolor="#747474">
                <v:path arrowok="t"/>
              </v:shape>
            </v:group>
            <v:group style="position:absolute;left:9253;top:1907;width:2428;height:2" coordorigin="9253,1907" coordsize="2428,2">
              <v:shape style="position:absolute;left:9253;top:1907;width:2428;height:2" coordorigin="9253,1907" coordsize="2428,0" path="m9253,1907l11682,1907e" filled="f" stroked="t" strokeweight=".70998pt" strokecolor="#878787">
                <v:path arrowok="t"/>
              </v:shape>
            </v:group>
            <v:group style="position:absolute;left:606;top:1864;width:2;height:310" coordorigin="606,1864" coordsize="2,310">
              <v:shape style="position:absolute;left:606;top:1864;width:2;height:310" coordorigin="606,1864" coordsize="0,310" path="m606,2174l606,1864e" filled="f" stroked="t" strokeweight=".47332pt" strokecolor="#707070">
                <v:path arrowok="t"/>
              </v:shape>
            </v:group>
            <v:group style="position:absolute;left:7904;top:1893;width:2;height:253" coordorigin="7904,1893" coordsize="2,253">
              <v:shape style="position:absolute;left:7904;top:1893;width:2;height:253" coordorigin="7904,1893" coordsize="0,253" path="m7904,2145l7904,1893e" filled="f" stroked="t" strokeweight=".23666pt" strokecolor="#8C8C8C">
                <v:path arrowok="t"/>
              </v:shape>
            </v:group>
            <v:group style="position:absolute;left:601;top:2148;width:11076;height:2" coordorigin="601,2148" coordsize="11076,2">
              <v:shape style="position:absolute;left:601;top:2148;width:11076;height:2" coordorigin="601,2148" coordsize="11076,0" path="m601,2148l11677,2148e" filled="f" stroked="t" strokeweight=".70998pt" strokecolor="#808080">
                <v:path arrowok="t"/>
              </v:shape>
            </v:group>
            <v:group style="position:absolute;left:11672;top:1864;width:2;height:310" coordorigin="11672,1864" coordsize="2,310">
              <v:shape style="position:absolute;left:11672;top:1864;width:2;height:310" coordorigin="11672,1864" coordsize="0,310" path="m11672,2174l11672,1864e" filled="f" stroked="t" strokeweight=".47332pt" strokecolor="#545454">
                <v:path arrowok="t"/>
              </v:shape>
            </v:group>
            <v:group style="position:absolute;left:596;top:2388;width:11085;height:2" coordorigin="596,2388" coordsize="11085,2">
              <v:shape style="position:absolute;left:596;top:2388;width:11085;height:2" coordorigin="596,2388" coordsize="11085,0" path="m596,2388l11682,2388e" filled="f" stroked="t" strokeweight=".70998pt" strokecolor="#838383">
                <v:path arrowok="t"/>
              </v:shape>
            </v:group>
            <v:group style="position:absolute;left:606;top:2102;width:2;height:553" coordorigin="606,2102" coordsize="2,553">
              <v:shape style="position:absolute;left:606;top:2102;width:2;height:553" coordorigin="606,2102" coordsize="0,553" path="m606,2655l606,2102e" filled="f" stroked="t" strokeweight=".94664pt" strokecolor="#878787">
                <v:path arrowok="t"/>
              </v:shape>
            </v:group>
            <v:group style="position:absolute;left:8472;top:2388;width:341;height:2" coordorigin="8472,2388" coordsize="341,2">
              <v:shape style="position:absolute;left:8472;top:2388;width:341;height:2" coordorigin="8472,2388" coordsize="341,0" path="m8472,2388l8813,2388e" filled="f" stroked="t" strokeweight=".47332pt" strokecolor="#747474">
                <v:path arrowok="t"/>
              </v:shape>
            </v:group>
            <v:group style="position:absolute;left:9466;top:2388;width:303;height:2" coordorigin="9466,2388" coordsize="303,2">
              <v:shape style="position:absolute;left:9466;top:2388;width:303;height:2" coordorigin="9466,2388" coordsize="303,0" path="m9466,2388l9769,2388e" filled="f" stroked="t" strokeweight=".47332pt" strokecolor="#6B6B6B">
                <v:path arrowok="t"/>
              </v:shape>
            </v:group>
            <v:group style="position:absolute;left:601;top:2632;width:6537;height:2" coordorigin="601,2632" coordsize="6537,2">
              <v:shape style="position:absolute;left:601;top:2632;width:6537;height:2" coordorigin="601,2632" coordsize="6537,0" path="m601,2632l7138,2632e" filled="f" stroked="t" strokeweight=".70998pt" strokecolor="#808080">
                <v:path arrowok="t"/>
              </v:shape>
            </v:group>
            <v:group style="position:absolute;left:7081;top:2632;width:473;height:2" coordorigin="7081,2632" coordsize="473,2">
              <v:shape style="position:absolute;left:7081;top:2632;width:473;height:2" coordorigin="7081,2632" coordsize="473,0" path="m7081,2632l7554,2632e" filled="f" stroked="t" strokeweight=".47332pt" strokecolor="#646464">
                <v:path arrowok="t"/>
              </v:shape>
            </v:group>
            <v:group style="position:absolute;left:7497;top:2632;width:435;height:2" coordorigin="7497,2632" coordsize="435,2">
              <v:shape style="position:absolute;left:7497;top:2632;width:435;height:2" coordorigin="7497,2632" coordsize="435,0" path="m7497,2632l7933,2632e" filled="f" stroked="t" strokeweight=".94664pt" strokecolor="#878787">
                <v:path arrowok="t"/>
              </v:shape>
            </v:group>
            <v:group style="position:absolute;left:7876;top:2632;width:653;height:2" coordorigin="7876,2632" coordsize="653,2">
              <v:shape style="position:absolute;left:7876;top:2632;width:653;height:2" coordorigin="7876,2632" coordsize="653,0" path="m7876,2632l8529,2632e" filled="f" stroked="t" strokeweight=".47332pt" strokecolor="#747474">
                <v:path arrowok="t"/>
              </v:shape>
            </v:group>
            <v:group style="position:absolute;left:8472;top:2632;width:843;height:2" coordorigin="8472,2632" coordsize="843,2">
              <v:shape style="position:absolute;left:8472;top:2632;width:843;height:2" coordorigin="8472,2632" coordsize="843,0" path="m8472,2632l9315,2632e" filled="f" stroked="t" strokeweight=".70998pt" strokecolor="#808080">
                <v:path arrowok="t"/>
              </v:shape>
            </v:group>
            <v:group style="position:absolute;left:9258;top:2632;width:265;height:2" coordorigin="9258,2632" coordsize="265,2">
              <v:shape style="position:absolute;left:9258;top:2632;width:265;height:2" coordorigin="9258,2632" coordsize="265,0" path="m9258,2632l9523,2632e" filled="f" stroked="t" strokeweight=".47332pt" strokecolor="#707070">
                <v:path arrowok="t"/>
              </v:shape>
            </v:group>
            <v:group style="position:absolute;left:9466;top:2632;width:573;height:2" coordorigin="9466,2632" coordsize="573,2">
              <v:shape style="position:absolute;left:9466;top:2632;width:573;height:2" coordorigin="9466,2632" coordsize="573,0" path="m9466,2632l10039,2632e" filled="f" stroked="t" strokeweight=".70998pt" strokecolor="#878787">
                <v:path arrowok="t"/>
              </v:shape>
            </v:group>
            <v:group style="position:absolute;left:9982;top:2632;width:620;height:2" coordorigin="9982,2632" coordsize="620,2">
              <v:shape style="position:absolute;left:9982;top:2632;width:620;height:2" coordorigin="9982,2632" coordsize="620,0" path="m9982,2632l10602,2632e" filled="f" stroked="t" strokeweight=".47332pt" strokecolor="#808080">
                <v:path arrowok="t"/>
              </v:shape>
            </v:group>
            <v:group style="position:absolute;left:10446;top:2632;width:1235;height:2" coordorigin="10446,2632" coordsize="1235,2">
              <v:shape style="position:absolute;left:10446;top:2632;width:1235;height:2" coordorigin="10446,2632" coordsize="1235,0" path="m10446,2632l11682,2632e" filled="f" stroked="t" strokeweight=".70998pt" strokecolor="#878787">
                <v:path arrowok="t"/>
              </v:shape>
            </v:group>
            <v:group style="position:absolute;left:606;top:2584;width:2;height:315" coordorigin="606,2584" coordsize="2,315">
              <v:shape style="position:absolute;left:606;top:2584;width:2;height:315" coordorigin="606,2584" coordsize="0,315" path="m606,2899l606,2584e" filled="f" stroked="t" strokeweight=".47332pt" strokecolor="#777777">
                <v:path arrowok="t"/>
              </v:shape>
            </v:group>
            <v:group style="position:absolute;left:601;top:2872;width:11080;height:2" coordorigin="601,2872" coordsize="11080,2">
              <v:shape style="position:absolute;left:601;top:2872;width:11080;height:2" coordorigin="601,2872" coordsize="11080,0" path="m601,2872l11682,2872e" filled="f" stroked="t" strokeweight=".70998pt" strokecolor="#7C7C7C">
                <v:path arrowok="t"/>
              </v:shape>
            </v:group>
            <v:group style="position:absolute;left:601;top:3115;width:11085;height:2" coordorigin="601,3115" coordsize="11085,2">
              <v:shape style="position:absolute;left:601;top:3115;width:11085;height:2" coordorigin="601,3115" coordsize="11085,0" path="m601,3115l11686,3115e" filled="f" stroked="t" strokeweight=".70998pt" strokecolor="#808080">
                <v:path arrowok="t"/>
              </v:shape>
            </v:group>
            <v:group style="position:absolute;left:4014;top:3108;width:2;height:772" coordorigin="4014,3108" coordsize="2,772">
              <v:shape style="position:absolute;left:4014;top:3108;width:2;height:772" coordorigin="4014,3108" coordsize="0,772" path="m4014,3881l4014,3108e" filled="f" stroked="t" strokeweight=".70998pt" strokecolor="#747474">
                <v:path arrowok="t"/>
              </v:shape>
            </v:group>
            <v:group style="position:absolute;left:7119;top:3108;width:2;height:777" coordorigin="7119,3108" coordsize="2,777">
              <v:shape style="position:absolute;left:7119;top:3108;width:2;height:777" coordorigin="7119,3108" coordsize="0,777" path="m7119,3885l7119,3108e" filled="f" stroked="t" strokeweight=".94664pt" strokecolor="#646464">
                <v:path arrowok="t"/>
              </v:shape>
            </v:group>
            <v:group style="position:absolute;left:7105;top:3356;width:1396;height:2" coordorigin="7105,3356" coordsize="1396,2">
              <v:shape style="position:absolute;left:7105;top:3356;width:1396;height:2" coordorigin="7105,3356" coordsize="1396,0" path="m7105,3356l8501,3356e" filled="f" stroked="t" strokeweight=".70998pt" strokecolor="#4B4B4B">
                <v:path arrowok="t"/>
              </v:shape>
            </v:group>
            <v:group style="position:absolute;left:8501;top:3356;width:2073;height:2" coordorigin="8501,3356" coordsize="2073,2">
              <v:shape style="position:absolute;left:8501;top:3356;width:2073;height:2" coordorigin="8501,3356" coordsize="2073,0" path="m8501,3356l10574,3356e" filled="f" stroked="t" strokeweight=".23666pt" strokecolor="#000000">
                <v:path arrowok="t"/>
              </v:shape>
            </v:group>
            <v:group style="position:absolute;left:10574;top:3356;width:1103;height:2" coordorigin="10574,3356" coordsize="1103,2">
              <v:shape style="position:absolute;left:10574;top:3356;width:1103;height:2" coordorigin="10574,3356" coordsize="1103,0" path="m10574,3356l11677,3356e" filled="f" stroked="t" strokeweight=".23666pt" strokecolor="#808080">
                <v:path arrowok="t"/>
              </v:shape>
            </v:group>
            <v:group style="position:absolute;left:608;top:2684;width:2;height:3499" coordorigin="608,2684" coordsize="2,3499">
              <v:shape style="position:absolute;left:608;top:2684;width:2;height:3499" coordorigin="608,2684" coordsize="0,3499" path="m608,6183l608,2684e" filled="f" stroked="t" strokeweight=".70998pt" strokecolor="#8C8C8C">
                <v:path arrowok="t"/>
              </v:shape>
            </v:group>
            <v:group style="position:absolute;left:4004;top:3561;width:1950;height:2" coordorigin="4004,3561" coordsize="1950,2">
              <v:shape style="position:absolute;left:4004;top:3561;width:1950;height:2" coordorigin="4004,3561" coordsize="1950,0" path="m4004,3561l5954,3561e" filled="f" stroked="t" strokeweight=".47332pt" strokecolor="#777777">
                <v:path arrowok="t"/>
              </v:shape>
            </v:group>
            <v:group style="position:absolute;left:601;top:3873;width:1945;height:2" coordorigin="601,3873" coordsize="1945,2">
              <v:shape style="position:absolute;left:601;top:3873;width:1945;height:2" coordorigin="601,3873" coordsize="1945,0" path="m601,3873l2546,3873e" filled="f" stroked="t" strokeweight=".70998pt" strokecolor="#909090">
                <v:path arrowok="t"/>
              </v:shape>
            </v:group>
            <v:group style="position:absolute;left:2490;top:3873;width:1552;height:2" coordorigin="2490,3873" coordsize="1552,2">
              <v:shape style="position:absolute;left:2490;top:3873;width:1552;height:2" coordorigin="2490,3873" coordsize="1552,0" path="m2490,3873l4042,3873e" filled="f" stroked="t" strokeweight=".47332pt" strokecolor="#777777">
                <v:path arrowok="t"/>
              </v:shape>
            </v:group>
            <v:group style="position:absolute;left:3029;top:3876;width:559;height:2" coordorigin="3029,3876" coordsize="559,2">
              <v:shape style="position:absolute;left:3029;top:3876;width:559;height:2" coordorigin="3029,3876" coordsize="559,0" path="m3029,3876l3588,3876e" filled="f" stroked="t" strokeweight=".94664pt" strokecolor="#8C8C8C">
                <v:path arrowok="t"/>
              </v:shape>
            </v:group>
            <v:group style="position:absolute;left:3971;top:3869;width:3138;height:2" coordorigin="3971,3869" coordsize="3138,2">
              <v:shape style="position:absolute;left:3971;top:3869;width:3138;height:2" coordorigin="3971,3869" coordsize="3138,0" path="m3971,3869l7109,3869e" filled="f" stroked="t" strokeweight=".94664pt" strokecolor="#575757">
                <v:path arrowok="t"/>
              </v:shape>
            </v:group>
            <v:group style="position:absolute;left:6854;top:3873;width:4828;height:2" coordorigin="6854,3873" coordsize="4828,2">
              <v:shape style="position:absolute;left:6854;top:3873;width:4828;height:2" coordorigin="6854,3873" coordsize="4828,0" path="m6854,3873l11682,3873e" filled="f" stroked="t" strokeweight=".70998pt" strokecolor="#808080">
                <v:path arrowok="t"/>
              </v:shape>
            </v:group>
            <v:group style="position:absolute;left:11677;top:3518;width:2;height:377" coordorigin="11677,3518" coordsize="2,377">
              <v:shape style="position:absolute;left:11677;top:3518;width:2;height:377" coordorigin="11677,3518" coordsize="0,377" path="m11677,3895l11677,3518e" filled="f" stroked="t" strokeweight=".47332pt" strokecolor="#606060">
                <v:path arrowok="t"/>
              </v:shape>
            </v:group>
            <v:group style="position:absolute;left:596;top:4150;width:8719;height:2" coordorigin="596,4150" coordsize="8719,2">
              <v:shape style="position:absolute;left:596;top:4150;width:8719;height:2" coordorigin="596,4150" coordsize="8719,0" path="m596,4150l9315,4150e" filled="f" stroked="t" strokeweight=".70998pt" strokecolor="#808080">
                <v:path arrowok="t"/>
              </v:shape>
            </v:group>
            <v:group style="position:absolute;left:2528;top:3866;width:2;height:310" coordorigin="2528,3866" coordsize="2,310">
              <v:shape style="position:absolute;left:2528;top:3866;width:2;height:310" coordorigin="2528,3866" coordsize="0,310" path="m2528,4176l2528,3866e" filled="f" stroked="t" strokeweight=".47332pt" strokecolor="#4F4F4F">
                <v:path arrowok="t"/>
              </v:shape>
            </v:group>
            <v:group style="position:absolute;left:9258;top:4148;width:265;height:2" coordorigin="9258,4148" coordsize="265,2">
              <v:shape style="position:absolute;left:9258;top:4148;width:265;height:2" coordorigin="9258,4148" coordsize="265,0" path="m9258,4148l9523,4148e" filled="f" stroked="t" strokeweight=".47332pt" strokecolor="#777777">
                <v:path arrowok="t"/>
              </v:shape>
            </v:group>
            <v:group style="position:absolute;left:9452;top:4148;width:587;height:2" coordorigin="9452,4148" coordsize="587,2">
              <v:shape style="position:absolute;left:9452;top:4148;width:587;height:2" coordorigin="9452,4148" coordsize="587,0" path="m9452,4148l10039,4148e" filled="f" stroked="t" strokeweight=".70998pt" strokecolor="#878787">
                <v:path arrowok="t"/>
              </v:shape>
            </v:group>
            <v:group style="position:absolute;left:9982;top:4148;width:620;height:2" coordorigin="9982,4148" coordsize="620,2">
              <v:shape style="position:absolute;left:9982;top:4148;width:620;height:2" coordorigin="9982,4148" coordsize="620,0" path="m9982,4148l10602,4148e" filled="f" stroked="t" strokeweight=".47332pt" strokecolor="#808080">
                <v:path arrowok="t"/>
              </v:shape>
            </v:group>
            <v:group style="position:absolute;left:10498;top:4148;width:1188;height:2" coordorigin="10498,4148" coordsize="1188,2">
              <v:shape style="position:absolute;left:10498;top:4148;width:1188;height:2" coordorigin="10498,4148" coordsize="1188,0" path="m10498,4148l11686,4148e" filled="f" stroked="t" strokeweight=".70998pt" strokecolor="#8C8C8C">
                <v:path arrowok="t"/>
              </v:shape>
            </v:group>
            <v:group style="position:absolute;left:2518;top:4393;width:3881;height:2" coordorigin="2518,4393" coordsize="3881,2">
              <v:shape style="position:absolute;left:2518;top:4393;width:3881;height:2" coordorigin="2518,4393" coordsize="3881,0" path="m2518,4393l6399,4393e" filled="f" stroked="t" strokeweight=".70998pt" strokecolor="#808080">
                <v:path arrowok="t"/>
              </v:shape>
            </v:group>
            <v:group style="position:absolute;left:6342;top:4391;width:620;height:2" coordorigin="6342,4391" coordsize="620,2">
              <v:shape style="position:absolute;left:6342;top:4391;width:620;height:2" coordorigin="6342,4391" coordsize="620,0" path="m6342,4391l6963,4391e" filled="f" stroked="t" strokeweight=".47332pt" strokecolor="#707070">
                <v:path arrowok="t"/>
              </v:shape>
            </v:group>
            <v:group style="position:absolute;left:6906;top:4391;width:648;height:2" coordorigin="6906,4391" coordsize="648,2">
              <v:shape style="position:absolute;left:6906;top:4391;width:648;height:2" coordorigin="6906,4391" coordsize="648,0" path="m6906,4391l7554,4391e" filled="f" stroked="t" strokeweight=".70998pt" strokecolor="#878787">
                <v:path arrowok="t"/>
              </v:shape>
            </v:group>
            <v:group style="position:absolute;left:7497;top:4391;width:435;height:2" coordorigin="7497,4391" coordsize="435,2">
              <v:shape style="position:absolute;left:7497;top:4391;width:435;height:2" coordorigin="7497,4391" coordsize="435,0" path="m7497,4391l7933,4391e" filled="f" stroked="t" strokeweight=".47332pt" strokecolor="#606060">
                <v:path arrowok="t"/>
              </v:shape>
            </v:group>
            <v:group style="position:absolute;left:7876;top:4391;width:653;height:2" coordorigin="7876,4391" coordsize="653,2">
              <v:shape style="position:absolute;left:7876;top:4391;width:653;height:2" coordorigin="7876,4391" coordsize="653,0" path="m7876,4391l8529,4391e" filled="f" stroked="t" strokeweight=".70998pt" strokecolor="#838383">
                <v:path arrowok="t"/>
              </v:shape>
            </v:group>
            <v:group style="position:absolute;left:8472;top:4391;width:341;height:2" coordorigin="8472,4391" coordsize="341,2">
              <v:shape style="position:absolute;left:8472;top:4391;width:341;height:2" coordorigin="8472,4391" coordsize="341,0" path="m8472,4391l8813,4391e" filled="f" stroked="t" strokeweight=".47332pt" strokecolor="#5B5B5B">
                <v:path arrowok="t"/>
              </v:shape>
            </v:group>
            <v:group style="position:absolute;left:8756;top:4391;width:559;height:2" coordorigin="8756,4391" coordsize="559,2">
              <v:shape style="position:absolute;left:8756;top:4391;width:559;height:2" coordorigin="8756,4391" coordsize="559,0" path="m8756,4391l9315,4391e" filled="f" stroked="t" strokeweight=".70998pt" strokecolor="#7C7C7C">
                <v:path arrowok="t"/>
              </v:shape>
            </v:group>
            <v:group style="position:absolute;left:9258;top:4391;width:265;height:2" coordorigin="9258,4391" coordsize="265,2">
              <v:shape style="position:absolute;left:9258;top:4391;width:265;height:2" coordorigin="9258,4391" coordsize="265,0" path="m9258,4391l9523,4391e" filled="f" stroked="t" strokeweight=".94664pt" strokecolor="#939393">
                <v:path arrowok="t"/>
              </v:shape>
            </v:group>
            <v:group style="position:absolute;left:9466;top:4391;width:573;height:2" coordorigin="9466,4391" coordsize="573,2">
              <v:shape style="position:absolute;left:9466;top:4391;width:573;height:2" coordorigin="9466,4391" coordsize="573,0" path="m9466,4391l10039,4391e" filled="f" stroked="t" strokeweight=".47332pt" strokecolor="#777777">
                <v:path arrowok="t"/>
              </v:shape>
            </v:group>
            <v:group style="position:absolute;left:9982;top:4391;width:1699;height:2" coordorigin="9982,4391" coordsize="1699,2">
              <v:shape style="position:absolute;left:9982;top:4391;width:1699;height:2" coordorigin="9982,4391" coordsize="1699,0" path="m9982,4391l11682,4391e" filled="f" stroked="t" strokeweight=".70998pt" strokecolor="#838383">
                <v:path arrowok="t"/>
              </v:shape>
            </v:group>
            <v:group style="position:absolute;left:7904;top:4396;width:2;height:229" coordorigin="7904,4396" coordsize="2,229">
              <v:shape style="position:absolute;left:7904;top:4396;width:2;height:229" coordorigin="7904,4396" coordsize="0,229" path="m7904,4624l7904,4396e" filled="f" stroked="t" strokeweight=".23666pt" strokecolor="#5B5B5B">
                <v:path arrowok="t"/>
              </v:shape>
            </v:group>
            <v:group style="position:absolute;left:11677;top:4367;width:2;height:286" coordorigin="11677,4367" coordsize="2,286">
              <v:shape style="position:absolute;left:11677;top:4367;width:2;height:286" coordorigin="11677,4367" coordsize="0,286" path="m11677,4653l11677,4367e" filled="f" stroked="t" strokeweight=".47332pt" strokecolor="#4F4F4F">
                <v:path arrowok="t"/>
              </v:shape>
            </v:group>
            <v:group style="position:absolute;left:606;top:4739;width:2;height:391" coordorigin="606,4739" coordsize="2,391">
              <v:shape style="position:absolute;left:606;top:4739;width:2;height:391" coordorigin="606,4739" coordsize="0,391" path="m606,5130l606,4739e" filled="f" stroked="t" strokeweight=".47332pt" strokecolor="#7C7C7C">
                <v:path arrowok="t"/>
              </v:shape>
            </v:group>
            <v:group style="position:absolute;left:2525;top:4105;width:2;height:1530" coordorigin="2525,4105" coordsize="2,1530">
              <v:shape style="position:absolute;left:2525;top:4105;width:2;height:1530" coordorigin="2525,4105" coordsize="0,1530" path="m2525,5635l2525,4105e" filled="f" stroked="t" strokeweight=".70998pt" strokecolor="#7C7C7C">
                <v:path arrowok="t"/>
              </v:shape>
            </v:group>
            <v:group style="position:absolute;left:5076;top:4386;width:2;height:501" coordorigin="5076,4386" coordsize="2,501">
              <v:shape style="position:absolute;left:5076;top:4386;width:2;height:501" coordorigin="5076,4386" coordsize="0,501" path="m5076,4887l5076,4386e" filled="f" stroked="t" strokeweight=".47332pt" strokecolor="#545454">
                <v:path arrowok="t"/>
              </v:shape>
            </v:group>
            <v:group style="position:absolute;left:5069;top:4872;width:374;height:2" coordorigin="5069,4872" coordsize="374,2">
              <v:shape style="position:absolute;left:5069;top:4872;width:374;height:2" coordorigin="5069,4872" coordsize="374,0" path="m5069,4872l5443,4872e" filled="f" stroked="t" strokeweight=".47332pt" strokecolor="#6B6B6B">
                <v:path arrowok="t"/>
              </v:shape>
            </v:group>
            <v:group style="position:absolute;left:7904;top:4624;width:2;height:243" coordorigin="7904,4624" coordsize="2,243">
              <v:shape style="position:absolute;left:7904;top:4624;width:2;height:243" coordorigin="7904,4624" coordsize="0,243" path="m7904,4867l7904,4624e" filled="f" stroked="t" strokeweight=".23666pt" strokecolor="#878787">
                <v:path arrowok="t"/>
              </v:shape>
            </v:group>
            <v:group style="position:absolute;left:7081;top:4872;width:473;height:2" coordorigin="7081,4872" coordsize="473,2">
              <v:shape style="position:absolute;left:7081;top:4872;width:473;height:2" coordorigin="7081,4872" coordsize="473,0" path="m7081,4872l7554,4872e" filled="f" stroked="t" strokeweight=".47332pt" strokecolor="#6B6B6B">
                <v:path arrowok="t"/>
              </v:shape>
            </v:group>
            <v:group style="position:absolute;left:5386;top:4870;width:6300;height:2" coordorigin="5386,4870" coordsize="6300,2">
              <v:shape style="position:absolute;left:5386;top:4870;width:6300;height:2" coordorigin="5386,4870" coordsize="6300,0" path="m5386,4870l11686,4870e" filled="f" stroked="t" strokeweight=".70998pt" strokecolor="#808080">
                <v:path arrowok="t"/>
              </v:shape>
            </v:group>
            <v:group style="position:absolute;left:9982;top:4872;width:620;height:2" coordorigin="9982,4872" coordsize="620,2">
              <v:shape style="position:absolute;left:9982;top:4872;width:620;height:2" coordorigin="9982,4872" coordsize="620,0" path="m9982,4872l10602,4872e" filled="f" stroked="t" strokeweight=".47332pt" strokecolor="#777777">
                <v:path arrowok="t"/>
              </v:shape>
            </v:group>
            <v:group style="position:absolute;left:11677;top:4596;width:2;height:300" coordorigin="11677,4596" coordsize="2,300">
              <v:shape style="position:absolute;left:11677;top:4596;width:2;height:300" coordorigin="11677,4596" coordsize="0,300" path="m11677,4896l11677,4596e" filled="f" stroked="t" strokeweight=".47332pt" strokecolor="#6B6B6B">
                <v:path arrowok="t"/>
              </v:shape>
            </v:group>
            <v:group style="position:absolute;left:2528;top:4829;width:2;height:300" coordorigin="2528,4829" coordsize="2,300">
              <v:shape style="position:absolute;left:2528;top:4829;width:2;height:300" coordorigin="2528,4829" coordsize="0,300" path="m2528,5130l2528,4829e" filled="f" stroked="t" strokeweight=".47332pt" strokecolor="#606060">
                <v:path arrowok="t"/>
              </v:shape>
            </v:group>
            <v:group style="position:absolute;left:5069;top:5118;width:4866;height:2" coordorigin="5069,5118" coordsize="4866,2">
              <v:shape style="position:absolute;left:5069;top:5118;width:4866;height:2" coordorigin="5069,5118" coordsize="4866,0" path="m5069,5118l9935,5118e" filled="f" stroked="t" strokeweight=".70998pt" strokecolor="#838383">
                <v:path arrowok="t"/>
              </v:shape>
            </v:group>
            <v:group style="position:absolute;left:8472;top:5115;width:341;height:2" coordorigin="8472,5115" coordsize="341,2">
              <v:shape style="position:absolute;left:8472;top:5115;width:341;height:2" coordorigin="8472,5115" coordsize="341,0" path="m8472,5115l8813,5115e" filled="f" stroked="t" strokeweight=".47332pt" strokecolor="#747474">
                <v:path arrowok="t"/>
              </v:shape>
            </v:group>
            <v:group style="position:absolute;left:9713;top:5115;width:327;height:2" coordorigin="9713,5115" coordsize="327,2">
              <v:shape style="position:absolute;left:9713;top:5115;width:327;height:2" coordorigin="9713,5115" coordsize="327,0" path="m9713,5115l10039,5115e" filled="f" stroked="t" strokeweight=".47332pt" strokecolor="#808080">
                <v:path arrowok="t"/>
              </v:shape>
            </v:group>
            <v:group style="position:absolute;left:9944;top:5115;width:1742;height:2" coordorigin="9944,5115" coordsize="1742,2">
              <v:shape style="position:absolute;left:9944;top:5115;width:1742;height:2" coordorigin="9944,5115" coordsize="1742,0" path="m9944,5115l11686,5115e" filled="f" stroked="t" strokeweight=".70998pt" strokecolor="#939393">
                <v:path arrowok="t"/>
              </v:shape>
            </v:group>
            <v:group style="position:absolute;left:5076;top:4829;width:2;height:586" coordorigin="5076,4829" coordsize="2,586">
              <v:shape style="position:absolute;left:5076;top:4829;width:2;height:586" coordorigin="5076,4829" coordsize="0,586" path="m5076,5416l5076,4829e" filled="f" stroked="t" strokeweight=".94664pt" strokecolor="#676767">
                <v:path arrowok="t"/>
              </v:shape>
            </v:group>
            <v:group style="position:absolute;left:5065;top:5359;width:5268;height:2" coordorigin="5065,5359" coordsize="5268,2">
              <v:shape style="position:absolute;left:5065;top:5359;width:5268;height:2" coordorigin="5065,5359" coordsize="5268,0" path="m5065,5359l10333,5359e" filled="f" stroked="t" strokeweight=".70998pt" strokecolor="#838383">
                <v:path arrowok="t"/>
              </v:shape>
            </v:group>
            <v:group style="position:absolute;left:7081;top:5359;width:473;height:2" coordorigin="7081,5359" coordsize="473,2">
              <v:shape style="position:absolute;left:7081;top:5359;width:473;height:2" coordorigin="7081,5359" coordsize="473,0" path="m7081,5359l7554,5359e" filled="f" stroked="t" strokeweight=".47332pt" strokecolor="#6B6B6B">
                <v:path arrowok="t"/>
              </v:shape>
            </v:group>
            <v:group style="position:absolute;left:9982;top:5359;width:620;height:2" coordorigin="9982,5359" coordsize="620,2">
              <v:shape style="position:absolute;left:9982;top:5359;width:620;height:2" coordorigin="9982,5359" coordsize="620,0" path="m9982,5359l10602,5359e" filled="f" stroked="t" strokeweight=".47332pt" strokecolor="#808080">
                <v:path arrowok="t"/>
              </v:shape>
            </v:group>
            <v:group style="position:absolute;left:10546;top:5359;width:1136;height:2" coordorigin="10546,5359" coordsize="1136,2">
              <v:shape style="position:absolute;left:10546;top:5359;width:1136;height:2" coordorigin="10546,5359" coordsize="1136,0" path="m10546,5359l11682,5359e" filled="f" stroked="t" strokeweight=".70998pt" strokecolor="#939393">
                <v:path arrowok="t"/>
              </v:shape>
            </v:group>
            <v:group style="position:absolute;left:2518;top:5597;width:6011;height:2" coordorigin="2518,5597" coordsize="6011,2">
              <v:shape style="position:absolute;left:2518;top:5597;width:6011;height:2" coordorigin="2518,5597" coordsize="6011,0" path="m2518,5597l8529,5597e" filled="f" stroked="t" strokeweight=".70998pt" strokecolor="#7C7C7C">
                <v:path arrowok="t"/>
              </v:shape>
            </v:group>
            <v:group style="position:absolute;left:3029;top:5597;width:559;height:2" coordorigin="3029,5597" coordsize="559,2">
              <v:shape style="position:absolute;left:3029;top:5597;width:559;height:2" coordorigin="3029,5597" coordsize="559,0" path="m3029,5597l3588,5597e" filled="f" stroked="t" strokeweight=".47332pt" strokecolor="#707070">
                <v:path arrowok="t"/>
              </v:shape>
            </v:group>
            <v:group style="position:absolute;left:5074;top:5316;width:2;height:572" coordorigin="5074,5316" coordsize="2,572">
              <v:shape style="position:absolute;left:5074;top:5316;width:2;height:572" coordorigin="5074,5316" coordsize="0,572" path="m5074,5888l5074,5316e" filled="f" stroked="t" strokeweight=".70998pt" strokecolor="#545454">
                <v:path arrowok="t"/>
              </v:shape>
            </v:group>
            <v:group style="position:absolute;left:8472;top:5602;width:341;height:2" coordorigin="8472,5602" coordsize="341,2">
              <v:shape style="position:absolute;left:8472;top:5602;width:341;height:2" coordorigin="8472,5602" coordsize="341,0" path="m8472,5602l8813,5602e" filled="f" stroked="t" strokeweight=".47332pt" strokecolor="#646464">
                <v:path arrowok="t"/>
              </v:shape>
            </v:group>
            <v:group style="position:absolute;left:8756;top:5602;width:767;height:2" coordorigin="8756,5602" coordsize="767,2">
              <v:shape style="position:absolute;left:8756;top:5602;width:767;height:2" coordorigin="8756,5602" coordsize="767,0" path="m8756,5602l9523,5602e" filled="f" stroked="t" strokeweight=".70998pt" strokecolor="#838383">
                <v:path arrowok="t"/>
              </v:shape>
            </v:group>
            <v:group style="position:absolute;left:9466;top:5602;width:303;height:2" coordorigin="9466,5602" coordsize="303,2">
              <v:shape style="position:absolute;left:9466;top:5602;width:303;height:2" coordorigin="9466,5602" coordsize="303,0" path="m9466,5602l9769,5602e" filled="f" stroked="t" strokeweight=".47332pt" strokecolor="#676767">
                <v:path arrowok="t"/>
              </v:shape>
            </v:group>
            <v:group style="position:absolute;left:9713;top:5599;width:1969;height:2" coordorigin="9713,5599" coordsize="1969,2">
              <v:shape style="position:absolute;left:9713;top:5599;width:1969;height:2" coordorigin="9713,5599" coordsize="1969,0" path="m9713,5599l11682,5599e" filled="f" stroked="t" strokeweight=".70998pt" strokecolor="#838383">
                <v:path arrowok="t"/>
              </v:shape>
            </v:group>
            <v:group style="position:absolute;left:11677;top:5311;width:2;height:315" coordorigin="11677,5311" coordsize="2,315">
              <v:shape style="position:absolute;left:11677;top:5311;width:2;height:315" coordorigin="11677,5311" coordsize="0,315" path="m11677,5625l11677,5311e" filled="f" stroked="t" strokeweight=".47332pt" strokecolor="#4F4F4F">
                <v:path arrowok="t"/>
              </v:shape>
            </v:group>
            <v:group style="position:absolute;left:601;top:5840;width:686;height:2" coordorigin="601,5840" coordsize="686,2">
              <v:shape style="position:absolute;left:601;top:5840;width:686;height:2" coordorigin="601,5840" coordsize="686,0" path="m601,5840l1287,5840e" filled="f" stroked="t" strokeweight=".47332pt" strokecolor="#808080">
                <v:path arrowok="t"/>
              </v:shape>
            </v:group>
            <v:group style="position:absolute;left:606;top:5559;width:2;height:329" coordorigin="606,5559" coordsize="2,329">
              <v:shape style="position:absolute;left:606;top:5559;width:2;height:329" coordorigin="606,5559" coordsize="0,329" path="m606,5888l606,5559e" filled="f" stroked="t" strokeweight=".47332pt" strokecolor="#747474">
                <v:path arrowok="t"/>
              </v:shape>
            </v:group>
            <v:group style="position:absolute;left:1231;top:5840;width:644;height:2" coordorigin="1231,5840" coordsize="644,2">
              <v:shape style="position:absolute;left:1231;top:5840;width:644;height:2" coordorigin="1231,5840" coordsize="644,0" path="m1231,5840l1874,5840e" filled="f" stroked="t" strokeweight=".70998pt" strokecolor="#8C8C8C">
                <v:path arrowok="t"/>
              </v:shape>
            </v:group>
            <v:group style="position:absolute;left:1818;top:5840;width:336;height:2" coordorigin="1818,5840" coordsize="336,2">
              <v:shape style="position:absolute;left:1818;top:5840;width:336;height:2" coordorigin="1818,5840" coordsize="336,0" path="m1818,5840l2154,5840e" filled="f" stroked="t" strokeweight=".47332pt" strokecolor="#646464">
                <v:path arrowok="t"/>
              </v:shape>
            </v:group>
            <v:group style="position:absolute;left:2097;top:5842;width:5041;height:2" coordorigin="2097,5842" coordsize="5041,2">
              <v:shape style="position:absolute;left:2097;top:5842;width:5041;height:2" coordorigin="2097,5842" coordsize="5041,0" path="m2097,5842l7138,5842e" filled="f" stroked="t" strokeweight=".70998pt" strokecolor="#7C7C7C">
                <v:path arrowok="t"/>
              </v:shape>
            </v:group>
            <v:group style="position:absolute;left:2528;top:5559;width:2;height:591" coordorigin="2528,5559" coordsize="2,591">
              <v:shape style="position:absolute;left:2528;top:5559;width:2;height:591" coordorigin="2528,5559" coordsize="0,591" path="m2528,6150l2528,5559e" filled="f" stroked="t" strokeweight=".47332pt" strokecolor="#676767">
                <v:path arrowok="t"/>
              </v:shape>
            </v:group>
            <v:group style="position:absolute;left:7081;top:5845;width:473;height:2" coordorigin="7081,5845" coordsize="473,2">
              <v:shape style="position:absolute;left:7081;top:5845;width:473;height:2" coordorigin="7081,5845" coordsize="473,0" path="m7081,5845l7554,5845e" filled="f" stroked="t" strokeweight=".47332pt" strokecolor="#6B6B6B">
                <v:path arrowok="t"/>
              </v:shape>
            </v:group>
            <v:group style="position:absolute;left:7455;top:5845;width:1860;height:2" coordorigin="7455,5845" coordsize="1860,2">
              <v:shape style="position:absolute;left:7455;top:5845;width:1860;height:2" coordorigin="7455,5845" coordsize="1860,0" path="m7455,5845l9315,5845e" filled="f" stroked="t" strokeweight=".70998pt" strokecolor="#777777">
                <v:path arrowok="t"/>
              </v:shape>
            </v:group>
            <v:group style="position:absolute;left:9258;top:5845;width:265;height:2" coordorigin="9258,5845" coordsize="265,2">
              <v:shape style="position:absolute;left:9258;top:5845;width:265;height:2" coordorigin="9258,5845" coordsize="265,0" path="m9258,5845l9523,5845e" filled="f" stroked="t" strokeweight=".47332pt" strokecolor="#707070">
                <v:path arrowok="t"/>
              </v:shape>
            </v:group>
            <v:group style="position:absolute;left:9466;top:5845;width:2220;height:2" coordorigin="9466,5845" coordsize="2220,2">
              <v:shape style="position:absolute;left:9466;top:5845;width:2220;height:2" coordorigin="9466,5845" coordsize="2220,0" path="m9466,5845l11686,5845e" filled="f" stroked="t" strokeweight=".70998pt" strokecolor="#838383">
                <v:path arrowok="t"/>
              </v:shape>
            </v:group>
            <v:group style="position:absolute;left:7904;top:5845;width:2;height:710" coordorigin="7904,5845" coordsize="2,710">
              <v:shape style="position:absolute;left:7904;top:5845;width:2;height:710" coordorigin="7904,5845" coordsize="0,710" path="m7904,6555l7904,5845e" filled="f" stroked="t" strokeweight=".23666pt" strokecolor="#707070">
                <v:path arrowok="t"/>
              </v:shape>
            </v:group>
            <v:group style="position:absolute;left:2528;top:6026;width:2;height:482" coordorigin="2528,6026" coordsize="2,482">
              <v:shape style="position:absolute;left:2528;top:6026;width:2;height:482" coordorigin="2528,6026" coordsize="0,482" path="m2528,6507l2528,6026e" filled="f" stroked="t" strokeweight=".94664pt" strokecolor="#808080">
                <v:path arrowok="t"/>
              </v:shape>
            </v:group>
            <v:group style="position:absolute;left:2518;top:6317;width:1145;height:2" coordorigin="2518,6317" coordsize="1145,2">
              <v:shape style="position:absolute;left:2518;top:6317;width:1145;height:2" coordorigin="2518,6317" coordsize="1145,0" path="m2518,6317l3663,6317e" filled="f" stroked="t" strokeweight=".70998pt" strokecolor="#7C7C7C">
                <v:path arrowok="t"/>
              </v:shape>
            </v:group>
            <v:group style="position:absolute;left:3531;top:6317;width:502;height:2" coordorigin="3531,6317" coordsize="502,2">
              <v:shape style="position:absolute;left:3531;top:6317;width:502;height:2" coordorigin="3531,6317" coordsize="502,0" path="m3531,6317l4033,6317e" filled="f" stroked="t" strokeweight=".47332pt" strokecolor="#777777">
                <v:path arrowok="t"/>
              </v:shape>
            </v:group>
            <v:group style="position:absolute;left:3976;top:6317;width:795;height:2" coordorigin="3976,6317" coordsize="795,2">
              <v:shape style="position:absolute;left:3976;top:6317;width:795;height:2" coordorigin="3976,6317" coordsize="795,0" path="m3976,6317l4771,6317e" filled="f" stroked="t" strokeweight=".70998pt" strokecolor="#808080">
                <v:path arrowok="t"/>
              </v:shape>
            </v:group>
            <v:group style="position:absolute;left:4714;top:6317;width:388;height:2" coordorigin="4714,6317" coordsize="388,2">
              <v:shape style="position:absolute;left:4714;top:6317;width:388;height:2" coordorigin="4714,6317" coordsize="388,0" path="m4714,6317l5102,6317e" filled="f" stroked="t" strokeweight=".47332pt" strokecolor="#6B6B6B">
                <v:path arrowok="t"/>
              </v:shape>
            </v:group>
            <v:group style="position:absolute;left:5076;top:5816;width:2;height:524" coordorigin="5076,5816" coordsize="2,524">
              <v:shape style="position:absolute;left:5076;top:5816;width:2;height:524" coordorigin="5076,5816" coordsize="0,524" path="m5076,6341l5076,5816e" filled="f" stroked="t" strokeweight=".94664pt" strokecolor="#676767">
                <v:path arrowok="t"/>
              </v:shape>
            </v:group>
            <v:group style="position:absolute;left:5031;top:6317;width:6655;height:2" coordorigin="5031,6317" coordsize="6655,2">
              <v:shape style="position:absolute;left:5031;top:6317;width:6655;height:2" coordorigin="5031,6317" coordsize="6655,0" path="m5031,6317l11686,6317e" filled="f" stroked="t" strokeweight=".70998pt" strokecolor="#808080">
                <v:path arrowok="t"/>
              </v:shape>
            </v:group>
            <v:group style="position:absolute;left:6342;top:6317;width:620;height:2" coordorigin="6342,6317" coordsize="620,2">
              <v:shape style="position:absolute;left:6342;top:6317;width:620;height:2" coordorigin="6342,6317" coordsize="620,0" path="m6342,6317l6963,6317e" filled="f" stroked="t" strokeweight=".47332pt" strokecolor="#777777">
                <v:path arrowok="t"/>
              </v:shape>
            </v:group>
            <v:group style="position:absolute;left:7497;top:6317;width:459;height:2" coordorigin="7497,6317" coordsize="459,2">
              <v:shape style="position:absolute;left:7497;top:6317;width:459;height:2" coordorigin="7497,6317" coordsize="459,0" path="m7497,6317l7957,6317e" filled="f" stroked="t" strokeweight=".47332pt" strokecolor="#707070">
                <v:path arrowok="t"/>
              </v:shape>
            </v:group>
            <v:group style="position:absolute;left:8472;top:6317;width:341;height:2" coordorigin="8472,6317" coordsize="341,2">
              <v:shape style="position:absolute;left:8472;top:6317;width:341;height:2" coordorigin="8472,6317" coordsize="341,0" path="m8472,6317l8813,6317e" filled="f" stroked="t" strokeweight=".47332pt" strokecolor="#606060">
                <v:path arrowok="t"/>
              </v:shape>
            </v:group>
            <v:group style="position:absolute;left:9466;top:6317;width:303;height:2" coordorigin="9466,6317" coordsize="303,2">
              <v:shape style="position:absolute;left:9466;top:6317;width:303;height:2" coordorigin="9466,6317" coordsize="303,0" path="m9466,6317l9769,6317e" filled="f" stroked="t" strokeweight=".47332pt" strokecolor="#5B5B5B">
                <v:path arrowok="t"/>
              </v:shape>
            </v:group>
            <v:group style="position:absolute;left:9713;top:6317;width:327;height:2" coordorigin="9713,6317" coordsize="327,2">
              <v:shape style="position:absolute;left:9713;top:6317;width:327;height:2" coordorigin="9713,6317" coordsize="327,0" path="m9713,6317l10039,6317e" filled="f" stroked="t" strokeweight=".47332pt" strokecolor="#777777">
                <v:path arrowok="t"/>
              </v:shape>
            </v:group>
            <v:group style="position:absolute;left:5079;top:6269;width:2;height:296" coordorigin="5079,6269" coordsize="2,296">
              <v:shape style="position:absolute;left:5079;top:6269;width:2;height:296" coordorigin="5079,6269" coordsize="0,296" path="m5079,6565l5079,6269e" filled="f" stroked="t" strokeweight=".47332pt" strokecolor="#3F3F3F">
                <v:path arrowok="t"/>
              </v:shape>
            </v:group>
            <v:group style="position:absolute;left:5031;top:6560;width:412;height:2" coordorigin="5031,6560" coordsize="412,2">
              <v:shape style="position:absolute;left:5031;top:6560;width:412;height:2" coordorigin="5031,6560" coordsize="412,0" path="m5031,6560l5443,6560e" filled="f" stroked="t" strokeweight=".47332pt" strokecolor="#676767">
                <v:path arrowok="t"/>
              </v:shape>
            </v:group>
            <v:group style="position:absolute;left:2523;top:6558;width:9168;height:2" coordorigin="2523,6558" coordsize="9168,2">
              <v:shape style="position:absolute;left:2523;top:6558;width:9168;height:2" coordorigin="2523,6558" coordsize="9168,0" path="m2523,6558l11691,6558e" filled="f" stroked="t" strokeweight=".70998pt" strokecolor="#838383">
                <v:path arrowok="t"/>
              </v:shape>
            </v:group>
            <v:group style="position:absolute;left:9713;top:6555;width:327;height:2" coordorigin="9713,6555" coordsize="327,2">
              <v:shape style="position:absolute;left:9713;top:6555;width:327;height:2" coordorigin="9713,6555" coordsize="327,0" path="m9713,6555l10039,6555e" filled="f" stroked="t" strokeweight=".47332pt" strokecolor="#777777">
                <v:path arrowok="t"/>
              </v:shape>
            </v:group>
            <v:group style="position:absolute;left:11679;top:6269;width:2;height:315" coordorigin="11679,6269" coordsize="2,315">
              <v:shape style="position:absolute;left:11679;top:6269;width:2;height:315" coordorigin="11679,6269" coordsize="0,315" path="m11679,6584l11679,6269e" filled="f" stroked="t" strokeweight=".47332pt" strokecolor="#5B5B5B">
                <v:path arrowok="t"/>
              </v:shape>
            </v:group>
            <v:group style="position:absolute;left:606;top:6412;width:2;height:1144" coordorigin="606,6412" coordsize="2,1144">
              <v:shape style="position:absolute;left:606;top:6412;width:2;height:1144" coordorigin="606,6412" coordsize="0,1144" path="m606,7556l606,6412e" filled="f" stroked="t" strokeweight=".70998pt" strokecolor="#808080">
                <v:path arrowok="t"/>
              </v:shape>
            </v:group>
            <v:group style="position:absolute;left:606;top:6517;width:2;height:572" coordorigin="606,6517" coordsize="2,572">
              <v:shape style="position:absolute;left:606;top:6517;width:2;height:572" coordorigin="606,6517" coordsize="0,572" path="m606,7089l606,6517e" filled="f" stroked="t" strokeweight=".47332pt" strokecolor="#747474">
                <v:path arrowok="t"/>
              </v:shape>
            </v:group>
            <v:group style="position:absolute;left:601;top:6793;width:4492;height:2" coordorigin="601,6793" coordsize="4492,2">
              <v:shape style="position:absolute;left:601;top:6793;width:4492;height:2" coordorigin="601,6793" coordsize="4492,0" path="m601,6793l5093,6793e" filled="f" stroked="t" strokeweight=".70998pt" strokecolor="#838383">
                <v:path arrowok="t"/>
              </v:shape>
            </v:group>
            <v:group style="position:absolute;left:2530;top:6517;width:2;height:572" coordorigin="2530,6517" coordsize="2,572">
              <v:shape style="position:absolute;left:2530;top:6517;width:2;height:572" coordorigin="2530,6517" coordsize="0,572" path="m2530,7089l2530,6517e" filled="f" stroked="t" strokeweight=".47332pt" strokecolor="#676767">
                <v:path arrowok="t"/>
              </v:shape>
            </v:group>
            <v:group style="position:absolute;left:5036;top:6798;width:407;height:2" coordorigin="5036,6798" coordsize="407,2">
              <v:shape style="position:absolute;left:5036;top:6798;width:407;height:2" coordorigin="5036,6798" coordsize="407,0" path="m5036,6798l5443,6798e" filled="f" stroked="t" strokeweight=".47332pt" strokecolor="#646464">
                <v:path arrowok="t"/>
              </v:shape>
            </v:group>
            <v:group style="position:absolute;left:5386;top:6798;width:6305;height:2" coordorigin="5386,6798" coordsize="6305,2">
              <v:shape style="position:absolute;left:5386;top:6798;width:6305;height:2" coordorigin="5386,6798" coordsize="6305,0" path="m5386,6798l11691,6798e" filled="f" stroked="t" strokeweight=".70998pt" strokecolor="#878787">
                <v:path arrowok="t"/>
              </v:shape>
            </v:group>
            <v:group style="position:absolute;left:7081;top:6798;width:473;height:2" coordorigin="7081,6798" coordsize="473,2">
              <v:shape style="position:absolute;left:7081;top:6798;width:473;height:2" coordorigin="7081,6798" coordsize="473,0" path="m7081,6798l7554,6798e" filled="f" stroked="t" strokeweight=".47332pt" strokecolor="#7C7C7C">
                <v:path arrowok="t"/>
              </v:shape>
            </v:group>
            <v:group style="position:absolute;left:601;top:7265;width:686;height:2" coordorigin="601,7265" coordsize="686,2">
              <v:shape style="position:absolute;left:601;top:7265;width:686;height:2" coordorigin="601,7265" coordsize="686,0" path="m601,7265l1287,7265e" filled="f" stroked="t" strokeweight=".70998pt" strokecolor="#939393">
                <v:path arrowok="t"/>
              </v:shape>
            </v:group>
            <v:group style="position:absolute;left:1231;top:7265;width:644;height:2" coordorigin="1231,7265" coordsize="644,2">
              <v:shape style="position:absolute;left:1231;top:7265;width:644;height:2" coordorigin="1231,7265" coordsize="644,0" path="m1231,7265l1874,7265e" filled="f" stroked="t" strokeweight=".47332pt" strokecolor="#7C7C7C">
                <v:path arrowok="t"/>
              </v:shape>
            </v:group>
            <v:group style="position:absolute;left:1818;top:7268;width:9869;height:2" coordorigin="1818,7268" coordsize="9869,2">
              <v:shape style="position:absolute;left:1818;top:7268;width:9869;height:2" coordorigin="1818,7268" coordsize="9869,0" path="m1818,7268l11686,7268e" filled="f" stroked="t" strokeweight=".70998pt" strokecolor="#838383">
                <v:path arrowok="t"/>
              </v:shape>
            </v:group>
            <v:group style="position:absolute;left:2528;top:6998;width:2;height:534" coordorigin="2528,6998" coordsize="2,534">
              <v:shape style="position:absolute;left:2528;top:6998;width:2;height:534" coordorigin="2528,6998" coordsize="0,534" path="m2528,7532l2528,6998e" filled="f" stroked="t" strokeweight=".70998pt" strokecolor="#808080">
                <v:path arrowok="t"/>
              </v:shape>
            </v:group>
            <v:group style="position:absolute;left:5386;top:7268;width:440;height:2" coordorigin="5386,7268" coordsize="440,2">
              <v:shape style="position:absolute;left:5386;top:7268;width:440;height:2" coordorigin="5386,7268" coordsize="440,0" path="m5386,7268l5827,7268e" filled="f" stroked="t" strokeweight=".47332pt" strokecolor="#646464">
                <v:path arrowok="t"/>
              </v:shape>
            </v:group>
            <v:group style="position:absolute;left:6342;top:7270;width:620;height:2" coordorigin="6342,7270" coordsize="620,2">
              <v:shape style="position:absolute;left:6342;top:7270;width:620;height:2" coordorigin="6342,7270" coordsize="620,0" path="m6342,7270l6963,7270e" filled="f" stroked="t" strokeweight=".47332pt" strokecolor="#707070">
                <v:path arrowok="t"/>
              </v:shape>
            </v:group>
            <v:group style="position:absolute;left:7497;top:7270;width:435;height:2" coordorigin="7497,7270" coordsize="435,2">
              <v:shape style="position:absolute;left:7497;top:7270;width:435;height:2" coordorigin="7497,7270" coordsize="435,0" path="m7497,7270l7933,7270e" filled="f" stroked="t" strokeweight=".47332pt" strokecolor="#707070">
                <v:path arrowok="t"/>
              </v:shape>
            </v:group>
            <v:group style="position:absolute;left:8472;top:7270;width:341;height:2" coordorigin="8472,7270" coordsize="341,2">
              <v:shape style="position:absolute;left:8472;top:7270;width:341;height:2" coordorigin="8472,7270" coordsize="341,0" path="m8472,7270l8813,7270e" filled="f" stroked="t" strokeweight=".47332pt" strokecolor="#6B6B6B">
                <v:path arrowok="t"/>
              </v:shape>
            </v:group>
            <v:group style="position:absolute;left:9466;top:7270;width:303;height:2" coordorigin="9466,7270" coordsize="303,2">
              <v:shape style="position:absolute;left:9466;top:7270;width:303;height:2" coordorigin="9466,7270" coordsize="303,0" path="m9466,7270l9769,7270e" filled="f" stroked="t" strokeweight=".47332pt" strokecolor="#676767">
                <v:path arrowok="t"/>
              </v:shape>
            </v:group>
            <v:group style="position:absolute;left:11682;top:7032;width:2;height:3118" coordorigin="11682,7032" coordsize="2,3118">
              <v:shape style="position:absolute;left:11682;top:7032;width:2;height:3118" coordorigin="11682,7032" coordsize="0,3118" path="m11682,10150l11682,7032e" filled="f" stroked="t" strokeweight=".47332pt" strokecolor="#707070">
                <v:path arrowok="t"/>
              </v:shape>
            </v:group>
            <v:group style="position:absolute;left:5079;top:7256;width:2;height:277" coordorigin="5079,7256" coordsize="2,277">
              <v:shape style="position:absolute;left:5079;top:7256;width:2;height:277" coordorigin="5079,7256" coordsize="0,277" path="m5079,7532l5079,7256e" filled="f" stroked="t" strokeweight=".47332pt" strokecolor="#3B3B3B">
                <v:path arrowok="t"/>
              </v:shape>
            </v:group>
            <v:group style="position:absolute;left:5074;top:7511;width:6617;height:2" coordorigin="5074,7511" coordsize="6617,2">
              <v:shape style="position:absolute;left:5074;top:7511;width:6617;height:2" coordorigin="5074,7511" coordsize="6617,0" path="m5074,7511l11691,7511e" filled="f" stroked="t" strokeweight=".70998pt" strokecolor="#838383">
                <v:path arrowok="t"/>
              </v:shape>
            </v:group>
            <v:group style="position:absolute;left:8756;top:7511;width:559;height:2" coordorigin="8756,7511" coordsize="559,2">
              <v:shape style="position:absolute;left:8756;top:7511;width:559;height:2" coordorigin="8756,7511" coordsize="559,0" path="m8756,7511l9315,7511e" filled="f" stroked="t" strokeweight=".47332pt" strokecolor="#6B6B6B">
                <v:path arrowok="t"/>
              </v:shape>
            </v:group>
            <v:group style="position:absolute;left:606;top:7475;width:2;height:539" coordorigin="606,7475" coordsize="2,539">
              <v:shape style="position:absolute;left:606;top:7475;width:2;height:539" coordorigin="606,7475" coordsize="0,539" path="m606,8014l606,7475e" filled="f" stroked="t" strokeweight=".47332pt" strokecolor="#777777">
                <v:path arrowok="t"/>
              </v:shape>
            </v:group>
            <v:group style="position:absolute;left:2530;top:7475;width:2;height:310" coordorigin="2530,7475" coordsize="2,310">
              <v:shape style="position:absolute;left:2530;top:7475;width:2;height:310" coordorigin="2530,7475" coordsize="0,310" path="m2530,7785l2530,7475e" filled="f" stroked="t" strokeweight=".47332pt" strokecolor="#646464">
                <v:path arrowok="t"/>
              </v:shape>
            </v:group>
            <v:group style="position:absolute;left:5081;top:7475;width:2;height:520" coordorigin="5081,7475" coordsize="2,520">
              <v:shape style="position:absolute;left:5081;top:7475;width:2;height:520" coordorigin="5081,7475" coordsize="0,520" path="m5081,7995l5081,7475e" filled="f" stroked="t" strokeweight=".94664pt" strokecolor="#676767">
                <v:path arrowok="t"/>
              </v:shape>
            </v:group>
            <v:group style="position:absolute;left:5069;top:7752;width:2977;height:2" coordorigin="5069,7752" coordsize="2977,2">
              <v:shape style="position:absolute;left:5069;top:7752;width:2977;height:2" coordorigin="5069,7752" coordsize="2977,0" path="m5069,7752l8046,7752e" filled="f" stroked="t" strokeweight=".70998pt" strokecolor="#838383">
                <v:path arrowok="t"/>
              </v:shape>
            </v:group>
            <v:group style="position:absolute;left:7876;top:7752;width:682;height:2" coordorigin="7876,7752" coordsize="682,2">
              <v:shape style="position:absolute;left:7876;top:7752;width:682;height:2" coordorigin="7876,7752" coordsize="682,0" path="m7876,7752l8558,7752e" filled="f" stroked="t" strokeweight=".47332pt" strokecolor="#7C7C7C">
                <v:path arrowok="t"/>
              </v:shape>
            </v:group>
            <v:group style="position:absolute;left:8472;top:7752;width:3214;height:2" coordorigin="8472,7752" coordsize="3214,2">
              <v:shape style="position:absolute;left:8472;top:7752;width:3214;height:2" coordorigin="8472,7752" coordsize="3214,0" path="m8472,7752l11686,7752e" filled="f" stroked="t" strokeweight=".70998pt" strokecolor="#8C8C8C">
                <v:path arrowok="t"/>
              </v:shape>
            </v:group>
            <v:group style="position:absolute;left:601;top:7990;width:1581;height:2" coordorigin="601,7990" coordsize="1581,2">
              <v:shape style="position:absolute;left:601;top:7990;width:1581;height:2" coordorigin="601,7990" coordsize="1581,0" path="m601,7990l2182,7990e" filled="f" stroked="t" strokeweight=".70998pt" strokecolor="#878787">
                <v:path arrowok="t"/>
              </v:shape>
            </v:group>
            <v:group style="position:absolute;left:2097;top:7990;width:459;height:2" coordorigin="2097,7990" coordsize="459,2">
              <v:shape style="position:absolute;left:2097;top:7990;width:459;height:2" coordorigin="2097,7990" coordsize="459,0" path="m2097,7990l2556,7990e" filled="f" stroked="t" strokeweight=".47332pt" strokecolor="#6B6B6B">
                <v:path arrowok="t"/>
              </v:shape>
            </v:group>
            <v:group style="position:absolute;left:2485;top:7990;width:601;height:2" coordorigin="2485,7990" coordsize="601,2">
              <v:shape style="position:absolute;left:2485;top:7990;width:601;height:2" coordorigin="2485,7990" coordsize="601,0" path="m2485,7990l3086,7990e" filled="f" stroked="t" strokeweight=".70998pt" strokecolor="#808080">
                <v:path arrowok="t"/>
              </v:shape>
            </v:group>
            <v:group style="position:absolute;left:3029;top:7990;width:559;height:2" coordorigin="3029,7990" coordsize="559,2">
              <v:shape style="position:absolute;left:3029;top:7990;width:559;height:2" coordorigin="3029,7990" coordsize="559,0" path="m3029,7990l3588,7990e" filled="f" stroked="t" strokeweight=".47332pt" strokecolor="#747474">
                <v:path arrowok="t"/>
              </v:shape>
            </v:group>
            <v:group style="position:absolute;left:3531;top:7990;width:1571;height:2" coordorigin="3531,7990" coordsize="1571,2">
              <v:shape style="position:absolute;left:3531;top:7990;width:1571;height:2" coordorigin="3531,7990" coordsize="1571,0" path="m3531,7990l5102,7990e" filled="f" stroked="t" strokeweight=".70998pt" strokecolor="#838383">
                <v:path arrowok="t"/>
              </v:shape>
            </v:group>
            <v:group style="position:absolute;left:5031;top:7990;width:795;height:2" coordorigin="5031,7990" coordsize="795,2">
              <v:shape style="position:absolute;left:5031;top:7990;width:795;height:2" coordorigin="5031,7990" coordsize="795,0" path="m5031,7990l5827,7990e" filled="f" stroked="t" strokeweight=".47332pt" strokecolor="#747474">
                <v:path arrowok="t"/>
              </v:shape>
            </v:group>
            <v:group style="position:absolute;left:5770;top:7992;width:5917;height:2" coordorigin="5770,7992" coordsize="5917,2">
              <v:shape style="position:absolute;left:5770;top:7992;width:5917;height:2" coordorigin="5770,7992" coordsize="5917,0" path="m5770,7992l11686,7992e" filled="f" stroked="t" strokeweight=".70998pt" strokecolor="#808080">
                <v:path arrowok="t"/>
              </v:shape>
            </v:group>
            <v:group style="position:absolute;left:9466;top:7995;width:303;height:2" coordorigin="9466,7995" coordsize="303,2">
              <v:shape style="position:absolute;left:9466;top:7995;width:303;height:2" coordorigin="9466,7995" coordsize="303,0" path="m9466,7995l9769,7995e" filled="f" stroked="t" strokeweight=".47332pt" strokecolor="#646464">
                <v:path arrowok="t"/>
              </v:shape>
            </v:group>
            <v:group style="position:absolute;left:606;top:7914;width:2;height:634" coordorigin="606,7914" coordsize="2,634">
              <v:shape style="position:absolute;left:606;top:7914;width:2;height:634" coordorigin="606,7914" coordsize="0,634" path="m606,8548l606,7914e" filled="f" stroked="t" strokeweight=".70998pt" strokecolor="#8C8C8C">
                <v:path arrowok="t"/>
              </v:shape>
            </v:group>
            <v:group style="position:absolute;left:2530;top:7728;width:2;height:787" coordorigin="2530,7728" coordsize="2,787">
              <v:shape style="position:absolute;left:2530;top:7728;width:2;height:787" coordorigin="2530,7728" coordsize="0,787" path="m2530,8515l2530,7728e" filled="f" stroked="t" strokeweight=".70998pt" strokecolor="#7C7C7C">
                <v:path arrowok="t"/>
              </v:shape>
            </v:group>
            <v:group style="position:absolute;left:601;top:8801;width:9774;height:2" coordorigin="601,8801" coordsize="9774,2">
              <v:shape style="position:absolute;left:601;top:8801;width:9774;height:2" coordorigin="601,8801" coordsize="9774,0" path="m601,8801l10375,8801e" filled="f" stroked="t" strokeweight=".70998pt" strokecolor="#808080">
                <v:path arrowok="t"/>
              </v:shape>
            </v:group>
            <v:group style="position:absolute;left:606;top:8457;width:2;height:367" coordorigin="606,8457" coordsize="2,367">
              <v:shape style="position:absolute;left:606;top:8457;width:2;height:367" coordorigin="606,8457" coordsize="0,367" path="m606,8824l606,8457e" filled="f" stroked="t" strokeweight=".47332pt" strokecolor="#707070">
                <v:path arrowok="t"/>
              </v:shape>
            </v:group>
            <v:group style="position:absolute;left:2097;top:8801;width:459;height:2" coordorigin="2097,8801" coordsize="459,2">
              <v:shape style="position:absolute;left:2097;top:8801;width:459;height:2" coordorigin="2097,8801" coordsize="459,0" path="m2097,8801l2556,8801e" filled="f" stroked="t" strokeweight=".47332pt" strokecolor="#707070">
                <v:path arrowok="t"/>
              </v:shape>
            </v:group>
            <v:group style="position:absolute;left:2528;top:8457;width:2;height:367" coordorigin="2528,8457" coordsize="2,367">
              <v:shape style="position:absolute;left:2528;top:8457;width:2;height:367" coordorigin="2528,8457" coordsize="0,367" path="m2528,8824l2528,8457e" filled="f" stroked="t" strokeweight=".47332pt" strokecolor="#646464">
                <v:path arrowok="t"/>
              </v:shape>
            </v:group>
            <v:group style="position:absolute;left:3029;top:8801;width:559;height:2" coordorigin="3029,8801" coordsize="559,2">
              <v:shape style="position:absolute;left:3029;top:8801;width:559;height:2" coordorigin="3029,8801" coordsize="559,0" path="m3029,8801l3588,8801e" filled="f" stroked="t" strokeweight=".47332pt" strokecolor="#707070">
                <v:path arrowok="t"/>
              </v:shape>
            </v:group>
            <v:group style="position:absolute;left:5036;top:8801;width:407;height:2" coordorigin="5036,8801" coordsize="407,2">
              <v:shape style="position:absolute;left:5036;top:8801;width:407;height:2" coordorigin="5036,8801" coordsize="407,0" path="m5036,8801l5443,8801e" filled="f" stroked="t" strokeweight=".47332pt" strokecolor="#6B6B6B">
                <v:path arrowok="t"/>
              </v:shape>
            </v:group>
            <v:group style="position:absolute;left:7081;top:8801;width:473;height:2" coordorigin="7081,8801" coordsize="473,2">
              <v:shape style="position:absolute;left:7081;top:8801;width:473;height:2" coordorigin="7081,8801" coordsize="473,0" path="m7081,8801l7554,8801e" filled="f" stroked="t" strokeweight=".47332pt" strokecolor="#646464">
                <v:path arrowok="t"/>
              </v:shape>
            </v:group>
            <v:group style="position:absolute;left:7876;top:8801;width:653;height:2" coordorigin="7876,8801" coordsize="653,2">
              <v:shape style="position:absolute;left:7876;top:8801;width:653;height:2" coordorigin="7876,8801" coordsize="653,0" path="m7876,8801l8529,8801e" filled="f" stroked="t" strokeweight=".47332pt" strokecolor="#7C7C7C">
                <v:path arrowok="t"/>
              </v:shape>
            </v:group>
            <v:group style="position:absolute;left:9258;top:8801;width:265;height:2" coordorigin="9258,8801" coordsize="265,2">
              <v:shape style="position:absolute;left:9258;top:8801;width:265;height:2" coordorigin="9258,8801" coordsize="265,0" path="m9258,8801l9523,8801e" filled="f" stroked="t" strokeweight=".47332pt" strokecolor="#7C7C7C">
                <v:path arrowok="t"/>
              </v:shape>
            </v:group>
            <v:group style="position:absolute;left:9982;top:8801;width:620;height:2" coordorigin="9982,8801" coordsize="620,2">
              <v:shape style="position:absolute;left:9982;top:8801;width:620;height:2" coordorigin="9982,8801" coordsize="620,0" path="m9982,8801l10602,8801e" filled="f" stroked="t" strokeweight=".47332pt" strokecolor="#7C7C7C">
                <v:path arrowok="t"/>
              </v:shape>
            </v:group>
            <v:group style="position:absolute;left:10456;top:8801;width:1231;height:2" coordorigin="10456,8801" coordsize="1231,2">
              <v:shape style="position:absolute;left:10456;top:8801;width:1231;height:2" coordorigin="10456,8801" coordsize="1231,0" path="m10456,8801l11686,8801e" filled="f" stroked="t" strokeweight=".70998pt" strokecolor="#8C8C8C">
                <v:path arrowok="t"/>
              </v:shape>
            </v:group>
            <v:group style="position:absolute;left:2528;top:8753;width:2;height:920" coordorigin="2528,8753" coordsize="2,920">
              <v:shape style="position:absolute;left:2528;top:8753;width:2;height:920" coordorigin="2528,8753" coordsize="0,920" path="m2528,9673l2528,8753e" filled="f" stroked="t" strokeweight=".70998pt" strokecolor="#777777">
                <v:path arrowok="t"/>
              </v:shape>
            </v:group>
            <v:group style="position:absolute;left:11682;top:8753;width:2;height:334" coordorigin="11682,8753" coordsize="2,334">
              <v:shape style="position:absolute;left:11682;top:8753;width:2;height:334" coordorigin="11682,8753" coordsize="0,334" path="m11682,9087l11682,8753e" filled="f" stroked="t" strokeweight=".47332pt" strokecolor="#5B5B5B">
                <v:path arrowok="t"/>
              </v:shape>
            </v:group>
            <v:group style="position:absolute;left:608;top:8753;width:2;height:920" coordorigin="608,8753" coordsize="2,920">
              <v:shape style="position:absolute;left:608;top:8753;width:2;height:920" coordorigin="608,8753" coordsize="0,920" path="m608,9673l608,8753e" filled="f" stroked="t" strokeweight=".70998pt" strokecolor="#878787">
                <v:path arrowok="t"/>
              </v:shape>
            </v:group>
            <v:group style="position:absolute;left:601;top:9644;width:11090;height:2" coordorigin="601,9644" coordsize="11090,2">
              <v:shape style="position:absolute;left:601;top:9644;width:11090;height:2" coordorigin="601,9644" coordsize="11090,0" path="m601,9644l11691,9644e" filled="f" stroked="t" strokeweight=".70998pt" strokecolor="#838383">
                <v:path arrowok="t"/>
              </v:shape>
            </v:group>
            <v:group style="position:absolute;left:1737;top:9644;width:417;height:2" coordorigin="1737,9644" coordsize="417,2">
              <v:shape style="position:absolute;left:1737;top:9644;width:417;height:2" coordorigin="1737,9644" coordsize="417,0" path="m1737,9644l2154,9644e" filled="f" stroked="t" strokeweight=".47332pt" strokecolor="#808080">
                <v:path arrowok="t"/>
              </v:shape>
            </v:group>
            <v:group style="position:absolute;left:601;top:9883;width:1287;height:2" coordorigin="601,9883" coordsize="1287,2">
              <v:shape style="position:absolute;left:601;top:9883;width:1287;height:2" coordorigin="601,9883" coordsize="1287,0" path="m601,9883l1889,9883e" filled="f" stroked="t" strokeweight=".70998pt" strokecolor="#8C8C8C">
                <v:path arrowok="t"/>
              </v:shape>
            </v:group>
            <v:group style="position:absolute;left:606;top:9601;width:2;height:343" coordorigin="606,9601" coordsize="2,343">
              <v:shape style="position:absolute;left:606;top:9601;width:2;height:343" coordorigin="606,9601" coordsize="0,343" path="m606,9945l606,9601e" filled="f" stroked="t" strokeweight=".47332pt" strokecolor="#6B6B6B">
                <v:path arrowok="t"/>
              </v:shape>
            </v:group>
            <v:group style="position:absolute;left:1818;top:9883;width:374;height:2" coordorigin="1818,9883" coordsize="374,2">
              <v:shape style="position:absolute;left:1818;top:9883;width:374;height:2" coordorigin="1818,9883" coordsize="374,0" path="m1818,9883l2191,9883e" filled="f" stroked="t" strokeweight=".47332pt" strokecolor="#777777">
                <v:path arrowok="t"/>
              </v:shape>
            </v:group>
            <v:group style="position:absolute;left:2528;top:9601;width:2;height:343" coordorigin="2528,9601" coordsize="2,343">
              <v:shape style="position:absolute;left:2528;top:9601;width:2;height:343" coordorigin="2528,9601" coordsize="0,343" path="m2528,9945l2528,9601e" filled="f" stroked="t" strokeweight=".47332pt" strokecolor="#545454">
                <v:path arrowok="t"/>
              </v:shape>
            </v:group>
            <v:group style="position:absolute;left:2097;top:9883;width:1529;height:2" coordorigin="2097,9883" coordsize="1529,2">
              <v:shape style="position:absolute;left:2097;top:9883;width:1529;height:2" coordorigin="2097,9883" coordsize="1529,0" path="m2097,9883l3626,9883e" filled="f" stroked="t" strokeweight=".70998pt" strokecolor="#878787">
                <v:path arrowok="t"/>
              </v:shape>
            </v:group>
            <v:group style="position:absolute;left:3531;top:9883;width:587;height:2" coordorigin="3531,9883" coordsize="587,2">
              <v:shape style="position:absolute;left:3531;top:9883;width:587;height:2" coordorigin="3531,9883" coordsize="587,0" path="m3531,9883l4118,9883e" filled="f" stroked="t" strokeweight=".47332pt" strokecolor="#777777">
                <v:path arrowok="t"/>
              </v:shape>
            </v:group>
            <v:group style="position:absolute;left:3976;top:9885;width:7710;height:2" coordorigin="3976,9885" coordsize="7710,2">
              <v:shape style="position:absolute;left:3976;top:9885;width:7710;height:2" coordorigin="3976,9885" coordsize="7710,0" path="m3976,9885l11686,9885e" filled="f" stroked="t" strokeweight=".70998pt" strokecolor="#838383">
                <v:path arrowok="t"/>
              </v:shape>
            </v:group>
            <v:group style="position:absolute;left:4714;top:9883;width:379;height:2" coordorigin="4714,9883" coordsize="379,2">
              <v:shape style="position:absolute;left:4714;top:9883;width:379;height:2" coordorigin="4714,9883" coordsize="379,0" path="m4714,9883l5093,9883e" filled="f" stroked="t" strokeweight=".47332pt" strokecolor="#6B6B6B">
                <v:path arrowok="t"/>
              </v:shape>
            </v:group>
            <v:group style="position:absolute;left:596;top:10126;width:2490;height:2" coordorigin="596,10126" coordsize="2490,2">
              <v:shape style="position:absolute;left:596;top:10126;width:2490;height:2" coordorigin="596,10126" coordsize="2490,0" path="m596,10126l3086,10126e" filled="f" stroked="t" strokeweight=".70998pt" strokecolor="#838383">
                <v:path arrowok="t"/>
              </v:shape>
            </v:group>
            <v:group style="position:absolute;left:606;top:9873;width:2;height:810" coordorigin="606,9873" coordsize="2,810">
              <v:shape style="position:absolute;left:606;top:9873;width:2;height:810" coordorigin="606,9873" coordsize="0,810" path="m606,10684l606,9873e" filled="f" stroked="t" strokeweight=".70998pt" strokecolor="#878787">
                <v:path arrowok="t"/>
              </v:shape>
            </v:group>
            <v:group style="position:absolute;left:2528;top:9873;width:2;height:758" coordorigin="2528,9873" coordsize="2,758">
              <v:shape style="position:absolute;left:2528;top:9873;width:2;height:758" coordorigin="2528,9873" coordsize="0,758" path="m2528,10631l2528,9873e" filled="f" stroked="t" strokeweight=".70998pt" strokecolor="#777777">
                <v:path arrowok="t"/>
              </v:shape>
            </v:group>
            <v:group style="position:absolute;left:3029;top:10126;width:559;height:2" coordorigin="3029,10126" coordsize="559,2">
              <v:shape style="position:absolute;left:3029;top:10126;width:559;height:2" coordorigin="3029,10126" coordsize="559,0" path="m3029,10126l3588,10126e" filled="f" stroked="t" strokeweight=".47332pt" strokecolor="#747474">
                <v:path arrowok="t"/>
              </v:shape>
            </v:group>
            <v:group style="position:absolute;left:3531;top:10126;width:1562;height:2" coordorigin="3531,10126" coordsize="1562,2">
              <v:shape style="position:absolute;left:3531;top:10126;width:1562;height:2" coordorigin="3531,10126" coordsize="1562,0" path="m3531,10126l5093,10126e" filled="f" stroked="t" strokeweight=".70998pt" strokecolor="#878787">
                <v:path arrowok="t"/>
              </v:shape>
            </v:group>
            <v:group style="position:absolute;left:5036;top:10126;width:407;height:2" coordorigin="5036,10126" coordsize="407,2">
              <v:shape style="position:absolute;left:5036;top:10126;width:407;height:2" coordorigin="5036,10126" coordsize="407,0" path="m5036,10126l5443,10126e" filled="f" stroked="t" strokeweight=".47332pt" strokecolor="#707070">
                <v:path arrowok="t"/>
              </v:shape>
            </v:group>
            <v:group style="position:absolute;left:5386;top:10126;width:1751;height:2" coordorigin="5386,10126" coordsize="1751,2">
              <v:shape style="position:absolute;left:5386;top:10126;width:1751;height:2" coordorigin="5386,10126" coordsize="1751,0" path="m5386,10126l7138,10126e" filled="f" stroked="t" strokeweight=".70998pt" strokecolor="#878787">
                <v:path arrowok="t"/>
              </v:shape>
            </v:group>
            <v:group style="position:absolute;left:7081;top:10126;width:473;height:2" coordorigin="7081,10126" coordsize="473,2">
              <v:shape style="position:absolute;left:7081;top:10126;width:473;height:2" coordorigin="7081,10126" coordsize="473,0" path="m7081,10126l7554,10126e" filled="f" stroked="t" strokeweight=".47332pt" strokecolor="#777777">
                <v:path arrowok="t"/>
              </v:shape>
            </v:group>
            <v:group style="position:absolute;left:7497;top:10126;width:1316;height:2" coordorigin="7497,10126" coordsize="1316,2">
              <v:shape style="position:absolute;left:7497;top:10126;width:1316;height:2" coordorigin="7497,10126" coordsize="1316,0" path="m7497,10126l8813,10126e" filled="f" stroked="t" strokeweight=".70998pt" strokecolor="#878787">
                <v:path arrowok="t"/>
              </v:shape>
            </v:group>
            <v:group style="position:absolute;left:8756;top:10124;width:559;height:2" coordorigin="8756,10124" coordsize="559,2">
              <v:shape style="position:absolute;left:8756;top:10124;width:559;height:2" coordorigin="8756,10124" coordsize="559,0" path="m8756,10124l9315,10124e" filled="f" stroked="t" strokeweight=".47332pt" strokecolor="#676767">
                <v:path arrowok="t"/>
              </v:shape>
            </v:group>
            <v:group style="position:absolute;left:9258;top:10126;width:2438;height:2" coordorigin="9258,10126" coordsize="2438,2">
              <v:shape style="position:absolute;left:9258;top:10126;width:2438;height:2" coordorigin="9258,10126" coordsize="2438,0" path="m9258,10126l11696,10126e" filled="f" stroked="t" strokeweight=".70998pt" strokecolor="#838383">
                <v:path arrowok="t"/>
              </v:shape>
            </v:group>
            <v:group style="position:absolute;left:601;top:10598;width:1273;height:2" coordorigin="601,10598" coordsize="1273,2">
              <v:shape style="position:absolute;left:601;top:10598;width:1273;height:2" coordorigin="601,10598" coordsize="1273,0" path="m601,10598l1874,10598e" filled="f" stroked="t" strokeweight=".70998pt" strokecolor="#909090">
                <v:path arrowok="t"/>
              </v:shape>
            </v:group>
            <v:group style="position:absolute;left:1818;top:10598;width:336;height:2" coordorigin="1818,10598" coordsize="336,2">
              <v:shape style="position:absolute;left:1818;top:10598;width:336;height:2" coordorigin="1818,10598" coordsize="336,0" path="m1818,10598l2154,10598e" filled="f" stroked="t" strokeweight=".47332pt" strokecolor="#6B6B6B">
                <v:path arrowok="t"/>
              </v:shape>
            </v:group>
            <v:group style="position:absolute;left:2097;top:10600;width:9594;height:2" coordorigin="2097,10600" coordsize="9594,2">
              <v:shape style="position:absolute;left:2097;top:10600;width:9594;height:2" coordorigin="2097,10600" coordsize="9594,0" path="m2097,10600l11691,10600e" filled="f" stroked="t" strokeweight=".70998pt" strokecolor="#838383">
                <v:path arrowok="t"/>
              </v:shape>
            </v:group>
            <v:group style="position:absolute;left:5036;top:10603;width:407;height:2" coordorigin="5036,10603" coordsize="407,2">
              <v:shape style="position:absolute;left:5036;top:10603;width:407;height:2" coordorigin="5036,10603" coordsize="407,0" path="m5036,10603l5443,10603e" filled="f" stroked="t" strokeweight=".47332pt" strokecolor="#646464">
                <v:path arrowok="t"/>
              </v:shape>
            </v:group>
            <v:group style="position:absolute;left:7081;top:10603;width:473;height:2" coordorigin="7081,10603" coordsize="473,2">
              <v:shape style="position:absolute;left:7081;top:10603;width:473;height:2" coordorigin="7081,10603" coordsize="473,0" path="m7081,10603l7554,10603e" filled="f" stroked="t" strokeweight=".47332pt" strokecolor="#747474">
                <v:path arrowok="t"/>
              </v:shape>
            </v:group>
            <v:group style="position:absolute;left:857;top:10843;width:7142;height:2" coordorigin="857,10843" coordsize="7142,2">
              <v:shape style="position:absolute;left:857;top:10843;width:7142;height:2" coordorigin="857,10843" coordsize="7142,0" path="m857,10843l7999,10843e" filled="f" stroked="t" strokeweight=".70998pt" strokecolor="#A0A0A0">
                <v:path arrowok="t"/>
              </v:shape>
            </v:group>
            <v:group style="position:absolute;left:2528;top:10560;width:2;height:310" coordorigin="2528,10560" coordsize="2,310">
              <v:shape style="position:absolute;left:2528;top:10560;width:2;height:310" coordorigin="2528,10560" coordsize="0,310" path="m2528,10870l2528,10560e" filled="f" stroked="t" strokeweight=".47332pt" strokecolor="#545454">
                <v:path arrowok="t"/>
              </v:shape>
            </v:group>
            <v:group style="position:absolute;left:7876;top:10841;width:653;height:2" coordorigin="7876,10841" coordsize="653,2">
              <v:shape style="position:absolute;left:7876;top:10841;width:653;height:2" coordorigin="7876,10841" coordsize="653,0" path="m7876,10841l8529,10841e" filled="f" stroked="t" strokeweight=".47332pt" strokecolor="#A0A0A0">
                <v:path arrowok="t"/>
              </v:shape>
            </v:group>
            <v:group style="position:absolute;left:8472;top:10841;width:3214;height:2" coordorigin="8472,10841" coordsize="3214,2">
              <v:shape style="position:absolute;left:8472;top:10841;width:3214;height:2" coordorigin="8472,10841" coordsize="3214,0" path="m8472,10841l11686,10841e" filled="f" stroked="t" strokeweight=".70998pt" strokecolor="#A8A8A8">
                <v:path arrowok="t"/>
              </v:shape>
            </v:group>
            <v:group style="position:absolute;left:9258;top:10841;width:265;height:2" coordorigin="9258,10841" coordsize="265,2">
              <v:shape style="position:absolute;left:9258;top:10841;width:265;height:2" coordorigin="9258,10841" coordsize="265,0" path="m9258,10841l9523,10841e" filled="f" stroked="t" strokeweight=".47332pt" strokecolor="#979797">
                <v:path arrowok="t"/>
              </v:shape>
            </v:group>
            <v:group style="position:absolute;left:11686;top:10560;width:2;height:4653" coordorigin="11686,10560" coordsize="2,4653">
              <v:shape style="position:absolute;left:11686;top:10560;width:2;height:4653" coordorigin="11686,10560" coordsize="0,4653" path="m11686,15213l11686,10560e" filled="f" stroked="t" strokeweight=".70998pt" strokecolor="#747474">
                <v:path arrowok="t"/>
              </v:shape>
            </v:group>
            <v:group style="position:absolute;left:596;top:11082;width:11099;height:2" coordorigin="596,11082" coordsize="11099,2">
              <v:shape style="position:absolute;left:596;top:11082;width:11099;height:2" coordorigin="596,11082" coordsize="11099,0" path="m596,11082l11696,11082e" filled="f" stroked="t" strokeweight=".70998pt" strokecolor="#9C9C9C">
                <v:path arrowok="t"/>
              </v:shape>
            </v:group>
            <v:group style="position:absolute;left:1268;top:10836;width:2;height:748" coordorigin="1268,10836" coordsize="2,748">
              <v:shape style="position:absolute;left:1268;top:10836;width:2;height:748" coordorigin="1268,10836" coordsize="0,748" path="m1268,11585l1268,10836e" filled="f" stroked="t" strokeweight=".70998pt" strokecolor="#8C8C8C">
                <v:path arrowok="t"/>
              </v:shape>
            </v:group>
            <v:group style="position:absolute;left:1226;top:11079;width:658;height:2" coordorigin="1226,11079" coordsize="658,2">
              <v:shape style="position:absolute;left:1226;top:11079;width:658;height:2" coordorigin="1226,11079" coordsize="658,0" path="m1226,11079l1884,11079e" filled="f" stroked="t" strokeweight=".47332pt" strokecolor="#9C9C9C">
                <v:path arrowok="t"/>
              </v:shape>
            </v:group>
            <v:group style="position:absolute;left:1853;top:10836;width:2;height:267" coordorigin="1853,10836" coordsize="2,267">
              <v:shape style="position:absolute;left:1853;top:10836;width:2;height:267" coordorigin="1853,10836" coordsize="0,267" path="m1853,11103l1853,10836e" filled="f" stroked="t" strokeweight=".47332pt" strokecolor="#6B6B6B">
                <v:path arrowok="t"/>
              </v:shape>
            </v:group>
            <v:group style="position:absolute;left:2485;top:11079;width:3342;height:2" coordorigin="2485,11079" coordsize="3342,2">
              <v:shape style="position:absolute;left:2485;top:11079;width:3342;height:2" coordorigin="2485,11079" coordsize="3342,0" path="m2485,11079l5827,11079e" filled="f" stroked="t" strokeweight=".47332pt" strokecolor="#939393">
                <v:path arrowok="t"/>
              </v:shape>
            </v:group>
            <v:group style="position:absolute;left:7535;top:10831;width:2;height:272" coordorigin="7535,10831" coordsize="2,272">
              <v:shape style="position:absolute;left:7535;top:10831;width:2;height:272" coordorigin="7535,10831" coordsize="0,272" path="m7535,11103l7535,10831e" filled="f" stroked="t" strokeweight=".47332pt" strokecolor="#4F4F4F">
                <v:path arrowok="t"/>
              </v:shape>
            </v:group>
            <v:group style="position:absolute;left:608;top:10970;width:2;height:4872" coordorigin="608,10970" coordsize="2,4872">
              <v:shape style="position:absolute;left:608;top:10970;width:2;height:4872" coordorigin="608,10970" coordsize="0,4872" path="m608,15842l608,10970e" filled="f" stroked="t" strokeweight=".70998pt" strokecolor="#909090">
                <v:path arrowok="t"/>
              </v:shape>
            </v:group>
            <v:group style="position:absolute;left:1855;top:11032;width:2;height:553" coordorigin="1855,11032" coordsize="2,553">
              <v:shape style="position:absolute;left:1855;top:11032;width:2;height:553" coordorigin="1855,11032" coordsize="0,553" path="m1855,11585l1855,11032e" filled="f" stroked="t" strokeweight=".70998pt" strokecolor="#838383">
                <v:path arrowok="t"/>
              </v:shape>
            </v:group>
            <v:group style="position:absolute;left:2530;top:10798;width:2;height:5044" coordorigin="2530,10798" coordsize="2,5044">
              <v:shape style="position:absolute;left:2530;top:10798;width:2;height:5044" coordorigin="2530,10798" coordsize="0,5044" path="m2530,15842l2530,10798e" filled="f" stroked="t" strokeweight=".70998pt" strokecolor="#7C7C7C">
                <v:path arrowok="t"/>
              </v:shape>
            </v:group>
            <v:group style="position:absolute;left:7535;top:11032;width:2;height:553" coordorigin="7535,11032" coordsize="2,553">
              <v:shape style="position:absolute;left:7535;top:11032;width:2;height:553" coordorigin="7535,11032" coordsize="0,553" path="m7535,11585l7535,11032e" filled="f" stroked="t" strokeweight=".94664pt" strokecolor="#676767">
                <v:path arrowok="t"/>
              </v:shape>
            </v:group>
            <v:group style="position:absolute;left:1268;top:11527;width:2;height:396" coordorigin="1268,11527" coordsize="2,396">
              <v:shape style="position:absolute;left:1268;top:11527;width:2;height:396" coordorigin="1268,11527" coordsize="0,396" path="m1268,11923l1268,11527e" filled="f" stroked="t" strokeweight=".47332pt" strokecolor="#747474">
                <v:path arrowok="t"/>
              </v:shape>
            </v:group>
            <v:group style="position:absolute;left:1855;top:11527;width:2;height:396" coordorigin="1855,11527" coordsize="2,396">
              <v:shape style="position:absolute;left:1855;top:11527;width:2;height:396" coordorigin="1855,11527" coordsize="0,396" path="m1855,11923l1855,11527e" filled="f" stroked="t" strokeweight=".47332pt" strokecolor="#747474">
                <v:path arrowok="t"/>
              </v:shape>
            </v:group>
            <v:group style="position:absolute;left:7535;top:11527;width:2;height:324" coordorigin="7535,11527" coordsize="2,324">
              <v:shape style="position:absolute;left:7535;top:11527;width:2;height:324" coordorigin="7535,11527" coordsize="0,324" path="m7535,11852l7535,11527e" filled="f" stroked="t" strokeweight=".47332pt" strokecolor="#444444">
                <v:path arrowok="t"/>
              </v:shape>
            </v:group>
            <v:group style="position:absolute;left:1268;top:11866;width:2;height:644" coordorigin="1268,11866" coordsize="2,644">
              <v:shape style="position:absolute;left:1268;top:11866;width:2;height:644" coordorigin="1268,11866" coordsize="0,644" path="m1268,12510l1268,11866e" filled="f" stroked="t" strokeweight=".70998pt" strokecolor="#909090">
                <v:path arrowok="t"/>
              </v:shape>
            </v:group>
            <v:group style="position:absolute;left:1855;top:11866;width:2;height:644" coordorigin="1855,11866" coordsize="2,644">
              <v:shape style="position:absolute;left:1855;top:11866;width:2;height:644" coordorigin="1855,11866" coordsize="0,644" path="m1855,12510l1855,11866e" filled="f" stroked="t" strokeweight=".70998pt" strokecolor="#838383">
                <v:path arrowok="t"/>
              </v:shape>
            </v:group>
            <v:group style="position:absolute;left:7538;top:11794;width:2;height:486" coordorigin="7538,11794" coordsize="2,486">
              <v:shape style="position:absolute;left:7538;top:11794;width:2;height:486" coordorigin="7538,11794" coordsize="0,486" path="m7538,12281l7538,11794e" filled="f" stroked="t" strokeweight=".94664pt" strokecolor="#6B6B6B">
                <v:path arrowok="t"/>
              </v:shape>
            </v:group>
            <v:group style="position:absolute;left:611;top:12162;width:2;height:114" coordorigin="611,12162" coordsize="2,114">
              <v:shape style="position:absolute;left:611;top:12162;width:2;height:114" coordorigin="611,12162" coordsize="0,114" path="m611,12276l611,12162e" filled="f" stroked="t" strokeweight=".47332pt" strokecolor="#676767">
                <v:path arrowok="t"/>
              </v:shape>
            </v:group>
            <v:group style="position:absolute;left:2532;top:12219;width:2;height:291" coordorigin="2532,12219" coordsize="2,291">
              <v:shape style="position:absolute;left:2532;top:12219;width:2;height:291" coordorigin="2532,12219" coordsize="0,291" path="m2532,12510l2532,12219e" filled="f" stroked="t" strokeweight=".47332pt" strokecolor="#676767">
                <v:path arrowok="t"/>
              </v:shape>
            </v:group>
            <v:group style="position:absolute;left:7540;top:12219;width:2;height:291" coordorigin="7540,12219" coordsize="2,291">
              <v:shape style="position:absolute;left:7540;top:12219;width:2;height:291" coordorigin="7540,12219" coordsize="0,291" path="m7540,12510l7540,12219e" filled="f" stroked="t" strokeweight=".47332pt" strokecolor="#4F4F4F">
                <v:path arrowok="t"/>
              </v:shape>
            </v:group>
            <v:group style="position:absolute;left:11686;top:12219;width:2;height:291" coordorigin="11686,12219" coordsize="2,291">
              <v:shape style="position:absolute;left:11686;top:12219;width:2;height:291" coordorigin="11686,12219" coordsize="0,291" path="m11686,12510l11686,12219e" filled="f" stroked="t" strokeweight=".47332pt" strokecolor="#4F4F4F">
                <v:path arrowok="t"/>
              </v:shape>
            </v:group>
            <v:group style="position:absolute;left:608;top:12219;width:2;height:477" coordorigin="608,12219" coordsize="2,477">
              <v:shape style="position:absolute;left:608;top:12219;width:2;height:477" coordorigin="608,12219" coordsize="0,477" path="m608,12695l608,12219e" filled="f" stroked="t" strokeweight=".47332pt" strokecolor="#7C7C7C">
                <v:path arrowok="t"/>
              </v:shape>
            </v:group>
            <v:group style="position:absolute;left:1268;top:12452;width:2;height:243" coordorigin="1268,12452" coordsize="2,243">
              <v:shape style="position:absolute;left:1268;top:12452;width:2;height:243" coordorigin="1268,12452" coordsize="0,243" path="m1268,12695l1268,12452e" filled="f" stroked="t" strokeweight=".47332pt" strokecolor="#7C7C7C">
                <v:path arrowok="t"/>
              </v:shape>
            </v:group>
            <v:group style="position:absolute;left:1855;top:12452;width:2;height:448" coordorigin="1855,12452" coordsize="2,448">
              <v:shape style="position:absolute;left:1855;top:12452;width:2;height:448" coordorigin="1855,12452" coordsize="0,448" path="m1855,12900l1855,12452e" filled="f" stroked="t" strokeweight=".47332pt" strokecolor="#676767">
                <v:path arrowok="t"/>
              </v:shape>
            </v:group>
            <v:group style="position:absolute;left:7540;top:12452;width:2;height:663" coordorigin="7540,12452" coordsize="2,663">
              <v:shape style="position:absolute;left:7540;top:12452;width:2;height:663" coordorigin="7540,12452" coordsize="0,663" path="m7540,13115l7540,12452e" filled="f" stroked="t" strokeweight=".70998pt" strokecolor="#707070">
                <v:path arrowok="t"/>
              </v:shape>
            </v:group>
            <v:group style="position:absolute;left:1855;top:12843;width:2;height:696" coordorigin="1855,12843" coordsize="2,696">
              <v:shape style="position:absolute;left:1855;top:12843;width:2;height:696" coordorigin="1855,12843" coordsize="0,696" path="m1855,13539l1855,12843e" filled="f" stroked="t" strokeweight=".94664pt" strokecolor="#878787">
                <v:path arrowok="t"/>
              </v:shape>
            </v:group>
            <v:group style="position:absolute;left:592;top:13320;width:1534;height:2" coordorigin="592,13320" coordsize="1534,2">
              <v:shape style="position:absolute;left:592;top:13320;width:1534;height:2" coordorigin="592,13320" coordsize="1534,0" path="m592,13320l2125,13320e" filled="f" stroked="t" strokeweight=".23666pt" strokecolor="#808080">
                <v:path arrowok="t"/>
              </v:shape>
            </v:group>
            <v:group style="position:absolute;left:1271;top:12638;width:2;height:715" coordorigin="1271,12638" coordsize="2,715">
              <v:shape style="position:absolute;left:1271;top:12638;width:2;height:715" coordorigin="1271,12638" coordsize="0,715" path="m1271,13353l1271,12638e" filled="f" stroked="t" strokeweight=".70998pt" strokecolor="#8C8C8C">
                <v:path arrowok="t"/>
              </v:shape>
            </v:group>
            <v:group style="position:absolute;left:2125;top:13320;width:402;height:2" coordorigin="2125,13320" coordsize="402,2">
              <v:shape style="position:absolute;left:2125;top:13320;width:402;height:2" coordorigin="2125,13320" coordsize="402,0" path="m2125,13320l2528,13320e" filled="f" stroked="t" strokeweight=".23666pt" strokecolor="#484848">
                <v:path arrowok="t"/>
              </v:shape>
            </v:group>
            <v:group style="position:absolute;left:2532;top:13020;width:2;height:334" coordorigin="2532,13020" coordsize="2,334">
              <v:shape style="position:absolute;left:2532;top:13020;width:2;height:334" coordorigin="2532,13020" coordsize="0,334" path="m2532,13353l2532,13020e" filled="f" stroked="t" strokeweight=".47332pt" strokecolor="#646464">
                <v:path arrowok="t"/>
              </v:shape>
            </v:group>
            <v:group style="position:absolute;left:7540;top:13020;width:2;height:520" coordorigin="7540,13020" coordsize="2,520">
              <v:shape style="position:absolute;left:7540;top:13020;width:2;height:520" coordorigin="7540,13020" coordsize="0,520" path="m7540,13539l7540,13020e" filled="f" stroked="t" strokeweight=".47332pt" strokecolor="#575757">
                <v:path arrowok="t"/>
              </v:shape>
            </v:group>
            <v:group style="position:absolute;left:1271;top:13291;width:2;height:424" coordorigin="1271,13291" coordsize="2,424">
              <v:shape style="position:absolute;left:1271;top:13291;width:2;height:424" coordorigin="1271,13291" coordsize="0,424" path="m1271,13716l1271,13291e" filled="f" stroked="t" strokeweight=".47332pt" strokecolor="#777777">
                <v:path arrowok="t"/>
              </v:shape>
            </v:group>
            <v:group style="position:absolute;left:1855;top:13482;width:2;height:358" coordorigin="1855,13482" coordsize="2,358">
              <v:shape style="position:absolute;left:1855;top:13482;width:2;height:358" coordorigin="1855,13482" coordsize="0,358" path="m1855,13840l1855,13482e" filled="f" stroked="t" strokeweight=".47332pt" strokecolor="#676767">
                <v:path arrowok="t"/>
              </v:shape>
            </v:group>
            <v:group style="position:absolute;left:7540;top:13482;width:2;height:534" coordorigin="7540,13482" coordsize="2,534">
              <v:shape style="position:absolute;left:7540;top:13482;width:2;height:534" coordorigin="7540,13482" coordsize="0,534" path="m7540,14016l7540,13482e" filled="f" stroked="t" strokeweight=".94664pt" strokecolor="#6B6B6B">
                <v:path arrowok="t"/>
              </v:shape>
            </v:group>
            <v:group style="position:absolute;left:1271;top:13659;width:2;height:472" coordorigin="1271,13659" coordsize="2,472">
              <v:shape style="position:absolute;left:1271;top:13659;width:2;height:472" coordorigin="1271,13659" coordsize="0,472" path="m1271,14130l1271,13659e" filled="f" stroked="t" strokeweight=".94664pt" strokecolor="#939393">
                <v:path arrowok="t"/>
              </v:shape>
            </v:group>
            <v:group style="position:absolute;left:606;top:13959;width:2;height:229" coordorigin="606,13959" coordsize="2,229">
              <v:shape style="position:absolute;left:606;top:13959;width:2;height:229" coordorigin="606,13959" coordsize="0,229" path="m606,14188l606,13959e" filled="f" stroked="t" strokeweight=".94664pt" strokecolor="#A3A3A3">
                <v:path arrowok="t"/>
              </v:shape>
            </v:group>
            <v:group style="position:absolute;left:7540;top:13959;width:2;height:434" coordorigin="7540,13959" coordsize="2,434">
              <v:shape style="position:absolute;left:7540;top:13959;width:2;height:434" coordorigin="7540,13959" coordsize="0,434" path="m7540,14393l7540,13959e" filled="f" stroked="t" strokeweight=".47332pt" strokecolor="#484848">
                <v:path arrowok="t"/>
              </v:shape>
            </v:group>
            <v:group style="position:absolute;left:1271;top:14068;width:2;height:729" coordorigin="1271,14068" coordsize="2,729">
              <v:shape style="position:absolute;left:1271;top:14068;width:2;height:729" coordorigin="1271,14068" coordsize="0,729" path="m1271,14798l1271,14068e" filled="f" stroked="t" strokeweight=".47332pt" strokecolor="#7C7C7C">
                <v:path arrowok="t"/>
              </v:shape>
            </v:group>
            <v:group style="position:absolute;left:1853;top:13782;width:2;height:810" coordorigin="1853,13782" coordsize="2,810">
              <v:shape style="position:absolute;left:1853;top:13782;width:2;height:810" coordorigin="1853,13782" coordsize="0,810" path="m1853,14593l1853,13782e" filled="f" stroked="t" strokeweight=".70998pt" strokecolor="#878787">
                <v:path arrowok="t"/>
              </v:shape>
            </v:group>
            <v:group style="position:absolute;left:1855;top:14536;width:2;height:262" coordorigin="1855,14536" coordsize="2,262">
              <v:shape style="position:absolute;left:1855;top:14536;width:2;height:262" coordorigin="1855,14536" coordsize="0,262" path="m1855,14798l1855,14536e" filled="f" stroked="t" strokeweight=".47332pt" strokecolor="#707070">
                <v:path arrowok="t"/>
              </v:shape>
            </v:group>
            <v:group style="position:absolute;left:7542;top:14321;width:2;height:1516" coordorigin="7542,14321" coordsize="2,1516">
              <v:shape style="position:absolute;left:7542;top:14321;width:2;height:1516" coordorigin="7542,14321" coordsize="0,1516" path="m7542,15837l7542,14321e" filled="f" stroked="t" strokeweight=".70998pt" strokecolor="#676767">
                <v:path arrowok="t"/>
              </v:shape>
            </v:group>
            <v:group style="position:absolute;left:1271;top:14741;width:2;height:520" coordorigin="1271,14741" coordsize="2,520">
              <v:shape style="position:absolute;left:1271;top:14741;width:2;height:520" coordorigin="1271,14741" coordsize="0,520" path="m1271,15260l1271,14741e" filled="f" stroked="t" strokeweight=".94664pt" strokecolor="#939393">
                <v:path arrowok="t"/>
              </v:shape>
            </v:group>
            <v:group style="position:absolute;left:1855;top:14741;width:2;height:1106" coordorigin="1855,14741" coordsize="2,1106">
              <v:shape style="position:absolute;left:1855;top:14741;width:2;height:1106" coordorigin="1855,14741" coordsize="0,1106" path="m1855,15847l1855,14741e" filled="f" stroked="t" strokeweight=".70998pt" strokecolor="#878787">
                <v:path arrowok="t"/>
              </v:shape>
            </v:group>
            <v:group style="position:absolute;left:11691;top:14741;width:2;height:324" coordorigin="11691,14741" coordsize="2,324">
              <v:shape style="position:absolute;left:11691;top:14741;width:2;height:324" coordorigin="11691,14741" coordsize="0,324" path="m11691,15065l11691,14741e" filled="f" stroked="t" strokeweight=".47332pt" strokecolor="#606060">
                <v:path arrowok="t"/>
              </v:shape>
            </v:group>
            <v:group style="position:absolute;left:1271;top:15203;width:2;height:639" coordorigin="1271,15203" coordsize="2,639">
              <v:shape style="position:absolute;left:1271;top:15203;width:2;height:639" coordorigin="1271,15203" coordsize="0,639" path="m1271,15842l1271,15203e" filled="f" stroked="t" strokeweight=".70998pt" strokecolor="#808080">
                <v:path arrowok="t"/>
              </v:shape>
            </v:group>
            <v:group style="position:absolute;left:601;top:15835;width:1259;height:2" coordorigin="601,15835" coordsize="1259,2">
              <v:shape style="position:absolute;left:601;top:15835;width:1259;height:2" coordorigin="601,15835" coordsize="1259,0" path="m601,15835l1860,15835e" filled="f" stroked="t" strokeweight=".94664pt" strokecolor="#A8A8A8">
                <v:path arrowok="t"/>
              </v:shape>
            </v:group>
            <v:group style="position:absolute;left:2485;top:15835;width:601;height:2" coordorigin="2485,15835" coordsize="601,2">
              <v:shape style="position:absolute;left:2485;top:15835;width:601;height:2" coordorigin="2485,15835" coordsize="601,0" path="m2485,15835l3086,15835e" filled="f" stroked="t" strokeweight=".70998pt" strokecolor="#979797">
                <v:path arrowok="t"/>
              </v:shape>
            </v:group>
            <v:group style="position:absolute;left:7081;top:15828;width:483;height:2" coordorigin="7081,15828" coordsize="483,2">
              <v:shape style="position:absolute;left:7081;top:15828;width:483;height:2" coordorigin="7081,15828" coordsize="483,0" path="m7081,15828l7564,15828e" filled="f" stroked="t" strokeweight=".47332pt" strokecolor="#7C7C7C">
                <v:path arrowok="t"/>
              </v:shape>
            </v:group>
            <v:group style="position:absolute;left:7739;top:15830;width:1074;height:2" coordorigin="7739,15830" coordsize="1074,2">
              <v:shape style="position:absolute;left:7739;top:15830;width:1074;height:2" coordorigin="7739,15830" coordsize="1074,0" path="m7739,15830l8813,15830e" filled="f" stroked="t" strokeweight=".70998pt" strokecolor="#878787">
                <v:path arrowok="t"/>
              </v:shape>
            </v:group>
            <v:group style="position:absolute;left:1231;top:15830;width:10465;height:2" coordorigin="1231,15830" coordsize="10465,2">
              <v:shape style="position:absolute;left:1231;top:15830;width:10465;height:2" coordorigin="1231,15830" coordsize="10465,0" path="m1231,15830l11696,15830e" filled="f" stroked="t" strokeweight=".70998pt" strokecolor="#939393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30"/>
          <w:position w:val="-1"/>
        </w:rPr>
        <w:t>·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23"/>
          <w:szCs w:val="23"/>
          <w:color w:val="464646"/>
          <w:spacing w:val="-17"/>
          <w:w w:val="96"/>
          <w:position w:val="-1"/>
        </w:rPr>
        <w:t>M</w:t>
      </w:r>
      <w:r>
        <w:rPr>
          <w:rFonts w:ascii="Arial" w:hAnsi="Arial" w:cs="Arial" w:eastAsia="Arial"/>
          <w:sz w:val="23"/>
          <w:szCs w:val="23"/>
          <w:color w:val="8C8C8C"/>
          <w:spacing w:val="-16"/>
          <w:w w:val="164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3B415B"/>
          <w:spacing w:val="0"/>
          <w:w w:val="104"/>
          <w:position w:val="-1"/>
        </w:rPr>
        <w:t>F</w:t>
      </w:r>
      <w:r>
        <w:rPr>
          <w:rFonts w:ascii="Arial" w:hAnsi="Arial" w:cs="Arial" w:eastAsia="Arial"/>
          <w:sz w:val="23"/>
          <w:szCs w:val="23"/>
          <w:color w:val="3B415B"/>
          <w:spacing w:val="-1"/>
          <w:w w:val="105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95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shadow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shadow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4"/>
          <w:w w:val="95"/>
          <w:position w:val="-4"/>
        </w:rPr>
        <w:t>t</w:t>
      </w:r>
      <w:r>
        <w:rPr>
          <w:rFonts w:ascii="Arial" w:hAnsi="Arial" w:cs="Arial" w:eastAsia="Arial"/>
          <w:sz w:val="23"/>
          <w:szCs w:val="23"/>
          <w:color w:val="3B415B"/>
          <w:spacing w:val="-2"/>
          <w:w w:val="105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5"/>
          <w:w w:val="96"/>
          <w:position w:val="-4"/>
        </w:rPr>
        <w:t>f</w:t>
      </w:r>
      <w:r>
        <w:rPr>
          <w:rFonts w:ascii="Arial" w:hAnsi="Arial" w:cs="Arial" w:eastAsia="Arial"/>
          <w:sz w:val="23"/>
          <w:szCs w:val="23"/>
          <w:color w:val="3B415B"/>
          <w:spacing w:val="0"/>
          <w:w w:val="105"/>
          <w:position w:val="-1"/>
        </w:rPr>
        <w:t>i</w:t>
      </w:r>
      <w:r>
        <w:rPr>
          <w:rFonts w:ascii="Arial" w:hAnsi="Arial" w:cs="Arial" w:eastAsia="Arial"/>
          <w:sz w:val="23"/>
          <w:szCs w:val="23"/>
          <w:color w:val="3B415B"/>
          <w:spacing w:val="-40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464646"/>
          <w:spacing w:val="-97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  <w:position w:val="-4"/>
        </w:rPr>
        <w:t>E</w:t>
      </w:r>
      <w:r>
        <w:rPr>
          <w:rFonts w:ascii="Arial" w:hAnsi="Arial" w:cs="Arial" w:eastAsia="Arial"/>
          <w:sz w:val="23"/>
          <w:szCs w:val="23"/>
          <w:color w:val="464646"/>
          <w:spacing w:val="-55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-4"/>
        </w:rPr>
        <w:t>r</w:t>
      </w:r>
      <w:r>
        <w:rPr>
          <w:rFonts w:ascii="Arial" w:hAnsi="Arial" w:cs="Arial" w:eastAsia="Arial"/>
          <w:sz w:val="23"/>
          <w:szCs w:val="23"/>
          <w:color w:val="464646"/>
          <w:spacing w:val="-151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100"/>
          <w:position w:val="-1"/>
        </w:rPr>
        <w:t>iMLI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4086" w:right="6665"/>
        <w:jc w:val="center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63636"/>
          <w:spacing w:val="0"/>
          <w:w w:val="76"/>
          <w:b/>
          <w:bCs/>
        </w:rPr>
        <w:t>OPÇU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7" w:after="0" w:line="240" w:lineRule="auto"/>
        <w:ind w:left="2610" w:right="-20"/>
        <w:jc w:val="left"/>
        <w:tabs>
          <w:tab w:pos="4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2"/>
          <w:szCs w:val="22"/>
          <w:color w:val="464646"/>
          <w:spacing w:val="0"/>
          <w:w w:val="100"/>
        </w:rPr>
        <w:t>Itfa</w:t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8"/>
        </w:rPr>
        <w:t>Ami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5"/>
          <w:w w:val="89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8C8C8C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500" w:right="0"/>
        </w:sectPr>
      </w:pPr>
      <w:rPr/>
    </w:p>
    <w:p>
      <w:pPr>
        <w:spacing w:before="81" w:after="0" w:line="214" w:lineRule="auto"/>
        <w:ind w:left="625" w:right="-155" w:firstLine="-48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90"/>
          <w:szCs w:val="90"/>
          <w:color w:val="2D2D2D"/>
          <w:spacing w:val="-424"/>
          <w:w w:val="173"/>
          <w:b/>
          <w:bCs/>
          <w:i/>
          <w:position w:val="13"/>
        </w:rPr>
        <w:t>l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7"/>
          <w:position w:val="0"/>
        </w:rPr>
        <w:t>IZ</w:t>
      </w:r>
      <w:r>
        <w:rPr>
          <w:rFonts w:ascii="Arial" w:hAnsi="Arial" w:cs="Arial" w:eastAsia="Arial"/>
          <w:sz w:val="16"/>
          <w:szCs w:val="16"/>
          <w:color w:val="2D2D2D"/>
          <w:spacing w:val="-27"/>
          <w:w w:val="100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4"/>
          <w:position w:val="0"/>
        </w:rPr>
        <w:t>MIR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4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3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3"/>
          <w:b/>
          <w:bCs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93"/>
          <w:position w:val="0"/>
        </w:rPr>
        <w:t>SE</w:t>
      </w:r>
      <w:r>
        <w:rPr>
          <w:rFonts w:ascii="Arial" w:hAnsi="Arial" w:cs="Arial" w:eastAsia="Arial"/>
          <w:sz w:val="16"/>
          <w:szCs w:val="16"/>
          <w:color w:val="2D2D2D"/>
          <w:spacing w:val="-28"/>
          <w:w w:val="100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00"/>
          <w:position w:val="0"/>
        </w:rPr>
        <w:t>L</w:t>
      </w:r>
      <w:r>
        <w:rPr>
          <w:rFonts w:ascii="Arial" w:hAnsi="Arial" w:cs="Arial" w:eastAsia="Arial"/>
          <w:sz w:val="16"/>
          <w:szCs w:val="16"/>
          <w:color w:val="464646"/>
          <w:spacing w:val="9"/>
          <w:w w:val="100"/>
          <w:position w:val="0"/>
        </w:rPr>
        <w:t>E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00"/>
          <w:position w:val="0"/>
        </w:rPr>
        <w:t>DI</w:t>
      </w:r>
      <w:r>
        <w:rPr>
          <w:rFonts w:ascii="Arial" w:hAnsi="Arial" w:cs="Arial" w:eastAsia="Arial"/>
          <w:sz w:val="16"/>
          <w:szCs w:val="16"/>
          <w:color w:val="2D2D2D"/>
          <w:spacing w:val="6"/>
          <w:w w:val="100"/>
          <w:position w:val="0"/>
        </w:rPr>
        <w:t>Y</w:t>
      </w:r>
      <w:r>
        <w:rPr>
          <w:rFonts w:ascii="Arial" w:hAnsi="Arial" w:cs="Arial" w:eastAsia="Arial"/>
          <w:sz w:val="16"/>
          <w:szCs w:val="16"/>
          <w:color w:val="464646"/>
          <w:spacing w:val="0"/>
          <w:w w:val="100"/>
          <w:position w:val="0"/>
        </w:rPr>
        <w:t>ESI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5" w:right="4185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" w:after="0" w:line="240" w:lineRule="auto"/>
        <w:ind w:left="471" w:right="432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2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37" w:lineRule="exact"/>
        <w:ind w:left="1124" w:right="502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240" w:bottom="280" w:left="360" w:right="320"/>
          <w:cols w:num="2" w:equalWidth="0">
            <w:col w:w="1656" w:space="1548"/>
            <w:col w:w="8036"/>
          </w:cols>
        </w:sectPr>
      </w:pPr>
      <w:rPr/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1.185684" w:type="dxa"/>
      </w:tblPr>
      <w:tblGrid/>
      <w:tr>
        <w:trPr>
          <w:trHeight w:val="229" w:hRule="exact"/>
        </w:trPr>
        <w:tc>
          <w:tcPr>
            <w:tcW w:w="1236" w:type="dxa"/>
            <w:tcBorders>
              <w:top w:val="single" w:sz="7.57312" w:space="0" w:color="6B6B6B"/>
              <w:bottom w:val="single" w:sz="5.67984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w w:val="98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w w:val="97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31" w:type="dxa"/>
            <w:tcBorders>
              <w:top w:val="single" w:sz="7.57312" w:space="0" w:color="6B6B6B"/>
              <w:bottom w:val="single" w:sz="5.67984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18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3"/>
              </w:rPr>
              <w:t>:20.05.2017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74" w:type="dxa"/>
            <w:tcBorders>
              <w:top w:val="single" w:sz="7.57312" w:space="0" w:color="6B6B6B"/>
              <w:bottom w:val="single" w:sz="5.67984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29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11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10"/>
              </w:rPr>
              <w:t>SıraNo:20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23" w:type="dxa"/>
            <w:gridSpan w:val="2"/>
            <w:tcBorders>
              <w:top w:val="single" w:sz="7.57312" w:space="0" w:color="6B6B6B"/>
              <w:bottom w:val="single" w:sz="5.67984" w:space="0" w:color="6B6B6B"/>
              <w:left w:val="nil" w:sz="6" w:space="0" w:color="auto"/>
              <w:right w:val="single" w:sz="5.67984" w:space="0" w:color="646464"/>
            </w:tcBorders>
          </w:tcPr>
          <w:p>
            <w:pPr>
              <w:spacing w:before="0" w:after="0" w:line="203" w:lineRule="exact"/>
              <w:ind w:left="357" w:right="-20"/>
              <w:jc w:val="left"/>
              <w:tabs>
                <w:tab w:pos="23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94"/>
              </w:rPr>
              <w:t>jBildirinı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6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16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8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15:06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tı'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5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8" w:hRule="exact"/>
        </w:trPr>
        <w:tc>
          <w:tcPr>
            <w:tcW w:w="1236" w:type="dxa"/>
            <w:tcBorders>
              <w:top w:val="single" w:sz="5.67984" w:space="0" w:color="6B6B6B"/>
              <w:bottom w:val="single" w:sz="5.67984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3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w w:val="84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2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31" w:type="dxa"/>
            <w:tcBorders>
              <w:top w:val="single" w:sz="5.67984" w:space="0" w:color="6B6B6B"/>
              <w:bottom w:val="single" w:sz="5.67984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3" w:lineRule="exact"/>
              <w:ind w:left="18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5"/>
                <w:w w:val="113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6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"/>
                <w:w w:val="106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10"/>
                <w:w w:val="115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5"/>
              </w:rPr>
              <w:t>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74" w:type="dxa"/>
            <w:tcBorders>
              <w:top w:val="single" w:sz="5.67984" w:space="0" w:color="6B6B6B"/>
              <w:bottom w:val="single" w:sz="5.67984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3" w:lineRule="exact"/>
              <w:ind w:left="293" w:right="-20"/>
              <w:jc w:val="left"/>
              <w:tabs>
                <w:tab w:pos="14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6"/>
                <w:w w:val="9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9"/>
                <w:w w:val="84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2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4"/>
              </w:rPr>
              <w:t>3285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23" w:type="dxa"/>
            <w:gridSpan w:val="2"/>
            <w:tcBorders>
              <w:top w:val="single" w:sz="5.67984" w:space="0" w:color="6B6B6B"/>
              <w:bottom w:val="single" w:sz="5.67984" w:space="0" w:color="676767"/>
              <w:left w:val="nil" w:sz="6" w:space="0" w:color="auto"/>
              <w:right w:val="single" w:sz="5.67984" w:space="0" w:color="646464"/>
            </w:tcBorders>
          </w:tcPr>
          <w:p>
            <w:pPr>
              <w:spacing w:before="0" w:after="0" w:line="213" w:lineRule="exact"/>
              <w:ind w:left="36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3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1" w:hRule="exact"/>
        </w:trPr>
        <w:tc>
          <w:tcPr>
            <w:tcW w:w="10964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3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</w:rPr>
              <w:t>Bildiri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7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4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82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5"/>
                <w:w w:val="8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:Kona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9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3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il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8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4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4"/>
                <w:w w:val="91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3"/>
                <w:w w:val="97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4"/>
                <w:w w:val="105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97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95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4"/>
                <w:w w:val="94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4"/>
                <w:w w:val="110"/>
              </w:rPr>
              <w:t>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7"/>
                <w:w w:val="65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6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7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istikameti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Su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kemeri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3"/>
                <w:w w:val="102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2"/>
              </w:rPr>
              <w:t>anı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1" w:hRule="exact"/>
        </w:trPr>
        <w:tc>
          <w:tcPr>
            <w:tcW w:w="1236" w:type="dxa"/>
            <w:tcBorders>
              <w:top w:val="single" w:sz="5.67984" w:space="0" w:color="676767"/>
              <w:bottom w:val="single" w:sz="5.67984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5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88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51515"/>
                <w:spacing w:val="9"/>
                <w:w w:val="88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88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0"/>
                <w:w w:val="8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3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169" w:type="dxa"/>
            <w:gridSpan w:val="3"/>
            <w:tcBorders>
              <w:top w:val="single" w:sz="5.67984" w:space="0" w:color="676767"/>
              <w:bottom w:val="single" w:sz="5.67984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5" w:lineRule="exact"/>
              <w:ind w:left="39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Kona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5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şil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8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6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6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99"/>
              </w:rPr>
              <w:t>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97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4"/>
                <w:w w:val="96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8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3"/>
                <w:w w:val="109"/>
              </w:rPr>
              <w:t>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2"/>
                <w:w w:val="65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8"/>
                <w:w w:val="103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98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istikameti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Su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kemeri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98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97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559" w:type="dxa"/>
            <w:tcBorders>
              <w:top w:val="single" w:sz="5.67984" w:space="0" w:color="676767"/>
              <w:bottom w:val="single" w:sz="5.67984" w:space="0" w:color="676767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19" w:hRule="exact"/>
        </w:trPr>
        <w:tc>
          <w:tcPr>
            <w:tcW w:w="1236" w:type="dxa"/>
            <w:tcBorders>
              <w:top w:val="single" w:sz="5.67984" w:space="0" w:color="67676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w w:val="96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w w:val="97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2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3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169" w:type="dxa"/>
            <w:gridSpan w:val="3"/>
            <w:tcBorders>
              <w:top w:val="single" w:sz="5.67984" w:space="0" w:color="67676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186" w:right="-20"/>
              <w:jc w:val="left"/>
              <w:tabs>
                <w:tab w:pos="32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:Ot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4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97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7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9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5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8"/>
                <w:w w:val="103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82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4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559" w:type="dxa"/>
            <w:tcBorders>
              <w:top w:val="single" w:sz="5.67984" w:space="0" w:color="67676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44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2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:Dikkatsizli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8"/>
                <w:w w:val="111"/>
              </w:rPr>
              <w:t>(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99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1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-1"/>
                <w:w w:val="9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6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7"/>
              </w:rPr>
              <w:t>)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23" w:after="0" w:line="120" w:lineRule="exact"/>
        <w:ind w:left="161" w:right="-20"/>
        <w:jc w:val="left"/>
        <w:tabs>
          <w:tab w:pos="3540" w:val="left"/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8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8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8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6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"/>
          <w:w w:val="100"/>
          <w:position w:val="-8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5"/>
          <w:w w:val="100"/>
          <w:position w:val="-8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8"/>
        </w:rPr>
        <w:t>pını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1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6"/>
          <w:position w:val="-8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5"/>
          <w:w w:val="106"/>
          <w:position w:val="-8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6"/>
          <w:position w:val="-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-42"/>
          <w:w w:val="106"/>
          <w:position w:val="-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  <w:position w:val="-8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95"/>
          <w:position w:val="-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7"/>
          <w:position w:val="-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8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6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60" w:right="320"/>
        </w:sectPr>
      </w:pPr>
      <w:rPr/>
    </w:p>
    <w:p>
      <w:pPr>
        <w:spacing w:before="0" w:after="0" w:line="277" w:lineRule="exact"/>
        <w:ind w:left="3550" w:right="-120"/>
        <w:jc w:val="left"/>
        <w:rPr>
          <w:rFonts w:ascii="Arial" w:hAnsi="Arial" w:cs="Arial" w:eastAsia="Arial"/>
          <w:sz w:val="53"/>
          <w:szCs w:val="53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D2D2D"/>
          <w:w w:val="93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93"/>
          <w:u w:val="single" w:color="000000"/>
          <w:position w:val="-2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93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93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7"/>
          <w:w w:val="102"/>
          <w:u w:val="single" w:color="000000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7"/>
          <w:w w:val="102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7"/>
          <w:w w:val="102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81"/>
          <w:u w:val="single" w:color="000000"/>
          <w:position w:val="-2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81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"/>
          <w:w w:val="81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6"/>
          <w:w w:val="110"/>
          <w:u w:val="single" w:color="000000"/>
          <w:position w:val="-2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6"/>
          <w:w w:val="11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6"/>
          <w:w w:val="11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85"/>
          <w:u w:val="single" w:color="0000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85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0"/>
          <w:w w:val="100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0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0"/>
          <w:w w:val="10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9"/>
          <w:u w:val="single" w:color="000000"/>
          <w:position w:val="-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9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4"/>
          <w:w w:val="110"/>
          <w:u w:val="single" w:color="0000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4"/>
          <w:w w:val="11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4"/>
          <w:w w:val="11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4"/>
          <w:w w:val="110"/>
          <w:position w:val="-2"/>
        </w:rPr>
      </w:r>
      <w:r>
        <w:rPr>
          <w:rFonts w:ascii="Arial" w:hAnsi="Arial" w:cs="Arial" w:eastAsia="Arial"/>
          <w:sz w:val="45"/>
          <w:szCs w:val="45"/>
          <w:color w:val="464646"/>
          <w:spacing w:val="-24"/>
          <w:w w:val="71"/>
          <w:position w:val="-21"/>
        </w:rPr>
      </w:r>
      <w:r>
        <w:rPr>
          <w:rFonts w:ascii="Arial" w:hAnsi="Arial" w:cs="Arial" w:eastAsia="Arial"/>
          <w:sz w:val="45"/>
          <w:szCs w:val="45"/>
          <w:color w:val="464646"/>
          <w:spacing w:val="-81"/>
          <w:w w:val="71"/>
          <w:strike/>
          <w:position w:val="-21"/>
        </w:rPr>
        <w:t>ı</w:t>
      </w:r>
      <w:r>
        <w:rPr>
          <w:rFonts w:ascii="Arial" w:hAnsi="Arial" w:cs="Arial" w:eastAsia="Arial"/>
          <w:sz w:val="45"/>
          <w:szCs w:val="45"/>
          <w:color w:val="464646"/>
          <w:spacing w:val="-81"/>
          <w:w w:val="71"/>
          <w:strike/>
          <w:position w:val="-21"/>
        </w:rPr>
      </w:r>
      <w:r>
        <w:rPr>
          <w:rFonts w:ascii="Arial" w:hAnsi="Arial" w:cs="Arial" w:eastAsia="Arial"/>
          <w:sz w:val="45"/>
          <w:szCs w:val="45"/>
          <w:color w:val="464646"/>
          <w:spacing w:val="-81"/>
          <w:w w:val="71"/>
          <w:position w:val="-21"/>
        </w:rPr>
      </w:r>
      <w:r>
        <w:rPr>
          <w:rFonts w:ascii="Arial" w:hAnsi="Arial" w:cs="Arial" w:eastAsia="Arial"/>
          <w:sz w:val="45"/>
          <w:szCs w:val="45"/>
          <w:color w:val="464646"/>
          <w:spacing w:val="-81"/>
          <w:w w:val="71"/>
          <w:position w:val="-21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81"/>
          <w:w w:val="11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0"/>
          <w:u w:val="single" w:color="0000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1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9"/>
          <w:position w:val="-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5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1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96"/>
          <w:w w:val="99"/>
          <w:position w:val="-2"/>
        </w:rPr>
        <w:t>A</w:t>
      </w:r>
      <w:r>
        <w:rPr>
          <w:rFonts w:ascii="Times New Roman" w:hAnsi="Times New Roman" w:cs="Times New Roman" w:eastAsia="Times New Roman"/>
          <w:sz w:val="38"/>
          <w:szCs w:val="38"/>
          <w:color w:val="2D2D2D"/>
          <w:spacing w:val="0"/>
          <w:w w:val="61"/>
          <w:i/>
          <w:position w:val="-21"/>
        </w:rPr>
        <w:t>-</w:t>
      </w:r>
      <w:r>
        <w:rPr>
          <w:rFonts w:ascii="Times New Roman" w:hAnsi="Times New Roman" w:cs="Times New Roman" w:eastAsia="Times New Roman"/>
          <w:sz w:val="38"/>
          <w:szCs w:val="38"/>
          <w:color w:val="2D2D2D"/>
          <w:spacing w:val="-91"/>
          <w:w w:val="61"/>
          <w:i/>
          <w:position w:val="-2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5"/>
          <w:w w:val="99"/>
          <w:position w:val="-2"/>
        </w:rPr>
        <w:t>h</w:t>
      </w:r>
      <w:r>
        <w:rPr>
          <w:rFonts w:ascii="Times New Roman" w:hAnsi="Times New Roman" w:cs="Times New Roman" w:eastAsia="Times New Roman"/>
          <w:sz w:val="38"/>
          <w:szCs w:val="38"/>
          <w:color w:val="2D2D2D"/>
          <w:spacing w:val="-92"/>
          <w:w w:val="61"/>
          <w:i/>
          <w:position w:val="-2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9"/>
          <w:w w:val="107"/>
          <w:position w:val="-2"/>
        </w:rPr>
        <w:t>ş</w:t>
      </w:r>
      <w:r>
        <w:rPr>
          <w:rFonts w:ascii="Times New Roman" w:hAnsi="Times New Roman" w:cs="Times New Roman" w:eastAsia="Times New Roman"/>
          <w:sz w:val="38"/>
          <w:szCs w:val="38"/>
          <w:color w:val="8C8C8C"/>
          <w:spacing w:val="-110"/>
          <w:w w:val="68"/>
          <w:i/>
          <w:position w:val="-2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"/>
          <w:w w:val="106"/>
          <w:position w:val="-2"/>
        </w:rPr>
        <w:t>a</w:t>
      </w:r>
      <w:r>
        <w:rPr>
          <w:rFonts w:ascii="Times New Roman" w:hAnsi="Times New Roman" w:cs="Times New Roman" w:eastAsia="Times New Roman"/>
          <w:sz w:val="38"/>
          <w:szCs w:val="38"/>
          <w:color w:val="8C8C8C"/>
          <w:spacing w:val="-117"/>
          <w:w w:val="68"/>
          <w:i/>
          <w:position w:val="-2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1"/>
          <w:position w:val="-2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2D2D2D"/>
          <w:spacing w:val="-14"/>
          <w:w w:val="44"/>
          <w:position w:val="-2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35"/>
          <w:w w:val="102"/>
          <w:position w:val="-2"/>
        </w:rPr>
        <w:t>Ç</w:t>
      </w:r>
      <w:r>
        <w:rPr>
          <w:rFonts w:ascii="Arial" w:hAnsi="Arial" w:cs="Arial" w:eastAsia="Arial"/>
          <w:sz w:val="53"/>
          <w:szCs w:val="53"/>
          <w:color w:val="8C8C8C"/>
          <w:spacing w:val="-112"/>
          <w:w w:val="64"/>
          <w:position w:val="-2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7"/>
          <w:w w:val="109"/>
          <w:position w:val="-2"/>
        </w:rPr>
        <w:t>e</w:t>
      </w:r>
      <w:r>
        <w:rPr>
          <w:rFonts w:ascii="Arial" w:hAnsi="Arial" w:cs="Arial" w:eastAsia="Arial"/>
          <w:sz w:val="53"/>
          <w:szCs w:val="53"/>
          <w:color w:val="8C8C8C"/>
          <w:spacing w:val="-152"/>
          <w:w w:val="64"/>
          <w:position w:val="-2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2"/>
          <w:position w:val="-2"/>
        </w:rPr>
        <w:t>li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80"/>
          <w:w w:val="103"/>
          <w:position w:val="-2"/>
        </w:rPr>
        <w:t>k</w:t>
      </w:r>
      <w:r>
        <w:rPr>
          <w:rFonts w:ascii="Arial" w:hAnsi="Arial" w:cs="Arial" w:eastAsia="Arial"/>
          <w:sz w:val="53"/>
          <w:szCs w:val="53"/>
          <w:color w:val="8C8C8C"/>
          <w:spacing w:val="-70"/>
          <w:w w:val="64"/>
          <w:position w:val="-21"/>
        </w:rPr>
        <w:t>-</w:t>
      </w:r>
      <w:r>
        <w:rPr>
          <w:rFonts w:ascii="Arial" w:hAnsi="Arial" w:cs="Arial" w:eastAsia="Arial"/>
          <w:sz w:val="53"/>
          <w:szCs w:val="53"/>
          <w:color w:val="2D2D2D"/>
          <w:spacing w:val="0"/>
          <w:w w:val="40"/>
          <w:position w:val="-21"/>
        </w:rPr>
        <w:t>ı</w:t>
      </w:r>
      <w:r>
        <w:rPr>
          <w:rFonts w:ascii="Arial" w:hAnsi="Arial" w:cs="Arial" w:eastAsia="Arial"/>
          <w:sz w:val="53"/>
          <w:szCs w:val="53"/>
          <w:color w:val="000000"/>
          <w:spacing w:val="0"/>
          <w:w w:val="100"/>
          <w:position w:val="0"/>
        </w:rPr>
      </w:r>
    </w:p>
    <w:p>
      <w:pPr>
        <w:spacing w:before="0" w:after="0" w:line="277" w:lineRule="exact"/>
        <w:ind w:right="-1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3"/>
          <w:w w:val="96"/>
          <w:position w:val="-2"/>
        </w:rPr>
        <w:t>D</w:t>
      </w:r>
      <w:r>
        <w:rPr>
          <w:rFonts w:ascii="Arial" w:hAnsi="Arial" w:cs="Arial" w:eastAsia="Arial"/>
          <w:sz w:val="53"/>
          <w:szCs w:val="53"/>
          <w:color w:val="8C8C8C"/>
          <w:spacing w:val="-6"/>
          <w:w w:val="16"/>
          <w:position w:val="-2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95"/>
          <w:position w:val="-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22"/>
          <w:w w:val="105"/>
          <w:position w:val="-2"/>
        </w:rPr>
        <w:t>ğ</w:t>
      </w:r>
      <w:r>
        <w:rPr>
          <w:rFonts w:ascii="Arial" w:hAnsi="Arial" w:cs="Arial" w:eastAsia="Arial"/>
          <w:sz w:val="53"/>
          <w:szCs w:val="53"/>
          <w:color w:val="6E6E6E"/>
          <w:spacing w:val="-40"/>
          <w:w w:val="26"/>
          <w:position w:val="-2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100"/>
          <w:position w:val="-2"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6" w:after="0" w:line="230" w:lineRule="exact"/>
        <w:ind w:right="-71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6E6E6E"/>
          <w:w w:val="249"/>
          <w:position w:val="-1"/>
        </w:rPr>
        <w:t>r--</w:t>
      </w:r>
      <w:r>
        <w:rPr>
          <w:rFonts w:ascii="Arial" w:hAnsi="Arial" w:cs="Arial" w:eastAsia="Arial"/>
          <w:sz w:val="21"/>
          <w:szCs w:val="21"/>
          <w:color w:val="6E6E6E"/>
          <w:spacing w:val="-32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414"/>
          <w:position w:val="-1"/>
        </w:rPr>
        <w:t>-</w:t>
      </w:r>
      <w:r>
        <w:rPr>
          <w:rFonts w:ascii="Arial" w:hAnsi="Arial" w:cs="Arial" w:eastAsia="Arial"/>
          <w:sz w:val="21"/>
          <w:szCs w:val="21"/>
          <w:color w:val="2D2D2D"/>
          <w:spacing w:val="-129"/>
          <w:w w:val="414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464646"/>
          <w:spacing w:val="0"/>
          <w:w w:val="373"/>
          <w:position w:val="-1"/>
        </w:rPr>
        <w:t>--</w:t>
      </w:r>
      <w:r>
        <w:rPr>
          <w:rFonts w:ascii="Arial" w:hAnsi="Arial" w:cs="Arial" w:eastAsia="Arial"/>
          <w:sz w:val="21"/>
          <w:szCs w:val="21"/>
          <w:color w:val="464646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464646"/>
          <w:spacing w:val="-25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6E6E6E"/>
          <w:spacing w:val="0"/>
          <w:w w:val="373"/>
          <w:position w:val="-1"/>
        </w:rPr>
        <w:t>--</w:t>
      </w:r>
      <w:r>
        <w:rPr>
          <w:rFonts w:ascii="Arial" w:hAnsi="Arial" w:cs="Arial" w:eastAsia="Arial"/>
          <w:sz w:val="21"/>
          <w:szCs w:val="21"/>
          <w:color w:val="6E6E6E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6E6E6E"/>
          <w:spacing w:val="-25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464646"/>
          <w:spacing w:val="0"/>
          <w:w w:val="414"/>
          <w:position w:val="-1"/>
        </w:rPr>
        <w:t>-</w:t>
      </w:r>
      <w:r>
        <w:rPr>
          <w:rFonts w:ascii="Arial" w:hAnsi="Arial" w:cs="Arial" w:eastAsia="Arial"/>
          <w:sz w:val="21"/>
          <w:szCs w:val="21"/>
          <w:color w:val="464646"/>
          <w:spacing w:val="-129"/>
          <w:w w:val="414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2D2D2D"/>
          <w:spacing w:val="-53"/>
          <w:w w:val="414"/>
          <w:position w:val="-1"/>
        </w:rPr>
        <w:t>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46" w:after="0" w:line="230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5D5D5D"/>
          <w:spacing w:val="0"/>
          <w:w w:val="273"/>
          <w:position w:val="-1"/>
        </w:rPr>
        <w:t>------------j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60" w:right="320"/>
          <w:cols w:num="4" w:equalWidth="0">
            <w:col w:w="5929" w:space="144"/>
            <w:col w:w="399" w:space="117"/>
            <w:col w:w="1952" w:space="165"/>
            <w:col w:w="2534"/>
          </w:cols>
        </w:sectPr>
      </w:pPr>
      <w:rPr/>
    </w:p>
    <w:p>
      <w:pPr>
        <w:spacing w:before="0" w:after="0" w:line="190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C3C3C3"/>
          <w:spacing w:val="0"/>
          <w:w w:val="53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C3C3C3"/>
          <w:spacing w:val="0"/>
          <w:w w:val="53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C3C3C3"/>
          <w:spacing w:val="2"/>
          <w:w w:val="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C8C8C"/>
          <w:spacing w:val="0"/>
          <w:w w:val="109"/>
        </w:rPr>
        <w:t>--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6E6E6E"/>
          <w:w w:val="25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Kontr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13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2"/>
        </w:rPr>
        <w:t>15:14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7" w:lineRule="exact"/>
        <w:ind w:left="2814" w:right="1856"/>
        <w:jc w:val="center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ACAFAC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360" w:right="320"/>
          <w:cols w:num="2" w:equalWidth="0">
            <w:col w:w="4907" w:space="1529"/>
            <w:col w:w="4804"/>
          </w:cols>
        </w:sectPr>
      </w:pPr>
      <w:rPr/>
    </w:p>
    <w:p>
      <w:pPr>
        <w:spacing w:before="0" w:after="0" w:line="219" w:lineRule="exact"/>
        <w:ind w:left="165" w:right="-20"/>
        <w:jc w:val="left"/>
        <w:tabs>
          <w:tab w:pos="208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59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1"/>
          <w:w w:val="9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7"/>
          <w:position w:val="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9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1"/>
          <w:position w:val="0"/>
        </w:rPr>
        <w:t>ac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7" w:after="0" w:line="214" w:lineRule="exact"/>
        <w:ind w:left="20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6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9"/>
          <w:w w:val="13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Fati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3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60" w:right="320"/>
        </w:sectPr>
      </w:pPr>
      <w:rPr/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118"/>
        </w:rPr>
        <w:t>pid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1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6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374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[Çıkı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:07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:15:11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8" w:right="-20"/>
        <w:jc w:val="left"/>
        <w:tabs>
          <w:tab w:pos="2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7" w:right="-20"/>
        <w:jc w:val="left"/>
        <w:tabs>
          <w:tab w:pos="2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left="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95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7"/>
          <w:position w:val="-1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-Jandarma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"/>
        </w:rPr>
        <w:t>:Gelmedi.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60" w:right="320"/>
          <w:cols w:num="3" w:equalWidth="0">
            <w:col w:w="672" w:space="1415"/>
            <w:col w:w="1963" w:space="522"/>
            <w:col w:w="6668"/>
          </w:cols>
        </w:sectPr>
      </w:pPr>
      <w:rPr/>
    </w:p>
    <w:p>
      <w:pPr>
        <w:spacing w:before="24" w:after="0" w:line="214" w:lineRule="exact"/>
        <w:ind w:left="2097" w:right="-20"/>
        <w:jc w:val="left"/>
        <w:tabs>
          <w:tab w:pos="4600" w:val="left"/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89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9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14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18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5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-1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-1"/>
        </w:rPr>
        <w:t>ıs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9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6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  <w:position w:val="-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7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65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7"/>
          <w:position w:val="-1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60" w:right="320"/>
        </w:sectPr>
      </w:pPr>
      <w:rPr/>
    </w:p>
    <w:p>
      <w:pPr>
        <w:spacing w:before="33" w:after="0" w:line="210" w:lineRule="exact"/>
        <w:ind w:left="142" w:right="-53" w:firstLine="2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</w:rPr>
        <w:t>lr;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3"/>
          <w:w w:val="118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•ıuişse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1" w:lineRule="auto"/>
        <w:ind w:left="9" w:right="1046" w:firstLine="-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Saati:­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Saati:-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6" w:after="0" w:line="214" w:lineRule="exact"/>
        <w:ind w:left="1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87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1"/>
        </w:rPr>
        <w:t>Adı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2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0"/>
          <w:w w:val="113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1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2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2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3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60" w:right="320"/>
          <w:cols w:num="3" w:equalWidth="0">
            <w:col w:w="1331" w:space="751"/>
            <w:col w:w="2176" w:space="337"/>
            <w:col w:w="6645"/>
          </w:cols>
        </w:sectPr>
      </w:pPr>
      <w:rPr/>
    </w:p>
    <w:p>
      <w:pPr>
        <w:spacing w:before="19" w:after="0" w:line="240" w:lineRule="auto"/>
        <w:ind w:left="16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-34" w:right="148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görüldil.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01" w:lineRule="exact"/>
        <w:ind w:left="2470" w:right="380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  <w:position w:val="-2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360" w:right="320"/>
          <w:cols w:num="2" w:equalWidth="0">
            <w:col w:w="1603" w:space="494"/>
            <w:col w:w="9143"/>
          </w:cols>
        </w:sectPr>
      </w:pPr>
      <w:rPr/>
    </w:p>
    <w:p>
      <w:pPr>
        <w:spacing w:before="27" w:after="0" w:line="117" w:lineRule="exact"/>
        <w:ind w:left="16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8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8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-1"/>
        </w:rPr>
        <w:t>ile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42" w:after="0" w:line="103" w:lineRule="exact"/>
        <w:ind w:right="-69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0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35"/>
          <w:position w:val="-1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0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3"/>
          <w:position w:val="-1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  <w:position w:val="-1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2" w:after="0" w:line="10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w w:val="35"/>
          <w:position w:val="-1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84"/>
          <w:position w:val="-1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15"/>
          <w:position w:val="-1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-10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4"/>
          <w:position w:val="-1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8"/>
          <w:position w:val="-1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-1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0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60" w:right="320"/>
          <w:cols w:num="4" w:equalWidth="0">
            <w:col w:w="1414" w:space="749"/>
            <w:col w:w="385" w:space="2044"/>
            <w:col w:w="2791" w:space="640"/>
            <w:col w:w="321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6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63" w:lineRule="exact"/>
        <w:ind w:left="2854" w:right="-20"/>
        <w:jc w:val="left"/>
        <w:tabs>
          <w:tab w:pos="4380" w:val="left"/>
          <w:tab w:pos="592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0,5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</w:r>
      <w:r>
        <w:rPr>
          <w:rFonts w:ascii="Arial" w:hAnsi="Arial" w:cs="Arial" w:eastAsia="Arial"/>
          <w:sz w:val="41"/>
          <w:szCs w:val="41"/>
          <w:color w:val="5D5D5D"/>
          <w:spacing w:val="0"/>
          <w:w w:val="51"/>
          <w:position w:val="4"/>
        </w:rPr>
        <w:t>ı</w:t>
      </w:r>
      <w:r>
        <w:rPr>
          <w:rFonts w:ascii="Arial" w:hAnsi="Arial" w:cs="Arial" w:eastAsia="Arial"/>
          <w:sz w:val="41"/>
          <w:szCs w:val="41"/>
          <w:color w:val="5D5D5D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41"/>
          <w:szCs w:val="41"/>
          <w:color w:val="5D5D5D"/>
          <w:spacing w:val="0"/>
          <w:w w:val="51"/>
          <w:position w:val="-2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9" w:right="448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1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3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8" w:lineRule="auto"/>
        <w:ind w:right="86" w:firstLine="4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izmaritinin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500" w:bottom="280" w:left="360" w:right="320"/>
          <w:cols w:num="2" w:equalWidth="0">
            <w:col w:w="1879" w:space="212"/>
            <w:col w:w="914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60" w:right="320"/>
        </w:sectPr>
      </w:pPr>
      <w:rPr/>
    </w:p>
    <w:p>
      <w:pPr>
        <w:spacing w:before="35" w:after="0" w:line="240" w:lineRule="auto"/>
        <w:ind w:left="1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11"/>
          <w:w w:val="12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23"/>
        </w:rPr>
        <w:t>,gı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2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1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213" w:right="-20"/>
        <w:jc w:val="left"/>
        <w:tabs>
          <w:tab w:pos="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70" w:right="-68"/>
        <w:jc w:val="left"/>
        <w:tabs>
          <w:tab w:pos="1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129" w:right="137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w w:val="34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34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1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0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20.0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9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left="71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9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8"/>
          <w:w w:val="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9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9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w w:val="87"/>
        </w:rPr>
        <w:t>ISaa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36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102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60" w:right="320"/>
          <w:cols w:num="4" w:equalWidth="0">
            <w:col w:w="1984" w:space="108"/>
            <w:col w:w="2966" w:space="877"/>
            <w:col w:w="1443" w:space="1061"/>
            <w:col w:w="2801"/>
          </w:cols>
        </w:sectPr>
      </w:pPr>
      <w:rPr/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60" w:right="3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9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44" w:lineRule="exact"/>
        <w:ind w:right="-20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4B4F97"/>
          <w:spacing w:val="0"/>
          <w:w w:val="113"/>
          <w:position w:val="-1"/>
        </w:rPr>
        <w:t>7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399" w:lineRule="exact"/>
        <w:ind w:left="175" w:right="-20"/>
        <w:jc w:val="left"/>
        <w:tabs>
          <w:tab w:pos="760" w:val="left"/>
        </w:tabs>
        <w:rPr>
          <w:rFonts w:ascii="Times New Roman" w:hAnsi="Times New Roman" w:cs="Times New Roman" w:eastAsia="Times New Roman"/>
          <w:sz w:val="57"/>
          <w:szCs w:val="57"/>
        </w:rPr>
      </w:pPr>
      <w:rPr/>
      <w:r>
        <w:rPr>
          <w:rFonts w:ascii="Arial" w:hAnsi="Arial" w:cs="Arial" w:eastAsia="Arial"/>
          <w:sz w:val="52"/>
          <w:szCs w:val="52"/>
          <w:color w:val="2F3162"/>
          <w:spacing w:val="0"/>
          <w:w w:val="100"/>
          <w:i/>
          <w:position w:val="-13"/>
        </w:rPr>
        <w:t>r</w:t>
      </w:r>
      <w:r>
        <w:rPr>
          <w:rFonts w:ascii="Arial" w:hAnsi="Arial" w:cs="Arial" w:eastAsia="Arial"/>
          <w:sz w:val="52"/>
          <w:szCs w:val="52"/>
          <w:color w:val="2F3162"/>
          <w:spacing w:val="-5"/>
          <w:w w:val="100"/>
          <w:i/>
          <w:position w:val="-13"/>
        </w:rPr>
        <w:t> </w:t>
      </w:r>
      <w:r>
        <w:rPr>
          <w:rFonts w:ascii="Arial" w:hAnsi="Arial" w:cs="Arial" w:eastAsia="Arial"/>
          <w:sz w:val="27"/>
          <w:szCs w:val="27"/>
          <w:color w:val="1C2177"/>
          <w:spacing w:val="0"/>
          <w:w w:val="51"/>
          <w:position w:val="-13"/>
        </w:rPr>
        <w:t>1</w:t>
      </w:r>
      <w:r>
        <w:rPr>
          <w:rFonts w:ascii="Arial" w:hAnsi="Arial" w:cs="Arial" w:eastAsia="Arial"/>
          <w:sz w:val="27"/>
          <w:szCs w:val="27"/>
          <w:color w:val="1C2177"/>
          <w:spacing w:val="-35"/>
          <w:w w:val="51"/>
          <w:position w:val="-13"/>
        </w:rPr>
        <w:t> </w:t>
      </w:r>
      <w:r>
        <w:rPr>
          <w:rFonts w:ascii="Arial" w:hAnsi="Arial" w:cs="Arial" w:eastAsia="Arial"/>
          <w:sz w:val="27"/>
          <w:szCs w:val="27"/>
          <w:color w:val="1C2177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27"/>
          <w:szCs w:val="27"/>
          <w:color w:val="1C2177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57"/>
          <w:szCs w:val="57"/>
          <w:color w:val="38428E"/>
          <w:spacing w:val="0"/>
          <w:w w:val="51"/>
          <w:position w:val="-13"/>
        </w:rPr>
        <w:t>/JI</w:t>
      </w:r>
      <w:r>
        <w:rPr>
          <w:rFonts w:ascii="Times New Roman" w:hAnsi="Times New Roman" w:cs="Times New Roman" w:eastAsia="Times New Roman"/>
          <w:sz w:val="57"/>
          <w:szCs w:val="57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88" w:right="28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8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44.480011pt;margin-top:-8.589557pt;width:59.52pt;height:17.280001pt;mso-position-horizontal-relative:page;mso-position-vertical-relative:paragraph;z-index:-17166" type="#_x0000_t75">
            <v:imagedata r:id="rId15" o:title=""/>
          </v:shape>
        </w:pict>
      </w:r>
      <w:r>
        <w:rPr>
          <w:rFonts w:ascii="Times New Roman" w:hAnsi="Times New Roman" w:cs="Times New Roman" w:eastAsia="Times New Roman"/>
          <w:sz w:val="70"/>
          <w:szCs w:val="70"/>
          <w:color w:val="6970A1"/>
          <w:spacing w:val="0"/>
          <w:w w:val="600"/>
          <w:position w:val="-11"/>
        </w:rPr>
        <w:t>t</w:t>
      </w:r>
      <w:r>
        <w:rPr>
          <w:rFonts w:ascii="Times New Roman" w:hAnsi="Times New Roman" w:cs="Times New Roman" w:eastAsia="Times New Roman"/>
          <w:sz w:val="70"/>
          <w:szCs w:val="70"/>
          <w:color w:val="6970A1"/>
          <w:spacing w:val="-831"/>
          <w:w w:val="6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3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93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00"/>
          <w:position w:val="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60" w:right="320"/>
          <w:cols w:num="4" w:equalWidth="0">
            <w:col w:w="856" w:space="1392"/>
            <w:col w:w="1754" w:space="750"/>
            <w:col w:w="1456" w:space="213"/>
            <w:col w:w="4819"/>
          </w:cols>
        </w:sectPr>
      </w:pPr>
      <w:rPr/>
    </w:p>
    <w:p>
      <w:pPr>
        <w:spacing w:before="0" w:after="0" w:line="419" w:lineRule="exact"/>
        <w:ind w:left="2293" w:right="-20"/>
        <w:jc w:val="left"/>
        <w:tabs>
          <w:tab w:pos="358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45"/>
          <w:szCs w:val="45"/>
          <w:color w:val="38428E"/>
          <w:spacing w:val="-24"/>
          <w:w w:val="43"/>
          <w:b/>
          <w:bCs/>
          <w:position w:val="-3"/>
        </w:rPr>
        <w:t>ı</w:t>
      </w:r>
      <w:r>
        <w:rPr>
          <w:rFonts w:ascii="Arial" w:hAnsi="Arial" w:cs="Arial" w:eastAsia="Arial"/>
          <w:sz w:val="45"/>
          <w:szCs w:val="45"/>
          <w:color w:val="8C8C8C"/>
          <w:spacing w:val="-9"/>
          <w:w w:val="43"/>
          <w:position w:val="-3"/>
        </w:rPr>
        <w:t>,</w:t>
      </w:r>
      <w:r>
        <w:rPr>
          <w:rFonts w:ascii="Arial" w:hAnsi="Arial" w:cs="Arial" w:eastAsia="Arial"/>
          <w:sz w:val="45"/>
          <w:szCs w:val="45"/>
          <w:color w:val="38428E"/>
          <w:spacing w:val="0"/>
          <w:w w:val="43"/>
          <w:b/>
          <w:bCs/>
          <w:position w:val="-3"/>
        </w:rPr>
        <w:t>JJ</w:t>
      </w:r>
      <w:r>
        <w:rPr>
          <w:rFonts w:ascii="Arial" w:hAnsi="Arial" w:cs="Arial" w:eastAsia="Arial"/>
          <w:sz w:val="45"/>
          <w:szCs w:val="45"/>
          <w:color w:val="38428E"/>
          <w:spacing w:val="-53"/>
          <w:w w:val="43"/>
          <w:b/>
          <w:bCs/>
          <w:position w:val="-3"/>
        </w:rPr>
        <w:t> </w:t>
      </w:r>
      <w:r>
        <w:rPr>
          <w:rFonts w:ascii="Arial" w:hAnsi="Arial" w:cs="Arial" w:eastAsia="Arial"/>
          <w:sz w:val="45"/>
          <w:szCs w:val="45"/>
          <w:color w:val="38428E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45"/>
          <w:szCs w:val="45"/>
          <w:color w:val="38428E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25"/>
          <w:szCs w:val="25"/>
          <w:color w:val="6E6E6E"/>
          <w:spacing w:val="0"/>
          <w:w w:val="139"/>
          <w:position w:val="-3"/>
        </w:rPr>
        <w:t>Tl</w:t>
      </w:r>
      <w:r>
        <w:rPr>
          <w:rFonts w:ascii="Times New Roman" w:hAnsi="Times New Roman" w:cs="Times New Roman" w:eastAsia="Times New Roman"/>
          <w:sz w:val="25"/>
          <w:szCs w:val="25"/>
          <w:color w:val="6E6E6E"/>
          <w:spacing w:val="-49"/>
          <w:w w:val="139"/>
          <w:position w:val="-3"/>
        </w:rPr>
        <w:t> </w:t>
      </w:r>
      <w:r>
        <w:rPr>
          <w:rFonts w:ascii="Arial" w:hAnsi="Arial" w:cs="Arial" w:eastAsia="Arial"/>
          <w:sz w:val="27"/>
          <w:szCs w:val="27"/>
          <w:color w:val="5D5D5D"/>
          <w:spacing w:val="0"/>
          <w:w w:val="100"/>
          <w:i/>
          <w:position w:val="-3"/>
        </w:rPr>
        <w:t>U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left="2314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6E6E6E"/>
          <w:spacing w:val="0"/>
          <w:w w:val="100"/>
          <w:position w:val="1"/>
        </w:rPr>
        <w:t>It</w:t>
      </w:r>
      <w:r>
        <w:rPr>
          <w:rFonts w:ascii="Arial" w:hAnsi="Arial" w:cs="Arial" w:eastAsia="Arial"/>
          <w:sz w:val="19"/>
          <w:szCs w:val="19"/>
          <w:color w:val="6E6E6E"/>
          <w:spacing w:val="6"/>
          <w:w w:val="100"/>
          <w:position w:val="1"/>
        </w:rPr>
        <w:t>f</w:t>
      </w:r>
      <w:r>
        <w:rPr>
          <w:rFonts w:ascii="Arial" w:hAnsi="Arial" w:cs="Arial" w:eastAsia="Arial"/>
          <w:sz w:val="19"/>
          <w:szCs w:val="19"/>
          <w:color w:val="8C8C8C"/>
          <w:spacing w:val="8"/>
          <w:w w:val="100"/>
          <w:position w:val="1"/>
        </w:rPr>
        <w:t>a</w:t>
      </w:r>
      <w:r>
        <w:rPr>
          <w:rFonts w:ascii="Arial" w:hAnsi="Arial" w:cs="Arial" w:eastAsia="Arial"/>
          <w:sz w:val="19"/>
          <w:szCs w:val="19"/>
          <w:color w:val="6E6E6E"/>
          <w:spacing w:val="0"/>
          <w:w w:val="100"/>
          <w:position w:val="1"/>
        </w:rPr>
        <w:t>iye</w:t>
      </w:r>
      <w:r>
        <w:rPr>
          <w:rFonts w:ascii="Arial" w:hAnsi="Arial" w:cs="Arial" w:eastAsia="Arial"/>
          <w:sz w:val="19"/>
          <w:szCs w:val="19"/>
          <w:color w:val="6E6E6E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6E6E6E"/>
          <w:spacing w:val="12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2"/>
          <w:w w:val="100"/>
          <w:position w:val="1"/>
        </w:rPr>
        <w:t>M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1"/>
        </w:rPr>
        <w:t>erkez</w:t>
      </w:r>
      <w:r>
        <w:rPr>
          <w:rFonts w:ascii="Arial" w:hAnsi="Arial" w:cs="Arial" w:eastAsia="Arial"/>
          <w:sz w:val="19"/>
          <w:szCs w:val="19"/>
          <w:color w:val="2D2D2D"/>
          <w:spacing w:val="52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5D5D5D"/>
          <w:spacing w:val="6"/>
          <w:w w:val="100"/>
          <w:position w:val="1"/>
        </w:rPr>
        <w:t>B</w:t>
      </w:r>
      <w:r>
        <w:rPr>
          <w:rFonts w:ascii="Arial" w:hAnsi="Arial" w:cs="Arial" w:eastAsia="Arial"/>
          <w:sz w:val="19"/>
          <w:szCs w:val="19"/>
          <w:color w:val="ACAFAC"/>
          <w:spacing w:val="0"/>
          <w:w w:val="149"/>
          <w:position w:val="1"/>
        </w:rPr>
        <w:t>·</w:t>
      </w:r>
      <w:r>
        <w:rPr>
          <w:rFonts w:ascii="Arial" w:hAnsi="Arial" w:cs="Arial" w:eastAsia="Arial"/>
          <w:sz w:val="19"/>
          <w:szCs w:val="19"/>
          <w:color w:val="ACAFAC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54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16"/>
          <w:position w:val="1"/>
        </w:rPr>
        <w:t>g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4"/>
          <w:position w:val="1"/>
        </w:rPr>
        <w:t>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2276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D2D2D"/>
          <w:spacing w:val="-12"/>
          <w:w w:val="100"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6E6E6E"/>
          <w:spacing w:val="0"/>
          <w:w w:val="100"/>
          <w:position w:val="-1"/>
        </w:rPr>
        <w:t>.P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-1"/>
        </w:rPr>
        <w:t>o</w:t>
      </w:r>
      <w:r>
        <w:rPr>
          <w:rFonts w:ascii="Arial" w:hAnsi="Arial" w:cs="Arial" w:eastAsia="Arial"/>
          <w:sz w:val="19"/>
          <w:szCs w:val="19"/>
          <w:color w:val="6E6E6E"/>
          <w:spacing w:val="-1"/>
          <w:w w:val="10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64646"/>
          <w:spacing w:val="3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1"/>
        </w:rPr>
        <w:t>Grupla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16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16"/>
          <w:position w:val="-1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31.040009pt;margin-top:1.402084pt;width:125.760002pt;height:116.160004pt;mso-position-horizontal-relative:page;mso-position-vertical-relative:paragraph;z-index:-17165" type="#_x0000_t75">
            <v:imagedata r:id="rId16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Fati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ÇELİK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Eri.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60" w:right="320"/>
          <w:cols w:num="2" w:equalWidth="0">
            <w:col w:w="4265" w:space="600"/>
            <w:col w:w="637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24.257654pt;margin-top:17.999367pt;width:549.761283pt;height:761.343138pt;mso-position-horizontal-relative:page;mso-position-vertical-relative:page;z-index:-17164" coordorigin="485,360" coordsize="10995,15227">
            <v:group style="position:absolute;left:492;top:405;width:10962;height:2" coordorigin="492,405" coordsize="10962,2">
              <v:shape style="position:absolute;left:492;top:405;width:10962;height:2" coordorigin="492,405" coordsize="10962,0" path="m492,405l11454,405e" filled="f" stroked="t" strokeweight=".70998pt" strokecolor="#676767">
                <v:path arrowok="t"/>
              </v:shape>
            </v:group>
            <v:group style="position:absolute;left:514;top:367;width:2;height:15198" coordorigin="514,367" coordsize="2,15198">
              <v:shape style="position:absolute;left:514;top:367;width:2;height:15198" coordorigin="514,367" coordsize="0,15198" path="m514,15565l514,367e" filled="f" stroked="t" strokeweight=".70998pt" strokecolor="#575757">
                <v:path arrowok="t"/>
              </v:shape>
            </v:group>
            <v:group style="position:absolute;left:2423;top:386;width:2;height:1535" coordorigin="2423,386" coordsize="2,1535">
              <v:shape style="position:absolute;left:2423;top:386;width:2;height:1535" coordorigin="2423,386" coordsize="0,1535" path="m2423,1921l2423,386e" filled="f" stroked="t" strokeweight=".70998pt" strokecolor="#575757">
                <v:path arrowok="t"/>
              </v:shape>
            </v:group>
            <v:group style="position:absolute;left:9088;top:415;width:2;height:1526" coordorigin="9088,415" coordsize="2,1526">
              <v:shape style="position:absolute;left:9088;top:415;width:2;height:1526" coordorigin="9088,415" coordsize="0,1526" path="m9088,1940l9088,415e" filled="f" stroked="t" strokeweight=".70998pt" strokecolor="#606060">
                <v:path arrowok="t"/>
              </v:shape>
            </v:group>
            <v:group style="position:absolute;left:11435;top:420;width:2;height:15160" coordorigin="11435,420" coordsize="2,15160">
              <v:shape style="position:absolute;left:11435;top:420;width:2;height:15160" coordorigin="11435,420" coordsize="0,15160" path="m11435,15580l11435,420e" filled="f" stroked="t" strokeweight=".70998pt" strokecolor="#646464">
                <v:path arrowok="t"/>
              </v:shape>
            </v:group>
            <v:group style="position:absolute;left:2442;top:3809;width:2;height:11766" coordorigin="2442,3809" coordsize="2,11766">
              <v:shape style="position:absolute;left:2442;top:3809;width:2;height:11766" coordorigin="2442,3809" coordsize="0,11766" path="m2442,15575l2442,3809e" filled="f" stroked="t" strokeweight=".70998pt" strokecolor="#575757">
                <v:path arrowok="t"/>
              </v:shape>
            </v:group>
            <v:group style="position:absolute;left:3893;top:3108;width:2;height:715" coordorigin="3893,3108" coordsize="2,715">
              <v:shape style="position:absolute;left:3893;top:3108;width:2;height:715" coordorigin="3893,3108" coordsize="0,715" path="m3893,3823l3893,3108e" filled="f" stroked="t" strokeweight=".94664pt" strokecolor="#4B4B4B">
                <v:path arrowok="t"/>
              </v:shape>
            </v:group>
            <v:group style="position:absolute;left:6953;top:3108;width:2;height:720" coordorigin="6953,3108" coordsize="2,720">
              <v:shape style="position:absolute;left:6953;top:3108;width:2;height:720" coordorigin="6953,3108" coordsize="0,720" path="m6953,3828l6953,3108e" filled="f" stroked="t" strokeweight=".70998pt" strokecolor="#5B5B5B">
                <v:path arrowok="t"/>
              </v:shape>
            </v:group>
            <v:group style="position:absolute;left:497;top:3819;width:10943;height:2" coordorigin="497,3819" coordsize="10943,2">
              <v:shape style="position:absolute;left:497;top:3819;width:10943;height:2" coordorigin="497,3819" coordsize="10943,0" path="m497,3819l11440,3819e" filled="f" stroked="t" strokeweight=".70998pt" strokecolor="#646464">
                <v:path arrowok="t"/>
              </v:shape>
            </v:group>
            <v:group style="position:absolute;left:497;top:4129;width:10943;height:2" coordorigin="497,4129" coordsize="10943,2">
              <v:shape style="position:absolute;left:497;top:4129;width:10943;height:2" coordorigin="497,4129" coordsize="10943,0" path="m497,4129l11440,4129e" filled="f" stroked="t" strokeweight=".70998pt" strokecolor="#676767">
                <v:path arrowok="t"/>
              </v:shape>
            </v:group>
            <v:group style="position:absolute;left:2423;top:4369;width:9017;height:2" coordorigin="2423,4369" coordsize="9017,2">
              <v:shape style="position:absolute;left:2423;top:4369;width:9017;height:2" coordorigin="2423,4369" coordsize="9017,0" path="m2423,4369l11440,4369e" filled="f" stroked="t" strokeweight=".70998pt" strokecolor="#6B6B6B">
                <v:path arrowok="t"/>
              </v:shape>
            </v:group>
            <v:group style="position:absolute;left:4941;top:4357;width:2;height:2183" coordorigin="4941,4357" coordsize="2,2183">
              <v:shape style="position:absolute;left:4941;top:4357;width:2;height:2183" coordorigin="4941,4357" coordsize="0,2183" path="m4941,6541l4941,4357e" filled="f" stroked="t" strokeweight=".70998pt" strokecolor="#5B5B5B">
                <v:path arrowok="t"/>
              </v:shape>
            </v:group>
            <v:group style="position:absolute;left:4927;top:4796;width:6518;height:2" coordorigin="4927,4796" coordsize="6518,2">
              <v:shape style="position:absolute;left:4927;top:4796;width:6518;height:2" coordorigin="4927,4796" coordsize="6518,0" path="m4927,4796l11445,4796e" filled="f" stroked="t" strokeweight=".70998pt" strokecolor="#6B6B6B">
                <v:path arrowok="t"/>
              </v:shape>
            </v:group>
            <v:group style="position:absolute;left:4937;top:5039;width:6503;height:2" coordorigin="4937,5039" coordsize="6503,2">
              <v:shape style="position:absolute;left:4937;top:5039;width:6503;height:2" coordorigin="4937,5039" coordsize="6503,0" path="m4937,5039l11440,5039e" filled="f" stroked="t" strokeweight=".70998pt" strokecolor="#707070">
                <v:path arrowok="t"/>
              </v:shape>
            </v:group>
            <v:group style="position:absolute;left:4932;top:5277;width:6508;height:2" coordorigin="4932,5277" coordsize="6508,2">
              <v:shape style="position:absolute;left:4932;top:5277;width:6508;height:2" coordorigin="4932,5277" coordsize="6508,0" path="m4932,5277l11440,5277e" filled="f" stroked="t" strokeweight=".70998pt" strokecolor="#707070">
                <v:path arrowok="t"/>
              </v:shape>
            </v:group>
            <v:group style="position:absolute;left:2423;top:5516;width:9021;height:2" coordorigin="2423,5516" coordsize="9021,2">
              <v:shape style="position:absolute;left:2423;top:5516;width:9021;height:2" coordorigin="2423,5516" coordsize="9021,0" path="m2423,5516l11445,5516e" filled="f" stroked="t" strokeweight=".70998pt" strokecolor="#6B6B6B">
                <v:path arrowok="t"/>
              </v:shape>
            </v:group>
            <v:group style="position:absolute;left:497;top:5754;width:10948;height:2" coordorigin="497,5754" coordsize="10948,2">
              <v:shape style="position:absolute;left:497;top:5754;width:10948;height:2" coordorigin="497,5754" coordsize="10948,0" path="m497,5754l11445,5754e" filled="f" stroked="t" strokeweight=".70998pt" strokecolor="#6B6B6B">
                <v:path arrowok="t"/>
              </v:shape>
            </v:group>
            <v:group style="position:absolute;left:2423;top:6226;width:9026;height:2" coordorigin="2423,6226" coordsize="9026,2">
              <v:shape style="position:absolute;left:2423;top:6226;width:9026;height:2" coordorigin="2423,6226" coordsize="9026,0" path="m2423,6226l11450,6226e" filled="f" stroked="t" strokeweight=".70998pt" strokecolor="#6B6B6B">
                <v:path arrowok="t"/>
              </v:shape>
            </v:group>
            <v:group style="position:absolute;left:7805;top:5749;width:2;height:791" coordorigin="7805,5749" coordsize="2,791">
              <v:shape style="position:absolute;left:7805;top:5749;width:2;height:791" coordorigin="7805,5749" coordsize="0,791" path="m7805,6541l7805,5749e" filled="f" stroked="t" strokeweight=".70998pt" strokecolor="#545454">
                <v:path arrowok="t"/>
              </v:shape>
            </v:group>
            <v:group style="position:absolute;left:2428;top:6536;width:9017;height:2" coordorigin="2428,6536" coordsize="9017,2">
              <v:shape style="position:absolute;left:2428;top:6536;width:9017;height:2" coordorigin="2428,6536" coordsize="9017,0" path="m2428,6536l11445,6536e" filled="f" stroked="t" strokeweight=".70998pt" strokecolor="#6B6B6B">
                <v:path arrowok="t"/>
              </v:shape>
            </v:group>
            <v:group style="position:absolute;left:497;top:6774;width:10953;height:2" coordorigin="497,6774" coordsize="10953,2">
              <v:shape style="position:absolute;left:497;top:6774;width:10953;height:2" coordorigin="497,6774" coordsize="10953,0" path="m497,6774l11450,6774e" filled="f" stroked="t" strokeweight=".70998pt" strokecolor="#6B6B6B">
                <v:path arrowok="t"/>
              </v:shape>
            </v:group>
            <v:group style="position:absolute;left:502;top:7242;width:10948;height:2" coordorigin="502,7242" coordsize="10948,2">
              <v:shape style="position:absolute;left:502;top:7242;width:10948;height:2" coordorigin="502,7242" coordsize="10948,0" path="m502,7242l11450,7242e" filled="f" stroked="t" strokeweight=".70998pt" strokecolor="#6B6B6B">
                <v:path arrowok="t"/>
              </v:shape>
            </v:group>
            <v:group style="position:absolute;left:4946;top:7237;width:2;height:782" coordorigin="4946,7237" coordsize="2,782">
              <v:shape style="position:absolute;left:4946;top:7237;width:2;height:782" coordorigin="4946,7237" coordsize="0,782" path="m4946,8019l4946,7237e" filled="f" stroked="t" strokeweight=".70998pt" strokecolor="#575757">
                <v:path arrowok="t"/>
              </v:shape>
            </v:group>
            <v:group style="position:absolute;left:4941;top:7485;width:6513;height:2" coordorigin="4941,7485" coordsize="6513,2">
              <v:shape style="position:absolute;left:4941;top:7485;width:6513;height:2" coordorigin="4941,7485" coordsize="6513,0" path="m4941,7485l11454,7485e" filled="f" stroked="t" strokeweight=".70998pt" strokecolor="#6B6B6B">
                <v:path arrowok="t"/>
              </v:shape>
            </v:group>
            <v:group style="position:absolute;left:4937;top:7723;width:6518;height:2" coordorigin="4937,7723" coordsize="6518,2">
              <v:shape style="position:absolute;left:4937;top:7723;width:6518;height:2" coordorigin="4937,7723" coordsize="6518,0" path="m4937,7723l11454,7723e" filled="f" stroked="t" strokeweight=".70998pt" strokecolor="#6B6B6B">
                <v:path arrowok="t"/>
              </v:shape>
            </v:group>
            <v:group style="position:absolute;left:506;top:8710;width:10948;height:2" coordorigin="506,8710" coordsize="10948,2">
              <v:shape style="position:absolute;left:506;top:8710;width:10948;height:2" coordorigin="506,8710" coordsize="10948,0" path="m506,8710l11454,8710e" filled="f" stroked="t" strokeweight=".70998pt" strokecolor="#6B6B6B">
                <v:path arrowok="t"/>
              </v:shape>
            </v:group>
            <v:group style="position:absolute;left:506;top:8009;width:10943;height:2" coordorigin="506,8009" coordsize="10943,2">
              <v:shape style="position:absolute;left:506;top:8009;width:10943;height:2" coordorigin="506,8009" coordsize="10943,0" path="m506,8009l11450,8009e" filled="f" stroked="t" strokeweight=".70998pt" strokecolor="#6B6B6B">
                <v:path arrowok="t"/>
              </v:shape>
            </v:group>
            <v:group style="position:absolute;left:506;top:10026;width:10953;height:2" coordorigin="506,10026" coordsize="10953,2">
              <v:shape style="position:absolute;left:506;top:10026;width:10953;height:2" coordorigin="506,10026" coordsize="10953,0" path="m506,10026l11459,10026e" filled="f" stroked="t" strokeweight=".70998pt" strokecolor="#707070">
                <v:path arrowok="t"/>
              </v:shape>
            </v:group>
            <v:group style="position:absolute;left:511;top:10264;width:10948;height:2" coordorigin="511,10264" coordsize="10948,2">
              <v:shape style="position:absolute;left:511;top:10264;width:10948;height:2" coordorigin="511,10264" coordsize="10948,0" path="m511,10264l11459,10264e" filled="f" stroked="t" strokeweight=".70998pt" strokecolor="#6B6B6B">
                <v:path arrowok="t"/>
              </v:shape>
            </v:group>
            <v:group style="position:absolute;left:506;top:10503;width:10957;height:2" coordorigin="506,10503" coordsize="10957,2">
              <v:shape style="position:absolute;left:506;top:10503;width:10957;height:2" coordorigin="506,10503" coordsize="10957,0" path="m506,10503l11464,10503e" filled="f" stroked="t" strokeweight=".70998pt" strokecolor="#707070">
                <v:path arrowok="t"/>
              </v:shape>
            </v:group>
            <v:group style="position:absolute;left:511;top:10974;width:10948;height:2" coordorigin="511,10974" coordsize="10948,2">
              <v:shape style="position:absolute;left:511;top:10974;width:10948;height:2" coordorigin="511,10974" coordsize="10948,0" path="m511,10974l11459,10974e" filled="f" stroked="t" strokeweight=".70998pt" strokecolor="#707070">
                <v:path arrowok="t"/>
              </v:shape>
            </v:group>
            <v:group style="position:absolute;left:511;top:11213;width:10953;height:2" coordorigin="511,11213" coordsize="10953,2">
              <v:shape style="position:absolute;left:511;top:11213;width:10953;height:2" coordorigin="511,11213" coordsize="10953,0" path="m511,11213l11464,11213e" filled="f" stroked="t" strokeweight=".70998pt" strokecolor="#707070">
                <v:path arrowok="t"/>
              </v:shape>
            </v:group>
            <v:group style="position:absolute;left:1363;top:11208;width:2;height:4367" coordorigin="1363,11208" coordsize="2,4367">
              <v:shape style="position:absolute;left:1363;top:11208;width:2;height:4367" coordorigin="1363,11208" coordsize="0,4367" path="m1363,15575l1363,11208e" filled="f" stroked="t" strokeweight=".70998pt" strokecolor="#575757">
                <v:path arrowok="t"/>
              </v:shape>
            </v:group>
            <v:group style="position:absolute;left:521;top:13246;width:1941;height:2" coordorigin="521,13246" coordsize="1941,2">
              <v:shape style="position:absolute;left:521;top:13246;width:1941;height:2" coordorigin="521,13246" coordsize="1941,0" path="m521,13246l2461,13246e" filled="f" stroked="t" strokeweight=".47332pt" strokecolor="#67676B">
                <v:path arrowok="t"/>
              </v:shape>
            </v:group>
            <v:group style="position:absolute;left:1794;top:11203;width:2;height:4367" coordorigin="1794,11203" coordsize="2,4367">
              <v:shape style="position:absolute;left:1794;top:11203;width:2;height:4367" coordorigin="1794,11203" coordsize="0,4367" path="m1794,15570l1794,11203e" filled="f" stroked="t" strokeweight=".70998pt" strokecolor="#575757">
                <v:path arrowok="t"/>
              </v:shape>
            </v:group>
            <v:group style="position:absolute;left:511;top:11451;width:10953;height:2" coordorigin="511,11451" coordsize="10953,2">
              <v:shape style="position:absolute;left:511;top:11451;width:10953;height:2" coordorigin="511,11451" coordsize="10953,0" path="m511,11451l11464,11451e" filled="f" stroked="t" strokeweight=".70998pt" strokecolor="#707070">
                <v:path arrowok="t"/>
              </v:shape>
            </v:group>
            <v:group style="position:absolute;left:7379;top:11208;width:2;height:4357" coordorigin="7379,11208" coordsize="2,4357">
              <v:shape style="position:absolute;left:7379;top:11208;width:2;height:4357" coordorigin="7379,11208" coordsize="0,4357" path="m7379,15565l7379,11208e" filled="f" stroked="t" strokeweight=".70998pt" strokecolor="#606060">
                <v:path arrowok="t"/>
              </v:shape>
            </v:group>
            <v:group style="position:absolute;left:516;top:15565;width:10957;height:2" coordorigin="516,15565" coordsize="10957,2">
              <v:shape style="position:absolute;left:516;top:15565;width:10957;height:2" coordorigin="516,15565" coordsize="10957,0" path="m516,15565l11473,15565e" filled="f" stroked="t" strokeweight=".70998pt" strokecolor="#777777">
                <v:path arrowok="t"/>
              </v:shape>
            </v:group>
            <v:group style="position:absolute;left:8406;top:3692;width:388;height:2" coordorigin="8406,3692" coordsize="388,2">
              <v:shape style="position:absolute;left:8406;top:3692;width:388;height:2" coordorigin="8406,3692" coordsize="388,0" path="m8406,3692l8794,3692e" filled="f" stroked="t" strokeweight="1.1833pt" strokecolor="#000000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5" w:after="0" w:line="240" w:lineRule="auto"/>
        <w:ind w:left="1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140.160004pt;margin-top:-21.589409pt;width:194.880005pt;height:76.800003pt;mso-position-horizontal-relative:page;mso-position-vertical-relative:paragraph;z-index:-17167" type="#_x0000_t75">
            <v:imagedata r:id="rId17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60" w:right="3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left="3802" w:right="4794" w:firstLine="-11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2.559998pt;margin-top:12.026169pt;width:31.794842pt;height:44pt;mso-position-horizontal-relative:page;mso-position-vertical-relative:paragraph;z-index:-17137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4D4D4D"/>
                      <w:spacing w:val="0"/>
                      <w:w w:val="217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BAŞKANL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4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82"/>
        </w:rPr>
        <w:t>GI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0" w:after="0" w:line="95" w:lineRule="exact"/>
        <w:ind w:left="1306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22"/>
          <w:position w:val="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2" w:lineRule="atLeast"/>
        <w:ind w:left="1080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6"/>
          <w:position w:val="5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220" w:bottom="280" w:left="0" w:right="220"/>
        </w:sectPr>
      </w:pPr>
      <w:rPr/>
    </w:p>
    <w:p>
      <w:pPr>
        <w:spacing w:before="0" w:after="0" w:line="201" w:lineRule="atLeast"/>
        <w:ind w:left="1032"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5"/>
        </w:rPr>
        <w:t>BÜYÜKSEHIR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30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220"/>
          <w:cols w:num="2" w:equalWidth="0">
            <w:col w:w="2065" w:space="1583"/>
            <w:col w:w="8052"/>
          </w:cols>
        </w:sectPr>
      </w:pPr>
      <w:rPr/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35" w:after="0" w:line="240" w:lineRule="auto"/>
        <w:ind w:left="547" w:right="-20"/>
        <w:jc w:val="left"/>
        <w:tabs>
          <w:tab w:pos="1940" w:val="left"/>
          <w:tab w:pos="3320" w:val="left"/>
          <w:tab w:pos="5740" w:val="left"/>
          <w:tab w:pos="7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5.279999pt;margin-top:-74.549591pt;width:481.790015pt;height:56.641021pt;mso-position-horizontal-relative:page;mso-position-vertical-relative:paragraph;z-index:-17138" type="#_x0000_t202" filled="f" stroked="f">
            <v:textbox inset="0,0,0,0">
              <w:txbxContent>
                <w:p>
                  <w:pPr>
                    <w:spacing w:before="0" w:after="0" w:line="1133" w:lineRule="exact"/>
                    <w:ind w:right="-210"/>
                    <w:jc w:val="left"/>
                    <w:tabs>
                      <w:tab w:pos="8540" w:val="left"/>
                    </w:tabs>
                    <w:rPr>
                      <w:rFonts w:ascii="Times New Roman" w:hAnsi="Times New Roman" w:cs="Times New Roman" w:eastAsia="Times New Roman"/>
                      <w:sz w:val="106"/>
                      <w:szCs w:val="106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313131"/>
                      <w:spacing w:val="0"/>
                      <w:w w:val="165"/>
                      <w:b/>
                      <w:bCs/>
                      <w:position w:val="20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313131"/>
                      <w:spacing w:val="0"/>
                      <w:w w:val="100"/>
                      <w:b/>
                      <w:bCs/>
                      <w:position w:val="20"/>
                    </w:rPr>
                    <w:tab/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313131"/>
                      <w:spacing w:val="0"/>
                      <w:w w:val="100"/>
                      <w:b/>
                      <w:bCs/>
                      <w:position w:val="2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4D4D4D"/>
                      <w:spacing w:val="0"/>
                      <w:w w:val="206"/>
                      <w:b/>
                      <w:bCs/>
                      <w:position w:val="-2"/>
                    </w:rPr>
                    <w:t>8</w:t>
                  </w:r>
                  <w:r>
                    <w:rPr>
                      <w:rFonts w:ascii="Times New Roman" w:hAnsi="Times New Roman" w:cs="Times New Roman" w:eastAsia="Times New Roman"/>
                      <w:sz w:val="106"/>
                      <w:szCs w:val="10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20.05.20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ı4:38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566" w:right="-20"/>
        <w:jc w:val="left"/>
        <w:tabs>
          <w:tab w:pos="1940" w:val="left"/>
          <w:tab w:pos="3340" w:val="left"/>
          <w:tab w:pos="468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20.05.2017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6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3284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5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iril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:Refi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no:3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2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6"/>
          <w:w w:val="11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1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542"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94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Refi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1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8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CCCCCC"/>
          <w:spacing w:val="-1"/>
          <w:w w:val="5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no:3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1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9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9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</w:rPr>
        <w:t>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63" w:lineRule="auto"/>
        <w:ind w:left="562" w:right="1597" w:firstLine="59"/>
        <w:jc w:val="left"/>
        <w:tabs>
          <w:tab w:pos="3780" w:val="left"/>
          <w:tab w:pos="4340" w:val="left"/>
          <w:tab w:pos="5680" w:val="left"/>
          <w:tab w:pos="6940" w:val="left"/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64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6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1"/>
          <w:w w:val="16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an.E!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:Dildcatsizlik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s!g_ara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1" w:lineRule="exact"/>
        <w:ind w:left="3787" w:right="-20"/>
        <w:jc w:val="left"/>
        <w:tabs>
          <w:tab w:pos="6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28.960022pt;margin-top:9.394031pt;width:33.600001pt;height:.1pt;mso-position-horizontal-relative:page;mso-position-vertical-relative:paragraph;z-index:-17161" coordorigin="10579,188" coordsize="672,2">
            <v:shape style="position:absolute;left:10579;top:188;width:672;height:2" coordorigin="10579,188" coordsize="672,0" path="m10579,188l11251,188e" filled="f" stroked="t" strokeweight=".96pt" strokecolor="#C8C8C8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7.279999pt;margin-top:3.611019pt;width:4.52064pt;height:25.5pt;mso-position-horizontal-relative:page;mso-position-vertical-relative:paragraph;z-index:-17136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1"/>
                      <w:szCs w:val="51"/>
                      <w:color w:val="BABABA"/>
                      <w:spacing w:val="0"/>
                      <w:w w:val="6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6"/>
          <w:position w:val="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6"/>
          <w:position w:val="1"/>
        </w:rPr>
        <w:t>3etonarm.e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1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ııgi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89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89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  <w:position w:val="1"/>
        </w:rPr>
        <w:t>şa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9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81"/>
          <w:position w:val="1"/>
        </w:rPr>
        <w:t>ç_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3"/>
          <w:w w:val="81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5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1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1"/>
          <w:position w:val="0"/>
        </w:rPr>
        <w:t>Di&amp;er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5" w:lineRule="exact"/>
        <w:ind w:left="4627" w:right="-20"/>
        <w:jc w:val="left"/>
        <w:tabs>
          <w:tab w:pos="5160" w:val="left"/>
          <w:tab w:pos="5740" w:val="left"/>
          <w:tab w:pos="6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3"/>
          <w:szCs w:val="13"/>
          <w:color w:val="313131"/>
          <w:spacing w:val="0"/>
          <w:w w:val="55"/>
        </w:rPr>
        <w:t>1</w:t>
      </w:r>
      <w:r>
        <w:rPr>
          <w:rFonts w:ascii="Arial" w:hAnsi="Arial" w:cs="Arial" w:eastAsia="Arial"/>
          <w:sz w:val="13"/>
          <w:szCs w:val="13"/>
          <w:color w:val="313131"/>
          <w:spacing w:val="-19"/>
          <w:w w:val="55"/>
        </w:rPr>
        <w:t> </w:t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00"/>
        </w:rPr>
      </w:r>
      <w:r>
        <w:rPr>
          <w:rFonts w:ascii="Arial" w:hAnsi="Arial" w:cs="Arial" w:eastAsia="Arial"/>
          <w:sz w:val="37"/>
          <w:szCs w:val="37"/>
          <w:color w:val="313131"/>
          <w:spacing w:val="0"/>
          <w:w w:val="55"/>
        </w:rPr>
        <w:t>J</w:t>
      </w:r>
      <w:r>
        <w:rPr>
          <w:rFonts w:ascii="Arial" w:hAnsi="Arial" w:cs="Arial" w:eastAsia="Arial"/>
          <w:sz w:val="37"/>
          <w:szCs w:val="37"/>
          <w:color w:val="313131"/>
          <w:spacing w:val="-49"/>
          <w:w w:val="55"/>
        </w:rPr>
        <w:t> </w:t>
      </w:r>
      <w:r>
        <w:rPr>
          <w:rFonts w:ascii="Arial" w:hAnsi="Arial" w:cs="Arial" w:eastAsia="Arial"/>
          <w:sz w:val="37"/>
          <w:szCs w:val="37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37"/>
          <w:szCs w:val="3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AAAAAA"/>
          <w:spacing w:val="0"/>
          <w:w w:val="55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AAAAA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AAAAA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  <w:t>[Yangını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8"/>
        </w:rPr>
        <w:t>ı4:43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557" w:right="-20"/>
        <w:jc w:val="left"/>
        <w:tabs>
          <w:tab w:pos="2280" w:val="left"/>
          <w:tab w:pos="5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8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8"/>
          <w:position w:val="0"/>
        </w:rPr>
        <w:t>·a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98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5" w:after="0" w:line="226" w:lineRule="exact"/>
        <w:ind w:left="2304" w:right="-20"/>
        <w:jc w:val="left"/>
        <w:tabs>
          <w:tab w:pos="3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w w:val="79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miri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31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Çvş: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Hilmi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-1"/>
        </w:rPr>
        <w:t>Dİ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8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6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3" w:after="0" w:line="214" w:lineRule="exact"/>
        <w:ind w:left="-43147" w:right="-20"/>
        <w:jc w:val="left"/>
        <w:tabs>
          <w:tab w:pos="4840" w:val="left"/>
          <w:tab w:pos="7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1"/>
          <w:w w:val="600"/>
          <w:position w:val="-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6"/>
          <w:w w:val="129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7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7"/>
          <w:w w:val="107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28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92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0"/>
          <w:w w:val="105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6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3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3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4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3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ı4:39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0"/>
        </w:rPr>
        <w:t>ı4:42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542" w:right="-20"/>
        <w:jc w:val="left"/>
        <w:tabs>
          <w:tab w:pos="2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6" w:lineRule="exact"/>
        <w:ind w:left="566" w:right="-20"/>
        <w:jc w:val="left"/>
        <w:tabs>
          <w:tab w:pos="4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4"/>
          <w:w w:val="9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77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Anza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5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7"/>
          <w:position w:val="0"/>
        </w:rPr>
        <w:t>l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99"/>
          <w:position w:val="0"/>
        </w:rPr>
        <w:t>i</w:t>
      </w:r>
      <w:r>
        <w:rPr>
          <w:rFonts w:ascii="Arial" w:hAnsi="Arial" w:cs="Arial" w:eastAsia="Arial"/>
          <w:sz w:val="25"/>
          <w:szCs w:val="25"/>
          <w:color w:val="313131"/>
          <w:spacing w:val="-19"/>
          <w:w w:val="199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4860" w:right="457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5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63" w:lineRule="auto"/>
        <w:ind w:left="2304" w:right="4504" w:firstLine="2578"/>
        <w:jc w:val="left"/>
        <w:tabs>
          <w:tab w:pos="3780" w:val="left"/>
          <w:tab w:pos="4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mniy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97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9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9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97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9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7"/>
          <w:w w:val="9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1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Savısı: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exact"/>
        <w:ind w:left="538" w:right="-20"/>
        <w:jc w:val="left"/>
        <w:tabs>
          <w:tab w:pos="2380" w:val="left"/>
          <w:tab w:pos="4960" w:val="left"/>
          <w:tab w:pos="7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313131"/>
          <w:w w:val="58"/>
          <w:position w:val="1"/>
        </w:rPr>
        <w:t>I</w:t>
      </w:r>
      <w:r>
        <w:rPr>
          <w:rFonts w:ascii="Arial" w:hAnsi="Arial" w:cs="Arial" w:eastAsia="Arial"/>
          <w:sz w:val="27"/>
          <w:szCs w:val="27"/>
          <w:color w:val="313131"/>
          <w:spacing w:val="8"/>
          <w:w w:val="58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ardımcı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202"/>
          <w:position w:val="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202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20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241"/>
          <w:position w:val="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1"/>
          <w:w w:val="24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2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538" w:right="-20"/>
        <w:jc w:val="left"/>
        <w:tabs>
          <w:tab w:pos="2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6.640001pt;margin-top:1.459154pt;width:.1pt;height:11.76pt;mso-position-horizontal-relative:page;mso-position-vertical-relative:paragraph;z-index:-17160" coordorigin="533,29" coordsize="2,235">
            <v:shape style="position:absolute;left:533;top:29;width:2;height:235" coordorigin="533,29" coordsize="0,235" path="m533,264l533,29e" filled="f" stroked="t" strokeweight=".24pt" strokecolor="#80808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4D4D4D"/>
          <w:w w:val="15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3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3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53" w:lineRule="auto"/>
        <w:ind w:left="557" w:right="2654" w:firstLine="-19"/>
        <w:jc w:val="left"/>
        <w:tabs>
          <w:tab w:pos="2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Göıüldüğü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843" w:right="395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06" w:lineRule="exact"/>
        <w:ind w:left="533" w:right="-20"/>
        <w:jc w:val="left"/>
        <w:tabs>
          <w:tab w:pos="2780" w:val="left"/>
          <w:tab w:pos="4840" w:val="left"/>
          <w:tab w:pos="6780" w:val="left"/>
          <w:tab w:pos="8380" w:val="left"/>
          <w:tab w:pos="9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ı::ıum3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IKöpükK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36"/>
          <w:position w:val="-3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3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3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C0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9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left="5741" w:right="-20"/>
        <w:jc w:val="left"/>
        <w:tabs>
          <w:tab w:pos="6700" w:val="left"/>
          <w:tab w:pos="8300" w:val="left"/>
          <w:tab w:pos="97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100"/>
          <w:position w:val="0"/>
        </w:rPr>
        <w:t>J</w:t>
      </w:r>
      <w:r>
        <w:rPr>
          <w:rFonts w:ascii="Arial" w:hAnsi="Arial" w:cs="Arial" w:eastAsia="Arial"/>
          <w:sz w:val="28"/>
          <w:szCs w:val="28"/>
          <w:color w:val="313131"/>
          <w:spacing w:val="-72"/>
          <w:w w:val="100"/>
          <w:position w:val="0"/>
        </w:rPr>
        <w:t> </w:t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8"/>
          <w:szCs w:val="28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100"/>
          <w:position w:val="-1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23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yanmıştır.Zarar-ziya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220"/>
        </w:sectPr>
      </w:pPr>
      <w:rPr/>
    </w:p>
    <w:p>
      <w:pPr>
        <w:spacing w:before="20" w:after="0" w:line="240" w:lineRule="auto"/>
        <w:ind w:left="53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5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-1"/>
        </w:rPr>
        <w:t>başlangıcının;yol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arazi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position w:val="-1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220"/>
          <w:cols w:num="2" w:equalWidth="0">
            <w:col w:w="2140" w:space="159"/>
            <w:col w:w="9401"/>
          </w:cols>
        </w:sectPr>
      </w:pPr>
      <w:rPr/>
    </w:p>
    <w:p>
      <w:pPr>
        <w:spacing w:before="4" w:after="0" w:line="206" w:lineRule="exact"/>
        <w:ind w:left="2358" w:right="68" w:firstLine="-1802"/>
        <w:jc w:val="left"/>
        <w:tabs>
          <w:tab w:pos="2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tyapıla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soruşturmuda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dasehve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izmaritinin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75"/>
        </w:rPr>
        <w:t>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tutuşturınası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cıkmı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9" w:lineRule="auto"/>
        <w:ind w:left="547" w:right="4080" w:firstLine="50"/>
        <w:jc w:val="left"/>
        <w:tabs>
          <w:tab w:pos="2260" w:val="left"/>
          <w:tab w:pos="6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4"/>
          <w:position w:val="2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4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4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ıi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222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5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5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ildi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96" w:lineRule="exact"/>
        <w:ind w:left="538" w:right="-20"/>
        <w:jc w:val="left"/>
        <w:tabs>
          <w:tab w:pos="2380" w:val="left"/>
          <w:tab w:pos="6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7"/>
          <w:szCs w:val="37"/>
          <w:color w:val="AAAAAA"/>
          <w:w w:val="82"/>
          <w:position w:val="-10"/>
        </w:rPr>
        <w:t>-</w:t>
      </w:r>
      <w:r>
        <w:rPr>
          <w:rFonts w:ascii="Times New Roman" w:hAnsi="Times New Roman" w:cs="Times New Roman" w:eastAsia="Times New Roman"/>
          <w:sz w:val="37"/>
          <w:szCs w:val="37"/>
          <w:color w:val="AAAAAA"/>
          <w:w w:val="41"/>
          <w:position w:val="-10"/>
        </w:rPr>
        <w:t>-</w:t>
      </w:r>
      <w:r>
        <w:rPr>
          <w:rFonts w:ascii="Times New Roman" w:hAnsi="Times New Roman" w:cs="Times New Roman" w:eastAsia="Times New Roman"/>
          <w:sz w:val="37"/>
          <w:szCs w:val="37"/>
          <w:color w:val="AAAAAA"/>
          <w:spacing w:val="-1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,bi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  <w:position w:val="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4"/>
        </w:rPr>
        <w:t>önüşü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4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239"/>
          <w:position w:val="3"/>
        </w:rPr>
        <w:t>'a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240"/>
          <w:position w:val="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67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0"/>
          <w:w w:val="92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3"/>
          <w:position w:val="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  <w:position w:val="3"/>
        </w:rPr>
        <w:t>20.05.20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  <w:position w:val="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08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2"/>
        </w:rPr>
        <w:t>Jsa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5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0"/>
          <w:position w:val="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220"/>
        </w:sectPr>
      </w:pPr>
      <w:rPr/>
    </w:p>
    <w:p>
      <w:pPr>
        <w:spacing w:before="0" w:after="0" w:line="194" w:lineRule="exact"/>
        <w:ind w:left="54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Çamdibi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5" w:lineRule="exact"/>
        <w:ind w:right="-20"/>
        <w:jc w:val="left"/>
        <w:tabs>
          <w:tab w:pos="3340" w:val="left"/>
          <w:tab w:pos="3900" w:val="left"/>
          <w:tab w:pos="5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104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3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u w:val="single" w:color="0000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4"/>
          <w:u w:val="single" w:color="0000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4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u w:val="single" w:color="0000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0000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220"/>
          <w:cols w:num="5" w:equalWidth="0">
            <w:col w:w="995" w:space="152"/>
            <w:col w:w="285" w:space="223"/>
            <w:col w:w="494" w:space="126"/>
            <w:col w:w="2450" w:space="214"/>
            <w:col w:w="6761"/>
          </w:cols>
        </w:sectPr>
      </w:pPr>
      <w:rPr/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88" w:lineRule="exact"/>
        <w:ind w:right="5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13131"/>
          <w:spacing w:val="0"/>
          <w:w w:val="129"/>
          <w:position w:val="-1"/>
        </w:rPr>
        <w:t>'ü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74" w:lineRule="exact"/>
        <w:ind w:right="22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313131"/>
          <w:spacing w:val="0"/>
          <w:w w:val="131"/>
        </w:rPr>
        <w:t>(])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150" w:lineRule="exact"/>
        <w:ind w:right="-20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22"/>
          <w:i/>
          <w:position w:val="-1"/>
        </w:rPr>
        <w:t>.Q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532" w:lineRule="exact"/>
        <w:ind w:right="7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53"/>
          <w:szCs w:val="53"/>
          <w:color w:val="313131"/>
          <w:spacing w:val="-118"/>
          <w:w w:val="53"/>
          <w:position w:val="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48"/>
          <w:w w:val="56"/>
          <w:position w:val="27"/>
        </w:rPr>
        <w:t>c</w:t>
      </w:r>
      <w:r>
        <w:rPr>
          <w:rFonts w:ascii="Arial" w:hAnsi="Arial" w:cs="Arial" w:eastAsia="Arial"/>
          <w:sz w:val="24"/>
          <w:szCs w:val="24"/>
          <w:color w:val="313131"/>
          <w:spacing w:val="-1"/>
          <w:w w:val="53"/>
          <w:position w:val="21"/>
        </w:rPr>
        <w:t>.</w:t>
      </w:r>
      <w:r>
        <w:rPr>
          <w:rFonts w:ascii="Arial" w:hAnsi="Arial" w:cs="Arial" w:eastAsia="Arial"/>
          <w:sz w:val="24"/>
          <w:szCs w:val="24"/>
          <w:color w:val="313131"/>
          <w:spacing w:val="-31"/>
          <w:w w:val="53"/>
          <w:position w:val="21"/>
        </w:rPr>
        <w:t>.</w:t>
      </w:r>
      <w:r>
        <w:rPr>
          <w:rFonts w:ascii="Times New Roman" w:hAnsi="Times New Roman" w:cs="Times New Roman" w:eastAsia="Times New Roman"/>
          <w:sz w:val="53"/>
          <w:szCs w:val="53"/>
          <w:color w:val="313131"/>
          <w:spacing w:val="-135"/>
          <w:w w:val="53"/>
          <w:position w:val="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94"/>
          <w:w w:val="57"/>
          <w:position w:val="27"/>
        </w:rPr>
        <w:t>S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53"/>
          <w:position w:val="21"/>
        </w:rPr>
        <w:t>..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27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091" w:lineRule="exact"/>
        <w:ind w:left="120" w:right="-266"/>
        <w:jc w:val="left"/>
        <w:tabs>
          <w:tab w:pos="3360" w:val="left"/>
        </w:tabs>
        <w:rPr>
          <w:rFonts w:ascii="Arial" w:hAnsi="Arial" w:cs="Arial" w:eastAsia="Arial"/>
          <w:sz w:val="130"/>
          <w:szCs w:val="130"/>
        </w:rPr>
      </w:pPr>
      <w:rPr/>
      <w:r>
        <w:rPr>
          <w:rFonts w:ascii="Arial" w:hAnsi="Arial" w:cs="Arial" w:eastAsia="Arial"/>
          <w:sz w:val="144"/>
          <w:szCs w:val="144"/>
          <w:color w:val="313131"/>
          <w:spacing w:val="0"/>
          <w:w w:val="12"/>
          <w:position w:val="-42"/>
        </w:rPr>
        <w:t>.</w:t>
      </w:r>
      <w:r>
        <w:rPr>
          <w:rFonts w:ascii="Arial" w:hAnsi="Arial" w:cs="Arial" w:eastAsia="Arial"/>
          <w:sz w:val="144"/>
          <w:szCs w:val="144"/>
          <w:color w:val="313131"/>
          <w:spacing w:val="0"/>
          <w:w w:val="12"/>
          <w:position w:val="-42"/>
        </w:rPr>
        <w:t>     </w:t>
      </w:r>
      <w:r>
        <w:rPr>
          <w:rFonts w:ascii="Arial" w:hAnsi="Arial" w:cs="Arial" w:eastAsia="Arial"/>
          <w:sz w:val="144"/>
          <w:szCs w:val="144"/>
          <w:color w:val="313131"/>
          <w:spacing w:val="8"/>
          <w:w w:val="12"/>
          <w:position w:val="-42"/>
        </w:rPr>
        <w:t> </w:t>
      </w:r>
      <w:r>
        <w:rPr>
          <w:rFonts w:ascii="Arial" w:hAnsi="Arial" w:cs="Arial" w:eastAsia="Arial"/>
          <w:sz w:val="144"/>
          <w:szCs w:val="144"/>
          <w:color w:val="626262"/>
          <w:spacing w:val="-44"/>
          <w:w w:val="18"/>
          <w:position w:val="-42"/>
        </w:rPr>
        <w:t>y</w:t>
      </w:r>
      <w:r>
        <w:rPr>
          <w:rFonts w:ascii="Arial" w:hAnsi="Arial" w:cs="Arial" w:eastAsia="Arial"/>
          <w:sz w:val="144"/>
          <w:szCs w:val="144"/>
          <w:color w:val="363B6E"/>
          <w:spacing w:val="0"/>
          <w:w w:val="111"/>
          <w:position w:val="-42"/>
        </w:rPr>
        <w:t>t</w:t>
      </w:r>
      <w:r>
        <w:rPr>
          <w:rFonts w:ascii="Arial" w:hAnsi="Arial" w:cs="Arial" w:eastAsia="Arial"/>
          <w:sz w:val="144"/>
          <w:szCs w:val="144"/>
          <w:color w:val="4D4D4D"/>
          <w:spacing w:val="0"/>
          <w:w w:val="30"/>
          <w:position w:val="-42"/>
        </w:rPr>
        <w:t>u</w:t>
      </w:r>
      <w:r>
        <w:rPr>
          <w:rFonts w:ascii="Arial" w:hAnsi="Arial" w:cs="Arial" w:eastAsia="Arial"/>
          <w:sz w:val="144"/>
          <w:szCs w:val="144"/>
          <w:color w:val="4D4D4D"/>
          <w:spacing w:val="0"/>
          <w:w w:val="100"/>
          <w:position w:val="-42"/>
        </w:rPr>
        <w:tab/>
      </w:r>
      <w:r>
        <w:rPr>
          <w:rFonts w:ascii="Arial" w:hAnsi="Arial" w:cs="Arial" w:eastAsia="Arial"/>
          <w:sz w:val="144"/>
          <w:szCs w:val="144"/>
          <w:color w:val="4D4D4D"/>
          <w:spacing w:val="0"/>
          <w:w w:val="100"/>
          <w:position w:val="-42"/>
        </w:rPr>
      </w:r>
      <w:r>
        <w:rPr>
          <w:rFonts w:ascii="Arial" w:hAnsi="Arial" w:cs="Arial" w:eastAsia="Arial"/>
          <w:sz w:val="130"/>
          <w:szCs w:val="130"/>
          <w:color w:val="464D69"/>
          <w:spacing w:val="0"/>
          <w:w w:val="232"/>
          <w:position w:val="-52"/>
        </w:rPr>
        <w:t>:ı</w:t>
      </w:r>
      <w:r>
        <w:rPr>
          <w:rFonts w:ascii="Arial" w:hAnsi="Arial" w:cs="Arial" w:eastAsia="Arial"/>
          <w:sz w:val="130"/>
          <w:szCs w:val="130"/>
          <w:color w:val="000000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left="173" w:right="1460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28"/>
          <w:szCs w:val="28"/>
          <w:color w:val="313131"/>
          <w:spacing w:val="0"/>
          <w:w w:val="53"/>
        </w:rPr>
        <w:t>7.</w:t>
      </w:r>
      <w:r>
        <w:rPr>
          <w:rFonts w:ascii="Arial" w:hAnsi="Arial" w:cs="Arial" w:eastAsia="Arial"/>
          <w:sz w:val="28"/>
          <w:szCs w:val="28"/>
          <w:color w:val="313131"/>
          <w:spacing w:val="20"/>
          <w:w w:val="53"/>
        </w:rPr>
        <w:t> 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92"/>
        </w:rPr>
        <w:t>t</w:t>
      </w:r>
      <w:r>
        <w:rPr>
          <w:rFonts w:ascii="Arial" w:hAnsi="Arial" w:cs="Arial" w:eastAsia="Arial"/>
          <w:sz w:val="24"/>
          <w:szCs w:val="24"/>
          <w:color w:val="313131"/>
          <w:spacing w:val="3"/>
          <w:w w:val="92"/>
        </w:rPr>
        <w:t>,</w:t>
      </w:r>
      <w:r>
        <w:rPr>
          <w:rFonts w:ascii="Arial" w:hAnsi="Arial" w:cs="Arial" w:eastAsia="Arial"/>
          <w:sz w:val="24"/>
          <w:szCs w:val="24"/>
          <w:color w:val="313131"/>
          <w:spacing w:val="0"/>
          <w:w w:val="55"/>
          <w:b/>
          <w:bCs/>
        </w:rPr>
        <w:t>MaYıs</w:t>
      </w:r>
      <w:r>
        <w:rPr>
          <w:rFonts w:ascii="Arial" w:hAnsi="Arial" w:cs="Arial" w:eastAsia="Arial"/>
          <w:sz w:val="24"/>
          <w:szCs w:val="24"/>
          <w:color w:val="313131"/>
          <w:spacing w:val="2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60"/>
          <w:b/>
          <w:bCs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16" w:after="0" w:line="240" w:lineRule="auto"/>
        <w:ind w:left="316" w:right="170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4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-2"/>
          <w:w w:val="105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-66"/>
          <w:w w:val="105"/>
        </w:rPr>
        <w:t>i</w:t>
      </w:r>
      <w:r>
        <w:rPr>
          <w:rFonts w:ascii="Arial" w:hAnsi="Arial" w:cs="Arial" w:eastAsia="Arial"/>
          <w:sz w:val="26"/>
          <w:szCs w:val="26"/>
          <w:color w:val="626262"/>
          <w:spacing w:val="-126"/>
          <w:w w:val="118"/>
        </w:rPr>
        <w:t>N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105"/>
        </w:rPr>
        <w:t>li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0" w:after="0" w:line="103" w:lineRule="exact"/>
        <w:ind w:left="62" w:right="-20"/>
        <w:jc w:val="left"/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1"/>
          <w:szCs w:val="31"/>
          <w:color w:val="BABABA"/>
          <w:spacing w:val="-33"/>
          <w:w w:val="130"/>
          <w:position w:val="-17"/>
        </w:rPr>
        <w:t>,</w:t>
      </w:r>
      <w:r>
        <w:rPr>
          <w:rFonts w:ascii="Arial" w:hAnsi="Arial" w:cs="Arial" w:eastAsia="Arial"/>
          <w:sz w:val="31"/>
          <w:szCs w:val="31"/>
          <w:color w:val="858787"/>
          <w:spacing w:val="0"/>
          <w:w w:val="123"/>
          <w:position w:val="-17"/>
        </w:rPr>
        <w:t>'</w:t>
      </w:r>
      <w:r>
        <w:rPr>
          <w:rFonts w:ascii="Arial" w:hAnsi="Arial" w:cs="Arial" w:eastAsia="Arial"/>
          <w:sz w:val="31"/>
          <w:szCs w:val="31"/>
          <w:color w:val="858787"/>
          <w:spacing w:val="-51"/>
          <w:w w:val="100"/>
          <w:position w:val="-17"/>
        </w:rPr>
        <w:t> </w:t>
      </w:r>
      <w:r>
        <w:rPr>
          <w:rFonts w:ascii="Arial" w:hAnsi="Arial" w:cs="Arial" w:eastAsia="Arial"/>
          <w:sz w:val="31"/>
          <w:szCs w:val="31"/>
          <w:color w:val="313131"/>
          <w:spacing w:val="0"/>
          <w:w w:val="65"/>
          <w:position w:val="-17"/>
        </w:rPr>
        <w:t>ıt</w:t>
      </w:r>
      <w:r>
        <w:rPr>
          <w:rFonts w:ascii="Arial" w:hAnsi="Arial" w:cs="Arial" w:eastAsia="Arial"/>
          <w:sz w:val="31"/>
          <w:szCs w:val="31"/>
          <w:color w:val="313131"/>
          <w:spacing w:val="-2"/>
          <w:w w:val="65"/>
          <w:position w:val="-17"/>
        </w:rPr>
        <w:t>f</w:t>
      </w:r>
      <w:r>
        <w:rPr>
          <w:rFonts w:ascii="Arial" w:hAnsi="Arial" w:cs="Arial" w:eastAsia="Arial"/>
          <w:sz w:val="31"/>
          <w:szCs w:val="31"/>
          <w:color w:val="4D4D4D"/>
          <w:spacing w:val="0"/>
          <w:w w:val="69"/>
          <w:position w:val="-17"/>
        </w:rPr>
        <w:t>ai·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220"/>
          <w:cols w:num="3" w:equalWidth="0">
            <w:col w:w="886" w:space="1547"/>
            <w:col w:w="5047" w:space="1313"/>
            <w:col w:w="2907"/>
          </w:cols>
        </w:sectPr>
      </w:pPr>
      <w:rPr/>
    </w:p>
    <w:p>
      <w:pPr>
        <w:spacing w:before="0" w:after="0" w:line="87" w:lineRule="exact"/>
        <w:ind w:right="1159"/>
        <w:jc w:val="righ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526.329041pt;margin-top:1.782927pt;width:.1pt;height:14.808106pt;mso-position-horizontal-relative:page;mso-position-vertical-relative:paragraph;z-index:-17157" coordorigin="10527,36" coordsize="2,296">
            <v:shape style="position:absolute;left:10527;top:36;width:2;height:296" coordorigin="10527,36" coordsize="0,296" path="m10527,332l10527,36e" filled="f" stroked="t" strokeweight="1.2pt" strokecolor="#EBEBED">
              <v:path arrowok="t"/>
            </v:shape>
          </v:group>
          <w10:wrap type="none"/>
        </w:pict>
      </w:r>
      <w:r>
        <w:rPr/>
        <w:pict>
          <v:group style="position:absolute;margin-left:539.203247pt;margin-top:4.239957pt;width:.1pt;height:11.900391pt;mso-position-horizontal-relative:page;mso-position-vertical-relative:paragraph;z-index:-17156" coordorigin="10784,85" coordsize="2,238">
            <v:shape style="position:absolute;left:10784;top:85;width:2;height:238" coordorigin="10784,85" coordsize="0,238" path="m10784,323l10784,85e" filled="f" stroked="t" strokeweight="3.39076pt" strokecolor="#EBEBED">
              <v:path arrowok="t"/>
            </v:shape>
          </v:group>
          <w10:wrap type="none"/>
        </w:pict>
      </w:r>
      <w:r>
        <w:rPr/>
        <w:pict>
          <v:group style="position:absolute;margin-left:451pt;margin-top:12.977179pt;width:25.89615pt;height:53.813932pt;mso-position-horizontal-relative:page;mso-position-vertical-relative:paragraph;z-index:-17155" coordorigin="9020,260" coordsize="518,1076">
            <v:group style="position:absolute;left:9332;top:279;width:2;height:246" coordorigin="9332,279" coordsize="2,246">
              <v:shape style="position:absolute;left:9332;top:279;width:2;height:246" coordorigin="9332,279" coordsize="0,246" path="m9332,524l9332,279e" filled="f" stroked="t" strokeweight="1.9297pt" strokecolor="#EBEBED">
                <v:path arrowok="t"/>
              </v:shape>
            </v:group>
            <v:group style="position:absolute;left:9272;top:445;width:2;height:109" coordorigin="9272,445" coordsize="2,109">
              <v:shape style="position:absolute;left:9272;top:445;width:2;height:109" coordorigin="9272,445" coordsize="0,109" path="m9272,445l9272,554,9272,445xe" filled="t" fillcolor="#EBEBED" stroked="f">
                <v:path arrowok="t"/>
                <v:fill/>
              </v:shape>
            </v:group>
            <v:group style="position:absolute;left:9256;top:436;width:2;height:273" coordorigin="9256,436" coordsize="2,273">
              <v:shape style="position:absolute;left:9256;top:436;width:2;height:273" coordorigin="9256,436" coordsize="0,273" path="m9256,436l9256,709,9256,436xe" filled="t" fillcolor="#EBEBED" stroked="f">
                <v:path arrowok="t"/>
                <v:fill/>
              </v:shape>
            </v:group>
            <v:group style="position:absolute;left:9062;top:513;width:170;height:259" coordorigin="9062,513" coordsize="170,259">
              <v:shape style="position:absolute;left:9062;top:513;width:170;height:259" coordorigin="9062,513" coordsize="170,259" path="m9062,513l9232,513,9232,772,9062,772,9062,513e" filled="t" fillcolor="#EBEBED" stroked="f">
                <v:path arrowok="t"/>
                <v:fill/>
              </v:shape>
            </v:group>
            <v:group style="position:absolute;left:9183;top:691;width:2;height:175" coordorigin="9183,691" coordsize="2,175">
              <v:shape style="position:absolute;left:9183;top:691;width:2;height:175" coordorigin="9183,691" coordsize="0,175" path="m9183,866l9183,691e" filled="f" stroked="t" strokeweight="3.4475pt" strokecolor="#EBEBED">
                <v:path arrowok="t"/>
              </v:shape>
            </v:group>
            <v:group style="position:absolute;left:9380;top:691;width:2;height:175" coordorigin="9380,691" coordsize="2,175">
              <v:shape style="position:absolute;left:9380;top:691;width:2;height:175" coordorigin="9380,691" coordsize="0,175" path="m9380,866l9380,691e" filled="f" stroked="t" strokeweight="4.136860pt" strokecolor="#EBEBED">
                <v:path arrowok="t"/>
              </v:shape>
            </v:group>
            <v:group style="position:absolute;left:9214;top:855;width:324;height:138" coordorigin="9214,855" coordsize="324,138">
              <v:shape style="position:absolute;left:9214;top:855;width:324;height:138" coordorigin="9214,855" coordsize="324,138" path="m9214,855l9538,855,9538,993,9214,993,9214,855e" filled="t" fillcolor="#EBEBED" stroked="f">
                <v:path arrowok="t"/>
                <v:fill/>
              </v:shape>
            </v:group>
            <v:group style="position:absolute;left:9051;top:1006;width:90;height:146" coordorigin="9051,1006" coordsize="90,146">
              <v:shape style="position:absolute;left:9051;top:1006;width:90;height:146" coordorigin="9051,1006" coordsize="90,146" path="m9051,1006l9142,1006,9142,1152,9051,1152,9051,1006e" filled="t" fillcolor="#EBEBED" stroked="f">
                <v:path arrowok="t"/>
                <v:fill/>
              </v:shape>
            </v:group>
            <v:group style="position:absolute;left:9174;top:1006;width:117;height:146" coordorigin="9174,1006" coordsize="117,146">
              <v:shape style="position:absolute;left:9174;top:1006;width:117;height:146" coordorigin="9174,1006" coordsize="117,146" path="m9174,1006l9291,1006,9291,1152,9174,1152,9174,1006e" filled="t" fillcolor="#EBEBED" stroked="f">
                <v:path arrowok="t"/>
                <v:fill/>
              </v:shape>
            </v:group>
            <v:group style="position:absolute;left:9020;top:1120;width:109;height:215" coordorigin="9020,1120" coordsize="109,215">
              <v:shape style="position:absolute;left:9020;top:1120;width:109;height:215" coordorigin="9020,1120" coordsize="109,215" path="m9020,1120l9129,1120,9129,1336,9020,1336,9020,1120e" filled="t" fillcolor="#EBEBED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4D4D4D"/>
          <w:spacing w:val="-2"/>
          <w:w w:val="100"/>
          <w:position w:val="-8"/>
        </w:rPr>
        <w:t>g</w:t>
      </w:r>
      <w:r>
        <w:rPr>
          <w:rFonts w:ascii="Arial" w:hAnsi="Arial" w:cs="Arial" w:eastAsia="Arial"/>
          <w:sz w:val="19"/>
          <w:szCs w:val="19"/>
          <w:color w:val="313131"/>
          <w:spacing w:val="-101"/>
          <w:w w:val="100"/>
          <w:position w:val="-8"/>
        </w:rPr>
        <w:t>n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-8"/>
        </w:rPr>
        <w:t>i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-8"/>
        </w:rPr>
        <w:t>   </w:t>
      </w:r>
      <w:r>
        <w:rPr>
          <w:rFonts w:ascii="Arial" w:hAnsi="Arial" w:cs="Arial" w:eastAsia="Arial"/>
          <w:sz w:val="19"/>
          <w:szCs w:val="19"/>
          <w:color w:val="4D4D4D"/>
          <w:spacing w:val="1"/>
          <w:w w:val="100"/>
          <w:position w:val="-8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293"/>
          <w:position w:val="-8"/>
        </w:rPr>
        <w:t>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0" w:right="220"/>
        </w:sectPr>
      </w:pPr>
      <w:rPr/>
    </w:p>
    <w:p>
      <w:pPr>
        <w:spacing w:before="95" w:after="0" w:line="138" w:lineRule="exact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7"/>
        </w:rPr>
        <w:t>It</w:t>
      </w:r>
      <w:r>
        <w:rPr>
          <w:rFonts w:ascii="Arial" w:hAnsi="Arial" w:cs="Arial" w:eastAsia="Arial"/>
          <w:sz w:val="19"/>
          <w:szCs w:val="19"/>
          <w:color w:val="313131"/>
          <w:spacing w:val="11"/>
          <w:w w:val="100"/>
          <w:position w:val="-7"/>
        </w:rPr>
        <w:t>f</w:t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100"/>
          <w:position w:val="-7"/>
        </w:rPr>
        <w:t>a</w:t>
      </w:r>
      <w:r>
        <w:rPr>
          <w:rFonts w:ascii="Arial" w:hAnsi="Arial" w:cs="Arial" w:eastAsia="Arial"/>
          <w:sz w:val="19"/>
          <w:szCs w:val="19"/>
          <w:color w:val="626262"/>
          <w:spacing w:val="41"/>
          <w:w w:val="100"/>
          <w:position w:val="-7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9"/>
          <w:position w:val="-7"/>
        </w:rPr>
        <w:t>ye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5" w:after="0" w:line="137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2"/>
          <w:position w:val="-7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2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22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2"/>
          <w:position w:val="-7"/>
        </w:rPr>
        <w:t>ölge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right="-20"/>
        <w:jc w:val="left"/>
        <w:tabs>
          <w:tab w:pos="700" w:val="left"/>
          <w:tab w:pos="126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757575"/>
          <w:spacing w:val="0"/>
          <w:w w:val="151"/>
        </w:rPr>
        <w:t>/</w:t>
      </w:r>
      <w:r>
        <w:rPr>
          <w:rFonts w:ascii="Arial" w:hAnsi="Arial" w:cs="Arial" w:eastAsia="Arial"/>
          <w:sz w:val="17"/>
          <w:szCs w:val="17"/>
          <w:color w:val="757575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757575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979797"/>
          <w:spacing w:val="0"/>
          <w:w w:val="75"/>
        </w:rPr>
        <w:t>..</w:t>
      </w:r>
      <w:r>
        <w:rPr>
          <w:rFonts w:ascii="Arial" w:hAnsi="Arial" w:cs="Arial" w:eastAsia="Arial"/>
          <w:sz w:val="17"/>
          <w:szCs w:val="17"/>
          <w:color w:val="979797"/>
          <w:spacing w:val="-3"/>
          <w:w w:val="75"/>
        </w:rPr>
        <w:t>.</w:t>
      </w:r>
      <w:r>
        <w:rPr>
          <w:rFonts w:ascii="Arial" w:hAnsi="Arial" w:cs="Arial" w:eastAsia="Arial"/>
          <w:sz w:val="17"/>
          <w:szCs w:val="17"/>
          <w:color w:val="626262"/>
          <w:spacing w:val="0"/>
          <w:w w:val="75"/>
        </w:rPr>
        <w:t>:.:,</w:t>
      </w:r>
      <w:r>
        <w:rPr>
          <w:rFonts w:ascii="Arial" w:hAnsi="Arial" w:cs="Arial" w:eastAsia="Arial"/>
          <w:sz w:val="17"/>
          <w:szCs w:val="17"/>
          <w:color w:val="626262"/>
          <w:spacing w:val="-35"/>
          <w:w w:val="75"/>
        </w:rPr>
        <w:t> </w:t>
      </w:r>
      <w:r>
        <w:rPr>
          <w:rFonts w:ascii="Arial" w:hAnsi="Arial" w:cs="Arial" w:eastAsia="Arial"/>
          <w:sz w:val="17"/>
          <w:szCs w:val="17"/>
          <w:color w:val="626262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626262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</w:rPr>
        <w:t>Mı</w:t>
      </w:r>
      <w:r>
        <w:rPr>
          <w:rFonts w:ascii="Arial" w:hAnsi="Arial" w:cs="Arial" w:eastAsia="Arial"/>
          <w:sz w:val="17"/>
          <w:szCs w:val="17"/>
          <w:color w:val="4D4D4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64"/>
        </w:rPr>
        <w:t>t\l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30"/>
          <w:w w:val="6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AAAAA"/>
          <w:spacing w:val="0"/>
          <w:w w:val="4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AAAAAA"/>
          <w:spacing w:val="0"/>
          <w:w w:val="4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AAAAA"/>
          <w:spacing w:val="11"/>
          <w:w w:val="4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58787"/>
          <w:spacing w:val="0"/>
          <w:w w:val="8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858787"/>
          <w:spacing w:val="-24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59"/>
          <w:i/>
        </w:rPr>
        <w:t>"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60"/>
          <w:i/>
        </w:rPr>
        <w:t>J</w:t>
      </w:r>
      <w:r>
        <w:rPr>
          <w:rFonts w:ascii="Arial" w:hAnsi="Arial" w:cs="Arial" w:eastAsia="Arial"/>
          <w:sz w:val="18"/>
          <w:szCs w:val="18"/>
          <w:color w:val="4D4D4D"/>
          <w:spacing w:val="-37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AAAAAA"/>
          <w:spacing w:val="0"/>
          <w:w w:val="131"/>
          <w:i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220"/>
          <w:cols w:num="3" w:equalWidth="0">
            <w:col w:w="3142" w:space="69"/>
            <w:col w:w="1248" w:space="4326"/>
            <w:col w:w="2915"/>
          </w:cols>
        </w:sectPr>
      </w:pPr>
      <w:rPr/>
    </w:p>
    <w:p>
      <w:pPr>
        <w:spacing w:before="83" w:after="0" w:line="55" w:lineRule="exact"/>
        <w:ind w:left="252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-13"/>
        </w:rPr>
        <w:t>1.Posta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16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  <w:position w:val="-13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16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  <w:position w:val="-1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3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-13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8" w:lineRule="exact"/>
        <w:ind w:right="-20"/>
        <w:jc w:val="left"/>
        <w:tabs>
          <w:tab w:pos="3580" w:val="left"/>
          <w:tab w:pos="4540" w:val="left"/>
          <w:tab w:pos="518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100"/>
          <w:position w:val="-10"/>
        </w:rPr>
        <w:t>it</w:t>
      </w:r>
      <w:r>
        <w:rPr>
          <w:rFonts w:ascii="Arial" w:hAnsi="Arial" w:cs="Arial" w:eastAsia="Arial"/>
          <w:sz w:val="23"/>
          <w:szCs w:val="23"/>
          <w:color w:val="4D4D4D"/>
          <w:spacing w:val="-18"/>
          <w:w w:val="100"/>
          <w:position w:val="-10"/>
        </w:rPr>
        <w:t>f</w:t>
      </w:r>
      <w:r>
        <w:rPr>
          <w:rFonts w:ascii="Arial" w:hAnsi="Arial" w:cs="Arial" w:eastAsia="Arial"/>
          <w:sz w:val="23"/>
          <w:szCs w:val="23"/>
          <w:color w:val="757575"/>
          <w:spacing w:val="0"/>
          <w:w w:val="100"/>
          <w:position w:val="-10"/>
        </w:rPr>
        <w:t>.</w:t>
      </w:r>
      <w:r>
        <w:rPr>
          <w:rFonts w:ascii="Arial" w:hAnsi="Arial" w:cs="Arial" w:eastAsia="Arial"/>
          <w:sz w:val="23"/>
          <w:szCs w:val="23"/>
          <w:color w:val="757575"/>
          <w:spacing w:val="11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0"/>
        </w:rPr>
        <w:t>Çvş: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0"/>
        </w:rPr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72"/>
          <w:position w:val="-4"/>
        </w:rPr>
        <w:t>IVITI</w:t>
      </w:r>
      <w:r>
        <w:rPr>
          <w:rFonts w:ascii="Arial" w:hAnsi="Arial" w:cs="Arial" w:eastAsia="Arial"/>
          <w:sz w:val="18"/>
          <w:szCs w:val="18"/>
          <w:color w:val="313131"/>
          <w:spacing w:val="-11"/>
          <w:w w:val="72"/>
          <w:position w:val="-4"/>
        </w:rPr>
        <w:t>"</w:t>
      </w:r>
      <w:r>
        <w:rPr>
          <w:rFonts w:ascii="Arial" w:hAnsi="Arial" w:cs="Arial" w:eastAsia="Arial"/>
          <w:sz w:val="18"/>
          <w:szCs w:val="18"/>
          <w:color w:val="626262"/>
          <w:spacing w:val="-8"/>
          <w:w w:val="162"/>
          <w:position w:val="-4"/>
        </w:rPr>
        <w:t>"</w:t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26"/>
          <w:position w:val="-4"/>
        </w:rPr>
        <w:t>'</w:t>
      </w:r>
      <w:r>
        <w:rPr>
          <w:rFonts w:ascii="Arial" w:hAnsi="Arial" w:cs="Arial" w:eastAsia="Arial"/>
          <w:sz w:val="18"/>
          <w:szCs w:val="18"/>
          <w:color w:val="313131"/>
          <w:spacing w:val="-11"/>
          <w:w w:val="100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BABABA"/>
          <w:spacing w:val="0"/>
          <w:w w:val="100"/>
          <w:position w:val="-4"/>
        </w:rPr>
        <w:t>'</w:t>
      </w:r>
      <w:r>
        <w:rPr>
          <w:rFonts w:ascii="Arial" w:hAnsi="Arial" w:cs="Arial" w:eastAsia="Arial"/>
          <w:sz w:val="18"/>
          <w:szCs w:val="18"/>
          <w:color w:val="BABABA"/>
          <w:spacing w:val="5"/>
          <w:w w:val="100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979797"/>
          <w:spacing w:val="0"/>
          <w:w w:val="70"/>
          <w:i/>
          <w:position w:val="-4"/>
        </w:rPr>
        <w:t>;-::</w:t>
      </w:r>
      <w:r>
        <w:rPr>
          <w:rFonts w:ascii="Arial" w:hAnsi="Arial" w:cs="Arial" w:eastAsia="Arial"/>
          <w:sz w:val="18"/>
          <w:szCs w:val="18"/>
          <w:color w:val="979797"/>
          <w:spacing w:val="0"/>
          <w:w w:val="100"/>
          <w:i/>
          <w:position w:val="-4"/>
        </w:rPr>
        <w:tab/>
      </w:r>
      <w:r>
        <w:rPr>
          <w:rFonts w:ascii="Arial" w:hAnsi="Arial" w:cs="Arial" w:eastAsia="Arial"/>
          <w:sz w:val="18"/>
          <w:szCs w:val="18"/>
          <w:color w:val="979797"/>
          <w:spacing w:val="0"/>
          <w:w w:val="100"/>
          <w:i/>
          <w:position w:val="-4"/>
        </w:rPr>
      </w:r>
      <w:r>
        <w:rPr>
          <w:rFonts w:ascii="Arial" w:hAnsi="Arial" w:cs="Arial" w:eastAsia="Arial"/>
          <w:sz w:val="18"/>
          <w:szCs w:val="18"/>
          <w:color w:val="757575"/>
          <w:spacing w:val="0"/>
          <w:w w:val="88"/>
          <w:position w:val="-4"/>
        </w:rPr>
        <w:t>•</w:t>
      </w:r>
      <w:r>
        <w:rPr>
          <w:rFonts w:ascii="Arial" w:hAnsi="Arial" w:cs="Arial" w:eastAsia="Arial"/>
          <w:sz w:val="18"/>
          <w:szCs w:val="18"/>
          <w:color w:val="757575"/>
          <w:spacing w:val="0"/>
          <w:w w:val="87"/>
          <w:position w:val="-4"/>
        </w:rPr>
        <w:t>\</w:t>
      </w:r>
      <w:r>
        <w:rPr>
          <w:rFonts w:ascii="Arial" w:hAnsi="Arial" w:cs="Arial" w:eastAsia="Arial"/>
          <w:sz w:val="18"/>
          <w:szCs w:val="18"/>
          <w:color w:val="757575"/>
          <w:spacing w:val="-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AAAAA"/>
          <w:spacing w:val="0"/>
          <w:w w:val="75"/>
          <w:position w:val="-4"/>
        </w:rPr>
        <w:t>o.</w:t>
      </w:r>
      <w:r>
        <w:rPr>
          <w:rFonts w:ascii="Times New Roman" w:hAnsi="Times New Roman" w:cs="Times New Roman" w:eastAsia="Times New Roman"/>
          <w:sz w:val="10"/>
          <w:szCs w:val="10"/>
          <w:color w:val="AAAAA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AAAAA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0"/>
          <w:szCs w:val="10"/>
          <w:color w:val="626262"/>
          <w:spacing w:val="0"/>
          <w:w w:val="224"/>
          <w:position w:val="-4"/>
        </w:rPr>
        <w:t>"</w:t>
      </w:r>
      <w:r>
        <w:rPr>
          <w:rFonts w:ascii="Times New Roman" w:hAnsi="Times New Roman" w:cs="Times New Roman" w:eastAsia="Times New Roman"/>
          <w:sz w:val="10"/>
          <w:szCs w:val="10"/>
          <w:color w:val="626262"/>
          <w:spacing w:val="40"/>
          <w:w w:val="224"/>
          <w:position w:val="-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AAAAA"/>
          <w:spacing w:val="0"/>
          <w:w w:val="76"/>
          <w:position w:val="-4"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220"/>
          <w:cols w:num="2" w:equalWidth="0">
            <w:col w:w="4521" w:space="740"/>
            <w:col w:w="6439"/>
          </w:cols>
        </w:sectPr>
      </w:pPr>
      <w:rPr/>
    </w:p>
    <w:p>
      <w:pPr>
        <w:spacing w:before="0" w:after="0" w:line="5" w:lineRule="exact"/>
        <w:ind w:right="1336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3.451508pt;margin-top:-2.090658pt;width:9.822829pt;height:17.789123pt;mso-position-horizontal-relative:page;mso-position-vertical-relative:paragraph;z-index:-17163" type="#_x0000_t202" filled="f" stroked="f">
            <v:textbox inset="0,0,0,0">
              <w:txbxContent>
                <w:p>
                  <w:pPr>
                    <w:spacing w:before="0" w:after="0" w:line="286" w:lineRule="exact"/>
                    <w:ind w:left="117"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979797"/>
                      <w:spacing w:val="0"/>
                      <w:w w:val="102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97.665771pt;margin-top:-4.824006pt;width:.1pt;height:20.19752pt;mso-position-horizontal-relative:page;mso-position-vertical-relative:paragraph;z-index:-17154" coordorigin="9953,-96" coordsize="2,404">
            <v:shape style="position:absolute;left:9953;top:-96;width:2;height:404" coordorigin="9953,-96" coordsize="0,404" path="m9953,307l9953,-96e" filled="f" stroked="t" strokeweight="3.6435pt" strokecolor="#EBEBED">
              <v:path arrowok="t"/>
            </v:shape>
          </v:group>
          <w10:wrap type="none"/>
        </w:pict>
      </w:r>
      <w:r>
        <w:rPr/>
        <w:pict>
          <v:group style="position:absolute;margin-left:530.650024pt;margin-top:-5.506706pt;width:4.204pt;height:12.401283pt;mso-position-horizontal-relative:page;mso-position-vertical-relative:paragraph;z-index:-17153" coordorigin="10613,-110" coordsize="84,248">
            <v:group style="position:absolute;left:10655;top:-96;width:2;height:135" coordorigin="10655,-96" coordsize="2,135">
              <v:shape style="position:absolute;left:10655;top:-96;width:2;height:135" coordorigin="10655,-96" coordsize="0,135" path="m10655,38l10655,-96e" filled="f" stroked="t" strokeweight="1.3654pt" strokecolor="#EBEBED">
                <v:path arrowok="t"/>
              </v:shape>
            </v:group>
            <v:group style="position:absolute;left:10655;top:-13;width:2;height:109" coordorigin="10655,-13" coordsize="2,109">
              <v:shape style="position:absolute;left:10655;top:-13;width:2;height:109" coordorigin="10655,-13" coordsize="0,109" path="m10655,96l10655,-13e" filled="f" stroked="t" strokeweight="4.204pt" strokecolor="#EBEB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45.058014pt;margin-top:-2.319895pt;width:4.717875pt;height:24.762183pt;mso-position-horizontal-relative:page;mso-position-vertical-relative:paragraph;z-index:-17152" coordorigin="8901,-46" coordsize="94,495">
            <v:group style="position:absolute;left:8934;top:-13;width:2;height:109" coordorigin="8934,-13" coordsize="2,109">
              <v:shape style="position:absolute;left:8934;top:-13;width:2;height:109" coordorigin="8934,-13" coordsize="0,109" path="m8934,96l8934,-13e" filled="f" stroked="t" strokeweight="3.31088pt" strokecolor="#EBEBED">
                <v:path arrowok="t"/>
              </v:shape>
            </v:group>
            <v:group style="position:absolute;left:8976;top:123;width:12;height:82" coordorigin="8976,123" coordsize="12,82">
              <v:shape style="position:absolute;left:8976;top:123;width:12;height:82" coordorigin="8976,123" coordsize="12,82" path="m8982,205l8982,123e" filled="f" stroked="t" strokeweight=".72325pt" strokecolor="#EBEBED">
                <v:path arrowok="t"/>
              </v:shape>
            </v:group>
            <v:group style="position:absolute;left:8959;top:168;width:2;height:115" coordorigin="8959,168" coordsize="2,115">
              <v:shape style="position:absolute;left:8959;top:168;width:2;height:115" coordorigin="8959,168" coordsize="0,115" path="m8959,282l8959,168e" filled="f" stroked="t" strokeweight="1.556pt" strokecolor="#EBEBED">
                <v:path arrowok="t"/>
              </v:shape>
            </v:group>
            <v:group style="position:absolute;left:8944;top:232;width:2;height:175" coordorigin="8944,232" coordsize="2,175">
              <v:shape style="position:absolute;left:8944;top:232;width:2;height:175" coordorigin="8944,232" coordsize="0,175" path="m8944,407l8944,232e" filled="f" stroked="t" strokeweight="4.150750pt" strokecolor="#EBEB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3.018005pt;margin-top:-1.393455pt;width:15.77867pt;height:23.394255pt;mso-position-horizontal-relative:page;mso-position-vertical-relative:paragraph;z-index:-17151" coordorigin="9460,-28" coordsize="316,468">
            <v:group style="position:absolute;left:9475;top:-13;width:2;height:109" coordorigin="9475,-13" coordsize="2,109">
              <v:shape style="position:absolute;left:9475;top:-13;width:2;height:109" coordorigin="9475,-13" coordsize="0,109" path="m9475,96l9475,-13e" filled="f" stroked="t" strokeweight="1.458pt" strokecolor="#EBEBED">
                <v:path arrowok="t"/>
              </v:shape>
            </v:group>
            <v:group style="position:absolute;left:9469;top:55;width:195;height:259" coordorigin="9469,55" coordsize="195,259">
              <v:shape style="position:absolute;left:9469;top:55;width:195;height:259" coordorigin="9469,55" coordsize="195,259" path="m9469,55l9664,55,9664,314,9469,314,9469,55e" filled="t" fillcolor="#EBEBED" stroked="f">
                <v:path arrowok="t"/>
                <v:fill/>
              </v:shape>
            </v:group>
            <v:group style="position:absolute;left:9680;top:55;width:96;height:259" coordorigin="9680,55" coordsize="96,259">
              <v:shape style="position:absolute;left:9680;top:55;width:96;height:259" coordorigin="9680,55" coordsize="96,259" path="m9680,55l9776,55,9776,314,9680,314,9680,55e" filled="t" fillcolor="#EBEBED" stroked="f">
                <v:path arrowok="t"/>
                <v:fill/>
              </v:shape>
            </v:group>
            <v:group style="position:absolute;left:9729;top:233;width:2;height:174" coordorigin="9729,233" coordsize="2,174">
              <v:shape style="position:absolute;left:9729;top:233;width:2;height:174" coordorigin="9729,233" coordsize="0,174" path="m9729,407l9729,233e" filled="f" stroked="t" strokeweight="3.267775pt" strokecolor="#EBEB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08.240021pt;margin-top:-2.072455pt;width:7.434001pt;height:15.553576pt;mso-position-horizontal-relative:page;mso-position-vertical-relative:paragraph;z-index:-17150" coordorigin="10165,-41" coordsize="149,311">
            <v:group style="position:absolute;left:10285;top:-13;width:2;height:109" coordorigin="10285,-13" coordsize="2,109">
              <v:shape style="position:absolute;left:10285;top:-13;width:2;height:109" coordorigin="10285,-13" coordsize="0,109" path="m10285,96l10285,-13e" filled="f" stroked="t" strokeweight="2.816pt" strokecolor="#EBEBED">
                <v:path arrowok="t"/>
              </v:shape>
            </v:group>
            <v:group style="position:absolute;left:10197;top:11;width:2;height:226" coordorigin="10197,11" coordsize="2,226">
              <v:shape style="position:absolute;left:10197;top:11;width:2;height:226" coordorigin="10197,11" coordsize="0,226" path="m10197,237l10197,11e" filled="f" stroked="t" strokeweight="3.241855pt" strokecolor="#EBEB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6"/>
          <w:szCs w:val="6"/>
          <w:color w:val="858787"/>
          <w:spacing w:val="-5"/>
          <w:w w:val="129"/>
          <w:position w:val="-18"/>
        </w:rPr>
        <w:t>•</w:t>
      </w:r>
      <w:r>
        <w:rPr>
          <w:rFonts w:ascii="Arial" w:hAnsi="Arial" w:cs="Arial" w:eastAsia="Arial"/>
          <w:sz w:val="6"/>
          <w:szCs w:val="6"/>
          <w:color w:val="AAAAAA"/>
          <w:spacing w:val="0"/>
          <w:w w:val="74"/>
          <w:position w:val="-18"/>
        </w:rPr>
        <w:t>,</w:t>
      </w:r>
      <w:r>
        <w:rPr>
          <w:rFonts w:ascii="Arial" w:hAnsi="Arial" w:cs="Arial" w:eastAsia="Arial"/>
          <w:sz w:val="6"/>
          <w:szCs w:val="6"/>
          <w:color w:val="AAAAAA"/>
          <w:spacing w:val="0"/>
          <w:w w:val="100"/>
          <w:position w:val="-18"/>
        </w:rPr>
        <w:t>        </w:t>
      </w:r>
      <w:r>
        <w:rPr>
          <w:rFonts w:ascii="Arial" w:hAnsi="Arial" w:cs="Arial" w:eastAsia="Arial"/>
          <w:sz w:val="6"/>
          <w:szCs w:val="6"/>
          <w:color w:val="AAAAAA"/>
          <w:spacing w:val="7"/>
          <w:w w:val="100"/>
          <w:position w:val="-18"/>
        </w:rPr>
        <w:t> </w:t>
      </w:r>
      <w:r>
        <w:rPr>
          <w:rFonts w:ascii="Arial" w:hAnsi="Arial" w:cs="Arial" w:eastAsia="Arial"/>
          <w:sz w:val="19"/>
          <w:szCs w:val="19"/>
          <w:color w:val="AAAAAA"/>
          <w:spacing w:val="0"/>
          <w:w w:val="71"/>
          <w:position w:val="-25"/>
        </w:rPr>
        <w:t>-</w:t>
      </w:r>
      <w:r>
        <w:rPr>
          <w:rFonts w:ascii="Arial" w:hAnsi="Arial" w:cs="Arial" w:eastAsia="Arial"/>
          <w:sz w:val="19"/>
          <w:szCs w:val="19"/>
          <w:color w:val="AAAAAA"/>
          <w:spacing w:val="0"/>
          <w:w w:val="71"/>
          <w:position w:val="-25"/>
        </w:rPr>
        <w:t>=</w:t>
      </w:r>
      <w:r>
        <w:rPr>
          <w:rFonts w:ascii="Arial" w:hAnsi="Arial" w:cs="Arial" w:eastAsia="Arial"/>
          <w:sz w:val="19"/>
          <w:szCs w:val="19"/>
          <w:color w:val="AAAAAA"/>
          <w:spacing w:val="-3"/>
          <w:w w:val="71"/>
          <w:position w:val="-2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79797"/>
          <w:spacing w:val="-20"/>
          <w:w w:val="149"/>
          <w:position w:val="-18"/>
        </w:rPr>
        <w:t>\</w:t>
      </w:r>
      <w:r>
        <w:rPr>
          <w:rFonts w:ascii="Arial" w:hAnsi="Arial" w:cs="Arial" w:eastAsia="Arial"/>
          <w:sz w:val="19"/>
          <w:szCs w:val="19"/>
          <w:color w:val="AAAAAA"/>
          <w:spacing w:val="0"/>
          <w:w w:val="91"/>
          <w:position w:val="-25"/>
        </w:rPr>
        <w:t>,.</w:t>
      </w:r>
      <w:r>
        <w:rPr>
          <w:rFonts w:ascii="Arial" w:hAnsi="Arial" w:cs="Arial" w:eastAsia="Arial"/>
          <w:sz w:val="19"/>
          <w:szCs w:val="19"/>
          <w:color w:val="AAAAAA"/>
          <w:spacing w:val="-19"/>
          <w:w w:val="92"/>
          <w:position w:val="-25"/>
        </w:rPr>
        <w:t>_</w:t>
      </w:r>
      <w:r>
        <w:rPr>
          <w:rFonts w:ascii="Arial" w:hAnsi="Arial" w:cs="Arial" w:eastAsia="Arial"/>
          <w:sz w:val="19"/>
          <w:szCs w:val="19"/>
          <w:color w:val="757575"/>
          <w:spacing w:val="-23"/>
          <w:w w:val="125"/>
          <w:position w:val="-25"/>
        </w:rPr>
        <w:t>.</w:t>
      </w:r>
      <w:r>
        <w:rPr>
          <w:rFonts w:ascii="Arial" w:hAnsi="Arial" w:cs="Arial" w:eastAsia="Arial"/>
          <w:sz w:val="19"/>
          <w:szCs w:val="19"/>
          <w:color w:val="AAAAAA"/>
          <w:spacing w:val="0"/>
          <w:w w:val="60"/>
          <w:position w:val="-25"/>
        </w:rPr>
        <w:t>,,;</w:t>
      </w:r>
      <w:r>
        <w:rPr>
          <w:rFonts w:ascii="Arial" w:hAnsi="Arial" w:cs="Arial" w:eastAsia="Arial"/>
          <w:sz w:val="19"/>
          <w:szCs w:val="19"/>
          <w:color w:val="AAAAAA"/>
          <w:spacing w:val="0"/>
          <w:w w:val="100"/>
          <w:position w:val="-25"/>
        </w:rPr>
        <w:t> </w:t>
      </w:r>
      <w:r>
        <w:rPr>
          <w:rFonts w:ascii="Arial" w:hAnsi="Arial" w:cs="Arial" w:eastAsia="Arial"/>
          <w:sz w:val="19"/>
          <w:szCs w:val="19"/>
          <w:color w:val="AAAAAA"/>
          <w:spacing w:val="-23"/>
          <w:w w:val="100"/>
          <w:position w:val="-2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50"/>
          <w:i/>
          <w:position w:val="-25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979797"/>
          <w:spacing w:val="0"/>
          <w:w w:val="50"/>
          <w:position w:val="-18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-53"/>
          <w:w w:val="50"/>
          <w:i/>
          <w:position w:val="-25"/>
        </w:rPr>
        <w:t>&gt;</w:t>
      </w:r>
      <w:r>
        <w:rPr>
          <w:rFonts w:ascii="Times New Roman" w:hAnsi="Times New Roman" w:cs="Times New Roman" w:eastAsia="Times New Roman"/>
          <w:sz w:val="18"/>
          <w:szCs w:val="18"/>
          <w:color w:val="979797"/>
          <w:spacing w:val="0"/>
          <w:w w:val="50"/>
          <w:position w:val="-18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979797"/>
          <w:spacing w:val="0"/>
          <w:w w:val="50"/>
          <w:position w:val="-18"/>
        </w:rPr>
        <w:t>       </w:t>
      </w:r>
      <w:r>
        <w:rPr>
          <w:rFonts w:ascii="Times New Roman" w:hAnsi="Times New Roman" w:cs="Times New Roman" w:eastAsia="Times New Roman"/>
          <w:sz w:val="18"/>
          <w:szCs w:val="18"/>
          <w:color w:val="979797"/>
          <w:spacing w:val="2"/>
          <w:w w:val="50"/>
          <w:position w:val="-18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AAAAA"/>
          <w:spacing w:val="-6"/>
          <w:w w:val="128"/>
          <w:i/>
          <w:position w:val="-18"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AAAAAA"/>
          <w:spacing w:val="0"/>
          <w:w w:val="128"/>
          <w:i/>
          <w:position w:val="-18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AAAAAA"/>
          <w:spacing w:val="3"/>
          <w:w w:val="128"/>
          <w:i/>
          <w:position w:val="-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AAAAA"/>
          <w:spacing w:val="-13"/>
          <w:w w:val="111"/>
          <w:i/>
          <w:position w:val="-1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55"/>
          <w:i/>
          <w:position w:val="-18"/>
        </w:rPr>
        <w:t>,.;.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82" w:lineRule="exact"/>
        <w:ind w:right="964"/>
        <w:jc w:val="right"/>
        <w:tabs>
          <w:tab w:pos="700" w:val="left"/>
          <w:tab w:pos="96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pict>
          <v:group style="position:absolute;margin-left:502.869659pt;margin-top:2.34891pt;width:.1pt;height:8.645508pt;mso-position-horizontal-relative:page;mso-position-vertical-relative:paragraph;z-index:-17149" coordorigin="10057,47" coordsize="2,173">
            <v:shape style="position:absolute;left:10057;top:47;width:2;height:173" coordorigin="10057,47" coordsize="0,173" path="m10057,220l10057,47e" filled="f" stroked="t" strokeweight="2.459305pt" strokecolor="#EBEB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8"/>
          <w:szCs w:val="8"/>
          <w:color w:val="757575"/>
          <w:spacing w:val="-5"/>
          <w:w w:val="418"/>
        </w:rPr>
        <w:t>.</w:t>
      </w:r>
      <w:r>
        <w:rPr>
          <w:rFonts w:ascii="Arial" w:hAnsi="Arial" w:cs="Arial" w:eastAsia="Arial"/>
          <w:sz w:val="8"/>
          <w:szCs w:val="8"/>
          <w:color w:val="AAAAAA"/>
          <w:spacing w:val="0"/>
          <w:w w:val="94"/>
        </w:rPr>
        <w:t>,_</w:t>
      </w:r>
      <w:r>
        <w:rPr>
          <w:rFonts w:ascii="Arial" w:hAnsi="Arial" w:cs="Arial" w:eastAsia="Arial"/>
          <w:sz w:val="8"/>
          <w:szCs w:val="8"/>
          <w:color w:val="AAAAAA"/>
          <w:spacing w:val="0"/>
          <w:w w:val="100"/>
        </w:rPr>
        <w:tab/>
      </w:r>
      <w:r>
        <w:rPr>
          <w:rFonts w:ascii="Arial" w:hAnsi="Arial" w:cs="Arial" w:eastAsia="Arial"/>
          <w:sz w:val="8"/>
          <w:szCs w:val="8"/>
          <w:color w:val="AAAAAA"/>
          <w:spacing w:val="0"/>
          <w:w w:val="100"/>
        </w:rPr>
      </w:r>
      <w:r>
        <w:rPr>
          <w:rFonts w:ascii="Arial" w:hAnsi="Arial" w:cs="Arial" w:eastAsia="Arial"/>
          <w:sz w:val="8"/>
          <w:szCs w:val="8"/>
          <w:color w:val="BABABA"/>
          <w:spacing w:val="0"/>
          <w:w w:val="97"/>
        </w:rPr>
        <w:t>•</w:t>
      </w:r>
      <w:r>
        <w:rPr>
          <w:rFonts w:ascii="Arial" w:hAnsi="Arial" w:cs="Arial" w:eastAsia="Arial"/>
          <w:sz w:val="8"/>
          <w:szCs w:val="8"/>
          <w:color w:val="BABABA"/>
          <w:spacing w:val="0"/>
          <w:w w:val="100"/>
        </w:rPr>
        <w:tab/>
      </w:r>
      <w:r>
        <w:rPr>
          <w:rFonts w:ascii="Arial" w:hAnsi="Arial" w:cs="Arial" w:eastAsia="Arial"/>
          <w:sz w:val="8"/>
          <w:szCs w:val="8"/>
          <w:color w:val="BABABA"/>
          <w:spacing w:val="0"/>
          <w:w w:val="100"/>
        </w:rPr>
      </w:r>
      <w:r>
        <w:rPr>
          <w:rFonts w:ascii="Arial" w:hAnsi="Arial" w:cs="Arial" w:eastAsia="Arial"/>
          <w:sz w:val="8"/>
          <w:szCs w:val="8"/>
          <w:color w:val="979797"/>
          <w:spacing w:val="-9"/>
          <w:w w:val="451"/>
        </w:rPr>
        <w:t>,</w:t>
      </w:r>
      <w:r>
        <w:rPr>
          <w:rFonts w:ascii="Arial" w:hAnsi="Arial" w:cs="Arial" w:eastAsia="Arial"/>
          <w:sz w:val="8"/>
          <w:szCs w:val="8"/>
          <w:color w:val="757575"/>
          <w:spacing w:val="0"/>
          <w:w w:val="97"/>
        </w:rPr>
        <w:t>•</w:t>
      </w:r>
      <w:r>
        <w:rPr>
          <w:rFonts w:ascii="Arial" w:hAnsi="Arial" w:cs="Arial" w:eastAsia="Arial"/>
          <w:sz w:val="8"/>
          <w:szCs w:val="8"/>
          <w:color w:val="757575"/>
          <w:spacing w:val="0"/>
          <w:w w:val="100"/>
        </w:rPr>
        <w:t>    </w:t>
      </w:r>
      <w:r>
        <w:rPr>
          <w:rFonts w:ascii="Arial" w:hAnsi="Arial" w:cs="Arial" w:eastAsia="Arial"/>
          <w:sz w:val="8"/>
          <w:szCs w:val="8"/>
          <w:color w:val="757575"/>
          <w:spacing w:val="-2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757575"/>
          <w:spacing w:val="0"/>
          <w:w w:val="100"/>
        </w:rPr>
        <w:t>1</w:t>
      </w:r>
      <w:r>
        <w:rPr>
          <w:rFonts w:ascii="Arial" w:hAnsi="Arial" w:cs="Arial" w:eastAsia="Arial"/>
          <w:sz w:val="8"/>
          <w:szCs w:val="8"/>
          <w:color w:val="757575"/>
          <w:spacing w:val="0"/>
          <w:w w:val="100"/>
        </w:rPr>
        <w:t>      </w:t>
      </w:r>
      <w:r>
        <w:rPr>
          <w:rFonts w:ascii="Arial" w:hAnsi="Arial" w:cs="Arial" w:eastAsia="Arial"/>
          <w:sz w:val="8"/>
          <w:szCs w:val="8"/>
          <w:color w:val="757575"/>
          <w:spacing w:val="11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AAAAAA"/>
          <w:spacing w:val="0"/>
          <w:w w:val="184"/>
        </w:rPr>
        <w:t>•</w:t>
      </w:r>
      <w:r>
        <w:rPr>
          <w:rFonts w:ascii="Arial" w:hAnsi="Arial" w:cs="Arial" w:eastAsia="Arial"/>
          <w:sz w:val="8"/>
          <w:szCs w:val="8"/>
          <w:color w:val="AAAAAA"/>
          <w:spacing w:val="0"/>
          <w:w w:val="184"/>
        </w:rPr>
        <w:t> </w:t>
      </w:r>
      <w:r>
        <w:rPr>
          <w:rFonts w:ascii="Arial" w:hAnsi="Arial" w:cs="Arial" w:eastAsia="Arial"/>
          <w:sz w:val="8"/>
          <w:szCs w:val="8"/>
          <w:color w:val="AAAAAA"/>
          <w:spacing w:val="1"/>
          <w:w w:val="184"/>
        </w:rPr>
        <w:t> </w:t>
      </w:r>
      <w:r>
        <w:rPr>
          <w:rFonts w:ascii="Arial" w:hAnsi="Arial" w:cs="Arial" w:eastAsia="Arial"/>
          <w:sz w:val="8"/>
          <w:szCs w:val="8"/>
          <w:color w:val="757575"/>
          <w:spacing w:val="0"/>
          <w:w w:val="184"/>
          <w:i/>
        </w:rPr>
        <w:t>\:;</w:t>
      </w:r>
      <w:r>
        <w:rPr>
          <w:rFonts w:ascii="Arial" w:hAnsi="Arial" w:cs="Arial" w:eastAsia="Arial"/>
          <w:sz w:val="8"/>
          <w:szCs w:val="8"/>
          <w:color w:val="757575"/>
          <w:spacing w:val="0"/>
          <w:w w:val="184"/>
          <w:i/>
        </w:rPr>
        <w:t>)</w:t>
      </w:r>
      <w:r>
        <w:rPr>
          <w:rFonts w:ascii="Arial" w:hAnsi="Arial" w:cs="Arial" w:eastAsia="Arial"/>
          <w:sz w:val="8"/>
          <w:szCs w:val="8"/>
          <w:color w:val="757575"/>
          <w:spacing w:val="8"/>
          <w:w w:val="184"/>
          <w:i/>
        </w:rPr>
        <w:t> </w:t>
      </w:r>
      <w:r>
        <w:rPr>
          <w:rFonts w:ascii="Arial" w:hAnsi="Arial" w:cs="Arial" w:eastAsia="Arial"/>
          <w:sz w:val="8"/>
          <w:szCs w:val="8"/>
          <w:color w:val="AAAAAA"/>
          <w:spacing w:val="0"/>
          <w:w w:val="537"/>
        </w:rPr>
        <w:t>'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0" w:right="220"/>
        </w:sectPr>
      </w:pPr>
      <w:rPr/>
    </w:p>
    <w:p>
      <w:pPr>
        <w:spacing w:before="90" w:after="0" w:line="86" w:lineRule="exact"/>
        <w:ind w:right="-20"/>
        <w:jc w:val="right"/>
        <w:rPr>
          <w:rFonts w:ascii="Arial" w:hAnsi="Arial" w:cs="Arial" w:eastAsia="Arial"/>
          <w:sz w:val="8"/>
          <w:szCs w:val="8"/>
        </w:rPr>
      </w:pPr>
      <w:rPr/>
      <w:r>
        <w:rPr/>
        <w:pict>
          <v:group style="position:absolute;margin-left:524.748413pt;margin-top:9.261464pt;width:.1pt;height:6.224854pt;mso-position-horizontal-relative:page;mso-position-vertical-relative:paragraph;z-index:-17147" coordorigin="10495,185" coordsize="2,124">
            <v:shape style="position:absolute;left:10495;top:185;width:2;height:124" coordorigin="10495,185" coordsize="0,124" path="m10495,310l10495,185e" filled="f" stroked="t" strokeweight="1.612pt" strokecolor="#EBEB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8"/>
          <w:szCs w:val="8"/>
          <w:color w:val="757575"/>
          <w:w w:val="97"/>
          <w:b/>
          <w:bCs/>
          <w:position w:val="-1"/>
        </w:rPr>
        <w:t>l'f</w:t>
      </w:r>
      <w:r>
        <w:rPr>
          <w:rFonts w:ascii="Arial" w:hAnsi="Arial" w:cs="Arial" w:eastAsia="Arial"/>
          <w:sz w:val="8"/>
          <w:szCs w:val="8"/>
          <w:color w:val="757575"/>
          <w:spacing w:val="-8"/>
          <w:w w:val="97"/>
          <w:b/>
          <w:bCs/>
          <w:position w:val="-1"/>
        </w:rPr>
        <w:t>,</w:t>
      </w:r>
      <w:r>
        <w:rPr>
          <w:rFonts w:ascii="Arial" w:hAnsi="Arial" w:cs="Arial" w:eastAsia="Arial"/>
          <w:sz w:val="8"/>
          <w:szCs w:val="8"/>
          <w:color w:val="BABABA"/>
          <w:spacing w:val="-7"/>
          <w:w w:val="104"/>
          <w:b/>
          <w:bCs/>
          <w:position w:val="-1"/>
        </w:rPr>
        <w:t>•</w:t>
      </w:r>
      <w:r>
        <w:rPr>
          <w:rFonts w:ascii="Arial" w:hAnsi="Arial" w:cs="Arial" w:eastAsia="Arial"/>
          <w:sz w:val="8"/>
          <w:szCs w:val="8"/>
          <w:color w:val="757575"/>
          <w:spacing w:val="0"/>
          <w:w w:val="161"/>
          <w:b/>
          <w:bCs/>
          <w:position w:val="-1"/>
        </w:rPr>
        <w:t>,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90" w:after="0" w:line="85" w:lineRule="exact"/>
        <w:ind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"/>
          <w:szCs w:val="8"/>
          <w:color w:val="BABABA"/>
          <w:spacing w:val="0"/>
          <w:w w:val="100"/>
          <w:b/>
          <w:bCs/>
          <w:i/>
          <w:position w:val="-1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BABABA"/>
          <w:spacing w:val="0"/>
          <w:w w:val="100"/>
          <w:b/>
          <w:bCs/>
          <w:i/>
          <w:position w:val="-1"/>
        </w:rPr>
        <w:t>   </w:t>
      </w:r>
      <w:r>
        <w:rPr>
          <w:rFonts w:ascii="Times New Roman" w:hAnsi="Times New Roman" w:cs="Times New Roman" w:eastAsia="Times New Roman"/>
          <w:sz w:val="8"/>
          <w:szCs w:val="8"/>
          <w:color w:val="BABABA"/>
          <w:spacing w:val="9"/>
          <w:w w:val="100"/>
          <w:b/>
          <w:bCs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AAAAA"/>
          <w:spacing w:val="0"/>
          <w:w w:val="192"/>
          <w:b/>
          <w:bCs/>
          <w:position w:val="-1"/>
        </w:rPr>
        <w:t>r•</w:t>
      </w:r>
      <w:r>
        <w:rPr>
          <w:rFonts w:ascii="Times New Roman" w:hAnsi="Times New Roman" w:cs="Times New Roman" w:eastAsia="Times New Roman"/>
          <w:sz w:val="8"/>
          <w:szCs w:val="8"/>
          <w:color w:val="AAAAAA"/>
          <w:spacing w:val="0"/>
          <w:w w:val="192"/>
          <w:b/>
          <w:bCs/>
          <w:position w:val="-1"/>
        </w:rPr>
        <w:t>  </w:t>
      </w:r>
      <w:r>
        <w:rPr>
          <w:rFonts w:ascii="Times New Roman" w:hAnsi="Times New Roman" w:cs="Times New Roman" w:eastAsia="Times New Roman"/>
          <w:sz w:val="8"/>
          <w:szCs w:val="8"/>
          <w:color w:val="AAAAAA"/>
          <w:spacing w:val="17"/>
          <w:w w:val="192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13131"/>
          <w:spacing w:val="0"/>
          <w:w w:val="192"/>
          <w:position w:val="-1"/>
        </w:rPr>
        <w:t>._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220"/>
          <w:cols w:num="2" w:equalWidth="0">
            <w:col w:w="9009" w:space="1018"/>
            <w:col w:w="1673"/>
          </w:cols>
        </w:sectPr>
      </w:pPr>
      <w:rPr/>
    </w:p>
    <w:p>
      <w:pPr>
        <w:spacing w:before="0" w:after="0" w:line="110" w:lineRule="exact"/>
        <w:ind w:right="1153"/>
        <w:jc w:val="right"/>
        <w:tabs>
          <w:tab w:pos="760" w:val="left"/>
          <w:tab w:pos="132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pict>
          <v:group style="position:absolute;margin-left:512.613037pt;margin-top:1.007728pt;width:.1pt;height:5.728516pt;mso-position-horizontal-relative:page;mso-position-vertical-relative:paragraph;z-index:-17148" coordorigin="10252,20" coordsize="2,115">
            <v:shape style="position:absolute;left:10252;top:20;width:2;height:115" coordorigin="10252,20" coordsize="0,115" path="m10252,135l10252,20e" filled="f" stroked="t" strokeweight="1.262pt" strokecolor="#EBEBED">
              <v:path arrowok="t"/>
            </v:shape>
          </v:group>
          <w10:wrap type="none"/>
        </w:pict>
      </w:r>
      <w:r>
        <w:rPr/>
        <w:pict>
          <v:group style="position:absolute;margin-left:517.745117pt;margin-top:6.833196pt;width:.1pt;height:6.650391pt;mso-position-horizontal-relative:page;mso-position-vertical-relative:paragraph;z-index:-17145" coordorigin="10355,137" coordsize="2,133">
            <v:shape style="position:absolute;left:10355;top:137;width:2;height:133" coordorigin="10355,137" coordsize="0,133" path="m10355,270l10355,137e" filled="f" stroked="t" strokeweight="3.2302pt" strokecolor="#EBEBED">
              <v:path arrowok="t"/>
            </v:shape>
          </v:group>
          <w10:wrap type="none"/>
        </w:pict>
      </w:r>
      <w:r>
        <w:rPr/>
        <w:pict>
          <v:group style="position:absolute;margin-left:525.869324pt;margin-top:14.152855pt;width:.1pt;height:7.503418pt;mso-position-horizontal-relative:page;mso-position-vertical-relative:paragraph;z-index:-17143" coordorigin="10517,283" coordsize="2,150">
            <v:shape style="position:absolute;left:10517;top:283;width:2;height:150" coordorigin="10517,283" coordsize="0,150" path="m10517,433l10517,283e" filled="f" stroked="t" strokeweight="2.104640pt" strokecolor="#EBEB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3"/>
          <w:szCs w:val="13"/>
          <w:color w:val="BABABA"/>
          <w:spacing w:val="0"/>
          <w:w w:val="52"/>
          <w:position w:val="-2"/>
        </w:rPr>
        <w:t>·_,</w:t>
      </w:r>
      <w:r>
        <w:rPr>
          <w:rFonts w:ascii="Times New Roman" w:hAnsi="Times New Roman" w:cs="Times New Roman" w:eastAsia="Times New Roman"/>
          <w:sz w:val="13"/>
          <w:szCs w:val="13"/>
          <w:color w:val="BABABA"/>
          <w:spacing w:val="0"/>
          <w:w w:val="52"/>
          <w:position w:val="-2"/>
        </w:rPr>
        <w:t>        </w:t>
      </w:r>
      <w:r>
        <w:rPr>
          <w:rFonts w:ascii="Times New Roman" w:hAnsi="Times New Roman" w:cs="Times New Roman" w:eastAsia="Times New Roman"/>
          <w:sz w:val="13"/>
          <w:szCs w:val="13"/>
          <w:color w:val="BABABA"/>
          <w:spacing w:val="14"/>
          <w:w w:val="52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AAAAA"/>
          <w:spacing w:val="-16"/>
          <w:w w:val="103"/>
          <w:position w:val="-2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979797"/>
          <w:spacing w:val="-17"/>
          <w:w w:val="101"/>
          <w:position w:val="-2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AAAAAA"/>
          <w:spacing w:val="-17"/>
          <w:w w:val="103"/>
          <w:position w:val="-2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979797"/>
          <w:spacing w:val="-2"/>
          <w:w w:val="60"/>
          <w:position w:val="-2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AAAAAA"/>
          <w:spacing w:val="0"/>
          <w:w w:val="82"/>
          <w:position w:val="-2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AAAAA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AAAAA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3"/>
          <w:szCs w:val="13"/>
          <w:color w:val="AAAAAA"/>
          <w:spacing w:val="0"/>
          <w:w w:val="45"/>
          <w:b/>
          <w:bCs/>
          <w:i/>
          <w:position w:val="-2"/>
        </w:rPr>
        <w:t>..:</w:t>
      </w:r>
      <w:r>
        <w:rPr>
          <w:rFonts w:ascii="Times New Roman" w:hAnsi="Times New Roman" w:cs="Times New Roman" w:eastAsia="Times New Roman"/>
          <w:sz w:val="13"/>
          <w:szCs w:val="13"/>
          <w:color w:val="AAAAAA"/>
          <w:spacing w:val="6"/>
          <w:w w:val="45"/>
          <w:b/>
          <w:bCs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757575"/>
          <w:spacing w:val="0"/>
          <w:w w:val="69"/>
          <w:b/>
          <w:bCs/>
          <w:i/>
          <w:position w:val="-2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757575"/>
          <w:spacing w:val="4"/>
          <w:w w:val="68"/>
          <w:b/>
          <w:bCs/>
          <w:i/>
          <w:position w:val="-2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979797"/>
          <w:spacing w:val="0"/>
          <w:w w:val="91"/>
          <w:b/>
          <w:bCs/>
          <w:i/>
          <w:position w:val="-2"/>
        </w:rPr>
        <w:t>1,</w:t>
      </w:r>
      <w:r>
        <w:rPr>
          <w:rFonts w:ascii="Times New Roman" w:hAnsi="Times New Roman" w:cs="Times New Roman" w:eastAsia="Times New Roman"/>
          <w:sz w:val="13"/>
          <w:szCs w:val="13"/>
          <w:color w:val="979797"/>
          <w:spacing w:val="13"/>
          <w:w w:val="100"/>
          <w:b/>
          <w:bCs/>
          <w:i/>
          <w:position w:val="-2"/>
        </w:rPr>
        <w:t> </w:t>
      </w:r>
      <w:r>
        <w:rPr>
          <w:rFonts w:ascii="Arial" w:hAnsi="Arial" w:cs="Arial" w:eastAsia="Arial"/>
          <w:sz w:val="8"/>
          <w:szCs w:val="8"/>
          <w:color w:val="979797"/>
          <w:spacing w:val="0"/>
          <w:w w:val="50"/>
          <w:b/>
          <w:bCs/>
          <w:position w:val="-2"/>
        </w:rPr>
        <w:t>tı:</w:t>
      </w:r>
      <w:r>
        <w:rPr>
          <w:rFonts w:ascii="Arial" w:hAnsi="Arial" w:cs="Arial" w:eastAsia="Arial"/>
          <w:sz w:val="8"/>
          <w:szCs w:val="8"/>
          <w:color w:val="979797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8"/>
          <w:szCs w:val="8"/>
          <w:color w:val="979797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8"/>
          <w:szCs w:val="8"/>
          <w:color w:val="BABABA"/>
          <w:spacing w:val="0"/>
          <w:w w:val="83"/>
          <w:b/>
          <w:bCs/>
          <w:position w:val="-2"/>
        </w:rPr>
        <w:t>•</w:t>
      </w:r>
      <w:r>
        <w:rPr>
          <w:rFonts w:ascii="Arial" w:hAnsi="Arial" w:cs="Arial" w:eastAsia="Arial"/>
          <w:sz w:val="8"/>
          <w:szCs w:val="8"/>
          <w:color w:val="BABABA"/>
          <w:spacing w:val="0"/>
          <w:w w:val="83"/>
          <w:b/>
          <w:bCs/>
          <w:position w:val="-2"/>
        </w:rPr>
        <w:t>     </w:t>
      </w:r>
      <w:r>
        <w:rPr>
          <w:rFonts w:ascii="Arial" w:hAnsi="Arial" w:cs="Arial" w:eastAsia="Arial"/>
          <w:sz w:val="8"/>
          <w:szCs w:val="8"/>
          <w:color w:val="BABABA"/>
          <w:spacing w:val="5"/>
          <w:w w:val="83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626262"/>
          <w:spacing w:val="-9"/>
          <w:w w:val="119"/>
          <w:b/>
          <w:bCs/>
          <w:position w:val="-2"/>
        </w:rPr>
        <w:t>W</w:t>
      </w:r>
      <w:r>
        <w:rPr>
          <w:rFonts w:ascii="Times New Roman" w:hAnsi="Times New Roman" w:cs="Times New Roman" w:eastAsia="Times New Roman"/>
          <w:sz w:val="9"/>
          <w:szCs w:val="9"/>
          <w:color w:val="BABABA"/>
          <w:spacing w:val="0"/>
          <w:w w:val="96"/>
          <w:b/>
          <w:bCs/>
          <w:position w:val="-2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0" w:right="220"/>
        </w:sectPr>
      </w:pPr>
      <w:rPr/>
    </w:p>
    <w:p>
      <w:pPr>
        <w:spacing w:before="0" w:after="0" w:line="160" w:lineRule="exact"/>
        <w:ind w:right="-20"/>
        <w:jc w:val="righ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v:group style="position:absolute;margin-left:481.220001pt;margin-top:.71714pt;width:8.24581pt;height:26.083379pt;mso-position-horizontal-relative:page;mso-position-vertical-relative:paragraph;z-index:-17146" coordorigin="9624,14" coordsize="165,522">
            <v:group style="position:absolute;left:9646;top:25;width:2;height:135" coordorigin="9646,25" coordsize="2,135">
              <v:shape style="position:absolute;left:9646;top:25;width:2;height:135" coordorigin="9646,25" coordsize="0,135" path="m9646,159l9646,25e" filled="f" stroked="t" strokeweight="1.045pt" strokecolor="#EBEBED">
                <v:path arrowok="t"/>
              </v:shape>
            </v:group>
            <v:group style="position:absolute;left:9624;top:171;width:165;height:158" coordorigin="9624,171" coordsize="165,158">
              <v:shape style="position:absolute;left:9624;top:171;width:165;height:158" coordorigin="9624,171" coordsize="165,158" path="m9624,171l9789,171,9789,329,9624,329,9624,171e" filled="t" fillcolor="#EBEBED" stroked="f">
                <v:path arrowok="t"/>
                <v:fill/>
              </v:shape>
            </v:group>
            <v:group style="position:absolute;left:9737;top:289;width:2;height:215" coordorigin="9737,289" coordsize="2,215">
              <v:shape style="position:absolute;left:9737;top:289;width:2;height:215" coordorigin="9737,289" coordsize="0,215" path="m9737,504l9737,289e" filled="f" stroked="t" strokeweight="3.18pt" strokecolor="#EBEB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2.806274pt;margin-top:8.551241pt;width:.1pt;height:7.876709pt;mso-position-horizontal-relative:page;mso-position-vertical-relative:paragraph;z-index:-17144" coordorigin="9856,171" coordsize="2,158">
            <v:shape style="position:absolute;left:9856;top:171;width:2;height:158" coordorigin="9856,171" coordsize="0,158" path="m9856,329l9856,171e" filled="f" stroked="t" strokeweight="2.339545pt" strokecolor="#EBEBED">
              <v:path arrowok="t"/>
            </v:shape>
          </v:group>
          <w10:wrap type="none"/>
        </w:pict>
      </w:r>
      <w:r>
        <w:rPr/>
        <w:pict>
          <v:group style="position:absolute;margin-left:468.944pt;margin-top:14.440987pt;width:4.547120pt;height:10.769532pt;mso-position-horizontal-relative:page;mso-position-vertical-relative:paragraph;z-index:-17142" coordorigin="9379,289" coordsize="91,215">
            <v:shape style="position:absolute;left:9379;top:289;width:91;height:215" coordorigin="9379,289" coordsize="91,215" path="m9379,289l9470,289,9470,504,9379,504,9379,289e" filled="t" fillcolor="#EBEB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10.844666pt;margin-top:19.118965pt;width:.1pt;height:4.774903pt;mso-position-horizontal-relative:page;mso-position-vertical-relative:paragraph;z-index:-17141" coordorigin="10217,382" coordsize="2,95">
            <v:shape style="position:absolute;left:10217;top:382;width:2;height:95" coordorigin="10217,382" coordsize="0,95" path="m10217,478l10217,382e" filled="f" stroked="t" strokeweight="2.18131pt" strokecolor="#EBEB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9.920013pt;margin-top:15.43169pt;width:70.131332pt;height:22.955321pt;mso-position-horizontal-relative:page;mso-position-vertical-relative:paragraph;z-index:-17139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199" w:hRule="exact"/>
                    </w:trPr>
                    <w:tc>
                      <w:tcPr>
                        <w:tcW w:w="273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81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BABABA"/>
                            <w:spacing w:val="0"/>
                            <w:w w:val="83"/>
                          </w:rPr>
                          <w:t>·.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9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81" w:lineRule="exact"/>
                          <w:ind w:left="156" w:right="-20"/>
                          <w:jc w:val="left"/>
                          <w:tabs>
                            <w:tab w:pos="440" w:val="left"/>
                          </w:tabs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BABABA"/>
                            <w:spacing w:val="0"/>
                            <w:w w:val="59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BABAB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BABABA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AAAAAA"/>
                            <w:spacing w:val="0"/>
                            <w:w w:val="110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81" w:lineRule="exact"/>
                          <w:ind w:left="72" w:right="-20"/>
                          <w:jc w:val="left"/>
                          <w:rPr>
                            <w:rFonts w:ascii="Arial" w:hAnsi="Arial" w:cs="Arial" w:eastAsia="Arial"/>
                            <w:sz w:val="7"/>
                            <w:szCs w:val="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626262"/>
                            <w:spacing w:val="0"/>
                            <w:w w:val="100"/>
                          </w:rPr>
                          <w:t>,.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626262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6"/>
                            <w:szCs w:val="16"/>
                            <w:color w:val="626262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7"/>
                            <w:szCs w:val="7"/>
                            <w:color w:val="AAAAAA"/>
                            <w:spacing w:val="0"/>
                            <w:w w:val="100"/>
                          </w:rPr>
                          <w:t>&gt;</w:t>
                        </w:r>
                        <w:r>
                          <w:rPr>
                            <w:rFonts w:ascii="Arial" w:hAnsi="Arial" w:cs="Arial" w:eastAsia="Arial"/>
                            <w:sz w:val="7"/>
                            <w:szCs w:val="7"/>
                            <w:color w:val="AAAAA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7"/>
                            <w:szCs w:val="7"/>
                            <w:color w:val="AAAAAA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7"/>
                            <w:szCs w:val="7"/>
                            <w:color w:val="858787"/>
                            <w:spacing w:val="0"/>
                            <w:w w:val="369"/>
                            <w:i/>
                          </w:rPr>
                          <w:t>/</w:t>
                        </w:r>
                        <w:r>
                          <w:rPr>
                            <w:rFonts w:ascii="Arial" w:hAnsi="Arial" w:cs="Arial" w:eastAsia="Arial"/>
                            <w:sz w:val="7"/>
                            <w:szCs w:val="7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60" w:hRule="exact"/>
                    </w:trPr>
                    <w:tc>
                      <w:tcPr>
                        <w:tcW w:w="273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9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3" w:after="0" w:line="240" w:lineRule="auto"/>
                          <w:ind w:right="70"/>
                          <w:jc w:val="right"/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BABABA"/>
                            <w:spacing w:val="0"/>
                            <w:w w:val="113"/>
                          </w:rPr>
                          <w:t>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60" w:type="dxa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1" w:after="0" w:line="240" w:lineRule="auto"/>
                          <w:ind w:left="91" w:right="-20"/>
                          <w:jc w:val="left"/>
                          <w:rPr>
                            <w:rFonts w:ascii="Arial" w:hAnsi="Arial" w:cs="Arial" w:eastAsia="Arial"/>
                            <w:sz w:val="8"/>
                            <w:szCs w:val="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8"/>
                            <w:szCs w:val="8"/>
                            <w:color w:val="858787"/>
                            <w:spacing w:val="0"/>
                            <w:w w:val="144"/>
                          </w:rPr>
                          <w:t>.-'</w:t>
                        </w:r>
                        <w:r>
                          <w:rPr>
                            <w:rFonts w:ascii="Arial" w:hAnsi="Arial" w:cs="Arial" w:eastAsia="Arial"/>
                            <w:sz w:val="8"/>
                            <w:szCs w:val="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979797"/>
          <w:spacing w:val="0"/>
          <w:w w:val="52"/>
          <w:b/>
          <w:bCs/>
          <w:i/>
        </w:rPr>
        <w:t>:'tı·</w:t>
      </w:r>
      <w:r>
        <w:rPr>
          <w:rFonts w:ascii="Times New Roman" w:hAnsi="Times New Roman" w:cs="Times New Roman" w:eastAsia="Times New Roman"/>
          <w:sz w:val="16"/>
          <w:szCs w:val="16"/>
          <w:color w:val="979797"/>
          <w:spacing w:val="0"/>
          <w:w w:val="52"/>
          <w:b/>
          <w:bCs/>
          <w:i/>
        </w:rPr>
        <w:t>    </w:t>
      </w:r>
      <w:r>
        <w:rPr>
          <w:rFonts w:ascii="Times New Roman" w:hAnsi="Times New Roman" w:cs="Times New Roman" w:eastAsia="Times New Roman"/>
          <w:sz w:val="16"/>
          <w:szCs w:val="16"/>
          <w:color w:val="979797"/>
          <w:spacing w:val="6"/>
          <w:w w:val="52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AAAAA"/>
          <w:spacing w:val="0"/>
          <w:w w:val="128"/>
          <w:b/>
          <w:bCs/>
        </w:rPr>
        <w:t>t""J</w:t>
      </w:r>
      <w:r>
        <w:rPr>
          <w:rFonts w:ascii="Times New Roman" w:hAnsi="Times New Roman" w:cs="Times New Roman" w:eastAsia="Times New Roman"/>
          <w:sz w:val="10"/>
          <w:szCs w:val="10"/>
          <w:color w:val="AAAAAA"/>
          <w:spacing w:val="2"/>
          <w:w w:val="128"/>
          <w:b/>
          <w:bCs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AAAAA"/>
          <w:spacing w:val="0"/>
          <w:w w:val="128"/>
          <w:b/>
          <w:bCs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AAAAAA"/>
          <w:spacing w:val="0"/>
          <w:w w:val="128"/>
          <w:b/>
          <w:bCs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AAAAAA"/>
          <w:spacing w:val="13"/>
          <w:w w:val="128"/>
          <w:b/>
          <w:bCs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AAAAA"/>
          <w:spacing w:val="0"/>
          <w:w w:val="100"/>
        </w:rPr>
        <w:t>..</w:t>
      </w:r>
      <w:r>
        <w:rPr>
          <w:rFonts w:ascii="Times New Roman" w:hAnsi="Times New Roman" w:cs="Times New Roman" w:eastAsia="Times New Roman"/>
          <w:sz w:val="10"/>
          <w:szCs w:val="10"/>
          <w:color w:val="AAAAAA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0"/>
          <w:szCs w:val="10"/>
          <w:color w:val="AAAAA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626262"/>
          <w:spacing w:val="-24"/>
          <w:w w:val="178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626262"/>
          <w:spacing w:val="0"/>
          <w:w w:val="186"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AAAAAA"/>
          <w:spacing w:val="-16"/>
          <w:w w:val="188"/>
          <w:i/>
        </w:rPr>
        <w:t>:</w:t>
      </w:r>
      <w:r>
        <w:rPr>
          <w:rFonts w:ascii="Times New Roman" w:hAnsi="Times New Roman" w:cs="Times New Roman" w:eastAsia="Times New Roman"/>
          <w:sz w:val="10"/>
          <w:szCs w:val="10"/>
          <w:color w:val="757575"/>
          <w:spacing w:val="0"/>
          <w:w w:val="109"/>
          <w:i/>
        </w:rPr>
        <w:t>-: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220"/>
          <w:cols w:num="2" w:equalWidth="0">
            <w:col w:w="9902" w:space="427"/>
            <w:col w:w="1371"/>
          </w:cols>
        </w:sectPr>
      </w:pPr>
      <w:rPr/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95" w:lineRule="exact"/>
        <w:ind w:left="739" w:right="-20"/>
        <w:jc w:val="left"/>
        <w:rPr>
          <w:rFonts w:ascii="Arial" w:hAnsi="Arial" w:cs="Arial" w:eastAsia="Arial"/>
          <w:sz w:val="9"/>
          <w:szCs w:val="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9.839996pt;margin-top:-9.315562pt;width:9.5904pt;height:72pt;mso-position-horizontal-relative:page;mso-position-vertical-relative:paragraph;z-index:-17135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465295"/>
                      <w:spacing w:val="0"/>
                      <w:w w:val="74"/>
                      <w:position w:val="-1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9"/>
          <w:szCs w:val="9"/>
          <w:color w:val="313131"/>
          <w:spacing w:val="0"/>
          <w:w w:val="111"/>
          <w:position w:val="-1"/>
        </w:rPr>
        <w:t>o:j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70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64.040009pt;margin-top:1.386561pt;width:1.8pt;height:41.28pt;mso-position-horizontal-relative:page;mso-position-vertical-relative:paragraph;z-index:-17159" coordorigin="3281,28" coordsize="36,826">
            <v:group style="position:absolute;left:3290;top:37;width:2;height:341" coordorigin="3290,37" coordsize="2,341">
              <v:shape style="position:absolute;left:3290;top:37;width:2;height:341" coordorigin="3290,37" coordsize="0,341" path="m3290,378l3290,37e" filled="f" stroked="t" strokeweight=".96pt" strokecolor="#4B5B9C">
                <v:path arrowok="t"/>
              </v:shape>
            </v:group>
            <v:group style="position:absolute;left:3307;top:335;width:2;height:509" coordorigin="3307,335" coordsize="2,509">
              <v:shape style="position:absolute;left:3307;top:335;width:2;height:509" coordorigin="3307,335" coordsize="0,509" path="m3307,844l3307,335e" filled="f" stroked="t" strokeweight=".96pt" strokecolor="#444B5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2"/>
        </w:rPr>
        <w:t>::r::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tabs>
          <w:tab w:pos="700" w:val="left"/>
          <w:tab w:pos="118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BABABA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BABAB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BABAB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0"/>
          <w:w w:val="129"/>
          <w:i/>
        </w:rPr>
        <w:t>"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-16"/>
          <w:w w:val="129"/>
          <w:i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626262"/>
          <w:spacing w:val="-11"/>
          <w:w w:val="242"/>
          <w:i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BABABA"/>
          <w:spacing w:val="0"/>
          <w:w w:val="89"/>
          <w:i/>
        </w:rPr>
        <w:t>.,</w:t>
      </w:r>
      <w:r>
        <w:rPr>
          <w:rFonts w:ascii="Times New Roman" w:hAnsi="Times New Roman" w:cs="Times New Roman" w:eastAsia="Times New Roman"/>
          <w:sz w:val="11"/>
          <w:szCs w:val="11"/>
          <w:color w:val="BABABA"/>
          <w:spacing w:val="-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ABABA"/>
          <w:spacing w:val="0"/>
          <w:w w:val="100"/>
          <w:i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BABABA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BABABA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0"/>
          <w:w w:val="64"/>
          <w:b/>
          <w:bCs/>
        </w:rPr>
        <w:t>C:.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0"/>
          <w:w w:val="64"/>
          <w:b/>
          <w:bCs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4"/>
          <w:w w:val="64"/>
          <w:b/>
          <w:bCs/>
        </w:rPr>
        <w:t> </w:t>
      </w:r>
      <w:r>
        <w:rPr>
          <w:rFonts w:ascii="Arial" w:hAnsi="Arial" w:cs="Arial" w:eastAsia="Arial"/>
          <w:sz w:val="11"/>
          <w:szCs w:val="11"/>
          <w:color w:val="BABABA"/>
          <w:spacing w:val="-13"/>
          <w:w w:val="78"/>
          <w:b/>
          <w:bCs/>
        </w:rPr>
        <w:t>r</w:t>
      </w:r>
      <w:r>
        <w:rPr>
          <w:rFonts w:ascii="Arial" w:hAnsi="Arial" w:cs="Arial" w:eastAsia="Arial"/>
          <w:sz w:val="11"/>
          <w:szCs w:val="11"/>
          <w:color w:val="626262"/>
          <w:spacing w:val="-17"/>
          <w:w w:val="176"/>
          <w:b/>
          <w:bCs/>
        </w:rPr>
        <w:t>,</w:t>
      </w:r>
      <w:r>
        <w:rPr>
          <w:rFonts w:ascii="Arial" w:hAnsi="Arial" w:cs="Arial" w:eastAsia="Arial"/>
          <w:sz w:val="11"/>
          <w:szCs w:val="11"/>
          <w:color w:val="858787"/>
          <w:spacing w:val="-18"/>
          <w:w w:val="126"/>
          <w:b/>
          <w:bCs/>
        </w:rPr>
        <w:t>ı</w:t>
      </w:r>
      <w:r>
        <w:rPr>
          <w:rFonts w:ascii="Arial" w:hAnsi="Arial" w:cs="Arial" w:eastAsia="Arial"/>
          <w:sz w:val="11"/>
          <w:szCs w:val="11"/>
          <w:color w:val="AAAAAA"/>
          <w:spacing w:val="0"/>
          <w:w w:val="205"/>
          <w:b/>
          <w:bCs/>
        </w:rPr>
        <w:t>,</w:t>
      </w:r>
      <w:r>
        <w:rPr>
          <w:rFonts w:ascii="Arial" w:hAnsi="Arial" w:cs="Arial" w:eastAsia="Arial"/>
          <w:sz w:val="11"/>
          <w:szCs w:val="11"/>
          <w:color w:val="AAAAAA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1"/>
          <w:szCs w:val="11"/>
          <w:color w:val="AAAAAA"/>
          <w:spacing w:val="0"/>
          <w:w w:val="100"/>
          <w:b/>
          <w:bCs/>
        </w:rPr>
      </w:r>
      <w:r>
        <w:rPr>
          <w:rFonts w:ascii="Arial" w:hAnsi="Arial" w:cs="Arial" w:eastAsia="Arial"/>
          <w:sz w:val="11"/>
          <w:szCs w:val="11"/>
          <w:color w:val="858787"/>
          <w:spacing w:val="0"/>
          <w:w w:val="171"/>
        </w:rPr>
        <w:t>/</w:t>
      </w:r>
      <w:r>
        <w:rPr>
          <w:rFonts w:ascii="Arial" w:hAnsi="Arial" w:cs="Arial" w:eastAsia="Arial"/>
          <w:sz w:val="11"/>
          <w:szCs w:val="11"/>
          <w:color w:val="858787"/>
          <w:spacing w:val="26"/>
          <w:w w:val="171"/>
        </w:rPr>
        <w:t> </w:t>
      </w:r>
      <w:r>
        <w:rPr>
          <w:rFonts w:ascii="Arial" w:hAnsi="Arial" w:cs="Arial" w:eastAsia="Arial"/>
          <w:sz w:val="11"/>
          <w:szCs w:val="11"/>
          <w:color w:val="858787"/>
          <w:spacing w:val="0"/>
          <w:w w:val="133"/>
        </w:rPr>
        <w:t>-</w:t>
      </w:r>
      <w:r>
        <w:rPr>
          <w:rFonts w:ascii="Arial" w:hAnsi="Arial" w:cs="Arial" w:eastAsia="Arial"/>
          <w:sz w:val="11"/>
          <w:szCs w:val="11"/>
          <w:color w:val="858787"/>
          <w:spacing w:val="0"/>
          <w:w w:val="295"/>
        </w:rPr>
        <w:t>/</w:t>
      </w:r>
      <w:r>
        <w:rPr>
          <w:rFonts w:ascii="Arial" w:hAnsi="Arial" w:cs="Arial" w:eastAsia="Arial"/>
          <w:sz w:val="11"/>
          <w:szCs w:val="11"/>
          <w:color w:val="BABABA"/>
          <w:spacing w:val="0"/>
          <w:w w:val="66"/>
        </w:rPr>
        <w:t>"'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220"/>
          <w:cols w:num="2" w:equalWidth="0">
            <w:col w:w="3389" w:space="5539"/>
            <w:col w:w="2772"/>
          </w:cols>
        </w:sectPr>
      </w:pPr>
      <w:rPr/>
    </w:p>
    <w:p>
      <w:pPr>
        <w:spacing w:before="98" w:after="0" w:line="327" w:lineRule="exact"/>
        <w:ind w:left="2458" w:right="-72"/>
        <w:jc w:val="left"/>
        <w:tabs>
          <w:tab w:pos="38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24.480001pt;margin-top:14.88pt;width:555.840011pt;height:791.040002pt;mso-position-horizontal-relative:page;mso-position-vertical-relative:page;z-index:-17162" coordorigin="490,298" coordsize="11117,15821">
            <v:group style="position:absolute;left:538;top:336;width:8842;height:2" coordorigin="538,336" coordsize="8842,2">
              <v:shape style="position:absolute;left:538;top:336;width:8842;height:2" coordorigin="538,336" coordsize="8842,0" path="m538,336l9379,336e" filled="f" stroked="t" strokeweight=".96pt" strokecolor="#5B5B5B">
                <v:path arrowok="t"/>
              </v:shape>
            </v:group>
            <v:group style="position:absolute;left:504;top:307;width:2;height:778" coordorigin="504,307" coordsize="2,778">
              <v:shape style="position:absolute;left:504;top:307;width:2;height:778" coordorigin="504,307" coordsize="0,778" path="m504,1085l504,307e" filled="f" stroked="t" strokeweight=".48pt" strokecolor="#000000">
                <v:path arrowok="t"/>
              </v:shape>
            </v:group>
            <v:group style="position:absolute;left:2280;top:326;width:2;height:1517" coordorigin="2280,326" coordsize="2,1517">
              <v:shape style="position:absolute;left:2280;top:326;width:2;height:1517" coordorigin="2280,326" coordsize="0,1517" path="m2280,1843l2280,326e" filled="f" stroked="t" strokeweight=".96pt" strokecolor="#6B6B6B">
                <v:path arrowok="t"/>
              </v:shape>
            </v:group>
            <v:group style="position:absolute;left:9110;top:326;width:2;height:552" coordorigin="9110,326" coordsize="2,552">
              <v:shape style="position:absolute;left:9110;top:326;width:2;height:552" coordorigin="9110,326" coordsize="0,552" path="m9110,878l9110,326e" filled="f" stroked="t" strokeweight=".72pt" strokecolor="#4B4B4B">
                <v:path arrowok="t"/>
              </v:shape>
            </v:group>
            <v:group style="position:absolute;left:9322;top:341;width:2261;height:2" coordorigin="9322,341" coordsize="2261,2">
              <v:shape style="position:absolute;left:9322;top:341;width:2261;height:2" coordorigin="9322,341" coordsize="2261,0" path="m9322,341l11582,341e" filled="f" stroked="t" strokeweight=".48pt" strokecolor="#3B3B3B">
                <v:path arrowok="t"/>
              </v:shape>
            </v:group>
            <v:group style="position:absolute;left:11578;top:307;width:2;height:1051" coordorigin="11578,307" coordsize="2,1051">
              <v:shape style="position:absolute;left:11578;top:307;width:2;height:1051" coordorigin="11578,307" coordsize="0,1051" path="m11578,1358l11578,307e" filled="f" stroked="t" strokeweight=".96pt" strokecolor="#606060">
                <v:path arrowok="t"/>
              </v:shape>
            </v:group>
            <v:group style="position:absolute;left:9115;top:821;width:2;height:538" coordorigin="9115,821" coordsize="2,538">
              <v:shape style="position:absolute;left:9115;top:821;width:2;height:538" coordorigin="9115,821" coordsize="0,538" path="m9115,1358l9115,821e" filled="f" stroked="t" strokeweight=".48pt" strokecolor="#232323">
                <v:path arrowok="t"/>
              </v:shape>
            </v:group>
            <v:group style="position:absolute;left:540;top:350;width:2;height:1008" coordorigin="540,350" coordsize="2,1008">
              <v:shape style="position:absolute;left:540;top:350;width:2;height:1008" coordorigin="540,350" coordsize="0,1008" path="m540,1358l540,350e" filled="f" stroked="t" strokeweight=".24pt" strokecolor="#B3B3B3">
                <v:path arrowok="t"/>
              </v:shape>
            </v:group>
            <v:group style="position:absolute;left:538;top:1834;width:485;height:2" coordorigin="538,1834" coordsize="485,2">
              <v:shape style="position:absolute;left:538;top:1834;width:485;height:2" coordorigin="538,1834" coordsize="485,0" path="m538,1834l1022,1834e" filled="f" stroked="t" strokeweight=".72pt" strokecolor="#606060">
                <v:path arrowok="t"/>
              </v:shape>
            </v:group>
            <v:group style="position:absolute;left:504;top:1330;width:2;height:4675" coordorigin="504,1330" coordsize="2,4675">
              <v:shape style="position:absolute;left:504;top:1330;width:2;height:4675" coordorigin="504,1330" coordsize="0,4675" path="m504,6005l504,1330e" filled="f" stroked="t" strokeweight=".48pt" strokecolor="#000000">
                <v:path arrowok="t"/>
              </v:shape>
            </v:group>
            <v:group style="position:absolute;left:965;top:1838;width:1320;height:2" coordorigin="965,1838" coordsize="1320,2">
              <v:shape style="position:absolute;left:965;top:1838;width:1320;height:2" coordorigin="965,1838" coordsize="1320,0" path="m965,1838l2285,1838e" filled="f" stroked="t" strokeweight=".48pt" strokecolor="#4B4B4B">
                <v:path arrowok="t"/>
              </v:shape>
            </v:group>
            <v:group style="position:absolute;left:2208;top:1834;width:590;height:2" coordorigin="2208,1834" coordsize="590,2">
              <v:shape style="position:absolute;left:2208;top:1834;width:590;height:2" coordorigin="2208,1834" coordsize="590,0" path="m2208,1834l2798,1834e" filled="f" stroked="t" strokeweight=".72pt" strokecolor="#575757">
                <v:path arrowok="t"/>
              </v:shape>
            </v:group>
            <v:group style="position:absolute;left:2741;top:1838;width:254;height:2" coordorigin="2741,1838" coordsize="254,2">
              <v:shape style="position:absolute;left:2741;top:1838;width:254;height:2" coordorigin="2741,1838" coordsize="254,0" path="m2741,1838l2995,1838e" filled="f" stroked="t" strokeweight=".48pt" strokecolor="#4F4F4F">
                <v:path arrowok="t"/>
              </v:shape>
            </v:group>
            <v:group style="position:absolute;left:2938;top:1834;width:3782;height:2" coordorigin="2938,1834" coordsize="3782,2">
              <v:shape style="position:absolute;left:2938;top:1834;width:3782;height:2" coordorigin="2938,1834" coordsize="3782,0" path="m2938,1834l6720,1834e" filled="f" stroked="t" strokeweight=".96pt" strokecolor="#606060">
                <v:path arrowok="t"/>
              </v:shape>
            </v:group>
            <v:group style="position:absolute;left:3149;top:1838;width:187;height:2" coordorigin="3149,1838" coordsize="187,2">
              <v:shape style="position:absolute;left:3149;top:1838;width:187;height:2" coordorigin="3149,1838" coordsize="187,0" path="m3149,1838l3336,1838e" filled="f" stroked="t" strokeweight=".48pt" strokecolor="#4B4B4B">
                <v:path arrowok="t"/>
              </v:shape>
            </v:group>
            <v:group style="position:absolute;left:6662;top:1838;width:4925;height:2" coordorigin="6662,1838" coordsize="4925,2">
              <v:shape style="position:absolute;left:6662;top:1838;width:4925;height:2" coordorigin="6662,1838" coordsize="4925,0" path="m6662,1838l11587,1838e" filled="f" stroked="t" strokeweight=".48pt" strokecolor="#343434">
                <v:path arrowok="t"/>
              </v:shape>
            </v:group>
            <v:group style="position:absolute;left:9120;top:1301;width:2;height:542" coordorigin="9120,1301" coordsize="2,542">
              <v:shape style="position:absolute;left:9120;top:1301;width:2;height:542" coordorigin="9120,1301" coordsize="0,542" path="m9120,1843l9120,1301e" filled="f" stroked="t" strokeweight=".72pt" strokecolor="#484848">
                <v:path arrowok="t"/>
              </v:shape>
            </v:group>
            <v:group style="position:absolute;left:538;top:2304;width:7258;height:2" coordorigin="538,2304" coordsize="7258,2">
              <v:shape style="position:absolute;left:538;top:2304;width:7258;height:2" coordorigin="538,2304" coordsize="7258,0" path="m538,2304l7795,2304e" filled="f" stroked="t" strokeweight=".72pt" strokecolor="#606060">
                <v:path arrowok="t"/>
              </v:shape>
            </v:group>
            <v:group style="position:absolute;left:3322;top:1824;width:2;height:730" coordorigin="3322,1824" coordsize="2,730">
              <v:shape style="position:absolute;left:3322;top:1824;width:2;height:730" coordorigin="3322,1824" coordsize="0,730" path="m3322,2554l3322,1824e" filled="f" stroked="t" strokeweight=".96pt" strokecolor="#575757">
                <v:path arrowok="t"/>
              </v:shape>
            </v:group>
            <v:group style="position:absolute;left:5602;top:1805;width:2;height:763" coordorigin="5602,1805" coordsize="2,763">
              <v:shape style="position:absolute;left:5602;top:1805;width:2;height:763" coordorigin="5602,1805" coordsize="0,763" path="m5602,2568l5602,1805e" filled="f" stroked="t" strokeweight=".48pt" strokecolor="#575757">
                <v:path arrowok="t"/>
              </v:shape>
            </v:group>
            <v:group style="position:absolute;left:7776;top:1834;width:2;height:480" coordorigin="7776,1834" coordsize="2,480">
              <v:shape style="position:absolute;left:7776;top:1834;width:2;height:480" coordorigin="7776,1834" coordsize="0,480" path="m7776,2314l7776,1834e" filled="f" stroked="t" strokeweight=".96pt" strokecolor="#646464">
                <v:path arrowok="t"/>
              </v:shape>
            </v:group>
            <v:group style="position:absolute;left:7718;top:2309;width:2338;height:2" coordorigin="7718,2309" coordsize="2338,2">
              <v:shape style="position:absolute;left:7718;top:2309;width:2338;height:2" coordorigin="7718,2309" coordsize="2338,0" path="m7718,2309l10056,2309e" filled="f" stroked="t" strokeweight=".48pt" strokecolor="#3F3F3F">
                <v:path arrowok="t"/>
              </v:shape>
            </v:group>
            <v:group style="position:absolute;left:10027;top:2290;width:312;height:2" coordorigin="10027,2290" coordsize="312,2">
              <v:shape style="position:absolute;left:10027;top:2290;width:312;height:2" coordorigin="10027,2290" coordsize="312,0" path="m10027,2290l10339,2290e" filled="f" stroked="t" strokeweight=".48pt" strokecolor="#000000">
                <v:path arrowok="t"/>
              </v:shape>
            </v:group>
            <v:group style="position:absolute;left:10339;top:2290;width:1238;height:2" coordorigin="10339,2290" coordsize="1238,2">
              <v:shape style="position:absolute;left:10339;top:2290;width:1238;height:2" coordorigin="10339,2290" coordsize="1238,0" path="m10339,2290l11578,2290e" filled="f" stroked="t" strokeweight=".48pt" strokecolor="#4B4B4B">
                <v:path arrowok="t"/>
              </v:shape>
            </v:group>
            <v:group style="position:absolute;left:11587;top:326;width:2;height:3715" coordorigin="11587,326" coordsize="2,3715">
              <v:shape style="position:absolute;left:11587;top:326;width:2;height:3715" coordorigin="11587,326" coordsize="0,3715" path="m11587,4042l11587,326e" filled="f" stroked="t" strokeweight=".72pt" strokecolor="#545454">
                <v:path arrowok="t"/>
              </v:shape>
            </v:group>
            <v:group style="position:absolute;left:538;top:2544;width:1075;height:2" coordorigin="538,2544" coordsize="1075,2">
              <v:shape style="position:absolute;left:538;top:2544;width:1075;height:2" coordorigin="538,2544" coordsize="1075,0" path="m538,2544l1613,2544e" filled="f" stroked="t" strokeweight=".72pt" strokecolor="#5B5B5B">
                <v:path arrowok="t"/>
              </v:shape>
            </v:group>
            <v:group style="position:absolute;left:1555;top:2549;width:1440;height:2" coordorigin="1555,2549" coordsize="1440,2">
              <v:shape style="position:absolute;left:1555;top:2549;width:1440;height:2" coordorigin="1555,2549" coordsize="1440,0" path="m1555,2549l2995,2549e" filled="f" stroked="t" strokeweight=".48pt" strokecolor="#444444">
                <v:path arrowok="t"/>
              </v:shape>
            </v:group>
            <v:group style="position:absolute;left:2938;top:2544;width:269;height:2" coordorigin="2938,2544" coordsize="269,2">
              <v:shape style="position:absolute;left:2938;top:2544;width:269;height:2" coordorigin="2938,2544" coordsize="269,0" path="m2938,2544l3206,2544e" filled="f" stroked="t" strokeweight=".72pt" strokecolor="#5B5B5B">
                <v:path arrowok="t"/>
              </v:shape>
            </v:group>
            <v:group style="position:absolute;left:3149;top:2549;width:197;height:2" coordorigin="3149,2549" coordsize="197,2">
              <v:shape style="position:absolute;left:3149;top:2549;width:197;height:2" coordorigin="3149,2549" coordsize="197,0" path="m3149,2549l3346,2549e" filled="f" stroked="t" strokeweight=".48pt" strokecolor="#3B3B3B">
                <v:path arrowok="t"/>
              </v:shape>
            </v:group>
            <v:group style="position:absolute;left:3269;top:2544;width:4517;height:2" coordorigin="3269,2544" coordsize="4517,2">
              <v:shape style="position:absolute;left:3269;top:2544;width:4517;height:2" coordorigin="3269,2544" coordsize="4517,0" path="m3269,2544l7786,2544e" filled="f" stroked="t" strokeweight=".96pt" strokecolor="#646464">
                <v:path arrowok="t"/>
              </v:shape>
            </v:group>
            <v:group style="position:absolute;left:7728;top:2549;width:1392;height:2" coordorigin="7728,2549" coordsize="1392,2">
              <v:shape style="position:absolute;left:7728;top:2549;width:1392;height:2" coordorigin="7728,2549" coordsize="1392,0" path="m7728,2549l9120,2549e" filled="f" stroked="t" strokeweight=".48pt" strokecolor="#484848">
                <v:path arrowok="t"/>
              </v:shape>
            </v:group>
            <v:group style="position:absolute;left:8880;top:2554;width:1176;height:2" coordorigin="8880,2554" coordsize="1176,2">
              <v:shape style="position:absolute;left:8880;top:2554;width:1176;height:2" coordorigin="8880,2554" coordsize="1176,0" path="m8880,2554l10056,2554e" filled="f" stroked="t" strokeweight=".72pt" strokecolor="#6B6B6B">
                <v:path arrowok="t"/>
              </v:shape>
            </v:group>
            <v:group style="position:absolute;left:10027;top:2558;width:312;height:2" coordorigin="10027,2558" coordsize="312,2">
              <v:shape style="position:absolute;left:10027;top:2558;width:312;height:2" coordorigin="10027,2558" coordsize="312,0" path="m10027,2558l10339,2558e" filled="f" stroked="t" strokeweight=".48pt" strokecolor="#777777">
                <v:path arrowok="t"/>
              </v:shape>
            </v:group>
            <v:group style="position:absolute;left:10310;top:2554;width:1286;height:2" coordorigin="10310,2554" coordsize="1286,2">
              <v:shape style="position:absolute;left:10310;top:2554;width:1286;height:2" coordorigin="10310,2554" coordsize="1286,0" path="m10310,2554l11597,2554e" filled="f" stroked="t" strokeweight=".72pt" strokecolor="#676767">
                <v:path arrowok="t"/>
              </v:shape>
            </v:group>
            <v:group style="position:absolute;left:538;top:2789;width:9518;height:2" coordorigin="538,2789" coordsize="9518,2">
              <v:shape style="position:absolute;left:538;top:2789;width:9518;height:2" coordorigin="538,2789" coordsize="9518,0" path="m538,2789l10056,2789e" filled="f" stroked="t" strokeweight=".48pt" strokecolor="#4F4F4F">
                <v:path arrowok="t"/>
              </v:shape>
            </v:group>
            <v:group style="position:absolute;left:9998;top:2794;width:1598;height:2" coordorigin="9998,2794" coordsize="1598,2">
              <v:shape style="position:absolute;left:9998;top:2794;width:1598;height:2" coordorigin="9998,2794" coordsize="1598,0" path="m9998,2794l11597,2794e" filled="f" stroked="t" strokeweight=".72pt" strokecolor="#838383">
                <v:path arrowok="t"/>
              </v:shape>
            </v:group>
            <v:group style="position:absolute;left:538;top:3029;width:11059;height:2" coordorigin="538,3029" coordsize="11059,2">
              <v:shape style="position:absolute;left:538;top:3029;width:11059;height:2" coordorigin="538,3029" coordsize="11059,0" path="m538,3029l11597,3029e" filled="f" stroked="t" strokeweight=".48pt" strokecolor="#4F4F4F">
                <v:path arrowok="t"/>
              </v:shape>
            </v:group>
            <v:group style="position:absolute;left:499;top:3274;width:2467;height:2" coordorigin="499,3274" coordsize="2467,2">
              <v:shape style="position:absolute;left:499;top:3274;width:2467;height:2" coordorigin="499,3274" coordsize="2467,0" path="m499,3274l2966,3274e" filled="f" stroked="t" strokeweight=".96pt" strokecolor="#4F4F4F">
                <v:path arrowok="t"/>
              </v:shape>
            </v:group>
            <v:group style="position:absolute;left:2966;top:3274;width:3931;height:2" coordorigin="2966,3274" coordsize="3931,2">
              <v:shape style="position:absolute;left:2966;top:3274;width:3931;height:2" coordorigin="2966,3274" coordsize="3931,0" path="m2966,3274l6898,3274e" filled="f" stroked="t" strokeweight=".48pt" strokecolor="#575757">
                <v:path arrowok="t"/>
              </v:shape>
            </v:group>
            <v:group style="position:absolute;left:6898;top:3274;width:4699;height:2" coordorigin="6898,3274" coordsize="4699,2">
              <v:shape style="position:absolute;left:6898;top:3274;width:4699;height:2" coordorigin="6898,3274" coordsize="4699,0" path="m6898,3274l11597,3274e" filled="f" stroked="t" strokeweight=".96pt" strokecolor="#606060">
                <v:path arrowok="t"/>
              </v:shape>
            </v:group>
            <v:group style="position:absolute;left:3782;top:3264;width:2;height:778" coordorigin="3782,3264" coordsize="2,778">
              <v:shape style="position:absolute;left:3782;top:3264;width:2;height:778" coordorigin="3782,3264" coordsize="0,778" path="m3782,4042l3782,3264e" filled="f" stroked="t" strokeweight=".96pt" strokecolor="#4F4F4F">
                <v:path arrowok="t"/>
              </v:shape>
            </v:group>
            <v:group style="position:absolute;left:6922;top:3264;width:2;height:778" coordorigin="6922,3264" coordsize="2,778">
              <v:shape style="position:absolute;left:6922;top:3264;width:2;height:778" coordorigin="6922,3264" coordsize="0,778" path="m6922,4042l6922,3264e" filled="f" stroked="t" strokeweight=".72pt" strokecolor="#3F3F3F">
                <v:path arrowok="t"/>
              </v:shape>
            </v:group>
            <v:group style="position:absolute;left:3773;top:3720;width:2064;height:2" coordorigin="3773,3720" coordsize="2064,2">
              <v:shape style="position:absolute;left:3773;top:3720;width:2064;height:2" coordorigin="3773,3720" coordsize="2064,0" path="m3773,3720l5837,3720e" filled="f" stroked="t" strokeweight=".48pt" strokecolor="#3B3B3B">
                <v:path arrowok="t"/>
              </v:shape>
            </v:group>
            <v:group style="position:absolute;left:6130;top:3715;width:2587;height:2" coordorigin="6130,3715" coordsize="2587,2">
              <v:shape style="position:absolute;left:6130;top:3715;width:2587;height:2" coordorigin="6130,3715" coordsize="2587,0" path="m6130,3715l8717,3715e" filled="f" stroked="t" strokeweight=".96pt" strokecolor="#BFBFBF">
                <v:path arrowok="t"/>
              </v:shape>
            </v:group>
            <v:group style="position:absolute;left:538;top:4032;width:3254;height:2" coordorigin="538,4032" coordsize="3254,2">
              <v:shape style="position:absolute;left:538;top:4032;width:3254;height:2" coordorigin="538,4032" coordsize="3254,0" path="m538,4032l3792,4032e" filled="f" stroked="t" strokeweight=".96pt" strokecolor="#646464">
                <v:path arrowok="t"/>
              </v:shape>
            </v:group>
            <v:group style="position:absolute;left:3715;top:4027;width:6653;height:2" coordorigin="3715,4027" coordsize="6653,2">
              <v:shape style="position:absolute;left:3715;top:4027;width:6653;height:2" coordorigin="3715,4027" coordsize="6653,0" path="m3715,4027l10368,4027e" filled="f" stroked="t" strokeweight=".96pt" strokecolor="#4B4B4B">
                <v:path arrowok="t"/>
              </v:shape>
            </v:group>
            <v:group style="position:absolute;left:10310;top:4037;width:1286;height:2" coordorigin="10310,4037" coordsize="1286,2">
              <v:shape style="position:absolute;left:10310;top:4037;width:1286;height:2" coordorigin="10310,4037" coordsize="1286,0" path="m10310,4037l11597,4037e" filled="f" stroked="t" strokeweight=".48pt" strokecolor="#282828">
                <v:path arrowok="t"/>
              </v:shape>
            </v:group>
            <v:group style="position:absolute;left:538;top:4310;width:8083;height:2" coordorigin="538,4310" coordsize="8083,2">
              <v:shape style="position:absolute;left:538;top:4310;width:8083;height:2" coordorigin="538,4310" coordsize="8083,0" path="m538,4310l8621,4310e" filled="f" stroked="t" strokeweight=".96pt" strokecolor="#5B5B5B">
                <v:path arrowok="t"/>
              </v:shape>
            </v:group>
            <v:group style="position:absolute;left:2280;top:4022;width:2;height:12086" coordorigin="2280,4022" coordsize="2,12086">
              <v:shape style="position:absolute;left:2280;top:4022;width:2;height:12086" coordorigin="2280,4022" coordsize="0,12086" path="m2280,16109l2280,4022e" filled="f" stroked="t" strokeweight=".72pt" strokecolor="#5B5B5B">
                <v:path arrowok="t"/>
              </v:shape>
            </v:group>
            <v:group style="position:absolute;left:8256;top:4310;width:3336;height:2" coordorigin="8256,4310" coordsize="3336,2">
              <v:shape style="position:absolute;left:8256;top:4310;width:3336;height:2" coordorigin="8256,4310" coordsize="3336,0" path="m8256,4310l11592,4310e" filled="f" stroked="t" strokeweight=".72pt" strokecolor="#3B3B3B">
                <v:path arrowok="t"/>
              </v:shape>
            </v:group>
            <v:group style="position:absolute;left:9062;top:4315;width:2506;height:2" coordorigin="9062,4315" coordsize="2506,2">
              <v:shape style="position:absolute;left:9062;top:4315;width:2506;height:2" coordorigin="9062,4315" coordsize="2506,0" path="m9062,4315l11568,4315e" filled="f" stroked="t" strokeweight=".48pt" strokecolor="#383838">
                <v:path arrowok="t"/>
              </v:shape>
            </v:group>
            <v:group style="position:absolute;left:2275;top:4555;width:4651;height:2" coordorigin="2275,4555" coordsize="4651,2">
              <v:shape style="position:absolute;left:2275;top:4555;width:4651;height:2" coordorigin="2275,4555" coordsize="4651,0" path="m2275,4555l6926,4555e" filled="f" stroked="t" strokeweight=".48pt" strokecolor="#282828">
                <v:path arrowok="t"/>
              </v:shape>
            </v:group>
            <v:group style="position:absolute;left:6869;top:4555;width:480;height:2" coordorigin="6869,4555" coordsize="480,2">
              <v:shape style="position:absolute;left:6869;top:4555;width:480;height:2" coordorigin="6869,4555" coordsize="480,0" path="m6869,4555l7349,4555e" filled="f" stroked="t" strokeweight=".48pt" strokecolor="#131313">
                <v:path arrowok="t"/>
              </v:shape>
            </v:group>
            <v:group style="position:absolute;left:7291;top:4560;width:4301;height:2" coordorigin="7291,4560" coordsize="4301,2">
              <v:shape style="position:absolute;left:7291;top:4560;width:4301;height:2" coordorigin="7291,4560" coordsize="4301,0" path="m7291,4560l11592,4560e" filled="f" stroked="t" strokeweight=".96pt" strokecolor="#575757">
                <v:path arrowok="t"/>
              </v:shape>
            </v:group>
            <v:group style="position:absolute;left:11585;top:4310;width:2;height:293" coordorigin="11585,4310" coordsize="2,293">
              <v:shape style="position:absolute;left:11585;top:4310;width:2;height:293" coordorigin="11585,4310" coordsize="0,293" path="m11585,4603l11585,4310e" filled="f" stroked="t" strokeweight=".72pt" strokecolor="#484848">
                <v:path arrowok="t"/>
              </v:shape>
            </v:group>
            <v:group style="position:absolute;left:4858;top:4550;width:2;height:2189" coordorigin="4858,4550" coordsize="2,2189">
              <v:shape style="position:absolute;left:4858;top:4550;width:2;height:2189" coordorigin="4858,4550" coordsize="0,2189" path="m4858,6739l4858,4550e" filled="f" stroked="t" strokeweight=".96pt" strokecolor="#4F4F4F">
                <v:path arrowok="t"/>
              </v:shape>
            </v:group>
            <v:group style="position:absolute;left:4848;top:5040;width:3466;height:2" coordorigin="4848,5040" coordsize="3466,2">
              <v:shape style="position:absolute;left:4848;top:5040;width:3466;height:2" coordorigin="4848,5040" coordsize="3466,0" path="m4848,5040l8314,5040e" filled="f" stroked="t" strokeweight=".96pt" strokecolor="#6B6B6B">
                <v:path arrowok="t"/>
              </v:shape>
            </v:group>
            <v:group style="position:absolute;left:7781;top:4550;width:2;height:499" coordorigin="7781,4550" coordsize="2,499">
              <v:shape style="position:absolute;left:7781;top:4550;width:2;height:499" coordorigin="7781,4550" coordsize="0,499" path="m7781,5050l7781,4550e" filled="f" stroked="t" strokeweight=".48pt" strokecolor="#343434">
                <v:path arrowok="t"/>
              </v:shape>
            </v:group>
            <v:group style="position:absolute;left:11582;top:4526;width:2;height:288" coordorigin="11582,4526" coordsize="2,288">
              <v:shape style="position:absolute;left:11582;top:4526;width:2;height:288" coordorigin="11582,4526" coordsize="0,288" path="m11582,4814l11582,4526e" filled="f" stroked="t" strokeweight=".48pt" strokecolor="#343434">
                <v:path arrowok="t"/>
              </v:shape>
            </v:group>
            <v:group style="position:absolute;left:8256;top:5045;width:1123;height:2" coordorigin="8256,5045" coordsize="1123,2">
              <v:shape style="position:absolute;left:8256;top:5045;width:1123;height:2" coordorigin="8256,5045" coordsize="1123,0" path="m8256,5045l9379,5045e" filled="f" stroked="t" strokeweight=".48pt" strokecolor="#3F3F3F">
                <v:path arrowok="t"/>
              </v:shape>
            </v:group>
            <v:group style="position:absolute;left:9298;top:5050;width:2299;height:2" coordorigin="9298,5050" coordsize="2299,2">
              <v:shape style="position:absolute;left:9298;top:5050;width:2299;height:2" coordorigin="9298,5050" coordsize="2299,0" path="m9298,5050l11597,5050e" filled="f" stroked="t" strokeweight=".96pt" strokecolor="#707070">
                <v:path arrowok="t"/>
              </v:shape>
            </v:group>
            <v:group style="position:absolute;left:11587;top:4757;width:2;height:1790" coordorigin="11587,4757" coordsize="2,1790">
              <v:shape style="position:absolute;left:11587;top:4757;width:2;height:1790" coordorigin="11587,4757" coordsize="0,1790" path="m11587,6547l11587,4757e" filled="f" stroked="t" strokeweight=".96pt" strokecolor="#5B5B5B">
                <v:path arrowok="t"/>
              </v:shape>
            </v:group>
            <v:group style="position:absolute;left:4848;top:5285;width:2501;height:2" coordorigin="4848,5285" coordsize="2501,2">
              <v:shape style="position:absolute;left:4848;top:5285;width:2501;height:2" coordorigin="4848,5285" coordsize="2501,0" path="m4848,5285l7349,5285e" filled="f" stroked="t" strokeweight=".48pt" strokecolor="#2B2B2B">
                <v:path arrowok="t"/>
              </v:shape>
            </v:group>
            <v:group style="position:absolute;left:7123;top:5290;width:3398;height:2" coordorigin="7123,5290" coordsize="3398,2">
              <v:shape style="position:absolute;left:7123;top:5290;width:3398;height:2" coordorigin="7123,5290" coordsize="3398,0" path="m7123,5290l10522,5290e" filled="f" stroked="t" strokeweight=".96pt" strokecolor="#606060">
                <v:path arrowok="t"/>
              </v:shape>
            </v:group>
            <v:group style="position:absolute;left:10310;top:5294;width:1286;height:2" coordorigin="10310,5294" coordsize="1286,2">
              <v:shape style="position:absolute;left:10310;top:5294;width:1286;height:2" coordorigin="10310,5294" coordsize="1286,0" path="m10310,5294l11597,5294e" filled="f" stroked="t" strokeweight=".48pt" strokecolor="#444444">
                <v:path arrowok="t"/>
              </v:shape>
            </v:group>
            <v:group style="position:absolute;left:4858;top:5530;width:4522;height:2" coordorigin="4858,5530" coordsize="4522,2">
              <v:shape style="position:absolute;left:4858;top:5530;width:4522;height:2" coordorigin="4858,5530" coordsize="4522,0" path="m4858,5530l9379,5530e" filled="f" stroked="t" strokeweight=".96pt" strokecolor="#5B5B5B">
                <v:path arrowok="t"/>
              </v:shape>
            </v:group>
            <v:group style="position:absolute;left:9322;top:5534;width:2275;height:2" coordorigin="9322,5534" coordsize="2275,2">
              <v:shape style="position:absolute;left:9322;top:5534;width:2275;height:2" coordorigin="9322,5534" coordsize="2275,0" path="m9322,5534l11597,5534e" filled="f" stroked="t" strokeweight=".48pt" strokecolor="#383838">
                <v:path arrowok="t"/>
              </v:shape>
            </v:group>
            <v:group style="position:absolute;left:2275;top:5770;width:5510;height:2" coordorigin="2275,5770" coordsize="5510,2">
              <v:shape style="position:absolute;left:2275;top:5770;width:5510;height:2" coordorigin="2275,5770" coordsize="5510,0" path="m2275,5770l7786,5770e" filled="f" stroked="t" strokeweight=".96pt" strokecolor="#575757">
                <v:path arrowok="t"/>
              </v:shape>
            </v:group>
            <v:group style="position:absolute;left:7728;top:5774;width:586;height:2" coordorigin="7728,5774" coordsize="586,2">
              <v:shape style="position:absolute;left:7728;top:5774;width:586;height:2" coordorigin="7728,5774" coordsize="586,0" path="m7728,5774l8314,5774e" filled="f" stroked="t" strokeweight=".48pt" strokecolor="#343434">
                <v:path arrowok="t"/>
              </v:shape>
            </v:group>
            <v:group style="position:absolute;left:8285;top:5784;width:806;height:2" coordorigin="8285,5784" coordsize="806,2">
              <v:shape style="position:absolute;left:8285;top:5784;width:806;height:2" coordorigin="8285,5784" coordsize="806,0" path="m8285,5784l9091,5784e" filled="f" stroked="t" strokeweight=".48pt" strokecolor="#747474">
                <v:path arrowok="t"/>
              </v:shape>
            </v:group>
            <v:group style="position:absolute;left:9091;top:5782;width:2506;height:2" coordorigin="9091,5782" coordsize="2506,2">
              <v:shape style="position:absolute;left:9091;top:5782;width:2506;height:2" coordorigin="9091,5782" coordsize="2506,0" path="m9091,5782l11597,5782e" filled="f" stroked="t" strokeweight=".96pt" strokecolor="#646464">
                <v:path arrowok="t"/>
              </v:shape>
            </v:group>
            <v:group style="position:absolute;left:528;top:6010;width:4339;height:2" coordorigin="528,6010" coordsize="4339,2">
              <v:shape style="position:absolute;left:528;top:6010;width:4339;height:2" coordorigin="528,6010" coordsize="4339,0" path="m528,6010l4867,6010e" filled="f" stroked="t" strokeweight=".96pt" strokecolor="#676767">
                <v:path arrowok="t"/>
              </v:shape>
            </v:group>
            <v:group style="position:absolute;left:4790;top:6014;width:2558;height:2" coordorigin="4790,6014" coordsize="2558,2">
              <v:shape style="position:absolute;left:4790;top:6014;width:2558;height:2" coordorigin="4790,6014" coordsize="2558,0" path="m4790,6014l7349,6014e" filled="f" stroked="t" strokeweight=".48pt" strokecolor="#484848">
                <v:path arrowok="t"/>
              </v:shape>
            </v:group>
            <v:group style="position:absolute;left:7291;top:6014;width:1829;height:2" coordorigin="7291,6014" coordsize="1829,2">
              <v:shape style="position:absolute;left:7291;top:6014;width:1829;height:2" coordorigin="7291,6014" coordsize="1829,0" path="m7291,6014l9120,6014e" filled="f" stroked="t" strokeweight=".48pt" strokecolor="#343434">
                <v:path arrowok="t"/>
              </v:shape>
            </v:group>
            <v:group style="position:absolute;left:8832;top:6019;width:2765;height:2" coordorigin="8832,6019" coordsize="2765,2">
              <v:shape style="position:absolute;left:8832;top:6019;width:2765;height:2" coordorigin="8832,6019" coordsize="2765,0" path="m8832,6019l11597,6019e" filled="f" stroked="t" strokeweight=".96pt" strokecolor="#646464">
                <v:path arrowok="t"/>
              </v:shape>
            </v:group>
            <v:group style="position:absolute;left:530;top:5986;width:2;height:206" coordorigin="530,5986" coordsize="2,206">
              <v:shape style="position:absolute;left:530;top:5986;width:2;height:206" coordorigin="530,5986" coordsize="0,206" path="m530,6192l530,5986e" filled="f" stroked="t" strokeweight=".24pt" strokecolor="#BFBFBF">
                <v:path arrowok="t"/>
              </v:shape>
            </v:group>
            <v:group style="position:absolute;left:7781;top:6010;width:2;height:730" coordorigin="7781,6010" coordsize="2,730">
              <v:shape style="position:absolute;left:7781;top:6010;width:2;height:730" coordorigin="7781,6010" coordsize="0,730" path="m7781,6739l7781,6010e" filled="f" stroked="t" strokeweight=".48pt" strokecolor="#343434">
                <v:path arrowok="t"/>
              </v:shape>
            </v:group>
            <v:group style="position:absolute;left:2275;top:6485;width:3912;height:2" coordorigin="2275,6485" coordsize="3912,2">
              <v:shape style="position:absolute;left:2275;top:6485;width:3912;height:2" coordorigin="2275,6485" coordsize="3912,0" path="m2275,6485l6187,6485e" filled="f" stroked="t" strokeweight=".48pt" strokecolor="#282828">
                <v:path arrowok="t"/>
              </v:shape>
            </v:group>
            <v:group style="position:absolute;left:6158;top:6514;width:1162;height:2" coordorigin="6158,6514" coordsize="1162,2">
              <v:shape style="position:absolute;left:6158;top:6514;width:1162;height:2" coordorigin="6158,6514" coordsize="1162,0" path="m6158,6514l7320,6514e" filled="f" stroked="t" strokeweight=".48pt" strokecolor="#000000">
                <v:path arrowok="t"/>
              </v:shape>
            </v:group>
            <v:group style="position:absolute;left:7200;top:6490;width:2880;height:2" coordorigin="7200,6490" coordsize="2880,2">
              <v:shape style="position:absolute;left:7200;top:6490;width:2880;height:2" coordorigin="7200,6490" coordsize="2880,0" path="m7200,6490l10080,6490e" filled="f" stroked="t" strokeweight=".96pt" strokecolor="#646464">
                <v:path arrowok="t"/>
              </v:shape>
            </v:group>
            <v:group style="position:absolute;left:9998;top:6494;width:370;height:2" coordorigin="9998,6494" coordsize="370,2">
              <v:shape style="position:absolute;left:9998;top:6494;width:370;height:2" coordorigin="9998,6494" coordsize="370,0" path="m9998,6494l10368,6494e" filled="f" stroked="t" strokeweight=".48pt" strokecolor="#444444">
                <v:path arrowok="t"/>
              </v:shape>
            </v:group>
            <v:group style="position:absolute;left:10310;top:6494;width:1286;height:2" coordorigin="10310,6494" coordsize="1286,2">
              <v:shape style="position:absolute;left:10310;top:6494;width:1286;height:2" coordorigin="10310,6494" coordsize="1286,0" path="m10310,6494l11597,6494e" filled="f" stroked="t" strokeweight=".48pt" strokecolor="#2F2F2F">
                <v:path arrowok="t"/>
              </v:shape>
            </v:group>
            <v:group style="position:absolute;left:2275;top:6725;width:2592;height:2" coordorigin="2275,6725" coordsize="2592,2">
              <v:shape style="position:absolute;left:2275;top:6725;width:2592;height:2" coordorigin="2275,6725" coordsize="2592,0" path="m2275,6725l4867,6725e" filled="f" stroked="t" strokeweight=".48pt" strokecolor="#343434">
                <v:path arrowok="t"/>
              </v:shape>
            </v:group>
            <v:group style="position:absolute;left:4819;top:6715;width:782;height:2" coordorigin="4819,6715" coordsize="782,2">
              <v:shape style="position:absolute;left:4819;top:6715;width:782;height:2" coordorigin="4819,6715" coordsize="782,0" path="m4819,6715l5602,6715e" filled="f" stroked="t" strokeweight=".48pt" strokecolor="#2F2F2F">
                <v:path arrowok="t"/>
              </v:shape>
            </v:group>
            <v:group style="position:absolute;left:5573;top:6725;width:274;height:2" coordorigin="5573,6725" coordsize="274,2">
              <v:shape style="position:absolute;left:5573;top:6725;width:274;height:2" coordorigin="5573,6725" coordsize="274,0" path="m5573,6725l5846,6725e" filled="f" stroked="t" strokeweight=".48pt" strokecolor="#232323">
                <v:path arrowok="t"/>
              </v:shape>
            </v:group>
            <v:group style="position:absolute;left:5818;top:6715;width:341;height:2" coordorigin="5818,6715" coordsize="341,2">
              <v:shape style="position:absolute;left:5818;top:6715;width:341;height:2" coordorigin="5818,6715" coordsize="341,0" path="m5818,6715l6158,6715e" filled="f" stroked="t" strokeweight=".48pt" strokecolor="#232323">
                <v:path arrowok="t"/>
              </v:shape>
            </v:group>
            <v:group style="position:absolute;left:6158;top:6715;width:739;height:2" coordorigin="6158,6715" coordsize="739,2">
              <v:shape style="position:absolute;left:6158;top:6715;width:739;height:2" coordorigin="6158,6715" coordsize="739,0" path="m6158,6715l6898,6715e" filled="f" stroked="t" strokeweight=".96pt" strokecolor="#282828">
                <v:path arrowok="t"/>
              </v:shape>
            </v:group>
            <v:group style="position:absolute;left:6840;top:6730;width:3682;height:2" coordorigin="6840,6730" coordsize="3682,2">
              <v:shape style="position:absolute;left:6840;top:6730;width:3682;height:2" coordorigin="6840,6730" coordsize="3682,0" path="m6840,6730l10522,6730e" filled="f" stroked="t" strokeweight=".96pt" strokecolor="#606060">
                <v:path arrowok="t"/>
              </v:shape>
            </v:group>
            <v:group style="position:absolute;left:10310;top:6734;width:1286;height:2" coordorigin="10310,6734" coordsize="1286,2">
              <v:shape style="position:absolute;left:10310;top:6734;width:1286;height:2" coordorigin="10310,6734" coordsize="1286,0" path="m10310,6734l11597,6734e" filled="f" stroked="t" strokeweight=".48pt" strokecolor="#3B3B3B">
                <v:path arrowok="t"/>
              </v:shape>
            </v:group>
            <v:group style="position:absolute;left:11592;top:6480;width:2;height:984" coordorigin="11592,6480" coordsize="2,984">
              <v:shape style="position:absolute;left:11592;top:6480;width:2;height:984" coordorigin="11592,6480" coordsize="0,984" path="m11592,7464l11592,6480e" filled="f" stroked="t" strokeweight=".48pt" strokecolor="#3B3B3B">
                <v:path arrowok="t"/>
              </v:shape>
            </v:group>
            <v:group style="position:absolute;left:528;top:6970;width:7786;height:2" coordorigin="528,6970" coordsize="7786,2">
              <v:shape style="position:absolute;left:528;top:6970;width:7786;height:2" coordorigin="528,6970" coordsize="7786,0" path="m528,6970l8314,6970e" filled="f" stroked="t" strokeweight=".96pt" strokecolor="#646464">
                <v:path arrowok="t"/>
              </v:shape>
            </v:group>
            <v:group style="position:absolute;left:535;top:6797;width:2;height:2726" coordorigin="535,6797" coordsize="2,2726">
              <v:shape style="position:absolute;left:535;top:6797;width:2;height:2726" coordorigin="535,6797" coordsize="0,2726" path="m535,9523l535,6797e" filled="f" stroked="t" strokeweight=".72pt" strokecolor="#6B6B6B">
                <v:path arrowok="t"/>
              </v:shape>
            </v:group>
            <v:group style="position:absolute;left:8256;top:6974;width:1800;height:2" coordorigin="8256,6974" coordsize="1800,2">
              <v:shape style="position:absolute;left:8256;top:6974;width:1800;height:2" coordorigin="8256,6974" coordsize="1800,0" path="m8256,6974l10056,6974e" filled="f" stroked="t" strokeweight=".48pt" strokecolor="#3F3F3F">
                <v:path arrowok="t"/>
              </v:shape>
            </v:group>
            <v:group style="position:absolute;left:10027;top:6955;width:312;height:2" coordorigin="10027,6955" coordsize="312,2">
              <v:shape style="position:absolute;left:10027;top:6955;width:312;height:2" coordorigin="10027,6955" coordsize="312,0" path="m10027,6955l10339,6955e" filled="f" stroked="t" strokeweight=".48pt" strokecolor="#000000">
                <v:path arrowok="t"/>
              </v:shape>
            </v:group>
            <v:group style="position:absolute;left:10310;top:6979;width:1286;height:2" coordorigin="10310,6979" coordsize="1286,2">
              <v:shape style="position:absolute;left:10310;top:6979;width:1286;height:2" coordorigin="10310,6979" coordsize="1286,0" path="m10310,6979l11597,6979e" filled="f" stroked="t" strokeweight=".96pt" strokecolor="#676767">
                <v:path arrowok="t"/>
              </v:shape>
            </v:group>
            <v:group style="position:absolute;left:528;top:7440;width:6398;height:2" coordorigin="528,7440" coordsize="6398,2">
              <v:shape style="position:absolute;left:528;top:7440;width:6398;height:2" coordorigin="528,7440" coordsize="6398,0" path="m528,7440l6926,7440e" filled="f" stroked="t" strokeweight=".96pt" strokecolor="#646464">
                <v:path arrowok="t"/>
              </v:shape>
            </v:group>
            <v:group style="position:absolute;left:6869;top:7445;width:2510;height:2" coordorigin="6869,7445" coordsize="2510,2">
              <v:shape style="position:absolute;left:6869;top:7445;width:2510;height:2" coordorigin="6869,7445" coordsize="2510,0" path="m6869,7445l9379,7445e" filled="f" stroked="t" strokeweight=".48pt" strokecolor="#343434">
                <v:path arrowok="t"/>
              </v:shape>
            </v:group>
            <v:group style="position:absolute;left:9293;top:7450;width:2304;height:2" coordorigin="9293,7450" coordsize="2304,2">
              <v:shape style="position:absolute;left:9293;top:7450;width:2304;height:2" coordorigin="9293,7450" coordsize="2304,0" path="m9293,7450l11597,7450e" filled="f" stroked="t" strokeweight=".96pt" strokecolor="#676767">
                <v:path arrowok="t"/>
              </v:shape>
            </v:group>
            <v:group style="position:absolute;left:4858;top:7430;width:2;height:749" coordorigin="4858,7430" coordsize="2,749">
              <v:shape style="position:absolute;left:4858;top:7430;width:2;height:749" coordorigin="4858,7430" coordsize="0,749" path="m4858,8179l4858,7430e" filled="f" stroked="t" strokeweight=".96pt" strokecolor="#545454">
                <v:path arrowok="t"/>
              </v:shape>
            </v:group>
            <v:group style="position:absolute;left:4848;top:7685;width:2938;height:2" coordorigin="4848,7685" coordsize="2938,2">
              <v:shape style="position:absolute;left:4848;top:7685;width:2938;height:2" coordorigin="4848,7685" coordsize="2938,0" path="m4848,7685l7786,7685e" filled="f" stroked="t" strokeweight=".48pt" strokecolor="#2F2F2F">
                <v:path arrowok="t"/>
              </v:shape>
            </v:group>
            <v:group style="position:absolute;left:7757;top:7675;width:528;height:2" coordorigin="7757,7675" coordsize="528,2">
              <v:shape style="position:absolute;left:7757;top:7675;width:528;height:2" coordorigin="7757,7675" coordsize="528,0" path="m7757,7675l8285,7675e" filled="f" stroked="t" strokeweight=".96pt" strokecolor="#343434">
                <v:path arrowok="t"/>
              </v:shape>
            </v:group>
            <v:group style="position:absolute;left:8198;top:7690;width:3398;height:2" coordorigin="8198,7690" coordsize="3398,2">
              <v:shape style="position:absolute;left:8198;top:7690;width:3398;height:2" coordorigin="8198,7690" coordsize="3398,0" path="m8198,7690l11597,7690e" filled="f" stroked="t" strokeweight=".96pt" strokecolor="#606060">
                <v:path arrowok="t"/>
              </v:shape>
            </v:group>
            <v:group style="position:absolute;left:11587;top:7387;width:2;height:1618" coordorigin="11587,7387" coordsize="2,1618">
              <v:shape style="position:absolute;left:11587;top:7387;width:2;height:1618" coordorigin="11587,7387" coordsize="0,1618" path="m11587,9005l11587,7387e" filled="f" stroked="t" strokeweight=".96pt" strokecolor="#5B5B5B">
                <v:path arrowok="t"/>
              </v:shape>
            </v:group>
            <v:group style="position:absolute;left:4848;top:7925;width:782;height:2" coordorigin="4848,7925" coordsize="782,2">
              <v:shape style="position:absolute;left:4848;top:7925;width:782;height:2" coordorigin="4848,7925" coordsize="782,0" path="m4848,7925l5630,7925e" filled="f" stroked="t" strokeweight=".48pt" strokecolor="#383838">
                <v:path arrowok="t"/>
              </v:shape>
            </v:group>
            <v:group style="position:absolute;left:5602;top:7910;width:1090;height:2" coordorigin="5602,7910" coordsize="1090,2">
              <v:shape style="position:absolute;left:5602;top:7910;width:1090;height:2" coordorigin="5602,7910" coordsize="1090,0" path="m5602,7910l6691,7910e" filled="f" stroked="t" strokeweight=".48pt" strokecolor="#000000">
                <v:path arrowok="t"/>
              </v:shape>
            </v:group>
            <v:group style="position:absolute;left:6691;top:7910;width:1066;height:2" coordorigin="6691,7910" coordsize="1066,2">
              <v:shape style="position:absolute;left:6691;top:7910;width:1066;height:2" coordorigin="6691,7910" coordsize="1066,0" path="m6691,7910l7757,7910e" filled="f" stroked="t" strokeweight=".96pt" strokecolor="#3B3B3B">
                <v:path arrowok="t"/>
              </v:shape>
            </v:group>
            <v:group style="position:absolute;left:7632;top:7930;width:3965;height:2" coordorigin="7632,7930" coordsize="3965,2">
              <v:shape style="position:absolute;left:7632;top:7930;width:3965;height:2" coordorigin="7632,7930" coordsize="3965,0" path="m7632,7930l11597,7930e" filled="f" stroked="t" strokeweight=".72pt" strokecolor="#575757">
                <v:path arrowok="t"/>
              </v:shape>
            </v:group>
            <v:group style="position:absolute;left:528;top:8165;width:3778;height:2" coordorigin="528,8165" coordsize="3778,2">
              <v:shape style="position:absolute;left:528;top:8165;width:3778;height:2" coordorigin="528,8165" coordsize="3778,0" path="m528,8165l4306,8165e" filled="f" stroked="t" strokeweight=".48pt" strokecolor="#2B2B2B">
                <v:path arrowok="t"/>
              </v:shape>
            </v:group>
            <v:group style="position:absolute;left:4224;top:8170;width:4090;height:2" coordorigin="4224,8170" coordsize="4090,2">
              <v:shape style="position:absolute;left:4224;top:8170;width:4090;height:2" coordorigin="4224,8170" coordsize="4090,0" path="m4224,8170l8314,8170e" filled="f" stroked="t" strokeweight=".96pt" strokecolor="#5B5B5B">
                <v:path arrowok="t"/>
              </v:shape>
            </v:group>
            <v:group style="position:absolute;left:8256;top:8174;width:2112;height:2" coordorigin="8256,8174" coordsize="2112,2">
              <v:shape style="position:absolute;left:8256;top:8174;width:2112;height:2" coordorigin="8256,8174" coordsize="2112,0" path="m8256,8174l10368,8174e" filled="f" stroked="t" strokeweight=".48pt" strokecolor="#2B2B2B">
                <v:path arrowok="t"/>
              </v:shape>
            </v:group>
            <v:group style="position:absolute;left:10224;top:8179;width:1373;height:2" coordorigin="10224,8179" coordsize="1373,2">
              <v:shape style="position:absolute;left:10224;top:8179;width:1373;height:2" coordorigin="10224,8179" coordsize="1373,0" path="m10224,8179l11597,8179e" filled="f" stroked="t" strokeweight=".72pt" strokecolor="#606060">
                <v:path arrowok="t"/>
              </v:shape>
            </v:group>
            <v:group style="position:absolute;left:528;top:8976;width:5102;height:2" coordorigin="528,8976" coordsize="5102,2">
              <v:shape style="position:absolute;left:528;top:8976;width:5102;height:2" coordorigin="528,8976" coordsize="5102,0" path="m528,8976l5630,8976e" filled="f" stroked="t" strokeweight=".96pt" strokecolor="#5B5B5B">
                <v:path arrowok="t"/>
              </v:shape>
            </v:group>
            <v:group style="position:absolute;left:5573;top:8981;width:2741;height:2" coordorigin="5573,8981" coordsize="2741,2">
              <v:shape style="position:absolute;left:5573;top:8981;width:2741;height:2" coordorigin="5573,8981" coordsize="2741,0" path="m5573,8981l8314,8981e" filled="f" stroked="t" strokeweight=".48pt" strokecolor="#2B2B2B">
                <v:path arrowok="t"/>
              </v:shape>
            </v:group>
            <v:group style="position:absolute;left:8222;top:8986;width:3370;height:2" coordorigin="8222,8986" coordsize="3370,2">
              <v:shape style="position:absolute;left:8222;top:8986;width:3370;height:2" coordorigin="8222,8986" coordsize="3370,0" path="m8222,8986l11592,8986e" filled="f" stroked="t" strokeweight=".96pt" strokecolor="#606060">
                <v:path arrowok="t"/>
              </v:shape>
            </v:group>
            <v:group style="position:absolute;left:11585;top:8928;width:2;height:528" coordorigin="11585,8928" coordsize="2,528">
              <v:shape style="position:absolute;left:11585;top:8928;width:2;height:528" coordorigin="11585,8928" coordsize="0,528" path="m11585,9456l11585,8928e" filled="f" stroked="t" strokeweight=".48pt" strokecolor="#444444">
                <v:path arrowok="t"/>
              </v:shape>
            </v:group>
            <v:group style="position:absolute;left:528;top:10090;width:494;height:2" coordorigin="528,10090" coordsize="494,2">
              <v:shape style="position:absolute;left:528;top:10090;width:494;height:2" coordorigin="528,10090" coordsize="494,0" path="m528,10090l1022,10090e" filled="f" stroked="t" strokeweight=".72pt" strokecolor="#5B5B5B">
                <v:path arrowok="t"/>
              </v:shape>
            </v:group>
            <v:group style="position:absolute;left:533;top:9398;width:2;height:1738" coordorigin="533,9398" coordsize="2,1738">
              <v:shape style="position:absolute;left:533;top:9398;width:2;height:1738" coordorigin="533,9398" coordsize="0,1738" path="m533,11136l533,9398e" filled="f" stroked="t" strokeweight=".48pt" strokecolor="#3B3B3B">
                <v:path arrowok="t"/>
              </v:shape>
            </v:group>
            <v:group style="position:absolute;left:965;top:10094;width:1315;height:2" coordorigin="965,10094" coordsize="1315,2">
              <v:shape style="position:absolute;left:965;top:10094;width:1315;height:2" coordorigin="965,10094" coordsize="1315,0" path="m965,10094l2280,10094e" filled="f" stroked="t" strokeweight=".48pt" strokecolor="#2F2F2F">
                <v:path arrowok="t"/>
              </v:shape>
            </v:group>
            <v:group style="position:absolute;left:2213;top:10099;width:6907;height:2" coordorigin="2213,10099" coordsize="6907,2">
              <v:shape style="position:absolute;left:2213;top:10099;width:6907;height:2" coordorigin="2213,10099" coordsize="6907,0" path="m2213,10099l9120,10099e" filled="f" stroked="t" strokeweight=".72pt" strokecolor="#4B4B4B">
                <v:path arrowok="t"/>
              </v:shape>
            </v:group>
            <v:group style="position:absolute;left:9062;top:10104;width:994;height:2" coordorigin="9062,10104" coordsize="994,2">
              <v:shape style="position:absolute;left:9062;top:10104;width:994;height:2" coordorigin="9062,10104" coordsize="994,0" path="m9062,10104l10056,10104e" filled="f" stroked="t" strokeweight=".48pt" strokecolor="#2F2F2F">
                <v:path arrowok="t"/>
              </v:shape>
            </v:group>
            <v:group style="position:absolute;left:10027;top:10090;width:1546;height:2" coordorigin="10027,10090" coordsize="1546,2">
              <v:shape style="position:absolute;left:10027;top:10090;width:1546;height:2" coordorigin="10027,10090" coordsize="1546,0" path="m10027,10090l11573,10090e" filled="f" stroked="t" strokeweight=".48pt" strokecolor="#000000">
                <v:path arrowok="t"/>
              </v:shape>
            </v:group>
            <v:group style="position:absolute;left:11587;top:9398;width:2;height:5429" coordorigin="11587,9398" coordsize="2,5429">
              <v:shape style="position:absolute;left:11587;top:9398;width:2;height:5429" coordorigin="11587,9398" coordsize="0,5429" path="m11587,14827l11587,9398e" filled="f" stroked="t" strokeweight=".96pt" strokecolor="#606060">
                <v:path arrowok="t"/>
              </v:shape>
            </v:group>
            <v:group style="position:absolute;left:528;top:10430;width:1085;height:2" coordorigin="528,10430" coordsize="1085,2">
              <v:shape style="position:absolute;left:528;top:10430;width:1085;height:2" coordorigin="528,10430" coordsize="1085,0" path="m528,10430l1613,10430e" filled="f" stroked="t" strokeweight=".48pt" strokecolor="#383838">
                <v:path arrowok="t"/>
              </v:shape>
            </v:group>
            <v:group style="position:absolute;left:1584;top:10459;width:274;height:2" coordorigin="1584,10459" coordsize="274,2">
              <v:shape style="position:absolute;left:1584;top:10459;width:274;height:2" coordorigin="1584,10459" coordsize="274,0" path="m1584,10459l1858,10459e" filled="f" stroked="t" strokeweight=".48pt" strokecolor="#000000">
                <v:path arrowok="t"/>
              </v:shape>
            </v:group>
            <v:group style="position:absolute;left:1776;top:10435;width:5150;height:2" coordorigin="1776,10435" coordsize="5150,2">
              <v:shape style="position:absolute;left:1776;top:10435;width:5150;height:2" coordorigin="1776,10435" coordsize="5150,0" path="m1776,10435l6926,10435e" filled="f" stroked="t" strokeweight=".96pt" strokecolor="#5B5B5B">
                <v:path arrowok="t"/>
              </v:shape>
            </v:group>
            <v:group style="position:absolute;left:6869;top:10440;width:2251;height:2" coordorigin="6869,10440" coordsize="2251,2">
              <v:shape style="position:absolute;left:6869;top:10440;width:2251;height:2" coordorigin="6869,10440" coordsize="2251,0" path="m6869,10440l9120,10440e" filled="f" stroked="t" strokeweight=".48pt" strokecolor="#343434">
                <v:path arrowok="t"/>
              </v:shape>
            </v:group>
            <v:group style="position:absolute;left:9091;top:10459;width:259;height:2" coordorigin="9091,10459" coordsize="259,2">
              <v:shape style="position:absolute;left:9091;top:10459;width:259;height:2" coordorigin="9091,10459" coordsize="259,0" path="m9091,10459l9350,10459e" filled="f" stroked="t" strokeweight=".48pt" strokecolor="#A0A0A0">
                <v:path arrowok="t"/>
              </v:shape>
            </v:group>
            <v:group style="position:absolute;left:9221;top:10445;width:2376;height:2" coordorigin="9221,10445" coordsize="2376,2">
              <v:shape style="position:absolute;left:9221;top:10445;width:2376;height:2" coordorigin="9221,10445" coordsize="2376,0" path="m9221,10445l11597,10445e" filled="f" stroked="t" strokeweight=".96pt" strokecolor="#646464">
                <v:path arrowok="t"/>
              </v:shape>
            </v:group>
            <v:group style="position:absolute;left:528;top:10675;width:5318;height:2" coordorigin="528,10675" coordsize="5318,2">
              <v:shape style="position:absolute;left:528;top:10675;width:5318;height:2" coordorigin="528,10675" coordsize="5318,0" path="m528,10675l5846,10675e" filled="f" stroked="t" strokeweight=".96pt" strokecolor="#646464">
                <v:path arrowok="t"/>
              </v:shape>
            </v:group>
            <v:group style="position:absolute;left:5789;top:10680;width:2525;height:2" coordorigin="5789,10680" coordsize="2525,2">
              <v:shape style="position:absolute;left:5789;top:10680;width:2525;height:2" coordorigin="5789,10680" coordsize="2525,0" path="m5789,10680l8314,10680e" filled="f" stroked="t" strokeweight=".48pt" strokecolor="#343434">
                <v:path arrowok="t"/>
              </v:shape>
            </v:group>
            <v:group style="position:absolute;left:7992;top:10685;width:3605;height:2" coordorigin="7992,10685" coordsize="3605,2">
              <v:shape style="position:absolute;left:7992;top:10685;width:3605;height:2" coordorigin="7992,10685" coordsize="3605,0" path="m7992,10685l11597,10685e" filled="f" stroked="t" strokeweight=".96pt" strokecolor="#646464">
                <v:path arrowok="t"/>
              </v:shape>
            </v:group>
            <v:group style="position:absolute;left:2275;top:10632;width:2;height:317" coordorigin="2275,10632" coordsize="2,317">
              <v:shape style="position:absolute;left:2275;top:10632;width:2;height:317" coordorigin="2275,10632" coordsize="0,317" path="m2275,10949l2275,10632e" filled="f" stroked="t" strokeweight=".72pt" strokecolor="#545454">
                <v:path arrowok="t"/>
              </v:shape>
            </v:group>
            <v:group style="position:absolute;left:768;top:11155;width:7085;height:2" coordorigin="768,11155" coordsize="7085,2">
              <v:shape style="position:absolute;left:768;top:11155;width:7085;height:2" coordorigin="768,11155" coordsize="7085,0" path="m768,11155l7853,11155e" filled="f" stroked="t" strokeweight=".96pt" strokecolor="#606060">
                <v:path arrowok="t"/>
              </v:shape>
            </v:group>
            <v:group style="position:absolute;left:2275;top:10891;width:2;height:5218" coordorigin="2275,10891" coordsize="2,5218">
              <v:shape style="position:absolute;left:2275;top:10891;width:2;height:5218" coordorigin="2275,10891" coordsize="0,5218" path="m2275,16109l2275,10891e" filled="f" stroked="t" strokeweight=".96pt" strokecolor="#676767">
                <v:path arrowok="t"/>
              </v:shape>
            </v:group>
            <v:group style="position:absolute;left:7728;top:11160;width:2640;height:2" coordorigin="7728,11160" coordsize="2640,2">
              <v:shape style="position:absolute;left:7728;top:11160;width:2640;height:2" coordorigin="7728,11160" coordsize="2640,0" path="m7728,11160l10368,11160e" filled="f" stroked="t" strokeweight=".48pt" strokecolor="#343434">
                <v:path arrowok="t"/>
              </v:shape>
            </v:group>
            <v:group style="position:absolute;left:10310;top:11165;width:1286;height:2" coordorigin="10310,11165" coordsize="1286,2">
              <v:shape style="position:absolute;left:10310;top:11165;width:1286;height:2" coordorigin="10310,11165" coordsize="1286,0" path="m10310,11165l11597,11165e" filled="f" stroked="t" strokeweight=".96pt" strokecolor="#646464">
                <v:path arrowok="t"/>
              </v:shape>
            </v:group>
            <v:group style="position:absolute;left:623;top:11395;width:4157;height:2" coordorigin="623,11395" coordsize="4157,2">
              <v:shape style="position:absolute;left:623;top:11395;width:4157;height:2" coordorigin="623,11395" coordsize="4157,0" path="m623,11395l4781,11395e" filled="f" stroked="t" strokeweight=".96pt" strokecolor="#646464">
                <v:path arrowok="t"/>
              </v:shape>
            </v:group>
            <v:group style="position:absolute;left:4637;top:11395;width:221;height:2" coordorigin="4637,11395" coordsize="221,2">
              <v:shape style="position:absolute;left:4637;top:11395;width:221;height:2" coordorigin="4637,11395" coordsize="221,0" path="m4637,11395l4858,11395e" filled="f" stroked="t" strokeweight=".72pt" strokecolor="#484848">
                <v:path arrowok="t"/>
              </v:shape>
            </v:group>
            <v:group style="position:absolute;left:4800;top:11400;width:4579;height:2" coordorigin="4800,11400" coordsize="4579,2">
              <v:shape style="position:absolute;left:4800;top:11400;width:4579;height:2" coordorigin="4800,11400" coordsize="4579,0" path="m4800,11400l9379,11400e" filled="f" stroked="t" strokeweight=".48pt" strokecolor="#2B2B2B">
                <v:path arrowok="t"/>
              </v:shape>
            </v:group>
            <v:group style="position:absolute;left:9302;top:11405;width:2294;height:2" coordorigin="9302,11405" coordsize="2294,2">
              <v:shape style="position:absolute;left:9302;top:11405;width:2294;height:2" coordorigin="9302,11405" coordsize="2294,0" path="m9302,11405l11597,11405e" filled="f" stroked="t" strokeweight=".96pt" strokecolor="#646464">
                <v:path arrowok="t"/>
              </v:shape>
            </v:group>
            <v:group style="position:absolute;left:1018;top:11386;width:2;height:1229" coordorigin="1018,11386" coordsize="2,1229">
              <v:shape style="position:absolute;left:1018;top:11386;width:2;height:1229" coordorigin="1018,11386" coordsize="0,1229" path="m1018,12614l1018,11386e" filled="f" stroked="t" strokeweight=".96pt" strokecolor="#6B6B6B">
                <v:path arrowok="t"/>
              </v:shape>
            </v:group>
            <v:group style="position:absolute;left:1603;top:11366;width:2;height:4742" coordorigin="1603,11366" coordsize="2,4742">
              <v:shape style="position:absolute;left:1603;top:11366;width:2;height:4742" coordorigin="1603,11366" coordsize="0,4742" path="m1603,16109l1603,11366e" filled="f" stroked="t" strokeweight=".96pt" strokecolor="#575757">
                <v:path arrowok="t"/>
              </v:shape>
            </v:group>
            <v:group style="position:absolute;left:7325;top:11395;width:2;height:4243" coordorigin="7325,11395" coordsize="2,4243">
              <v:shape style="position:absolute;left:7325;top:11395;width:2;height:4243" coordorigin="7325,11395" coordsize="0,4243" path="m7325,15638l7325,11395e" filled="f" stroked="t" strokeweight=".96pt" strokecolor="#575757">
                <v:path arrowok="t"/>
              </v:shape>
            </v:group>
            <v:group style="position:absolute;left:528;top:11635;width:4426;height:2" coordorigin="528,11635" coordsize="4426,2">
              <v:shape style="position:absolute;left:528;top:11635;width:4426;height:2" coordorigin="528,11635" coordsize="4426,0" path="m528,11635l4954,11635e" filled="f" stroked="t" strokeweight=".96pt" strokecolor="#646464">
                <v:path arrowok="t"/>
              </v:shape>
            </v:group>
            <v:group style="position:absolute;left:533;top:11414;width:2;height:62" coordorigin="533,11414" coordsize="2,62">
              <v:shape style="position:absolute;left:533;top:11414;width:2;height:62" coordorigin="533,11414" coordsize="0,62" path="m533,11477l533,11414e" filled="f" stroked="t" strokeweight=".48pt" strokecolor="#5B5B5B">
                <v:path arrowok="t"/>
              </v:shape>
            </v:group>
            <v:group style="position:absolute;left:533;top:11419;width:2;height:245" coordorigin="533,11419" coordsize="2,245">
              <v:shape style="position:absolute;left:533;top:11419;width:2;height:245" coordorigin="533,11419" coordsize="0,245" path="m533,11664l533,11419e" filled="f" stroked="t" strokeweight=".48pt" strokecolor="#444444">
                <v:path arrowok="t"/>
              </v:shape>
            </v:group>
            <v:group style="position:absolute;left:4800;top:11640;width:1920;height:2" coordorigin="4800,11640" coordsize="1920,2">
              <v:shape style="position:absolute;left:4800;top:11640;width:1920;height:2" coordorigin="4800,11640" coordsize="1920,0" path="m4800,11640l6720,11640e" filled="f" stroked="t" strokeweight=".48pt" strokecolor="#3F3F3F">
                <v:path arrowok="t"/>
              </v:shape>
            </v:group>
            <v:group style="position:absolute;left:6662;top:11640;width:1651;height:2" coordorigin="6662,11640" coordsize="1651,2">
              <v:shape style="position:absolute;left:6662;top:11640;width:1651;height:2" coordorigin="6662,11640" coordsize="1651,0" path="m6662,11640l8314,11640e" filled="f" stroked="t" strokeweight=".48pt" strokecolor="#282828">
                <v:path arrowok="t"/>
              </v:shape>
            </v:group>
            <v:group style="position:absolute;left:9941;top:11645;width:1656;height:2" coordorigin="9941,11645" coordsize="1656,2">
              <v:shape style="position:absolute;left:9941;top:11645;width:1656;height:2" coordorigin="9941,11645" coordsize="1656,0" path="m9941,11645l11597,11645e" filled="f" stroked="t" strokeweight=".96pt" strokecolor="#646464">
                <v:path arrowok="t"/>
              </v:shape>
            </v:group>
            <v:group style="position:absolute;left:528;top:11410;width:2;height:4699" coordorigin="528,11410" coordsize="2,4699">
              <v:shape style="position:absolute;left:528;top:11410;width:2;height:4699" coordorigin="528,11410" coordsize="0,4699" path="m528,16109l528,11410e" filled="f" stroked="t" strokeweight=".96pt" strokecolor="#676767">
                <v:path arrowok="t"/>
              </v:shape>
            </v:group>
            <v:group style="position:absolute;left:1013;top:12715;width:2;height:696" coordorigin="1013,12715" coordsize="2,696">
              <v:shape style="position:absolute;left:1013;top:12715;width:2;height:696" coordorigin="1013,12715" coordsize="0,696" path="m1013,13411l1013,12715e" filled="f" stroked="t" strokeweight=".48pt" strokecolor="#343434">
                <v:path arrowok="t"/>
              </v:shape>
            </v:group>
            <v:group style="position:absolute;left:1013;top:13354;width:2;height:317" coordorigin="1013,13354" coordsize="2,317">
              <v:shape style="position:absolute;left:1013;top:13354;width:2;height:317" coordorigin="1013,13354" coordsize="0,317" path="m1013,13670l1013,13354e" filled="f" stroked="t" strokeweight=".48pt" strokecolor="#1F1F1F">
                <v:path arrowok="t"/>
              </v:shape>
            </v:group>
            <v:group style="position:absolute;left:518;top:13721;width:1104;height:2" coordorigin="518,13721" coordsize="1104,2">
              <v:shape style="position:absolute;left:518;top:13721;width:1104;height:2" coordorigin="518,13721" coordsize="1104,0" path="m518,13721l1622,13721e" filled="f" stroked="t" strokeweight=".72pt" strokecolor="#6B6B6B">
                <v:path arrowok="t"/>
              </v:shape>
            </v:group>
            <v:group style="position:absolute;left:1013;top:11386;width:2;height:4723" coordorigin="1013,11386" coordsize="2,4723">
              <v:shape style="position:absolute;left:1013;top:11386;width:2;height:4723" coordorigin="1013,11386" coordsize="0,4723" path="m1013,16109l1013,11386e" filled="f" stroked="t" strokeweight=".72pt" strokecolor="#4B4B4B">
                <v:path arrowok="t"/>
              </v:shape>
            </v:group>
            <v:group style="position:absolute;left:1546;top:13723;width:739;height:2" coordorigin="1546,13723" coordsize="739,2">
              <v:shape style="position:absolute;left:1546;top:13723;width:739;height:2" coordorigin="1546,13723" coordsize="739,0" path="m1546,13723l2285,13723e" filled="f" stroked="t" strokeweight=".48pt" strokecolor="#484848">
                <v:path arrowok="t"/>
              </v:shape>
            </v:group>
            <v:group style="position:absolute;left:1013;top:13853;width:2;height:974" coordorigin="1013,13853" coordsize="2,974">
              <v:shape style="position:absolute;left:1013;top:13853;width:2;height:974" coordorigin="1013,13853" coordsize="0,974" path="m1013,14827l1013,13853e" filled="f" stroked="t" strokeweight=".48pt" strokecolor="#232323">
                <v:path arrowok="t"/>
              </v:shape>
            </v:group>
            <v:group style="position:absolute;left:11592;top:14770;width:2;height:1330" coordorigin="11592,14770" coordsize="2,1330">
              <v:shape style="position:absolute;left:11592;top:14770;width:2;height:1330" coordorigin="11592,14770" coordsize="0,1330" path="m11592,16099l11592,14770e" filled="f" stroked="t" strokeweight=".48pt" strokecolor="#444444">
                <v:path arrowok="t"/>
              </v:shape>
            </v:group>
            <v:group style="position:absolute;left:1018;top:15360;width:2;height:749" coordorigin="1018,15360" coordsize="2,749">
              <v:shape style="position:absolute;left:1018;top:15360;width:2;height:749" coordorigin="1018,15360" coordsize="0,749" path="m1018,16109l1018,15360e" filled="f" stroked="t" strokeweight=".96pt" strokecolor="#747474">
                <v:path arrowok="t"/>
              </v:shape>
            </v:group>
            <v:group style="position:absolute;left:518;top:16099;width:1402;height:2" coordorigin="518,16099" coordsize="1402,2">
              <v:shape style="position:absolute;left:518;top:16099;width:1402;height:2" coordorigin="518,16099" coordsize="1402,0" path="m518,16099l1920,16099e" filled="f" stroked="t" strokeweight=".96pt" strokecolor="#747474">
                <v:path arrowok="t"/>
              </v:shape>
            </v:group>
            <v:group style="position:absolute;left:1858;top:16092;width:3000;height:2" coordorigin="1858,16092" coordsize="3000,2">
              <v:shape style="position:absolute;left:1858;top:16092;width:3000;height:2" coordorigin="1858,16092" coordsize="3000,0" path="m1858,16092l4858,16092e" filled="f" stroked="t" strokeweight=".48pt" strokecolor="#444444">
                <v:path arrowok="t"/>
              </v:shape>
            </v:group>
            <v:group style="position:absolute;left:4800;top:16090;width:4291;height:2" coordorigin="4800,16090" coordsize="4291,2">
              <v:shape style="position:absolute;left:4800;top:16090;width:4291;height:2" coordorigin="4800,16090" coordsize="4291,0" path="m4800,16090l9091,16090e" filled="f" stroked="t" strokeweight=".96pt" strokecolor="#6B6B6B">
                <v:path arrowok="t"/>
              </v:shape>
            </v:group>
            <v:group style="position:absolute;left:7330;top:15581;width:2;height:518" coordorigin="7330,15581" coordsize="2,518">
              <v:shape style="position:absolute;left:7330;top:15581;width:2;height:518" coordorigin="7330,15581" coordsize="0,518" path="m7330,16099l7330,15581e" filled="f" stroked="t" strokeweight=".48pt" strokecolor="#383838">
                <v:path arrowok="t"/>
              </v:shape>
            </v:group>
            <v:group style="position:absolute;left:9062;top:16085;width:2534;height:2" coordorigin="9062,16085" coordsize="2534,2">
              <v:shape style="position:absolute;left:9062;top:16085;width:2534;height:2" coordorigin="9062,16085" coordsize="2534,0" path="m9062,16085l11597,16085e" filled="f" stroked="t" strokeweight=".48pt" strokecolor="#3B3B3B">
                <v:path arrowok="t"/>
              </v:shape>
            </v:group>
            <v:group style="position:absolute;left:2708;top:2783;width:2;height:256" coordorigin="2708,2783" coordsize="2,256">
              <v:shape style="position:absolute;left:2708;top:2783;width:2;height:256" coordorigin="2708,2783" coordsize="0,256" path="m2708,3039l2708,2783e" filled="f" stroked="t" strokeweight=".9721pt" strokecolor="#EBEBED">
                <v:path arrowok="t"/>
              </v:shape>
            </v:group>
            <v:group style="position:absolute;left:522;top:11092;width:101;height:498" coordorigin="522,11092" coordsize="101,498">
              <v:shape style="position:absolute;left:522;top:11092;width:101;height:498" coordorigin="522,11092" coordsize="101,498" path="m522,11092l623,11092,623,11590,522,11590,522,11092e" filled="t" fillcolor="#EBEBED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9"/>
          <w:szCs w:val="29"/>
          <w:color w:val="626262"/>
          <w:spacing w:val="0"/>
          <w:w w:val="72"/>
          <w:b/>
          <w:bCs/>
          <w:position w:val="-2"/>
        </w:rPr>
        <w:t>Abdtı</w:t>
      </w:r>
      <w:r>
        <w:rPr>
          <w:rFonts w:ascii="Times New Roman" w:hAnsi="Times New Roman" w:cs="Times New Roman" w:eastAsia="Times New Roman"/>
          <w:sz w:val="29"/>
          <w:szCs w:val="29"/>
          <w:color w:val="626262"/>
          <w:spacing w:val="-1"/>
          <w:w w:val="72"/>
          <w:b/>
          <w:bCs/>
          <w:position w:val="-2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626262"/>
          <w:spacing w:val="0"/>
          <w:w w:val="72"/>
          <w:b/>
          <w:bCs/>
          <w:position w:val="-2"/>
        </w:rPr>
        <w:t>ra</w:t>
      </w:r>
      <w:r>
        <w:rPr>
          <w:rFonts w:ascii="Times New Roman" w:hAnsi="Times New Roman" w:cs="Times New Roman" w:eastAsia="Times New Roman"/>
          <w:sz w:val="28"/>
          <w:szCs w:val="28"/>
          <w:color w:val="626262"/>
          <w:spacing w:val="-16"/>
          <w:w w:val="72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26262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626262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72"/>
          <w:b/>
          <w:bCs/>
          <w:position w:val="-1"/>
        </w:rPr>
        <w:t>TOPÇU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2467" w:right="-79"/>
        <w:jc w:val="left"/>
        <w:tabs>
          <w:tab w:pos="3400" w:val="left"/>
          <w:tab w:pos="386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120.480003pt;margin-top:10.142142pt;width:33.600001pt;height:.1pt;mso-position-horizontal-relative:page;mso-position-vertical-relative:paragraph;z-index:-17158" coordorigin="2410,203" coordsize="672,2">
            <v:shape style="position:absolute;left:2410;top:203;width:672;height:2" coordorigin="2410,203" coordsize="672,0" path="m2410,203l3082,203e" filled="f" stroked="t" strokeweight="1.2pt" strokecolor="#57648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1"/>
        </w:rPr>
        <w:t>b</w:t>
      </w:r>
      <w:r>
        <w:rPr>
          <w:rFonts w:ascii="Arial" w:hAnsi="Arial" w:cs="Arial" w:eastAsia="Arial"/>
          <w:sz w:val="19"/>
          <w:szCs w:val="19"/>
          <w:color w:val="4D4D4D"/>
          <w:spacing w:val="-45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6"/>
          <w:szCs w:val="26"/>
          <w:color w:val="626262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62626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626262"/>
          <w:spacing w:val="0"/>
          <w:w w:val="100"/>
          <w:position w:val="1"/>
        </w:rPr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1"/>
          <w:b/>
          <w:bCs/>
          <w:position w:val="0"/>
        </w:rPr>
        <w:t>l</w:t>
      </w:r>
      <w:r>
        <w:rPr>
          <w:rFonts w:ascii="Arial" w:hAnsi="Arial" w:cs="Arial" w:eastAsia="Arial"/>
          <w:sz w:val="23"/>
          <w:szCs w:val="23"/>
          <w:color w:val="313131"/>
          <w:spacing w:val="-6"/>
          <w:w w:val="71"/>
          <w:b/>
          <w:bCs/>
          <w:position w:val="0"/>
        </w:rPr>
        <w:t>g</w:t>
      </w:r>
      <w:r>
        <w:rPr>
          <w:rFonts w:ascii="Arial" w:hAnsi="Arial" w:cs="Arial" w:eastAsia="Arial"/>
          <w:sz w:val="23"/>
          <w:szCs w:val="23"/>
          <w:color w:val="4D4D4D"/>
          <w:spacing w:val="0"/>
          <w:w w:val="86"/>
          <w:b/>
          <w:bCs/>
          <w:position w:val="0"/>
        </w:rPr>
        <w:t>e</w:t>
      </w:r>
      <w:r>
        <w:rPr>
          <w:rFonts w:ascii="Arial" w:hAnsi="Arial" w:cs="Arial" w:eastAsia="Arial"/>
          <w:sz w:val="23"/>
          <w:szCs w:val="23"/>
          <w:color w:val="4D4D4D"/>
          <w:spacing w:val="-32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74"/>
          <w:b/>
          <w:bCs/>
          <w:position w:val="0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90.254761pt;margin-top:-31.007938pt;width:.1pt;height:8.750245pt;mso-position-horizontal-relative:page;mso-position-vertical-relative:paragraph;z-index:-17140" coordorigin="9805,-620" coordsize="2,175">
            <v:shape style="position:absolute;left:9805;top:-620;width:2;height:175" coordorigin="9805,-620" coordsize="0,175" path="m9805,-445l9805,-620e" filled="f" stroked="t" strokeweight="3.7725pt" strokecolor="#EBEB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15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77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11"/>
          <w:w w:val="77"/>
        </w:rPr>
        <w:t>ı</w:t>
      </w:r>
      <w:r>
        <w:rPr>
          <w:rFonts w:ascii="Times New Roman" w:hAnsi="Times New Roman" w:cs="Times New Roman" w:eastAsia="Times New Roman"/>
          <w:sz w:val="24"/>
          <w:szCs w:val="24"/>
          <w:color w:val="626262"/>
          <w:spacing w:val="0"/>
          <w:w w:val="77"/>
        </w:rPr>
        <w:t>f.</w:t>
      </w:r>
      <w:r>
        <w:rPr>
          <w:rFonts w:ascii="Times New Roman" w:hAnsi="Times New Roman" w:cs="Times New Roman" w:eastAsia="Times New Roman"/>
          <w:sz w:val="24"/>
          <w:szCs w:val="24"/>
          <w:color w:val="626262"/>
          <w:spacing w:val="23"/>
          <w:w w:val="7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220"/>
          <w:cols w:num="3" w:equalWidth="0">
            <w:col w:w="4602" w:space="159"/>
            <w:col w:w="339" w:space="280"/>
            <w:col w:w="632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tLeast"/>
        <w:ind w:left="3675" w:right="4174" w:firstLine="-10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2.951572pt;margin-top:-15.554127pt;width:21.315151pt;height:45pt;mso-position-horizontal-relative:page;mso-position-vertical-relative:paragraph;z-index:-17133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Arial" w:hAnsi="Arial" w:cs="Arial" w:eastAsia="Arial"/>
                      <w:sz w:val="90"/>
                      <w:szCs w:val="90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2B2B2B"/>
                      <w:spacing w:val="0"/>
                      <w:w w:val="170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2" w:lineRule="exact"/>
        <w:ind w:left="854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B2B2B"/>
          <w:spacing w:val="0"/>
          <w:w w:val="117"/>
        </w:rPr>
        <w:t>!ZMIR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73" w:lineRule="exact"/>
        <w:ind w:left="589" w:right="-20"/>
        <w:jc w:val="left"/>
        <w:tabs>
          <w:tab w:pos="3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2B2B2B"/>
          <w:spacing w:val="0"/>
          <w:w w:val="100"/>
        </w:rPr>
        <w:t>BÜYÜKSEHIR</w:t>
      </w:r>
      <w:r>
        <w:rPr>
          <w:rFonts w:ascii="Arial" w:hAnsi="Arial" w:cs="Arial" w:eastAsia="Arial"/>
          <w:sz w:val="16"/>
          <w:szCs w:val="16"/>
          <w:color w:val="2B2B2B"/>
          <w:spacing w:val="0"/>
          <w:w w:val="100"/>
        </w:rPr>
        <w:tab/>
      </w:r>
      <w:r>
        <w:rPr>
          <w:rFonts w:ascii="Arial" w:hAnsi="Arial" w:cs="Arial" w:eastAsia="Arial"/>
          <w:sz w:val="16"/>
          <w:szCs w:val="16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0" w:lineRule="exact"/>
        <w:ind w:left="592" w:right="4998"/>
        <w:jc w:val="center"/>
        <w:tabs>
          <w:tab w:pos="4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424242"/>
          <w:spacing w:val="0"/>
          <w:w w:val="112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  <w:position w:val="-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auto"/>
        <w:ind w:left="125" w:right="3361" w:firstLine="-24"/>
        <w:jc w:val="left"/>
        <w:tabs>
          <w:tab w:pos="1480" w:val="left"/>
          <w:tab w:pos="3020" w:val="left"/>
          <w:tab w:pos="4120" w:val="left"/>
          <w:tab w:pos="536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24242"/>
          <w:spacing w:val="0"/>
          <w:w w:val="89"/>
          <w:position w:val="1"/>
        </w:rPr>
        <w:t>IQia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89"/>
          <w:position w:val="1"/>
        </w:rPr>
        <w:t>y</w:t>
      </w:r>
      <w:r>
        <w:rPr>
          <w:rFonts w:ascii="Arial" w:hAnsi="Arial" w:cs="Arial" w:eastAsia="Arial"/>
          <w:sz w:val="19"/>
          <w:szCs w:val="19"/>
          <w:color w:val="424242"/>
          <w:spacing w:val="3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:20.05.2017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  <w:position w:val="0"/>
        </w:rPr>
        <w:t>No:ı8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11"/>
          <w:w w:val="100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13:58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2"/>
          <w:szCs w:val="32"/>
          <w:color w:val="424242"/>
          <w:spacing w:val="0"/>
          <w:w w:val="67"/>
          <w:position w:val="-2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424242"/>
          <w:spacing w:val="5"/>
          <w:w w:val="67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0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36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3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8"/>
          <w:position w:val="1"/>
        </w:rPr>
        <w:t>:20.05.20!7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15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6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8"/>
          <w:w w:val="13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3283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16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:Kona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Yenidoğa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196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izba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istasyo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kenan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25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Yenidoga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Mah.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5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5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9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96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izba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istasyo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  <w:position w:val="0"/>
        </w:rPr>
        <w:t>kenan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30" w:lineRule="auto"/>
        <w:ind w:left="121" w:right="1233" w:firstLine="-5"/>
        <w:jc w:val="left"/>
        <w:tabs>
          <w:tab w:pos="1480" w:val="left"/>
          <w:tab w:pos="3500" w:val="left"/>
          <w:tab w:pos="4500" w:val="left"/>
          <w:tab w:pos="6560" w:val="left"/>
          <w:tab w:pos="6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6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8"/>
          <w:w w:val="13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55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:Dikkatsizli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)_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2"/>
          <w:position w:val="0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0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3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3514" w:right="-20"/>
        <w:jc w:val="left"/>
        <w:tabs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4.117065pt;margin-top:2.177160pt;width:51.446743pt;height:22.5pt;mso-position-horizontal-relative:page;mso-position-vertical-relative:paragraph;z-index:-17132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tabs>
                      <w:tab w:pos="500" w:val="left"/>
                      <w:tab w:pos="920" w:val="left"/>
                    </w:tabs>
                    <w:rPr>
                      <w:rFonts w:ascii="Arial" w:hAnsi="Arial" w:cs="Arial" w:eastAsia="Arial"/>
                      <w:sz w:val="43"/>
                      <w:szCs w:val="43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424242"/>
                      <w:spacing w:val="0"/>
                      <w:w w:val="59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424242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424242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B6B6B6"/>
                      <w:spacing w:val="0"/>
                      <w:w w:val="59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B6B6B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B6B6B6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2B2B2B"/>
                      <w:spacing w:val="0"/>
                      <w:w w:val="111"/>
                      <w:i/>
                    </w:rPr>
                    <w:t>l</w:t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89"/>
          <w:position w:val="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4"/>
          <w:w w:val="89"/>
          <w:position w:val="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9"/>
          <w:position w:val="3"/>
        </w:rPr>
        <w:t>ıonarme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9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89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5"/>
          <w:w w:val="100"/>
          <w:position w:val="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  <w:position w:val="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11"/>
          <w:w w:val="100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65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7"/>
        </w:rPr>
        <w:t>Kontrö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8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5"/>
          <w:w w:val="13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4"/>
        </w:rPr>
        <w:t>hın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4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B6B6B6"/>
          <w:spacing w:val="-4"/>
          <w:w w:val="15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Aiına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2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0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12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14:05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1" w:after="0" w:line="240" w:lineRule="auto"/>
        <w:ind w:left="125" w:right="-20"/>
        <w:jc w:val="left"/>
        <w:tabs>
          <w:tab w:pos="210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46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4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8"/>
          <w:w w:val="14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4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2" w:after="0" w:line="240" w:lineRule="auto"/>
        <w:ind w:left="20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Arniri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19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Fati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2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033" w:right="-20"/>
        <w:jc w:val="left"/>
        <w:tabs>
          <w:tab w:pos="454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13:59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:14:02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16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374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30" w:right="-20"/>
        <w:jc w:val="left"/>
        <w:tabs>
          <w:tab w:pos="4560" w:val="left"/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1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4570" w:right="-20"/>
        <w:jc w:val="left"/>
        <w:tabs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61" w:lineRule="auto"/>
        <w:ind w:left="2052" w:right="3313" w:firstLine="2509"/>
        <w:jc w:val="left"/>
        <w:tabs>
          <w:tab w:pos="456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:Gelmedi.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6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9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21" w:right="2433" w:firstLine="5"/>
        <w:jc w:val="left"/>
        <w:tabs>
          <w:tab w:pos="2040" w:val="left"/>
          <w:tab w:pos="456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Saati:-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Gö•mişse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Dönli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  <w:position w:val="0"/>
        </w:rPr>
        <w:t>Saati:-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20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1" w:after="0" w:line="240" w:lineRule="auto"/>
        <w:ind w:left="20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D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6" w:lineRule="auto"/>
        <w:ind w:left="135" w:right="1467" w:firstLine="-9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0" w:lineRule="exact"/>
        <w:ind w:left="4536" w:right="378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8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135" w:right="-20"/>
        <w:jc w:val="left"/>
        <w:tabs>
          <w:tab w:pos="2120" w:val="left"/>
          <w:tab w:pos="4560" w:val="left"/>
          <w:tab w:pos="6440" w:val="left"/>
          <w:tab w:pos="7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Söndürrn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2B2B2B"/>
          <w:spacing w:val="0"/>
          <w:w w:val="100"/>
          <w:position w:val="4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2B2B2B"/>
          <w:spacing w:val="1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B2B2B"/>
          <w:spacing w:val="0"/>
          <w:w w:val="100"/>
          <w:position w:val="4"/>
        </w:rPr>
        <w:t>ile</w:t>
      </w:r>
      <w:r>
        <w:rPr>
          <w:rFonts w:ascii="Times New Roman" w:hAnsi="Times New Roman" w:cs="Times New Roman" w:eastAsia="Times New Roman"/>
          <w:sz w:val="16"/>
          <w:szCs w:val="16"/>
          <w:color w:val="2B2B2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B2B2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35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7"/>
          <w:w w:val="4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-4"/>
        </w:rPr>
        <w:t>K.K.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101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15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5" w:lineRule="exact"/>
        <w:ind w:left="4911" w:right="-20"/>
        <w:jc w:val="left"/>
        <w:tabs>
          <w:tab w:pos="6440" w:val="left"/>
          <w:tab w:pos="798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8"/>
        </w:rPr>
        <w:t>0,5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4"/>
          <w:szCs w:val="14"/>
          <w:color w:val="2B2B2B"/>
          <w:spacing w:val="0"/>
          <w:w w:val="59"/>
          <w:position w:val="-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2B2B2B"/>
          <w:spacing w:val="0"/>
          <w:w w:val="100"/>
          <w:position w:val="-1"/>
        </w:rPr>
      </w:r>
      <w:r>
        <w:rPr>
          <w:rFonts w:ascii="Arial" w:hAnsi="Arial" w:cs="Arial" w:eastAsia="Arial"/>
          <w:sz w:val="45"/>
          <w:szCs w:val="45"/>
          <w:color w:val="424242"/>
          <w:spacing w:val="0"/>
          <w:w w:val="59"/>
          <w:position w:val="-1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20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yanmıştı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9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220" w:bottom="280" w:left="400" w:right="340"/>
        </w:sectPr>
      </w:pPr>
      <w:rPr/>
    </w:p>
    <w:p>
      <w:pPr>
        <w:spacing w:before="19" w:after="0" w:line="240" w:lineRule="auto"/>
        <w:ind w:left="13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izba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keme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istasyon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tre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raylarını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340"/>
          <w:cols w:num="2" w:equalWidth="0">
            <w:col w:w="1846" w:space="258"/>
            <w:col w:w="9076"/>
          </w:cols>
        </w:sectPr>
      </w:pPr>
      <w:rPr/>
    </w:p>
    <w:p>
      <w:pPr>
        <w:spacing w:before="19" w:after="0" w:line="251" w:lineRule="auto"/>
        <w:ind w:left="2061" w:right="66" w:firstLine="-191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olup,.yapıla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izmaritinin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4" w:lineRule="exact"/>
        <w:ind w:left="323" w:right="3754" w:firstLine="-183"/>
        <w:jc w:val="left"/>
        <w:tabs>
          <w:tab w:pos="2060" w:val="left"/>
          <w:tab w:pos="66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385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34"/>
          <w:w w:val="3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B2B2B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12" w:after="0" w:line="240" w:lineRule="auto"/>
        <w:ind w:left="1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8"/>
        </w:rPr>
        <w:t>Y"rı.gı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9" w:lineRule="exact"/>
        <w:ind w:left="163" w:right="-20"/>
        <w:jc w:val="left"/>
        <w:tabs>
          <w:tab w:pos="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4"/>
          <w:szCs w:val="24"/>
          <w:color w:val="424242"/>
          <w:spacing w:val="0"/>
          <w:w w:val="47"/>
        </w:rPr>
        <w:t>·.</w:t>
      </w:r>
      <w:r>
        <w:rPr>
          <w:rFonts w:ascii="Arial" w:hAnsi="Arial" w:cs="Arial" w:eastAsia="Arial"/>
          <w:sz w:val="24"/>
          <w:szCs w:val="24"/>
          <w:color w:val="424242"/>
          <w:spacing w:val="0"/>
          <w:w w:val="100"/>
        </w:rPr>
        <w:tab/>
      </w:r>
      <w:r>
        <w:rPr>
          <w:rFonts w:ascii="Arial" w:hAnsi="Arial" w:cs="Arial" w:eastAsia="Arial"/>
          <w:sz w:val="24"/>
          <w:szCs w:val="24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1"/>
          <w:w w:val="138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9"/>
          <w:position w:val="2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149" w:right="-20"/>
        <w:jc w:val="left"/>
        <w:tabs>
          <w:tab w:pos="2040" w:val="left"/>
          <w:tab w:pos="5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rrarih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22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1"/>
          <w:w w:val="12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22"/>
          <w:position w:val="1"/>
        </w:rPr>
        <w:t>20.05.20ı7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6"/>
          <w:w w:val="4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9"/>
          <w:position w:val="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9"/>
          <w:position w:val="1"/>
        </w:rPr>
        <w:t>ı4:20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39" w:right="-20"/>
        <w:jc w:val="left"/>
        <w:tabs>
          <w:tab w:pos="1040" w:val="left"/>
          <w:tab w:pos="8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8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217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37" w:lineRule="exact"/>
        <w:ind w:left="4919" w:right="527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7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-7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400" w:right="340"/>
        </w:sectPr>
      </w:pPr>
      <w:rPr/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159" w:lineRule="exact"/>
        <w:ind w:left="3472" w:right="-140"/>
        <w:jc w:val="left"/>
        <w:tabs>
          <w:tab w:pos="4920" w:val="left"/>
        </w:tabs>
        <w:rPr>
          <w:rFonts w:ascii="Times New Roman" w:hAnsi="Times New Roman" w:cs="Times New Roman" w:eastAsia="Times New Roman"/>
          <w:sz w:val="63"/>
          <w:szCs w:val="63"/>
        </w:rPr>
      </w:pPr>
      <w:rPr/>
      <w:r>
        <w:rPr>
          <w:rFonts w:ascii="Arial" w:hAnsi="Arial" w:cs="Arial" w:eastAsia="Arial"/>
          <w:sz w:val="28"/>
          <w:szCs w:val="28"/>
          <w:color w:val="343B87"/>
          <w:spacing w:val="0"/>
          <w:w w:val="51"/>
          <w:i/>
          <w:position w:val="-14"/>
        </w:rPr>
        <w:t>Q</w:t>
      </w:r>
      <w:r>
        <w:rPr>
          <w:rFonts w:ascii="Arial" w:hAnsi="Arial" w:cs="Arial" w:eastAsia="Arial"/>
          <w:sz w:val="28"/>
          <w:szCs w:val="28"/>
          <w:color w:val="343B87"/>
          <w:spacing w:val="0"/>
          <w:w w:val="100"/>
          <w:i/>
          <w:position w:val="-14"/>
        </w:rPr>
        <w:tab/>
      </w:r>
      <w:r>
        <w:rPr>
          <w:rFonts w:ascii="Arial" w:hAnsi="Arial" w:cs="Arial" w:eastAsia="Arial"/>
          <w:sz w:val="28"/>
          <w:szCs w:val="28"/>
          <w:color w:val="343B87"/>
          <w:spacing w:val="0"/>
          <w:w w:val="100"/>
          <w:i/>
          <w:position w:val="-14"/>
        </w:rPr>
      </w:r>
      <w:r>
        <w:rPr>
          <w:rFonts w:ascii="Arial" w:hAnsi="Arial" w:cs="Arial" w:eastAsia="Arial"/>
          <w:sz w:val="58"/>
          <w:szCs w:val="58"/>
          <w:color w:val="6E74A5"/>
          <w:spacing w:val="0"/>
          <w:w w:val="261"/>
          <w:i/>
          <w:position w:val="-46"/>
        </w:rPr>
        <w:t>d</w:t>
      </w:r>
      <w:r>
        <w:rPr>
          <w:rFonts w:ascii="Arial" w:hAnsi="Arial" w:cs="Arial" w:eastAsia="Arial"/>
          <w:sz w:val="58"/>
          <w:szCs w:val="58"/>
          <w:color w:val="6E74A5"/>
          <w:spacing w:val="-55"/>
          <w:w w:val="100"/>
          <w:i/>
          <w:position w:val="-46"/>
        </w:rPr>
        <w:t> </w:t>
      </w:r>
      <w:r>
        <w:rPr>
          <w:rFonts w:ascii="Times New Roman" w:hAnsi="Times New Roman" w:cs="Times New Roman" w:eastAsia="Times New Roman"/>
          <w:sz w:val="63"/>
          <w:szCs w:val="63"/>
          <w:color w:val="6E74A5"/>
          <w:spacing w:val="0"/>
          <w:w w:val="115"/>
          <w:i/>
          <w:position w:val="-46"/>
        </w:rPr>
        <w:t>if</w:t>
      </w:r>
      <w:r>
        <w:rPr>
          <w:rFonts w:ascii="Times New Roman" w:hAnsi="Times New Roman" w:cs="Times New Roman" w:eastAsia="Times New Roman"/>
          <w:sz w:val="63"/>
          <w:szCs w:val="63"/>
          <w:color w:val="000000"/>
          <w:spacing w:val="0"/>
          <w:w w:val="100"/>
          <w:position w:val="0"/>
        </w:rPr>
      </w:r>
    </w:p>
    <w:p>
      <w:pPr>
        <w:spacing w:before="0" w:after="0" w:line="326" w:lineRule="exact"/>
        <w:ind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5B5B5D"/>
          <w:spacing w:val="0"/>
          <w:w w:val="77"/>
          <w:i/>
        </w:rPr>
        <w:t>1</w:t>
      </w:r>
      <w:r>
        <w:rPr>
          <w:rFonts w:ascii="Arial" w:hAnsi="Arial" w:cs="Arial" w:eastAsia="Arial"/>
          <w:sz w:val="32"/>
          <w:szCs w:val="32"/>
          <w:color w:val="5B5B5D"/>
          <w:spacing w:val="10"/>
          <w:w w:val="77"/>
          <w:i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B5B5D"/>
          <w:spacing w:val="0"/>
          <w:w w:val="77"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5B5B5D"/>
          <w:spacing w:val="0"/>
          <w:w w:val="77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5B5B5D"/>
          <w:spacing w:val="-11"/>
          <w:w w:val="77"/>
        </w:rPr>
        <w:t> </w:t>
      </w:r>
      <w:r>
        <w:rPr>
          <w:rFonts w:ascii="Arial" w:hAnsi="Arial" w:cs="Arial" w:eastAsia="Arial"/>
          <w:sz w:val="29"/>
          <w:szCs w:val="29"/>
          <w:color w:val="5B5B5D"/>
          <w:spacing w:val="0"/>
          <w:w w:val="61"/>
        </w:rPr>
        <w:t>Ma</w:t>
      </w:r>
      <w:r>
        <w:rPr>
          <w:rFonts w:ascii="Arial" w:hAnsi="Arial" w:cs="Arial" w:eastAsia="Arial"/>
          <w:sz w:val="29"/>
          <w:szCs w:val="29"/>
          <w:color w:val="5B5B5D"/>
          <w:spacing w:val="18"/>
          <w:w w:val="61"/>
        </w:rPr>
        <w:t>M</w:t>
      </w:r>
      <w:r>
        <w:rPr>
          <w:rFonts w:ascii="Times New Roman" w:hAnsi="Times New Roman" w:cs="Times New Roman" w:eastAsia="Times New Roman"/>
          <w:sz w:val="27"/>
          <w:szCs w:val="27"/>
          <w:color w:val="5B5B5D"/>
          <w:spacing w:val="0"/>
          <w:w w:val="51"/>
        </w:rPr>
        <w:t>ı2;1l17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340"/>
          <w:cols w:num="2" w:equalWidth="0">
            <w:col w:w="5993" w:space="2543"/>
            <w:col w:w="2644"/>
          </w:cols>
        </w:sectPr>
      </w:pPr>
      <w:rPr/>
    </w:p>
    <w:p>
      <w:pPr>
        <w:spacing w:before="0" w:after="0" w:line="730" w:lineRule="exact"/>
        <w:ind w:left="177" w:right="-20"/>
        <w:jc w:val="left"/>
        <w:tabs>
          <w:tab w:pos="2740" w:val="left"/>
          <w:tab w:pos="8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7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1"/>
          <w:w w:val="100"/>
          <w:position w:val="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7"/>
        </w:rPr>
      </w:r>
      <w:r>
        <w:rPr>
          <w:rFonts w:ascii="Arial" w:hAnsi="Arial" w:cs="Arial" w:eastAsia="Arial"/>
          <w:sz w:val="80"/>
          <w:szCs w:val="80"/>
          <w:color w:val="2A2A52"/>
          <w:spacing w:val="0"/>
          <w:w w:val="78"/>
          <w:i/>
          <w:position w:val="-6"/>
        </w:rPr>
        <w:t>·</w:t>
      </w:r>
      <w:r>
        <w:rPr>
          <w:rFonts w:ascii="Arial" w:hAnsi="Arial" w:cs="Arial" w:eastAsia="Arial"/>
          <w:sz w:val="80"/>
          <w:szCs w:val="80"/>
          <w:color w:val="2A2A52"/>
          <w:spacing w:val="-161"/>
          <w:w w:val="100"/>
          <w:i/>
          <w:position w:val="-6"/>
        </w:rPr>
        <w:t> </w:t>
      </w:r>
      <w:r>
        <w:rPr>
          <w:rFonts w:ascii="Arial" w:hAnsi="Arial" w:cs="Arial" w:eastAsia="Arial"/>
          <w:sz w:val="80"/>
          <w:szCs w:val="80"/>
          <w:color w:val="343B87"/>
          <w:spacing w:val="0"/>
          <w:w w:val="82"/>
          <w:i/>
          <w:position w:val="-6"/>
        </w:rPr>
        <w:t>lfjA</w:t>
      </w:r>
      <w:r>
        <w:rPr>
          <w:rFonts w:ascii="Arial" w:hAnsi="Arial" w:cs="Arial" w:eastAsia="Arial"/>
          <w:sz w:val="80"/>
          <w:szCs w:val="80"/>
          <w:color w:val="343B87"/>
          <w:spacing w:val="0"/>
          <w:w w:val="100"/>
          <w:i/>
          <w:position w:val="-6"/>
        </w:rPr>
        <w:tab/>
      </w:r>
      <w:r>
        <w:rPr>
          <w:rFonts w:ascii="Arial" w:hAnsi="Arial" w:cs="Arial" w:eastAsia="Arial"/>
          <w:sz w:val="80"/>
          <w:szCs w:val="80"/>
          <w:color w:val="343B87"/>
          <w:spacing w:val="0"/>
          <w:w w:val="100"/>
          <w:i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00"/>
          <w:position w:val="12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19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66"/>
          <w:w w:val="93"/>
          <w:position w:val="12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4"/>
          <w:w w:val="138"/>
          <w:position w:val="1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-48"/>
          <w:w w:val="93"/>
          <w:position w:val="1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B2B2B"/>
          <w:spacing w:val="0"/>
          <w:w w:val="137"/>
          <w:position w:val="12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2440" w:right="-20"/>
        <w:jc w:val="left"/>
        <w:tabs>
          <w:tab w:pos="2920" w:val="left"/>
          <w:tab w:pos="5540" w:val="left"/>
          <w:tab w:pos="8280" w:val="left"/>
          <w:tab w:pos="946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Arial" w:hAnsi="Arial" w:cs="Arial" w:eastAsia="Arial"/>
          <w:sz w:val="25"/>
          <w:szCs w:val="25"/>
          <w:color w:val="7E7E7E"/>
          <w:spacing w:val="0"/>
          <w:w w:val="100"/>
          <w:position w:val="-4"/>
        </w:rPr>
        <w:t>A</w:t>
      </w:r>
      <w:r>
        <w:rPr>
          <w:rFonts w:ascii="Arial" w:hAnsi="Arial" w:cs="Arial" w:eastAsia="Arial"/>
          <w:sz w:val="25"/>
          <w:szCs w:val="25"/>
          <w:color w:val="7E7E7E"/>
          <w:spacing w:val="-68"/>
          <w:w w:val="100"/>
          <w:position w:val="-4"/>
        </w:rPr>
        <w:t> </w:t>
      </w:r>
      <w:r>
        <w:rPr>
          <w:rFonts w:ascii="Arial" w:hAnsi="Arial" w:cs="Arial" w:eastAsia="Arial"/>
          <w:sz w:val="25"/>
          <w:szCs w:val="25"/>
          <w:color w:val="7E7E7E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5"/>
          <w:szCs w:val="25"/>
          <w:color w:val="7E7E7E"/>
          <w:spacing w:val="0"/>
          <w:w w:val="100"/>
          <w:position w:val="-4"/>
        </w:rPr>
      </w:r>
      <w:r>
        <w:rPr>
          <w:rFonts w:ascii="Arial" w:hAnsi="Arial" w:cs="Arial" w:eastAsia="Arial"/>
          <w:sz w:val="25"/>
          <w:szCs w:val="25"/>
          <w:color w:val="5B5B5D"/>
          <w:spacing w:val="0"/>
          <w:w w:val="106"/>
          <w:position w:val="-4"/>
        </w:rPr>
        <w:t>MU1ır</w:t>
      </w:r>
      <w:r>
        <w:rPr>
          <w:rFonts w:ascii="Arial" w:hAnsi="Arial" w:cs="Arial" w:eastAsia="Arial"/>
          <w:sz w:val="25"/>
          <w:szCs w:val="25"/>
          <w:color w:val="5B5B5D"/>
          <w:spacing w:val="-35"/>
          <w:w w:val="106"/>
          <w:position w:val="-4"/>
        </w:rPr>
        <w:t>.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180"/>
          <w:position w:val="-4"/>
        </w:rPr>
        <w:t>u</w:t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5"/>
          <w:szCs w:val="25"/>
          <w:color w:val="2B2B2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5"/>
          <w:position w:val="4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95"/>
          <w:position w:val="4"/>
        </w:rPr>
        <w:t>K</w:t>
      </w:r>
      <w:r>
        <w:rPr>
          <w:rFonts w:ascii="Arial" w:hAnsi="Arial" w:cs="Arial" w:eastAsia="Arial"/>
          <w:sz w:val="23"/>
          <w:szCs w:val="23"/>
          <w:color w:val="5D6280"/>
          <w:spacing w:val="0"/>
          <w:w w:val="600"/>
          <w:position w:val="4"/>
        </w:rPr>
        <w:t>·</w:t>
      </w:r>
      <w:r>
        <w:rPr>
          <w:rFonts w:ascii="Arial" w:hAnsi="Arial" w:cs="Arial" w:eastAsia="Arial"/>
          <w:sz w:val="23"/>
          <w:szCs w:val="23"/>
          <w:color w:val="5D6280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3"/>
          <w:szCs w:val="23"/>
          <w:color w:val="5D6280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9"/>
          <w:szCs w:val="29"/>
          <w:color w:val="5B5B5D"/>
          <w:spacing w:val="0"/>
          <w:w w:val="100"/>
          <w:position w:val="3"/>
        </w:rPr>
        <w:t>BGlent</w:t>
      </w:r>
      <w:r>
        <w:rPr>
          <w:rFonts w:ascii="Times New Roman" w:hAnsi="Times New Roman" w:cs="Times New Roman" w:eastAsia="Times New Roman"/>
          <w:sz w:val="29"/>
          <w:szCs w:val="29"/>
          <w:color w:val="5B5B5D"/>
          <w:spacing w:val="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B5B5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5B5B5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7"/>
          <w:szCs w:val="27"/>
          <w:color w:val="5B5B5D"/>
          <w:spacing w:val="0"/>
          <w:w w:val="109"/>
          <w:position w:val="3"/>
        </w:rPr>
        <w:t>OSU</w:t>
      </w:r>
      <w:r>
        <w:rPr>
          <w:rFonts w:ascii="Times New Roman" w:hAnsi="Times New Roman" w:cs="Times New Roman" w:eastAsia="Times New Roman"/>
          <w:sz w:val="27"/>
          <w:szCs w:val="27"/>
          <w:color w:val="5B5B5D"/>
          <w:spacing w:val="-2"/>
          <w:w w:val="109"/>
          <w:position w:val="3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5B60A0"/>
          <w:spacing w:val="0"/>
          <w:w w:val="252"/>
          <w:position w:val="3"/>
        </w:rPr>
        <w:t>"ı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ind w:left="2378" w:right="-20"/>
        <w:jc w:val="left"/>
        <w:tabs>
          <w:tab w:pos="4940" w:val="left"/>
          <w:tab w:pos="85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939393"/>
          <w:w w:val="105"/>
          <w:position w:val="-9"/>
        </w:rPr>
        <w:t>l</w:t>
      </w:r>
      <w:r>
        <w:rPr>
          <w:rFonts w:ascii="Arial" w:hAnsi="Arial" w:cs="Arial" w:eastAsia="Arial"/>
          <w:sz w:val="20"/>
          <w:szCs w:val="20"/>
          <w:color w:val="939393"/>
          <w:w w:val="104"/>
          <w:position w:val="-9"/>
        </w:rPr>
        <w:t>t</w:t>
      </w:r>
      <w:r>
        <w:rPr>
          <w:rFonts w:ascii="Arial" w:hAnsi="Arial" w:cs="Arial" w:eastAsia="Arial"/>
          <w:sz w:val="20"/>
          <w:szCs w:val="20"/>
          <w:color w:val="939393"/>
          <w:spacing w:val="-3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  <w:position w:val="-9"/>
        </w:rPr>
        <w:t>fcıiye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2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  <w:position w:val="-9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12"/>
          <w:position w:val="-9"/>
        </w:rPr>
        <w:t> </w:t>
      </w:r>
      <w:r>
        <w:rPr>
          <w:rFonts w:ascii="Arial" w:hAnsi="Arial" w:cs="Arial" w:eastAsia="Arial"/>
          <w:sz w:val="20"/>
          <w:szCs w:val="20"/>
          <w:color w:val="424242"/>
          <w:spacing w:val="0"/>
          <w:w w:val="100"/>
          <w:position w:val="-9"/>
        </w:rPr>
        <w:t>ij</w:t>
      </w:r>
      <w:r>
        <w:rPr>
          <w:rFonts w:ascii="Arial" w:hAnsi="Arial" w:cs="Arial" w:eastAsia="Arial"/>
          <w:sz w:val="20"/>
          <w:szCs w:val="20"/>
          <w:color w:val="424242"/>
          <w:spacing w:val="-1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24"/>
          <w:position w:val="-9"/>
        </w:rPr>
        <w:t>ölge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-3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1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38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-3"/>
        </w:rPr>
      </w:r>
      <w:r>
        <w:rPr>
          <w:rFonts w:ascii="Arial" w:hAnsi="Arial" w:cs="Arial" w:eastAsia="Arial"/>
          <w:sz w:val="20"/>
          <w:szCs w:val="20"/>
          <w:color w:val="5B5B5D"/>
          <w:spacing w:val="0"/>
          <w:w w:val="82"/>
          <w:position w:val="0"/>
        </w:rPr>
        <w:t>IUa</w:t>
      </w:r>
      <w:r>
        <w:rPr>
          <w:rFonts w:ascii="Arial" w:hAnsi="Arial" w:cs="Arial" w:eastAsia="Arial"/>
          <w:sz w:val="20"/>
          <w:szCs w:val="20"/>
          <w:color w:val="5B5B5D"/>
          <w:spacing w:val="0"/>
          <w:w w:val="82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5B5B5D"/>
          <w:spacing w:val="0"/>
          <w:w w:val="82"/>
          <w:position w:val="0"/>
        </w:rPr>
        <w:t>ye</w:t>
      </w:r>
      <w:r>
        <w:rPr>
          <w:rFonts w:ascii="Arial" w:hAnsi="Arial" w:cs="Arial" w:eastAsia="Arial"/>
          <w:sz w:val="20"/>
          <w:szCs w:val="20"/>
          <w:color w:val="5B5B5D"/>
          <w:spacing w:val="3"/>
          <w:w w:val="82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5B5B5D"/>
          <w:spacing w:val="0"/>
          <w:w w:val="82"/>
          <w:position w:val="0"/>
        </w:rPr>
        <w:t>Ya</w:t>
      </w:r>
      <w:r>
        <w:rPr>
          <w:rFonts w:ascii="Arial" w:hAnsi="Arial" w:cs="Arial" w:eastAsia="Arial"/>
          <w:sz w:val="19"/>
          <w:szCs w:val="19"/>
          <w:color w:val="5B5B5D"/>
          <w:spacing w:val="0"/>
          <w:w w:val="82"/>
          <w:position w:val="0"/>
        </w:rPr>
        <w:t>n</w:t>
      </w:r>
      <w:r>
        <w:rPr>
          <w:rFonts w:ascii="Arial" w:hAnsi="Arial" w:cs="Arial" w:eastAsia="Arial"/>
          <w:sz w:val="19"/>
          <w:szCs w:val="19"/>
          <w:color w:val="5B5B5D"/>
          <w:spacing w:val="0"/>
          <w:w w:val="82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5B5B5D"/>
          <w:spacing w:val="7"/>
          <w:w w:val="82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5B5B5D"/>
          <w:spacing w:val="0"/>
          <w:w w:val="100"/>
          <w:position w:val="0"/>
        </w:rPr>
        <w:t>ıı</w:t>
      </w:r>
      <w:r>
        <w:rPr>
          <w:rFonts w:ascii="Arial" w:hAnsi="Arial" w:cs="Arial" w:eastAsia="Arial"/>
          <w:sz w:val="19"/>
          <w:szCs w:val="19"/>
          <w:color w:val="5B5B5D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5B5B5D"/>
          <w:spacing w:val="44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5B5B5D"/>
          <w:spacing w:val="0"/>
          <w:w w:val="89"/>
          <w:position w:val="0"/>
        </w:rPr>
        <w:t>e</w:t>
      </w:r>
      <w:r>
        <w:rPr>
          <w:rFonts w:ascii="Arial" w:hAnsi="Arial" w:cs="Arial" w:eastAsia="Arial"/>
          <w:sz w:val="20"/>
          <w:szCs w:val="20"/>
          <w:color w:val="5B5B5D"/>
          <w:spacing w:val="-13"/>
          <w:w w:val="89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5B5B5D"/>
          <w:spacing w:val="0"/>
          <w:w w:val="100"/>
          <w:position w:val="0"/>
        </w:rPr>
        <w:t>Acil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340"/>
        </w:sectPr>
      </w:pPr>
      <w:rPr/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378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C8C8C8"/>
          <w:spacing w:val="-16"/>
          <w:w w:val="7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16"/>
        </w:rPr>
        <w:t>P.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sta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D6B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D6B"/>
          <w:spacing w:val="0"/>
          <w:w w:val="89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494D6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8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58" w:lineRule="exact"/>
        <w:ind w:right="-121"/>
        <w:jc w:val="left"/>
        <w:rPr>
          <w:rFonts w:ascii="Times New Roman" w:hAnsi="Times New Roman" w:cs="Times New Roman" w:eastAsia="Times New Roman"/>
          <w:sz w:val="54"/>
          <w:szCs w:val="54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424242"/>
          <w:w w:val="93"/>
          <w:position w:val="12"/>
        </w:rPr>
        <w:t>M</w:t>
      </w:r>
      <w:r>
        <w:rPr>
          <w:rFonts w:ascii="Arial" w:hAnsi="Arial" w:cs="Arial" w:eastAsia="Arial"/>
          <w:sz w:val="18"/>
          <w:szCs w:val="18"/>
          <w:color w:val="424242"/>
          <w:spacing w:val="-99"/>
          <w:w w:val="93"/>
          <w:position w:val="12"/>
        </w:rPr>
        <w:t>ü</w:t>
      </w:r>
      <w:r>
        <w:rPr>
          <w:rFonts w:ascii="Times New Roman" w:hAnsi="Times New Roman" w:cs="Times New Roman" w:eastAsia="Times New Roman"/>
          <w:sz w:val="54"/>
          <w:szCs w:val="54"/>
          <w:color w:val="7E7E7E"/>
          <w:spacing w:val="0"/>
          <w:w w:val="24"/>
          <w:position w:val="-15"/>
        </w:rPr>
        <w:t>--</w:t>
      </w:r>
      <w:r>
        <w:rPr>
          <w:rFonts w:ascii="Times New Roman" w:hAnsi="Times New Roman" w:cs="Times New Roman" w:eastAsia="Times New Roman"/>
          <w:sz w:val="54"/>
          <w:szCs w:val="54"/>
          <w:color w:val="000000"/>
          <w:spacing w:val="0"/>
          <w:w w:val="100"/>
          <w:position w:val="0"/>
        </w:rPr>
      </w:r>
    </w:p>
    <w:p>
      <w:pPr>
        <w:spacing w:before="0" w:after="0" w:line="358" w:lineRule="exact"/>
        <w:ind w:right="-121"/>
        <w:jc w:val="left"/>
        <w:rPr>
          <w:rFonts w:ascii="Times New Roman" w:hAnsi="Times New Roman" w:cs="Times New Roman" w:eastAsia="Times New Roman"/>
          <w:sz w:val="54"/>
          <w:szCs w:val="5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4"/>
          <w:szCs w:val="54"/>
          <w:color w:val="5B5B5D"/>
          <w:spacing w:val="0"/>
          <w:w w:val="27"/>
          <w:position w:val="-15"/>
        </w:rPr>
        <w:t>,..</w:t>
      </w:r>
      <w:r>
        <w:rPr>
          <w:rFonts w:ascii="Times New Roman" w:hAnsi="Times New Roman" w:cs="Times New Roman" w:eastAsia="Times New Roman"/>
          <w:sz w:val="54"/>
          <w:szCs w:val="54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right="-20"/>
        <w:jc w:val="left"/>
        <w:tabs>
          <w:tab w:pos="56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5B5B5D"/>
          <w:spacing w:val="0"/>
          <w:w w:val="70"/>
        </w:rPr>
        <w:t>....</w:t>
      </w:r>
      <w:r>
        <w:rPr>
          <w:rFonts w:ascii="Arial" w:hAnsi="Arial" w:cs="Arial" w:eastAsia="Arial"/>
          <w:sz w:val="18"/>
          <w:szCs w:val="18"/>
          <w:color w:val="5B5B5D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5B5B5D"/>
          <w:spacing w:val="-42"/>
          <w:w w:val="110"/>
        </w:rPr>
        <w:t>1</w:t>
      </w:r>
      <w:r>
        <w:rPr>
          <w:rFonts w:ascii="Arial" w:hAnsi="Arial" w:cs="Arial" w:eastAsia="Arial"/>
          <w:sz w:val="18"/>
          <w:szCs w:val="18"/>
          <w:color w:val="424242"/>
          <w:spacing w:val="-6"/>
          <w:w w:val="119"/>
        </w:rPr>
        <w:t>ı</w:t>
      </w:r>
      <w:r>
        <w:rPr>
          <w:rFonts w:ascii="Arial" w:hAnsi="Arial" w:cs="Arial" w:eastAsia="Arial"/>
          <w:sz w:val="18"/>
          <w:szCs w:val="18"/>
          <w:color w:val="5B5B5D"/>
          <w:spacing w:val="0"/>
          <w:w w:val="89"/>
        </w:rPr>
        <w:t>d</w:t>
      </w:r>
      <w:r>
        <w:rPr>
          <w:rFonts w:ascii="Arial" w:hAnsi="Arial" w:cs="Arial" w:eastAsia="Arial"/>
          <w:sz w:val="18"/>
          <w:szCs w:val="18"/>
          <w:color w:val="5B5B5D"/>
          <w:spacing w:val="6"/>
          <w:w w:val="89"/>
        </w:rPr>
        <w:t>ü</w:t>
      </w:r>
      <w:r>
        <w:rPr>
          <w:rFonts w:ascii="Arial" w:hAnsi="Arial" w:cs="Arial" w:eastAsia="Arial"/>
          <w:sz w:val="18"/>
          <w:szCs w:val="18"/>
          <w:color w:val="424242"/>
          <w:spacing w:val="3"/>
          <w:w w:val="93"/>
        </w:rPr>
        <w:t>r</w:t>
      </w:r>
      <w:r>
        <w:rPr>
          <w:rFonts w:ascii="Arial" w:hAnsi="Arial" w:cs="Arial" w:eastAsia="Arial"/>
          <w:sz w:val="18"/>
          <w:szCs w:val="18"/>
          <w:color w:val="5B5B5D"/>
          <w:spacing w:val="0"/>
          <w:w w:val="59"/>
        </w:rPr>
        <w:t>G</w:t>
      </w:r>
      <w:r>
        <w:rPr>
          <w:rFonts w:ascii="Arial" w:hAnsi="Arial" w:cs="Arial" w:eastAsia="Arial"/>
          <w:sz w:val="18"/>
          <w:szCs w:val="18"/>
          <w:color w:val="5B5B5D"/>
          <w:spacing w:val="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B5B5D"/>
          <w:spacing w:val="0"/>
          <w:w w:val="67"/>
        </w:rPr>
        <w:t>V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340"/>
          <w:cols w:num="4" w:equalWidth="0">
            <w:col w:w="4215" w:space="4118"/>
            <w:col w:w="226" w:space="124"/>
            <w:col w:w="110" w:space="297"/>
            <w:col w:w="2090"/>
          </w:cols>
        </w:sectPr>
      </w:pPr>
      <w:rPr/>
    </w:p>
    <w:p>
      <w:pPr>
        <w:spacing w:before="0" w:after="0" w:line="17" w:lineRule="exact"/>
        <w:ind w:right="1244"/>
        <w:jc w:val="right"/>
        <w:tabs>
          <w:tab w:pos="112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5B5B5D"/>
          <w:spacing w:val="0"/>
          <w:w w:val="64"/>
          <w:i/>
          <w:position w:val="-11"/>
        </w:rPr>
        <w:t>J&gt;l</w:t>
      </w:r>
      <w:r>
        <w:rPr>
          <w:rFonts w:ascii="Times New Roman" w:hAnsi="Times New Roman" w:cs="Times New Roman" w:eastAsia="Times New Roman"/>
          <w:sz w:val="16"/>
          <w:szCs w:val="16"/>
          <w:color w:val="5B5B5D"/>
          <w:spacing w:val="0"/>
          <w:w w:val="64"/>
          <w:i/>
          <w:position w:val="-11"/>
        </w:rPr>
        <w:t>     </w:t>
      </w:r>
      <w:r>
        <w:rPr>
          <w:rFonts w:ascii="Times New Roman" w:hAnsi="Times New Roman" w:cs="Times New Roman" w:eastAsia="Times New Roman"/>
          <w:sz w:val="16"/>
          <w:szCs w:val="16"/>
          <w:color w:val="5B5B5D"/>
          <w:spacing w:val="23"/>
          <w:w w:val="64"/>
          <w:i/>
          <w:position w:val="-1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E7E7E"/>
          <w:spacing w:val="-20"/>
          <w:w w:val="165"/>
          <w:i/>
          <w:position w:val="-11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5B5B5D"/>
          <w:spacing w:val="-27"/>
          <w:w w:val="72"/>
          <w:i/>
          <w:position w:val="-11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939393"/>
          <w:spacing w:val="0"/>
          <w:w w:val="97"/>
          <w:i/>
          <w:position w:val="-11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939393"/>
          <w:spacing w:val="-24"/>
          <w:w w:val="100"/>
          <w:i/>
          <w:position w:val="-11"/>
        </w:rPr>
        <w:t> </w:t>
      </w:r>
      <w:r>
        <w:rPr>
          <w:rFonts w:ascii="Arial" w:hAnsi="Arial" w:cs="Arial" w:eastAsia="Arial"/>
          <w:sz w:val="15"/>
          <w:szCs w:val="15"/>
          <w:color w:val="7E7E7E"/>
          <w:spacing w:val="0"/>
          <w:w w:val="90"/>
          <w:i/>
          <w:position w:val="-11"/>
        </w:rPr>
        <w:t>'.:,</w:t>
      </w:r>
      <w:r>
        <w:rPr>
          <w:rFonts w:ascii="Arial" w:hAnsi="Arial" w:cs="Arial" w:eastAsia="Arial"/>
          <w:sz w:val="15"/>
          <w:szCs w:val="15"/>
          <w:color w:val="7E7E7E"/>
          <w:spacing w:val="-5"/>
          <w:w w:val="90"/>
          <w:i/>
          <w:position w:val="-11"/>
        </w:rPr>
        <w:t>.</w:t>
      </w:r>
      <w:r>
        <w:rPr>
          <w:rFonts w:ascii="Arial" w:hAnsi="Arial" w:cs="Arial" w:eastAsia="Arial"/>
          <w:sz w:val="15"/>
          <w:szCs w:val="15"/>
          <w:color w:val="A3A3A3"/>
          <w:spacing w:val="0"/>
          <w:w w:val="73"/>
          <w:i/>
          <w:position w:val="-11"/>
        </w:rPr>
        <w:t>,J,</w:t>
      </w:r>
      <w:r>
        <w:rPr>
          <w:rFonts w:ascii="Arial" w:hAnsi="Arial" w:cs="Arial" w:eastAsia="Arial"/>
          <w:sz w:val="15"/>
          <w:szCs w:val="15"/>
          <w:color w:val="A3A3A3"/>
          <w:spacing w:val="-3"/>
          <w:w w:val="73"/>
          <w:i/>
          <w:position w:val="-11"/>
        </w:rPr>
        <w:t>"</w:t>
      </w:r>
      <w:r>
        <w:rPr>
          <w:rFonts w:ascii="Arial" w:hAnsi="Arial" w:cs="Arial" w:eastAsia="Arial"/>
          <w:sz w:val="15"/>
          <w:szCs w:val="15"/>
          <w:color w:val="6E6E6E"/>
          <w:spacing w:val="2"/>
          <w:w w:val="166"/>
          <w:i/>
          <w:position w:val="-11"/>
        </w:rPr>
        <w:t>t</w:t>
      </w:r>
      <w:r>
        <w:rPr>
          <w:rFonts w:ascii="Arial" w:hAnsi="Arial" w:cs="Arial" w:eastAsia="Arial"/>
          <w:sz w:val="15"/>
          <w:szCs w:val="15"/>
          <w:color w:val="939393"/>
          <w:spacing w:val="0"/>
          <w:w w:val="76"/>
          <w:i/>
          <w:position w:val="-11"/>
        </w:rPr>
        <w:t>•</w:t>
      </w:r>
      <w:r>
        <w:rPr>
          <w:rFonts w:ascii="Arial" w:hAnsi="Arial" w:cs="Arial" w:eastAsia="Arial"/>
          <w:sz w:val="15"/>
          <w:szCs w:val="15"/>
          <w:color w:val="939393"/>
          <w:spacing w:val="0"/>
          <w:w w:val="100"/>
          <w:i/>
          <w:position w:val="-11"/>
        </w:rPr>
        <w:tab/>
      </w:r>
      <w:r>
        <w:rPr>
          <w:rFonts w:ascii="Arial" w:hAnsi="Arial" w:cs="Arial" w:eastAsia="Arial"/>
          <w:sz w:val="15"/>
          <w:szCs w:val="15"/>
          <w:color w:val="939393"/>
          <w:spacing w:val="0"/>
          <w:w w:val="100"/>
          <w:i/>
          <w:position w:val="-11"/>
        </w:rPr>
      </w:r>
      <w:r>
        <w:rPr>
          <w:rFonts w:ascii="Arial" w:hAnsi="Arial" w:cs="Arial" w:eastAsia="Arial"/>
          <w:sz w:val="15"/>
          <w:szCs w:val="15"/>
          <w:color w:val="7E7E7E"/>
          <w:spacing w:val="0"/>
          <w:w w:val="565"/>
          <w:position w:val="-11"/>
        </w:rPr>
        <w:t>'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368" w:lineRule="exact"/>
        <w:ind w:right="1915"/>
        <w:jc w:val="right"/>
        <w:tabs>
          <w:tab w:pos="320" w:val="left"/>
        </w:tabs>
        <w:rPr>
          <w:rFonts w:ascii="Arial" w:hAnsi="Arial" w:cs="Arial" w:eastAsia="Arial"/>
          <w:sz w:val="34"/>
          <w:szCs w:val="3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3.380371pt;margin-top:17.686899pt;width:10.694731pt;height:4.5pt;mso-position-horizontal-relative:page;mso-position-vertical-relative:paragraph;z-index:-17131" type="#_x0000_t202" filled="f" stroked="f">
            <v:textbox inset="0,0,0,0">
              <w:txbxContent>
                <w:p>
                  <w:pPr>
                    <w:spacing w:before="0" w:after="0" w:line="90" w:lineRule="exact"/>
                    <w:ind w:right="-54"/>
                    <w:jc w:val="left"/>
                    <w:rPr>
                      <w:rFonts w:ascii="Times New Roman" w:hAnsi="Times New Roman" w:cs="Times New Roman" w:eastAsia="Times New Roman"/>
                      <w:sz w:val="9"/>
                      <w:szCs w:val="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6B6B6"/>
                      <w:spacing w:val="0"/>
                      <w:w w:val="100"/>
                      <w:i/>
                    </w:rPr>
                    <w:t>·'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6B6B6"/>
                      <w:spacing w:val="0"/>
                      <w:w w:val="100"/>
                      <w:i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6B6B6"/>
                      <w:spacing w:val="0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6B6B6"/>
                      <w:spacing w:val="15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A3A3A3"/>
                      <w:spacing w:val="0"/>
                      <w:w w:val="121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8.773315pt;margin-top:9.153898pt;width:14.174001pt;height:20pt;mso-position-horizontal-relative:page;mso-position-vertical-relative:paragraph;z-index:-17129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rPr>
                      <w:rFonts w:ascii="Arial" w:hAnsi="Arial" w:cs="Arial" w:eastAsia="Arial"/>
                      <w:sz w:val="40"/>
                      <w:szCs w:val="40"/>
                    </w:rPr>
                  </w:pPr>
                  <w:rPr/>
                  <w:r>
                    <w:rPr>
                      <w:rFonts w:ascii="Arial" w:hAnsi="Arial" w:cs="Arial" w:eastAsia="Arial"/>
                      <w:sz w:val="40"/>
                      <w:szCs w:val="40"/>
                      <w:color w:val="939393"/>
                      <w:spacing w:val="0"/>
                      <w:w w:val="371"/>
                    </w:rPr>
                    <w:t>'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1"/>
          <w:szCs w:val="11"/>
          <w:color w:val="A3A3A3"/>
          <w:w w:val="128"/>
          <w:position w:val="3"/>
        </w:rPr>
        <w:t>'</w:t>
      </w:r>
      <w:r>
        <w:rPr>
          <w:rFonts w:ascii="Arial" w:hAnsi="Arial" w:cs="Arial" w:eastAsia="Arial"/>
          <w:sz w:val="11"/>
          <w:szCs w:val="11"/>
          <w:color w:val="A3A3A3"/>
          <w:w w:val="100"/>
          <w:position w:val="3"/>
        </w:rPr>
        <w:tab/>
      </w:r>
      <w:r>
        <w:rPr>
          <w:rFonts w:ascii="Arial" w:hAnsi="Arial" w:cs="Arial" w:eastAsia="Arial"/>
          <w:sz w:val="11"/>
          <w:szCs w:val="11"/>
          <w:color w:val="A3A3A3"/>
          <w:w w:val="100"/>
          <w:position w:val="3"/>
        </w:rPr>
      </w:r>
      <w:r>
        <w:rPr>
          <w:rFonts w:ascii="Arial" w:hAnsi="Arial" w:cs="Arial" w:eastAsia="Arial"/>
          <w:sz w:val="32"/>
          <w:szCs w:val="32"/>
          <w:color w:val="7E7E7E"/>
          <w:spacing w:val="0"/>
          <w:w w:val="147"/>
          <w:position w:val="3"/>
        </w:rPr>
        <w:t>.</w:t>
      </w:r>
      <w:r>
        <w:rPr>
          <w:rFonts w:ascii="Arial" w:hAnsi="Arial" w:cs="Arial" w:eastAsia="Arial"/>
          <w:sz w:val="32"/>
          <w:szCs w:val="32"/>
          <w:color w:val="7E7E7E"/>
          <w:spacing w:val="22"/>
          <w:w w:val="147"/>
          <w:position w:val="3"/>
        </w:rPr>
        <w:t> </w:t>
      </w:r>
      <w:r>
        <w:rPr>
          <w:rFonts w:ascii="Arial" w:hAnsi="Arial" w:cs="Arial" w:eastAsia="Arial"/>
          <w:sz w:val="27"/>
          <w:szCs w:val="27"/>
          <w:color w:val="B6B6B6"/>
          <w:spacing w:val="0"/>
          <w:w w:val="83"/>
          <w:position w:val="-5"/>
        </w:rPr>
        <w:t>.,</w:t>
      </w:r>
      <w:r>
        <w:rPr>
          <w:rFonts w:ascii="Arial" w:hAnsi="Arial" w:cs="Arial" w:eastAsia="Arial"/>
          <w:sz w:val="27"/>
          <w:szCs w:val="27"/>
          <w:color w:val="B6B6B6"/>
          <w:spacing w:val="-40"/>
          <w:w w:val="100"/>
          <w:position w:val="-5"/>
        </w:rPr>
        <w:t> </w:t>
      </w:r>
      <w:r>
        <w:rPr>
          <w:rFonts w:ascii="Arial" w:hAnsi="Arial" w:cs="Arial" w:eastAsia="Arial"/>
          <w:sz w:val="34"/>
          <w:szCs w:val="34"/>
          <w:color w:val="A3A3A3"/>
          <w:spacing w:val="-43"/>
          <w:w w:val="69"/>
          <w:position w:val="-5"/>
        </w:rPr>
        <w:t>.</w:t>
      </w:r>
      <w:r>
        <w:rPr>
          <w:rFonts w:ascii="Arial" w:hAnsi="Arial" w:cs="Arial" w:eastAsia="Arial"/>
          <w:sz w:val="34"/>
          <w:szCs w:val="34"/>
          <w:color w:val="2B2B2B"/>
          <w:spacing w:val="0"/>
          <w:w w:val="96"/>
          <w:position w:val="-5"/>
        </w:rPr>
        <w:t>.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75" w:lineRule="atLeast"/>
        <w:ind w:right="1666"/>
        <w:jc w:val="right"/>
        <w:tabs>
          <w:tab w:pos="114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0.484619pt;margin-top:10.592874pt;width:3.15pt;height:5pt;mso-position-horizontal-relative:page;mso-position-vertical-relative:paragraph;z-index:-17128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7E7E7E"/>
                      <w:spacing w:val="0"/>
                      <w:w w:val="126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A3A3A3"/>
          <w:w w:val="82"/>
          <w:i/>
        </w:rPr>
        <w:t>1</w:t>
      </w:r>
      <w:r>
        <w:rPr>
          <w:rFonts w:ascii="Arial" w:hAnsi="Arial" w:cs="Arial" w:eastAsia="Arial"/>
          <w:sz w:val="21"/>
          <w:szCs w:val="21"/>
          <w:color w:val="A3A3A3"/>
          <w:w w:val="100"/>
          <w:i/>
        </w:rPr>
        <w:tab/>
      </w:r>
      <w:r>
        <w:rPr>
          <w:rFonts w:ascii="Arial" w:hAnsi="Arial" w:cs="Arial" w:eastAsia="Arial"/>
          <w:sz w:val="21"/>
          <w:szCs w:val="21"/>
          <w:color w:val="A3A3A3"/>
          <w:w w:val="100"/>
          <w:i/>
        </w:rPr>
      </w:r>
      <w:r>
        <w:rPr>
          <w:rFonts w:ascii="Arial" w:hAnsi="Arial" w:cs="Arial" w:eastAsia="Arial"/>
          <w:sz w:val="22"/>
          <w:szCs w:val="22"/>
          <w:color w:val="B6B6B6"/>
          <w:spacing w:val="0"/>
          <w:w w:val="213"/>
          <w:position w:val="-8"/>
        </w:rPr>
        <w:t>'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19" w:lineRule="atLeast"/>
        <w:ind w:right="1070"/>
        <w:jc w:val="right"/>
        <w:tabs>
          <w:tab w:pos="500" w:val="left"/>
          <w:tab w:pos="122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A3A3A3"/>
          <w:w w:val="565"/>
          <w:position w:val="3"/>
        </w:rPr>
        <w:t>;</w:t>
      </w:r>
      <w:r>
        <w:rPr>
          <w:rFonts w:ascii="Arial" w:hAnsi="Arial" w:cs="Arial" w:eastAsia="Arial"/>
          <w:sz w:val="11"/>
          <w:szCs w:val="11"/>
          <w:color w:val="A3A3A3"/>
          <w:w w:val="100"/>
          <w:position w:val="3"/>
        </w:rPr>
        <w:tab/>
      </w:r>
      <w:r>
        <w:rPr>
          <w:rFonts w:ascii="Arial" w:hAnsi="Arial" w:cs="Arial" w:eastAsia="Arial"/>
          <w:sz w:val="11"/>
          <w:szCs w:val="11"/>
          <w:color w:val="A3A3A3"/>
          <w:w w:val="100"/>
          <w:position w:val="3"/>
        </w:rPr>
      </w:r>
      <w:r>
        <w:rPr>
          <w:rFonts w:ascii="Times New Roman" w:hAnsi="Times New Roman" w:cs="Times New Roman" w:eastAsia="Times New Roman"/>
          <w:sz w:val="29"/>
          <w:szCs w:val="29"/>
          <w:color w:val="C8C8C8"/>
          <w:w w:val="155"/>
          <w:position w:val="1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C8C8C8"/>
          <w:spacing w:val="-16"/>
          <w:w w:val="155"/>
          <w:position w:val="1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A3A3A3"/>
          <w:spacing w:val="0"/>
          <w:w w:val="53"/>
          <w:position w:val="1"/>
        </w:rPr>
        <w:t>.......</w:t>
      </w:r>
      <w:r>
        <w:rPr>
          <w:rFonts w:ascii="Times New Roman" w:hAnsi="Times New Roman" w:cs="Times New Roman" w:eastAsia="Times New Roman"/>
          <w:sz w:val="29"/>
          <w:szCs w:val="29"/>
          <w:color w:val="A3A3A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A3A3A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1"/>
          <w:szCs w:val="11"/>
          <w:color w:val="5B5B5D"/>
          <w:spacing w:val="0"/>
          <w:w w:val="51"/>
          <w:position w:val="0"/>
        </w:rPr>
        <w:t>1-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400" w:right="340"/>
        </w:sectPr>
      </w:pPr>
      <w:rPr/>
    </w:p>
    <w:p>
      <w:pPr>
        <w:spacing w:before="0" w:after="0" w:line="107" w:lineRule="exact"/>
        <w:ind w:left="154" w:right="-69"/>
        <w:jc w:val="left"/>
        <w:tabs>
          <w:tab w:pos="830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5"/>
        </w:rPr>
        <w:t>Halk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1"/>
          <w:szCs w:val="11"/>
          <w:color w:val="939393"/>
          <w:spacing w:val="0"/>
          <w:w w:val="65"/>
          <w:position w:val="-1"/>
        </w:rPr>
        <w:t>Ic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06" w:lineRule="exact"/>
        <w:ind w:right="-73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A3A3A3"/>
          <w:w w:val="148"/>
          <w:i/>
          <w:position w:val="3"/>
        </w:rPr>
        <w:t>(</w:t>
      </w:r>
      <w:r>
        <w:rPr>
          <w:rFonts w:ascii="Arial" w:hAnsi="Arial" w:cs="Arial" w:eastAsia="Arial"/>
          <w:sz w:val="22"/>
          <w:szCs w:val="22"/>
          <w:color w:val="A3A3A3"/>
          <w:spacing w:val="4"/>
          <w:w w:val="147"/>
          <w:i/>
          <w:position w:val="3"/>
        </w:rPr>
        <w:t>'</w:t>
      </w:r>
      <w:r>
        <w:rPr>
          <w:rFonts w:ascii="Arial" w:hAnsi="Arial" w:cs="Arial" w:eastAsia="Arial"/>
          <w:sz w:val="22"/>
          <w:szCs w:val="22"/>
          <w:color w:val="C8C8C8"/>
          <w:spacing w:val="0"/>
          <w:w w:val="35"/>
          <w:i/>
          <w:position w:val="3"/>
        </w:rPr>
        <w:t>&lt;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96" w:lineRule="exact"/>
        <w:ind w:right="-20"/>
        <w:jc w:val="left"/>
        <w:tabs>
          <w:tab w:pos="78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B6B6B6"/>
          <w:spacing w:val="0"/>
          <w:w w:val="185"/>
          <w:position w:val="1"/>
        </w:rPr>
        <w:t>'ı</w:t>
      </w:r>
      <w:r>
        <w:rPr>
          <w:rFonts w:ascii="Arial" w:hAnsi="Arial" w:cs="Arial" w:eastAsia="Arial"/>
          <w:sz w:val="13"/>
          <w:szCs w:val="13"/>
          <w:color w:val="B6B6B6"/>
          <w:spacing w:val="43"/>
          <w:w w:val="185"/>
          <w:position w:val="1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6B6B6"/>
          <w:spacing w:val="0"/>
          <w:w w:val="185"/>
          <w:position w:val="3"/>
        </w:rPr>
        <w:t>)</w:t>
      </w:r>
      <w:r>
        <w:rPr>
          <w:rFonts w:ascii="Times New Roman" w:hAnsi="Times New Roman" w:cs="Times New Roman" w:eastAsia="Times New Roman"/>
          <w:sz w:val="9"/>
          <w:szCs w:val="9"/>
          <w:color w:val="B6B6B6"/>
          <w:spacing w:val="-39"/>
          <w:w w:val="185"/>
          <w:position w:val="3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6B6B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B6B6B6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2"/>
          <w:szCs w:val="12"/>
          <w:color w:val="5B5B5D"/>
          <w:spacing w:val="0"/>
          <w:w w:val="76"/>
          <w:position w:val="2"/>
        </w:rPr>
        <w:t>[·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340"/>
          <w:cols w:num="3" w:equalWidth="0">
            <w:col w:w="8371" w:space="374"/>
            <w:col w:w="221" w:space="304"/>
            <w:col w:w="1910"/>
          </w:cols>
        </w:sectPr>
      </w:pPr>
      <w:rPr/>
    </w:p>
    <w:p>
      <w:pPr>
        <w:spacing w:before="0" w:after="0" w:line="98" w:lineRule="exact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424242"/>
          <w:spacing w:val="-102"/>
          <w:w w:val="112"/>
          <w:position w:val="-8"/>
        </w:rPr>
        <w:t>A</w:t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102"/>
          <w:position w:val="-8"/>
        </w:rPr>
        <w:t>AK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98" w:lineRule="exact"/>
        <w:ind w:right="-20"/>
        <w:jc w:val="left"/>
        <w:tabs>
          <w:tab w:pos="940" w:val="left"/>
          <w:tab w:pos="1260" w:val="left"/>
          <w:tab w:pos="180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939393"/>
          <w:spacing w:val="0"/>
          <w:w w:val="219"/>
          <w:b/>
          <w:bCs/>
          <w:position w:val="-5"/>
        </w:rPr>
        <w:t>l</w:t>
      </w:r>
      <w:r>
        <w:rPr>
          <w:rFonts w:ascii="Arial" w:hAnsi="Arial" w:cs="Arial" w:eastAsia="Arial"/>
          <w:sz w:val="11"/>
          <w:szCs w:val="11"/>
          <w:color w:val="939393"/>
          <w:spacing w:val="-27"/>
          <w:w w:val="219"/>
          <w:b/>
          <w:bCs/>
          <w:position w:val="-5"/>
        </w:rPr>
        <w:t> </w:t>
      </w:r>
      <w:r>
        <w:rPr>
          <w:rFonts w:ascii="Arial" w:hAnsi="Arial" w:cs="Arial" w:eastAsia="Arial"/>
          <w:sz w:val="14"/>
          <w:szCs w:val="14"/>
          <w:color w:val="A3A3A3"/>
          <w:spacing w:val="0"/>
          <w:w w:val="100"/>
          <w:b/>
          <w:bCs/>
          <w:position w:val="-5"/>
        </w:rPr>
        <w:t>7</w:t>
      </w:r>
      <w:r>
        <w:rPr>
          <w:rFonts w:ascii="Arial" w:hAnsi="Arial" w:cs="Arial" w:eastAsia="Arial"/>
          <w:sz w:val="14"/>
          <w:szCs w:val="14"/>
          <w:color w:val="A3A3A3"/>
          <w:spacing w:val="0"/>
          <w:w w:val="100"/>
          <w:b/>
          <w:bCs/>
          <w:position w:val="-5"/>
        </w:rPr>
        <w:t>'</w:t>
      </w:r>
      <w:r>
        <w:rPr>
          <w:rFonts w:ascii="Arial" w:hAnsi="Arial" w:cs="Arial" w:eastAsia="Arial"/>
          <w:sz w:val="14"/>
          <w:szCs w:val="14"/>
          <w:color w:val="A3A3A3"/>
          <w:spacing w:val="28"/>
          <w:w w:val="100"/>
          <w:b/>
          <w:bCs/>
          <w:position w:val="-5"/>
        </w:rPr>
        <w:t> </w:t>
      </w:r>
      <w:r>
        <w:rPr>
          <w:rFonts w:ascii="Arial" w:hAnsi="Arial" w:cs="Arial" w:eastAsia="Arial"/>
          <w:sz w:val="14"/>
          <w:szCs w:val="14"/>
          <w:color w:val="B6B6B6"/>
          <w:spacing w:val="5"/>
          <w:w w:val="58"/>
          <w:position w:val="-5"/>
        </w:rPr>
        <w:t>-</w:t>
      </w:r>
      <w:r>
        <w:rPr>
          <w:rFonts w:ascii="Arial" w:hAnsi="Arial" w:cs="Arial" w:eastAsia="Arial"/>
          <w:sz w:val="14"/>
          <w:szCs w:val="14"/>
          <w:color w:val="939393"/>
          <w:spacing w:val="0"/>
          <w:w w:val="58"/>
          <w:position w:val="-5"/>
        </w:rPr>
        <w:t>'"</w:t>
      </w:r>
      <w:r>
        <w:rPr>
          <w:rFonts w:ascii="Arial" w:hAnsi="Arial" w:cs="Arial" w:eastAsia="Arial"/>
          <w:sz w:val="14"/>
          <w:szCs w:val="14"/>
          <w:color w:val="939393"/>
          <w:spacing w:val="0"/>
          <w:w w:val="58"/>
          <w:position w:val="-5"/>
        </w:rPr>
        <w:t> </w:t>
      </w:r>
      <w:r>
        <w:rPr>
          <w:rFonts w:ascii="Arial" w:hAnsi="Arial" w:cs="Arial" w:eastAsia="Arial"/>
          <w:sz w:val="14"/>
          <w:szCs w:val="14"/>
          <w:color w:val="939393"/>
          <w:spacing w:val="20"/>
          <w:w w:val="58"/>
          <w:position w:val="-5"/>
        </w:rPr>
        <w:t> </w:t>
      </w:r>
      <w:r>
        <w:rPr>
          <w:rFonts w:ascii="Arial" w:hAnsi="Arial" w:cs="Arial" w:eastAsia="Arial"/>
          <w:sz w:val="11"/>
          <w:szCs w:val="11"/>
          <w:color w:val="939393"/>
          <w:spacing w:val="0"/>
          <w:w w:val="78"/>
          <w:position w:val="-5"/>
        </w:rPr>
        <w:t>!t,</w:t>
      </w:r>
      <w:r>
        <w:rPr>
          <w:rFonts w:ascii="Arial" w:hAnsi="Arial" w:cs="Arial" w:eastAsia="Arial"/>
          <w:sz w:val="11"/>
          <w:szCs w:val="11"/>
          <w:color w:val="939393"/>
          <w:spacing w:val="0"/>
          <w:w w:val="78"/>
          <w:position w:val="-5"/>
        </w:rPr>
        <w:t>      </w:t>
      </w:r>
      <w:r>
        <w:rPr>
          <w:rFonts w:ascii="Arial" w:hAnsi="Arial" w:cs="Arial" w:eastAsia="Arial"/>
          <w:sz w:val="11"/>
          <w:szCs w:val="11"/>
          <w:color w:val="939393"/>
          <w:spacing w:val="7"/>
          <w:w w:val="78"/>
          <w:position w:val="-5"/>
        </w:rPr>
        <w:t> </w:t>
      </w:r>
      <w:r>
        <w:rPr>
          <w:rFonts w:ascii="Arial" w:hAnsi="Arial" w:cs="Arial" w:eastAsia="Arial"/>
          <w:sz w:val="11"/>
          <w:szCs w:val="11"/>
          <w:color w:val="939393"/>
          <w:spacing w:val="0"/>
          <w:w w:val="139"/>
          <w:position w:val="-5"/>
        </w:rPr>
        <w:t>•</w:t>
      </w:r>
      <w:r>
        <w:rPr>
          <w:rFonts w:ascii="Arial" w:hAnsi="Arial" w:cs="Arial" w:eastAsia="Arial"/>
          <w:sz w:val="11"/>
          <w:szCs w:val="11"/>
          <w:color w:val="939393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1"/>
          <w:szCs w:val="11"/>
          <w:color w:val="939393"/>
          <w:spacing w:val="0"/>
          <w:w w:val="100"/>
          <w:position w:val="-5"/>
        </w:rPr>
      </w:r>
      <w:r>
        <w:rPr>
          <w:rFonts w:ascii="Arial" w:hAnsi="Arial" w:cs="Arial" w:eastAsia="Arial"/>
          <w:sz w:val="11"/>
          <w:szCs w:val="11"/>
          <w:color w:val="C8C8C8"/>
          <w:spacing w:val="0"/>
          <w:w w:val="100"/>
          <w:position w:val="-5"/>
        </w:rPr>
        <w:t>•</w:t>
      </w:r>
      <w:r>
        <w:rPr>
          <w:rFonts w:ascii="Arial" w:hAnsi="Arial" w:cs="Arial" w:eastAsia="Arial"/>
          <w:sz w:val="11"/>
          <w:szCs w:val="11"/>
          <w:color w:val="C8C8C8"/>
          <w:spacing w:val="-29"/>
          <w:w w:val="100"/>
          <w:position w:val="-5"/>
        </w:rPr>
        <w:t> </w:t>
      </w:r>
      <w:r>
        <w:rPr>
          <w:rFonts w:ascii="Arial" w:hAnsi="Arial" w:cs="Arial" w:eastAsia="Arial"/>
          <w:sz w:val="11"/>
          <w:szCs w:val="11"/>
          <w:color w:val="C8C8C8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1"/>
          <w:szCs w:val="11"/>
          <w:color w:val="C8C8C8"/>
          <w:spacing w:val="0"/>
          <w:w w:val="100"/>
          <w:position w:val="-5"/>
        </w:rPr>
      </w:r>
      <w:r>
        <w:rPr>
          <w:rFonts w:ascii="Arial" w:hAnsi="Arial" w:cs="Arial" w:eastAsia="Arial"/>
          <w:sz w:val="14"/>
          <w:szCs w:val="14"/>
          <w:color w:val="B6B6B6"/>
          <w:spacing w:val="0"/>
          <w:w w:val="128"/>
          <w:position w:val="-5"/>
        </w:rPr>
        <w:t>1</w:t>
      </w:r>
      <w:r>
        <w:rPr>
          <w:rFonts w:ascii="Arial" w:hAnsi="Arial" w:cs="Arial" w:eastAsia="Arial"/>
          <w:sz w:val="14"/>
          <w:szCs w:val="14"/>
          <w:color w:val="B6B6B6"/>
          <w:spacing w:val="-18"/>
          <w:w w:val="100"/>
          <w:position w:val="-5"/>
        </w:rPr>
        <w:t> </w:t>
      </w:r>
      <w:r>
        <w:rPr>
          <w:rFonts w:ascii="Arial" w:hAnsi="Arial" w:cs="Arial" w:eastAsia="Arial"/>
          <w:sz w:val="14"/>
          <w:szCs w:val="14"/>
          <w:color w:val="B6B6B6"/>
          <w:spacing w:val="-6"/>
          <w:w w:val="178"/>
          <w:i/>
          <w:position w:val="-5"/>
        </w:rPr>
        <w:t>:</w:t>
      </w:r>
      <w:r>
        <w:rPr>
          <w:rFonts w:ascii="Arial" w:hAnsi="Arial" w:cs="Arial" w:eastAsia="Arial"/>
          <w:sz w:val="14"/>
          <w:szCs w:val="14"/>
          <w:color w:val="939393"/>
          <w:spacing w:val="0"/>
          <w:w w:val="74"/>
          <w:i/>
          <w:position w:val="-5"/>
        </w:rPr>
        <w:t>·.</w:t>
      </w:r>
      <w:r>
        <w:rPr>
          <w:rFonts w:ascii="Arial" w:hAnsi="Arial" w:cs="Arial" w:eastAsia="Arial"/>
          <w:sz w:val="14"/>
          <w:szCs w:val="14"/>
          <w:color w:val="939393"/>
          <w:spacing w:val="0"/>
          <w:w w:val="100"/>
          <w:i/>
          <w:position w:val="-5"/>
        </w:rPr>
        <w:tab/>
      </w:r>
      <w:r>
        <w:rPr>
          <w:rFonts w:ascii="Arial" w:hAnsi="Arial" w:cs="Arial" w:eastAsia="Arial"/>
          <w:sz w:val="14"/>
          <w:szCs w:val="14"/>
          <w:color w:val="939393"/>
          <w:spacing w:val="0"/>
          <w:w w:val="100"/>
          <w:i/>
          <w:position w:val="-5"/>
        </w:rPr>
      </w:r>
      <w:r>
        <w:rPr>
          <w:rFonts w:ascii="Arial" w:hAnsi="Arial" w:cs="Arial" w:eastAsia="Arial"/>
          <w:sz w:val="21"/>
          <w:szCs w:val="21"/>
          <w:color w:val="5B5B5D"/>
          <w:spacing w:val="0"/>
          <w:w w:val="61"/>
          <w:i/>
          <w:position w:val="-12"/>
        </w:rPr>
        <w:t>f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340"/>
          <w:cols w:num="2" w:equalWidth="0">
            <w:col w:w="4698" w:space="3521"/>
            <w:col w:w="2961"/>
          </w:cols>
        </w:sectPr>
      </w:pPr>
      <w:rPr/>
    </w:p>
    <w:p>
      <w:pPr>
        <w:spacing w:before="0" w:after="0" w:line="218" w:lineRule="exact"/>
        <w:ind w:left="2359" w:right="-85"/>
        <w:jc w:val="left"/>
        <w:tabs>
          <w:tab w:pos="3580" w:val="left"/>
          <w:tab w:pos="4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9"/>
          <w:szCs w:val="29"/>
          <w:color w:val="5B5B5D"/>
          <w:spacing w:val="0"/>
          <w:w w:val="72"/>
          <w:b/>
          <w:bCs/>
          <w:position w:val="-10"/>
        </w:rPr>
        <w:t>Altd</w:t>
      </w:r>
      <w:r>
        <w:rPr>
          <w:rFonts w:ascii="Arial" w:hAnsi="Arial" w:cs="Arial" w:eastAsia="Arial"/>
          <w:sz w:val="29"/>
          <w:szCs w:val="29"/>
          <w:color w:val="5B5B5D"/>
          <w:spacing w:val="0"/>
          <w:w w:val="100"/>
          <w:b/>
          <w:bCs/>
          <w:position w:val="-10"/>
        </w:rPr>
        <w:tab/>
      </w:r>
      <w:r>
        <w:rPr>
          <w:rFonts w:ascii="Arial" w:hAnsi="Arial" w:cs="Arial" w:eastAsia="Arial"/>
          <w:sz w:val="29"/>
          <w:szCs w:val="29"/>
          <w:color w:val="5B5B5D"/>
          <w:spacing w:val="0"/>
          <w:w w:val="100"/>
          <w:b/>
          <w:bCs/>
          <w:position w:val="-10"/>
        </w:rPr>
      </w:r>
      <w:r>
        <w:rPr>
          <w:rFonts w:ascii="Times New Roman" w:hAnsi="Times New Roman" w:cs="Times New Roman" w:eastAsia="Times New Roman"/>
          <w:sz w:val="28"/>
          <w:szCs w:val="28"/>
          <w:color w:val="5B5B5D"/>
          <w:spacing w:val="0"/>
          <w:w w:val="72"/>
          <w:b/>
          <w:bCs/>
          <w:position w:val="-10"/>
        </w:rPr>
        <w:t>nTOPÇU</w:t>
      </w:r>
      <w:r>
        <w:rPr>
          <w:rFonts w:ascii="Times New Roman" w:hAnsi="Times New Roman" w:cs="Times New Roman" w:eastAsia="Times New Roman"/>
          <w:sz w:val="28"/>
          <w:szCs w:val="28"/>
          <w:color w:val="5B5B5D"/>
          <w:spacing w:val="-16"/>
          <w:w w:val="72"/>
          <w:b/>
          <w:bCs/>
          <w:position w:val="-1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B5B5D"/>
          <w:spacing w:val="0"/>
          <w:w w:val="100"/>
          <w:b/>
          <w:bCs/>
          <w:position w:val="-1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B5B5D"/>
          <w:spacing w:val="0"/>
          <w:w w:val="100"/>
          <w:b/>
          <w:bCs/>
          <w:position w:val="-1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  <w:position w:val="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right="-88"/>
        <w:jc w:val="left"/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939393"/>
          <w:spacing w:val="-16"/>
          <w:w w:val="120"/>
          <w:position w:val="-2"/>
        </w:rPr>
        <w:t>'</w:t>
      </w:r>
      <w:r>
        <w:rPr>
          <w:rFonts w:ascii="Arial" w:hAnsi="Arial" w:cs="Arial" w:eastAsia="Arial"/>
          <w:sz w:val="25"/>
          <w:szCs w:val="25"/>
          <w:color w:val="424242"/>
          <w:spacing w:val="0"/>
          <w:w w:val="75"/>
          <w:position w:val="-8"/>
        </w:rPr>
        <w:t>.</w:t>
      </w:r>
      <w:r>
        <w:rPr>
          <w:rFonts w:ascii="Arial" w:hAnsi="Arial" w:cs="Arial" w:eastAsia="Arial"/>
          <w:sz w:val="25"/>
          <w:szCs w:val="25"/>
          <w:color w:val="424242"/>
          <w:spacing w:val="5"/>
          <w:w w:val="100"/>
          <w:position w:val="-8"/>
        </w:rPr>
        <w:t> </w:t>
      </w:r>
      <w:r>
        <w:rPr>
          <w:rFonts w:ascii="Arial" w:hAnsi="Arial" w:cs="Arial" w:eastAsia="Arial"/>
          <w:sz w:val="18"/>
          <w:szCs w:val="18"/>
          <w:color w:val="939393"/>
          <w:spacing w:val="-34"/>
          <w:w w:val="148"/>
          <w:position w:val="-2"/>
        </w:rPr>
        <w:t>·</w:t>
      </w:r>
      <w:r>
        <w:rPr>
          <w:rFonts w:ascii="Arial" w:hAnsi="Arial" w:cs="Arial" w:eastAsia="Arial"/>
          <w:sz w:val="25"/>
          <w:szCs w:val="25"/>
          <w:color w:val="939393"/>
          <w:spacing w:val="-44"/>
          <w:w w:val="94"/>
          <w:position w:val="-8"/>
        </w:rPr>
        <w:t>.</w:t>
      </w:r>
      <w:r>
        <w:rPr>
          <w:rFonts w:ascii="Arial" w:hAnsi="Arial" w:cs="Arial" w:eastAsia="Arial"/>
          <w:sz w:val="17"/>
          <w:szCs w:val="17"/>
          <w:color w:val="A3A3A3"/>
          <w:spacing w:val="0"/>
          <w:w w:val="49"/>
          <w:position w:val="-8"/>
        </w:rPr>
        <w:t>,</w:t>
      </w:r>
      <w:r>
        <w:rPr>
          <w:rFonts w:ascii="Arial" w:hAnsi="Arial" w:cs="Arial" w:eastAsia="Arial"/>
          <w:sz w:val="17"/>
          <w:szCs w:val="17"/>
          <w:color w:val="A3A3A3"/>
          <w:spacing w:val="-24"/>
          <w:w w:val="49"/>
          <w:position w:val="-8"/>
        </w:rPr>
        <w:t>;</w:t>
      </w:r>
      <w:r>
        <w:rPr>
          <w:rFonts w:ascii="Arial" w:hAnsi="Arial" w:cs="Arial" w:eastAsia="Arial"/>
          <w:sz w:val="18"/>
          <w:szCs w:val="18"/>
          <w:color w:val="939393"/>
          <w:spacing w:val="-31"/>
          <w:w w:val="147"/>
          <w:position w:val="-2"/>
        </w:rPr>
        <w:t>'</w:t>
      </w:r>
      <w:r>
        <w:rPr>
          <w:rFonts w:ascii="Arial" w:hAnsi="Arial" w:cs="Arial" w:eastAsia="Arial"/>
          <w:sz w:val="17"/>
          <w:szCs w:val="17"/>
          <w:color w:val="A3A3A3"/>
          <w:spacing w:val="0"/>
          <w:w w:val="49"/>
          <w:position w:val="-8"/>
        </w:rPr>
        <w:t>_,</w:t>
      </w:r>
      <w:r>
        <w:rPr>
          <w:rFonts w:ascii="Arial" w:hAnsi="Arial" w:cs="Arial" w:eastAsia="Arial"/>
          <w:sz w:val="17"/>
          <w:szCs w:val="17"/>
          <w:color w:val="A3A3A3"/>
          <w:spacing w:val="0"/>
          <w:w w:val="100"/>
          <w:position w:val="-8"/>
        </w:rPr>
        <w:t> </w:t>
      </w:r>
      <w:r>
        <w:rPr>
          <w:rFonts w:ascii="Arial" w:hAnsi="Arial" w:cs="Arial" w:eastAsia="Arial"/>
          <w:sz w:val="17"/>
          <w:szCs w:val="17"/>
          <w:color w:val="A3A3A3"/>
          <w:spacing w:val="-4"/>
          <w:w w:val="100"/>
          <w:position w:val="-8"/>
        </w:rPr>
        <w:t> </w:t>
      </w:r>
      <w:r>
        <w:rPr>
          <w:rFonts w:ascii="Arial" w:hAnsi="Arial" w:cs="Arial" w:eastAsia="Arial"/>
          <w:sz w:val="22"/>
          <w:szCs w:val="22"/>
          <w:color w:val="7E7E7E"/>
          <w:spacing w:val="0"/>
          <w:w w:val="171"/>
          <w:position w:val="-2"/>
        </w:rPr>
        <w:t>'</w:t>
      </w:r>
      <w:r>
        <w:rPr>
          <w:rFonts w:ascii="Arial" w:hAnsi="Arial" w:cs="Arial" w:eastAsia="Arial"/>
          <w:sz w:val="22"/>
          <w:szCs w:val="22"/>
          <w:color w:val="7E7E7E"/>
          <w:spacing w:val="-48"/>
          <w:w w:val="171"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A3A3A3"/>
          <w:spacing w:val="0"/>
          <w:w w:val="50"/>
          <w:position w:val="-8"/>
        </w:rPr>
        <w:t>.</w:t>
      </w:r>
      <w:r>
        <w:rPr>
          <w:rFonts w:ascii="Arial" w:hAnsi="Arial" w:cs="Arial" w:eastAsia="Arial"/>
          <w:sz w:val="22"/>
          <w:szCs w:val="22"/>
          <w:color w:val="A3A3A3"/>
          <w:spacing w:val="-5"/>
          <w:w w:val="50"/>
          <w:position w:val="-8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B6B6B6"/>
          <w:spacing w:val="0"/>
          <w:w w:val="134"/>
          <w:position w:val="-2"/>
        </w:rPr>
        <w:t>•'.</w:t>
      </w:r>
      <w:r>
        <w:rPr>
          <w:rFonts w:ascii="Times New Roman" w:hAnsi="Times New Roman" w:cs="Times New Roman" w:eastAsia="Times New Roman"/>
          <w:sz w:val="7"/>
          <w:szCs w:val="7"/>
          <w:color w:val="B6B6B6"/>
          <w:spacing w:val="0"/>
          <w:w w:val="100"/>
          <w:position w:val="-2"/>
        </w:rPr>
        <w:t>     </w:t>
      </w:r>
      <w:r>
        <w:rPr>
          <w:rFonts w:ascii="Times New Roman" w:hAnsi="Times New Roman" w:cs="Times New Roman" w:eastAsia="Times New Roman"/>
          <w:sz w:val="7"/>
          <w:szCs w:val="7"/>
          <w:color w:val="B6B6B6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B6B6B6"/>
          <w:spacing w:val="0"/>
          <w:w w:val="100"/>
          <w:position w:val="-2"/>
        </w:rPr>
        <w:t>;</w:t>
      </w:r>
      <w:r>
        <w:rPr>
          <w:rFonts w:ascii="Times New Roman" w:hAnsi="Times New Roman" w:cs="Times New Roman" w:eastAsia="Times New Roman"/>
          <w:sz w:val="15"/>
          <w:szCs w:val="15"/>
          <w:color w:val="B6B6B6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B6B6B6"/>
          <w:spacing w:val="5"/>
          <w:w w:val="100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B6B6B6"/>
          <w:spacing w:val="0"/>
          <w:w w:val="100"/>
          <w:position w:val="-2"/>
        </w:rPr>
        <w:t>"</w:t>
      </w:r>
      <w:r>
        <w:rPr>
          <w:rFonts w:ascii="Arial" w:hAnsi="Arial" w:cs="Arial" w:eastAsia="Arial"/>
          <w:sz w:val="16"/>
          <w:szCs w:val="16"/>
          <w:color w:val="B6B6B6"/>
          <w:spacing w:val="32"/>
          <w:w w:val="100"/>
          <w:position w:val="-2"/>
        </w:rPr>
        <w:t> </w:t>
      </w:r>
      <w:r>
        <w:rPr>
          <w:rFonts w:ascii="Arial" w:hAnsi="Arial" w:cs="Arial" w:eastAsia="Arial"/>
          <w:sz w:val="32"/>
          <w:szCs w:val="32"/>
          <w:color w:val="939393"/>
          <w:spacing w:val="0"/>
          <w:w w:val="73"/>
          <w:position w:val="-8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79" w:after="0" w:line="240" w:lineRule="auto"/>
        <w:ind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B6B6B6"/>
          <w:spacing w:val="0"/>
          <w:w w:val="55"/>
        </w:rPr>
        <w:t>....</w:t>
      </w:r>
      <w:r>
        <w:rPr>
          <w:rFonts w:ascii="Times New Roman" w:hAnsi="Times New Roman" w:cs="Times New Roman" w:eastAsia="Times New Roman"/>
          <w:sz w:val="11"/>
          <w:szCs w:val="11"/>
          <w:color w:val="B6B6B6"/>
          <w:spacing w:val="0"/>
          <w:w w:val="55"/>
        </w:rPr>
        <w:t>         </w:t>
      </w:r>
      <w:r>
        <w:rPr>
          <w:rFonts w:ascii="Times New Roman" w:hAnsi="Times New Roman" w:cs="Times New Roman" w:eastAsia="Times New Roman"/>
          <w:sz w:val="11"/>
          <w:szCs w:val="11"/>
          <w:color w:val="B6B6B6"/>
          <w:spacing w:val="1"/>
          <w:w w:val="55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6B6B6"/>
          <w:spacing w:val="0"/>
          <w:w w:val="127"/>
          <w:position w:val="2"/>
        </w:rPr>
        <w:t>.•</w:t>
      </w:r>
      <w:r>
        <w:rPr>
          <w:rFonts w:ascii="Times New Roman" w:hAnsi="Times New Roman" w:cs="Times New Roman" w:eastAsia="Times New Roman"/>
          <w:sz w:val="10"/>
          <w:szCs w:val="10"/>
          <w:color w:val="B6B6B6"/>
          <w:spacing w:val="0"/>
          <w:w w:val="127"/>
          <w:position w:val="2"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B6B6B6"/>
          <w:spacing w:val="3"/>
          <w:w w:val="127"/>
          <w:position w:val="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3A3A3"/>
          <w:spacing w:val="0"/>
          <w:w w:val="127"/>
          <w:position w:val="2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340"/>
          <w:cols w:num="3" w:equalWidth="0">
            <w:col w:w="5481" w:space="2757"/>
            <w:col w:w="1093" w:space="289"/>
            <w:col w:w="1560"/>
          </w:cols>
        </w:sectPr>
      </w:pPr>
      <w:rPr/>
    </w:p>
    <w:p>
      <w:pPr>
        <w:spacing w:before="0" w:after="0" w:line="233" w:lineRule="exact"/>
        <w:ind w:left="2364" w:right="-20"/>
        <w:jc w:val="left"/>
        <w:tabs>
          <w:tab w:pos="3180" w:val="left"/>
          <w:tab w:pos="3740" w:val="left"/>
          <w:tab w:pos="8280" w:val="left"/>
          <w:tab w:pos="9000" w:val="left"/>
          <w:tab w:pos="974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4.443115pt;margin-top:7.6444pt;width:1.7226pt;height:5.5pt;mso-position-horizontal-relative:page;mso-position-vertical-relative:paragraph;z-index:-17130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6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C8C8C8"/>
                      <w:spacing w:val="0"/>
                      <w:w w:val="174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5B5B5D"/>
          <w:w w:val="69"/>
          <w:position w:val="-10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w w:val="46"/>
          <w:position w:val="-10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24242"/>
          <w:w w:val="100"/>
          <w:position w:val="-10"/>
        </w:rPr>
      </w:r>
      <w:r>
        <w:rPr>
          <w:rFonts w:ascii="Arial" w:hAnsi="Arial" w:cs="Arial" w:eastAsia="Arial"/>
          <w:sz w:val="18"/>
          <w:szCs w:val="18"/>
          <w:color w:val="494D6B"/>
          <w:w w:val="68"/>
          <w:position w:val="-10"/>
        </w:rPr>
        <w:t>lıcıı</w:t>
      </w:r>
      <w:r>
        <w:rPr>
          <w:rFonts w:ascii="Arial" w:hAnsi="Arial" w:cs="Arial" w:eastAsia="Arial"/>
          <w:sz w:val="18"/>
          <w:szCs w:val="18"/>
          <w:color w:val="494D6B"/>
          <w:spacing w:val="-10"/>
          <w:w w:val="68"/>
          <w:position w:val="-10"/>
        </w:rPr>
        <w:t>ı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91"/>
          <w:position w:val="-10"/>
        </w:rPr>
        <w:t>7</w:t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18"/>
          <w:szCs w:val="18"/>
          <w:color w:val="424242"/>
          <w:spacing w:val="0"/>
          <w:w w:val="100"/>
          <w:position w:val="-10"/>
        </w:rPr>
      </w:r>
      <w:r>
        <w:rPr>
          <w:rFonts w:ascii="Arial" w:hAnsi="Arial" w:cs="Arial" w:eastAsia="Arial"/>
          <w:sz w:val="23"/>
          <w:szCs w:val="23"/>
          <w:color w:val="2B2B2B"/>
          <w:spacing w:val="0"/>
          <w:w w:val="81"/>
          <w:position w:val="-10"/>
        </w:rPr>
        <w:t>l</w:t>
      </w:r>
      <w:r>
        <w:rPr>
          <w:rFonts w:ascii="Arial" w:hAnsi="Arial" w:cs="Arial" w:eastAsia="Arial"/>
          <w:sz w:val="23"/>
          <w:szCs w:val="23"/>
          <w:color w:val="2B2B2B"/>
          <w:spacing w:val="-5"/>
          <w:w w:val="81"/>
          <w:position w:val="-10"/>
        </w:rPr>
        <w:t>g</w:t>
      </w:r>
      <w:r>
        <w:rPr>
          <w:rFonts w:ascii="Arial" w:hAnsi="Arial" w:cs="Arial" w:eastAsia="Arial"/>
          <w:sz w:val="23"/>
          <w:szCs w:val="23"/>
          <w:color w:val="5B5B5D"/>
          <w:spacing w:val="0"/>
          <w:w w:val="81"/>
          <w:position w:val="-10"/>
        </w:rPr>
        <w:t>o</w:t>
      </w:r>
      <w:r>
        <w:rPr>
          <w:rFonts w:ascii="Arial" w:hAnsi="Arial" w:cs="Arial" w:eastAsia="Arial"/>
          <w:sz w:val="23"/>
          <w:szCs w:val="23"/>
          <w:color w:val="5B5B5D"/>
          <w:spacing w:val="-7"/>
          <w:w w:val="81"/>
          <w:position w:val="-10"/>
        </w:rPr>
        <w:t> </w:t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79"/>
          <w:position w:val="-10"/>
        </w:rPr>
        <w:t>Ami</w:t>
      </w:r>
      <w:r>
        <w:rPr>
          <w:rFonts w:ascii="Arial" w:hAnsi="Arial" w:cs="Arial" w:eastAsia="Arial"/>
          <w:sz w:val="23"/>
          <w:szCs w:val="23"/>
          <w:color w:val="424242"/>
          <w:spacing w:val="-1"/>
          <w:w w:val="80"/>
          <w:position w:val="-10"/>
        </w:rPr>
        <w:t>r</w:t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164"/>
          <w:position w:val="-10"/>
        </w:rPr>
        <w:t>i</w:t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100"/>
          <w:position w:val="-10"/>
        </w:rPr>
      </w:r>
      <w:r>
        <w:rPr>
          <w:rFonts w:ascii="Arial" w:hAnsi="Arial" w:cs="Arial" w:eastAsia="Arial"/>
          <w:sz w:val="14"/>
          <w:szCs w:val="14"/>
          <w:color w:val="7E7E7E"/>
          <w:spacing w:val="0"/>
          <w:w w:val="142"/>
          <w:position w:val="1"/>
        </w:rPr>
        <w:t>'-</w:t>
      </w:r>
      <w:r>
        <w:rPr>
          <w:rFonts w:ascii="Arial" w:hAnsi="Arial" w:cs="Arial" w:eastAsia="Arial"/>
          <w:sz w:val="14"/>
          <w:szCs w:val="14"/>
          <w:color w:val="7E7E7E"/>
          <w:spacing w:val="0"/>
          <w:w w:val="142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7E7E7E"/>
          <w:spacing w:val="16"/>
          <w:w w:val="142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939393"/>
          <w:spacing w:val="-2"/>
          <w:w w:val="236"/>
          <w:position w:val="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A3A3A3"/>
          <w:spacing w:val="-35"/>
          <w:w w:val="108"/>
          <w:position w:val="-5"/>
        </w:rPr>
        <w:t>,</w:t>
      </w:r>
      <w:r>
        <w:rPr>
          <w:rFonts w:ascii="Arial" w:hAnsi="Arial" w:cs="Arial" w:eastAsia="Arial"/>
          <w:sz w:val="14"/>
          <w:szCs w:val="14"/>
          <w:color w:val="B6B6B6"/>
          <w:spacing w:val="-22"/>
          <w:w w:val="123"/>
          <w:position w:val="1"/>
        </w:rPr>
        <w:t>•</w:t>
      </w:r>
      <w:r>
        <w:rPr>
          <w:rFonts w:ascii="Times New Roman" w:hAnsi="Times New Roman" w:cs="Times New Roman" w:eastAsia="Times New Roman"/>
          <w:sz w:val="30"/>
          <w:szCs w:val="30"/>
          <w:color w:val="7E7E7E"/>
          <w:spacing w:val="0"/>
          <w:w w:val="34"/>
          <w:position w:val="-5"/>
        </w:rPr>
        <w:t>_</w:t>
      </w:r>
      <w:r>
        <w:rPr>
          <w:rFonts w:ascii="Times New Roman" w:hAnsi="Times New Roman" w:cs="Times New Roman" w:eastAsia="Times New Roman"/>
          <w:sz w:val="30"/>
          <w:szCs w:val="30"/>
          <w:color w:val="7E7E7E"/>
          <w:spacing w:val="-55"/>
          <w:w w:val="100"/>
          <w:position w:val="-5"/>
        </w:rPr>
        <w:t> </w:t>
      </w:r>
      <w:r>
        <w:rPr>
          <w:rFonts w:ascii="Arial" w:hAnsi="Arial" w:cs="Arial" w:eastAsia="Arial"/>
          <w:sz w:val="14"/>
          <w:szCs w:val="14"/>
          <w:color w:val="B6B6B6"/>
          <w:spacing w:val="0"/>
          <w:w w:val="134"/>
          <w:position w:val="1"/>
        </w:rPr>
        <w:t>.</w:t>
      </w:r>
      <w:r>
        <w:rPr>
          <w:rFonts w:ascii="Arial" w:hAnsi="Arial" w:cs="Arial" w:eastAsia="Arial"/>
          <w:sz w:val="14"/>
          <w:szCs w:val="14"/>
          <w:color w:val="B6B6B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B6B6B6"/>
          <w:spacing w:val="0"/>
          <w:w w:val="100"/>
          <w:position w:val="1"/>
        </w:rPr>
      </w:r>
      <w:r>
        <w:rPr>
          <w:rFonts w:ascii="Arial" w:hAnsi="Arial" w:cs="Arial" w:eastAsia="Arial"/>
          <w:sz w:val="14"/>
          <w:szCs w:val="14"/>
          <w:color w:val="A3A3A3"/>
          <w:spacing w:val="0"/>
          <w:w w:val="188"/>
          <w:position w:val="1"/>
        </w:rPr>
        <w:t>.</w:t>
      </w:r>
      <w:r>
        <w:rPr>
          <w:rFonts w:ascii="Arial" w:hAnsi="Arial" w:cs="Arial" w:eastAsia="Arial"/>
          <w:sz w:val="14"/>
          <w:szCs w:val="14"/>
          <w:color w:val="A3A3A3"/>
          <w:spacing w:val="-14"/>
          <w:w w:val="188"/>
          <w:position w:val="1"/>
        </w:rPr>
        <w:t>,</w:t>
      </w:r>
      <w:r>
        <w:rPr>
          <w:rFonts w:ascii="Arial" w:hAnsi="Arial" w:cs="Arial" w:eastAsia="Arial"/>
          <w:sz w:val="18"/>
          <w:szCs w:val="18"/>
          <w:color w:val="7E7E7E"/>
          <w:spacing w:val="-31"/>
          <w:w w:val="78"/>
          <w:position w:val="-5"/>
        </w:rPr>
        <w:t>.</w:t>
      </w:r>
      <w:r>
        <w:rPr>
          <w:rFonts w:ascii="Arial" w:hAnsi="Arial" w:cs="Arial" w:eastAsia="Arial"/>
          <w:sz w:val="14"/>
          <w:szCs w:val="14"/>
          <w:color w:val="7E7E7E"/>
          <w:spacing w:val="0"/>
          <w:w w:val="68"/>
          <w:position w:val="1"/>
        </w:rPr>
        <w:t>•</w:t>
      </w:r>
      <w:r>
        <w:rPr>
          <w:rFonts w:ascii="Arial" w:hAnsi="Arial" w:cs="Arial" w:eastAsia="Arial"/>
          <w:sz w:val="14"/>
          <w:szCs w:val="14"/>
          <w:color w:val="7E7E7E"/>
          <w:spacing w:val="-1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A3A3A3"/>
          <w:spacing w:val="0"/>
          <w:w w:val="95"/>
          <w:position w:val="1"/>
        </w:rPr>
        <w:t>•</w:t>
      </w:r>
      <w:r>
        <w:rPr>
          <w:rFonts w:ascii="Arial" w:hAnsi="Arial" w:cs="Arial" w:eastAsia="Arial"/>
          <w:sz w:val="14"/>
          <w:szCs w:val="14"/>
          <w:color w:val="7E7E7E"/>
          <w:spacing w:val="0"/>
          <w:w w:val="134"/>
          <w:position w:val="1"/>
        </w:rPr>
        <w:t>.</w:t>
      </w:r>
      <w:r>
        <w:rPr>
          <w:rFonts w:ascii="Arial" w:hAnsi="Arial" w:cs="Arial" w:eastAsia="Arial"/>
          <w:sz w:val="14"/>
          <w:szCs w:val="14"/>
          <w:color w:val="7E7E7E"/>
          <w:spacing w:val="-26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A3A3A3"/>
          <w:spacing w:val="0"/>
          <w:w w:val="166"/>
          <w:position w:val="1"/>
        </w:rPr>
        <w:t>h</w:t>
      </w:r>
      <w:r>
        <w:rPr>
          <w:rFonts w:ascii="Arial" w:hAnsi="Arial" w:cs="Arial" w:eastAsia="Arial"/>
          <w:sz w:val="14"/>
          <w:szCs w:val="14"/>
          <w:color w:val="A3A3A3"/>
          <w:spacing w:val="-44"/>
          <w:w w:val="166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A3A3A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A3A3A3"/>
          <w:spacing w:val="0"/>
          <w:w w:val="100"/>
          <w:position w:val="1"/>
        </w:rPr>
      </w:r>
      <w:r>
        <w:rPr>
          <w:rFonts w:ascii="Arial" w:hAnsi="Arial" w:cs="Arial" w:eastAsia="Arial"/>
          <w:sz w:val="14"/>
          <w:szCs w:val="14"/>
          <w:color w:val="B6B6B6"/>
          <w:spacing w:val="0"/>
          <w:w w:val="166"/>
          <w:position w:val="1"/>
        </w:rPr>
        <w:t>.·,.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340"/>
        </w:sectPr>
      </w:pPr>
      <w:rPr/>
    </w:p>
    <w:p>
      <w:pPr>
        <w:spacing w:before="0" w:after="0" w:line="174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D6280"/>
          <w:spacing w:val="0"/>
          <w:w w:val="400"/>
        </w:rPr>
        <w:t>.-</w:t>
      </w:r>
      <w:r>
        <w:rPr>
          <w:rFonts w:ascii="Times New Roman" w:hAnsi="Times New Roman" w:cs="Times New Roman" w:eastAsia="Times New Roman"/>
          <w:sz w:val="17"/>
          <w:szCs w:val="17"/>
          <w:color w:val="5D6280"/>
          <w:spacing w:val="-64"/>
          <w:w w:val="4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68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10"/>
        </w:rPr>
        <w:t>Jv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1" w:lineRule="exact"/>
        <w:ind w:right="-20"/>
        <w:jc w:val="left"/>
        <w:tabs>
          <w:tab w:pos="560" w:val="left"/>
          <w:tab w:pos="98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939393"/>
          <w:spacing w:val="0"/>
          <w:w w:val="100"/>
          <w:b/>
          <w:bCs/>
          <w:i/>
          <w:position w:val="-2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939393"/>
          <w:spacing w:val="0"/>
          <w:w w:val="100"/>
          <w:b/>
          <w:bCs/>
          <w:i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939393"/>
          <w:spacing w:val="0"/>
          <w:w w:val="100"/>
          <w:b/>
          <w:bCs/>
          <w:i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-39"/>
          <w:w w:val="121"/>
          <w:position w:val="-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0"/>
          <w:w w:val="42"/>
          <w:position w:val="-2"/>
        </w:rPr>
        <w:t>.-</w:t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-17"/>
          <w:w w:val="100"/>
          <w:position w:val="-2"/>
        </w:rPr>
        <w:t> </w:t>
      </w:r>
      <w:r>
        <w:rPr>
          <w:rFonts w:ascii="Arial" w:hAnsi="Arial" w:cs="Arial" w:eastAsia="Arial"/>
          <w:sz w:val="5"/>
          <w:szCs w:val="5"/>
          <w:color w:val="A3A3A3"/>
          <w:spacing w:val="0"/>
          <w:w w:val="143"/>
          <w:i/>
          <w:position w:val="-2"/>
        </w:rPr>
        <w:t>1</w:t>
      </w:r>
      <w:r>
        <w:rPr>
          <w:rFonts w:ascii="Arial" w:hAnsi="Arial" w:cs="Arial" w:eastAsia="Arial"/>
          <w:sz w:val="5"/>
          <w:szCs w:val="5"/>
          <w:color w:val="A3A3A3"/>
          <w:spacing w:val="0"/>
          <w:w w:val="100"/>
          <w:i/>
          <w:position w:val="-2"/>
        </w:rPr>
        <w:tab/>
      </w:r>
      <w:r>
        <w:rPr>
          <w:rFonts w:ascii="Arial" w:hAnsi="Arial" w:cs="Arial" w:eastAsia="Arial"/>
          <w:sz w:val="5"/>
          <w:szCs w:val="5"/>
          <w:color w:val="A3A3A3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12"/>
          <w:szCs w:val="12"/>
          <w:color w:val="A3A3A3"/>
          <w:spacing w:val="0"/>
          <w:w w:val="100"/>
          <w:position w:val="-2"/>
        </w:rPr>
        <w:t>'1</w:t>
      </w:r>
      <w:r>
        <w:rPr>
          <w:rFonts w:ascii="Times New Roman" w:hAnsi="Times New Roman" w:cs="Times New Roman" w:eastAsia="Times New Roman"/>
          <w:sz w:val="12"/>
          <w:szCs w:val="12"/>
          <w:color w:val="A3A3A3"/>
          <w:spacing w:val="0"/>
          <w:w w:val="100"/>
          <w:position w:val="-2"/>
        </w:rPr>
        <w:t>    </w:t>
      </w:r>
      <w:r>
        <w:rPr>
          <w:rFonts w:ascii="Times New Roman" w:hAnsi="Times New Roman" w:cs="Times New Roman" w:eastAsia="Times New Roman"/>
          <w:sz w:val="12"/>
          <w:szCs w:val="12"/>
          <w:color w:val="A3A3A3"/>
          <w:spacing w:val="10"/>
          <w:w w:val="100"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939393"/>
          <w:spacing w:val="0"/>
          <w:w w:val="100"/>
          <w:position w:val="-2"/>
        </w:rPr>
        <w:t>:f</w:t>
      </w:r>
      <w:r>
        <w:rPr>
          <w:rFonts w:ascii="Arial" w:hAnsi="Arial" w:cs="Arial" w:eastAsia="Arial"/>
          <w:sz w:val="22"/>
          <w:szCs w:val="22"/>
          <w:color w:val="939393"/>
          <w:spacing w:val="15"/>
          <w:w w:val="100"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B6B6B6"/>
          <w:spacing w:val="0"/>
          <w:w w:val="42"/>
          <w:position w:val="-2"/>
        </w:rPr>
        <w:t>'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340"/>
          <w:cols w:num="2" w:equalWidth="0">
            <w:col w:w="2861" w:space="5576"/>
            <w:col w:w="2743"/>
          </w:cols>
        </w:sectPr>
      </w:pPr>
      <w:rPr/>
    </w:p>
    <w:p>
      <w:pPr>
        <w:spacing w:before="0" w:after="0" w:line="214" w:lineRule="exact"/>
        <w:ind w:right="-2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24.257654pt;margin-top:17.522631pt;width:550.707923pt;height:761.10477pt;mso-position-horizontal-relative:page;mso-position-vertical-relative:page;z-index:-17134" coordorigin="485,350" coordsize="11014,15222">
            <v:group style="position:absolute;left:502;top:367;width:185;height:2" coordorigin="502,367" coordsize="185,2">
              <v:shape style="position:absolute;left:502;top:367;width:185;height:2" coordorigin="502,367" coordsize="185,0" path="m502,367l686,367e" filled="f" stroked="t" strokeweight=".94664pt" strokecolor="#777777">
                <v:path arrowok="t"/>
              </v:shape>
            </v:group>
            <v:group style="position:absolute;left:596;top:369;width:1216;height:2" coordorigin="596,369" coordsize="1216,2">
              <v:shape style="position:absolute;left:596;top:369;width:1216;height:2" coordorigin="596,369" coordsize="1216,0" path="m596,369l1813,369e" filled="f" stroked="t" strokeweight=".47332pt" strokecolor="#575757">
                <v:path arrowok="t"/>
              </v:shape>
            </v:group>
            <v:group style="position:absolute;left:1756;top:379;width:3858;height:2" coordorigin="1756,379" coordsize="3858,2">
              <v:shape style="position:absolute;left:1756;top:379;width:3858;height:2" coordorigin="1756,379" coordsize="3858,0" path="m1756,379l5614,379e" filled="f" stroked="t" strokeweight=".70998pt" strokecolor="#6B6B6B">
                <v:path arrowok="t"/>
              </v:shape>
            </v:group>
            <v:group style="position:absolute;left:2426;top:367;width:2;height:553" coordorigin="2426,367" coordsize="2,553">
              <v:shape style="position:absolute;left:2426;top:367;width:2;height:553" coordorigin="2426,367" coordsize="0,553" path="m2426,920l2426,367e" filled="f" stroked="t" strokeweight=".47332pt" strokecolor="#4F4F4F">
                <v:path arrowok="t"/>
              </v:shape>
            </v:group>
            <v:group style="position:absolute;left:3209;top:384;width:686;height:2" coordorigin="3209,384" coordsize="686,2">
              <v:shape style="position:absolute;left:3209;top:384;width:686;height:2" coordorigin="3209,384" coordsize="686,0" path="m3209,384l3895,384e" filled="f" stroked="t" strokeweight=".47332pt" strokecolor="#545454">
                <v:path arrowok="t"/>
              </v:shape>
            </v:group>
            <v:group style="position:absolute;left:3839;top:398;width:6584;height:2" coordorigin="3839,398" coordsize="6584,2">
              <v:shape style="position:absolute;left:3839;top:398;width:6584;height:2" coordorigin="3839,398" coordsize="6584,0" path="m3839,398l10423,398e" filled="f" stroked="t" strokeweight=".70998pt" strokecolor="#707070">
                <v:path arrowok="t"/>
              </v:shape>
            </v:group>
            <v:group style="position:absolute;left:5055;top:408;width:6380;height:2" coordorigin="5055,408" coordsize="6380,2">
              <v:shape style="position:absolute;left:5055;top:408;width:6380;height:2" coordorigin="5055,408" coordsize="6380,0" path="m5055,408l11435,408e" filled="f" stroked="t" strokeweight=".70998pt" strokecolor="#6B6B6B">
                <v:path arrowok="t"/>
              </v:shape>
            </v:group>
            <v:group style="position:absolute;left:10105;top:410;width:1325;height:2" coordorigin="10105,410" coordsize="1325,2">
              <v:shape style="position:absolute;left:10105;top:410;width:1325;height:2" coordorigin="10105,410" coordsize="1325,0" path="m10105,410l11431,410e" filled="f" stroked="t" strokeweight=".47332pt" strokecolor="#646467">
                <v:path arrowok="t"/>
              </v:shape>
            </v:group>
            <v:group style="position:absolute;left:11431;top:410;width:2;height:4634" coordorigin="11431,410" coordsize="2,4634">
              <v:shape style="position:absolute;left:11431;top:410;width:2;height:4634" coordorigin="11431,410" coordsize="0,4634" path="m11431,5044l11431,410e" filled="f" stroked="t" strokeweight=".70998pt" strokecolor="#606060">
                <v:path arrowok="t"/>
              </v:shape>
            </v:group>
            <v:group style="position:absolute;left:2423;top:863;width:2;height:229" coordorigin="2423,863" coordsize="2,229">
              <v:shape style="position:absolute;left:2423;top:863;width:2;height:229" coordorigin="2423,863" coordsize="0,229" path="m2423,1092l2423,863e" filled="f" stroked="t" strokeweight=".47332pt" strokecolor="#383838">
                <v:path arrowok="t"/>
              </v:shape>
            </v:group>
            <v:group style="position:absolute;left:11426;top:863;width:2;height:229" coordorigin="11426,863" coordsize="2,229">
              <v:shape style="position:absolute;left:11426;top:863;width:2;height:229" coordorigin="11426,863" coordsize="0,229" path="m11426,1092l11426,863e" filled="f" stroked="t" strokeweight=".47332pt" strokecolor="#4F4F4F">
                <v:path arrowok="t"/>
              </v:shape>
            </v:group>
            <v:group style="position:absolute;left:9083;top:400;width:2;height:1049" coordorigin="9083,400" coordsize="2,1049">
              <v:shape style="position:absolute;left:9083;top:400;width:2;height:1049" coordorigin="9083,400" coordsize="0,1049" path="m9083,1449l9083,400e" filled="f" stroked="t" strokeweight=".70998pt" strokecolor="#5B5B5B">
                <v:path arrowok="t"/>
              </v:shape>
            </v:group>
            <v:group style="position:absolute;left:11426;top:1035;width:2;height:186" coordorigin="11426,1035" coordsize="2,186">
              <v:shape style="position:absolute;left:11426;top:1035;width:2;height:186" coordorigin="11426,1035" coordsize="0,186" path="m11426,1220l11426,1035e" filled="f" stroked="t" strokeweight=".47332pt" strokecolor="#343434">
                <v:path arrowok="t"/>
              </v:shape>
            </v:group>
            <v:group style="position:absolute;left:2426;top:1035;width:2;height:868" coordorigin="2426,1035" coordsize="2,868">
              <v:shape style="position:absolute;left:2426;top:1035;width:2;height:868" coordorigin="2426,1035" coordsize="0,868" path="m2426,1902l2426,1035e" filled="f" stroked="t" strokeweight=".70998pt" strokecolor="#646464">
                <v:path arrowok="t"/>
              </v:shape>
            </v:group>
            <v:group style="position:absolute;left:9083;top:1392;width:2;height:148" coordorigin="9083,1392" coordsize="2,148">
              <v:shape style="position:absolute;left:9083;top:1392;width:2;height:148" coordorigin="9083,1392" coordsize="0,148" path="m9083,1540l9083,1392e" filled="f" stroked="t" strokeweight=".47332pt" strokecolor="#444444">
                <v:path arrowok="t"/>
              </v:shape>
            </v:group>
            <v:group style="position:absolute;left:497;top:1888;width:1316;height:2" coordorigin="497,1888" coordsize="1316,2">
              <v:shape style="position:absolute;left:497;top:1888;width:1316;height:2" coordorigin="497,1888" coordsize="1316,0" path="m497,1888l1813,1888e" filled="f" stroked="t" strokeweight=".94664pt" strokecolor="#777777">
                <v:path arrowok="t"/>
              </v:shape>
            </v:group>
            <v:group style="position:absolute;left:1756;top:1895;width:696;height:2" coordorigin="1756,1895" coordsize="696,2">
              <v:shape style="position:absolute;left:1756;top:1895;width:696;height:2" coordorigin="1756,1895" coordsize="696,0" path="m1756,1895l2452,1895e" filled="f" stroked="t" strokeweight=".47332pt" strokecolor="#4F4F4F">
                <v:path arrowok="t"/>
              </v:shape>
            </v:group>
            <v:group style="position:absolute;left:2381;top:1902;width:4648;height:2" coordorigin="2381,1902" coordsize="4648,2">
              <v:shape style="position:absolute;left:2381;top:1902;width:4648;height:2" coordorigin="2381,1902" coordsize="4648,0" path="m2381,1902l7029,1902e" filled="f" stroked="t" strokeweight=".70998pt" strokecolor="#707070">
                <v:path arrowok="t"/>
              </v:shape>
            </v:group>
            <v:group style="position:absolute;left:3507;top:1902;width:568;height:2" coordorigin="3507,1902" coordsize="568,2">
              <v:shape style="position:absolute;left:3507;top:1902;width:568;height:2" coordorigin="3507,1902" coordsize="568,0" path="m3507,1902l4075,1902e" filled="f" stroked="t" strokeweight=".47332pt" strokecolor="#4F4F4F">
                <v:path arrowok="t"/>
              </v:shape>
            </v:group>
            <v:group style="position:absolute;left:6669;top:1914;width:1642;height:2" coordorigin="6669,1914" coordsize="1642,2">
              <v:shape style="position:absolute;left:6669;top:1914;width:1642;height:2" coordorigin="6669,1914" coordsize="1642,0" path="m6669,1914l8312,1914e" filled="f" stroked="t" strokeweight=".70998pt" strokecolor="#6B6B6B">
                <v:path arrowok="t"/>
              </v:shape>
            </v:group>
            <v:group style="position:absolute;left:8255;top:1919;width:544;height:2" coordorigin="8255,1919" coordsize="544,2">
              <v:shape style="position:absolute;left:8255;top:1919;width:544;height:2" coordorigin="8255,1919" coordsize="544,0" path="m8255,1919l8799,1919e" filled="f" stroked="t" strokeweight=".47332pt" strokecolor="#4F4F4F">
                <v:path arrowok="t"/>
              </v:shape>
            </v:group>
            <v:group style="position:absolute;left:9088;top:1483;width:2;height:448" coordorigin="9088,1483" coordsize="2,448">
              <v:shape style="position:absolute;left:9088;top:1483;width:2;height:448" coordorigin="9088,1483" coordsize="0,448" path="m9088,1931l9088,1483e" filled="f" stroked="t" strokeweight=".70998pt" strokecolor="#646464">
                <v:path arrowok="t"/>
              </v:shape>
            </v:group>
            <v:group style="position:absolute;left:8742;top:1921;width:1420;height:2" coordorigin="8742,1921" coordsize="1420,2">
              <v:shape style="position:absolute;left:8742;top:1921;width:1420;height:2" coordorigin="8742,1921" coordsize="1420,0" path="m8742,1921l10162,1921e" filled="f" stroked="t" strokeweight=".70998pt" strokecolor="#707070">
                <v:path arrowok="t"/>
              </v:shape>
            </v:group>
            <v:group style="position:absolute;left:10105;top:1926;width:1330;height:2" coordorigin="10105,1926" coordsize="1330,2">
              <v:shape style="position:absolute;left:10105;top:1926;width:1330;height:2" coordorigin="10105,1926" coordsize="1330,0" path="m10105,1926l11435,1926e" filled="f" stroked="t" strokeweight=".47332pt" strokecolor="#676767">
                <v:path arrowok="t"/>
              </v:shape>
            </v:group>
            <v:group style="position:absolute;left:497;top:2131;width:2911;height:2" coordorigin="497,2131" coordsize="2911,2">
              <v:shape style="position:absolute;left:497;top:2131;width:2911;height:2" coordorigin="497,2131" coordsize="2911,0" path="m497,2131l3408,2131e" filled="f" stroked="t" strokeweight=".70998pt" strokecolor="#747474">
                <v:path arrowok="t"/>
              </v:shape>
            </v:group>
            <v:group style="position:absolute;left:3209;top:2141;width:1751;height:2" coordorigin="3209,2141" coordsize="1751,2">
              <v:shape style="position:absolute;left:3209;top:2141;width:1751;height:2" coordorigin="3209,2141" coordsize="1751,0" path="m3209,2141l4960,2141e" filled="f" stroked="t" strokeweight=".70998pt" strokecolor="#6B6B6B">
                <v:path arrowok="t"/>
              </v:shape>
            </v:group>
            <v:group style="position:absolute;left:4904;top:2145;width:743;height:2" coordorigin="4904,2145" coordsize="743,2">
              <v:shape style="position:absolute;left:4904;top:2145;width:743;height:2" coordorigin="4904,2145" coordsize="743,0" path="m4904,2145l5647,2145e" filled="f" stroked="t" strokeweight=".47332pt" strokecolor="#575757">
                <v:path arrowok="t"/>
              </v:shape>
            </v:group>
            <v:group style="position:absolute;left:5590;top:2155;width:5812;height:2" coordorigin="5590,2155" coordsize="5812,2">
              <v:shape style="position:absolute;left:5590;top:2155;width:5812;height:2" coordorigin="5590,2155" coordsize="5812,0" path="m5590,2155l11402,2155e" filled="f" stroked="t" strokeweight=".70998pt" strokecolor="#707070">
                <v:path arrowok="t"/>
              </v:shape>
            </v:group>
            <v:group style="position:absolute;left:8255;top:2157;width:544;height:2" coordorigin="8255,2157" coordsize="544,2">
              <v:shape style="position:absolute;left:8255;top:2157;width:544;height:2" coordorigin="8255,2157" coordsize="544,0" path="m8255,2157l8799,2157e" filled="f" stroked="t" strokeweight=".47332pt" strokecolor="#545454">
                <v:path arrowok="t"/>
              </v:shape>
            </v:group>
            <v:group style="position:absolute;left:9589;top:2162;width:1841;height:2" coordorigin="9589,2162" coordsize="1841,2">
              <v:shape style="position:absolute;left:9589;top:2162;width:1841;height:2" coordorigin="9589,2162" coordsize="1841,0" path="m9589,2162l11431,2162e" filled="f" stroked="t" strokeweight=".47332pt" strokecolor="#676767">
                <v:path arrowok="t"/>
              </v:shape>
            </v:group>
            <v:group style="position:absolute;left:10105;top:2164;width:341;height:2" coordorigin="10105,2164" coordsize="341,2">
              <v:shape style="position:absolute;left:10105;top:2164;width:341;height:2" coordorigin="10105,2164" coordsize="341,0" path="m10105,2164l10446,2164e" filled="f" stroked="t" strokeweight=".47332pt" strokecolor="#4F4F4F">
                <v:path arrowok="t"/>
              </v:shape>
            </v:group>
            <v:group style="position:absolute;left:11426;top:1869;width:2;height:300" coordorigin="11426,1869" coordsize="2,300">
              <v:shape style="position:absolute;left:11426;top:1869;width:2;height:300" coordorigin="11426,1869" coordsize="0,300" path="m11426,2169l11426,1869e" filled="f" stroked="t" strokeweight=".47332pt" strokecolor="#4B4B4B">
                <v:path arrowok="t"/>
              </v:shape>
            </v:group>
            <v:group style="position:absolute;left:506;top:1392;width:2;height:148" coordorigin="506,1392" coordsize="2,148">
              <v:shape style="position:absolute;left:506;top:1392;width:2;height:148" coordorigin="506,1392" coordsize="0,148" path="m506,1540l506,1392e" filled="f" stroked="t" strokeweight=".47332pt" strokecolor="#232323">
                <v:path arrowok="t"/>
              </v:shape>
            </v:group>
            <v:group style="position:absolute;left:492;top:2374;width:4468;height:2" coordorigin="492,2374" coordsize="4468,2">
              <v:shape style="position:absolute;left:492;top:2374;width:4468;height:2" coordorigin="492,2374" coordsize="4468,0" path="m492,2374l4960,2374e" filled="f" stroked="t" strokeweight=".70998pt" strokecolor="#6B6B6B">
                <v:path arrowok="t"/>
              </v:shape>
            </v:group>
            <v:group style="position:absolute;left:511;top:358;width:2;height:10588" coordorigin="511,358" coordsize="2,10588">
              <v:shape style="position:absolute;left:511;top:358;width:2;height:10588" coordorigin="511,358" coordsize="0,10588" path="m511,10946l511,358e" filled="f" stroked="t" strokeweight=".70998pt" strokecolor="#575757">
                <v:path arrowok="t"/>
              </v:shape>
            </v:group>
            <v:group style="position:absolute;left:4904;top:2384;width:743;height:2" coordorigin="4904,2384" coordsize="743,2">
              <v:shape style="position:absolute;left:4904;top:2384;width:743;height:2" coordorigin="4904,2384" coordsize="743,0" path="m4904,2384l5647,2384e" filled="f" stroked="t" strokeweight=".47332pt" strokecolor="#575757">
                <v:path arrowok="t"/>
              </v:shape>
            </v:group>
            <v:group style="position:absolute;left:1212;top:2388;width:10181;height:2" coordorigin="1212,2388" coordsize="10181,2">
              <v:shape style="position:absolute;left:1212;top:2388;width:10181;height:2" coordorigin="1212,2388" coordsize="10181,0" path="m1212,2388l11393,2388e" filled="f" stroked="t" strokeweight=".70998pt" strokecolor="#6B6B6B">
                <v:path arrowok="t"/>
              </v:shape>
            </v:group>
            <v:group style="position:absolute;left:8255;top:2396;width:544;height:2" coordorigin="8255,2396" coordsize="544,2">
              <v:shape style="position:absolute;left:8255;top:2396;width:544;height:2" coordorigin="8255,2396" coordsize="544,0" path="m8255,2396l8799,2396e" filled="f" stroked="t" strokeweight=".47332pt" strokecolor="#545454">
                <v:path arrowok="t"/>
              </v:shape>
            </v:group>
            <v:group style="position:absolute;left:5022;top:2400;width:6413;height:2" coordorigin="5022,2400" coordsize="6413,2">
              <v:shape style="position:absolute;left:5022;top:2400;width:6413;height:2" coordorigin="5022,2400" coordsize="6413,0" path="m5022,2400l11435,2400e" filled="f" stroked="t" strokeweight=".47332pt" strokecolor="#6B6B6B">
                <v:path arrowok="t"/>
              </v:shape>
            </v:group>
            <v:group style="position:absolute;left:9589;top:2400;width:293;height:2" coordorigin="9589,2400" coordsize="293,2">
              <v:shape style="position:absolute;left:9589;top:2400;width:293;height:2" coordorigin="9589,2400" coordsize="293,0" path="m9589,2400l9883,2400e" filled="f" stroked="t" strokeweight=".70998pt" strokecolor="#808080">
                <v:path arrowok="t"/>
              </v:shape>
            </v:group>
            <v:group style="position:absolute;left:10105;top:2403;width:341;height:2" coordorigin="10105,2403" coordsize="341,2">
              <v:shape style="position:absolute;left:10105;top:2403;width:341;height:2" coordorigin="10105,2403" coordsize="341,0" path="m10105,2403l10446,2403e" filled="f" stroked="t" strokeweight=".47332pt" strokecolor="#545454">
                <v:path arrowok="t"/>
              </v:shape>
            </v:group>
            <v:group style="position:absolute;left:502;top:2617;width:7497;height:2" coordorigin="502,2617" coordsize="7497,2">
              <v:shape style="position:absolute;left:502;top:2617;width:7497;height:2" coordorigin="502,2617" coordsize="7497,0" path="m502,2617l7999,2617e" filled="f" stroked="t" strokeweight=".70998pt" strokecolor="#6B6B6B">
                <v:path arrowok="t"/>
              </v:shape>
            </v:group>
            <v:group style="position:absolute;left:4123;top:2632;width:7284;height:2" coordorigin="4123,2632" coordsize="7284,2">
              <v:shape style="position:absolute;left:4123;top:2632;width:7284;height:2" coordorigin="4123,2632" coordsize="7284,0" path="m4123,2632l11407,2632e" filled="f" stroked="t" strokeweight=".70998pt" strokecolor="#6B6B6B">
                <v:path arrowok="t"/>
              </v:shape>
            </v:group>
            <v:group style="position:absolute;left:5580;top:2641;width:5855;height:2" coordorigin="5580,2641" coordsize="5855,2">
              <v:shape style="position:absolute;left:5580;top:2641;width:5855;height:2" coordorigin="5580,2641" coordsize="5855,0" path="m5580,2641l11435,2641e" filled="f" stroked="t" strokeweight=".47332pt" strokecolor="#6B6B6B">
                <v:path arrowok="t"/>
              </v:shape>
            </v:group>
            <v:group style="position:absolute;left:497;top:2849;width:1870;height:2" coordorigin="497,2849" coordsize="1870,2">
              <v:shape style="position:absolute;left:497;top:2849;width:1870;height:2" coordorigin="497,2849" coordsize="1870,0" path="m497,2849l2367,2849e" filled="f" stroked="t" strokeweight=".47332pt" strokecolor="#6B6B6B">
                <v:path arrowok="t"/>
              </v:shape>
            </v:group>
            <v:group style="position:absolute;left:1756;top:2863;width:8179;height:2" coordorigin="1756,2863" coordsize="8179,2">
              <v:shape style="position:absolute;left:1756;top:2863;width:8179;height:2" coordorigin="1756,2863" coordsize="8179,0" path="m1756,2863l9935,2863e" filled="f" stroked="t" strokeweight=".70998pt" strokecolor="#6B6B6B">
                <v:path arrowok="t"/>
              </v:shape>
            </v:group>
            <v:group style="position:absolute;left:7701;top:2868;width:611;height:2" coordorigin="7701,2868" coordsize="611,2">
              <v:shape style="position:absolute;left:7701;top:2868;width:611;height:2" coordorigin="7701,2868" coordsize="611,0" path="m7701,2868l8312,2868e" filled="f" stroked="t" strokeweight=".47332pt" strokecolor="#646464">
                <v:path arrowok="t"/>
              </v:shape>
            </v:group>
            <v:group style="position:absolute;left:8255;top:2872;width:544;height:2" coordorigin="8255,2872" coordsize="544,2">
              <v:shape style="position:absolute;left:8255;top:2872;width:544;height:2" coordorigin="8255,2872" coordsize="544,0" path="m8255,2872l8799,2872e" filled="f" stroked="t" strokeweight=".47332pt" strokecolor="#4F4F4F">
                <v:path arrowok="t"/>
              </v:shape>
            </v:group>
            <v:group style="position:absolute;left:4123;top:2875;width:7313;height:2" coordorigin="4123,2875" coordsize="7313,2">
              <v:shape style="position:absolute;left:4123;top:2875;width:7313;height:2" coordorigin="4123,2875" coordsize="7313,0" path="m4123,2875l11435,2875e" filled="f" stroked="t" strokeweight=".47332pt" strokecolor="#676767">
                <v:path arrowok="t"/>
              </v:shape>
            </v:group>
            <v:group style="position:absolute;left:8842;top:2875;width:805;height:2" coordorigin="8842,2875" coordsize="805,2">
              <v:shape style="position:absolute;left:8842;top:2875;width:805;height:2" coordorigin="8842,2875" coordsize="805,0" path="m8842,2875l9646,2875e" filled="f" stroked="t" strokeweight=".94664pt" strokecolor="#7C7C7C">
                <v:path arrowok="t"/>
              </v:shape>
            </v:group>
            <v:group style="position:absolute;left:9589;top:2877;width:857;height:2" coordorigin="9589,2877" coordsize="857,2">
              <v:shape style="position:absolute;left:9589;top:2877;width:857;height:2" coordorigin="9589,2877" coordsize="857,0" path="m9589,2877l10446,2877e" filled="f" stroked="t" strokeweight=".47332pt" strokecolor="#4F4F4F">
                <v:path arrowok="t"/>
              </v:shape>
            </v:group>
            <v:group style="position:absolute;left:497;top:3094;width:3398;height:2" coordorigin="497,3094" coordsize="3398,2">
              <v:shape style="position:absolute;left:497;top:3094;width:3398;height:2" coordorigin="497,3094" coordsize="3398,0" path="m497,3094l3895,3094e" filled="f" stroked="t" strokeweight=".70998pt" strokecolor="#707070">
                <v:path arrowok="t"/>
              </v:shape>
            </v:group>
            <v:group style="position:absolute;left:3839;top:3096;width:388;height:2" coordorigin="3839,3096" coordsize="388,2">
              <v:shape style="position:absolute;left:3839;top:3096;width:388;height:2" coordorigin="3839,3096" coordsize="388,0" path="m3839,3096l4227,3096e" filled="f" stroked="t" strokeweight=".47332pt" strokecolor="#5B5B5B">
                <v:path arrowok="t"/>
              </v:shape>
            </v:group>
            <v:group style="position:absolute;left:4170;top:3106;width:6276;height:2" coordorigin="4170,3106" coordsize="6276,2">
              <v:shape style="position:absolute;left:4170;top:3106;width:6276;height:2" coordorigin="4170,3106" coordsize="6276,0" path="m4170,3106l10446,3106e" filled="f" stroked="t" strokeweight=".70998pt" strokecolor="#6B6B6B">
                <v:path arrowok="t"/>
              </v:shape>
            </v:group>
            <v:group style="position:absolute;left:6669;top:3104;width:303;height:2" coordorigin="6669,3104" coordsize="303,2">
              <v:shape style="position:absolute;left:6669;top:3104;width:303;height:2" coordorigin="6669,3104" coordsize="303,0" path="m6669,3104l6972,3104e" filled="f" stroked="t" strokeweight=".47332pt" strokecolor="#484848">
                <v:path arrowok="t"/>
              </v:shape>
            </v:group>
            <v:group style="position:absolute;left:6977;top:3118;width:4463;height:2" coordorigin="6977,3118" coordsize="4463,2">
              <v:shape style="position:absolute;left:6977;top:3118;width:4463;height:2" coordorigin="6977,3118" coordsize="4463,0" path="m6977,3118l11440,3118e" filled="f" stroked="t" strokeweight=".70998pt" strokecolor="#676767">
                <v:path arrowok="t"/>
              </v:shape>
            </v:group>
            <v:group style="position:absolute;left:3893;top:3089;width:2;height:439" coordorigin="3893,3089" coordsize="2,439">
              <v:shape style="position:absolute;left:3893;top:3089;width:2;height:439" coordorigin="3893,3089" coordsize="0,439" path="m3893,3528l3893,3089e" filled="f" stroked="t" strokeweight=".94664pt" strokecolor="#646464">
                <v:path arrowok="t"/>
              </v:shape>
            </v:group>
            <v:group style="position:absolute;left:6951;top:3099;width:2;height:262" coordorigin="6951,3099" coordsize="2,262">
              <v:shape style="position:absolute;left:6951;top:3099;width:2;height:262" coordorigin="6951,3099" coordsize="0,262" path="m6951,3361l6951,3099e" filled="f" stroked="t" strokeweight=".70998pt" strokecolor="#646464">
                <v:path arrowok="t"/>
              </v:shape>
            </v:group>
            <v:group style="position:absolute;left:6948;top:3313;width:1188;height:2" coordorigin="6948,3313" coordsize="1188,2">
              <v:shape style="position:absolute;left:6948;top:3313;width:1188;height:2" coordorigin="6948,3313" coordsize="1188,0" path="m6948,3313l8136,3313e" filled="f" stroked="t" strokeweight=".94664pt" strokecolor="#484848">
                <v:path arrowok="t"/>
              </v:shape>
            </v:group>
            <v:group style="position:absolute;left:8283;top:3332;width:2135;height:2" coordorigin="8283,3332" coordsize="2135,2">
              <v:shape style="position:absolute;left:8283;top:3332;width:2135;height:2" coordorigin="8283,3332" coordsize="2135,0" path="m8283,3332l10418,3332e" filled="f" stroked="t" strokeweight=".23666pt" strokecolor="#000000">
                <v:path arrowok="t"/>
              </v:shape>
            </v:group>
            <v:group style="position:absolute;left:10418;top:3332;width:1027;height:2" coordorigin="10418,3332" coordsize="1027,2">
              <v:shape style="position:absolute;left:10418;top:3332;width:1027;height:2" coordorigin="10418,3332" coordsize="1027,0" path="m10418,3332l11445,3332e" filled="f" stroked="t" strokeweight=".23666pt" strokecolor="#747474">
                <v:path arrowok="t"/>
              </v:shape>
            </v:group>
            <v:group style="position:absolute;left:506;top:3304;width:2;height:224" coordorigin="506,3304" coordsize="2,224">
              <v:shape style="position:absolute;left:506;top:3304;width:2;height:224" coordorigin="506,3304" coordsize="0,224" path="m506,3528l506,3304e" filled="f" stroked="t" strokeweight=".47332pt" strokecolor="#3F3F3F">
                <v:path arrowok="t"/>
              </v:shape>
            </v:group>
            <v:group style="position:absolute;left:3862;top:3499;width:2083;height:2" coordorigin="3862,3499" coordsize="2083,2">
              <v:shape style="position:absolute;left:3862;top:3499;width:2083;height:2" coordorigin="3862,3499" coordsize="2083,0" path="m3862,3499l5945,3499e" filled="f" stroked="t" strokeweight=".23666pt" strokecolor="#606060">
                <v:path arrowok="t"/>
              </v:shape>
            </v:group>
            <v:group style="position:absolute;left:5188;top:3809;width:6248;height:2" coordorigin="5188,3809" coordsize="6248,2">
              <v:shape style="position:absolute;left:5188;top:3809;width:6248;height:2" coordorigin="5188,3809" coordsize="6248,0" path="m5188,3809l11435,3809e" filled="f" stroked="t" strokeweight=".70998pt" strokecolor="#6B6B6B">
                <v:path arrowok="t"/>
              </v:shape>
            </v:group>
            <v:group style="position:absolute;left:6953;top:3304;width:2;height:510" coordorigin="6953,3304" coordsize="2,510">
              <v:shape style="position:absolute;left:6953;top:3304;width:2;height:510" coordorigin="6953,3304" coordsize="0,510" path="m6953,3814l6953,3304e" filled="f" stroked="t" strokeweight=".47332pt" strokecolor="#4B4B4B">
                <v:path arrowok="t"/>
              </v:shape>
            </v:group>
            <v:group style="position:absolute;left:497;top:3792;width:762;height:2" coordorigin="497,3792" coordsize="762,2">
              <v:shape style="position:absolute;left:497;top:3792;width:762;height:2" coordorigin="497,3792" coordsize="762,0" path="m497,3792l1259,3792e" filled="f" stroked="t" strokeweight=".94664pt" strokecolor="#707070">
                <v:path arrowok="t"/>
              </v:shape>
            </v:group>
            <v:group style="position:absolute;left:1202;top:3795;width:611;height:2" coordorigin="1202,3795" coordsize="611,2">
              <v:shape style="position:absolute;left:1202;top:3795;width:611;height:2" coordorigin="1202,3795" coordsize="611,0" path="m1202,3795l1813,3795e" filled="f" stroked="t" strokeweight=".47332pt" strokecolor="#4B4B4B">
                <v:path arrowok="t"/>
              </v:shape>
            </v:group>
            <v:group style="position:absolute;left:1756;top:3797;width:686;height:2" coordorigin="1756,3797" coordsize="686,2">
              <v:shape style="position:absolute;left:1756;top:3797;width:686;height:2" coordorigin="1756,3797" coordsize="686,0" path="m1756,3797l2442,3797e" filled="f" stroked="t" strokeweight=".70998pt" strokecolor="#707070">
                <v:path arrowok="t"/>
              </v:shape>
            </v:group>
            <v:group style="position:absolute;left:3157;top:3800;width:606;height:2" coordorigin="3157,3800" coordsize="606,2">
              <v:shape style="position:absolute;left:3157;top:3800;width:606;height:2" coordorigin="3157,3800" coordsize="606,0" path="m3157,3800l3763,3800e" filled="f" stroked="t" strokeweight=".94664pt" strokecolor="#777777">
                <v:path arrowok="t"/>
              </v:shape>
            </v:group>
            <v:group style="position:absolute;left:3893;top:3471;width:2;height:334" coordorigin="3893,3471" coordsize="2,334">
              <v:shape style="position:absolute;left:3893;top:3471;width:2;height:334" coordorigin="3893,3471" coordsize="0,334" path="m3893,3804l3893,3471e" filled="f" stroked="t" strokeweight=".70998pt" strokecolor="#2B2B2B">
                <v:path arrowok="t"/>
              </v:shape>
            </v:group>
            <v:group style="position:absolute;left:3839;top:3797;width:1169;height:2" coordorigin="3839,3797" coordsize="1169,2">
              <v:shape style="position:absolute;left:3839;top:3797;width:1169;height:2" coordorigin="3839,3797" coordsize="1169,0" path="m3839,3797l5008,3797e" filled="f" stroked="t" strokeweight=".94664pt" strokecolor="#3B3B3B">
                <v:path arrowok="t"/>
              </v:shape>
            </v:group>
            <v:group style="position:absolute;left:2386;top:3797;width:3711;height:2" coordorigin="2386,3797" coordsize="3711,2">
              <v:shape style="position:absolute;left:2386;top:3797;width:3711;height:2" coordorigin="2386,3797" coordsize="3711,0" path="m2386,3797l6096,3797e" filled="f" stroked="t" strokeweight=".70998pt" strokecolor="#5B5B5B">
                <v:path arrowok="t"/>
              </v:shape>
            </v:group>
            <v:group style="position:absolute;left:11431;top:3471;width:2;height:377" coordorigin="11431,3471" coordsize="2,377">
              <v:shape style="position:absolute;left:11431;top:3471;width:2;height:377" coordorigin="11431,3471" coordsize="0,377" path="m11431,3847l11431,3471e" filled="f" stroked="t" strokeweight=".47332pt" strokecolor="#484848">
                <v:path arrowok="t"/>
              </v:shape>
            </v:group>
            <v:group style="position:absolute;left:497;top:4105;width:1368;height:2" coordorigin="497,4105" coordsize="1368,2">
              <v:shape style="position:absolute;left:497;top:4105;width:1368;height:2" coordorigin="497,4105" coordsize="1368,0" path="m497,4105l1865,4105e" filled="f" stroked="t" strokeweight=".70998pt" strokecolor="#707070">
                <v:path arrowok="t"/>
              </v:shape>
            </v:group>
            <v:group style="position:absolute;left:1756;top:4107;width:696;height:2" coordorigin="1756,4107" coordsize="696,2">
              <v:shape style="position:absolute;left:1756;top:4107;width:696;height:2" coordorigin="1756,4107" coordsize="696,0" path="m1756,4107l2452,4107e" filled="f" stroked="t" strokeweight=".47332pt" strokecolor="#575757">
                <v:path arrowok="t"/>
              </v:shape>
            </v:group>
            <v:group style="position:absolute;left:2381;top:4109;width:885;height:2" coordorigin="2381,4109" coordsize="885,2">
              <v:shape style="position:absolute;left:2381;top:4109;width:885;height:2" coordorigin="2381,4109" coordsize="885,0" path="m2381,4109l3266,4109e" filled="f" stroked="t" strokeweight=".70998pt" strokecolor="#747474">
                <v:path arrowok="t"/>
              </v:shape>
            </v:group>
            <v:group style="position:absolute;left:3209;top:4109;width:355;height:2" coordorigin="3209,4109" coordsize="355,2">
              <v:shape style="position:absolute;left:3209;top:4109;width:355;height:2" coordorigin="3209,4109" coordsize="355,0" path="m3209,4109l3564,4109e" filled="f" stroked="t" strokeweight=".47332pt" strokecolor="#484848">
                <v:path arrowok="t"/>
              </v:shape>
            </v:group>
            <v:group style="position:absolute;left:3507;top:4114;width:7933;height:2" coordorigin="3507,4114" coordsize="7933,2">
              <v:shape style="position:absolute;left:3507;top:4114;width:7933;height:2" coordorigin="3507,4114" coordsize="7933,0" path="m3507,4114l11440,4114e" filled="f" stroked="t" strokeweight=".70998pt" strokecolor="#6B6B6B">
                <v:path arrowok="t"/>
              </v:shape>
            </v:group>
            <v:group style="position:absolute;left:8742;top:4117;width:364;height:2" coordorigin="8742,4117" coordsize="364,2">
              <v:shape style="position:absolute;left:8742;top:4117;width:364;height:2" coordorigin="8742,4117" coordsize="364,0" path="m8742,4117l9107,4117e" filled="f" stroked="t" strokeweight=".47332pt" strokecolor="#545454">
                <v:path arrowok="t"/>
              </v:shape>
            </v:group>
            <v:group style="position:absolute;left:10105;top:4119;width:341;height:2" coordorigin="10105,4119" coordsize="341,2">
              <v:shape style="position:absolute;left:10105;top:4119;width:341;height:2" coordorigin="10105,4119" coordsize="341,0" path="m10105,4119l10446,4119e" filled="f" stroked="t" strokeweight=".47332pt" strokecolor="#484848">
                <v:path arrowok="t"/>
              </v:shape>
            </v:group>
            <v:group style="position:absolute;left:2430;top:3790;width:2;height:4853" coordorigin="2430,3790" coordsize="2,4853">
              <v:shape style="position:absolute;left:2430;top:3790;width:2;height:4853" coordorigin="2430,3790" coordsize="0,4853" path="m2430,8643l2430,3790e" filled="f" stroked="t" strokeweight=".70998pt" strokecolor="#5B5B5B">
                <v:path arrowok="t"/>
              </v:shape>
            </v:group>
            <v:group style="position:absolute;left:2423;top:4353;width:9017;height:2" coordorigin="2423,4353" coordsize="9017,2">
              <v:shape style="position:absolute;left:2423;top:4353;width:9017;height:2" coordorigin="2423,4353" coordsize="9017,0" path="m2423,4353l11440,4353e" filled="f" stroked="t" strokeweight=".70998pt" strokecolor="#6B6B6B">
                <v:path arrowok="t"/>
              </v:shape>
            </v:group>
            <v:group style="position:absolute;left:5590;top:4353;width:383;height:2" coordorigin="5590,4353" coordsize="383,2">
              <v:shape style="position:absolute;left:5590;top:4353;width:383;height:2" coordorigin="5590,4353" coordsize="383,0" path="m5590,4353l5973,4353e" filled="f" stroked="t" strokeweight=".47332pt" strokecolor="#4B4B4B">
                <v:path arrowok="t"/>
              </v:shape>
            </v:group>
            <v:group style="position:absolute;left:6669;top:4353;width:303;height:2" coordorigin="6669,4353" coordsize="303,2">
              <v:shape style="position:absolute;left:6669;top:4353;width:303;height:2" coordorigin="6669,4353" coordsize="303,0" path="m6669,4353l6972,4353e" filled="f" stroked="t" strokeweight=".47332pt" strokecolor="#444444">
                <v:path arrowok="t"/>
              </v:shape>
            </v:group>
            <v:group style="position:absolute;left:8742;top:4355;width:364;height:2" coordorigin="8742,4355" coordsize="364,2">
              <v:shape style="position:absolute;left:8742;top:4355;width:364;height:2" coordorigin="8742,4355" coordsize="364,0" path="m8742,4355l9107,4355e" filled="f" stroked="t" strokeweight=".47332pt" strokecolor="#4F4F4F">
                <v:path arrowok="t"/>
              </v:shape>
            </v:group>
            <v:group style="position:absolute;left:10105;top:4357;width:341;height:2" coordorigin="10105,4357" coordsize="341,2">
              <v:shape style="position:absolute;left:10105;top:4357;width:341;height:2" coordorigin="10105,4357" coordsize="341,0" path="m10105,4357l10446,4357e" filled="f" stroked="t" strokeweight=".47332pt" strokecolor="#606060">
                <v:path arrowok="t"/>
              </v:shape>
            </v:group>
            <v:group style="position:absolute;left:2428;top:4310;width:2;height:310" coordorigin="2428,4310" coordsize="2,310">
              <v:shape style="position:absolute;left:2428;top:4310;width:2;height:310" coordorigin="2428,4310" coordsize="0,310" path="m2428,4620l2428,4310e" filled="f" stroked="t" strokeweight=".47332pt" strokecolor="#383838">
                <v:path arrowok="t"/>
              </v:shape>
            </v:group>
            <v:group style="position:absolute;left:4937;top:4348;width:2;height:2174" coordorigin="4937,4348" coordsize="2,2174">
              <v:shape style="position:absolute;left:4937;top:4348;width:2;height:2174" coordorigin="4937,4348" coordsize="0,2174" path="m4937,6522l4937,4348e" filled="f" stroked="t" strokeweight=".70998pt" strokecolor="#545454">
                <v:path arrowok="t"/>
              </v:shape>
            </v:group>
            <v:group style="position:absolute;left:7729;top:4334;width:2;height:257" coordorigin="7729,4334" coordsize="2,257">
              <v:shape style="position:absolute;left:7729;top:4334;width:2;height:257" coordorigin="7729,4334" coordsize="0,257" path="m7729,4591l7729,4334e" filled="f" stroked="t" strokeweight=".23666pt" strokecolor="#3F3F3F">
                <v:path arrowok="t"/>
              </v:shape>
            </v:group>
            <v:group style="position:absolute;left:11431;top:4305;width:2;height:315" coordorigin="11431,4305" coordsize="2,315">
              <v:shape style="position:absolute;left:11431;top:4305;width:2;height:315" coordorigin="11431,4305" coordsize="0,315" path="m11431,4620l11431,4305e" filled="f" stroked="t" strokeweight=".47332pt" strokecolor="#484848">
                <v:path arrowok="t"/>
              </v:shape>
            </v:group>
            <v:group style="position:absolute;left:4941;top:4348;width:2;height:2174" coordorigin="4941,4348" coordsize="2,2174">
              <v:shape style="position:absolute;left:4941;top:4348;width:2;height:2174" coordorigin="4941,4348" coordsize="0,2174" path="m4941,6522l4941,4348e" filled="f" stroked="t" strokeweight=".70998pt" strokecolor="#575757">
                <v:path arrowok="t"/>
              </v:shape>
            </v:group>
            <v:group style="position:absolute;left:5055;top:4782;width:3744;height:2" coordorigin="5055,4782" coordsize="3744,2">
              <v:shape style="position:absolute;left:5055;top:4782;width:3744;height:2" coordorigin="5055,4782" coordsize="3744,0" path="m5055,4782l8799,4782e" filled="f" stroked="t" strokeweight=".47332pt" strokecolor="#606060">
                <v:path arrowok="t"/>
              </v:shape>
            </v:group>
            <v:group style="position:absolute;left:7729;top:4591;width:2;height:224" coordorigin="7729,4591" coordsize="2,224">
              <v:shape style="position:absolute;left:7729;top:4591;width:2;height:224" coordorigin="7729,4591" coordsize="0,224" path="m7729,4815l7729,4591e" filled="f" stroked="t" strokeweight=".23666pt" strokecolor="#707070">
                <v:path arrowok="t"/>
              </v:shape>
            </v:group>
            <v:group style="position:absolute;left:8742;top:4784;width:364;height:2" coordorigin="8742,4784" coordsize="364,2">
              <v:shape style="position:absolute;left:8742;top:4784;width:364;height:2" coordorigin="8742,4784" coordsize="364,0" path="m8742,4784l9107,4784e" filled="f" stroked="t" strokeweight=".47332pt" strokecolor="#777777">
                <v:path arrowok="t"/>
              </v:shape>
            </v:group>
            <v:group style="position:absolute;left:9050;top:4782;width:757;height:2" coordorigin="9050,4782" coordsize="757,2">
              <v:shape style="position:absolute;left:9050;top:4782;width:757;height:2" coordorigin="9050,4782" coordsize="757,0" path="m9050,4782l9807,4782e" filled="f" stroked="t" strokeweight=".47332pt" strokecolor="#5B5B5B">
                <v:path arrowok="t"/>
              </v:shape>
            </v:group>
            <v:group style="position:absolute;left:9750;top:4782;width:1694;height:2" coordorigin="9750,4782" coordsize="1694,2">
              <v:shape style="position:absolute;left:9750;top:4782;width:1694;height:2" coordorigin="9750,4782" coordsize="1694,0" path="m9750,4782l11445,4782e" filled="f" stroked="t" strokeweight=".70998pt" strokecolor="#707070">
                <v:path arrowok="t"/>
              </v:shape>
            </v:group>
            <v:group style="position:absolute;left:4927;top:5018;width:6513;height:2" coordorigin="4927,5018" coordsize="6513,2">
              <v:shape style="position:absolute;left:4927;top:5018;width:6513;height:2" coordorigin="4927,5018" coordsize="6513,0" path="m4927,5018l11440,5018e" filled="f" stroked="t" strokeweight=".70998pt" strokecolor="#6B6B6B">
                <v:path arrowok="t"/>
              </v:shape>
            </v:group>
            <v:group style="position:absolute;left:9589;top:5020;width:218;height:2" coordorigin="9589,5020" coordsize="218,2">
              <v:shape style="position:absolute;left:9589;top:5020;width:218;height:2" coordorigin="9589,5020" coordsize="218,0" path="m9589,5020l9807,5020e" filled="f" stroked="t" strokeweight=".47332pt" strokecolor="#444444">
                <v:path arrowok="t"/>
              </v:shape>
            </v:group>
            <v:group style="position:absolute;left:4932;top:5256;width:4714;height:2" coordorigin="4932,5256" coordsize="4714,2">
              <v:shape style="position:absolute;left:4932;top:5256;width:4714;height:2" coordorigin="4932,5256" coordsize="4714,0" path="m4932,5256l9646,5256e" filled="f" stroked="t" strokeweight=".70998pt" strokecolor="#707070">
                <v:path arrowok="t"/>
              </v:shape>
            </v:group>
            <v:group style="position:absolute;left:9589;top:5258;width:218;height:2" coordorigin="9589,5258" coordsize="218,2">
              <v:shape style="position:absolute;left:9589;top:5258;width:218;height:2" coordorigin="9589,5258" coordsize="218,0" path="m9589,5258l9807,5258e" filled="f" stroked="t" strokeweight=".47332pt" strokecolor="#3F3F3F">
                <v:path arrowok="t"/>
              </v:shape>
            </v:group>
            <v:group style="position:absolute;left:9750;top:5258;width:1694;height:2" coordorigin="9750,5258" coordsize="1694,2">
              <v:shape style="position:absolute;left:9750;top:5258;width:1694;height:2" coordorigin="9750,5258" coordsize="1694,0" path="m9750,5258l11445,5258e" filled="f" stroked="t" strokeweight=".70998pt" strokecolor="#707070">
                <v:path arrowok="t"/>
              </v:shape>
            </v:group>
            <v:group style="position:absolute;left:11435;top:4972;width:2;height:315" coordorigin="11435,4972" coordsize="2,315">
              <v:shape style="position:absolute;left:11435;top:4972;width:2;height:315" coordorigin="11435,4972" coordsize="0,315" path="m11435,5287l11435,4972e" filled="f" stroked="t" strokeweight=".47332pt" strokecolor="#4B4B4B">
                <v:path arrowok="t"/>
              </v:shape>
            </v:group>
            <v:group style="position:absolute;left:2428;top:5220;width:2;height:315" coordorigin="2428,5220" coordsize="2,315">
              <v:shape style="position:absolute;left:2428;top:5220;width:2;height:315" coordorigin="2428,5220" coordsize="0,315" path="m2428,5535l2428,5220e" filled="f" stroked="t" strokeweight=".47332pt" strokecolor="#444444">
                <v:path arrowok="t"/>
              </v:shape>
            </v:group>
            <v:group style="position:absolute;left:2423;top:5499;width:577;height:2" coordorigin="2423,5499" coordsize="577,2">
              <v:shape style="position:absolute;left:2423;top:5499;width:577;height:2" coordorigin="2423,5499" coordsize="577,0" path="m2423,5499l3001,5499e" filled="f" stroked="t" strokeweight=".94664pt" strokecolor="#707070">
                <v:path arrowok="t"/>
              </v:shape>
            </v:group>
            <v:group style="position:absolute;left:2944;top:5499;width:322;height:2" coordorigin="2944,5499" coordsize="322,2">
              <v:shape style="position:absolute;left:2944;top:5499;width:322;height:2" coordorigin="2944,5499" coordsize="322,0" path="m2944,5499l3266,5499e" filled="f" stroked="t" strokeweight=".47332pt" strokecolor="#4F4F4F">
                <v:path arrowok="t"/>
              </v:shape>
            </v:group>
            <v:group style="position:absolute;left:3209;top:5497;width:686;height:2" coordorigin="3209,5497" coordsize="686,2">
              <v:shape style="position:absolute;left:3209;top:5497;width:686;height:2" coordorigin="3209,5497" coordsize="686,0" path="m3209,5497l3895,5497e" filled="f" stroked="t" strokeweight=".70998pt" strokecolor="#707070">
                <v:path arrowok="t"/>
              </v:shape>
            </v:group>
            <v:group style="position:absolute;left:3839;top:5497;width:237;height:2" coordorigin="3839,5497" coordsize="237,2">
              <v:shape style="position:absolute;left:3839;top:5497;width:237;height:2" coordorigin="3839,5497" coordsize="237,0" path="m3839,5497l4075,5497e" filled="f" stroked="t" strokeweight=".47332pt" strokecolor="#484848">
                <v:path arrowok="t"/>
              </v:shape>
            </v:group>
            <v:group style="position:absolute;left:4018;top:5497;width:4781;height:2" coordorigin="4018,5497" coordsize="4781,2">
              <v:shape style="position:absolute;left:4018;top:5497;width:4781;height:2" coordorigin="4018,5497" coordsize="4781,0" path="m4018,5497l8799,5497e" filled="f" stroked="t" strokeweight=".70998pt" strokecolor="#6B6B6B">
                <v:path arrowok="t"/>
              </v:shape>
            </v:group>
            <v:group style="position:absolute;left:8742;top:5499;width:364;height:2" coordorigin="8742,5499" coordsize="364,2">
              <v:shape style="position:absolute;left:8742;top:5499;width:364;height:2" coordorigin="8742,5499" coordsize="364,0" path="m8742,5499l9107,5499e" filled="f" stroked="t" strokeweight=".47332pt" strokecolor="#575757">
                <v:path arrowok="t"/>
              </v:shape>
            </v:group>
            <v:group style="position:absolute;left:9050;top:5497;width:596;height:2" coordorigin="9050,5497" coordsize="596,2">
              <v:shape style="position:absolute;left:9050;top:5497;width:596;height:2" coordorigin="9050,5497" coordsize="596,0" path="m9050,5497l9646,5497e" filled="f" stroked="t" strokeweight=".94664pt" strokecolor="#777777">
                <v:path arrowok="t"/>
              </v:shape>
            </v:group>
            <v:group style="position:absolute;left:9589;top:5497;width:218;height:2" coordorigin="9589,5497" coordsize="218,2">
              <v:shape style="position:absolute;left:9589;top:5497;width:218;height:2" coordorigin="9589,5497" coordsize="218,0" path="m9589,5497l9807,5497e" filled="f" stroked="t" strokeweight=".47332pt" strokecolor="#545454">
                <v:path arrowok="t"/>
              </v:shape>
            </v:group>
            <v:group style="position:absolute;left:9750;top:5497;width:1694;height:2" coordorigin="9750,5497" coordsize="1694,2">
              <v:shape style="position:absolute;left:9750;top:5497;width:1694;height:2" coordorigin="9750,5497" coordsize="1694,0" path="m9750,5497l11445,5497e" filled="f" stroked="t" strokeweight=".70998pt" strokecolor="#707070">
                <v:path arrowok="t"/>
              </v:shape>
            </v:group>
            <v:group style="position:absolute;left:11440;top:5215;width:2;height:1826" coordorigin="11440,5215" coordsize="2,1826">
              <v:shape style="position:absolute;left:11440;top:5215;width:2;height:1826" coordorigin="11440,5215" coordsize="0,1826" path="m11440,7041l11440,5215e" filled="f" stroked="t" strokeweight=".70998pt" strokecolor="#646464">
                <v:path arrowok="t"/>
              </v:shape>
            </v:group>
            <v:group style="position:absolute;left:506;top:5738;width:10938;height:2" coordorigin="506,5738" coordsize="10938,2">
              <v:shape style="position:absolute;left:506;top:5738;width:10938;height:2" coordorigin="506,5738" coordsize="10938,0" path="m506,5738l11445,5738e" filled="f" stroked="t" strokeweight=".70998pt" strokecolor="#6B6B6B">
                <v:path arrowok="t"/>
              </v:shape>
            </v:group>
            <v:group style="position:absolute;left:8742;top:5738;width:364;height:2" coordorigin="8742,5738" coordsize="364,2">
              <v:shape style="position:absolute;left:8742;top:5738;width:364;height:2" coordorigin="8742,5738" coordsize="364,0" path="m8742,5738l9107,5738e" filled="f" stroked="t" strokeweight=".47332pt" strokecolor="#545454">
                <v:path arrowok="t"/>
              </v:shape>
            </v:group>
            <v:group style="position:absolute;left:9750;top:5738;width:412;height:2" coordorigin="9750,5738" coordsize="412,2">
              <v:shape style="position:absolute;left:9750;top:5738;width:412;height:2" coordorigin="9750,5738" coordsize="412,0" path="m9750,5738l10162,5738e" filled="f" stroked="t" strokeweight=".47332pt" strokecolor="#545454">
                <v:path arrowok="t"/>
              </v:shape>
            </v:group>
            <v:group style="position:absolute;left:511;top:5692;width:2;height:420" coordorigin="511,5692" coordsize="2,420">
              <v:shape style="position:absolute;left:511;top:5692;width:2;height:420" coordorigin="511,5692" coordsize="0,420" path="m511,6112l511,5692e" filled="f" stroked="t" strokeweight=".47332pt" strokecolor="#3B3B3B">
                <v:path arrowok="t"/>
              </v:shape>
            </v:group>
            <v:group style="position:absolute;left:4941;top:5692;width:2;height:324" coordorigin="4941,5692" coordsize="2,324">
              <v:shape style="position:absolute;left:4941;top:5692;width:2;height:324" coordorigin="4941,5692" coordsize="0,324" path="m4941,6016l4941,5692e" filled="f" stroked="t" strokeweight=".47332pt" strokecolor="#383838">
                <v:path arrowok="t"/>
              </v:shape>
            </v:group>
            <v:group style="position:absolute;left:7729;top:5721;width:2;height:267" coordorigin="7729,5721" coordsize="2,267">
              <v:shape style="position:absolute;left:7729;top:5721;width:2;height:267" coordorigin="7729,5721" coordsize="0,267" path="m7729,5988l7729,5721e" filled="f" stroked="t" strokeweight=".23666pt" strokecolor="#808080">
                <v:path arrowok="t"/>
              </v:shape>
            </v:group>
            <v:group style="position:absolute;left:2423;top:6209;width:3635;height:2" coordorigin="2423,6209" coordsize="3635,2">
              <v:shape style="position:absolute;left:2423;top:6209;width:3635;height:2" coordorigin="2423,6209" coordsize="3635,0" path="m2423,6209l6058,6209e" filled="f" stroked="t" strokeweight=".70998pt" strokecolor="#707070">
                <v:path arrowok="t"/>
              </v:shape>
            </v:group>
            <v:group style="position:absolute;left:5917;top:6207;width:809;height:2" coordorigin="5917,6207" coordsize="809,2">
              <v:shape style="position:absolute;left:5917;top:6207;width:809;height:2" coordorigin="5917,6207" coordsize="809,0" path="m5917,6207l6726,6207e" filled="f" stroked="t" strokeweight=".47332pt" strokecolor="#676767">
                <v:path arrowok="t"/>
              </v:shape>
            </v:group>
            <v:group style="position:absolute;left:6617;top:6207;width:388;height:2" coordorigin="6617,6207" coordsize="388,2">
              <v:shape style="position:absolute;left:6617;top:6207;width:388;height:2" coordorigin="6617,6207" coordsize="388,0" path="m6617,6207l7005,6207e" filled="f" stroked="t" strokeweight=".94664pt" strokecolor="#7C7C7C">
                <v:path arrowok="t"/>
              </v:shape>
            </v:group>
            <v:group style="position:absolute;left:6915;top:6207;width:497;height:2" coordorigin="6915,6207" coordsize="497,2">
              <v:shape style="position:absolute;left:6915;top:6207;width:497;height:2" coordorigin="6915,6207" coordsize="497,0" path="m6915,6207l7412,6207e" filled="f" stroked="t" strokeweight=".47332pt" strokecolor="#606060">
                <v:path arrowok="t"/>
              </v:shape>
            </v:group>
            <v:group style="position:absolute;left:7355;top:6207;width:2807;height:2" coordorigin="7355,6207" coordsize="2807,2">
              <v:shape style="position:absolute;left:7355;top:6207;width:2807;height:2" coordorigin="7355,6207" coordsize="2807,0" path="m7355,6207l10162,6207e" filled="f" stroked="t" strokeweight=".70998pt" strokecolor="#6B6B6B">
                <v:path arrowok="t"/>
              </v:shape>
            </v:group>
            <v:group style="position:absolute;left:7729;top:5988;width:2;height:529" coordorigin="7729,5988" coordsize="2,529">
              <v:shape style="position:absolute;left:7729;top:5988;width:2;height:529" coordorigin="7729,5988" coordsize="0,529" path="m7729,6517l7729,5988e" filled="f" stroked="t" strokeweight=".23666pt" strokecolor="#606060">
                <v:path arrowok="t"/>
              </v:shape>
            </v:group>
            <v:group style="position:absolute;left:10105;top:6207;width:341;height:2" coordorigin="10105,6207" coordsize="341,2">
              <v:shape style="position:absolute;left:10105;top:6207;width:341;height:2" coordorigin="10105,6207" coordsize="341,0" path="m10105,6207l10446,6207e" filled="f" stroked="t" strokeweight=".47332pt" strokecolor="#575757">
                <v:path arrowok="t"/>
              </v:shape>
            </v:group>
            <v:group style="position:absolute;left:10389;top:6207;width:1060;height:2" coordorigin="10389,6207" coordsize="1060,2">
              <v:shape style="position:absolute;left:10389;top:6207;width:1060;height:2" coordorigin="10389,6207" coordsize="1060,0" path="m10389,6207l11450,6207e" filled="f" stroked="t" strokeweight=".70998pt" strokecolor="#6B6B6B">
                <v:path arrowok="t"/>
              </v:shape>
            </v:group>
            <v:group style="position:absolute;left:2428;top:6517;width:3219;height:2" coordorigin="2428,6517" coordsize="3219,2">
              <v:shape style="position:absolute;left:2428;top:6517;width:3219;height:2" coordorigin="2428,6517" coordsize="3219,0" path="m2428,6517l5647,6517e" filled="f" stroked="t" strokeweight=".70998pt" strokecolor="#747474">
                <v:path arrowok="t"/>
              </v:shape>
            </v:group>
            <v:group style="position:absolute;left:5590;top:6517;width:383;height:2" coordorigin="5590,6517" coordsize="383,2">
              <v:shape style="position:absolute;left:5590;top:6517;width:383;height:2" coordorigin="5590,6517" coordsize="383,0" path="m5590,6517l5973,6517e" filled="f" stroked="t" strokeweight=".47332pt" strokecolor="#545454">
                <v:path arrowok="t"/>
              </v:shape>
            </v:group>
            <v:group style="position:absolute;left:5917;top:6517;width:809;height:2" coordorigin="5917,6517" coordsize="809,2">
              <v:shape style="position:absolute;left:5917;top:6517;width:809;height:2" coordorigin="5917,6517" coordsize="809,0" path="m5917,6517l6726,6517e" filled="f" stroked="t" strokeweight=".70998pt" strokecolor="#707070">
                <v:path arrowok="t"/>
              </v:shape>
            </v:group>
            <v:group style="position:absolute;left:6669;top:6517;width:303;height:2" coordorigin="6669,6517" coordsize="303,2">
              <v:shape style="position:absolute;left:6669;top:6517;width:303;height:2" coordorigin="6669,6517" coordsize="303,0" path="m6669,6517l6972,6517e" filled="f" stroked="t" strokeweight=".47332pt" strokecolor="#484848">
                <v:path arrowok="t"/>
              </v:shape>
            </v:group>
            <v:group style="position:absolute;left:6915;top:6517;width:2731;height:2" coordorigin="6915,6517" coordsize="2731,2">
              <v:shape style="position:absolute;left:6915;top:6517;width:2731;height:2" coordorigin="6915,6517" coordsize="2731,0" path="m6915,6517l9646,6517e" filled="f" stroked="t" strokeweight=".70998pt" strokecolor="#707070">
                <v:path arrowok="t"/>
              </v:shape>
            </v:group>
            <v:group style="position:absolute;left:9589;top:6517;width:218;height:2" coordorigin="9589,6517" coordsize="218,2">
              <v:shape style="position:absolute;left:9589;top:6517;width:218;height:2" coordorigin="9589,6517" coordsize="218,0" path="m9589,6517l9807,6517e" filled="f" stroked="t" strokeweight=".47332pt" strokecolor="#545454">
                <v:path arrowok="t"/>
              </v:shape>
            </v:group>
            <v:group style="position:absolute;left:9750;top:6517;width:1699;height:2" coordorigin="9750,6517" coordsize="1699,2">
              <v:shape style="position:absolute;left:9750;top:6517;width:1699;height:2" coordorigin="9750,6517" coordsize="1699,0" path="m9750,6517l11450,6517e" filled="f" stroked="t" strokeweight=".70998pt" strokecolor="#6B6B6B">
                <v:path arrowok="t"/>
              </v:shape>
            </v:group>
            <v:group style="position:absolute;left:506;top:6758;width:753;height:2" coordorigin="506,6758" coordsize="753,2">
              <v:shape style="position:absolute;left:506;top:6758;width:753;height:2" coordorigin="506,6758" coordsize="753,0" path="m506,6758l1259,6758e" filled="f" stroked="t" strokeweight=".70998pt" strokecolor="#707070">
                <v:path arrowok="t"/>
              </v:shape>
            </v:group>
            <v:group style="position:absolute;left:1202;top:6760;width:611;height:2" coordorigin="1202,6760" coordsize="611,2">
              <v:shape style="position:absolute;left:1202;top:6760;width:611;height:2" coordorigin="1202,6760" coordsize="611,0" path="m1202,6760l1813,6760e" filled="f" stroked="t" strokeweight=".47332pt" strokecolor="#606060">
                <v:path arrowok="t"/>
              </v:shape>
            </v:group>
            <v:group style="position:absolute;left:1756;top:6758;width:3891;height:2" coordorigin="1756,6758" coordsize="3891,2">
              <v:shape style="position:absolute;left:1756;top:6758;width:3891;height:2" coordorigin="1756,6758" coordsize="3891,0" path="m1756,6758l5647,6758e" filled="f" stroked="t" strokeweight=".70998pt" strokecolor="#707070">
                <v:path arrowok="t"/>
              </v:shape>
            </v:group>
            <v:group style="position:absolute;left:5590;top:6755;width:383;height:2" coordorigin="5590,6755" coordsize="383,2">
              <v:shape style="position:absolute;left:5590;top:6755;width:383;height:2" coordorigin="5590,6755" coordsize="383,0" path="m5590,6755l5973,6755e" filled="f" stroked="t" strokeweight=".47332pt" strokecolor="#606060">
                <v:path arrowok="t"/>
              </v:shape>
            </v:group>
            <v:group style="position:absolute;left:5917;top:6755;width:809;height:2" coordorigin="5917,6755" coordsize="809,2">
              <v:shape style="position:absolute;left:5917;top:6755;width:809;height:2" coordorigin="5917,6755" coordsize="809,0" path="m5917,6755l6726,6755e" filled="f" stroked="t" strokeweight=".70998pt" strokecolor="#777777">
                <v:path arrowok="t"/>
              </v:shape>
            </v:group>
            <v:group style="position:absolute;left:6669;top:6755;width:303;height:2" coordorigin="6669,6755" coordsize="303,2">
              <v:shape style="position:absolute;left:6669;top:6755;width:303;height:2" coordorigin="6669,6755" coordsize="303,0" path="m6669,6755l6972,6755e" filled="f" stroked="t" strokeweight=".47332pt" strokecolor="#4B4B4B">
                <v:path arrowok="t"/>
              </v:shape>
            </v:group>
            <v:group style="position:absolute;left:6915;top:6755;width:2731;height:2" coordorigin="6915,6755" coordsize="2731,2">
              <v:shape style="position:absolute;left:6915;top:6755;width:2731;height:2" coordorigin="6915,6755" coordsize="2731,0" path="m6915,6755l9646,6755e" filled="f" stroked="t" strokeweight=".70998pt" strokecolor="#6B6B6B">
                <v:path arrowok="t"/>
              </v:shape>
            </v:group>
            <v:group style="position:absolute;left:9589;top:6755;width:218;height:2" coordorigin="9589,6755" coordsize="218,2">
              <v:shape style="position:absolute;left:9589;top:6755;width:218;height:2" coordorigin="9589,6755" coordsize="218,0" path="m9589,6755l9807,6755e" filled="f" stroked="t" strokeweight=".47332pt" strokecolor="#4B4B4B">
                <v:path arrowok="t"/>
              </v:shape>
            </v:group>
            <v:group style="position:absolute;left:9750;top:6755;width:1704;height:2" coordorigin="9750,6755" coordsize="1704,2">
              <v:shape style="position:absolute;left:9750;top:6755;width:1704;height:2" coordorigin="9750,6755" coordsize="1704,0" path="m9750,6755l11454,6755e" filled="f" stroked="t" strokeweight=".70998pt" strokecolor="#707070">
                <v:path arrowok="t"/>
              </v:shape>
            </v:group>
            <v:group style="position:absolute;left:511;top:7227;width:748;height:2" coordorigin="511,7227" coordsize="748,2">
              <v:shape style="position:absolute;left:511;top:7227;width:748;height:2" coordorigin="511,7227" coordsize="748,0" path="m511,7227l1259,7227e" filled="f" stroked="t" strokeweight=".70998pt" strokecolor="#777777">
                <v:path arrowok="t"/>
              </v:shape>
            </v:group>
            <v:group style="position:absolute;left:1202;top:7227;width:611;height:2" coordorigin="1202,7227" coordsize="611,2">
              <v:shape style="position:absolute;left:1202;top:7227;width:611;height:2" coordorigin="1202,7227" coordsize="611,0" path="m1202,7227l1813,7227e" filled="f" stroked="t" strokeweight=".47332pt" strokecolor="#575757">
                <v:path arrowok="t"/>
              </v:shape>
            </v:group>
            <v:group style="position:absolute;left:1756;top:7227;width:1524;height:2" coordorigin="1756,7227" coordsize="1524,2">
              <v:shape style="position:absolute;left:1756;top:7227;width:1524;height:2" coordorigin="1756,7227" coordsize="1524,0" path="m1756,7227l3280,7227e" filled="f" stroked="t" strokeweight=".70998pt" strokecolor="#747474">
                <v:path arrowok="t"/>
              </v:shape>
            </v:group>
            <v:group style="position:absolute;left:3209;top:7227;width:355;height:2" coordorigin="3209,7227" coordsize="355,2">
              <v:shape style="position:absolute;left:3209;top:7227;width:355;height:2" coordorigin="3209,7227" coordsize="355,0" path="m3209,7227l3564,7227e" filled="f" stroked="t" strokeweight=".47332pt" strokecolor="#5B5B5B">
                <v:path arrowok="t"/>
              </v:shape>
            </v:group>
            <v:group style="position:absolute;left:3507;top:7225;width:7947;height:2" coordorigin="3507,7225" coordsize="7947,2">
              <v:shape style="position:absolute;left:3507;top:7225;width:7947;height:2" coordorigin="3507,7225" coordsize="7947,0" path="m3507,7225l11454,7225e" filled="f" stroked="t" strokeweight=".70998pt" strokecolor="#707070">
                <v:path arrowok="t"/>
              </v:shape>
            </v:group>
            <v:group style="position:absolute;left:8742;top:7225;width:364;height:2" coordorigin="8742,7225" coordsize="364,2">
              <v:shape style="position:absolute;left:8742;top:7225;width:364;height:2" coordorigin="8742,7225" coordsize="364,0" path="m8742,7225l9107,7225e" filled="f" stroked="t" strokeweight=".47332pt" strokecolor="#5B5B5B">
                <v:path arrowok="t"/>
              </v:shape>
            </v:group>
            <v:group style="position:absolute;left:9589;top:7225;width:573;height:2" coordorigin="9589,7225" coordsize="573,2">
              <v:shape style="position:absolute;left:9589;top:7225;width:573;height:2" coordorigin="9589,7225" coordsize="573,0" path="m9589,7225l10162,7225e" filled="f" stroked="t" strokeweight=".47332pt" strokecolor="#5B5B5B">
                <v:path arrowok="t"/>
              </v:shape>
            </v:group>
            <v:group style="position:absolute;left:11445;top:6984;width:2;height:267" coordorigin="11445,6984" coordsize="2,267">
              <v:shape style="position:absolute;left:11445;top:6984;width:2;height:267" coordorigin="11445,6984" coordsize="0,267" path="m11445,7251l11445,6984e" filled="f" stroked="t" strokeweight=".47332pt" strokecolor="#484848">
                <v:path arrowok="t"/>
              </v:shape>
            </v:group>
            <v:group style="position:absolute;left:4951;top:7218;width:2;height:501" coordorigin="4951,7218" coordsize="2,501">
              <v:shape style="position:absolute;left:4951;top:7218;width:2;height:501" coordorigin="4951,7218" coordsize="0,501" path="m4951,7718l4951,7218e" filled="f" stroked="t" strokeweight=".70998pt" strokecolor="#606060">
                <v:path arrowok="t"/>
              </v:shape>
            </v:group>
            <v:group style="position:absolute;left:4941;top:7466;width:6513;height:2" coordorigin="4941,7466" coordsize="6513,2">
              <v:shape style="position:absolute;left:4941;top:7466;width:6513;height:2" coordorigin="4941,7466" coordsize="6513,0" path="m4941,7466l11454,7466e" filled="f" stroked="t" strokeweight=".70998pt" strokecolor="#707070">
                <v:path arrowok="t"/>
              </v:shape>
            </v:group>
            <v:group style="position:absolute;left:11452;top:7180;width:2;height:4496" coordorigin="11452,7180" coordsize="2,4496">
              <v:shape style="position:absolute;left:11452;top:7180;width:2;height:4496" coordorigin="11452,7180" coordsize="0,4496" path="m11452,11675l11452,7180e" filled="f" stroked="t" strokeweight=".70998pt" strokecolor="#646464">
                <v:path arrowok="t"/>
              </v:shape>
            </v:group>
            <v:group style="position:absolute;left:4946;top:7704;width:6508;height:2" coordorigin="4946,7704" coordsize="6508,2">
              <v:shape style="position:absolute;left:4946;top:7704;width:6508;height:2" coordorigin="4946,7704" coordsize="6508,0" path="m4946,7704l11454,7704e" filled="f" stroked="t" strokeweight=".70998pt" strokecolor="#6B6B6B">
                <v:path arrowok="t"/>
              </v:shape>
            </v:group>
            <v:group style="position:absolute;left:511;top:7992;width:6551;height:2" coordorigin="511,7992" coordsize="6551,2">
              <v:shape style="position:absolute;left:511;top:7992;width:6551;height:2" coordorigin="511,7992" coordsize="6551,0" path="m511,7992l7062,7992e" filled="f" stroked="t" strokeweight=".70998pt" strokecolor="#707070">
                <v:path arrowok="t"/>
              </v:shape>
            </v:group>
            <v:group style="position:absolute;left:4951;top:7661;width:2;height:338" coordorigin="4951,7661" coordsize="2,338">
              <v:shape style="position:absolute;left:4951;top:7661;width:2;height:338" coordorigin="4951,7661" coordsize="0,338" path="m4951,8000l4951,7661e" filled="f" stroked="t" strokeweight=".47332pt" strokecolor="#3B3B3B">
                <v:path arrowok="t"/>
              </v:shape>
            </v:group>
            <v:group style="position:absolute;left:6915;top:7990;width:497;height:2" coordorigin="6915,7990" coordsize="497,2">
              <v:shape style="position:absolute;left:6915;top:7990;width:497;height:2" coordorigin="6915,7990" coordsize="497,0" path="m6915,7990l7412,7990e" filled="f" stroked="t" strokeweight=".47332pt" strokecolor="#676767">
                <v:path arrowok="t"/>
              </v:shape>
            </v:group>
            <v:group style="position:absolute;left:7355;top:7990;width:2807;height:2" coordorigin="7355,7990" coordsize="2807,2">
              <v:shape style="position:absolute;left:7355;top:7990;width:2807;height:2" coordorigin="7355,7990" coordsize="2807,0" path="m7355,7990l10162,7990e" filled="f" stroked="t" strokeweight=".70998pt" strokecolor="#707070">
                <v:path arrowok="t"/>
              </v:shape>
            </v:group>
            <v:group style="position:absolute;left:10105;top:7990;width:341;height:2" coordorigin="10105,7990" coordsize="341,2">
              <v:shape style="position:absolute;left:10105;top:7990;width:341;height:2" coordorigin="10105,7990" coordsize="341,0" path="m10105,7990l10446,7990e" filled="f" stroked="t" strokeweight=".47332pt" strokecolor="#575757">
                <v:path arrowok="t"/>
              </v:shape>
            </v:group>
            <v:group style="position:absolute;left:10389;top:7990;width:1070;height:2" coordorigin="10389,7990" coordsize="1070,2">
              <v:shape style="position:absolute;left:10389;top:7990;width:1070;height:2" coordorigin="10389,7990" coordsize="1070,0" path="m10389,7990l11459,7990e" filled="f" stroked="t" strokeweight=".70998pt" strokecolor="#6B6B6B">
                <v:path arrowok="t"/>
              </v:shape>
            </v:group>
            <v:group style="position:absolute;left:516;top:8696;width:2750;height:2" coordorigin="516,8696" coordsize="2750,2">
              <v:shape style="position:absolute;left:516;top:8696;width:2750;height:2" coordorigin="516,8696" coordsize="2750,0" path="m516,8696l3266,8696e" filled="f" stroked="t" strokeweight=".70998pt" strokecolor="#676767">
                <v:path arrowok="t"/>
              </v:shape>
            </v:group>
            <v:group style="position:absolute;left:2440;top:8081;width:2;height:1955" coordorigin="2440,8081" coordsize="2,1955">
              <v:shape style="position:absolute;left:2440;top:8081;width:2;height:1955" coordorigin="2440,8081" coordsize="0,1955" path="m2440,10035l2440,8081e" filled="f" stroked="t" strokeweight=".70998pt" strokecolor="#5B5B5B">
                <v:path arrowok="t"/>
              </v:shape>
            </v:group>
            <v:group style="position:absolute;left:3209;top:8696;width:355;height:2" coordorigin="3209,8696" coordsize="355,2">
              <v:shape style="position:absolute;left:3209;top:8696;width:355;height:2" coordorigin="3209,8696" coordsize="355,0" path="m3209,8696l3564,8696e" filled="f" stroked="t" strokeweight=".47332pt" strokecolor="#444444">
                <v:path arrowok="t"/>
              </v:shape>
            </v:group>
            <v:group style="position:absolute;left:3507;top:8696;width:388;height:2" coordorigin="3507,8696" coordsize="388,2">
              <v:shape style="position:absolute;left:3507;top:8696;width:388;height:2" coordorigin="3507,8696" coordsize="388,0" path="m3507,8696l3895,8696e" filled="f" stroked="t" strokeweight=".94664pt" strokecolor="#777777">
                <v:path arrowok="t"/>
              </v:shape>
            </v:group>
            <v:group style="position:absolute;left:3839;top:8693;width:388;height:2" coordorigin="3839,8693" coordsize="388,2">
              <v:shape style="position:absolute;left:3839;top:8693;width:388;height:2" coordorigin="3839,8693" coordsize="388,0" path="m3839,8693l4227,8693e" filled="f" stroked="t" strokeweight=".47332pt" strokecolor="#575757">
                <v:path arrowok="t"/>
              </v:shape>
            </v:group>
            <v:group style="position:absolute;left:4170;top:8693;width:2556;height:2" coordorigin="4170,8693" coordsize="2556,2">
              <v:shape style="position:absolute;left:4170;top:8693;width:2556;height:2" coordorigin="4170,8693" coordsize="2556,0" path="m4170,8693l6726,8693e" filled="f" stroked="t" strokeweight=".70998pt" strokecolor="#6B6B6B">
                <v:path arrowok="t"/>
              </v:shape>
            </v:group>
            <v:group style="position:absolute;left:6669;top:8691;width:303;height:2" coordorigin="6669,8691" coordsize="303,2">
              <v:shape style="position:absolute;left:6669;top:8691;width:303;height:2" coordorigin="6669,8691" coordsize="303,0" path="m6669,8691l6972,8691e" filled="f" stroked="t" strokeweight=".47332pt" strokecolor="#444444">
                <v:path arrowok="t"/>
              </v:shape>
            </v:group>
            <v:group style="position:absolute;left:6915;top:8689;width:3247;height:2" coordorigin="6915,8689" coordsize="3247,2">
              <v:shape style="position:absolute;left:6915;top:8689;width:3247;height:2" coordorigin="6915,8689" coordsize="3247,0" path="m6915,8689l10162,8689e" filled="f" stroked="t" strokeweight=".70998pt" strokecolor="#707070">
                <v:path arrowok="t"/>
              </v:shape>
            </v:group>
            <v:group style="position:absolute;left:10105;top:8686;width:341;height:2" coordorigin="10105,8686" coordsize="341,2">
              <v:shape style="position:absolute;left:10105;top:8686;width:341;height:2" coordorigin="10105,8686" coordsize="341,0" path="m10105,8686l10446,8686e" filled="f" stroked="t" strokeweight=".47332pt" strokecolor="#545454">
                <v:path arrowok="t"/>
              </v:shape>
            </v:group>
            <v:group style="position:absolute;left:10389;top:8686;width:1074;height:2" coordorigin="10389,8686" coordsize="1074,2">
              <v:shape style="position:absolute;left:10389;top:8686;width:1074;height:2" coordorigin="10389,8686" coordsize="1074,0" path="m10389,8686l11464,8686e" filled="f" stroked="t" strokeweight=".70998pt" strokecolor="#646464">
                <v:path arrowok="t"/>
              </v:shape>
            </v:group>
            <v:group style="position:absolute;left:521;top:8648;width:2;height:319" coordorigin="521,8648" coordsize="2,319">
              <v:shape style="position:absolute;left:521;top:8648;width:2;height:319" coordorigin="521,8648" coordsize="0,319" path="m521,8967l521,8648e" filled="f" stroked="t" strokeweight=".47332pt" strokecolor="#343434">
                <v:path arrowok="t"/>
              </v:shape>
            </v:group>
            <v:group style="position:absolute;left:11454;top:8910;width:2;height:291" coordorigin="11454,8910" coordsize="2,291">
              <v:shape style="position:absolute;left:11454;top:8910;width:2;height:291" coordorigin="11454,8910" coordsize="0,291" path="m11454,9201l11454,8910e" filled="f" stroked="t" strokeweight=".47332pt" strokecolor="#4B4B4B">
                <v:path arrowok="t"/>
              </v:shape>
            </v:group>
            <v:group style="position:absolute;left:528;top:9144;width:2;height:2384" coordorigin="528,9144" coordsize="2,2384">
              <v:shape style="position:absolute;left:528;top:9144;width:2;height:2384" coordorigin="528,9144" coordsize="0,2384" path="m528,11527l528,9144e" filled="f" stroked="t" strokeweight=".70998pt" strokecolor="#5B5B5B">
                <v:path arrowok="t"/>
              </v:shape>
            </v:group>
            <v:group style="position:absolute;left:521;top:10011;width:133;height:2" coordorigin="521,10011" coordsize="133,2">
              <v:shape style="position:absolute;left:521;top:10011;width:133;height:2" coordorigin="521,10011" coordsize="133,0" path="m521,10011l653,10011e" filled="f" stroked="t" strokeweight=".47332pt" strokecolor="#4F4F4F">
                <v:path arrowok="t"/>
              </v:shape>
            </v:group>
            <v:group style="position:absolute;left:1202;top:10011;width:611;height:2" coordorigin="1202,10011" coordsize="611,2">
              <v:shape style="position:absolute;left:1202;top:10011;width:611;height:2" coordorigin="1202,10011" coordsize="611,0" path="m1202,10011l1813,10011e" filled="f" stroked="t" strokeweight=".47332pt" strokecolor="#575757">
                <v:path arrowok="t"/>
              </v:shape>
            </v:group>
            <v:group style="position:absolute;left:596;top:10009;width:6129;height:2" coordorigin="596,10009" coordsize="6129,2">
              <v:shape style="position:absolute;left:596;top:10009;width:6129;height:2" coordorigin="596,10009" coordsize="6129,0" path="m596,10009l6726,10009e" filled="f" stroked="t" strokeweight=".70998pt" strokecolor="#676767">
                <v:path arrowok="t"/>
              </v:shape>
            </v:group>
            <v:group style="position:absolute;left:5590;top:10007;width:383;height:2" coordorigin="5590,10007" coordsize="383,2">
              <v:shape style="position:absolute;left:5590;top:10007;width:383;height:2" coordorigin="5590,10007" coordsize="383,0" path="m5590,10007l5973,10007e" filled="f" stroked="t" strokeweight=".47332pt" strokecolor="#484848">
                <v:path arrowok="t"/>
              </v:shape>
            </v:group>
            <v:group style="position:absolute;left:6669;top:10007;width:303;height:2" coordorigin="6669,10007" coordsize="303,2">
              <v:shape style="position:absolute;left:6669;top:10007;width:303;height:2" coordorigin="6669,10007" coordsize="303,0" path="m6669,10007l6972,10007e" filled="f" stroked="t" strokeweight=".47332pt" strokecolor="#5B5B5B">
                <v:path arrowok="t"/>
              </v:shape>
            </v:group>
            <v:group style="position:absolute;left:6873;top:10002;width:4596;height:2" coordorigin="6873,10002" coordsize="4596,2">
              <v:shape style="position:absolute;left:6873;top:10002;width:4596;height:2" coordorigin="6873,10002" coordsize="4596,0" path="m6873,10002l11469,10002e" filled="f" stroked="t" strokeweight=".70998pt" strokecolor="#707070">
                <v:path arrowok="t"/>
              </v:shape>
            </v:group>
            <v:group style="position:absolute;left:525;top:9964;width:2;height:329" coordorigin="525,9964" coordsize="2,329">
              <v:shape style="position:absolute;left:525;top:9964;width:2;height:329" coordorigin="525,9964" coordsize="0,329" path="m525,10293l525,9964e" filled="f" stroked="t" strokeweight=".47332pt" strokecolor="#444444">
                <v:path arrowok="t"/>
              </v:shape>
            </v:group>
            <v:group style="position:absolute;left:2445;top:9964;width:2;height:586" coordorigin="2445,9964" coordsize="2,586">
              <v:shape style="position:absolute;left:2445;top:9964;width:2;height:586" coordorigin="2445,9964" coordsize="0,586" path="m2445,10550l2445,9964e" filled="f" stroked="t" strokeweight=".70998pt" strokecolor="#444444">
                <v:path arrowok="t"/>
              </v:shape>
            </v:group>
            <v:group style="position:absolute;left:521;top:10247;width:5126;height:2" coordorigin="521,10247" coordsize="5126,2">
              <v:shape style="position:absolute;left:521;top:10247;width:5126;height:2" coordorigin="521,10247" coordsize="5126,0" path="m521,10247l5647,10247e" filled="f" stroked="t" strokeweight=".70998pt" strokecolor="#707070">
                <v:path arrowok="t"/>
              </v:shape>
            </v:group>
            <v:group style="position:absolute;left:5590;top:10245;width:383;height:2" coordorigin="5590,10245" coordsize="383,2">
              <v:shape style="position:absolute;left:5590;top:10245;width:383;height:2" coordorigin="5590,10245" coordsize="383,0" path="m5590,10245l5973,10245e" filled="f" stroked="t" strokeweight=".47332pt" strokecolor="#4F4F4F">
                <v:path arrowok="t"/>
              </v:shape>
            </v:group>
            <v:group style="position:absolute;left:5917;top:10245;width:809;height:2" coordorigin="5917,10245" coordsize="809,2">
              <v:shape style="position:absolute;left:5917;top:10245;width:809;height:2" coordorigin="5917,10245" coordsize="809,0" path="m5917,10245l6726,10245e" filled="f" stroked="t" strokeweight=".70998pt" strokecolor="#6B6B6B">
                <v:path arrowok="t"/>
              </v:shape>
            </v:group>
            <v:group style="position:absolute;left:6669;top:10245;width:303;height:2" coordorigin="6669,10245" coordsize="303,2">
              <v:shape style="position:absolute;left:6669;top:10245;width:303;height:2" coordorigin="6669,10245" coordsize="303,0" path="m6669,10245l6972,10245e" filled="f" stroked="t" strokeweight=".47332pt" strokecolor="#484848">
                <v:path arrowok="t"/>
              </v:shape>
            </v:group>
            <v:group style="position:absolute;left:9050;top:10240;width:596;height:2" coordorigin="9050,10240" coordsize="596,2">
              <v:shape style="position:absolute;left:9050;top:10240;width:596;height:2" coordorigin="9050,10240" coordsize="596,0" path="m9050,10240l9646,10240e" filled="f" stroked="t" strokeweight=".47332pt" strokecolor="#646464">
                <v:path arrowok="t"/>
              </v:shape>
            </v:group>
            <v:group style="position:absolute;left:10105;top:10240;width:341;height:2" coordorigin="10105,10240" coordsize="341,2">
              <v:shape style="position:absolute;left:10105;top:10240;width:341;height:2" coordorigin="10105,10240" coordsize="341,0" path="m10105,10240l10446,10240e" filled="f" stroked="t" strokeweight=".47332pt" strokecolor="#5B5B5B">
                <v:path arrowok="t"/>
              </v:shape>
            </v:group>
            <v:group style="position:absolute;left:6915;top:10240;width:4549;height:2" coordorigin="6915,10240" coordsize="4549,2">
              <v:shape style="position:absolute;left:6915;top:10240;width:4549;height:2" coordorigin="6915,10240" coordsize="4549,0" path="m6915,10240l11464,10240e" filled="f" stroked="t" strokeweight=".70998pt" strokecolor="#6B6B6B">
                <v:path arrowok="t"/>
              </v:shape>
            </v:group>
            <v:group style="position:absolute;left:521;top:10491;width:6205;height:2" coordorigin="521,10491" coordsize="6205,2">
              <v:shape style="position:absolute;left:521;top:10491;width:6205;height:2" coordorigin="521,10491" coordsize="6205,0" path="m521,10491l6726,10491e" filled="f" stroked="t" strokeweight=".70998pt" strokecolor="#707070">
                <v:path arrowok="t"/>
              </v:shape>
            </v:group>
            <v:group style="position:absolute;left:6669;top:10483;width:303;height:2" coordorigin="6669,10483" coordsize="303,2">
              <v:shape style="position:absolute;left:6669;top:10483;width:303;height:2" coordorigin="6669,10483" coordsize="303,0" path="m6669,10483l6972,10483e" filled="f" stroked="t" strokeweight=".47332pt" strokecolor="#545454">
                <v:path arrowok="t"/>
              </v:shape>
            </v:group>
            <v:group style="position:absolute;left:6915;top:10486;width:4549;height:2" coordorigin="6915,10486" coordsize="4549,2">
              <v:shape style="position:absolute;left:6915;top:10486;width:4549;height:2" coordorigin="6915,10486" coordsize="4549,0" path="m6915,10486l11464,10486e" filled="f" stroked="t" strokeweight=".47332pt" strokecolor="#6B6B6B">
                <v:path arrowok="t"/>
              </v:shape>
            </v:group>
            <v:group style="position:absolute;left:11459;top:10221;width:2;height:324" coordorigin="11459,10221" coordsize="2,324">
              <v:shape style="position:absolute;left:11459;top:10221;width:2;height:324" coordorigin="11459,10221" coordsize="0,324" path="m11459,10545l11459,10221e" filled="f" stroked="t" strokeweight=".47332pt" strokecolor="#484848">
                <v:path arrowok="t"/>
              </v:shape>
            </v:group>
            <v:group style="position:absolute;left:2442;top:10431;width:2;height:353" coordorigin="2442,10431" coordsize="2,353">
              <v:shape style="position:absolute;left:2442;top:10431;width:2;height:353" coordorigin="2442,10431" coordsize="0,353" path="m2442,10784l2442,10431e" filled="f" stroked="t" strokeweight=".94664pt" strokecolor="#676767">
                <v:path arrowok="t"/>
              </v:shape>
            </v:group>
            <v:group style="position:absolute;left:11461;top:10469;width:2;height:515" coordorigin="11461,10469" coordsize="2,515">
              <v:shape style="position:absolute;left:11461;top:10469;width:2;height:515" coordorigin="11461,10469" coordsize="0,515" path="m11461,10984l11461,10469e" filled="f" stroked="t" strokeweight=".70998pt" strokecolor="#646464">
                <v:path arrowok="t"/>
              </v:shape>
            </v:group>
            <v:group style="position:absolute;left:2442;top:10703;width:2;height:758" coordorigin="2442,10703" coordsize="2,758">
              <v:shape style="position:absolute;left:2442;top:10703;width:2;height:758" coordorigin="2442,10703" coordsize="0,758" path="m2442,11461l2442,10703e" filled="f" stroked="t" strokeweight=".70998pt" strokecolor="#4F4F4F">
                <v:path arrowok="t"/>
              </v:shape>
            </v:group>
            <v:group style="position:absolute;left:521;top:10960;width:6466;height:2" coordorigin="521,10960" coordsize="6466,2">
              <v:shape style="position:absolute;left:521;top:10960;width:6466;height:2" coordorigin="521,10960" coordsize="6466,0" path="m521,10960l6986,10960e" filled="f" stroked="t" strokeweight=".70998pt" strokecolor="#707070">
                <v:path arrowok="t"/>
              </v:shape>
            </v:group>
            <v:group style="position:absolute;left:6915;top:10955;width:497;height:2" coordorigin="6915,10955" coordsize="497,2">
              <v:shape style="position:absolute;left:6915;top:10955;width:497;height:2" coordorigin="6915,10955" coordsize="497,0" path="m6915,10955l7412,10955e" filled="f" stroked="t" strokeweight=".47332pt" strokecolor="#606060">
                <v:path arrowok="t"/>
              </v:shape>
            </v:group>
            <v:group style="position:absolute;left:7355;top:10953;width:2291;height:2" coordorigin="7355,10953" coordsize="2291,2">
              <v:shape style="position:absolute;left:7355;top:10953;width:2291;height:2" coordorigin="7355,10953" coordsize="2291,0" path="m7355,10953l9646,10953e" filled="f" stroked="t" strokeweight=".70998pt" strokecolor="#707070">
                <v:path arrowok="t"/>
              </v:shape>
            </v:group>
            <v:group style="position:absolute;left:9589;top:10951;width:218;height:2" coordorigin="9589,10951" coordsize="218,2">
              <v:shape style="position:absolute;left:9589;top:10951;width:218;height:2" coordorigin="9589,10951" coordsize="218,0" path="m9589,10951l9807,10951e" filled="f" stroked="t" strokeweight=".47332pt" strokecolor="#4B4B4B">
                <v:path arrowok="t"/>
              </v:shape>
            </v:group>
            <v:group style="position:absolute;left:9750;top:10951;width:1718;height:2" coordorigin="9750,10951" coordsize="1718,2">
              <v:shape style="position:absolute;left:9750;top:10951;width:1718;height:2" coordorigin="9750,10951" coordsize="1718,0" path="m9750,10951l11469,10951e" filled="f" stroked="t" strokeweight=".70998pt" strokecolor="#707070">
                <v:path arrowok="t"/>
              </v:shape>
            </v:group>
            <v:group style="position:absolute;left:521;top:11201;width:1926;height:2" coordorigin="521,11201" coordsize="1926,2">
              <v:shape style="position:absolute;left:521;top:11201;width:1926;height:2" coordorigin="521,11201" coordsize="1926,0" path="m521,11201l2447,11201e" filled="f" stroked="t" strokeweight=".47332pt" strokecolor="#6B6B6B">
                <v:path arrowok="t"/>
              </v:shape>
            </v:group>
            <v:group style="position:absolute;left:2386;top:11194;width:9083;height:2" coordorigin="2386,11194" coordsize="9083,2">
              <v:shape style="position:absolute;left:2386;top:11194;width:9083;height:2" coordorigin="2386,11194" coordsize="9083,0" path="m2386,11194l11469,11194e" filled="f" stroked="t" strokeweight=".70998pt" strokecolor="#707070">
                <v:path arrowok="t"/>
              </v:shape>
            </v:group>
            <v:group style="position:absolute;left:8742;top:11191;width:364;height:2" coordorigin="8742,11191" coordsize="364,2">
              <v:shape style="position:absolute;left:8742;top:11191;width:364;height:2" coordorigin="8742,11191" coordsize="364,0" path="m8742,11191l9107,11191e" filled="f" stroked="t" strokeweight=".47332pt" strokecolor="#5B5B5B">
                <v:path arrowok="t"/>
              </v:shape>
            </v:group>
            <v:group style="position:absolute;left:9589;top:11189;width:218;height:2" coordorigin="9589,11189" coordsize="218,2">
              <v:shape style="position:absolute;left:9589;top:11189;width:218;height:2" coordorigin="9589,11189" coordsize="218,0" path="m9589,11189l9807,11189e" filled="f" stroked="t" strokeweight=".47332pt" strokecolor="#444444">
                <v:path arrowok="t"/>
              </v:shape>
            </v:group>
            <v:group style="position:absolute;left:521;top:11442;width:133;height:2" coordorigin="521,11442" coordsize="133,2">
              <v:shape style="position:absolute;left:521;top:11442;width:133;height:2" coordorigin="521,11442" coordsize="133,0" path="m521,11442l653,11442e" filled="f" stroked="t" strokeweight=".47332pt" strokecolor="#575757">
                <v:path arrowok="t"/>
              </v:shape>
            </v:group>
            <v:group style="position:absolute;left:596;top:11442;width:667;height:2" coordorigin="596,11442" coordsize="667,2">
              <v:shape style="position:absolute;left:596;top:11442;width:667;height:2" coordorigin="596,11442" coordsize="667,0" path="m596,11442l1264,11442e" filled="f" stroked="t" strokeweight=".70998pt" strokecolor="#747474">
                <v:path arrowok="t"/>
              </v:shape>
            </v:group>
            <v:group style="position:absolute;left:1231;top:11199;width:2;height:715" coordorigin="1231,11199" coordsize="2,715">
              <v:shape style="position:absolute;left:1231;top:11199;width:2;height:715" coordorigin="1231,11199" coordsize="0,715" path="m1231,11914l1231,11199e" filled="f" stroked="t" strokeweight=".23666pt" strokecolor="#606060">
                <v:path arrowok="t"/>
              </v:shape>
            </v:group>
            <v:group style="position:absolute;left:1202;top:11442;width:1245;height:2" coordorigin="1202,11442" coordsize="1245,2">
              <v:shape style="position:absolute;left:1202;top:11442;width:1245;height:2" coordorigin="1202,11442" coordsize="1245,0" path="m1202,11442l2447,11442e" filled="f" stroked="t" strokeweight=".47332pt" strokecolor="#6B6B6B">
                <v:path arrowok="t"/>
              </v:shape>
            </v:group>
            <v:group style="position:absolute;left:6551;top:11435;width:4894;height:2" coordorigin="6551,11435" coordsize="4894,2">
              <v:shape style="position:absolute;left:6551;top:11435;width:4894;height:2" coordorigin="6551,11435" coordsize="4894,0" path="m6551,11435l11445,11435e" filled="f" stroked="t" strokeweight=".70998pt" strokecolor="#6B6B6B">
                <v:path arrowok="t"/>
              </v:shape>
            </v:group>
            <v:group style="position:absolute;left:7389;top:11189;width:2;height:4305" coordorigin="7389,11189" coordsize="2,4305">
              <v:shape style="position:absolute;left:7389;top:11189;width:2;height:4305" coordorigin="7389,11189" coordsize="0,4305" path="m7389,15494l7389,11189e" filled="f" stroked="t" strokeweight=".70998pt" strokecolor="#5B5B5B">
                <v:path arrowok="t"/>
              </v:shape>
            </v:group>
            <v:group style="position:absolute;left:2386;top:11432;width:9083;height:2" coordorigin="2386,11432" coordsize="9083,2">
              <v:shape style="position:absolute;left:2386;top:11432;width:9083;height:2" coordorigin="2386,11432" coordsize="9083,0" path="m2386,11432l11469,11432e" filled="f" stroked="t" strokeweight=".70998pt" strokecolor="#707070">
                <v:path arrowok="t"/>
              </v:shape>
            </v:group>
            <v:group style="position:absolute;left:530;top:11389;width:2;height:553" coordorigin="530,11389" coordsize="2,553">
              <v:shape style="position:absolute;left:530;top:11389;width:2;height:553" coordorigin="530,11389" coordsize="0,553" path="m530,11942l530,11389e" filled="f" stroked="t" strokeweight=".47332pt" strokecolor="#484848">
                <v:path arrowok="t"/>
              </v:shape>
            </v:group>
            <v:group style="position:absolute;left:1799;top:11194;width:2;height:4367" coordorigin="1799,11194" coordsize="2,4367">
              <v:shape style="position:absolute;left:1799;top:11194;width:2;height:4367" coordorigin="1799,11194" coordsize="0,4367" path="m1799,15561l1799,11194e" filled="f" stroked="t" strokeweight=".70998pt" strokecolor="#5B5B5B">
                <v:path arrowok="t"/>
              </v:shape>
            </v:group>
            <v:group style="position:absolute;left:2414;top:11418;width:2;height:496" coordorigin="2414,11418" coordsize="2,496">
              <v:shape style="position:absolute;left:2414;top:11418;width:2;height:496" coordorigin="2414,11418" coordsize="0,496" path="m2414,11914l2414,11418e" filled="f" stroked="t" strokeweight=".23666pt" strokecolor="#5B5B5B">
                <v:path arrowok="t"/>
              </v:shape>
            </v:group>
            <v:group style="position:absolute;left:11464;top:11146;width:2;height:1087" coordorigin="11464,11146" coordsize="2,1087">
              <v:shape style="position:absolute;left:11464;top:11146;width:2;height:1087" coordorigin="11464,11146" coordsize="0,1087" path="m11464,12233l11464,11146e" filled="f" stroked="t" strokeweight=".70998pt" strokecolor="#676767">
                <v:path arrowok="t"/>
              </v:shape>
            </v:group>
            <v:group style="position:absolute;left:535;top:11885;width:2;height:3680" coordorigin="535,11885" coordsize="2,3680">
              <v:shape style="position:absolute;left:535;top:11885;width:2;height:3680" coordorigin="535,11885" coordsize="0,3680" path="m535,15565l535,11885e" filled="f" stroked="t" strokeweight=".70998pt" strokecolor="#5B5B5B">
                <v:path arrowok="t"/>
              </v:shape>
            </v:group>
            <v:group style="position:absolute;left:1231;top:11914;width:2;height:1173" coordorigin="1231,11914" coordsize="2,1173">
              <v:shape style="position:absolute;left:1231;top:11914;width:2;height:1173" coordorigin="1231,11914" coordsize="0,1173" path="m1231,13086l1231,11914e" filled="f" stroked="t" strokeweight=".23666pt" strokecolor="#000000">
                <v:path arrowok="t"/>
              </v:shape>
            </v:group>
            <v:group style="position:absolute;left:2445;top:11847;width:2;height:648" coordorigin="2445,11847" coordsize="2,648">
              <v:shape style="position:absolute;left:2445;top:11847;width:2;height:648" coordorigin="2445,11847" coordsize="0,648" path="m2445,12495l2445,11847e" filled="f" stroked="t" strokeweight=".94664pt" strokecolor="#707070">
                <v:path arrowok="t"/>
              </v:shape>
            </v:group>
            <v:group style="position:absolute;left:3886;top:12319;width:2;height:300" coordorigin="3886,12319" coordsize="2,300">
              <v:shape style="position:absolute;left:3886;top:12319;width:2;height:300" coordorigin="3886,12319" coordsize="0,300" path="m3886,12619l3886,12319e" filled="f" stroked="t" strokeweight=".94664pt" strokecolor="#343B80">
                <v:path arrowok="t"/>
              </v:shape>
            </v:group>
            <v:group style="position:absolute;left:11466;top:12176;width:2;height:319" coordorigin="11466,12176" coordsize="2,319">
              <v:shape style="position:absolute;left:11466;top:12176;width:2;height:319" coordorigin="11466,12176" coordsize="0,319" path="m11466,12495l11466,12176e" filled="f" stroked="t" strokeweight=".47332pt" strokecolor="#4B4B4B">
                <v:path arrowok="t"/>
              </v:shape>
            </v:group>
            <v:group style="position:absolute;left:2414;top:12467;width:2;height:458" coordorigin="2414,12467" coordsize="2,458">
              <v:shape style="position:absolute;left:2414;top:12467;width:2;height:458" coordorigin="2414,12467" coordsize="0,458" path="m2414,12924l2414,12467e" filled="f" stroked="t" strokeweight=".23666pt" strokecolor="#000000">
                <v:path arrowok="t"/>
              </v:shape>
            </v:group>
            <v:group style="position:absolute;left:4198;top:12543;width:2;height:572" coordorigin="4198,12543" coordsize="2,572">
              <v:shape style="position:absolute;left:4198;top:12543;width:2;height:572" coordorigin="4198,12543" coordsize="0,572" path="m4198,13115l4198,12543e" filled="f" stroked="t" strokeweight="1.65662pt" strokecolor="#343B80">
                <v:path arrowok="t"/>
              </v:shape>
            </v:group>
            <v:group style="position:absolute;left:7391;top:12438;width:2;height:515" coordorigin="7391,12438" coordsize="2,515">
              <v:shape style="position:absolute;left:7391;top:12438;width:2;height:515" coordorigin="7391,12438" coordsize="0,515" path="m7391,12953l7391,12438e" filled="f" stroked="t" strokeweight=".47332pt" strokecolor="#5B5B5B">
                <v:path arrowok="t"/>
              </v:shape>
            </v:group>
            <v:group style="position:absolute;left:11464;top:12438;width:2;height:1864" coordorigin="11464,12438" coordsize="2,1864">
              <v:shape style="position:absolute;left:11464;top:12438;width:2;height:1864" coordorigin="11464,12438" coordsize="0,1864" path="m11464,14302l11464,12438e" filled="f" stroked="t" strokeweight=".47332pt" strokecolor="#6B6B6B">
                <v:path arrowok="t"/>
              </v:shape>
            </v:group>
            <v:group style="position:absolute;left:2445;top:12896;width:2;height:219" coordorigin="2445,12896" coordsize="2,219">
              <v:shape style="position:absolute;left:2445;top:12896;width:2;height:219" coordorigin="2445,12896" coordsize="0,219" path="m2445,13115l2445,12896e" filled="f" stroked="t" strokeweight=".70998pt" strokecolor="#878787">
                <v:path arrowok="t"/>
              </v:shape>
            </v:group>
            <v:group style="position:absolute;left:530;top:13234;width:123;height:2" coordorigin="530,13234" coordsize="123,2">
              <v:shape style="position:absolute;left:530;top:13234;width:123;height:2" coordorigin="530,13234" coordsize="123,0" path="m530,13234l653,13234e" filled="f" stroked="t" strokeweight=".47332pt" strokecolor="#5B5B5B">
                <v:path arrowok="t"/>
              </v:shape>
            </v:group>
            <v:group style="position:absolute;left:535;top:13058;width:2;height:224" coordorigin="535,13058" coordsize="2,224">
              <v:shape style="position:absolute;left:535;top:13058;width:2;height:224" coordorigin="535,13058" coordsize="0,224" path="m535,13282l535,13058e" filled="f" stroked="t" strokeweight=".47332pt" strokecolor="#343434">
                <v:path arrowok="t"/>
              </v:shape>
            </v:group>
            <v:group style="position:absolute;left:544;top:13239;width:1903;height:2" coordorigin="544,13239" coordsize="1903,2">
              <v:shape style="position:absolute;left:544;top:13239;width:1903;height:2" coordorigin="544,13239" coordsize="1903,0" path="m544,13239l2447,13239e" filled="f" stroked="t" strokeweight=".70998pt" strokecolor="#747474">
                <v:path arrowok="t"/>
              </v:shape>
            </v:group>
            <v:group style="position:absolute;left:1231;top:13086;width:2;height:386" coordorigin="1231,13086" coordsize="2,386">
              <v:shape style="position:absolute;left:1231;top:13086;width:2;height:386" coordorigin="1231,13086" coordsize="0,386" path="m1231,13473l1231,13086e" filled="f" stroked="t" strokeweight=".23666pt" strokecolor="#878787">
                <v:path arrowok="t"/>
              </v:shape>
            </v:group>
            <v:group style="position:absolute;left:2414;top:13086;width:2;height:386" coordorigin="2414,13086" coordsize="2,386">
              <v:shape style="position:absolute;left:2414;top:13086;width:2;height:386" coordorigin="2414,13086" coordsize="0,386" path="m2414,13473l2414,13086e" filled="f" stroked="t" strokeweight=".23666pt" strokecolor="#838383">
                <v:path arrowok="t"/>
              </v:shape>
            </v:group>
            <v:group style="position:absolute;left:537;top:10979;width:2;height:4586" coordorigin="537,10979" coordsize="2,4586">
              <v:shape style="position:absolute;left:537;top:10979;width:2;height:4586" coordorigin="537,10979" coordsize="0,4586" path="m537,15565l537,10979e" filled="f" stroked="t" strokeweight=".47332pt" strokecolor="#575757">
                <v:path arrowok="t"/>
              </v:shape>
            </v:group>
            <v:group style="position:absolute;left:1231;top:13473;width:2;height:2069" coordorigin="1231,13473" coordsize="2,2069">
              <v:shape style="position:absolute;left:1231;top:13473;width:2;height:2069" coordorigin="1231,13473" coordsize="0,2069" path="m1231,15542l1231,13473e" filled="f" stroked="t" strokeweight=".23666pt" strokecolor="#000000">
                <v:path arrowok="t"/>
              </v:shape>
            </v:group>
            <v:group style="position:absolute;left:1799;top:13444;width:2;height:267" coordorigin="1799,13444" coordsize="2,267">
              <v:shape style="position:absolute;left:1799;top:13444;width:2;height:267" coordorigin="1799,13444" coordsize="0,267" path="m1799,13711l1799,13444e" filled="f" stroked="t" strokeweight=".47332pt" strokecolor="#444444">
                <v:path arrowok="t"/>
              </v:shape>
            </v:group>
            <v:group style="position:absolute;left:2414;top:13473;width:2;height:2069" coordorigin="2414,13473" coordsize="2,2069">
              <v:shape style="position:absolute;left:2414;top:13473;width:2;height:2069" coordorigin="2414,13473" coordsize="0,2069" path="m2414,15542l2414,13473e" filled="f" stroked="t" strokeweight=".23666pt" strokecolor="#000000">
                <v:path arrowok="t"/>
              </v:shape>
            </v:group>
            <v:group style="position:absolute;left:7400;top:12281;width:2;height:3275" coordorigin="7400,12281" coordsize="2,3275">
              <v:shape style="position:absolute;left:7400;top:12281;width:2;height:3275" coordorigin="7400,12281" coordsize="0,3275" path="m7400,15556l7400,12281e" filled="f" stroked="t" strokeweight=".70998pt" strokecolor="#5B5B5B">
                <v:path arrowok="t"/>
              </v:shape>
            </v:group>
            <v:group style="position:absolute;left:11435;top:13473;width:2;height:629" coordorigin="11435,13473" coordsize="2,629">
              <v:shape style="position:absolute;left:11435;top:13473;width:2;height:629" coordorigin="11435,13473" coordsize="0,629" path="m11435,14102l11435,13473e" filled="f" stroked="t" strokeweight=".23666pt" strokecolor="#000000">
                <v:path arrowok="t"/>
              </v:shape>
            </v:group>
            <v:group style="position:absolute;left:1801;top:13754;width:2;height:453" coordorigin="1801,13754" coordsize="2,453">
              <v:shape style="position:absolute;left:1801;top:13754;width:2;height:453" coordorigin="1801,13754" coordsize="0,453" path="m1801,14207l1801,13754e" filled="f" stroked="t" strokeweight=".94664pt" strokecolor="#707070">
                <v:path arrowok="t"/>
              </v:shape>
            </v:group>
            <v:group style="position:absolute;left:535;top:13992;width:2;height:243" coordorigin="535,13992" coordsize="2,243">
              <v:shape style="position:absolute;left:535;top:13992;width:2;height:243" coordorigin="535,13992" coordsize="0,243" path="m535,14235l535,13992e" filled="f" stroked="t" strokeweight=".47332pt" strokecolor="#3B3B3B">
                <v:path arrowok="t"/>
              </v:shape>
            </v:group>
            <v:group style="position:absolute;left:7398;top:14073;width:2;height:234" coordorigin="7398,14073" coordsize="2,234">
              <v:shape style="position:absolute;left:7398;top:14073;width:2;height:234" coordorigin="7398,14073" coordsize="0,234" path="m7398,14307l7398,14073e" filled="f" stroked="t" strokeweight=".47332pt" strokecolor="#2F2F2F">
                <v:path arrowok="t"/>
              </v:shape>
            </v:group>
            <v:group style="position:absolute;left:11466;top:14073;width:2;height:229" coordorigin="11466,14073" coordsize="2,229">
              <v:shape style="position:absolute;left:11466;top:14073;width:2;height:229" coordorigin="11466,14073" coordsize="0,229" path="m11466,14302l11466,14073e" filled="f" stroked="t" strokeweight=".47332pt" strokecolor="#939393">
                <v:path arrowok="t"/>
              </v:shape>
            </v:group>
            <v:group style="position:absolute;left:1801;top:14178;width:2;height:272" coordorigin="1801,14178" coordsize="2,272">
              <v:shape style="position:absolute;left:1801;top:14178;width:2;height:272" coordorigin="1801,14178" coordsize="0,272" path="m1801,14450l1801,14178e" filled="f" stroked="t" strokeweight=".47332pt" strokecolor="#4F4F4F">
                <v:path arrowok="t"/>
              </v:shape>
            </v:group>
            <v:group style="position:absolute;left:11435;top:14278;width:2;height:1125" coordorigin="11435,14278" coordsize="2,1125">
              <v:shape style="position:absolute;left:11435;top:14278;width:2;height:1125" coordorigin="11435,14278" coordsize="0,1125" path="m11435,15403l11435,14278e" filled="f" stroked="t" strokeweight=".23666pt" strokecolor="#000000">
                <v:path arrowok="t"/>
              </v:shape>
            </v:group>
            <v:group style="position:absolute;left:540;top:14736;width:2;height:157" coordorigin="540,14736" coordsize="2,157">
              <v:shape style="position:absolute;left:540;top:14736;width:2;height:157" coordorigin="540,14736" coordsize="0,157" path="m540,14893l540,14736e" filled="f" stroked="t" strokeweight=".47332pt" strokecolor="#343434">
                <v:path arrowok="t"/>
              </v:shape>
            </v:group>
            <v:group style="position:absolute;left:7403;top:14736;width:2;height:157" coordorigin="7403,14736" coordsize="2,157">
              <v:shape style="position:absolute;left:7403;top:14736;width:2;height:157" coordorigin="7403,14736" coordsize="0,157" path="m7403,14893l7403,14736e" filled="f" stroked="t" strokeweight=".47332pt" strokecolor="#3B3B3B">
                <v:path arrowok="t"/>
              </v:shape>
            </v:group>
            <v:group style="position:absolute;left:1803;top:15055;width:2;height:262" coordorigin="1803,15055" coordsize="2,262">
              <v:shape style="position:absolute;left:1803;top:15055;width:2;height:262" coordorigin="1803,15055" coordsize="0,262" path="m1803,15318l1803,15055e" filled="f" stroked="t" strokeweight=".47332pt" strokecolor="#383838">
                <v:path arrowok="t"/>
              </v:shape>
            </v:group>
            <v:group style="position:absolute;left:1803;top:15260;width:2;height:172" coordorigin="1803,15260" coordsize="2,172">
              <v:shape style="position:absolute;left:1803;top:15260;width:2;height:172" coordorigin="1803,15260" coordsize="0,172" path="m1803,15432l1803,15260e" filled="f" stroked="t" strokeweight=".47332pt" strokecolor="#545454">
                <v:path arrowok="t"/>
              </v:shape>
            </v:group>
            <v:group style="position:absolute;left:535;top:15556;width:2745;height:2" coordorigin="535,15556" coordsize="2745,2">
              <v:shape style="position:absolute;left:535;top:15556;width:2745;height:2" coordorigin="535,15556" coordsize="2745,0" path="m535,15556l3280,15556e" filled="f" stroked="t" strokeweight=".70998pt" strokecolor="#777777">
                <v:path arrowok="t"/>
              </v:shape>
            </v:group>
            <v:group style="position:absolute;left:3209;top:15551;width:355;height:2" coordorigin="3209,15551" coordsize="355,2">
              <v:shape style="position:absolute;left:3209;top:15551;width:355;height:2" coordorigin="3209,15551" coordsize="355,0" path="m3209,15551l3564,15551e" filled="f" stroked="t" strokeweight=".47332pt" strokecolor="#575757">
                <v:path arrowok="t"/>
              </v:shape>
            </v:group>
            <v:group style="position:absolute;left:5590;top:15546;width:383;height:2" coordorigin="5590,15546" coordsize="383,2">
              <v:shape style="position:absolute;left:5590;top:15546;width:383;height:2" coordorigin="5590,15546" coordsize="383,0" path="m5590,15546l5973,15546e" filled="f" stroked="t" strokeweight=".47332pt" strokecolor="#606060">
                <v:path arrowok="t"/>
              </v:shape>
            </v:group>
            <v:group style="position:absolute;left:5917;top:15546;width:809;height:2" coordorigin="5917,15546" coordsize="809,2">
              <v:shape style="position:absolute;left:5917;top:15546;width:809;height:2" coordorigin="5917,15546" coordsize="809,0" path="m5917,15546l6726,15546e" filled="f" stroked="t" strokeweight=".70998pt" strokecolor="#747474">
                <v:path arrowok="t"/>
              </v:shape>
            </v:group>
            <v:group style="position:absolute;left:6669;top:15546;width:303;height:2" coordorigin="6669,15546" coordsize="303,2">
              <v:shape style="position:absolute;left:6669;top:15546;width:303;height:2" coordorigin="6669,15546" coordsize="303,0" path="m6669,15546l6972,15546e" filled="f" stroked="t" strokeweight=".47332pt" strokecolor="#5B5B5B">
                <v:path arrowok="t"/>
              </v:shape>
            </v:group>
            <v:group style="position:absolute;left:2944;top:15549;width:8548;height:2" coordorigin="2944,15549" coordsize="8548,2">
              <v:shape style="position:absolute;left:2944;top:15549;width:8548;height:2" coordorigin="2944,15549" coordsize="8548,0" path="m2944,15549l11492,15549e" filled="f" stroked="t" strokeweight=".70998pt" strokecolor="#747474">
                <v:path arrowok="t"/>
              </v:shape>
            </v:group>
            <v:group style="position:absolute;left:10105;top:15542;width:341;height:2" coordorigin="10105,15542" coordsize="341,2">
              <v:shape style="position:absolute;left:10105;top:15542;width:341;height:2" coordorigin="10105,15542" coordsize="341,0" path="m10105,15542l10446,15542e" filled="f" stroked="t" strokeweight=".47332pt" strokecolor="#5B5B5B">
                <v:path arrowok="t"/>
              </v:shape>
            </v:group>
            <v:group style="position:absolute;left:10375;top:15542;width:1093;height:2" coordorigin="10375,15542" coordsize="1093,2">
              <v:shape style="position:absolute;left:10375;top:15542;width:1093;height:2" coordorigin="10375,15542" coordsize="1093,0" path="m10375,15542l11469,15542e" filled="f" stroked="t" strokeweight=".70998pt" strokecolor="#747474">
                <v:path arrowok="t"/>
              </v:shape>
            </v:group>
            <v:group style="position:absolute;left:11435;top:15403;width:2;height:138" coordorigin="11435,15403" coordsize="2,138">
              <v:shape style="position:absolute;left:11435;top:15403;width:2;height:138" coordorigin="11435,15403" coordsize="0,138" path="m11435,15542l11435,15403e" filled="f" stroked="t" strokeweight=".23666pt" strokecolor="#70707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1"/>
          <w:szCs w:val="21"/>
          <w:color w:val="C8C8C8"/>
          <w:spacing w:val="0"/>
          <w:w w:val="4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C8C8C8"/>
          <w:spacing w:val="12"/>
          <w:w w:val="4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39393"/>
          <w:spacing w:val="0"/>
          <w:w w:val="62"/>
        </w:rPr>
        <w:t>........</w:t>
      </w:r>
      <w:r>
        <w:rPr>
          <w:rFonts w:ascii="Times New Roman" w:hAnsi="Times New Roman" w:cs="Times New Roman" w:eastAsia="Times New Roman"/>
          <w:sz w:val="21"/>
          <w:szCs w:val="21"/>
          <w:color w:val="939393"/>
          <w:spacing w:val="-38"/>
          <w:w w:val="6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3A3A3"/>
          <w:spacing w:val="-38"/>
          <w:w w:val="93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A3A3A3"/>
          <w:spacing w:val="-20"/>
          <w:w w:val="52"/>
          <w:i/>
          <w:position w:val="5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6E6E6E"/>
          <w:spacing w:val="-27"/>
          <w:w w:val="65"/>
          <w:position w:val="0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A3A3A3"/>
          <w:spacing w:val="-15"/>
          <w:w w:val="52"/>
          <w:i/>
          <w:position w:val="5"/>
        </w:rPr>
        <w:t>J</w:t>
      </w:r>
      <w:r>
        <w:rPr>
          <w:rFonts w:ascii="Times New Roman" w:hAnsi="Times New Roman" w:cs="Times New Roman" w:eastAsia="Times New Roman"/>
          <w:sz w:val="21"/>
          <w:szCs w:val="21"/>
          <w:color w:val="6E6E6E"/>
          <w:spacing w:val="-98"/>
          <w:w w:val="64"/>
          <w:position w:val="0"/>
        </w:rPr>
        <w:t>&lt;</w:t>
      </w:r>
      <w:r>
        <w:rPr>
          <w:rFonts w:ascii="Times New Roman" w:hAnsi="Times New Roman" w:cs="Times New Roman" w:eastAsia="Times New Roman"/>
          <w:sz w:val="13"/>
          <w:szCs w:val="13"/>
          <w:color w:val="A3A3A3"/>
          <w:spacing w:val="0"/>
          <w:w w:val="53"/>
          <w:i/>
          <w:position w:val="5"/>
        </w:rPr>
        <w:t>1.</w:t>
      </w:r>
      <w:r>
        <w:rPr>
          <w:rFonts w:ascii="Times New Roman" w:hAnsi="Times New Roman" w:cs="Times New Roman" w:eastAsia="Times New Roman"/>
          <w:sz w:val="13"/>
          <w:szCs w:val="13"/>
          <w:color w:val="A3A3A3"/>
          <w:spacing w:val="-18"/>
          <w:w w:val="100"/>
          <w:i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E6E6E"/>
          <w:spacing w:val="0"/>
          <w:w w:val="64"/>
          <w:position w:val="0"/>
        </w:rPr>
        <w:t>ı;;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A3A3A3"/>
          <w:spacing w:val="0"/>
          <w:w w:val="600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A3A3A3"/>
          <w:spacing w:val="-163"/>
          <w:w w:val="6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6B6B6"/>
          <w:spacing w:val="-25"/>
          <w:w w:val="141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6E6E6E"/>
          <w:spacing w:val="-18"/>
          <w:w w:val="223"/>
        </w:rPr>
        <w:t>?</w:t>
      </w:r>
      <w:r>
        <w:rPr>
          <w:rFonts w:ascii="Times New Roman" w:hAnsi="Times New Roman" w:cs="Times New Roman" w:eastAsia="Times New Roman"/>
          <w:sz w:val="13"/>
          <w:szCs w:val="13"/>
          <w:color w:val="939393"/>
          <w:spacing w:val="0"/>
          <w:w w:val="196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340"/>
          <w:cols w:num="2" w:equalWidth="0">
            <w:col w:w="9377" w:space="516"/>
            <w:col w:w="1287"/>
          </w:cols>
        </w:sectPr>
      </w:pPr>
      <w:rPr/>
    </w:p>
    <w:p>
      <w:pPr>
        <w:spacing w:before="71" w:after="0" w:line="240" w:lineRule="auto"/>
        <w:ind w:left="338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6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1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BELEDi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2" w:after="0" w:line="240" w:lineRule="auto"/>
        <w:ind w:left="981" w:right="-20"/>
        <w:jc w:val="left"/>
        <w:tabs>
          <w:tab w:pos="3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9.352692pt;margin-top:1.956041pt;width:31.355281pt;height:44pt;mso-position-horizontal-relative:page;mso-position-vertical-relative:paragraph;z-index:-17126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898A8C"/>
                      <w:spacing w:val="0"/>
                      <w:w w:val="214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606060"/>
          <w:spacing w:val="0"/>
          <w:w w:val="100"/>
          <w:i/>
          <w:position w:val="2"/>
        </w:rPr>
        <w:t>1</w:t>
      </w:r>
      <w:r>
        <w:rPr>
          <w:rFonts w:ascii="Arial" w:hAnsi="Arial" w:cs="Arial" w:eastAsia="Arial"/>
          <w:sz w:val="14"/>
          <w:szCs w:val="14"/>
          <w:color w:val="606060"/>
          <w:spacing w:val="-21"/>
          <w:w w:val="100"/>
          <w:i/>
          <w:position w:val="2"/>
        </w:rPr>
        <w:t> </w:t>
      </w:r>
      <w:r>
        <w:rPr>
          <w:rFonts w:ascii="Arial" w:hAnsi="Arial" w:cs="Arial" w:eastAsia="Arial"/>
          <w:sz w:val="14"/>
          <w:szCs w:val="14"/>
          <w:color w:val="606060"/>
          <w:spacing w:val="0"/>
          <w:w w:val="100"/>
          <w:i/>
          <w:position w:val="2"/>
        </w:rPr>
        <w:tab/>
      </w:r>
      <w:r>
        <w:rPr>
          <w:rFonts w:ascii="Arial" w:hAnsi="Arial" w:cs="Arial" w:eastAsia="Arial"/>
          <w:sz w:val="14"/>
          <w:szCs w:val="14"/>
          <w:color w:val="606060"/>
          <w:spacing w:val="0"/>
          <w:w w:val="100"/>
          <w:i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7"/>
          <w:position w:val="0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7"/>
          <w:position w:val="0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96" w:lineRule="exact"/>
        <w:ind w:left="983" w:right="-20"/>
        <w:jc w:val="left"/>
        <w:tabs>
          <w:tab w:pos="3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0"/>
          <w:w w:val="223"/>
          <w:position w:val="-3"/>
        </w:rPr>
        <w:t>M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4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4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4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4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4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8"/>
          <w:position w:val="4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598" w:right="-20"/>
        <w:jc w:val="left"/>
        <w:tabs>
          <w:tab w:pos="4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7"/>
        </w:rPr>
        <w:t>BÜYÜKŞEHIR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5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84" w:lineRule="exact"/>
        <w:ind w:left="645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</w:rPr>
        <w:t>BELEDIYESI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67" w:after="0" w:line="231" w:lineRule="auto"/>
        <w:ind w:left="134" w:right="3460" w:firstLine="-24"/>
        <w:jc w:val="left"/>
        <w:tabs>
          <w:tab w:pos="1460" w:val="left"/>
          <w:tab w:pos="3100" w:val="left"/>
          <w:tab w:pos="4440" w:val="left"/>
          <w:tab w:pos="5440" w:val="left"/>
          <w:tab w:pos="7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2"/>
        </w:rPr>
        <w:t>!Ola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88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8"/>
          <w:position w:val="1"/>
        </w:rPr>
        <w:t>20.05.20ı7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1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  <w:position w:val="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9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7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14"/>
          <w:position w:val="1"/>
        </w:rPr>
        <w:t>:ı3:55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95"/>
          <w:position w:val="0"/>
        </w:rPr>
        <w:t>rr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12"/>
          <w:w w:val="94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2"/>
          <w:w w:val="51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8"/>
          <w:position w:val="1"/>
        </w:rPr>
        <w:t>Kayıı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20.05.20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0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No</w:t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:3282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91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8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santral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2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6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55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0"/>
        </w:rPr>
        <w:t>Eg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6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nli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5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0"/>
        </w:rPr>
        <w:t>ah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95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4F4F50"/>
          <w:spacing w:val="0"/>
          <w:w w:val="100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4F4F50"/>
          <w:spacing w:val="-21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Bornova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34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93"/>
          <w:position w:val="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1"/>
          <w:w w:val="93"/>
          <w:position w:val="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69"/>
          <w:position w:val="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6"/>
          <w:w w:val="69"/>
          <w:position w:val="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1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6146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0"/>
        </w:rPr>
        <w:t>Egemenli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88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0"/>
        </w:rPr>
        <w:t>ah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  <w:position w:val="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88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88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3B3B3B"/>
          <w:spacing w:val="-1"/>
          <w:w w:val="88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Bornova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233" w:lineRule="auto"/>
        <w:ind w:left="139" w:right="657" w:firstLine="-9"/>
        <w:jc w:val="left"/>
        <w:tabs>
          <w:tab w:pos="1460" w:val="left"/>
          <w:tab w:pos="3560" w:val="left"/>
          <w:tab w:pos="4360" w:val="left"/>
          <w:tab w:pos="6660" w:val="left"/>
          <w:tab w:pos="7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1"/>
        </w:rPr>
        <w:t>:Ç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8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95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96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41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81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86"/>
          <w:position w:val="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7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4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97"/>
          <w:position w:val="0"/>
        </w:rPr>
        <w:t>:Tedbirsizli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97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3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0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3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İs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69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4"/>
          <w:w w:val="68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52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84"/>
          <w:position w:val="1"/>
        </w:rPr>
        <w:t>pınııı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10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Şekl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-7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5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27" w:lineRule="exact"/>
        <w:ind w:left="356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tonan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4"/>
          <w:w w:val="9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413" w:lineRule="exact"/>
        <w:ind w:left="4375" w:right="-20"/>
        <w:jc w:val="left"/>
        <w:tabs>
          <w:tab w:pos="4960" w:val="left"/>
          <w:tab w:pos="5460" w:val="left"/>
          <w:tab w:pos="592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3B3B3B"/>
          <w:spacing w:val="0"/>
          <w:w w:val="50"/>
          <w:position w:val="2"/>
        </w:rPr>
        <w:t>ı</w:t>
      </w:r>
      <w:r>
        <w:rPr>
          <w:rFonts w:ascii="Arial" w:hAnsi="Arial" w:cs="Arial" w:eastAsia="Arial"/>
          <w:sz w:val="42"/>
          <w:szCs w:val="42"/>
          <w:color w:val="3B3B3B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2"/>
          <w:szCs w:val="42"/>
          <w:color w:val="3B3B3B"/>
          <w:spacing w:val="0"/>
          <w:w w:val="50"/>
          <w:position w:val="2"/>
        </w:rPr>
        <w:t>ı</w:t>
      </w:r>
      <w:r>
        <w:rPr>
          <w:rFonts w:ascii="Arial" w:hAnsi="Arial" w:cs="Arial" w:eastAsia="Arial"/>
          <w:sz w:val="42"/>
          <w:szCs w:val="42"/>
          <w:color w:val="3B3B3B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2"/>
          <w:szCs w:val="42"/>
          <w:color w:val="3B3B3B"/>
          <w:spacing w:val="0"/>
          <w:w w:val="100"/>
          <w:position w:val="2"/>
        </w:rPr>
      </w:r>
      <w:r>
        <w:rPr>
          <w:rFonts w:ascii="Arial" w:hAnsi="Arial" w:cs="Arial" w:eastAsia="Arial"/>
          <w:sz w:val="42"/>
          <w:szCs w:val="42"/>
          <w:color w:val="AFAFB1"/>
          <w:spacing w:val="0"/>
          <w:w w:val="50"/>
          <w:position w:val="2"/>
        </w:rPr>
        <w:t>ı</w:t>
      </w:r>
      <w:r>
        <w:rPr>
          <w:rFonts w:ascii="Arial" w:hAnsi="Arial" w:cs="Arial" w:eastAsia="Arial"/>
          <w:sz w:val="42"/>
          <w:szCs w:val="42"/>
          <w:color w:val="AFAFB1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2"/>
          <w:szCs w:val="42"/>
          <w:color w:val="AFAFB1"/>
          <w:spacing w:val="0"/>
          <w:w w:val="100"/>
          <w:position w:val="2"/>
        </w:rPr>
      </w:r>
      <w:r>
        <w:rPr>
          <w:rFonts w:ascii="Arial" w:hAnsi="Arial" w:cs="Arial" w:eastAsia="Arial"/>
          <w:sz w:val="40"/>
          <w:szCs w:val="40"/>
          <w:color w:val="898A8C"/>
          <w:spacing w:val="0"/>
          <w:w w:val="191"/>
          <w:position w:val="0"/>
        </w:rPr>
        <w:t>L</w:t>
      </w:r>
      <w:r>
        <w:rPr>
          <w:rFonts w:ascii="Arial" w:hAnsi="Arial" w:cs="Arial" w:eastAsia="Arial"/>
          <w:sz w:val="40"/>
          <w:szCs w:val="40"/>
          <w:color w:val="898A8C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0"/>
          <w:szCs w:val="40"/>
          <w:color w:val="898A8C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85"/>
          <w:position w:val="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86"/>
          <w:position w:val="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2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8"/>
        </w:rPr>
        <w:t>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  <w:position w:val="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52"/>
          <w:position w:val="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52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16"/>
          <w:w w:val="52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  <w:position w:val="8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97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8"/>
        </w:rPr>
        <w:t>14:01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29" w:right="-20"/>
        <w:jc w:val="left"/>
        <w:tabs>
          <w:tab w:pos="1860" w:val="left"/>
          <w:tab w:pos="5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90"/>
          <w:position w:val="0"/>
        </w:rPr>
        <w:t>!Kiracı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13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left="185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85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85"/>
        </w:rPr>
        <w:t>\miri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21"/>
          <w:w w:val="8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27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Sarnet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MUTLU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21" w:lineRule="exact"/>
        <w:ind w:left="1964" w:right="-20"/>
        <w:jc w:val="left"/>
        <w:tabs>
          <w:tab w:pos="470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223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63"/>
          <w:w w:val="22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89"/>
          <w:position w:val="-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89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49"/>
          <w:w w:val="18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:13:56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  <w:position w:val="0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0"/>
        </w:rPr>
        <w:t>14:00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110" w:right="-20"/>
        <w:jc w:val="left"/>
        <w:tabs>
          <w:tab w:pos="1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223"/>
          <w:position w:val="0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9"/>
          <w:w w:val="22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1"/>
          <w:w w:val="95"/>
          <w:position w:val="0"/>
        </w:rPr>
        <w:t>F</w:t>
      </w:r>
      <w:r>
        <w:rPr>
          <w:rFonts w:ascii="Arial" w:hAnsi="Arial" w:cs="Arial" w:eastAsia="Arial"/>
          <w:sz w:val="25"/>
          <w:szCs w:val="25"/>
          <w:color w:val="3B3B3B"/>
          <w:spacing w:val="-17"/>
          <w:w w:val="17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5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  <w:position w:val="0"/>
        </w:rPr>
        <w:t>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139" w:right="-20"/>
        <w:jc w:val="left"/>
        <w:tabs>
          <w:tab w:pos="4620" w:val="left"/>
          <w:tab w:pos="7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9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-1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93"/>
          <w:position w:val="-1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41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9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4649" w:right="-20"/>
        <w:jc w:val="left"/>
        <w:tabs>
          <w:tab w:pos="7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5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57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5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463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9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</w:rPr>
        <w:t>mniyet-Jandarma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71" w:lineRule="exact"/>
        <w:ind w:left="1866" w:right="-20"/>
        <w:jc w:val="left"/>
        <w:tabs>
          <w:tab w:pos="4620" w:val="left"/>
          <w:tab w:pos="7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-5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95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5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5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5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5"/>
        </w:rPr>
        <w:t>Do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5"/>
        </w:rPr>
        <w:t>algaz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5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5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5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5"/>
          <w:position w:val="-5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820" w:bottom="280" w:left="240" w:right="180"/>
        </w:sectPr>
      </w:pPr>
      <w:rPr/>
    </w:p>
    <w:p>
      <w:pPr>
        <w:spacing w:before="0" w:after="0" w:line="121" w:lineRule="exact"/>
        <w:ind w:left="110" w:right="-74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F4F50"/>
          <w:spacing w:val="0"/>
          <w:w w:val="120"/>
          <w:position w:val="-2"/>
        </w:rPr>
        <w:t>1:-:-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12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1"/>
          <w:position w:val="1"/>
        </w:rPr>
        <w:t>Ya.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7" w:after="0" w:line="226" w:lineRule="exact"/>
        <w:ind w:right="-20"/>
        <w:jc w:val="left"/>
        <w:tabs>
          <w:tab w:pos="1200" w:val="left"/>
          <w:tab w:pos="3960" w:val="left"/>
          <w:tab w:pos="6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ıcı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5"/>
          <w:position w:val="-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180"/>
          <w:cols w:num="2" w:equalWidth="0">
            <w:col w:w="423" w:space="227"/>
            <w:col w:w="10850"/>
          </w:cols>
        </w:sectPr>
      </w:pPr>
      <w:rPr/>
    </w:p>
    <w:p>
      <w:pPr>
        <w:spacing w:before="3" w:after="0" w:line="240" w:lineRule="auto"/>
        <w:ind w:left="110" w:right="-20"/>
        <w:jc w:val="left"/>
        <w:tabs>
          <w:tab w:pos="1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Pitmişse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186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86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9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28" w:lineRule="exact"/>
        <w:ind w:left="129" w:right="2950" w:firstLine="-19"/>
        <w:jc w:val="left"/>
        <w:tabs>
          <w:tab w:pos="1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p!ayı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7"/>
        </w:rPr>
        <w:t>yaıımakta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5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4581" w:right="4052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9"/>
        </w:rPr>
        <w:t>söndüıücü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1" w:lineRule="exact"/>
        <w:ind w:left="120" w:right="-20"/>
        <w:jc w:val="left"/>
        <w:tabs>
          <w:tab w:pos="3080" w:val="left"/>
          <w:tab w:pos="4600" w:val="left"/>
          <w:tab w:pos="6500" w:val="left"/>
          <w:tab w:pos="8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00"/>
          <w:position w:val="-4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31"/>
          <w:w w:val="6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nı3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2"/>
          <w:w w:val="42"/>
          <w:position w:val="-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  <w:position w:val="-4"/>
        </w:rPr>
        <w:t>Köpük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66"/>
          <w:position w:val="-4"/>
        </w:rPr>
        <w:t>IK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1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-4"/>
        </w:rPr>
        <w:t>K.T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9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83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8"/>
          <w:position w:val="-4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9" w:lineRule="exact"/>
        <w:ind w:left="5449" w:right="-20"/>
        <w:jc w:val="left"/>
        <w:tabs>
          <w:tab w:pos="6500" w:val="left"/>
          <w:tab w:pos="80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3,5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3B3B3B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B3B3B"/>
          <w:spacing w:val="-55"/>
          <w:w w:val="54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3B3B3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0"/>
          <w:w w:val="54"/>
          <w:position w:val="0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187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  <w:position w:val="1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çöple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8"/>
          <w:position w:val="1"/>
        </w:rPr>
        <w:t>yanmı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9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1"/>
        </w:rPr>
        <w:t>tır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1"/>
        </w:rPr>
        <w:t>Zarar-ziya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1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17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26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13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89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göıülınü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28" w:lineRule="exact"/>
        <w:ind w:left="1914" w:right="55" w:firstLine="-1784"/>
        <w:jc w:val="left"/>
        <w:tabs>
          <w:tab w:pos="5800" w:val="left"/>
          <w:tab w:pos="6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2"/>
        </w:rPr>
        <w:t>Yangm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8"/>
        </w:rPr>
        <w:t>:ve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0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dışına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çıkara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etrafındaki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6"/>
        </w:rPr>
        <w:t>utuşturınası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4" w:right="-20"/>
        <w:jc w:val="left"/>
        <w:tabs>
          <w:tab w:pos="1840" w:val="left"/>
          <w:tab w:pos="6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</w:rPr>
        <w:t>!Bedel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38" w:lineRule="auto"/>
        <w:ind w:left="110" w:right="9906" w:firstLine="50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}ere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6"/>
        </w:rPr>
        <w:t>bı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4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5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lfeslim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8" w:lineRule="exact"/>
        <w:ind w:left="134" w:right="-20"/>
        <w:jc w:val="left"/>
        <w:tabs>
          <w:tab w:pos="1820" w:val="left"/>
          <w:tab w:pos="2420" w:val="left"/>
          <w:tab w:pos="5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Dönü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8"/>
          <w:w w:val="215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6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9E9E9E"/>
          <w:spacing w:val="-34"/>
          <w:w w:val="184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94"/>
        </w:rPr>
        <w:t>ari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78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20.05.20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74"/>
        </w:rPr>
        <w:t>!Ş_aati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21"/>
          <w:w w:val="74"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106"/>
        </w:rPr>
        <w:t>:</w:t>
      </w:r>
      <w:r>
        <w:rPr>
          <w:rFonts w:ascii="Arial" w:hAnsi="Arial" w:cs="Arial" w:eastAsia="Arial"/>
          <w:sz w:val="25"/>
          <w:szCs w:val="25"/>
          <w:color w:val="3B3B3B"/>
          <w:spacing w:val="-1"/>
          <w:w w:val="10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5:20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162" w:right="-20"/>
        <w:jc w:val="left"/>
        <w:tabs>
          <w:tab w:pos="1840" w:val="left"/>
          <w:tab w:pos="8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PİDE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I.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1"/>
        </w:rPr>
        <w:t>Işıkkent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4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180"/>
        </w:sectPr>
      </w:pPr>
      <w:rPr/>
    </w:p>
    <w:p>
      <w:pPr>
        <w:spacing w:before="34" w:after="0" w:line="205" w:lineRule="exact"/>
        <w:ind w:left="2008" w:right="-66"/>
        <w:jc w:val="left"/>
        <w:tabs>
          <w:tab w:pos="4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5.300369pt;margin-top:3.704083pt;width:84.363124pt;height:72pt;mso-position-horizontal-relative:page;mso-position-vertical-relative:paragraph;z-index:-17125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3B3F7C"/>
                      <w:spacing w:val="0"/>
                      <w:w w:val="140"/>
                      <w:position w:val="-1"/>
                    </w:rPr>
                    <w:t>;;;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-2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-2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2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3"/>
          <w:position w:val="-2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6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248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A2A2A"/>
          <w:spacing w:val="0"/>
          <w:w w:val="78"/>
        </w:rPr>
        <w:t>·u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56" w:lineRule="exact"/>
        <w:ind w:left="285" w:right="-20"/>
        <w:jc w:val="left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4F4F50"/>
          <w:spacing w:val="0"/>
          <w:w w:val="110"/>
        </w:rPr>
        <w:t>Q.)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25"/>
          <w:szCs w:val="25"/>
          <w:color w:val="4F4F50"/>
          <w:spacing w:val="0"/>
          <w:w w:val="76"/>
        </w:rPr>
        <w:t>2</w:t>
      </w:r>
      <w:r>
        <w:rPr>
          <w:rFonts w:ascii="Arial" w:hAnsi="Arial" w:cs="Arial" w:eastAsia="Arial"/>
          <w:sz w:val="25"/>
          <w:szCs w:val="25"/>
          <w:color w:val="4F4F50"/>
          <w:spacing w:val="25"/>
          <w:w w:val="76"/>
        </w:rPr>
        <w:t> </w:t>
      </w:r>
      <w:r>
        <w:rPr>
          <w:rFonts w:ascii="Arial" w:hAnsi="Arial" w:cs="Arial" w:eastAsia="Arial"/>
          <w:sz w:val="25"/>
          <w:szCs w:val="25"/>
          <w:color w:val="4F4F50"/>
          <w:spacing w:val="0"/>
          <w:w w:val="51"/>
        </w:rPr>
        <w:t>t.:</w:t>
      </w:r>
      <w:r>
        <w:rPr>
          <w:rFonts w:ascii="Arial" w:hAnsi="Arial" w:cs="Arial" w:eastAsia="Arial"/>
          <w:sz w:val="25"/>
          <w:szCs w:val="25"/>
          <w:color w:val="4F4F50"/>
          <w:spacing w:val="12"/>
          <w:w w:val="51"/>
        </w:rPr>
        <w:t> </w:t>
      </w:r>
      <w:r>
        <w:rPr>
          <w:rFonts w:ascii="Arial" w:hAnsi="Arial" w:cs="Arial" w:eastAsia="Arial"/>
          <w:sz w:val="25"/>
          <w:szCs w:val="25"/>
          <w:color w:val="4F4F50"/>
          <w:spacing w:val="0"/>
          <w:w w:val="51"/>
        </w:rPr>
        <w:t>MaYıs</w:t>
      </w:r>
      <w:r>
        <w:rPr>
          <w:rFonts w:ascii="Arial" w:hAnsi="Arial" w:cs="Arial" w:eastAsia="Arial"/>
          <w:sz w:val="25"/>
          <w:szCs w:val="25"/>
          <w:color w:val="4F4F50"/>
          <w:spacing w:val="0"/>
          <w:w w:val="51"/>
        </w:rPr>
        <w:t> </w:t>
      </w:r>
      <w:r>
        <w:rPr>
          <w:rFonts w:ascii="Arial" w:hAnsi="Arial" w:cs="Arial" w:eastAsia="Arial"/>
          <w:sz w:val="25"/>
          <w:szCs w:val="25"/>
          <w:color w:val="4F4F50"/>
          <w:spacing w:val="4"/>
          <w:w w:val="5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F4F50"/>
          <w:spacing w:val="0"/>
          <w:w w:val="60"/>
          <w:b/>
          <w:bCs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180"/>
          <w:cols w:num="2" w:equalWidth="0">
            <w:col w:w="5954" w:space="2681"/>
            <w:col w:w="2865"/>
          </w:cols>
        </w:sectPr>
      </w:pPr>
      <w:rPr/>
    </w:p>
    <w:p>
      <w:pPr>
        <w:spacing w:before="0" w:after="0" w:line="161" w:lineRule="exact"/>
        <w:ind w:left="243" w:right="-20"/>
        <w:jc w:val="left"/>
        <w:tabs>
          <w:tab w:pos="8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.375984pt;margin-top:4.934837pt;width:7.69824pt;height:13.5pt;mso-position-horizontal-relative:page;mso-position-vertical-relative:paragraph;z-index:-17124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3B3B3B"/>
                      <w:spacing w:val="-12"/>
                      <w:w w:val="54"/>
                    </w:rPr>
                    <w:t>c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3B3B3B"/>
                      <w:spacing w:val="0"/>
                      <w:w w:val="54"/>
                    </w:rPr>
                    <w:t>g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i/>
          <w:position w:val="-2"/>
        </w:rPr>
        <w:t>.Q</w:t>
        <w:tab/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100"/>
          <w:i/>
          <w:position w:val="-4"/>
        </w:rPr>
        <w:t>1</w:t>
      </w:r>
      <w:r>
        <w:rPr>
          <w:rFonts w:ascii="Arial" w:hAnsi="Arial" w:cs="Arial" w:eastAsia="Arial"/>
          <w:sz w:val="19"/>
          <w:szCs w:val="19"/>
          <w:color w:val="606060"/>
          <w:spacing w:val="0"/>
          <w:w w:val="100"/>
          <w:i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606060"/>
          <w:spacing w:val="44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50"/>
          <w:spacing w:val="0"/>
          <w:w w:val="111"/>
          <w:position w:val="-4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left="224" w:right="-20"/>
        <w:jc w:val="left"/>
        <w:rPr>
          <w:rFonts w:ascii="Arial" w:hAnsi="Arial" w:cs="Arial" w:eastAsia="Arial"/>
          <w:sz w:val="56"/>
          <w:szCs w:val="5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4.483185pt;margin-top:5.195986pt;width:18.419333pt;height:72pt;mso-position-horizontal-relative:page;mso-position-vertical-relative:paragraph;z-index:-17118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Courier New" w:hAnsi="Courier New" w:cs="Courier New" w:eastAsia="Courier New"/>
                      <w:sz w:val="144"/>
                      <w:szCs w:val="144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144"/>
                      <w:szCs w:val="144"/>
                      <w:color w:val="3B3F7C"/>
                      <w:spacing w:val="-583"/>
                      <w:w w:val="131"/>
                      <w:position w:val="9"/>
                    </w:rPr>
                    <w:t>w</w:t>
                  </w:r>
                  <w:r>
                    <w:rPr>
                      <w:rFonts w:ascii="Courier New" w:hAnsi="Courier New" w:cs="Courier New" w:eastAsia="Courier New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6"/>
          <w:szCs w:val="56"/>
          <w:color w:val="606060"/>
          <w:spacing w:val="-36"/>
          <w:w w:val="34"/>
          <w:position w:val="-33"/>
        </w:rPr>
        <w:t>·</w:t>
      </w:r>
      <w:r>
        <w:rPr>
          <w:rFonts w:ascii="Arial" w:hAnsi="Arial" w:cs="Arial" w:eastAsia="Arial"/>
          <w:sz w:val="56"/>
          <w:szCs w:val="56"/>
          <w:color w:val="3B3B3B"/>
          <w:spacing w:val="-143"/>
          <w:w w:val="90"/>
          <w:position w:val="-33"/>
        </w:rPr>
        <w:t>-</w:t>
      </w:r>
      <w:r>
        <w:rPr>
          <w:rFonts w:ascii="Arial" w:hAnsi="Arial" w:cs="Arial" w:eastAsia="Arial"/>
          <w:sz w:val="56"/>
          <w:szCs w:val="5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180"/>
        </w:sectPr>
      </w:pPr>
      <w:rPr/>
    </w:p>
    <w:p>
      <w:pPr>
        <w:spacing w:before="0" w:after="0" w:line="619" w:lineRule="exact"/>
        <w:ind w:right="672"/>
        <w:jc w:val="right"/>
        <w:rPr>
          <w:rFonts w:ascii="Times New Roman" w:hAnsi="Times New Roman" w:cs="Times New Roman" w:eastAsia="Times New Roman"/>
          <w:sz w:val="55"/>
          <w:szCs w:val="5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6.401123pt;margin-top:15.335393pt;width:30.321504pt;height:31pt;mso-position-horizontal-relative:page;mso-position-vertical-relative:paragraph;z-index:-17123" type="#_x0000_t202" filled="f" stroked="f">
            <v:textbox inset="0,0,0,0">
              <w:txbxContent>
                <w:p>
                  <w:pPr>
                    <w:spacing w:before="0" w:after="0" w:line="620" w:lineRule="exact"/>
                    <w:ind w:right="-133"/>
                    <w:jc w:val="left"/>
                    <w:rPr>
                      <w:rFonts w:ascii="Times New Roman" w:hAnsi="Times New Roman" w:cs="Times New Roman" w:eastAsia="Times New Roman"/>
                      <w:sz w:val="62"/>
                      <w:szCs w:val="6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4F4F50"/>
                      <w:spacing w:val="-11"/>
                      <w:w w:val="55"/>
                    </w:rPr>
                    <w:t>B</w:t>
                  </w:r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4F4F50"/>
                      <w:spacing w:val="-68"/>
                      <w:w w:val="56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4F4F50"/>
                      <w:spacing w:val="-46"/>
                      <w:w w:val="55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4F4F50"/>
                      <w:spacing w:val="-104"/>
                      <w:w w:val="56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55"/>
          <w:szCs w:val="55"/>
          <w:color w:val="3B3F7C"/>
          <w:spacing w:val="0"/>
          <w:w w:val="156"/>
        </w:rPr>
        <w:t>L</w:t>
      </w:r>
      <w:r>
        <w:rPr>
          <w:rFonts w:ascii="Times New Roman" w:hAnsi="Times New Roman" w:cs="Times New Roman" w:eastAsia="Times New Roman"/>
          <w:sz w:val="55"/>
          <w:szCs w:val="55"/>
          <w:color w:val="000000"/>
          <w:spacing w:val="0"/>
          <w:w w:val="100"/>
        </w:rPr>
      </w:r>
    </w:p>
    <w:p>
      <w:pPr>
        <w:spacing w:before="74" w:after="0" w:line="226" w:lineRule="exact"/>
        <w:ind w:left="2628" w:right="-96"/>
        <w:jc w:val="left"/>
        <w:rPr>
          <w:rFonts w:ascii="Times New Roman" w:hAnsi="Times New Roman" w:cs="Times New Roman" w:eastAsia="Times New Roman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37"/>
          <w:szCs w:val="37"/>
          <w:color w:val="545977"/>
          <w:spacing w:val="0"/>
          <w:w w:val="73"/>
          <w:position w:val="-16"/>
        </w:rPr>
        <w:t>t:ını</w:t>
      </w:r>
      <w:r>
        <w:rPr>
          <w:rFonts w:ascii="Times New Roman" w:hAnsi="Times New Roman" w:cs="Times New Roman" w:eastAsia="Times New Roman"/>
          <w:sz w:val="37"/>
          <w:szCs w:val="37"/>
          <w:color w:val="545977"/>
          <w:spacing w:val="0"/>
          <w:w w:val="73"/>
          <w:position w:val="-16"/>
        </w:rPr>
        <w:t>r</w:t>
      </w:r>
      <w:r>
        <w:rPr>
          <w:rFonts w:ascii="Times New Roman" w:hAnsi="Times New Roman" w:cs="Times New Roman" w:eastAsia="Times New Roman"/>
          <w:sz w:val="37"/>
          <w:szCs w:val="37"/>
          <w:color w:val="545977"/>
          <w:spacing w:val="0"/>
          <w:w w:val="73"/>
          <w:position w:val="-16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545977"/>
          <w:spacing w:val="24"/>
          <w:w w:val="73"/>
          <w:position w:val="-16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606060"/>
          <w:spacing w:val="0"/>
          <w:w w:val="102"/>
          <w:position w:val="-16"/>
        </w:rPr>
        <w:t>uT</w:t>
      </w:r>
      <w:r>
        <w:rPr>
          <w:rFonts w:ascii="Times New Roman" w:hAnsi="Times New Roman" w:cs="Times New Roman" w:eastAsia="Times New Roman"/>
          <w:sz w:val="37"/>
          <w:szCs w:val="37"/>
          <w:color w:val="606060"/>
          <w:spacing w:val="-19"/>
          <w:w w:val="102"/>
          <w:position w:val="-16"/>
        </w:rPr>
        <w:t>ı</w:t>
      </w:r>
      <w:r>
        <w:rPr>
          <w:rFonts w:ascii="Times New Roman" w:hAnsi="Times New Roman" w:cs="Times New Roman" w:eastAsia="Times New Roman"/>
          <w:sz w:val="37"/>
          <w:szCs w:val="37"/>
          <w:color w:val="3B3B3B"/>
          <w:spacing w:val="0"/>
          <w:w w:val="103"/>
          <w:position w:val="-16"/>
        </w:rPr>
        <w:t>u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Same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left="359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91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57"/>
          <w:w w:val="9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79"/>
          <w:w w:val="94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0" w:after="0" w:line="484" w:lineRule="exact"/>
        <w:ind w:right="-20"/>
        <w:jc w:val="left"/>
        <w:tabs>
          <w:tab w:pos="4100" w:val="left"/>
          <w:tab w:pos="4920" w:val="left"/>
        </w:tabs>
        <w:rPr>
          <w:rFonts w:ascii="Arial" w:hAnsi="Arial" w:cs="Arial" w:eastAsia="Arial"/>
          <w:sz w:val="39"/>
          <w:szCs w:val="3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>MUTLU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39"/>
          <w:szCs w:val="39"/>
          <w:color w:val="3B3B3B"/>
          <w:spacing w:val="0"/>
          <w:w w:val="127"/>
          <w:position w:val="-5"/>
        </w:rPr>
        <w:t>:</w:t>
      </w:r>
      <w:r>
        <w:rPr>
          <w:rFonts w:ascii="Arial" w:hAnsi="Arial" w:cs="Arial" w:eastAsia="Arial"/>
          <w:sz w:val="39"/>
          <w:szCs w:val="39"/>
          <w:color w:val="3B3B3B"/>
          <w:spacing w:val="-15"/>
          <w:w w:val="127"/>
          <w:position w:val="-5"/>
        </w:rPr>
        <w:t>.</w:t>
      </w:r>
      <w:r>
        <w:rPr>
          <w:rFonts w:ascii="Arial" w:hAnsi="Arial" w:cs="Arial" w:eastAsia="Arial"/>
          <w:sz w:val="39"/>
          <w:szCs w:val="39"/>
          <w:color w:val="606060"/>
          <w:spacing w:val="0"/>
          <w:w w:val="237"/>
          <w:position w:val="-5"/>
        </w:rPr>
        <w:t>·</w:t>
      </w:r>
      <w:r>
        <w:rPr>
          <w:rFonts w:ascii="Arial" w:hAnsi="Arial" w:cs="Arial" w:eastAsia="Arial"/>
          <w:sz w:val="39"/>
          <w:szCs w:val="39"/>
          <w:color w:val="606060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9"/>
          <w:szCs w:val="39"/>
          <w:color w:val="606060"/>
          <w:spacing w:val="23"/>
          <w:w w:val="236"/>
          <w:position w:val="-5"/>
        </w:rPr>
        <w:t>ı</w:t>
      </w:r>
      <w:r>
        <w:rPr>
          <w:rFonts w:ascii="Times New Roman" w:hAnsi="Times New Roman" w:cs="Times New Roman" w:eastAsia="Times New Roman"/>
          <w:sz w:val="39"/>
          <w:szCs w:val="39"/>
          <w:color w:val="757577"/>
          <w:spacing w:val="-54"/>
          <w:w w:val="82"/>
          <w:position w:val="3"/>
        </w:rPr>
        <w:t>·</w:t>
      </w:r>
      <w:r>
        <w:rPr>
          <w:rFonts w:ascii="Arial" w:hAnsi="Arial" w:cs="Arial" w:eastAsia="Arial"/>
          <w:sz w:val="39"/>
          <w:szCs w:val="39"/>
          <w:color w:val="606060"/>
          <w:spacing w:val="0"/>
          <w:w w:val="236"/>
          <w:position w:val="-5"/>
        </w:rPr>
        <w:t>ı</w:t>
      </w:r>
      <w:r>
        <w:rPr>
          <w:rFonts w:ascii="Arial" w:hAnsi="Arial" w:cs="Arial" w:eastAsia="Arial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0" w:after="0" w:line="11" w:lineRule="atLeast"/>
        <w:ind w:left="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Çvş.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180"/>
          <w:cols w:num="3" w:equalWidth="0">
            <w:col w:w="4018" w:space="532"/>
            <w:col w:w="440" w:space="0"/>
            <w:col w:w="6510"/>
          </w:cols>
        </w:sectPr>
      </w:pPr>
      <w:rPr/>
    </w:p>
    <w:p>
      <w:pPr>
        <w:spacing w:before="0" w:after="0" w:line="183" w:lineRule="exact"/>
        <w:ind w:left="223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50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99"/>
          <w:position w:val="-2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0"/>
          <w:w w:val="100"/>
          <w:position w:val="-2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606060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9"/>
          <w:position w:val="-2"/>
        </w:rPr>
        <w:t>lge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07" w:lineRule="exact"/>
        <w:ind w:left="535" w:right="-74"/>
        <w:jc w:val="left"/>
        <w:tabs>
          <w:tab w:pos="10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757577"/>
          <w:spacing w:val="0"/>
          <w:w w:val="100"/>
          <w:position w:val="-2"/>
        </w:rPr>
        <w:t>ale</w:t>
      </w:r>
      <w:r>
        <w:rPr>
          <w:rFonts w:ascii="Arial" w:hAnsi="Arial" w:cs="Arial" w:eastAsia="Arial"/>
          <w:sz w:val="18"/>
          <w:szCs w:val="18"/>
          <w:color w:val="757577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757577"/>
          <w:spacing w:val="0"/>
          <w:w w:val="100"/>
          <w:position w:val="-2"/>
        </w:rPr>
        <w:t>e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76" w:lineRule="exact"/>
        <w:ind w:left="158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6.874451pt;margin-top:-2.025580pt;width:7.9222pt;height:10pt;mso-position-horizontal-relative:page;mso-position-vertical-relative:paragraph;z-index:-1712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3B3B3B"/>
                      <w:spacing w:val="0"/>
                      <w:w w:val="284"/>
                    </w:rPr>
                    <w:t>.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285"/>
          <w:position w:val="-6"/>
        </w:rPr>
        <w:t>V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right="-20"/>
        <w:jc w:val="left"/>
        <w:rPr>
          <w:rFonts w:ascii="Times New Roman" w:hAnsi="Times New Roman" w:cs="Times New Roman" w:eastAsia="Times New Roman"/>
          <w:sz w:val="35"/>
          <w:szCs w:val="3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606060"/>
          <w:spacing w:val="0"/>
          <w:w w:val="66"/>
          <w:position w:val="4"/>
        </w:rPr>
        <w:t>J,</w:t>
      </w:r>
      <w:r>
        <w:rPr>
          <w:rFonts w:ascii="Times New Roman" w:hAnsi="Times New Roman" w:cs="Times New Roman" w:eastAsia="Times New Roman"/>
          <w:sz w:val="35"/>
          <w:szCs w:val="35"/>
          <w:color w:val="606060"/>
          <w:spacing w:val="0"/>
          <w:w w:val="66"/>
          <w:position w:val="4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606060"/>
          <w:spacing w:val="32"/>
          <w:w w:val="66"/>
          <w:position w:val="4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898A8C"/>
          <w:spacing w:val="0"/>
          <w:w w:val="66"/>
          <w:position w:val="4"/>
        </w:rPr>
        <w:t>·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180"/>
          <w:cols w:num="3" w:equalWidth="0">
            <w:col w:w="4105" w:space="4392"/>
            <w:col w:w="1193" w:space="255"/>
            <w:col w:w="1555"/>
          </w:cols>
        </w:sectPr>
      </w:pPr>
      <w:rPr/>
    </w:p>
    <w:p>
      <w:pPr>
        <w:spacing w:before="0" w:after="0" w:line="269" w:lineRule="exact"/>
        <w:ind w:left="2193" w:right="-20"/>
        <w:jc w:val="left"/>
        <w:tabs>
          <w:tab w:pos="8560" w:val="left"/>
          <w:tab w:pos="90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0.6521pt;margin-top:1.632595pt;width:18.308933pt;height:22pt;mso-position-horizontal-relative:page;mso-position-vertical-relative:paragraph;z-index:-17121" type="#_x0000_t202" filled="f" stroked="f">
            <v:textbox inset="0,0,0,0">
              <w:txbxContent>
                <w:p>
                  <w:pPr>
                    <w:spacing w:before="0" w:after="0" w:line="440" w:lineRule="exact"/>
                    <w:ind w:right="-106"/>
                    <w:jc w:val="left"/>
                    <w:rPr>
                      <w:rFonts w:ascii="Arial" w:hAnsi="Arial" w:cs="Arial" w:eastAsia="Arial"/>
                      <w:sz w:val="44"/>
                      <w:szCs w:val="44"/>
                    </w:rPr>
                  </w:pPr>
                  <w:rPr/>
                  <w:r>
                    <w:rPr>
                      <w:rFonts w:ascii="Arial" w:hAnsi="Arial" w:cs="Arial" w:eastAsia="Arial"/>
                      <w:sz w:val="44"/>
                      <w:szCs w:val="44"/>
                      <w:color w:val="606060"/>
                      <w:w w:val="26"/>
                      <w:i/>
                    </w:rPr>
                    <w:t>"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606060"/>
                      <w:spacing w:val="2"/>
                      <w:w w:val="26"/>
                      <w:i/>
                    </w:rPr>
                    <w:t>'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3B3B3B"/>
                      <w:spacing w:val="27"/>
                      <w:w w:val="36"/>
                      <w:i/>
                    </w:rPr>
                    <w:t>"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606060"/>
                      <w:spacing w:val="0"/>
                      <w:w w:val="88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2"/>
        </w:rPr>
        <w:t>1.Posta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10"/>
          <w:position w:val="2"/>
        </w:rPr>
        <w:t>Grupla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10"/>
          <w:position w:val="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7"/>
          <w:w w:val="11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2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30"/>
          <w:szCs w:val="30"/>
          <w:color w:val="AFAFB1"/>
          <w:spacing w:val="0"/>
          <w:w w:val="64"/>
          <w:position w:val="-3"/>
        </w:rPr>
        <w:t>'</w:t>
      </w:r>
      <w:r>
        <w:rPr>
          <w:rFonts w:ascii="Times New Roman" w:hAnsi="Times New Roman" w:cs="Times New Roman" w:eastAsia="Times New Roman"/>
          <w:sz w:val="30"/>
          <w:szCs w:val="30"/>
          <w:color w:val="AFAFB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AFAFB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0"/>
          <w:szCs w:val="30"/>
          <w:color w:val="898A8C"/>
          <w:spacing w:val="0"/>
          <w:w w:val="115"/>
          <w:position w:val="-3"/>
        </w:rPr>
        <w:t>((</w:t>
      </w:r>
      <w:r>
        <w:rPr>
          <w:rFonts w:ascii="Times New Roman" w:hAnsi="Times New Roman" w:cs="Times New Roman" w:eastAsia="Times New Roman"/>
          <w:sz w:val="30"/>
          <w:szCs w:val="30"/>
          <w:color w:val="898A8C"/>
          <w:spacing w:val="-25"/>
          <w:w w:val="115"/>
          <w:position w:val="-3"/>
        </w:rPr>
        <w:t>(</w:t>
      </w:r>
      <w:r>
        <w:rPr>
          <w:rFonts w:ascii="Times New Roman" w:hAnsi="Times New Roman" w:cs="Times New Roman" w:eastAsia="Times New Roman"/>
          <w:sz w:val="30"/>
          <w:szCs w:val="30"/>
          <w:color w:val="4F4F50"/>
          <w:spacing w:val="-20"/>
          <w:w w:val="73"/>
          <w:position w:val="-3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0"/>
          <w:w w:val="52"/>
          <w:position w:val="-3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606060"/>
          <w:spacing w:val="0"/>
          <w:w w:val="66"/>
          <w:position w:val="-3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43" w:lineRule="exact"/>
        <w:ind w:right="136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AFAFB1"/>
          <w:spacing w:val="0"/>
          <w:w w:val="219"/>
          <w:position w:val="-9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AFAFB1"/>
          <w:spacing w:val="-28"/>
          <w:w w:val="219"/>
          <w:position w:val="-9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898A8C"/>
          <w:spacing w:val="-25"/>
          <w:w w:val="91"/>
          <w:position w:val="-9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C3C3C3"/>
          <w:spacing w:val="-63"/>
          <w:w w:val="230"/>
          <w:position w:val="-9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898A8C"/>
          <w:spacing w:val="0"/>
          <w:w w:val="90"/>
          <w:position w:val="-9"/>
        </w:rPr>
        <w:t>;</w:t>
      </w:r>
      <w:r>
        <w:rPr>
          <w:rFonts w:ascii="Times New Roman" w:hAnsi="Times New Roman" w:cs="Times New Roman" w:eastAsia="Times New Roman"/>
          <w:sz w:val="12"/>
          <w:szCs w:val="12"/>
          <w:color w:val="898A8C"/>
          <w:spacing w:val="-1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E9E9E"/>
          <w:spacing w:val="0"/>
          <w:w w:val="230"/>
          <w:position w:val="-9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9E9E9E"/>
          <w:spacing w:val="0"/>
          <w:w w:val="230"/>
          <w:position w:val="-9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E9E9E"/>
          <w:spacing w:val="9"/>
          <w:w w:val="230"/>
          <w:position w:val="-9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FAFB1"/>
          <w:spacing w:val="0"/>
          <w:w w:val="230"/>
          <w:i/>
          <w:position w:val="-9"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AFAFB1"/>
          <w:spacing w:val="66"/>
          <w:w w:val="230"/>
          <w:i/>
          <w:position w:val="-9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E9E9E"/>
          <w:spacing w:val="-14"/>
          <w:w w:val="75"/>
          <w:position w:val="-9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757577"/>
          <w:spacing w:val="0"/>
          <w:w w:val="162"/>
          <w:position w:val="-9"/>
        </w:rPr>
        <w:t>,</w:t>
      </w:r>
      <w:r>
        <w:rPr>
          <w:rFonts w:ascii="Times New Roman" w:hAnsi="Times New Roman" w:cs="Times New Roman" w:eastAsia="Times New Roman"/>
          <w:sz w:val="12"/>
          <w:szCs w:val="12"/>
          <w:color w:val="757577"/>
          <w:spacing w:val="13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FAFB1"/>
          <w:spacing w:val="0"/>
          <w:w w:val="162"/>
          <w:position w:val="-9"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AFAFB1"/>
          <w:spacing w:val="20"/>
          <w:w w:val="162"/>
          <w:position w:val="-9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E9E9E"/>
          <w:spacing w:val="0"/>
          <w:w w:val="162"/>
          <w:position w:val="-9"/>
        </w:rPr>
        <w:t>..</w:t>
      </w:r>
      <w:r>
        <w:rPr>
          <w:rFonts w:ascii="Times New Roman" w:hAnsi="Times New Roman" w:cs="Times New Roman" w:eastAsia="Times New Roman"/>
          <w:sz w:val="12"/>
          <w:szCs w:val="12"/>
          <w:color w:val="9E9E9E"/>
          <w:spacing w:val="0"/>
          <w:w w:val="162"/>
          <w:position w:val="-9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E9E9E"/>
          <w:spacing w:val="4"/>
          <w:w w:val="162"/>
          <w:position w:val="-9"/>
        </w:rPr>
        <w:t> </w:t>
      </w:r>
      <w:r>
        <w:rPr>
          <w:rFonts w:ascii="Arial" w:hAnsi="Arial" w:cs="Arial" w:eastAsia="Arial"/>
          <w:sz w:val="19"/>
          <w:szCs w:val="19"/>
          <w:color w:val="AFAFB1"/>
          <w:spacing w:val="-18"/>
          <w:w w:val="100"/>
          <w:i/>
          <w:position w:val="-9"/>
        </w:rPr>
        <w:t>,</w:t>
      </w:r>
      <w:r>
        <w:rPr>
          <w:rFonts w:ascii="Arial" w:hAnsi="Arial" w:cs="Arial" w:eastAsia="Arial"/>
          <w:sz w:val="19"/>
          <w:szCs w:val="19"/>
          <w:color w:val="898A8C"/>
          <w:spacing w:val="0"/>
          <w:w w:val="100"/>
          <w:i/>
          <w:position w:val="-9"/>
        </w:rPr>
        <w:t>;l</w:t>
      </w:r>
      <w:r>
        <w:rPr>
          <w:rFonts w:ascii="Arial" w:hAnsi="Arial" w:cs="Arial" w:eastAsia="Arial"/>
          <w:sz w:val="19"/>
          <w:szCs w:val="19"/>
          <w:color w:val="898A8C"/>
          <w:spacing w:val="0"/>
          <w:w w:val="100"/>
          <w:i/>
          <w:position w:val="-9"/>
        </w:rPr>
        <w:t>  </w:t>
      </w:r>
      <w:r>
        <w:rPr>
          <w:rFonts w:ascii="Arial" w:hAnsi="Arial" w:cs="Arial" w:eastAsia="Arial"/>
          <w:sz w:val="19"/>
          <w:szCs w:val="19"/>
          <w:color w:val="898A8C"/>
          <w:spacing w:val="9"/>
          <w:w w:val="100"/>
          <w:i/>
          <w:position w:val="-9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1"/>
          <w:position w:val="-9"/>
        </w:rPr>
        <w:t>·;,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240" w:right="180"/>
        </w:sectPr>
      </w:pPr>
      <w:rPr/>
    </w:p>
    <w:p>
      <w:pPr>
        <w:spacing w:before="0" w:after="0" w:line="188" w:lineRule="exact"/>
        <w:ind w:right="-20"/>
        <w:jc w:val="right"/>
        <w:rPr>
          <w:rFonts w:ascii="Arial" w:hAnsi="Arial" w:cs="Arial" w:eastAsia="Arial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898A8C"/>
          <w:w w:val="64"/>
          <w:position w:val="-6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606060"/>
          <w:w w:val="144"/>
          <w:position w:val="-6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606060"/>
          <w:spacing w:val="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98A8C"/>
          <w:spacing w:val="0"/>
          <w:w w:val="78"/>
          <w:i/>
          <w:position w:val="-6"/>
        </w:rPr>
        <w:t>;p.</w:t>
      </w:r>
      <w:r>
        <w:rPr>
          <w:rFonts w:ascii="Times New Roman" w:hAnsi="Times New Roman" w:cs="Times New Roman" w:eastAsia="Times New Roman"/>
          <w:sz w:val="16"/>
          <w:szCs w:val="16"/>
          <w:color w:val="898A8C"/>
          <w:spacing w:val="0"/>
          <w:w w:val="78"/>
          <w:i/>
          <w:position w:val="-6"/>
        </w:rPr>
        <w:t>     </w:t>
      </w:r>
      <w:r>
        <w:rPr>
          <w:rFonts w:ascii="Times New Roman" w:hAnsi="Times New Roman" w:cs="Times New Roman" w:eastAsia="Times New Roman"/>
          <w:sz w:val="16"/>
          <w:szCs w:val="16"/>
          <w:color w:val="898A8C"/>
          <w:spacing w:val="10"/>
          <w:w w:val="78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98A8C"/>
          <w:spacing w:val="0"/>
          <w:w w:val="78"/>
          <w:position w:val="-6"/>
        </w:rPr>
        <w:t>.•</w:t>
      </w:r>
      <w:r>
        <w:rPr>
          <w:rFonts w:ascii="Times New Roman" w:hAnsi="Times New Roman" w:cs="Times New Roman" w:eastAsia="Times New Roman"/>
          <w:sz w:val="16"/>
          <w:szCs w:val="16"/>
          <w:color w:val="898A8C"/>
          <w:spacing w:val="0"/>
          <w:w w:val="78"/>
          <w:position w:val="-6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98A8C"/>
          <w:spacing w:val="10"/>
          <w:w w:val="78"/>
          <w:position w:val="-6"/>
        </w:rPr>
        <w:t> </w:t>
      </w:r>
      <w:r>
        <w:rPr>
          <w:rFonts w:ascii="Arial" w:hAnsi="Arial" w:cs="Arial" w:eastAsia="Arial"/>
          <w:sz w:val="26"/>
          <w:szCs w:val="26"/>
          <w:color w:val="AFAFB1"/>
          <w:spacing w:val="0"/>
          <w:w w:val="78"/>
          <w:i/>
          <w:position w:val="-6"/>
        </w:rPr>
        <w:t>r:</w:t>
      </w:r>
      <w:r>
        <w:rPr>
          <w:rFonts w:ascii="Arial" w:hAnsi="Arial" w:cs="Arial" w:eastAsia="Arial"/>
          <w:sz w:val="26"/>
          <w:szCs w:val="26"/>
          <w:color w:val="AFAFB1"/>
          <w:spacing w:val="6"/>
          <w:w w:val="78"/>
          <w:i/>
          <w:position w:val="-6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C3C3C3"/>
          <w:spacing w:val="5"/>
          <w:w w:val="78"/>
          <w:i/>
          <w:position w:val="-6"/>
        </w:rPr>
        <w:t>ı</w:t>
      </w:r>
      <w:r>
        <w:rPr>
          <w:rFonts w:ascii="Arial" w:hAnsi="Arial" w:cs="Arial" w:eastAsia="Arial"/>
          <w:sz w:val="20"/>
          <w:szCs w:val="20"/>
          <w:color w:val="AFAFB1"/>
          <w:spacing w:val="0"/>
          <w:w w:val="78"/>
          <w:position w:val="-6"/>
        </w:rPr>
        <w:t>·:ı</w:t>
      </w:r>
      <w:r>
        <w:rPr>
          <w:rFonts w:ascii="Arial" w:hAnsi="Arial" w:cs="Arial" w:eastAsia="Arial"/>
          <w:sz w:val="20"/>
          <w:szCs w:val="20"/>
          <w:color w:val="AFAFB1"/>
          <w:spacing w:val="0"/>
          <w:w w:val="78"/>
          <w:position w:val="-6"/>
        </w:rPr>
        <w:t>   </w:t>
      </w:r>
      <w:r>
        <w:rPr>
          <w:rFonts w:ascii="Arial" w:hAnsi="Arial" w:cs="Arial" w:eastAsia="Arial"/>
          <w:sz w:val="20"/>
          <w:szCs w:val="20"/>
          <w:color w:val="AFAFB1"/>
          <w:spacing w:val="36"/>
          <w:w w:val="78"/>
          <w:position w:val="-6"/>
        </w:rPr>
        <w:t> </w:t>
      </w:r>
      <w:r>
        <w:rPr>
          <w:rFonts w:ascii="Arial" w:hAnsi="Arial" w:cs="Arial" w:eastAsia="Arial"/>
          <w:sz w:val="10"/>
          <w:szCs w:val="10"/>
          <w:color w:val="606060"/>
          <w:spacing w:val="0"/>
          <w:w w:val="292"/>
          <w:i/>
          <w:position w:val="-6"/>
        </w:rPr>
        <w:t>i</w:t>
      </w:r>
      <w:r>
        <w:rPr>
          <w:rFonts w:ascii="Arial" w:hAnsi="Arial" w:cs="Arial" w:eastAsia="Arial"/>
          <w:sz w:val="10"/>
          <w:szCs w:val="10"/>
          <w:color w:val="3B3B3B"/>
          <w:spacing w:val="0"/>
          <w:w w:val="160"/>
          <w:i/>
          <w:position w:val="-6"/>
        </w:rPr>
        <w:t>t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89" w:after="0" w:line="99" w:lineRule="exact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757577"/>
          <w:spacing w:val="-25"/>
          <w:w w:val="81"/>
          <w:position w:val="-4"/>
        </w:rPr>
        <w:t>;</w:t>
      </w:r>
      <w:r>
        <w:rPr>
          <w:rFonts w:ascii="Times New Roman" w:hAnsi="Times New Roman" w:cs="Times New Roman" w:eastAsia="Times New Roman"/>
          <w:sz w:val="13"/>
          <w:szCs w:val="13"/>
          <w:color w:val="3B3B3B"/>
          <w:spacing w:val="-4"/>
          <w:w w:val="145"/>
          <w:position w:val="-4"/>
        </w:rPr>
        <w:t>ı</w:t>
      </w:r>
      <w:r>
        <w:rPr>
          <w:rFonts w:ascii="Times New Roman" w:hAnsi="Times New Roman" w:cs="Times New Roman" w:eastAsia="Times New Roman"/>
          <w:sz w:val="13"/>
          <w:szCs w:val="13"/>
          <w:color w:val="757577"/>
          <w:spacing w:val="0"/>
          <w:w w:val="82"/>
          <w:position w:val="-4"/>
        </w:rPr>
        <w:t>f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180"/>
          <w:cols w:num="2" w:equalWidth="0">
            <w:col w:w="10013" w:space="119"/>
            <w:col w:w="1368"/>
          </w:cols>
        </w:sectPr>
      </w:pPr>
      <w:rPr/>
    </w:p>
    <w:p>
      <w:pPr>
        <w:spacing w:before="0" w:after="0" w:line="63" w:lineRule="exact"/>
        <w:ind w:right="1245"/>
        <w:jc w:val="right"/>
        <w:tabs>
          <w:tab w:pos="44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C3C3C3"/>
          <w:w w:val="103"/>
          <w:position w:val="-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C3C3C3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C3C3C3"/>
          <w:w w:val="100"/>
          <w:position w:val="-9"/>
        </w:rPr>
      </w:r>
      <w:r>
        <w:rPr>
          <w:rFonts w:ascii="Times New Roman" w:hAnsi="Times New Roman" w:cs="Times New Roman" w:eastAsia="Times New Roman"/>
          <w:sz w:val="17"/>
          <w:szCs w:val="17"/>
          <w:color w:val="9E9E9E"/>
          <w:spacing w:val="0"/>
          <w:w w:val="50"/>
          <w:b/>
          <w:bCs/>
          <w:i/>
          <w:position w:val="-9"/>
        </w:rPr>
        <w:t>'P</w:t>
      </w:r>
      <w:r>
        <w:rPr>
          <w:rFonts w:ascii="Times New Roman" w:hAnsi="Times New Roman" w:cs="Times New Roman" w:eastAsia="Times New Roman"/>
          <w:sz w:val="17"/>
          <w:szCs w:val="17"/>
          <w:color w:val="9E9E9E"/>
          <w:spacing w:val="0"/>
          <w:w w:val="50"/>
          <w:b/>
          <w:bCs/>
          <w:i/>
          <w:position w:val="-9"/>
        </w:rPr>
        <w:t>        </w:t>
      </w:r>
      <w:r>
        <w:rPr>
          <w:rFonts w:ascii="Times New Roman" w:hAnsi="Times New Roman" w:cs="Times New Roman" w:eastAsia="Times New Roman"/>
          <w:sz w:val="17"/>
          <w:szCs w:val="17"/>
          <w:color w:val="9E9E9E"/>
          <w:spacing w:val="6"/>
          <w:w w:val="50"/>
          <w:b/>
          <w:bCs/>
          <w:i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E9E9E"/>
          <w:spacing w:val="0"/>
          <w:w w:val="72"/>
          <w:b/>
          <w:bCs/>
          <w:position w:val="-9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9E9E9E"/>
          <w:spacing w:val="-11"/>
          <w:w w:val="72"/>
          <w:b/>
          <w:bCs/>
          <w:position w:val="-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57577"/>
          <w:spacing w:val="-3"/>
          <w:w w:val="85"/>
          <w:b/>
          <w:bCs/>
          <w:position w:val="-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FAFB1"/>
          <w:spacing w:val="0"/>
          <w:w w:val="137"/>
          <w:b/>
          <w:bCs/>
          <w:position w:val="-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FAFB1"/>
          <w:spacing w:val="-25"/>
          <w:w w:val="100"/>
          <w:b/>
          <w:bCs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C3C3C3"/>
          <w:spacing w:val="0"/>
          <w:w w:val="64"/>
          <w:b/>
          <w:bCs/>
          <w:position w:val="-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C3C3C3"/>
          <w:spacing w:val="6"/>
          <w:w w:val="64"/>
          <w:b/>
          <w:bCs/>
          <w:position w:val="-9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C3C3C3"/>
          <w:spacing w:val="0"/>
          <w:w w:val="64"/>
          <w:b/>
          <w:bCs/>
          <w:position w:val="-9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C3C3C3"/>
          <w:spacing w:val="-1"/>
          <w:w w:val="64"/>
          <w:b/>
          <w:bCs/>
          <w:position w:val="-9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FAFB1"/>
          <w:spacing w:val="0"/>
          <w:w w:val="64"/>
          <w:b/>
          <w:bCs/>
          <w:position w:val="-9"/>
        </w:rPr>
        <w:t>e-</w:t>
      </w:r>
      <w:r>
        <w:rPr>
          <w:rFonts w:ascii="Times New Roman" w:hAnsi="Times New Roman" w:cs="Times New Roman" w:eastAsia="Times New Roman"/>
          <w:sz w:val="12"/>
          <w:szCs w:val="12"/>
          <w:color w:val="AFAFB1"/>
          <w:spacing w:val="0"/>
          <w:w w:val="64"/>
          <w:b/>
          <w:bCs/>
          <w:position w:val="-9"/>
        </w:rPr>
        <w:t>       </w:t>
      </w:r>
      <w:r>
        <w:rPr>
          <w:rFonts w:ascii="Times New Roman" w:hAnsi="Times New Roman" w:cs="Times New Roman" w:eastAsia="Times New Roman"/>
          <w:sz w:val="12"/>
          <w:szCs w:val="12"/>
          <w:color w:val="AFAFB1"/>
          <w:spacing w:val="11"/>
          <w:w w:val="64"/>
          <w:b/>
          <w:bCs/>
          <w:position w:val="-9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FAFB1"/>
          <w:spacing w:val="0"/>
          <w:w w:val="74"/>
          <w:position w:val="-9"/>
        </w:rPr>
        <w:t>.,</w:t>
      </w:r>
      <w:r>
        <w:rPr>
          <w:rFonts w:ascii="Times New Roman" w:hAnsi="Times New Roman" w:cs="Times New Roman" w:eastAsia="Times New Roman"/>
          <w:sz w:val="9"/>
          <w:szCs w:val="9"/>
          <w:color w:val="AFAFB1"/>
          <w:spacing w:val="-11"/>
          <w:w w:val="74"/>
          <w:position w:val="-9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898A8C"/>
          <w:spacing w:val="0"/>
          <w:w w:val="154"/>
          <w:position w:val="-9"/>
        </w:rPr>
        <w:t>!)</w:t>
      </w:r>
      <w:r>
        <w:rPr>
          <w:rFonts w:ascii="Times New Roman" w:hAnsi="Times New Roman" w:cs="Times New Roman" w:eastAsia="Times New Roman"/>
          <w:sz w:val="9"/>
          <w:szCs w:val="9"/>
          <w:color w:val="898A8C"/>
          <w:spacing w:val="0"/>
          <w:w w:val="100"/>
          <w:position w:val="-9"/>
        </w:rPr>
        <w:t>    </w:t>
      </w:r>
      <w:r>
        <w:rPr>
          <w:rFonts w:ascii="Times New Roman" w:hAnsi="Times New Roman" w:cs="Times New Roman" w:eastAsia="Times New Roman"/>
          <w:sz w:val="9"/>
          <w:szCs w:val="9"/>
          <w:color w:val="898A8C"/>
          <w:spacing w:val="-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3B3B3B"/>
          <w:spacing w:val="0"/>
          <w:w w:val="100"/>
          <w:position w:val="-9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3B3B3B"/>
          <w:spacing w:val="13"/>
          <w:w w:val="100"/>
          <w:position w:val="-9"/>
        </w:rPr>
        <w:t> </w:t>
      </w:r>
      <w:r>
        <w:rPr>
          <w:rFonts w:ascii="Arial" w:hAnsi="Arial" w:cs="Arial" w:eastAsia="Arial"/>
          <w:sz w:val="6"/>
          <w:szCs w:val="6"/>
          <w:color w:val="4F4F50"/>
          <w:spacing w:val="0"/>
          <w:w w:val="239"/>
          <w:position w:val="-9"/>
        </w:rPr>
        <w:t>t</w:t>
      </w:r>
      <w:r>
        <w:rPr>
          <w:rFonts w:ascii="Arial" w:hAnsi="Arial" w:cs="Arial" w:eastAsia="Arial"/>
          <w:sz w:val="6"/>
          <w:szCs w:val="6"/>
          <w:color w:val="4F4F50"/>
          <w:spacing w:val="0"/>
          <w:w w:val="240"/>
          <w:position w:val="-9"/>
        </w:rPr>
        <w:t>(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240" w:right="180"/>
        </w:sectPr>
      </w:pPr>
      <w:rPr/>
    </w:p>
    <w:p>
      <w:pPr>
        <w:spacing w:before="0" w:after="0" w:line="327" w:lineRule="exact"/>
        <w:ind w:right="-20"/>
        <w:jc w:val="righ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23"/>
          <w:szCs w:val="23"/>
          <w:color w:val="9E9E9E"/>
          <w:spacing w:val="-2"/>
          <w:w w:val="140"/>
        </w:rPr>
        <w:t>\</w:t>
      </w:r>
      <w:r>
        <w:rPr>
          <w:rFonts w:ascii="Arial" w:hAnsi="Arial" w:cs="Arial" w:eastAsia="Arial"/>
          <w:sz w:val="23"/>
          <w:szCs w:val="23"/>
          <w:color w:val="606060"/>
          <w:spacing w:val="12"/>
          <w:w w:val="102"/>
        </w:rPr>
        <w:t>.</w:t>
      </w:r>
      <w:r>
        <w:rPr>
          <w:rFonts w:ascii="Arial" w:hAnsi="Arial" w:cs="Arial" w:eastAsia="Arial"/>
          <w:sz w:val="23"/>
          <w:szCs w:val="23"/>
          <w:color w:val="AFAFB1"/>
          <w:spacing w:val="0"/>
          <w:w w:val="68"/>
        </w:rPr>
        <w:t>,;ı</w:t>
      </w:r>
      <w:r>
        <w:rPr>
          <w:rFonts w:ascii="Arial" w:hAnsi="Arial" w:cs="Arial" w:eastAsia="Arial"/>
          <w:sz w:val="23"/>
          <w:szCs w:val="23"/>
          <w:color w:val="AFAFB1"/>
          <w:spacing w:val="-44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898A8C"/>
          <w:spacing w:val="0"/>
          <w:w w:val="100"/>
        </w:rPr>
        <w:t>.\</w:t>
      </w:r>
      <w:r>
        <w:rPr>
          <w:rFonts w:ascii="Arial" w:hAnsi="Arial" w:cs="Arial" w:eastAsia="Arial"/>
          <w:sz w:val="23"/>
          <w:szCs w:val="23"/>
          <w:color w:val="898A8C"/>
          <w:spacing w:val="0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898A8C"/>
          <w:spacing w:val="42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9E9E9E"/>
          <w:spacing w:val="0"/>
          <w:w w:val="43"/>
          <w:i/>
        </w:rPr>
        <w:t>;.:</w:t>
      </w:r>
      <w:r>
        <w:rPr>
          <w:rFonts w:ascii="Arial" w:hAnsi="Arial" w:cs="Arial" w:eastAsia="Arial"/>
          <w:sz w:val="23"/>
          <w:szCs w:val="23"/>
          <w:color w:val="9E9E9E"/>
          <w:spacing w:val="0"/>
          <w:w w:val="43"/>
          <w:i/>
        </w:rPr>
        <w:t>   </w:t>
      </w:r>
      <w:r>
        <w:rPr>
          <w:rFonts w:ascii="Arial" w:hAnsi="Arial" w:cs="Arial" w:eastAsia="Arial"/>
          <w:sz w:val="23"/>
          <w:szCs w:val="23"/>
          <w:color w:val="9E9E9E"/>
          <w:spacing w:val="27"/>
          <w:w w:val="43"/>
          <w:i/>
        </w:rPr>
        <w:t> </w:t>
      </w:r>
      <w:r>
        <w:rPr>
          <w:rFonts w:ascii="Arial" w:hAnsi="Arial" w:cs="Arial" w:eastAsia="Arial"/>
          <w:sz w:val="32"/>
          <w:szCs w:val="32"/>
          <w:color w:val="AFAFB1"/>
          <w:spacing w:val="0"/>
          <w:w w:val="79"/>
        </w:rPr>
        <w:t>··ı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</w:rPr>
      </w:r>
    </w:p>
    <w:p>
      <w:pPr>
        <w:spacing w:before="0" w:after="0" w:line="339" w:lineRule="exact"/>
        <w:ind w:right="-20"/>
        <w:jc w:val="lef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606060"/>
          <w:spacing w:val="-33"/>
          <w:w w:val="59"/>
          <w:position w:val="1"/>
        </w:rPr>
        <w:t>·</w:t>
      </w:r>
      <w:r>
        <w:rPr>
          <w:rFonts w:ascii="Arial" w:hAnsi="Arial" w:cs="Arial" w:eastAsia="Arial"/>
          <w:sz w:val="32"/>
          <w:szCs w:val="32"/>
          <w:color w:val="898A8C"/>
          <w:spacing w:val="0"/>
          <w:w w:val="33"/>
          <w:position w:val="1"/>
        </w:rPr>
        <w:t>-</w:t>
      </w:r>
      <w:r>
        <w:rPr>
          <w:rFonts w:ascii="Arial" w:hAnsi="Arial" w:cs="Arial" w:eastAsia="Arial"/>
          <w:sz w:val="32"/>
          <w:szCs w:val="32"/>
          <w:color w:val="898A8C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606060"/>
          <w:spacing w:val="0"/>
          <w:w w:val="48"/>
          <w:position w:val="-13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606060"/>
          <w:spacing w:val="-13"/>
          <w:w w:val="48"/>
          <w:position w:val="-13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AFAFB1"/>
          <w:spacing w:val="0"/>
          <w:w w:val="106"/>
          <w:position w:val="-13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180"/>
          <w:cols w:num="2" w:equalWidth="0">
            <w:col w:w="9710" w:space="211"/>
            <w:col w:w="1579"/>
          </w:cols>
        </w:sectPr>
      </w:pPr>
      <w:rPr/>
    </w:p>
    <w:p>
      <w:pPr>
        <w:spacing w:before="0" w:after="0" w:line="567" w:lineRule="exact"/>
        <w:ind w:left="139" w:right="-124"/>
        <w:jc w:val="left"/>
        <w:tabs>
          <w:tab w:pos="2180" w:val="left"/>
          <w:tab w:pos="3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6.684532pt;margin-top:29.569624pt;width:565.380847pt;height:793.871012pt;mso-position-horizontal-relative:page;mso-position-vertical-relative:page;z-index:-17127" coordorigin="334,591" coordsize="11308,15877">
            <v:group style="position:absolute;left:350;top:625;width:861;height:2" coordorigin="350,625" coordsize="861,2">
              <v:shape style="position:absolute;left:350;top:625;width:861;height:2" coordorigin="350,625" coordsize="861,0" path="m350,625l1212,625e" filled="f" stroked="t" strokeweight=".94664pt" strokecolor="#777777">
                <v:path arrowok="t"/>
              </v:shape>
            </v:group>
            <v:group style="position:absolute;left:357;top:615;width:2;height:806" coordorigin="357,615" coordsize="2,806">
              <v:shape style="position:absolute;left:357;top:615;width:2;height:806" coordorigin="357,615" coordsize="0,806" path="m357,1421l357,615e" filled="f" stroked="t" strokeweight=".94664pt" strokecolor="#747474">
                <v:path arrowok="t"/>
              </v:shape>
            </v:group>
            <v:group style="position:absolute;left:824;top:636;width:10796;height:2" coordorigin="824,636" coordsize="10796,2">
              <v:shape style="position:absolute;left:824;top:636;width:10796;height:2" coordorigin="824,636" coordsize="10796,0" path="m824,636l11620,636e" filled="f" stroked="t" strokeweight=".70998pt" strokecolor="#606060">
                <v:path arrowok="t"/>
              </v:shape>
            </v:group>
            <v:group style="position:absolute;left:1283;top:629;width:147;height:2" coordorigin="1283,629" coordsize="147,2">
              <v:shape style="position:absolute;left:1283;top:629;width:147;height:2" coordorigin="1283,629" coordsize="147,0" path="m1283,629l1429,629e" filled="f" stroked="t" strokeweight=".47332pt" strokecolor="#545454">
                <v:path arrowok="t"/>
              </v:shape>
            </v:group>
            <v:group style="position:absolute;left:3129;top:639;width:435;height:2" coordorigin="3129,639" coordsize="435,2">
              <v:shape style="position:absolute;left:3129;top:639;width:435;height:2" coordorigin="3129,639" coordsize="435,0" path="m3129,639l3564,639e" filled="f" stroked="t" strokeweight=".47332pt" strokecolor="#3B3B3B">
                <v:path arrowok="t"/>
              </v:shape>
            </v:group>
            <v:group style="position:absolute;left:6589;top:644;width:303;height:2" coordorigin="6589,644" coordsize="303,2">
              <v:shape style="position:absolute;left:6589;top:644;width:303;height:2" coordorigin="6589,644" coordsize="303,0" path="m6589,644l6892,644e" filled="f" stroked="t" strokeweight=".47332pt" strokecolor="#2F2F2F">
                <v:path arrowok="t"/>
              </v:shape>
            </v:group>
            <v:group style="position:absolute;left:6835;top:644;width:4785;height:2" coordorigin="6835,644" coordsize="4785,2">
              <v:shape style="position:absolute;left:6835;top:644;width:4785;height:2" coordorigin="6835,644" coordsize="4785,0" path="m6835,644l11620,644e" filled="f" stroked="t" strokeweight=".70998pt" strokecolor="#606060">
                <v:path arrowok="t"/>
              </v:shape>
            </v:group>
            <v:group style="position:absolute;left:9048;top:634;width:2;height:1292" coordorigin="9048,634" coordsize="2,1292">
              <v:shape style="position:absolute;left:9048;top:634;width:2;height:1292" coordorigin="9048,634" coordsize="0,1292" path="m9048,1926l9048,634e" filled="f" stroked="t" strokeweight=".94664pt" strokecolor="#646464">
                <v:path arrowok="t"/>
              </v:shape>
            </v:group>
            <v:group style="position:absolute;left:11618;top:639;width:2;height:8143" coordorigin="11618,639" coordsize="2,8143">
              <v:shape style="position:absolute;left:11618;top:639;width:2;height:8143" coordorigin="11618,639" coordsize="0,8143" path="m11618,8781l11618,639e" filled="f" stroked="t" strokeweight=".70998pt" strokecolor="#676767">
                <v:path arrowok="t"/>
              </v:shape>
            </v:group>
            <v:group style="position:absolute;left:1335;top:625;width:2;height:763" coordorigin="1335,625" coordsize="2,763">
              <v:shape style="position:absolute;left:1335;top:625;width:2;height:763" coordorigin="1335,625" coordsize="0,763" path="m1335,1387l1335,625e" filled="f" stroked="t" strokeweight="3.313241pt" strokecolor="#4B4B4B">
                <v:path arrowok="t"/>
              </v:shape>
            </v:group>
            <v:group style="position:absolute;left:355;top:1363;width:2;height:324" coordorigin="355,1363" coordsize="2,324">
              <v:shape style="position:absolute;left:355;top:1363;width:2;height:324" coordorigin="355,1363" coordsize="0,324" path="m355,1688l355,1363e" filled="f" stroked="t" strokeweight=".47332pt" strokecolor="#3F3F3F">
                <v:path arrowok="t"/>
              </v:shape>
            </v:group>
            <v:group style="position:absolute;left:2092;top:844;width:2;height:324" coordorigin="2092,844" coordsize="2,324">
              <v:shape style="position:absolute;left:2092;top:844;width:2;height:324" coordorigin="2092,844" coordsize="0,324" path="m2092,1168l2092,844e" filled="f" stroked="t" strokeweight=".47332pt" strokecolor="#4F4F4F">
                <v:path arrowok="t"/>
              </v:shape>
            </v:group>
            <v:group style="position:absolute;left:2090;top:620;width:2;height:1511" coordorigin="2090,620" coordsize="2,1511">
              <v:shape style="position:absolute;left:2090;top:620;width:2;height:1511" coordorigin="2090,620" coordsize="0,1511" path="m2090,2131l2090,620e" filled="f" stroked="t" strokeweight=".70998pt" strokecolor="#6B6B6B">
                <v:path arrowok="t"/>
              </v:shape>
            </v:group>
            <v:group style="position:absolute;left:346;top:2119;width:535;height:2" coordorigin="346,2119" coordsize="535,2">
              <v:shape style="position:absolute;left:346;top:2119;width:535;height:2" coordorigin="346,2119" coordsize="535,0" path="m346,2119l880,2119e" filled="f" stroked="t" strokeweight=".47332pt" strokecolor="#4F4F4F">
                <v:path arrowok="t"/>
              </v:shape>
            </v:group>
            <v:group style="position:absolute;left:824;top:2121;width:1292;height:2" coordorigin="824,2121" coordsize="1292,2">
              <v:shape style="position:absolute;left:824;top:2121;width:1292;height:2" coordorigin="824,2121" coordsize="1292,0" path="m824,2121l2116,2121e" filled="f" stroked="t" strokeweight=".70998pt" strokecolor="#676767">
                <v:path arrowok="t"/>
              </v:shape>
            </v:group>
            <v:group style="position:absolute;left:2092;top:629;width:2;height:1502" coordorigin="2092,629" coordsize="2,1502">
              <v:shape style="position:absolute;left:2092;top:629;width:2;height:1502" coordorigin="2092,629" coordsize="0,1502" path="m2092,2131l2092,629e" filled="f" stroked="t" strokeweight=".47332pt" strokecolor="#676767">
                <v:path arrowok="t"/>
              </v:shape>
            </v:group>
            <v:group style="position:absolute;left:2045;top:2126;width:563;height:2" coordorigin="2045,2126" coordsize="563,2">
              <v:shape style="position:absolute;left:2045;top:2126;width:563;height:2" coordorigin="2045,2126" coordsize="563,0" path="m2045,2126l2608,2126e" filled="f" stroked="t" strokeweight=".47332pt" strokecolor="#444444">
                <v:path arrowok="t"/>
              </v:shape>
            </v:group>
            <v:group style="position:absolute;left:2551;top:2129;width:1093;height:2" coordorigin="2551,2129" coordsize="1093,2">
              <v:shape style="position:absolute;left:2551;top:2129;width:1093;height:2" coordorigin="2551,2129" coordsize="1093,0" path="m2551,2129l3645,2129e" filled="f" stroked="t" strokeweight=".94664pt" strokecolor="#646464">
                <v:path arrowok="t"/>
              </v:shape>
            </v:group>
            <v:group style="position:absolute;left:3507;top:2129;width:298;height:2" coordorigin="3507,2129" coordsize="298,2">
              <v:shape style="position:absolute;left:3507;top:2129;width:298;height:2" coordorigin="3507,2129" coordsize="298,0" path="m3507,2129l3805,2129e" filled="f" stroked="t" strokeweight=".47332pt" strokecolor="#4F4F4F">
                <v:path arrowok="t"/>
              </v:shape>
            </v:group>
            <v:group style="position:absolute;left:3749;top:2131;width:275;height:2" coordorigin="3749,2131" coordsize="275,2">
              <v:shape style="position:absolute;left:3749;top:2131;width:275;height:2" coordorigin="3749,2131" coordsize="275,0" path="m3749,2131l4023,2131e" filled="f" stroked="t" strokeweight=".47332pt" strokecolor="#2F2F2F">
                <v:path arrowok="t"/>
              </v:shape>
            </v:group>
            <v:group style="position:absolute;left:3966;top:2131;width:899;height:2" coordorigin="3966,2131" coordsize="899,2">
              <v:shape style="position:absolute;left:3966;top:2131;width:899;height:2" coordorigin="3966,2131" coordsize="899,0" path="m3966,2131l4866,2131e" filled="f" stroked="t" strokeweight=".70998pt" strokecolor="#5B5B5B">
                <v:path arrowok="t"/>
              </v:shape>
            </v:group>
            <v:group style="position:absolute;left:4809;top:2131;width:364;height:2" coordorigin="4809,2131" coordsize="364,2">
              <v:shape style="position:absolute;left:4809;top:2131;width:364;height:2" coordorigin="4809,2131" coordsize="364,0" path="m4809,2131l5173,2131e" filled="f" stroked="t" strokeweight=".47332pt" strokecolor="#4B4B4B">
                <v:path arrowok="t"/>
              </v:shape>
            </v:group>
            <v:group style="position:absolute;left:5074;top:2133;width:1609;height:2" coordorigin="5074,2133" coordsize="1609,2">
              <v:shape style="position:absolute;left:5074;top:2133;width:1609;height:2" coordorigin="5074,2133" coordsize="1609,0" path="m5074,2133l6683,2133e" filled="f" stroked="t" strokeweight=".94664pt" strokecolor="#606060">
                <v:path arrowok="t"/>
              </v:shape>
            </v:group>
            <v:group style="position:absolute;left:6589;top:2131;width:303;height:2" coordorigin="6589,2131" coordsize="303,2">
              <v:shape style="position:absolute;left:6589;top:2131;width:303;height:2" coordorigin="6589,2131" coordsize="303,0" path="m6589,2131l6892,2131e" filled="f" stroked="t" strokeweight=".47332pt" strokecolor="#484848">
                <v:path arrowok="t"/>
              </v:shape>
            </v:group>
            <v:group style="position:absolute;left:6835;top:2133;width:4785;height:2" coordorigin="6835,2133" coordsize="4785,2">
              <v:shape style="position:absolute;left:6835;top:2133;width:4785;height:2" coordorigin="6835,2133" coordsize="4785,0" path="m6835,2133l11620,2133e" filled="f" stroked="t" strokeweight=".70998pt" strokecolor="#676767">
                <v:path arrowok="t"/>
              </v:shape>
            </v:group>
            <v:group style="position:absolute;left:9050;top:1850;width:2;height:291" coordorigin="9050,1850" coordsize="2,291">
              <v:shape style="position:absolute;left:9050;top:1850;width:2;height:291" coordorigin="9050,1850" coordsize="0,291" path="m9050,2141l9050,1850e" filled="f" stroked="t" strokeweight=".47332pt" strokecolor="#3F3F3F">
                <v:path arrowok="t"/>
              </v:shape>
            </v:group>
            <v:group style="position:absolute;left:350;top:2365;width:8373;height:2" coordorigin="350,2365" coordsize="8373,2">
              <v:shape style="position:absolute;left:350;top:2365;width:8373;height:2" coordorigin="350,2365" coordsize="8373,0" path="m350,2365l8723,2365e" filled="f" stroked="t" strokeweight=".70998pt" strokecolor="#5B5B5B">
                <v:path arrowok="t"/>
              </v:shape>
            </v:group>
            <v:group style="position:absolute;left:3332;top:2121;width:2;height:496" coordorigin="3332,2121" coordsize="2,496">
              <v:shape style="position:absolute;left:3332;top:2121;width:2;height:496" coordorigin="3332,2121" coordsize="0,496" path="m3332,2617l3332,2121e" filled="f" stroked="t" strokeweight=".94664pt" strokecolor="#5B5B5B">
                <v:path arrowok="t"/>
              </v:shape>
            </v:group>
            <v:group style="position:absolute;left:8666;top:2369;width:402;height:2" coordorigin="8666,2369" coordsize="402,2">
              <v:shape style="position:absolute;left:8666;top:2369;width:402;height:2" coordorigin="8666,2369" coordsize="402,0" path="m8666,2369l9069,2369e" filled="f" stroked="t" strokeweight=".47332pt" strokecolor="#545454">
                <v:path arrowok="t"/>
              </v:shape>
            </v:group>
            <v:group style="position:absolute;left:9012;top:2372;width:2608;height:2" coordorigin="9012,2372" coordsize="2608,2">
              <v:shape style="position:absolute;left:9012;top:2372;width:2608;height:2" coordorigin="9012,2372" coordsize="2608,0" path="m9012,2372l11620,2372e" filled="f" stroked="t" strokeweight=".70998pt" strokecolor="#6B6B6B">
                <v:path arrowok="t"/>
              </v:shape>
            </v:group>
            <v:group style="position:absolute;left:11613;top:2088;width:2;height:329" coordorigin="11613,2088" coordsize="2,329">
              <v:shape style="position:absolute;left:11613;top:2088;width:2;height:329" coordorigin="11613,2088" coordsize="0,329" path="m11613,2417l11613,2088e" filled="f" stroked="t" strokeweight=".70998pt" strokecolor="#5B5B5B">
                <v:path arrowok="t"/>
              </v:shape>
            </v:group>
            <v:group style="position:absolute;left:350;top:2605;width:11274;height:2" coordorigin="350,2605" coordsize="11274,2">
              <v:shape style="position:absolute;left:350;top:2605;width:11274;height:2" coordorigin="350,2605" coordsize="11274,0" path="m350,2605l11625,2605e" filled="f" stroked="t" strokeweight=".70998pt" strokecolor="#606060">
                <v:path arrowok="t"/>
              </v:shape>
            </v:group>
            <v:group style="position:absolute;left:8666;top:2608;width:402;height:2" coordorigin="8666,2608" coordsize="402,2">
              <v:shape style="position:absolute;left:8666;top:2608;width:402;height:2" coordorigin="8666,2608" coordsize="402,0" path="m8666,2608l9069,2608e" filled="f" stroked="t" strokeweight=".47332pt" strokecolor="#545454">
                <v:path arrowok="t"/>
              </v:shape>
            </v:group>
            <v:group style="position:absolute;left:9523;top:2608;width:445;height:2" coordorigin="9523,2608" coordsize="445,2">
              <v:shape style="position:absolute;left:9523;top:2608;width:445;height:2" coordorigin="9523,2608" coordsize="445,0" path="m9523,2608l9968,2608e" filled="f" stroked="t" strokeweight=".47332pt" strokecolor="#4F4F4F">
                <v:path arrowok="t"/>
              </v:shape>
            </v:group>
            <v:group style="position:absolute;left:346;top:2844;width:5353;height:2" coordorigin="346,2844" coordsize="5353,2">
              <v:shape style="position:absolute;left:346;top:2844;width:5353;height:2" coordorigin="346,2844" coordsize="5353,0" path="m346,2844l5699,2844e" filled="f" stroked="t" strokeweight=".70998pt" strokecolor="#606060">
                <v:path arrowok="t"/>
              </v:shape>
            </v:group>
            <v:group style="position:absolute;left:5571;top:2846;width:492;height:2" coordorigin="5571,2846" coordsize="492,2">
              <v:shape style="position:absolute;left:5571;top:2846;width:492;height:2" coordorigin="5571,2846" coordsize="492,0" path="m5571,2846l6063,2846e" filled="f" stroked="t" strokeweight=".47332pt" strokecolor="#3F3F3F">
                <v:path arrowok="t"/>
              </v:shape>
            </v:group>
            <v:group style="position:absolute;left:6006;top:2849;width:5618;height:2" coordorigin="6006,2849" coordsize="5618,2">
              <v:shape style="position:absolute;left:6006;top:2849;width:5618;height:2" coordorigin="6006,2849" coordsize="5618,0" path="m6006,2849l11625,2849e" filled="f" stroked="t" strokeweight=".70998pt" strokecolor="#646464">
                <v:path arrowok="t"/>
              </v:shape>
            </v:group>
            <v:group style="position:absolute;left:6835;top:2849;width:478;height:2" coordorigin="6835,2849" coordsize="478,2">
              <v:shape style="position:absolute;left:6835;top:2849;width:478;height:2" coordorigin="6835,2849" coordsize="478,0" path="m6835,2849l7313,2849e" filled="f" stroked="t" strokeweight=".47332pt" strokecolor="#444444">
                <v:path arrowok="t"/>
              </v:shape>
            </v:group>
            <v:group style="position:absolute;left:346;top:3082;width:6636;height:2" coordorigin="346,3082" coordsize="6636,2">
              <v:shape style="position:absolute;left:346;top:3082;width:6636;height:2" coordorigin="346,3082" coordsize="6636,0" path="m346,3082l6981,3082e" filled="f" stroked="t" strokeweight=".70998pt" strokecolor="#606060">
                <v:path arrowok="t"/>
              </v:shape>
            </v:group>
            <v:group style="position:absolute;left:5320;top:3089;width:1060;height:2" coordorigin="5320,3089" coordsize="1060,2">
              <v:shape style="position:absolute;left:5320;top:3089;width:1060;height:2" coordorigin="5320,3089" coordsize="1060,0" path="m5320,3089l6380,3089e" filled="f" stroked="t" strokeweight=".70998pt" strokecolor="#606060">
                <v:path arrowok="t"/>
              </v:shape>
            </v:group>
            <v:group style="position:absolute;left:6589;top:3089;width:393;height:2" coordorigin="6589,3089" coordsize="393,2">
              <v:shape style="position:absolute;left:6589;top:3089;width:393;height:2" coordorigin="6589,3089" coordsize="393,0" path="m6589,3089l6981,3089e" filled="f" stroked="t" strokeweight=".70998pt" strokecolor="#545454">
                <v:path arrowok="t"/>
              </v:shape>
            </v:group>
            <v:group style="position:absolute;left:6835;top:3087;width:478;height:2" coordorigin="6835,3087" coordsize="478,2">
              <v:shape style="position:absolute;left:6835;top:3087;width:478;height:2" coordorigin="6835,3087" coordsize="478,0" path="m6835,3087l7313,3087e" filled="f" stroked="t" strokeweight=".47332pt" strokecolor="#3F3F3F">
                <v:path arrowok="t"/>
              </v:shape>
            </v:group>
            <v:group style="position:absolute;left:7620;top:3087;width:630;height:2" coordorigin="7620,3087" coordsize="630,2">
              <v:shape style="position:absolute;left:7620;top:3087;width:630;height:2" coordorigin="7620,3087" coordsize="630,0" path="m7620,3087l8250,3087e" filled="f" stroked="t" strokeweight=".47332pt" strokecolor="#4F4F4F">
                <v:path arrowok="t"/>
              </v:shape>
            </v:group>
            <v:group style="position:absolute;left:9012;top:3089;width:346;height:2" coordorigin="9012,3089" coordsize="346,2">
              <v:shape style="position:absolute;left:9012;top:3089;width:346;height:2" coordorigin="9012,3089" coordsize="346,0" path="m9012,3089l9358,3089e" filled="f" stroked="t" strokeweight=".47332pt" strokecolor="#3B3B3B">
                <v:path arrowok="t"/>
              </v:shape>
            </v:group>
            <v:group style="position:absolute;left:9911;top:3089;width:256;height:2" coordorigin="9911,3089" coordsize="256,2">
              <v:shape style="position:absolute;left:9911;top:3089;width:256;height:2" coordorigin="9911,3089" coordsize="256,0" path="m9911,3089l10167,3089e" filled="f" stroked="t" strokeweight=".47332pt" strokecolor="#575757">
                <v:path arrowok="t"/>
              </v:shape>
            </v:group>
            <v:group style="position:absolute;left:7029;top:3087;width:4591;height:2" coordorigin="7029,3087" coordsize="4591,2">
              <v:shape style="position:absolute;left:7029;top:3087;width:4591;height:2" coordorigin="7029,3087" coordsize="4591,0" path="m7029,3087l11620,3087e" filled="f" stroked="t" strokeweight=".70998pt" strokecolor="#646464">
                <v:path arrowok="t"/>
              </v:shape>
            </v:group>
            <v:group style="position:absolute;left:11615;top:2798;width:2;height:567" coordorigin="11615,2798" coordsize="2,567">
              <v:shape style="position:absolute;left:11615;top:2798;width:2;height:567" coordorigin="11615,2798" coordsize="0,567" path="m11615,3366l11615,2798e" filled="f" stroked="t" strokeweight=".47332pt" strokecolor="#545454">
                <v:path arrowok="t"/>
              </v:shape>
            </v:group>
            <v:group style="position:absolute;left:350;top:3323;width:2688;height:2" coordorigin="350,3323" coordsize="2688,2">
              <v:shape style="position:absolute;left:350;top:3323;width:2688;height:2" coordorigin="350,3323" coordsize="2688,0" path="m350,3323l3039,3323e" filled="f" stroked="t" strokeweight=".70998pt" strokecolor="#606060">
                <v:path arrowok="t"/>
              </v:shape>
            </v:group>
            <v:group style="position:absolute;left:353;top:615;width:2;height:15842" coordorigin="353,615" coordsize="2,15842">
              <v:shape style="position:absolute;left:353;top:615;width:2;height:15842" coordorigin="353,615" coordsize="0,15842" path="m353,16457l353,615e" filled="f" stroked="t" strokeweight=".70998pt" strokecolor="#575757">
                <v:path arrowok="t"/>
              </v:shape>
            </v:group>
            <v:group style="position:absolute;left:2982;top:3323;width:204;height:2" coordorigin="2982,3323" coordsize="204,2">
              <v:shape style="position:absolute;left:2982;top:3323;width:204;height:2" coordorigin="2982,3323" coordsize="204,0" path="m2982,3323l3185,3323e" filled="f" stroked="t" strokeweight=".47332pt" strokecolor="#545454">
                <v:path arrowok="t"/>
              </v:shape>
            </v:group>
            <v:group style="position:absolute;left:3129;top:3325;width:8496;height:2" coordorigin="3129,3325" coordsize="8496,2">
              <v:shape style="position:absolute;left:3129;top:3325;width:8496;height:2" coordorigin="3129,3325" coordsize="8496,0" path="m3129,3325l11625,3325e" filled="f" stroked="t" strokeweight=".70998pt" strokecolor="#646464">
                <v:path arrowok="t"/>
              </v:shape>
            </v:group>
            <v:group style="position:absolute;left:3782;top:3318;width:2;height:262" coordorigin="3782,3318" coordsize="2,262">
              <v:shape style="position:absolute;left:3782;top:3318;width:2;height:262" coordorigin="3782,3318" coordsize="0,262" path="m3782,3580l3782,3318e" filled="f" stroked="t" strokeweight=".47332pt" strokecolor="#3B3B3B">
                <v:path arrowok="t"/>
              </v:shape>
            </v:group>
            <v:group style="position:absolute;left:6877;top:3318;width:2;height:262" coordorigin="6877,3318" coordsize="2,262">
              <v:shape style="position:absolute;left:6877;top:3318;width:2;height:262" coordorigin="6877,3318" coordsize="0,262" path="m6877,3580l6877,3318e" filled="f" stroked="t" strokeweight=".47332pt" strokecolor="#383838">
                <v:path arrowok="t"/>
              </v:shape>
            </v:group>
            <v:group style="position:absolute;left:6873;top:3547;width:1197;height:2" coordorigin="6873,3547" coordsize="1197,2">
              <v:shape style="position:absolute;left:6873;top:3547;width:1197;height:2" coordorigin="6873,3547" coordsize="1197,0" path="m6873,3547l8070,3547e" filled="f" stroked="t" strokeweight="1.1833pt" strokecolor="#444444">
                <v:path arrowok="t"/>
              </v:shape>
            </v:group>
            <v:group style="position:absolute;left:8222;top:3552;width:1917;height:2" coordorigin="8222,3552" coordsize="1917,2">
              <v:shape style="position:absolute;left:8222;top:3552;width:1917;height:2" coordorigin="8222,3552" coordsize="1917,0" path="m8222,3552l10139,3552e" filled="f" stroked="t" strokeweight=".23666pt" strokecolor="#000000">
                <v:path arrowok="t"/>
              </v:shape>
            </v:group>
            <v:group style="position:absolute;left:10139;top:3552;width:1477;height:2" coordorigin="10139,3552" coordsize="1477,2">
              <v:shape style="position:absolute;left:10139;top:3552;width:1477;height:2" coordorigin="10139,3552" coordsize="1477,0" path="m10139,3552l11615,3552e" filled="f" stroked="t" strokeweight=".23666pt" strokecolor="#747474">
                <v:path arrowok="t"/>
              </v:shape>
            </v:group>
            <v:group style="position:absolute;left:3772;top:3771;width:2778;height:2" coordorigin="3772,3771" coordsize="2778,2">
              <v:shape style="position:absolute;left:3772;top:3771;width:2778;height:2" coordorigin="3772,3771" coordsize="2778,0" path="m3772,3771l6551,3771e" filled="f" stroked="t" strokeweight=".70998pt" strokecolor="#7C7C7C">
                <v:path arrowok="t"/>
              </v:shape>
            </v:group>
            <v:group style="position:absolute;left:341;top:4148;width:540;height:2" coordorigin="341,4148" coordsize="540,2">
              <v:shape style="position:absolute;left:341;top:4148;width:540;height:2" coordorigin="341,4148" coordsize="540,0" path="m341,4148l880,4148e" filled="f" stroked="t" strokeweight=".47332pt" strokecolor="#4B4B4B">
                <v:path arrowok="t"/>
              </v:shape>
            </v:group>
            <v:group style="position:absolute;left:824;top:4155;width:2362;height:2" coordorigin="824,4155" coordsize="2362,2">
              <v:shape style="position:absolute;left:824;top:4155;width:2362;height:2" coordorigin="824,4155" coordsize="2362,0" path="m824,4155l3185,4155e" filled="f" stroked="t" strokeweight=".70998pt" strokecolor="#747474">
                <v:path arrowok="t"/>
              </v:shape>
            </v:group>
            <v:group style="position:absolute;left:3129;top:4157;width:435;height:2" coordorigin="3129,4157" coordsize="435,2">
              <v:shape style="position:absolute;left:3129;top:4157;width:435;height:2" coordorigin="3129,4157" coordsize="435,0" path="m3129,4157l3564,4157e" filled="f" stroked="t" strokeweight=".47332pt" strokecolor="#545454">
                <v:path arrowok="t"/>
              </v:shape>
            </v:group>
            <v:group style="position:absolute;left:3507;top:4157;width:8117;height:2" coordorigin="3507,4157" coordsize="8117,2">
              <v:shape style="position:absolute;left:3507;top:4157;width:8117;height:2" coordorigin="3507,4157" coordsize="8117,0" path="m3507,4157l11625,4157e" filled="f" stroked="t" strokeweight=".70998pt" strokecolor="#707070">
                <v:path arrowok="t"/>
              </v:shape>
            </v:group>
            <v:group style="position:absolute;left:3782;top:3504;width:2;height:663" coordorigin="3782,3504" coordsize="2,663">
              <v:shape style="position:absolute;left:3782;top:3504;width:2;height:663" coordorigin="3782,3504" coordsize="0,663" path="m3782,4167l3782,3504e" filled="f" stroked="t" strokeweight=".94664pt" strokecolor="#606060">
                <v:path arrowok="t"/>
              </v:shape>
            </v:group>
            <v:group style="position:absolute;left:6877;top:3523;width:2;height:644" coordorigin="6877,3523" coordsize="2,644">
              <v:shape style="position:absolute;left:6877;top:3523;width:2;height:644" coordorigin="6877,3523" coordsize="0,644" path="m6877,4167l6877,3523e" filled="f" stroked="t" strokeweight=".94664pt" strokecolor="#575757">
                <v:path arrowok="t"/>
              </v:shape>
            </v:group>
            <v:group style="position:absolute;left:11618;top:3752;width:2;height:415" coordorigin="11618,3752" coordsize="2,415">
              <v:shape style="position:absolute;left:11618;top:3752;width:2;height:415" coordorigin="11618,3752" coordsize="0,415" path="m11618,4167l11618,3752e" filled="f" stroked="t" strokeweight=".47332pt" strokecolor="#545454">
                <v:path arrowok="t"/>
              </v:shape>
            </v:group>
            <v:group style="position:absolute;left:350;top:4431;width:11274;height:2" coordorigin="350,4431" coordsize="11274,2">
              <v:shape style="position:absolute;left:350;top:4431;width:11274;height:2" coordorigin="350,4431" coordsize="11274,0" path="m350,4431l11625,4431e" filled="f" stroked="t" strokeweight=".70998pt" strokecolor="#747474">
                <v:path arrowok="t"/>
              </v:shape>
            </v:group>
            <v:group style="position:absolute;left:2090;top:4148;width:2;height:329" coordorigin="2090,4148" coordsize="2,329">
              <v:shape style="position:absolute;left:2090;top:4148;width:2;height:329" coordorigin="2090,4148" coordsize="0,329" path="m2090,4477l2090,4148e" filled="f" stroked="t" strokeweight=".47332pt" strokecolor="#575757">
                <v:path arrowok="t"/>
              </v:shape>
            </v:group>
            <v:group style="position:absolute;left:3129;top:4434;width:213;height:2" coordorigin="3129,4434" coordsize="213,2">
              <v:shape style="position:absolute;left:3129;top:4434;width:213;height:2" coordorigin="3129,4434" coordsize="213,0" path="m3129,4434l3342,4434e" filled="f" stroked="t" strokeweight=".47332pt" strokecolor="#575757">
                <v:path arrowok="t"/>
              </v:shape>
            </v:group>
            <v:group style="position:absolute;left:5117;top:4434;width:511;height:2" coordorigin="5117,4434" coordsize="511,2">
              <v:shape style="position:absolute;left:5117;top:4434;width:511;height:2" coordorigin="5117,4434" coordsize="511,0" path="m5117,4434l5628,4434e" filled="f" stroked="t" strokeweight=".47332pt" strokecolor="#4B4B4B">
                <v:path arrowok="t"/>
              </v:shape>
            </v:group>
            <v:group style="position:absolute;left:9012;top:4434;width:346;height:2" coordorigin="9012,4434" coordsize="346,2">
              <v:shape style="position:absolute;left:9012;top:4434;width:346;height:2" coordorigin="9012,4434" coordsize="346,0" path="m9012,4434l9358,4434e" filled="f" stroked="t" strokeweight=".47332pt" strokecolor="#5B5B5B">
                <v:path arrowok="t"/>
              </v:shape>
            </v:group>
            <v:group style="position:absolute;left:9911;top:4434;width:256;height:2" coordorigin="9911,4434" coordsize="256,2">
              <v:shape style="position:absolute;left:9911;top:4434;width:256;height:2" coordorigin="9911,4434" coordsize="256,0" path="m9911,4434l10167,4434e" filled="f" stroked="t" strokeweight=".47332pt" strokecolor="#676767">
                <v:path arrowok="t"/>
              </v:shape>
            </v:group>
            <v:group style="position:absolute;left:2078;top:4677;width:3550;height:2" coordorigin="2078,4677" coordsize="3550,2">
              <v:shape style="position:absolute;left:2078;top:4677;width:3550;height:2" coordorigin="2078,4677" coordsize="3550,0" path="m2078,4677l5628,4677e" filled="f" stroked="t" strokeweight=".70998pt" strokecolor="#5B5B5B">
                <v:path arrowok="t"/>
              </v:shape>
            </v:group>
            <v:group style="position:absolute;left:5571;top:4677;width:492;height:2" coordorigin="5571,4677" coordsize="492,2">
              <v:shape style="position:absolute;left:5571;top:4677;width:492;height:2" coordorigin="5571,4677" coordsize="492,0" path="m5571,4677l6063,4677e" filled="f" stroked="t" strokeweight=".47332pt" strokecolor="#2F2F2F">
                <v:path arrowok="t"/>
              </v:shape>
            </v:group>
            <v:group style="position:absolute;left:6006;top:4677;width:639;height:2" coordorigin="6006,4677" coordsize="639,2">
              <v:shape style="position:absolute;left:6006;top:4677;width:639;height:2" coordorigin="6006,4677" coordsize="639,0" path="m6006,4677l6645,4677e" filled="f" stroked="t" strokeweight=".70998pt" strokecolor="#5B5B5B">
                <v:path arrowok="t"/>
              </v:shape>
            </v:group>
            <v:group style="position:absolute;left:6589;top:4677;width:303;height:2" coordorigin="6589,4677" coordsize="303,2">
              <v:shape style="position:absolute;left:6589;top:4677;width:303;height:2" coordorigin="6589,4677" coordsize="303,0" path="m6589,4677l6892,4677e" filled="f" stroked="t" strokeweight=".47332pt" strokecolor="#2F2F2F">
                <v:path arrowok="t"/>
              </v:shape>
            </v:group>
            <v:group style="position:absolute;left:6835;top:4677;width:478;height:2" coordorigin="6835,4677" coordsize="478,2">
              <v:shape style="position:absolute;left:6835;top:4677;width:478;height:2" coordorigin="6835,4677" coordsize="478,0" path="m6835,4677l7313,4677e" filled="f" stroked="t" strokeweight=".70998pt" strokecolor="#4F4F4F">
                <v:path arrowok="t"/>
              </v:shape>
            </v:group>
            <v:group style="position:absolute;left:7256;top:4677;width:4369;height:2" coordorigin="7256,4677" coordsize="4369,2">
              <v:shape style="position:absolute;left:7256;top:4677;width:4369;height:2" coordorigin="7256,4677" coordsize="4369,0" path="m7256,4677l11625,4677e" filled="f" stroked="t" strokeweight=".70998pt" strokecolor="#646464">
                <v:path arrowok="t"/>
              </v:shape>
            </v:group>
            <v:group style="position:absolute;left:2090;top:4405;width:2;height:782" coordorigin="2090,4405" coordsize="2,782">
              <v:shape style="position:absolute;left:2090;top:4405;width:2;height:782" coordorigin="2090,4405" coordsize="0,782" path="m2090,5187l2090,4405e" filled="f" stroked="t" strokeweight=".94664pt" strokecolor="#707070">
                <v:path arrowok="t"/>
              </v:shape>
            </v:group>
            <v:group style="position:absolute;left:4847;top:4672;width:2;height:281" coordorigin="4847,4672" coordsize="2,281">
              <v:shape style="position:absolute;left:4847;top:4672;width:2;height:281" coordorigin="4847,4672" coordsize="0,281" path="m4847,4953l4847,4672e" filled="f" stroked="t" strokeweight=".47332pt" strokecolor="#484848">
                <v:path arrowok="t"/>
              </v:shape>
            </v:group>
            <v:group style="position:absolute;left:4842;top:5158;width:6068;height:2" coordorigin="4842,5158" coordsize="6068,2">
              <v:shape style="position:absolute;left:4842;top:5158;width:6068;height:2" coordorigin="4842,5158" coordsize="6068,0" path="m4842,5158l10910,5158e" filled="f" stroked="t" strokeweight=".70998pt" strokecolor="#606060">
                <v:path arrowok="t"/>
              </v:shape>
            </v:group>
            <v:group style="position:absolute;left:7649;top:4658;width:2;height:267" coordorigin="7649,4658" coordsize="2,267">
              <v:shape style="position:absolute;left:7649;top:4658;width:2;height:267" coordorigin="7649,4658" coordsize="0,267" path="m7649,4925l7649,4658e" filled="f" stroked="t" strokeweight=".23666pt" strokecolor="#343434">
                <v:path arrowok="t"/>
              </v:shape>
            </v:group>
            <v:group style="position:absolute;left:11618;top:4629;width:2;height:567" coordorigin="11618,4629" coordsize="2,567">
              <v:shape style="position:absolute;left:11618;top:4629;width:2;height:567" coordorigin="11618,4629" coordsize="0,567" path="m11618,5196l11618,4629e" filled="f" stroked="t" strokeweight=".70998pt" strokecolor="#575757">
                <v:path arrowok="t"/>
              </v:shape>
            </v:group>
            <v:group style="position:absolute;left:7649;top:4925;width:2;height:243" coordorigin="7649,4925" coordsize="2,243">
              <v:shape style="position:absolute;left:7649;top:4925;width:2;height:243" coordorigin="7649,4925" coordsize="0,243" path="m7649,5168l7649,4925e" filled="f" stroked="t" strokeweight=".23666pt" strokecolor="#646464">
                <v:path arrowok="t"/>
              </v:shape>
            </v:group>
            <v:group style="position:absolute;left:9012;top:5158;width:346;height:2" coordorigin="9012,5158" coordsize="346,2">
              <v:shape style="position:absolute;left:9012;top:5158;width:346;height:2" coordorigin="9012,5158" coordsize="346,0" path="m9012,5158l9358,5158e" filled="f" stroked="t" strokeweight=".47332pt" strokecolor="#343434">
                <v:path arrowok="t"/>
              </v:shape>
            </v:group>
            <v:group style="position:absolute;left:9911;top:5158;width:256;height:2" coordorigin="9911,5158" coordsize="256,2">
              <v:shape style="position:absolute;left:9911;top:5158;width:256;height:2" coordorigin="9911,5158" coordsize="256,0" path="m9911,5158l10167,5158e" filled="f" stroked="t" strokeweight=".47332pt" strokecolor="#545454">
                <v:path arrowok="t"/>
              </v:shape>
            </v:group>
            <v:group style="position:absolute;left:10110;top:5158;width:1515;height:2" coordorigin="10110,5158" coordsize="1515,2">
              <v:shape style="position:absolute;left:10110;top:5158;width:1515;height:2" coordorigin="10110,5158" coordsize="1515,0" path="m10110,5158l11625,5158e" filled="f" stroked="t" strokeweight=".70998pt" strokecolor="#777777">
                <v:path arrowok="t"/>
              </v:shape>
            </v:group>
            <v:group style="position:absolute;left:2087;top:5130;width:2;height:529" coordorigin="2087,5130" coordsize="2,529">
              <v:shape style="position:absolute;left:2087;top:5130;width:2;height:529" coordorigin="2087,5130" coordsize="0,529" path="m2087,5659l2087,5130e" filled="f" stroked="t" strokeweight=".47332pt" strokecolor="#4B4B4B">
                <v:path arrowok="t"/>
              </v:shape>
            </v:group>
            <v:group style="position:absolute;left:4849;top:4729;width:2;height:2117" coordorigin="4849,4729" coordsize="2,2117">
              <v:shape style="position:absolute;left:4849;top:4729;width:2;height:2117" coordorigin="4849,4729" coordsize="0,2117" path="m4849,6846l4849,4729e" filled="f" stroked="t" strokeweight=".70998pt" strokecolor="#545454">
                <v:path arrowok="t"/>
              </v:shape>
            </v:group>
            <v:group style="position:absolute;left:4842;top:5401;width:2049;height:2" coordorigin="4842,5401" coordsize="2049,2">
              <v:shape style="position:absolute;left:4842;top:5401;width:2049;height:2" coordorigin="4842,5401" coordsize="2049,0" path="m4842,5401l6892,5401e" filled="f" stroked="t" strokeweight=".47332pt" strokecolor="#575757">
                <v:path arrowok="t"/>
              </v:shape>
            </v:group>
            <v:group style="position:absolute;left:6835;top:5401;width:2745;height:2" coordorigin="6835,5401" coordsize="2745,2">
              <v:shape style="position:absolute;left:6835;top:5401;width:2745;height:2" coordorigin="6835,5401" coordsize="2745,0" path="m6835,5401l9580,5401e" filled="f" stroked="t" strokeweight=".70998pt" strokecolor="#606060">
                <v:path arrowok="t"/>
              </v:shape>
            </v:group>
            <v:group style="position:absolute;left:9523;top:5401;width:445;height:2" coordorigin="9523,5401" coordsize="445,2">
              <v:shape style="position:absolute;left:9523;top:5401;width:445;height:2" coordorigin="9523,5401" coordsize="445,0" path="m9523,5401l9968,5401e" filled="f" stroked="t" strokeweight=".47332pt" strokecolor="#484848">
                <v:path arrowok="t"/>
              </v:shape>
            </v:group>
            <v:group style="position:absolute;left:9873;top:5401;width:1751;height:2" coordorigin="9873,5401" coordsize="1751,2">
              <v:shape style="position:absolute;left:9873;top:5401;width:1751;height:2" coordorigin="9873,5401" coordsize="1751,0" path="m9873,5401l11625,5401e" filled="f" stroked="t" strokeweight=".70998pt" strokecolor="#676767">
                <v:path arrowok="t"/>
              </v:shape>
            </v:group>
            <v:group style="position:absolute;left:4842;top:5640;width:3881;height:2" coordorigin="4842,5640" coordsize="3881,2">
              <v:shape style="position:absolute;left:4842;top:5640;width:3881;height:2" coordorigin="4842,5640" coordsize="3881,0" path="m4842,5640l8723,5640e" filled="f" stroked="t" strokeweight=".70998pt" strokecolor="#606060">
                <v:path arrowok="t"/>
              </v:shape>
            </v:group>
            <v:group style="position:absolute;left:8666;top:5640;width:402;height:2" coordorigin="8666,5640" coordsize="402,2">
              <v:shape style="position:absolute;left:8666;top:5640;width:402;height:2" coordorigin="8666,5640" coordsize="402,0" path="m8666,5640l9069,5640e" filled="f" stroked="t" strokeweight=".47332pt" strokecolor="#575757">
                <v:path arrowok="t"/>
              </v:shape>
            </v:group>
            <v:group style="position:absolute;left:8974;top:5640;width:2651;height:2" coordorigin="8974,5640" coordsize="2651,2">
              <v:shape style="position:absolute;left:8974;top:5640;width:2651;height:2" coordorigin="8974,5640" coordsize="2651,0" path="m8974,5640l11625,5640e" filled="f" stroked="t" strokeweight=".70998pt" strokecolor="#676767">
                <v:path arrowok="t"/>
              </v:shape>
            </v:group>
            <v:group style="position:absolute;left:350;top:5602;width:2;height:315" coordorigin="350,5602" coordsize="2,315">
              <v:shape style="position:absolute;left:350;top:5602;width:2;height:315" coordorigin="350,5602" coordsize="0,315" path="m350,5916l350,5602e" filled="f" stroked="t" strokeweight=".47332pt" strokecolor="#2B2B2B">
                <v:path arrowok="t"/>
              </v:shape>
            </v:group>
            <v:group style="position:absolute;left:2087;top:5602;width:2;height:543" coordorigin="2087,5602" coordsize="2,543">
              <v:shape style="position:absolute;left:2087;top:5602;width:2;height:543" coordorigin="2087,5602" coordsize="0,543" path="m2087,6145l2087,5602e" filled="f" stroked="t" strokeweight=".94664pt" strokecolor="#6B6B6B">
                <v:path arrowok="t"/>
              </v:shape>
            </v:group>
            <v:group style="position:absolute;left:2078;top:5881;width:8827;height:2" coordorigin="2078,5881" coordsize="8827,2">
              <v:shape style="position:absolute;left:2078;top:5881;width:8827;height:2" coordorigin="2078,5881" coordsize="8827,0" path="m2078,5881l10905,5881e" filled="f" stroked="t" strokeweight=".70998pt" strokecolor="#5B5B5B">
                <v:path arrowok="t"/>
              </v:shape>
            </v:group>
            <v:group style="position:absolute;left:3129;top:5883;width:213;height:2" coordorigin="3129,5883" coordsize="213,2">
              <v:shape style="position:absolute;left:3129;top:5883;width:213;height:2" coordorigin="3129,5883" coordsize="213,0" path="m3129,5883l3342,5883e" filled="f" stroked="t" strokeweight=".47332pt" strokecolor="#484848">
                <v:path arrowok="t"/>
              </v:shape>
            </v:group>
            <v:group style="position:absolute;left:3966;top:5881;width:440;height:2" coordorigin="3966,5881" coordsize="440,2">
              <v:shape style="position:absolute;left:3966;top:5881;width:440;height:2" coordorigin="3966,5881" coordsize="440,0" path="m3966,5881l4407,5881e" filled="f" stroked="t" strokeweight=".47332pt" strokecolor="#3B3B3B">
                <v:path arrowok="t"/>
              </v:shape>
            </v:group>
            <v:group style="position:absolute;left:9012;top:5883;width:346;height:2" coordorigin="9012,5883" coordsize="346,2">
              <v:shape style="position:absolute;left:9012;top:5883;width:346;height:2" coordorigin="9012,5883" coordsize="346,0" path="m9012,5883l9358,5883e" filled="f" stroked="t" strokeweight=".47332pt" strokecolor="#3B3B3B">
                <v:path arrowok="t"/>
              </v:shape>
            </v:group>
            <v:group style="position:absolute;left:9911;top:5883;width:256;height:2" coordorigin="9911,5883" coordsize="256,2">
              <v:shape style="position:absolute;left:9911;top:5883;width:256;height:2" coordorigin="9911,5883" coordsize="256,0" path="m9911,5883l10167,5883e" filled="f" stroked="t" strokeweight=".47332pt" strokecolor="#4F4F4F">
                <v:path arrowok="t"/>
              </v:shape>
            </v:group>
            <v:group style="position:absolute;left:10110;top:5878;width:1515;height:2" coordorigin="10110,5878" coordsize="1515,2">
              <v:shape style="position:absolute;left:10110;top:5878;width:1515;height:2" coordorigin="10110,5878" coordsize="1515,0" path="m10110,5878l11625,5878e" filled="f" stroked="t" strokeweight=".70998pt" strokecolor="#747474">
                <v:path arrowok="t"/>
              </v:shape>
            </v:group>
            <v:group style="position:absolute;left:11618;top:5597;width:2;height:548" coordorigin="11618,5597" coordsize="2,548">
              <v:shape style="position:absolute;left:11618;top:5597;width:2;height:548" coordorigin="11618,5597" coordsize="0,548" path="m11618,6145l11618,5597e" filled="f" stroked="t" strokeweight=".47332pt" strokecolor="#5B5B5B">
                <v:path arrowok="t"/>
              </v:shape>
            </v:group>
            <v:group style="position:absolute;left:814;top:6117;width:8255;height:2" coordorigin="814,6117" coordsize="8255,2">
              <v:shape style="position:absolute;left:814;top:6117;width:8255;height:2" coordorigin="814,6117" coordsize="8255,0" path="m814,6117l9069,6117e" filled="f" stroked="t" strokeweight=".70998pt" strokecolor="#606060">
                <v:path arrowok="t"/>
              </v:shape>
            </v:group>
            <v:group style="position:absolute;left:4804;top:6121;width:2509;height:2" coordorigin="4804,6121" coordsize="2509,2">
              <v:shape style="position:absolute;left:4804;top:6121;width:2509;height:2" coordorigin="4804,6121" coordsize="2509,0" path="m4804,6121l7313,6121e" filled="f" stroked="t" strokeweight=".47332pt" strokecolor="#545454">
                <v:path arrowok="t"/>
              </v:shape>
            </v:group>
            <v:group style="position:absolute;left:9012;top:6121;width:346;height:2" coordorigin="9012,6121" coordsize="346,2">
              <v:shape style="position:absolute;left:9012;top:6121;width:346;height:2" coordorigin="9012,6121" coordsize="346,0" path="m9012,6121l9358,6121e" filled="f" stroked="t" strokeweight=".47332pt" strokecolor="#484848">
                <v:path arrowok="t"/>
              </v:shape>
            </v:group>
            <v:group style="position:absolute;left:9258;top:6119;width:710;height:2" coordorigin="9258,6119" coordsize="710,2">
              <v:shape style="position:absolute;left:9258;top:6119;width:710;height:2" coordorigin="9258,6119" coordsize="710,0" path="m9258,6119l9968,6119e" filled="f" stroked="t" strokeweight=".94664pt" strokecolor="#676767">
                <v:path arrowok="t"/>
              </v:shape>
            </v:group>
            <v:group style="position:absolute;left:9911;top:6121;width:256;height:2" coordorigin="9911,6121" coordsize="256,2">
              <v:shape style="position:absolute;left:9911;top:6121;width:256;height:2" coordorigin="9911,6121" coordsize="256,0" path="m9911,6121l10167,6121e" filled="f" stroked="t" strokeweight=".47332pt" strokecolor="#4F4F4F">
                <v:path arrowok="t"/>
              </v:shape>
            </v:group>
            <v:group style="position:absolute;left:10110;top:6117;width:1515;height:2" coordorigin="10110,6117" coordsize="1515,2">
              <v:shape style="position:absolute;left:10110;top:6117;width:1515;height:2" coordorigin="10110,6117" coordsize="1515,0" path="m10110,6117l11625,6117e" filled="f" stroked="t" strokeweight=".70998pt" strokecolor="#707070">
                <v:path arrowok="t"/>
              </v:shape>
            </v:group>
            <v:group style="position:absolute;left:2087;top:6074;width:2;height:310" coordorigin="2087,6074" coordsize="2,310">
              <v:shape style="position:absolute;left:2087;top:6074;width:2;height:310" coordorigin="2087,6074" coordsize="0,310" path="m2087,6384l2087,6074e" filled="f" stroked="t" strokeweight=".47332pt" strokecolor="#5B5B5B">
                <v:path arrowok="t"/>
              </v:shape>
            </v:group>
            <v:group style="position:absolute;left:7649;top:6102;width:2;height:72" coordorigin="7649,6102" coordsize="2,72">
              <v:shape style="position:absolute;left:7649;top:6102;width:2;height:72" coordorigin="7649,6102" coordsize="0,72" path="m7649,6174l7649,6102e" filled="f" stroked="t" strokeweight=".70998pt" strokecolor="#676767">
                <v:path arrowok="t"/>
              </v:shape>
            </v:group>
            <v:group style="position:absolute;left:7649;top:6174;width:2;height:181" coordorigin="7649,6174" coordsize="2,181">
              <v:shape style="position:absolute;left:7649;top:6174;width:2;height:181" coordorigin="7649,6174" coordsize="0,181" path="m7649,6355l7649,6174e" filled="f" stroked="t" strokeweight=".23666pt" strokecolor="#000000">
                <v:path arrowok="t"/>
              </v:shape>
            </v:group>
            <v:group style="position:absolute;left:2087;top:6326;width:2;height:286" coordorigin="2087,6326" coordsize="2,286">
              <v:shape style="position:absolute;left:2087;top:6326;width:2;height:286" coordorigin="2087,6326" coordsize="0,286" path="m2087,6612l2087,6326e" filled="f" stroked="t" strokeweight=".47332pt" strokecolor="#444444">
                <v:path arrowok="t"/>
              </v:shape>
            </v:group>
            <v:group style="position:absolute;left:2083;top:6593;width:1723;height:2" coordorigin="2083,6593" coordsize="1723,2">
              <v:shape style="position:absolute;left:2083;top:6593;width:1723;height:2" coordorigin="2083,6593" coordsize="1723,0" path="m2083,6593l3805,6593e" filled="f" stroked="t" strokeweight=".70998pt" strokecolor="#646464">
                <v:path arrowok="t"/>
              </v:shape>
            </v:group>
            <v:group style="position:absolute;left:3749;top:6593;width:275;height:2" coordorigin="3749,6593" coordsize="275,2">
              <v:shape style="position:absolute;left:3749;top:6593;width:275;height:2" coordorigin="3749,6593" coordsize="275,0" path="m3749,6593l4023,6593e" filled="f" stroked="t" strokeweight=".47332pt" strokecolor="#3B3B3B">
                <v:path arrowok="t"/>
              </v:shape>
            </v:group>
            <v:group style="position:absolute;left:3966;top:6591;width:2679;height:2" coordorigin="3966,6591" coordsize="2679,2">
              <v:shape style="position:absolute;left:3966;top:6591;width:2679;height:2" coordorigin="3966,6591" coordsize="2679,0" path="m3966,6591l6645,6591e" filled="f" stroked="t" strokeweight=".70998pt" strokecolor="#606060">
                <v:path arrowok="t"/>
              </v:shape>
            </v:group>
            <v:group style="position:absolute;left:6589;top:6593;width:303;height:2" coordorigin="6589,6593" coordsize="303,2">
              <v:shape style="position:absolute;left:6589;top:6593;width:303;height:2" coordorigin="6589,6593" coordsize="303,0" path="m6589,6593l6892,6593e" filled="f" stroked="t" strokeweight=".47332pt" strokecolor="#343434">
                <v:path arrowok="t"/>
              </v:shape>
            </v:group>
            <v:group style="position:absolute;left:7649;top:6355;width:2;height:472" coordorigin="7649,6355" coordsize="2,472">
              <v:shape style="position:absolute;left:7649;top:6355;width:2;height:472" coordorigin="7649,6355" coordsize="0,472" path="m7649,6827l7649,6355e" filled="f" stroked="t" strokeweight=".23666pt" strokecolor="#2B2B2B">
                <v:path arrowok="t"/>
              </v:shape>
            </v:group>
            <v:group style="position:absolute;left:6835;top:6591;width:4790;height:2" coordorigin="6835,6591" coordsize="4790,2">
              <v:shape style="position:absolute;left:6835;top:6591;width:4790;height:2" coordorigin="6835,6591" coordsize="4790,0" path="m6835,6591l11625,6591e" filled="f" stroked="t" strokeweight=".70998pt" strokecolor="#646464">
                <v:path arrowok="t"/>
              </v:shape>
            </v:group>
            <v:group style="position:absolute;left:2087;top:6555;width:2;height:543" coordorigin="2087,6555" coordsize="2,543">
              <v:shape style="position:absolute;left:2087;top:6555;width:2;height:543" coordorigin="2087,6555" coordsize="0,543" path="m2087,7099l2087,6555e" filled="f" stroked="t" strokeweight=".94664pt" strokecolor="#707070">
                <v:path arrowok="t"/>
              </v:shape>
            </v:group>
            <v:group style="position:absolute;left:4804;top:6832;width:369;height:2" coordorigin="4804,6832" coordsize="369,2">
              <v:shape style="position:absolute;left:4804;top:6832;width:369;height:2" coordorigin="4804,6832" coordsize="369,0" path="m4804,6832l5173,6832e" filled="f" stroked="t" strokeweight=".47332pt" strokecolor="#4B4B4B">
                <v:path arrowok="t"/>
              </v:shape>
            </v:group>
            <v:group style="position:absolute;left:2078;top:6829;width:9547;height:2" coordorigin="2078,6829" coordsize="9547,2">
              <v:shape style="position:absolute;left:2078;top:6829;width:9547;height:2" coordorigin="2078,6829" coordsize="9547,0" path="m2078,6829l11625,6829e" filled="f" stroked="t" strokeweight=".70998pt" strokecolor="#606060">
                <v:path arrowok="t"/>
              </v:shape>
            </v:group>
            <v:group style="position:absolute;left:6589;top:6832;width:303;height:2" coordorigin="6589,6832" coordsize="303,2">
              <v:shape style="position:absolute;left:6589;top:6832;width:303;height:2" coordorigin="6589,6832" coordsize="303,0" path="m6589,6832l6892,6832e" filled="f" stroked="t" strokeweight=".47332pt" strokecolor="#383838">
                <v:path arrowok="t"/>
              </v:shape>
            </v:group>
            <v:group style="position:absolute;left:346;top:7068;width:535;height:2" coordorigin="346,7068" coordsize="535,2">
              <v:shape style="position:absolute;left:346;top:7068;width:535;height:2" coordorigin="346,7068" coordsize="535,0" path="m346,7068l880,7068e" filled="f" stroked="t" strokeweight=".47332pt" strokecolor="#4B4B4B">
                <v:path arrowok="t"/>
              </v:shape>
            </v:group>
            <v:group style="position:absolute;left:824;top:7070;width:790;height:2" coordorigin="824,7070" coordsize="790,2">
              <v:shape style="position:absolute;left:824;top:7070;width:790;height:2" coordorigin="824,7070" coordsize="790,0" path="m824,7070l1614,7070e" filled="f" stroked="t" strokeweight=".70998pt" strokecolor="#777777">
                <v:path arrowok="t"/>
              </v:shape>
            </v:group>
            <v:group style="position:absolute;left:1373;top:7072;width:10257;height:2" coordorigin="1373,7072" coordsize="10257,2">
              <v:shape style="position:absolute;left:1373;top:7072;width:10257;height:2" coordorigin="1373,7072" coordsize="10257,0" path="m1373,7072l11629,7072e" filled="f" stroked="t" strokeweight=".70998pt" strokecolor="#646464">
                <v:path arrowok="t"/>
              </v:shape>
            </v:group>
            <v:group style="position:absolute;left:8666;top:7070;width:402;height:2" coordorigin="8666,7070" coordsize="402,2">
              <v:shape style="position:absolute;left:8666;top:7070;width:402;height:2" coordorigin="8666,7070" coordsize="402,0" path="m8666,7070l9069,7070e" filled="f" stroked="t" strokeweight=".47332pt" strokecolor="#3F3F3F">
                <v:path arrowok="t"/>
              </v:shape>
            </v:group>
            <v:group style="position:absolute;left:9523;top:7070;width:445;height:2" coordorigin="9523,7070" coordsize="445,2">
              <v:shape style="position:absolute;left:9523;top:7070;width:445;height:2" coordorigin="9523,7070" coordsize="445,0" path="m9523,7070l9968,7070e" filled="f" stroked="t" strokeweight=".47332pt" strokecolor="#484848">
                <v:path arrowok="t"/>
              </v:shape>
            </v:group>
            <v:group style="position:absolute;left:2087;top:7027;width:2;height:334" coordorigin="2087,7027" coordsize="2,334">
              <v:shape style="position:absolute;left:2087;top:7027;width:2;height:334" coordorigin="2087,7027" coordsize="0,334" path="m2087,7361l2087,7027e" filled="f" stroked="t" strokeweight=".47332pt" strokecolor="#4F4F4F">
                <v:path arrowok="t"/>
              </v:shape>
            </v:group>
            <v:group style="position:absolute;left:341;top:7540;width:11284;height:2" coordorigin="341,7540" coordsize="11284,2">
              <v:shape style="position:absolute;left:341;top:7540;width:11284;height:2" coordorigin="341,7540" coordsize="11284,0" path="m341,7540l11625,7540e" filled="f" stroked="t" strokeweight=".70998pt" strokecolor="#646464">
                <v:path arrowok="t"/>
              </v:shape>
            </v:group>
            <v:group style="position:absolute;left:2087;top:7304;width:2;height:257" coordorigin="2087,7304" coordsize="2,257">
              <v:shape style="position:absolute;left:2087;top:7304;width:2;height:257" coordorigin="2087,7304" coordsize="0,257" path="m2087,7561l2087,7304e" filled="f" stroked="t" strokeweight=".47332pt" strokecolor="#3B3B3B">
                <v:path arrowok="t"/>
              </v:shape>
            </v:group>
            <v:group style="position:absolute;left:2982;top:7540;width:582;height:2" coordorigin="2982,7540" coordsize="582,2">
              <v:shape style="position:absolute;left:2982;top:7540;width:582;height:2" coordorigin="2982,7540" coordsize="582,0" path="m2982,7540l3564,7540e" filled="f" stroked="t" strokeweight=".47332pt" strokecolor="#4B4B4B">
                <v:path arrowok="t"/>
              </v:shape>
            </v:group>
            <v:group style="position:absolute;left:8666;top:7537;width:402;height:2" coordorigin="8666,7537" coordsize="402,2">
              <v:shape style="position:absolute;left:8666;top:7537;width:402;height:2" coordorigin="8666,7537" coordsize="402,0" path="m8666,7537l9069,7537e" filled="f" stroked="t" strokeweight=".47332pt" strokecolor="#575757">
                <v:path arrowok="t"/>
              </v:shape>
            </v:group>
            <v:group style="position:absolute;left:9523;top:7537;width:445;height:2" coordorigin="9523,7537" coordsize="445,2">
              <v:shape style="position:absolute;left:9523;top:7537;width:445;height:2" coordorigin="9523,7537" coordsize="445,0" path="m9523,7537l9968,7537e" filled="f" stroked="t" strokeweight=".47332pt" strokecolor="#484848">
                <v:path arrowok="t"/>
              </v:shape>
            </v:group>
            <v:group style="position:absolute;left:11620;top:7304;width:2;height:257" coordorigin="11620,7304" coordsize="2,257">
              <v:shape style="position:absolute;left:11620;top:7304;width:2;height:257" coordorigin="11620,7304" coordsize="0,257" path="m11620,7561l11620,7304e" filled="f" stroked="t" strokeweight=".47332pt" strokecolor="#4F4F4F">
                <v:path arrowok="t"/>
              </v:shape>
            </v:group>
            <v:group style="position:absolute;left:2087;top:7490;width:2;height:586" coordorigin="2087,7490" coordsize="2,586">
              <v:shape style="position:absolute;left:2087;top:7490;width:2;height:586" coordorigin="2087,7490" coordsize="0,586" path="m2087,8076l2087,7490e" filled="f" stroked="t" strokeweight=".94664pt" strokecolor="#6B6B6B">
                <v:path arrowok="t"/>
              </v:shape>
            </v:group>
            <v:group style="position:absolute;left:4842;top:7780;width:6787;height:2" coordorigin="4842,7780" coordsize="6787,2">
              <v:shape style="position:absolute;left:4842;top:7780;width:6787;height:2" coordorigin="4842,7780" coordsize="6787,0" path="m4842,7780l11629,7780e" filled="f" stroked="t" strokeweight=".70998pt" strokecolor="#6B6B6B">
                <v:path arrowok="t"/>
              </v:shape>
            </v:group>
            <v:group style="position:absolute;left:9012;top:7780;width:346;height:2" coordorigin="9012,7780" coordsize="346,2">
              <v:shape style="position:absolute;left:9012;top:7780;width:346;height:2" coordorigin="9012,7780" coordsize="346,0" path="m9012,7780l9358,7780e" filled="f" stroked="t" strokeweight=".47332pt" strokecolor="#575757">
                <v:path arrowok="t"/>
              </v:shape>
            </v:group>
            <v:group style="position:absolute;left:9911;top:7780;width:256;height:2" coordorigin="9911,7780" coordsize="256,2">
              <v:shape style="position:absolute;left:9911;top:7780;width:256;height:2" coordorigin="9911,7780" coordsize="256,0" path="m9911,7780l10167,7780e" filled="f" stroked="t" strokeweight=".47332pt" strokecolor="#4F4F4F">
                <v:path arrowok="t"/>
              </v:shape>
            </v:group>
            <v:group style="position:absolute;left:11620;top:7490;width:2;height:791" coordorigin="11620,7490" coordsize="2,791">
              <v:shape style="position:absolute;left:11620;top:7490;width:2;height:791" coordorigin="11620,7490" coordsize="0,791" path="m11620,8281l11620,7490e" filled="f" stroked="t" strokeweight=".70998pt" strokecolor="#676767">
                <v:path arrowok="t"/>
              </v:shape>
            </v:group>
            <v:group style="position:absolute;left:4842;top:8021;width:6787;height:2" coordorigin="4842,8021" coordsize="6787,2">
              <v:shape style="position:absolute;left:4842;top:8021;width:6787;height:2" coordorigin="4842,8021" coordsize="6787,0" path="m4842,8021l11629,8021e" filled="f" stroked="t" strokeweight=".70998pt" strokecolor="#676767">
                <v:path arrowok="t"/>
              </v:shape>
            </v:group>
            <v:group style="position:absolute;left:341;top:8257;width:1013;height:2" coordorigin="341,8257" coordsize="1013,2">
              <v:shape style="position:absolute;left:341;top:8257;width:1013;height:2" coordorigin="341,8257" coordsize="1013,0" path="m341,8257l1354,8257e" filled="f" stroked="t" strokeweight=".70998pt" strokecolor="#606060">
                <v:path arrowok="t"/>
              </v:shape>
            </v:group>
            <v:group style="position:absolute;left:1297;top:8257;width:133;height:2" coordorigin="1297,8257" coordsize="133,2">
              <v:shape style="position:absolute;left:1297;top:8257;width:133;height:2" coordorigin="1297,8257" coordsize="133,0" path="m1297,8257l1429,8257e" filled="f" stroked="t" strokeweight=".47332pt" strokecolor="#444444">
                <v:path arrowok="t"/>
              </v:shape>
            </v:group>
            <v:group style="position:absolute;left:1373;top:8259;width:10257;height:2" coordorigin="1373,8259" coordsize="10257,2">
              <v:shape style="position:absolute;left:1373;top:8259;width:10257;height:2" coordorigin="1373,8259" coordsize="10257,0" path="m1373,8259l11629,8259e" filled="f" stroked="t" strokeweight=".70998pt" strokecolor="#646464">
                <v:path arrowok="t"/>
              </v:shape>
            </v:group>
            <v:group style="position:absolute;left:2087;top:7995;width:2;height:286" coordorigin="2087,7995" coordsize="2,286">
              <v:shape style="position:absolute;left:2087;top:7995;width:2;height:286" coordorigin="2087,7995" coordsize="0,286" path="m2087,8281l2087,7995e" filled="f" stroked="t" strokeweight=".47332pt" strokecolor="#575757">
                <v:path arrowok="t"/>
              </v:shape>
            </v:group>
            <v:group style="position:absolute;left:2665;top:8262;width:374;height:2" coordorigin="2665,8262" coordsize="374,2">
              <v:shape style="position:absolute;left:2665;top:8262;width:374;height:2" coordorigin="2665,8262" coordsize="374,0" path="m2665,8262l3039,8262e" filled="f" stroked="t" strokeweight=".47332pt" strokecolor="#444444">
                <v:path arrowok="t"/>
              </v:shape>
            </v:group>
            <v:group style="position:absolute;left:4849;top:7532;width:2;height:734" coordorigin="4849,7532" coordsize="2,734">
              <v:shape style="position:absolute;left:4849;top:7532;width:2;height:734" coordorigin="4849,7532" coordsize="0,734" path="m4849,8267l4849,7532e" filled="f" stroked="t" strokeweight=".94664pt" strokecolor="#606060">
                <v:path arrowok="t"/>
              </v:shape>
            </v:group>
            <v:group style="position:absolute;left:9012;top:8257;width:459;height:2" coordorigin="9012,8257" coordsize="459,2">
              <v:shape style="position:absolute;left:9012;top:8257;width:459;height:2" coordorigin="9012,8257" coordsize="459,0" path="m9012,8257l9471,8257e" filled="f" stroked="t" strokeweight=".47332pt" strokecolor="#4B4B4B">
                <v:path arrowok="t"/>
              </v:shape>
            </v:group>
            <v:group style="position:absolute;left:2087;top:8209;width:2;height:324" coordorigin="2087,8209" coordsize="2,324">
              <v:shape style="position:absolute;left:2087;top:8209;width:2;height:324" coordorigin="2087,8209" coordsize="0,324" path="m2087,8534l2087,8209e" filled="f" stroked="t" strokeweight=".47332pt" strokecolor="#3F3F3F">
                <v:path arrowok="t"/>
              </v:shape>
            </v:group>
            <v:group style="position:absolute;left:11620;top:8209;width:2;height:324" coordorigin="11620,8209" coordsize="2,324">
              <v:shape style="position:absolute;left:11620;top:8209;width:2;height:324" coordorigin="11620,8209" coordsize="0,324" path="m11620,8534l11620,8209e" filled="f" stroked="t" strokeweight=".47332pt" strokecolor="#4B4B4B">
                <v:path arrowok="t"/>
              </v:shape>
            </v:group>
            <v:group style="position:absolute;left:2090;top:8476;width:2;height:7985" coordorigin="2090,8476" coordsize="2,7985">
              <v:shape style="position:absolute;left:2090;top:8476;width:2;height:7985" coordorigin="2090,8476" coordsize="0,7985" path="m2090,16462l2090,8476e" filled="f" stroked="t" strokeweight=".70998pt" strokecolor="#676767">
                <v:path arrowok="t"/>
              </v:shape>
            </v:group>
            <v:group style="position:absolute;left:346;top:8960;width:11284;height:2" coordorigin="346,8960" coordsize="11284,2">
              <v:shape style="position:absolute;left:346;top:8960;width:11284;height:2" coordorigin="346,8960" coordsize="11284,0" path="m346,8960l11629,8960e" filled="f" stroked="t" strokeweight=".70998pt" strokecolor="#646464">
                <v:path arrowok="t"/>
              </v:shape>
            </v:group>
            <v:group style="position:absolute;left:3129;top:8963;width:435;height:2" coordorigin="3129,8963" coordsize="435,2">
              <v:shape style="position:absolute;left:3129;top:8963;width:435;height:2" coordorigin="3129,8963" coordsize="435,0" path="m3129,8963l3564,8963e" filled="f" stroked="t" strokeweight=".47332pt" strokecolor="#3F3F3F">
                <v:path arrowok="t"/>
              </v:shape>
            </v:group>
            <v:group style="position:absolute;left:6835;top:8960;width:478;height:2" coordorigin="6835,8960" coordsize="478,2">
              <v:shape style="position:absolute;left:6835;top:8960;width:478;height:2" coordorigin="6835,8960" coordsize="478,0" path="m6835,8960l7313,8960e" filled="f" stroked="t" strokeweight=".47332pt" strokecolor="#4B4B4B">
                <v:path arrowok="t"/>
              </v:shape>
            </v:group>
            <v:group style="position:absolute;left:11620;top:8724;width:2;height:520" coordorigin="11620,8724" coordsize="2,520">
              <v:shape style="position:absolute;left:11620;top:8724;width:2;height:520" coordorigin="11620,8724" coordsize="0,520" path="m11620,9244l11620,8724e" filled="f" stroked="t" strokeweight=".70998pt" strokecolor="#676767">
                <v:path arrowok="t"/>
              </v:shape>
            </v:group>
            <v:group style="position:absolute;left:2087;top:9020;width:2;height:458" coordorigin="2087,9020" coordsize="2,458">
              <v:shape style="position:absolute;left:2087;top:9020;width:2;height:458" coordorigin="2087,9020" coordsize="0,458" path="m2087,9478l2087,9020e" filled="f" stroked="t" strokeweight=".47332pt" strokecolor="#4B4B4B">
                <v:path arrowok="t"/>
              </v:shape>
            </v:group>
            <v:group style="position:absolute;left:11620;top:9187;width:2;height:291" coordorigin="11620,9187" coordsize="2,291">
              <v:shape style="position:absolute;left:11620;top:9187;width:2;height:291" coordorigin="11620,9187" coordsize="0,291" path="m11620,9478l11620,9187e" filled="f" stroked="t" strokeweight=".47332pt" strokecolor="#575757">
                <v:path arrowok="t"/>
              </v:shape>
            </v:group>
            <v:group style="position:absolute;left:341;top:10350;width:540;height:2" coordorigin="341,10350" coordsize="540,2">
              <v:shape style="position:absolute;left:341;top:10350;width:540;height:2" coordorigin="341,10350" coordsize="540,0" path="m341,10350l880,10350e" filled="f" stroked="t" strokeweight=".70998pt" strokecolor="#5B5B5B">
                <v:path arrowok="t"/>
              </v:shape>
            </v:group>
            <v:group style="position:absolute;left:824;top:10350;width:530;height:2" coordorigin="824,10350" coordsize="530,2">
              <v:shape style="position:absolute;left:824;top:10350;width:530;height:2" coordorigin="824,10350" coordsize="530,0" path="m824,10350l1354,10350e" filled="f" stroked="t" strokeweight=".47332pt" strokecolor="#575757">
                <v:path arrowok="t"/>
              </v:shape>
            </v:group>
            <v:group style="position:absolute;left:1193;top:10352;width:10432;height:2" coordorigin="1193,10352" coordsize="10432,2">
              <v:shape style="position:absolute;left:1193;top:10352;width:10432;height:2" coordorigin="1193,10352" coordsize="10432,0" path="m1193,10352l11625,10352e" filled="f" stroked="t" strokeweight=".70998pt" strokecolor="#646464">
                <v:path arrowok="t"/>
              </v:shape>
            </v:group>
            <v:group style="position:absolute;left:8666;top:10350;width:402;height:2" coordorigin="8666,10350" coordsize="402,2">
              <v:shape style="position:absolute;left:8666;top:10350;width:402;height:2" coordorigin="8666,10350" coordsize="402,0" path="m8666,10350l9069,10350e" filled="f" stroked="t" strokeweight=".47332pt" strokecolor="#4B4B4B">
                <v:path arrowok="t"/>
              </v:shape>
            </v:group>
            <v:group style="position:absolute;left:9523;top:10350;width:445;height:2" coordorigin="9523,10350" coordsize="445,2">
              <v:shape style="position:absolute;left:9523;top:10350;width:445;height:2" coordorigin="9523,10350" coordsize="445,0" path="m9523,10350l9968,10350e" filled="f" stroked="t" strokeweight=".47332pt" strokecolor="#4B4B4B">
                <v:path arrowok="t"/>
              </v:shape>
            </v:group>
            <v:group style="position:absolute;left:11625;top:9420;width:2;height:7032" coordorigin="11625,9420" coordsize="2,7032">
              <v:shape style="position:absolute;left:11625;top:9420;width:2;height:7032" coordorigin="11625,9420" coordsize="0,7032" path="m11625,16452l11625,9420e" filled="f" stroked="t" strokeweight=".70998pt" strokecolor="#676767">
                <v:path arrowok="t"/>
              </v:shape>
            </v:group>
            <v:group style="position:absolute;left:346;top:10588;width:2840;height:2" coordorigin="346,10588" coordsize="2840,2">
              <v:shape style="position:absolute;left:346;top:10588;width:2840;height:2" coordorigin="346,10588" coordsize="2840,0" path="m346,10588l3185,10588e" filled="f" stroked="t" strokeweight=".70998pt" strokecolor="#646464">
                <v:path arrowok="t"/>
              </v:shape>
            </v:group>
            <v:group style="position:absolute;left:3129;top:10593;width:213;height:2" coordorigin="3129,10593" coordsize="213,2">
              <v:shape style="position:absolute;left:3129;top:10593;width:213;height:2" coordorigin="3129,10593" coordsize="213,0" path="m3129,10593l3342,10593e" filled="f" stroked="t" strokeweight=".47332pt" strokecolor="#4F4F4F">
                <v:path arrowok="t"/>
              </v:shape>
            </v:group>
            <v:group style="position:absolute;left:3285;top:10591;width:2343;height:2" coordorigin="3285,10591" coordsize="2343,2">
              <v:shape style="position:absolute;left:3285;top:10591;width:2343;height:2" coordorigin="3285,10591" coordsize="2343,0" path="m3285,10591l5628,10591e" filled="f" stroked="t" strokeweight=".94664pt" strokecolor="#606060">
                <v:path arrowok="t"/>
              </v:shape>
            </v:group>
            <v:group style="position:absolute;left:5571;top:10588;width:492;height:2" coordorigin="5571,10588" coordsize="492,2">
              <v:shape style="position:absolute;left:5571;top:10588;width:492;height:2" coordorigin="5571,10588" coordsize="492,0" path="m5571,10588l6063,10588e" filled="f" stroked="t" strokeweight=".47332pt" strokecolor="#444444">
                <v:path arrowok="t"/>
              </v:shape>
            </v:group>
            <v:group style="position:absolute;left:6006;top:10588;width:653;height:2" coordorigin="6006,10588" coordsize="653,2">
              <v:shape style="position:absolute;left:6006;top:10588;width:653;height:2" coordorigin="6006,10588" coordsize="653,0" path="m6006,10588l6660,10588e" filled="f" stroked="t" strokeweight=".94664pt" strokecolor="#676767">
                <v:path arrowok="t"/>
              </v:shape>
            </v:group>
            <v:group style="position:absolute;left:6589;top:10588;width:303;height:2" coordorigin="6589,10588" coordsize="303,2">
              <v:shape style="position:absolute;left:6589;top:10588;width:303;height:2" coordorigin="6589,10588" coordsize="303,0" path="m6589,10588l6892,10588e" filled="f" stroked="t" strokeweight=".47332pt" strokecolor="#4B4B4B">
                <v:path arrowok="t"/>
              </v:shape>
            </v:group>
            <v:group style="position:absolute;left:6835;top:10588;width:2745;height:2" coordorigin="6835,10588" coordsize="2745,2">
              <v:shape style="position:absolute;left:6835;top:10588;width:2745;height:2" coordorigin="6835,10588" coordsize="2745,0" path="m6835,10588l9580,10588e" filled="f" stroked="t" strokeweight=".70998pt" strokecolor="#646464">
                <v:path arrowok="t"/>
              </v:shape>
            </v:group>
            <v:group style="position:absolute;left:9523;top:10588;width:445;height:2" coordorigin="9523,10588" coordsize="445,2">
              <v:shape style="position:absolute;left:9523;top:10588;width:445;height:2" coordorigin="9523,10588" coordsize="445,0" path="m9523,10588l9968,10588e" filled="f" stroked="t" strokeweight=".47332pt" strokecolor="#606060">
                <v:path arrowok="t"/>
              </v:shape>
            </v:group>
            <v:group style="position:absolute;left:9826;top:10588;width:1808;height:2" coordorigin="9826,10588" coordsize="1808,2">
              <v:shape style="position:absolute;left:9826;top:10588;width:1808;height:2" coordorigin="9826,10588" coordsize="1808,0" path="m9826,10588l11634,10588e" filled="f" stroked="t" strokeweight=".70998pt" strokecolor="#7C7C7C">
                <v:path arrowok="t"/>
              </v:shape>
            </v:group>
            <v:group style="position:absolute;left:346;top:10884;width:1742;height:2" coordorigin="346,10884" coordsize="1742,2">
              <v:shape style="position:absolute;left:346;top:10884;width:1742;height:2" coordorigin="346,10884" coordsize="1742,0" path="m346,10884l2087,10884e" filled="f" stroked="t" strokeweight=".23666pt" strokecolor="#4F4F4F">
                <v:path arrowok="t"/>
              </v:shape>
            </v:group>
            <v:group style="position:absolute;left:2073;top:10884;width:506;height:2" coordorigin="2073,10884" coordsize="506,2">
              <v:shape style="position:absolute;left:2073;top:10884;width:506;height:2" coordorigin="2073,10884" coordsize="506,0" path="m2073,10884l2580,10884e" filled="f" stroked="t" strokeweight=".23666pt" strokecolor="#747474">
                <v:path arrowok="t"/>
              </v:shape>
            </v:group>
            <v:group style="position:absolute;left:2580;top:10884;width:7559;height:2" coordorigin="2580,10884" coordsize="7559,2">
              <v:shape style="position:absolute;left:2580;top:10884;width:7559;height:2" coordorigin="2580,10884" coordsize="7559,0" path="m2580,10884l10139,10884e" filled="f" stroked="t" strokeweight=".23666pt" strokecolor="#000000">
                <v:path arrowok="t"/>
              </v:shape>
            </v:group>
            <v:group style="position:absolute;left:10139;top:10884;width:1477;height:2" coordorigin="10139,10884" coordsize="1477,2">
              <v:shape style="position:absolute;left:10139;top:10884;width:1477;height:2" coordorigin="10139,10884" coordsize="1477,0" path="m10139,10884l11615,10884e" filled="f" stroked="t" strokeweight=".23666pt" strokecolor="#939393">
                <v:path arrowok="t"/>
              </v:shape>
            </v:group>
            <v:group style="position:absolute;left:2087;top:11046;width:2;height:286" coordorigin="2087,11046" coordsize="2,286">
              <v:shape style="position:absolute;left:2087;top:11046;width:2;height:286" coordorigin="2087,11046" coordsize="0,286" path="m2087,11332l2087,11046e" filled="f" stroked="t" strokeweight=".47332pt" strokecolor="#484848">
                <v:path arrowok="t"/>
              </v:shape>
            </v:group>
            <v:group style="position:absolute;left:2982;top:11303;width:204;height:2" coordorigin="2982,11303" coordsize="204,2">
              <v:shape style="position:absolute;left:2982;top:11303;width:204;height:2" coordorigin="2982,11303" coordsize="204,0" path="m2982,11303l3185,11303e" filled="f" stroked="t" strokeweight=".47332pt" strokecolor="#5B5B5B">
                <v:path arrowok="t"/>
              </v:shape>
            </v:group>
            <v:group style="position:absolute;left:4809;top:11303;width:364;height:2" coordorigin="4809,11303" coordsize="364,2">
              <v:shape style="position:absolute;left:4809;top:11303;width:364;height:2" coordorigin="4809,11303" coordsize="364,0" path="m4809,11303l5173,11303e" filled="f" stroked="t" strokeweight=".47332pt" strokecolor="#484848">
                <v:path arrowok="t"/>
              </v:shape>
            </v:group>
            <v:group style="position:absolute;left:5571;top:11303;width:492;height:2" coordorigin="5571,11303" coordsize="492,2">
              <v:shape style="position:absolute;left:5571;top:11303;width:492;height:2" coordorigin="5571,11303" coordsize="492,0" path="m5571,11303l6063,11303e" filled="f" stroked="t" strokeweight=".47332pt" strokecolor="#3B3B3B">
                <v:path arrowok="t"/>
              </v:shape>
            </v:group>
            <v:group style="position:absolute;left:6589;top:11303;width:303;height:2" coordorigin="6589,11303" coordsize="303,2">
              <v:shape style="position:absolute;left:6589;top:11303;width:303;height:2" coordorigin="6589,11303" coordsize="303,0" path="m6589,11303l6892,11303e" filled="f" stroked="t" strokeweight=".47332pt" strokecolor="#3F3F3F">
                <v:path arrowok="t"/>
              </v:shape>
            </v:group>
            <v:group style="position:absolute;left:341;top:11303;width:11289;height:2" coordorigin="341,11303" coordsize="11289,2">
              <v:shape style="position:absolute;left:341;top:11303;width:11289;height:2" coordorigin="341,11303" coordsize="11289,0" path="m341,11303l11629,11303e" filled="f" stroked="t" strokeweight=".70998pt" strokecolor="#676767">
                <v:path arrowok="t"/>
              </v:shape>
            </v:group>
            <v:group style="position:absolute;left:9301;top:11301;width:1122;height:2" coordorigin="9301,11301" coordsize="1122,2">
              <v:shape style="position:absolute;left:9301;top:11301;width:1122;height:2" coordorigin="9301,11301" coordsize="1122,0" path="m9301,11301l10423,11301e" filled="f" stroked="t" strokeweight=".70998pt" strokecolor="#676767">
                <v:path arrowok="t"/>
              </v:shape>
            </v:group>
            <v:group style="position:absolute;left:346;top:11544;width:5320;height:2" coordorigin="346,11544" coordsize="5320,2">
              <v:shape style="position:absolute;left:346;top:11544;width:5320;height:2" coordorigin="346,11544" coordsize="5320,0" path="m346,11544l5666,11544e" filled="f" stroked="t" strokeweight=".70998pt" strokecolor="#676767">
                <v:path arrowok="t"/>
              </v:shape>
            </v:group>
            <v:group style="position:absolute;left:5571;top:11542;width:492;height:2" coordorigin="5571,11542" coordsize="492,2">
              <v:shape style="position:absolute;left:5571;top:11542;width:492;height:2" coordorigin="5571,11542" coordsize="492,0" path="m5571,11542l6063,11542e" filled="f" stroked="t" strokeweight=".47332pt" strokecolor="#444444">
                <v:path arrowok="t"/>
              </v:shape>
            </v:group>
            <v:group style="position:absolute;left:6006;top:11542;width:5628;height:2" coordorigin="6006,11542" coordsize="5628,2">
              <v:shape style="position:absolute;left:6006;top:11542;width:5628;height:2" coordorigin="6006,11542" coordsize="5628,0" path="m6006,11542l11634,11542e" filled="f" stroked="t" strokeweight=".70998pt" strokecolor="#676767">
                <v:path arrowok="t"/>
              </v:shape>
            </v:group>
            <v:group style="position:absolute;left:9523;top:11542;width:445;height:2" coordorigin="9523,11542" coordsize="445,2">
              <v:shape style="position:absolute;left:9523;top:11542;width:445;height:2" coordorigin="9523,11542" coordsize="445,0" path="m9523,11542l9968,11542e" filled="f" stroked="t" strokeweight=".47332pt" strokecolor="#545454">
                <v:path arrowok="t"/>
              </v:shape>
            </v:group>
            <v:group style="position:absolute;left:861;top:11537;width:2;height:272" coordorigin="861,11537" coordsize="2,272">
              <v:shape style="position:absolute;left:861;top:11537;width:2;height:272" coordorigin="861,11537" coordsize="0,272" path="m861,11809l861,11537e" filled="f" stroked="t" strokeweight=".47332pt" strokecolor="#3B3B3B">
                <v:path arrowok="t"/>
              </v:shape>
            </v:group>
            <v:group style="position:absolute;left:1216;top:11780;width:577;height:2" coordorigin="1216,11780" coordsize="577,2">
              <v:shape style="position:absolute;left:1216;top:11780;width:577;height:2" coordorigin="1216,11780" coordsize="577,0" path="m1216,11780l1794,11780e" filled="f" stroked="t" strokeweight=".94664pt" strokecolor="#7C7C7C">
                <v:path arrowok="t"/>
              </v:shape>
            </v:group>
            <v:group style="position:absolute;left:1410;top:11518;width:2;height:4939" coordorigin="1410,11518" coordsize="2,4939">
              <v:shape style="position:absolute;left:1410;top:11518;width:2;height:4939" coordorigin="1410,11518" coordsize="0,4939" path="m1410,16457l1410,11518e" filled="f" stroked="t" strokeweight=".70998pt" strokecolor="#6B6B6B">
                <v:path arrowok="t"/>
              </v:shape>
            </v:group>
            <v:group style="position:absolute;left:346;top:11778;width:6300;height:2" coordorigin="346,11778" coordsize="6300,2">
              <v:shape style="position:absolute;left:346;top:11778;width:6300;height:2" coordorigin="346,11778" coordsize="6300,0" path="m346,11778l6645,11778e" filled="f" stroked="t" strokeweight=".70998pt" strokecolor="#676767">
                <v:path arrowok="t"/>
              </v:shape>
            </v:group>
            <v:group style="position:absolute;left:6589;top:11780;width:303;height:2" coordorigin="6589,11780" coordsize="303,2">
              <v:shape style="position:absolute;left:6589;top:11780;width:303;height:2" coordorigin="6589,11780" coordsize="303,0" path="m6589,11780l6892,11780e" filled="f" stroked="t" strokeweight=".47332pt" strokecolor="#343434">
                <v:path arrowok="t"/>
              </v:shape>
            </v:group>
            <v:group style="position:absolute;left:7294;top:11532;width:2;height:758" coordorigin="7294,11532" coordsize="2,758">
              <v:shape style="position:absolute;left:7294;top:11532;width:2;height:758" coordorigin="7294,11532" coordsize="0,758" path="m7294,12290l7294,11532e" filled="f" stroked="t" strokeweight=".70998pt" strokecolor="#575757">
                <v:path arrowok="t"/>
              </v:shape>
            </v:group>
            <v:group style="position:absolute;left:6835;top:11778;width:4795;height:2" coordorigin="6835,11778" coordsize="4795,2">
              <v:shape style="position:absolute;left:6835;top:11778;width:4795;height:2" coordorigin="6835,11778" coordsize="4795,0" path="m6835,11778l11629,11778e" filled="f" stroked="t" strokeweight=".70998pt" strokecolor="#6B6B6B">
                <v:path arrowok="t"/>
              </v:shape>
            </v:group>
            <v:group style="position:absolute;left:1413;top:11518;width:2;height:4939" coordorigin="1413,11518" coordsize="2,4939">
              <v:shape style="position:absolute;left:1413;top:11518;width:2;height:4939" coordorigin="1413,11518" coordsize="0,4939" path="m1413,16457l1413,11518e" filled="f" stroked="t" strokeweight=".70998pt" strokecolor="#6B6B6B">
                <v:path arrowok="t"/>
              </v:shape>
            </v:group>
            <v:group style="position:absolute;left:7294;top:12233;width:2;height:253" coordorigin="7294,12233" coordsize="2,253">
              <v:shape style="position:absolute;left:7294;top:12233;width:2;height:253" coordorigin="7294,12233" coordsize="0,253" path="m7294,12486l7294,12233e" filled="f" stroked="t" strokeweight=".47332pt" strokecolor="#3B3B3B">
                <v:path arrowok="t"/>
              </v:shape>
            </v:group>
            <v:group style="position:absolute;left:859;top:11737;width:2;height:796" coordorigin="859,11737" coordsize="2,796">
              <v:shape style="position:absolute;left:859;top:11737;width:2;height:796" coordorigin="859,11737" coordsize="0,796" path="m859,12533l859,11737e" filled="f" stroked="t" strokeweight=".94664pt" strokecolor="#606060">
                <v:path arrowok="t"/>
              </v:shape>
            </v:group>
            <v:group style="position:absolute;left:861;top:12476;width:2;height:420" coordorigin="861,12476" coordsize="2,420">
              <v:shape style="position:absolute;left:861;top:12476;width:2;height:420" coordorigin="861,12476" coordsize="0,420" path="m861,12896l861,12476e" filled="f" stroked="t" strokeweight=".47332pt" strokecolor="#3F3F3F">
                <v:path arrowok="t"/>
              </v:shape>
            </v:group>
            <v:group style="position:absolute;left:1410;top:12476;width:2;height:219" coordorigin="1410,12476" coordsize="2,219">
              <v:shape style="position:absolute;left:1410;top:12476;width:2;height:219" coordorigin="1410,12476" coordsize="0,219" path="m1410,12695l1410,12476e" filled="f" stroked="t" strokeweight=".47332pt" strokecolor="#484848">
                <v:path arrowok="t"/>
              </v:shape>
            </v:group>
            <v:group style="position:absolute;left:7296;top:12429;width:2;height:3089" coordorigin="7296,12429" coordsize="2,3089">
              <v:shape style="position:absolute;left:7296;top:12429;width:2;height:3089" coordorigin="7296,12429" coordsize="0,3089" path="m7296,15518l7296,12429e" filled="f" stroked="t" strokeweight=".94664pt" strokecolor="#606060">
                <v:path arrowok="t"/>
              </v:shape>
            </v:group>
            <v:group style="position:absolute;left:2092;top:12638;width:2;height:257" coordorigin="2092,12638" coordsize="2,257">
              <v:shape style="position:absolute;left:2092;top:12638;width:2;height:257" coordorigin="2092,12638" coordsize="0,257" path="m2092,12896l2092,12638e" filled="f" stroked="t" strokeweight=".47332pt" strokecolor="#4B4B4B">
                <v:path arrowok="t"/>
              </v:shape>
            </v:group>
            <v:group style="position:absolute;left:11625;top:12638;width:2;height:257" coordorigin="11625,12638" coordsize="2,257">
              <v:shape style="position:absolute;left:11625;top:12638;width:2;height:257" coordorigin="11625,12638" coordsize="0,257" path="m11625,12896l11625,12638e" filled="f" stroked="t" strokeweight=".47332pt" strokecolor="#5B5B5B">
                <v:path arrowok="t"/>
              </v:shape>
            </v:group>
            <v:group style="position:absolute;left:864;top:12824;width:2;height:472" coordorigin="864,12824" coordsize="2,472">
              <v:shape style="position:absolute;left:864;top:12824;width:2;height:472" coordorigin="864,12824" coordsize="0,472" path="m864,13296l864,12824e" filled="f" stroked="t" strokeweight=".94664pt" strokecolor="#646464">
                <v:path arrowok="t"/>
              </v:shape>
            </v:group>
            <v:group style="position:absolute;left:2835;top:12843;width:2;height:129" coordorigin="2835,12843" coordsize="2,129">
              <v:shape style="position:absolute;left:2835;top:12843;width:2;height:129" coordorigin="2835,12843" coordsize="0,129" path="m2835,12972l2835,12843e" filled="f" stroked="t" strokeweight="1.1833pt" strokecolor="#5B60BC">
                <v:path arrowok="t"/>
              </v:shape>
            </v:group>
            <v:group style="position:absolute;left:3043;top:12872;width:2;height:95" coordorigin="3043,12872" coordsize="2,95">
              <v:shape style="position:absolute;left:3043;top:12872;width:2;height:95" coordorigin="3043,12872" coordsize="0,95" path="m3043,12967l3043,12872e" filled="f" stroked="t" strokeweight=".94664pt" strokecolor="#4B5490">
                <v:path arrowok="t"/>
              </v:shape>
            </v:group>
            <v:group style="position:absolute;left:11627;top:12839;width:2;height:133" coordorigin="11627,12839" coordsize="2,133">
              <v:shape style="position:absolute;left:11627;top:12839;width:2;height:133" coordorigin="11627,12839" coordsize="0,133" path="m11627,12972l11627,12839e" filled="f" stroked="t" strokeweight=".70998pt" strokecolor="#747474">
                <v:path arrowok="t"/>
              </v:shape>
            </v:group>
            <v:group style="position:absolute;left:2854;top:12862;width:2;height:434" coordorigin="2854,12862" coordsize="2,434">
              <v:shape style="position:absolute;left:2854;top:12862;width:2;height:434" coordorigin="2854,12862" coordsize="0,434" path="m2854,13296l2854,12862e" filled="f" stroked="t" strokeweight="1.1833pt" strokecolor="#484F97">
                <v:path arrowok="t"/>
              </v:shape>
            </v:group>
            <v:group style="position:absolute;left:3025;top:12982;width:2;height:315" coordorigin="3025,12982" coordsize="2,315">
              <v:shape style="position:absolute;left:3025;top:12982;width:2;height:315" coordorigin="3025,12982" coordsize="0,315" path="m3025,13296l3025,12982e" filled="f" stroked="t" strokeweight="1.1833pt" strokecolor="#444493">
                <v:path arrowok="t"/>
              </v:shape>
            </v:group>
            <v:group style="position:absolute;left:864;top:13239;width:2;height:410" coordorigin="864,13239" coordsize="2,410">
              <v:shape style="position:absolute;left:864;top:13239;width:2;height:410" coordorigin="864,13239" coordsize="0,410" path="m864,13649l864,13239e" filled="f" stroked="t" strokeweight=".47332pt" strokecolor="#4B4B4B">
                <v:path arrowok="t"/>
              </v:shape>
            </v:group>
            <v:group style="position:absolute;left:4014;top:13101;width:2;height:515" coordorigin="4014,13101" coordsize="2,515">
              <v:shape style="position:absolute;left:4014;top:13101;width:2;height:515" coordorigin="4014,13101" coordsize="0,515" path="m4014,13616l4014,13101e" filled="f" stroked="t" strokeweight="1.65662pt" strokecolor="#343FA8">
                <v:path arrowok="t"/>
              </v:shape>
            </v:group>
            <v:group style="position:absolute;left:1410;top:13454;width:2;height:195" coordorigin="1410,13454" coordsize="2,195">
              <v:shape style="position:absolute;left:1410;top:13454;width:2;height:195" coordorigin="1410,13454" coordsize="0,195" path="m1410,13649l1410,13454e" filled="f" stroked="t" strokeweight=".47332pt" strokecolor="#484848">
                <v:path arrowok="t"/>
              </v:shape>
            </v:group>
            <v:group style="position:absolute;left:3997;top:13158;width:2;height:610" coordorigin="3997,13158" coordsize="2,610">
              <v:shape style="position:absolute;left:3997;top:13158;width:2;height:610" coordorigin="3997,13158" coordsize="0,610" path="m3997,13768l3997,13158e" filled="f" stroked="t" strokeweight="1.41996pt" strokecolor="#3F48A0">
                <v:path arrowok="t"/>
              </v:shape>
            </v:group>
            <v:group style="position:absolute;left:9329;top:13454;width:2;height:219" coordorigin="9329,13454" coordsize="2,219">
              <v:shape style="position:absolute;left:9329;top:13454;width:2;height:219" coordorigin="9329,13454" coordsize="0,219" path="m9329,13673l9329,13454e" filled="f" stroked="t" strokeweight="2.12994pt" strokecolor="#606464">
                <v:path arrowok="t"/>
              </v:shape>
            </v:group>
            <v:group style="position:absolute;left:346;top:13859;width:1751;height:2" coordorigin="346,13859" coordsize="1751,2">
              <v:shape style="position:absolute;left:346;top:13859;width:1751;height:2" coordorigin="346,13859" coordsize="1751,0" path="m346,13859l2097,13859e" filled="f" stroked="t" strokeweight=".70998pt" strokecolor="#6B6B6B">
                <v:path arrowok="t"/>
              </v:shape>
            </v:group>
            <v:group style="position:absolute;left:2092;top:13592;width:2;height:296" coordorigin="2092,13592" coordsize="2,296">
              <v:shape style="position:absolute;left:2092;top:13592;width:2;height:296" coordorigin="2092,13592" coordsize="0,296" path="m2092,13887l2092,13592e" filled="f" stroked="t" strokeweight=".47332pt" strokecolor="#4F4F4F">
                <v:path arrowok="t"/>
              </v:shape>
            </v:group>
            <v:group style="position:absolute;left:2795;top:13477;width:2;height:400" coordorigin="2795,13477" coordsize="2,400">
              <v:shape style="position:absolute;left:2795;top:13477;width:2;height:400" coordorigin="2795,13477" coordsize="0,400" path="m2795,13878l2795,13477e" filled="f" stroked="t" strokeweight="1.41996pt" strokecolor="#5B608C">
                <v:path arrowok="t"/>
              </v:shape>
            </v:group>
            <v:group style="position:absolute;left:11627;top:13592;width:2;height:510" coordorigin="11627,13592" coordsize="2,510">
              <v:shape style="position:absolute;left:11627;top:13592;width:2;height:510" coordorigin="11627,13592" coordsize="0,510" path="m11627,14102l11627,13592e" filled="f" stroked="t" strokeweight=".47332pt" strokecolor="#5B5B5B">
                <v:path arrowok="t"/>
              </v:shape>
            </v:group>
            <v:group style="position:absolute;left:861;top:13592;width:2;height:906" coordorigin="861,13592" coordsize="2,906">
              <v:shape style="position:absolute;left:861;top:13592;width:2;height:906" coordorigin="861,13592" coordsize="0,906" path="m861,14498l861,13592e" filled="f" stroked="t" strokeweight=".70998pt" strokecolor="#606060">
                <v:path arrowok="t"/>
              </v:shape>
            </v:group>
            <v:group style="position:absolute;left:8695;top:14073;width:346;height:2" coordorigin="8695,14073" coordsize="346,2">
              <v:shape style="position:absolute;left:8695;top:14073;width:346;height:2" coordorigin="8695,14073" coordsize="346,0" path="m8695,14073l9040,14073e" filled="f" stroked="t" strokeweight=".23666pt" strokecolor="#BCAFC3">
                <v:path arrowok="t"/>
              </v:shape>
            </v:group>
            <v:group style="position:absolute;left:355;top:14111;width:2;height:215" coordorigin="355,14111" coordsize="2,215">
              <v:shape style="position:absolute;left:355;top:14111;width:2;height:215" coordorigin="355,14111" coordsize="0,215" path="m355,14326l355,14111e" filled="f" stroked="t" strokeweight=".47332pt" strokecolor="#282828">
                <v:path arrowok="t"/>
              </v:shape>
            </v:group>
            <v:group style="position:absolute;left:861;top:14440;width:2;height:286" coordorigin="861,14440" coordsize="2,286">
              <v:shape style="position:absolute;left:861;top:14440;width:2;height:286" coordorigin="861,14440" coordsize="0,286" path="m861,14726l861,14440e" filled="f" stroked="t" strokeweight=".47332pt" strokecolor="#3B3B3B">
                <v:path arrowok="t"/>
              </v:shape>
            </v:group>
            <v:group style="position:absolute;left:1410;top:14440;width:2;height:286" coordorigin="1410,14440" coordsize="2,286">
              <v:shape style="position:absolute;left:1410;top:14440;width:2;height:286" coordorigin="1410,14440" coordsize="0,286" path="m1410,14726l1410,14440e" filled="f" stroked="t" strokeweight=".47332pt" strokecolor="#3B3B3B">
                <v:path arrowok="t"/>
              </v:shape>
            </v:group>
            <v:group style="position:absolute;left:11625;top:14574;width:2;height:153" coordorigin="11625,14574" coordsize="2,153">
              <v:shape style="position:absolute;left:11625;top:14574;width:2;height:153" coordorigin="11625,14574" coordsize="0,153" path="m11625,14726l11625,14574e" filled="f" stroked="t" strokeweight=".47332pt" strokecolor="#545454">
                <v:path arrowok="t"/>
              </v:shape>
            </v:group>
            <v:group style="position:absolute;left:2092;top:14669;width:2;height:296" coordorigin="2092,14669" coordsize="2,296">
              <v:shape style="position:absolute;left:2092;top:14669;width:2;height:296" coordorigin="2092,14669" coordsize="0,296" path="m2092,14965l2092,14669e" filled="f" stroked="t" strokeweight=".47332pt" strokecolor="#484848">
                <v:path arrowok="t"/>
              </v:shape>
            </v:group>
            <v:group style="position:absolute;left:11625;top:14669;width:2;height:296" coordorigin="11625,14669" coordsize="2,296">
              <v:shape style="position:absolute;left:11625;top:14669;width:2;height:296" coordorigin="11625,14669" coordsize="0,296" path="m11625,14965l11625,14669e" filled="f" stroked="t" strokeweight=".47332pt" strokecolor="#3B3B3B">
                <v:path arrowok="t"/>
              </v:shape>
            </v:group>
            <v:group style="position:absolute;left:355;top:14908;width:2;height:281" coordorigin="355,14908" coordsize="2,281">
              <v:shape style="position:absolute;left:355;top:14908;width:2;height:281" coordorigin="355,14908" coordsize="0,281" path="m355,15189l355,14908e" filled="f" stroked="t" strokeweight=".47332pt" strokecolor="#383838">
                <v:path arrowok="t"/>
              </v:shape>
            </v:group>
            <v:group style="position:absolute;left:864;top:14669;width:2;height:1793" coordorigin="864,14669" coordsize="2,1793">
              <v:shape style="position:absolute;left:864;top:14669;width:2;height:1793" coordorigin="864,14669" coordsize="0,1793" path="m864,16462l864,14669e" filled="f" stroked="t" strokeweight=".70998pt" strokecolor="#646464">
                <v:path arrowok="t"/>
              </v:shape>
            </v:group>
            <v:group style="position:absolute;left:1413;top:15132;width:2;height:582" coordorigin="1413,15132" coordsize="2,582">
              <v:shape style="position:absolute;left:1413;top:15132;width:2;height:582" coordorigin="1413,15132" coordsize="0,582" path="m1413,15713l1413,15132e" filled="f" stroked="t" strokeweight=".47332pt" strokecolor="#545454">
                <v:path arrowok="t"/>
              </v:shape>
            </v:group>
            <v:group style="position:absolute;left:2092;top:15461;width:2;height:253" coordorigin="2092,15461" coordsize="2,253">
              <v:shape style="position:absolute;left:2092;top:15461;width:2;height:253" coordorigin="2092,15461" coordsize="0,253" path="m2092,15713l2092,15461e" filled="f" stroked="t" strokeweight=".47332pt" strokecolor="#3B3B3B">
                <v:path arrowok="t"/>
              </v:shape>
            </v:group>
            <v:group style="position:absolute;left:7299;top:15461;width:2;height:253" coordorigin="7299,15461" coordsize="2,253">
              <v:shape style="position:absolute;left:7299;top:15461;width:2;height:253" coordorigin="7299,15461" coordsize="0,253" path="m7299,15713l7299,15461e" filled="f" stroked="t" strokeweight=".47332pt" strokecolor="#3B3B3B">
                <v:path arrowok="t"/>
              </v:shape>
            </v:group>
            <v:group style="position:absolute;left:11627;top:15461;width:2;height:253" coordorigin="11627,15461" coordsize="2,253">
              <v:shape style="position:absolute;left:11627;top:15461;width:2;height:253" coordorigin="11627,15461" coordsize="0,253" path="m11627,15713l11627,15461e" filled="f" stroked="t" strokeweight=".47332pt" strokecolor="#606060">
                <v:path arrowok="t"/>
              </v:shape>
            </v:group>
            <v:group style="position:absolute;left:346;top:16450;width:11071;height:2" coordorigin="346,16450" coordsize="11071,2">
              <v:shape style="position:absolute;left:346;top:16450;width:11071;height:2" coordorigin="346,16450" coordsize="11071,0" path="m346,16450l11416,16450e" filled="f" stroked="t" strokeweight=".70998pt" strokecolor="#747474">
                <v:path arrowok="t"/>
              </v:shape>
            </v:group>
            <v:group style="position:absolute;left:6589;top:16447;width:303;height:2" coordorigin="6589,16447" coordsize="303,2">
              <v:shape style="position:absolute;left:6589;top:16447;width:303;height:2" coordorigin="6589,16447" coordsize="303,0" path="m6589,16447l6892,16447e" filled="f" stroked="t" strokeweight=".47332pt" strokecolor="#4B4B4B">
                <v:path arrowok="t"/>
              </v:shape>
            </v:group>
            <v:group style="position:absolute;left:7299;top:15656;width:2;height:801" coordorigin="7299,15656" coordsize="2,801">
              <v:shape style="position:absolute;left:7299;top:15656;width:2;height:801" coordorigin="7299,15656" coordsize="0,801" path="m7299,16457l7299,15656e" filled="f" stroked="t" strokeweight=".70998pt" strokecolor="#606060">
                <v:path arrowok="t"/>
              </v:shape>
            </v:group>
            <v:group style="position:absolute;left:8666;top:16447;width:402;height:2" coordorigin="8666,16447" coordsize="402,2">
              <v:shape style="position:absolute;left:8666;top:16447;width:402;height:2" coordorigin="8666,16447" coordsize="402,0" path="m8666,16447l9069,16447e" filled="f" stroked="t" strokeweight=".47332pt" strokecolor="#676767">
                <v:path arrowok="t"/>
              </v:shape>
            </v:group>
            <v:group style="position:absolute;left:10110;top:16447;width:1524;height:2" coordorigin="10110,16447" coordsize="1524,2">
              <v:shape style="position:absolute;left:10110;top:16447;width:1524;height:2" coordorigin="10110,16447" coordsize="1524,0" path="m10110,16447l11634,16447e" filled="f" stroked="t" strokeweight=".70998pt" strokecolor="#878787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2.645721pt;margin-top:15.206932pt;width:5.494625pt;height:12.5pt;mso-position-horizontal-relative:page;mso-position-vertical-relative:paragraph;z-index:-17120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606060"/>
                      <w:spacing w:val="0"/>
                      <w:w w:val="113"/>
                      <w:b/>
                      <w:bCs/>
                    </w:rPr>
                    <w:t>r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6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0"/>
          <w:w w:val="62"/>
          <w:b/>
          <w:bCs/>
          <w:position w:val="-5"/>
        </w:rPr>
        <w:t>A1Jd</w:t>
      </w:r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0"/>
          <w:w w:val="62"/>
          <w:b/>
          <w:bCs/>
          <w:position w:val="-5"/>
        </w:rPr>
        <w:t>  </w:t>
      </w:r>
      <w:r>
        <w:rPr>
          <w:rFonts w:ascii="Times New Roman" w:hAnsi="Times New Roman" w:cs="Times New Roman" w:eastAsia="Times New Roman"/>
          <w:sz w:val="28"/>
          <w:szCs w:val="28"/>
          <w:color w:val="606060"/>
          <w:spacing w:val="19"/>
          <w:w w:val="62"/>
          <w:b/>
          <w:bCs/>
          <w:position w:val="-5"/>
        </w:rPr>
        <w:t> </w:t>
      </w:r>
      <w:r>
        <w:rPr>
          <w:rFonts w:ascii="Arial" w:hAnsi="Arial" w:cs="Arial" w:eastAsia="Arial"/>
          <w:sz w:val="39"/>
          <w:szCs w:val="39"/>
          <w:color w:val="606060"/>
          <w:spacing w:val="0"/>
          <w:w w:val="495"/>
          <w:position w:val="14"/>
        </w:rPr>
        <w:t>-</w:t>
      </w:r>
      <w:r>
        <w:rPr>
          <w:rFonts w:ascii="Arial" w:hAnsi="Arial" w:cs="Arial" w:eastAsia="Arial"/>
          <w:sz w:val="39"/>
          <w:szCs w:val="39"/>
          <w:color w:val="606060"/>
          <w:spacing w:val="0"/>
          <w:w w:val="100"/>
          <w:position w:val="14"/>
        </w:rPr>
        <w:tab/>
      </w:r>
      <w:r>
        <w:rPr>
          <w:rFonts w:ascii="Arial" w:hAnsi="Arial" w:cs="Arial" w:eastAsia="Arial"/>
          <w:sz w:val="39"/>
          <w:szCs w:val="39"/>
          <w:color w:val="606060"/>
          <w:spacing w:val="0"/>
          <w:w w:val="100"/>
          <w:position w:val="14"/>
        </w:rPr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0"/>
          <w:w w:val="71"/>
          <w:b/>
          <w:bCs/>
          <w:position w:val="-5"/>
        </w:rPr>
        <w:t>TOPÇU</w: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-2"/>
          <w:w w:val="71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5"/>
        </w:rPr>
        <w:t>Özca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5"/>
        </w:rPr>
        <w:t>A.KYI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-5"/>
        </w:rPr>
        <w:t>DIRIM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2217" w:right="-20"/>
        <w:jc w:val="left"/>
        <w:tabs>
          <w:tab w:pos="4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6"/>
          <w:szCs w:val="26"/>
          <w:color w:val="606060"/>
          <w:spacing w:val="-16"/>
          <w:w w:val="57"/>
        </w:rPr>
        <w:t>t</w:t>
      </w:r>
      <w:r>
        <w:rPr>
          <w:rFonts w:ascii="Arial" w:hAnsi="Arial" w:cs="Arial" w:eastAsia="Arial"/>
          <w:sz w:val="26"/>
          <w:szCs w:val="26"/>
          <w:color w:val="3B3B3B"/>
          <w:spacing w:val="-15"/>
          <w:w w:val="91"/>
        </w:rPr>
        <w:t>·</w:t>
      </w:r>
      <w:r>
        <w:rPr>
          <w:rFonts w:ascii="Arial" w:hAnsi="Arial" w:cs="Arial" w:eastAsia="Arial"/>
          <w:sz w:val="26"/>
          <w:szCs w:val="26"/>
          <w:color w:val="606060"/>
          <w:spacing w:val="0"/>
          <w:w w:val="66"/>
        </w:rPr>
        <w:t>•</w:t>
      </w:r>
      <w:r>
        <w:rPr>
          <w:rFonts w:ascii="Arial" w:hAnsi="Arial" w:cs="Arial" w:eastAsia="Arial"/>
          <w:sz w:val="26"/>
          <w:szCs w:val="26"/>
          <w:color w:val="606060"/>
          <w:spacing w:val="-2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4F4F50"/>
          <w:spacing w:val="0"/>
          <w:w w:val="100"/>
        </w:rPr>
        <w:t>·</w:t>
      </w:r>
      <w:r>
        <w:rPr>
          <w:rFonts w:ascii="Arial" w:hAnsi="Arial" w:cs="Arial" w:eastAsia="Arial"/>
          <w:sz w:val="26"/>
          <w:szCs w:val="26"/>
          <w:color w:val="4F4F50"/>
          <w:spacing w:val="0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4F4F50"/>
          <w:spacing w:val="18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45977"/>
          <w:spacing w:val="-19"/>
          <w:w w:val="229"/>
        </w:rPr>
        <w:t>-</w:t>
      </w:r>
      <w:r>
        <w:rPr>
          <w:rFonts w:ascii="Arial" w:hAnsi="Arial" w:cs="Arial" w:eastAsia="Arial"/>
          <w:sz w:val="22"/>
          <w:szCs w:val="22"/>
          <w:color w:val="4F4F50"/>
          <w:spacing w:val="0"/>
          <w:w w:val="85"/>
        </w:rPr>
        <w:t>Amiri</w:t>
      </w:r>
      <w:r>
        <w:rPr>
          <w:rFonts w:ascii="Arial" w:hAnsi="Arial" w:cs="Arial" w:eastAsia="Arial"/>
          <w:sz w:val="22"/>
          <w:szCs w:val="22"/>
          <w:color w:val="4F4F50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4F4F50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2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118" w:lineRule="exact"/>
        <w:ind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2"/>
          <w:szCs w:val="12"/>
          <w:color w:val="757577"/>
          <w:w w:val="41"/>
          <w:position w:val="-2"/>
        </w:rPr>
        <w:t>....</w:t>
      </w:r>
      <w:r>
        <w:rPr>
          <w:rFonts w:ascii="Arial" w:hAnsi="Arial" w:cs="Arial" w:eastAsia="Arial"/>
          <w:sz w:val="12"/>
          <w:szCs w:val="12"/>
          <w:color w:val="757577"/>
          <w:spacing w:val="1"/>
          <w:w w:val="41"/>
          <w:position w:val="-2"/>
        </w:rPr>
        <w:t>.</w:t>
      </w:r>
      <w:r>
        <w:rPr>
          <w:rFonts w:ascii="Arial" w:hAnsi="Arial" w:cs="Arial" w:eastAsia="Arial"/>
          <w:sz w:val="12"/>
          <w:szCs w:val="12"/>
          <w:color w:val="9E9E9E"/>
          <w:spacing w:val="0"/>
          <w:w w:val="62"/>
          <w:position w:val="-2"/>
        </w:rPr>
        <w:t>.</w:t>
      </w:r>
      <w:r>
        <w:rPr>
          <w:rFonts w:ascii="Arial" w:hAnsi="Arial" w:cs="Arial" w:eastAsia="Arial"/>
          <w:sz w:val="12"/>
          <w:szCs w:val="12"/>
          <w:color w:val="9E9E9E"/>
          <w:spacing w:val="-4"/>
          <w:w w:val="62"/>
          <w:position w:val="-2"/>
        </w:rPr>
        <w:t>.</w:t>
      </w:r>
      <w:r>
        <w:rPr>
          <w:rFonts w:ascii="Arial" w:hAnsi="Arial" w:cs="Arial" w:eastAsia="Arial"/>
          <w:sz w:val="12"/>
          <w:szCs w:val="12"/>
          <w:color w:val="AFAFB1"/>
          <w:spacing w:val="0"/>
          <w:w w:val="46"/>
          <w:position w:val="-2"/>
        </w:rPr>
        <w:t>...,</w:t>
      </w:r>
      <w:r>
        <w:rPr>
          <w:rFonts w:ascii="Arial" w:hAnsi="Arial" w:cs="Arial" w:eastAsia="Arial"/>
          <w:sz w:val="12"/>
          <w:szCs w:val="12"/>
          <w:color w:val="AFAFB1"/>
          <w:spacing w:val="-8"/>
          <w:w w:val="47"/>
          <w:position w:val="-2"/>
        </w:rPr>
        <w:t>_</w:t>
      </w:r>
      <w:r>
        <w:rPr>
          <w:rFonts w:ascii="Arial" w:hAnsi="Arial" w:cs="Arial" w:eastAsia="Arial"/>
          <w:sz w:val="12"/>
          <w:szCs w:val="12"/>
          <w:color w:val="9E9E9E"/>
          <w:spacing w:val="0"/>
          <w:w w:val="120"/>
          <w:i/>
          <w:position w:val="-2"/>
        </w:rPr>
        <w:t>()</w:t>
      </w:r>
      <w:r>
        <w:rPr>
          <w:rFonts w:ascii="Arial" w:hAnsi="Arial" w:cs="Arial" w:eastAsia="Arial"/>
          <w:sz w:val="12"/>
          <w:szCs w:val="12"/>
          <w:color w:val="9E9E9E"/>
          <w:spacing w:val="0"/>
          <w:w w:val="100"/>
          <w:i/>
          <w:position w:val="-2"/>
        </w:rPr>
        <w:t>    </w:t>
      </w:r>
      <w:r>
        <w:rPr>
          <w:rFonts w:ascii="Arial" w:hAnsi="Arial" w:cs="Arial" w:eastAsia="Arial"/>
          <w:sz w:val="12"/>
          <w:szCs w:val="12"/>
          <w:color w:val="9E9E9E"/>
          <w:spacing w:val="2"/>
          <w:w w:val="100"/>
          <w:i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9E9E9E"/>
          <w:spacing w:val="0"/>
          <w:w w:val="100"/>
          <w:position w:val="-2"/>
        </w:rPr>
        <w:t>'&lt;</w:t>
      </w:r>
      <w:r>
        <w:rPr>
          <w:rFonts w:ascii="Arial" w:hAnsi="Arial" w:cs="Arial" w:eastAsia="Arial"/>
          <w:sz w:val="12"/>
          <w:szCs w:val="12"/>
          <w:color w:val="9E9E9E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9E9E9E"/>
          <w:spacing w:val="15"/>
          <w:w w:val="100"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606060"/>
          <w:spacing w:val="-10"/>
          <w:w w:val="80"/>
          <w:position w:val="-2"/>
        </w:rPr>
        <w:t>•</w:t>
      </w:r>
      <w:r>
        <w:rPr>
          <w:rFonts w:ascii="Arial" w:hAnsi="Arial" w:cs="Arial" w:eastAsia="Arial"/>
          <w:sz w:val="12"/>
          <w:szCs w:val="12"/>
          <w:color w:val="9E9E9E"/>
          <w:spacing w:val="0"/>
          <w:w w:val="83"/>
          <w:position w:val="-2"/>
        </w:rPr>
        <w:t>.</w:t>
      </w:r>
      <w:r>
        <w:rPr>
          <w:rFonts w:ascii="Arial" w:hAnsi="Arial" w:cs="Arial" w:eastAsia="Arial"/>
          <w:sz w:val="12"/>
          <w:szCs w:val="12"/>
          <w:color w:val="9E9E9E"/>
          <w:spacing w:val="-32"/>
          <w:w w:val="83"/>
          <w:position w:val="-2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AFAFB1"/>
          <w:spacing w:val="0"/>
          <w:w w:val="600"/>
          <w:position w:val="-2"/>
        </w:rPr>
        <w:t>7</w:t>
      </w:r>
      <w:r>
        <w:rPr>
          <w:rFonts w:ascii="Times New Roman" w:hAnsi="Times New Roman" w:cs="Times New Roman" w:eastAsia="Times New Roman"/>
          <w:sz w:val="12"/>
          <w:szCs w:val="12"/>
          <w:color w:val="AFAFB1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2"/>
          <w:szCs w:val="12"/>
          <w:color w:val="AFAFB1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FAFB1"/>
          <w:spacing w:val="0"/>
          <w:w w:val="212"/>
          <w:position w:val="-2"/>
        </w:rPr>
        <w:t>••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285"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6.434387pt;margin-top:-2.236965pt;width:3.64pt;height:14pt;mso-position-horizontal-relative:page;mso-position-vertical-relative:paragraph;z-index:-17119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9E9E9E"/>
                      <w:spacing w:val="0"/>
                      <w:w w:val="52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5"/>
          <w:szCs w:val="25"/>
          <w:color w:val="AFAFB1"/>
          <w:spacing w:val="-47"/>
          <w:w w:val="36"/>
          <w:position w:val="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AFAFB1"/>
          <w:spacing w:val="-92"/>
          <w:w w:val="129"/>
          <w:position w:val="1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898A8C"/>
          <w:spacing w:val="-34"/>
          <w:w w:val="105"/>
          <w:position w:val="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898A8C"/>
          <w:spacing w:val="0"/>
          <w:w w:val="74"/>
          <w:position w:val="1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180"/>
          <w:cols w:num="2" w:equalWidth="0">
            <w:col w:w="6095" w:space="2715"/>
            <w:col w:w="2690"/>
          </w:cols>
        </w:sectPr>
      </w:pPr>
      <w:rPr/>
    </w:p>
    <w:p>
      <w:pPr>
        <w:spacing w:before="0" w:after="0" w:line="550" w:lineRule="exact"/>
        <w:ind w:left="878" w:right="-20"/>
        <w:jc w:val="left"/>
        <w:tabs>
          <w:tab w:pos="2040" w:val="left"/>
          <w:tab w:pos="3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88"/>
          <w:szCs w:val="88"/>
          <w:color w:val="383838"/>
          <w:spacing w:val="0"/>
          <w:w w:val="140"/>
          <w:b/>
          <w:bCs/>
          <w:position w:val="-36"/>
        </w:rPr>
        <w:t>1</w:t>
      </w:r>
      <w:r>
        <w:rPr>
          <w:rFonts w:ascii="Times New Roman" w:hAnsi="Times New Roman" w:cs="Times New Roman" w:eastAsia="Times New Roman"/>
          <w:sz w:val="88"/>
          <w:szCs w:val="88"/>
          <w:color w:val="383838"/>
          <w:spacing w:val="0"/>
          <w:w w:val="100"/>
          <w:b/>
          <w:bCs/>
          <w:position w:val="-36"/>
        </w:rPr>
        <w:tab/>
      </w:r>
      <w:r>
        <w:rPr>
          <w:rFonts w:ascii="Times New Roman" w:hAnsi="Times New Roman" w:cs="Times New Roman" w:eastAsia="Times New Roman"/>
          <w:sz w:val="88"/>
          <w:szCs w:val="88"/>
          <w:color w:val="383838"/>
          <w:spacing w:val="0"/>
          <w:w w:val="100"/>
          <w:b/>
          <w:bCs/>
          <w:position w:val="-36"/>
        </w:rPr>
      </w:r>
      <w:r>
        <w:rPr>
          <w:rFonts w:ascii="Arial" w:hAnsi="Arial" w:cs="Arial" w:eastAsia="Arial"/>
          <w:sz w:val="52"/>
          <w:szCs w:val="52"/>
          <w:color w:val="DBDBDB"/>
          <w:spacing w:val="0"/>
          <w:w w:val="51"/>
          <w:position w:val="-10"/>
        </w:rPr>
        <w:t>ı</w:t>
      </w:r>
      <w:r>
        <w:rPr>
          <w:rFonts w:ascii="Arial" w:hAnsi="Arial" w:cs="Arial" w:eastAsia="Arial"/>
          <w:sz w:val="52"/>
          <w:szCs w:val="52"/>
          <w:color w:val="DBDBDB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52"/>
          <w:szCs w:val="52"/>
          <w:color w:val="DBDBDB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  <w:position w:val="-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12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  <w:position w:val="-1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1"/>
          <w:position w:val="-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27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1"/>
          <w:position w:val="-13"/>
        </w:rPr>
        <w:t>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220" w:bottom="280" w:left="400" w:right="80"/>
        </w:sectPr>
      </w:pPr>
      <w:rPr/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27" w:lineRule="exact"/>
        <w:ind w:left="873" w:right="-61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8E8E8E"/>
          <w:spacing w:val="-2"/>
          <w:w w:val="179"/>
          <w:position w:val="-3"/>
        </w:rPr>
        <w:t>I</w:t>
      </w:r>
      <w:r>
        <w:rPr>
          <w:rFonts w:ascii="Arial" w:hAnsi="Arial" w:cs="Arial" w:eastAsia="Arial"/>
          <w:sz w:val="14"/>
          <w:szCs w:val="14"/>
          <w:color w:val="646666"/>
          <w:spacing w:val="0"/>
          <w:w w:val="90"/>
          <w:position w:val="-3"/>
        </w:rPr>
        <w:t>Z</w:t>
      </w:r>
      <w:r>
        <w:rPr>
          <w:rFonts w:ascii="Arial" w:hAnsi="Arial" w:cs="Arial" w:eastAsia="Arial"/>
          <w:sz w:val="14"/>
          <w:szCs w:val="14"/>
          <w:color w:val="646666"/>
          <w:spacing w:val="-14"/>
          <w:w w:val="100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646666"/>
          <w:spacing w:val="0"/>
          <w:w w:val="134"/>
          <w:position w:val="-3"/>
        </w:rPr>
        <w:t>M</w:t>
      </w:r>
      <w:r>
        <w:rPr>
          <w:rFonts w:ascii="Arial" w:hAnsi="Arial" w:cs="Arial" w:eastAsia="Arial"/>
          <w:sz w:val="14"/>
          <w:szCs w:val="14"/>
          <w:color w:val="646666"/>
          <w:spacing w:val="-6"/>
          <w:w w:val="133"/>
          <w:position w:val="-3"/>
        </w:rPr>
        <w:t>I</w:t>
      </w:r>
      <w:r>
        <w:rPr>
          <w:rFonts w:ascii="Arial" w:hAnsi="Arial" w:cs="Arial" w:eastAsia="Arial"/>
          <w:sz w:val="14"/>
          <w:szCs w:val="14"/>
          <w:color w:val="7E7E7E"/>
          <w:spacing w:val="0"/>
          <w:w w:val="103"/>
          <w:position w:val="-3"/>
        </w:rPr>
        <w:t>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373" w:lineRule="exact"/>
        <w:ind w:right="-20"/>
        <w:jc w:val="left"/>
        <w:tabs>
          <w:tab w:pos="6300" w:val="left"/>
        </w:tabs>
        <w:rPr>
          <w:rFonts w:ascii="Arial" w:hAnsi="Arial" w:cs="Arial" w:eastAsia="Arial"/>
          <w:sz w:val="37"/>
          <w:szCs w:val="3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14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14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  <w:position w:val="3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3"/>
        </w:rPr>
      </w:r>
      <w:r>
        <w:rPr>
          <w:rFonts w:ascii="Arial" w:hAnsi="Arial" w:cs="Arial" w:eastAsia="Arial"/>
          <w:sz w:val="27"/>
          <w:szCs w:val="27"/>
          <w:color w:val="AAAAAA"/>
          <w:spacing w:val="0"/>
          <w:w w:val="88"/>
          <w:position w:val="8"/>
        </w:rPr>
      </w:r>
      <w:r>
        <w:rPr>
          <w:rFonts w:ascii="Arial" w:hAnsi="Arial" w:cs="Arial" w:eastAsia="Arial"/>
          <w:sz w:val="27"/>
          <w:szCs w:val="27"/>
          <w:color w:val="AAAAAA"/>
          <w:spacing w:val="0"/>
          <w:w w:val="100"/>
          <w:imprint/>
          <w:position w:val="8"/>
        </w:rPr>
        <w:t>.</w:t>
      </w:r>
      <w:r>
        <w:rPr>
          <w:rFonts w:ascii="Arial" w:hAnsi="Arial" w:cs="Arial" w:eastAsia="Arial"/>
          <w:sz w:val="27"/>
          <w:szCs w:val="27"/>
          <w:color w:val="AAAAAA"/>
          <w:spacing w:val="46"/>
          <w:w w:val="100"/>
          <w:position w:val="8"/>
        </w:rPr>
        <w:t> </w:t>
      </w:r>
      <w:r>
        <w:rPr>
          <w:rFonts w:ascii="Arial" w:hAnsi="Arial" w:cs="Arial" w:eastAsia="Arial"/>
          <w:sz w:val="37"/>
          <w:szCs w:val="37"/>
          <w:color w:val="7E7E7E"/>
          <w:spacing w:val="0"/>
          <w:w w:val="103"/>
          <w:position w:val="-4"/>
        </w:rPr>
        <w:t>·)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80"/>
          <w:cols w:num="2" w:equalWidth="0">
            <w:col w:w="1350" w:space="2385"/>
            <w:col w:w="7705"/>
          </w:cols>
        </w:sectPr>
      </w:pPr>
      <w:rPr/>
    </w:p>
    <w:p>
      <w:pPr>
        <w:spacing w:before="0" w:after="0" w:line="190" w:lineRule="exact"/>
        <w:ind w:left="600" w:right="-20"/>
        <w:jc w:val="left"/>
        <w:tabs>
          <w:tab w:pos="3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-1"/>
        </w:rPr>
        <w:t>BÜYÜKŞEHIR</w:t>
        <w:tab/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3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4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3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5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3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80"/>
        </w:sectPr>
      </w:pPr>
      <w:rPr/>
    </w:p>
    <w:p>
      <w:pPr>
        <w:spacing w:before="0" w:after="0" w:line="146" w:lineRule="exact"/>
        <w:ind w:left="648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646666"/>
          <w:spacing w:val="0"/>
          <w:w w:val="100"/>
        </w:rPr>
        <w:t>BE</w:t>
      </w:r>
      <w:r>
        <w:rPr>
          <w:rFonts w:ascii="Arial" w:hAnsi="Arial" w:cs="Arial" w:eastAsia="Arial"/>
          <w:sz w:val="14"/>
          <w:szCs w:val="14"/>
          <w:color w:val="646666"/>
          <w:spacing w:val="4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55"/>
        </w:rPr>
        <w:t>l</w:t>
      </w:r>
      <w:r>
        <w:rPr>
          <w:rFonts w:ascii="Arial" w:hAnsi="Arial" w:cs="Arial" w:eastAsia="Arial"/>
          <w:sz w:val="14"/>
          <w:szCs w:val="14"/>
          <w:color w:val="4B4B4B"/>
          <w:spacing w:val="-19"/>
          <w:w w:val="155"/>
        </w:rPr>
        <w:t> </w:t>
      </w:r>
      <w:r>
        <w:rPr>
          <w:rFonts w:ascii="Arial" w:hAnsi="Arial" w:cs="Arial" w:eastAsia="Arial"/>
          <w:sz w:val="14"/>
          <w:szCs w:val="14"/>
          <w:color w:val="646666"/>
          <w:spacing w:val="0"/>
          <w:w w:val="82"/>
        </w:rPr>
        <w:t>E</w:t>
      </w:r>
      <w:r>
        <w:rPr>
          <w:rFonts w:ascii="Arial" w:hAnsi="Arial" w:cs="Arial" w:eastAsia="Arial"/>
          <w:sz w:val="14"/>
          <w:szCs w:val="14"/>
          <w:color w:val="646666"/>
          <w:spacing w:val="-4"/>
          <w:w w:val="82"/>
        </w:rPr>
        <w:t> 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04"/>
        </w:rPr>
        <w:t>D</w:t>
      </w:r>
      <w:r>
        <w:rPr>
          <w:rFonts w:ascii="Arial" w:hAnsi="Arial" w:cs="Arial" w:eastAsia="Arial"/>
          <w:sz w:val="14"/>
          <w:szCs w:val="14"/>
          <w:color w:val="4B4B4B"/>
          <w:spacing w:val="-22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7E7E7E"/>
          <w:spacing w:val="5"/>
          <w:w w:val="143"/>
        </w:rPr>
        <w:t>I</w:t>
      </w:r>
      <w:r>
        <w:rPr>
          <w:rFonts w:ascii="Arial" w:hAnsi="Arial" w:cs="Arial" w:eastAsia="Arial"/>
          <w:sz w:val="14"/>
          <w:szCs w:val="14"/>
          <w:color w:val="646666"/>
          <w:spacing w:val="0"/>
          <w:w w:val="87"/>
        </w:rPr>
        <w:t>Y</w:t>
      </w:r>
      <w:r>
        <w:rPr>
          <w:rFonts w:ascii="Arial" w:hAnsi="Arial" w:cs="Arial" w:eastAsia="Arial"/>
          <w:sz w:val="14"/>
          <w:szCs w:val="14"/>
          <w:color w:val="646666"/>
          <w:spacing w:val="-22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89"/>
        </w:rPr>
        <w:t>E</w:t>
      </w:r>
      <w:r>
        <w:rPr>
          <w:rFonts w:ascii="Arial" w:hAnsi="Arial" w:cs="Arial" w:eastAsia="Arial"/>
          <w:sz w:val="14"/>
          <w:szCs w:val="14"/>
          <w:color w:val="4B4B4B"/>
          <w:spacing w:val="-18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646666"/>
          <w:spacing w:val="0"/>
          <w:w w:val="101"/>
        </w:rPr>
        <w:t>S</w:t>
      </w:r>
      <w:r>
        <w:rPr>
          <w:rFonts w:ascii="Arial" w:hAnsi="Arial" w:cs="Arial" w:eastAsia="Arial"/>
          <w:sz w:val="14"/>
          <w:szCs w:val="14"/>
          <w:color w:val="646666"/>
          <w:spacing w:val="-21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07"/>
        </w:rPr>
        <w:t>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131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7E7E7E"/>
          <w:spacing w:val="0"/>
          <w:w w:val="54"/>
          <w:position w:val="-5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5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80"/>
          <w:cols w:num="2" w:equalWidth="0">
            <w:col w:w="2088" w:space="2309"/>
            <w:col w:w="7043"/>
          </w:cols>
        </w:sectPr>
      </w:pPr>
      <w:rPr/>
    </w:p>
    <w:p>
      <w:pPr>
        <w:spacing w:before="0" w:after="0" w:line="303" w:lineRule="exact"/>
        <w:ind w:left="107" w:right="-20"/>
        <w:jc w:val="left"/>
        <w:tabs>
          <w:tab w:pos="1520" w:val="left"/>
          <w:tab w:pos="3080" w:val="left"/>
          <w:tab w:pos="5480" w:val="left"/>
          <w:tab w:pos="75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666"/>
          <w:w w:val="81"/>
        </w:rPr>
        <w:t>[O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4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20/0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6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12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</w:rPr>
        <w:t>\11ildirim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7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12"/>
          <w:w w:val="35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9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9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13.50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32"/>
          <w:szCs w:val="32"/>
          <w:color w:val="646666"/>
          <w:spacing w:val="0"/>
          <w:w w:val="68"/>
          <w:position w:val="-1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646666"/>
          <w:spacing w:val="9"/>
          <w:w w:val="68"/>
          <w:position w:val="-1"/>
        </w:rPr>
        <w:t>r</w:t>
      </w:r>
      <w:r>
        <w:rPr>
          <w:rFonts w:ascii="Arial" w:hAnsi="Arial" w:cs="Arial" w:eastAsia="Arial"/>
          <w:sz w:val="27"/>
          <w:szCs w:val="27"/>
          <w:color w:val="646666"/>
          <w:spacing w:val="0"/>
          <w:w w:val="68"/>
          <w:position w:val="-1"/>
        </w:rPr>
        <w:t>cı: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136" w:right="-20"/>
        <w:jc w:val="left"/>
        <w:tabs>
          <w:tab w:pos="1520" w:val="left"/>
          <w:tab w:pos="3080" w:val="left"/>
          <w:tab w:pos="446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03"/>
          <w:w w:val="78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5"/>
          <w:position w:val="1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20/05/20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16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4"/>
          <w:position w:val="1"/>
        </w:rPr>
        <w:t>!K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6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3281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7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  <w:position w:val="1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  <w:position w:val="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1615/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üzeri/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Bayra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6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DoQn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9"/>
          <w:w w:val="6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Alpasla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h.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161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6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okak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Bayrakit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ind w:left="136" w:right="1068"/>
        <w:jc w:val="left"/>
        <w:tabs>
          <w:tab w:pos="1660" w:val="left"/>
          <w:tab w:pos="3560" w:val="left"/>
          <w:tab w:pos="3980" w:val="left"/>
          <w:tab w:pos="670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5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5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position w:val="1"/>
        </w:rPr>
        <w:t>Ynpıııııı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4B4B4B"/>
          <w:spacing w:val="2"/>
          <w:w w:val="100"/>
          <w:position w:val="1"/>
        </w:rPr>
        <w:t> </w:t>
      </w:r>
      <w:r>
        <w:rPr>
          <w:rFonts w:ascii="Arial" w:hAnsi="Arial" w:cs="Arial" w:eastAsia="Arial"/>
          <w:sz w:val="16"/>
          <w:szCs w:val="16"/>
          <w:color w:val="383838"/>
          <w:spacing w:val="0"/>
          <w:w w:val="152"/>
          <w:position w:val="1"/>
        </w:rPr>
        <w:t>ekl</w:t>
      </w:r>
      <w:r>
        <w:rPr>
          <w:rFonts w:ascii="Arial" w:hAnsi="Arial" w:cs="Arial" w:eastAsia="Arial"/>
          <w:sz w:val="16"/>
          <w:szCs w:val="16"/>
          <w:color w:val="383838"/>
          <w:spacing w:val="-16"/>
          <w:w w:val="152"/>
          <w:position w:val="1"/>
        </w:rPr>
        <w:t>i</w:t>
      </w:r>
      <w:r>
        <w:rPr>
          <w:rFonts w:ascii="Arial" w:hAnsi="Arial" w:cs="Arial" w:eastAsia="Arial"/>
          <w:sz w:val="16"/>
          <w:szCs w:val="16"/>
          <w:color w:val="8E8E8E"/>
          <w:spacing w:val="0"/>
          <w:w w:val="208"/>
          <w:position w:val="1"/>
        </w:rPr>
        <w:t>:</w:t>
      </w:r>
      <w:r>
        <w:rPr>
          <w:rFonts w:ascii="Arial" w:hAnsi="Arial" w:cs="Arial" w:eastAsia="Arial"/>
          <w:sz w:val="16"/>
          <w:szCs w:val="16"/>
          <w:color w:val="8E8E8E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6"/>
          <w:szCs w:val="16"/>
          <w:color w:val="8E8E8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7"/>
        </w:rPr>
        <w:t>Kullanını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15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3539" w:right="486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9.563812pt;margin-top:4.340045pt;width:87.028598pt;height:26pt;mso-position-horizontal-relative:page;mso-position-vertical-relative:paragraph;z-index:-17116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600" w:val="left"/>
                      <w:tab w:pos="166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646666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4666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4666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646666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64666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64666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4B4B4B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8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7"/>
          <w:w w:val="106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6"/>
          <w:w w:val="11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7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rme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88"/>
        </w:rPr>
        <w:t>ag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3"/>
          <w:w w:val="8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94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66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96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9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4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14.05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31" w:right="-20"/>
        <w:jc w:val="left"/>
        <w:tabs>
          <w:tab w:pos="2060" w:val="left"/>
          <w:tab w:pos="5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Öğrenilemedi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IKira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99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5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19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5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9"/>
          <w:w w:val="10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6"/>
          <w:w w:val="113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</w:rPr>
        <w:t>ııilcıııcdi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5" w:after="0" w:line="215" w:lineRule="exact"/>
        <w:ind w:left="20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w w:val="93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w w:val="92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44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3"/>
          <w:w w:val="4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-29"/>
          <w:w w:val="13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  <w:position w:val="-1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3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Abdulkadi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  <w:position w:val="-1"/>
        </w:rPr>
        <w:t>YiGiT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2060" w:right="-20"/>
        <w:jc w:val="left"/>
        <w:tabs>
          <w:tab w:pos="4640" w:val="left"/>
          <w:tab w:pos="7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  <w:position w:val="1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3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6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147"/>
          <w:position w:val="1"/>
        </w:rPr>
        <w:t>:ı</w:t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96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  <w:position w:val="1"/>
        </w:rPr>
        <w:t>13.5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38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Vnrı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9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  <w:position w:val="0"/>
        </w:rPr>
        <w:t>13.58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179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>iden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7"/>
          <w:position w:val="0"/>
        </w:rPr>
        <w:t>646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31" w:right="-20"/>
        <w:jc w:val="left"/>
        <w:tabs>
          <w:tab w:pos="464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9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  <w:position w:val="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2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669" w:right="-20"/>
        <w:jc w:val="left"/>
        <w:tabs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4"/>
        </w:rPr>
        <w:t>Aci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3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38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Snati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-10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46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9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et-Jandarma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8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13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Santi: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075" w:right="-20"/>
        <w:jc w:val="left"/>
        <w:tabs>
          <w:tab w:pos="3540" w:val="left"/>
          <w:tab w:pos="464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1" w:right="-20"/>
        <w:jc w:val="left"/>
        <w:tabs>
          <w:tab w:pos="2120" w:val="left"/>
          <w:tab w:pos="464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35"/>
          <w:position w:val="0"/>
        </w:rPr>
        <w:t>ılcı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35"/>
          <w:position w:val="0"/>
        </w:rPr>
        <w:t>ş</w:t>
      </w:r>
      <w:r>
        <w:rPr>
          <w:rFonts w:ascii="Arial" w:hAnsi="Arial" w:cs="Arial" w:eastAsia="Arial"/>
          <w:sz w:val="17"/>
          <w:szCs w:val="17"/>
          <w:color w:val="4B4B4B"/>
          <w:spacing w:val="-8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Sayı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7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4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4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88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0"/>
        </w:rPr>
        <w:t>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423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nişsc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0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07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7" w:lineRule="auto"/>
        <w:ind w:left="131" w:right="2502" w:firstLine="-24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666"/>
          <w:w w:val="15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7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4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yannıakta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4611" w:right="392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Söndürıncdc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4"/>
        </w:rPr>
        <w:t>Kulll1nıla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88" w:lineRule="exact"/>
        <w:ind w:left="122" w:right="-20"/>
        <w:jc w:val="left"/>
        <w:tabs>
          <w:tab w:pos="2360" w:val="left"/>
          <w:tab w:pos="4640" w:val="left"/>
          <w:tab w:pos="6560" w:val="left"/>
          <w:tab w:pos="8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2"/>
        </w:rPr>
        <w:t>Söndlirnıc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2"/>
        </w:rPr>
        <w:t>Tlirü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ilc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3"/>
        </w:rPr>
        <w:t>söndürüldü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00"/>
          <w:position w:val="-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0"/>
          <w:w w:val="6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nı3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8"/>
          <w:w w:val="36"/>
          <w:position w:val="-3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3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6"/>
          <w:position w:val="-4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7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72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6"/>
          <w:w w:val="72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2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2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1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2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5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58"/>
          <w:position w:val="-4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3"/>
          <w:w w:val="59"/>
          <w:position w:val="-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17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8" w:lineRule="exact"/>
        <w:ind w:left="4645" w:right="-20"/>
        <w:jc w:val="left"/>
        <w:tabs>
          <w:tab w:pos="6560" w:val="left"/>
          <w:tab w:pos="6920" w:val="left"/>
          <w:tab w:pos="8140" w:val="left"/>
          <w:tab w:pos="858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3"/>
        </w:rPr>
        <w:t>0.5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646666"/>
          <w:spacing w:val="0"/>
          <w:w w:val="63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64666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64666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646666"/>
          <w:spacing w:val="-19"/>
          <w:w w:val="189"/>
          <w:position w:val="3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4B4B4B"/>
          <w:spacing w:val="4"/>
          <w:w w:val="76"/>
          <w:position w:val="3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646666"/>
          <w:spacing w:val="0"/>
          <w:w w:val="76"/>
          <w:position w:val="3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64666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646666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646666"/>
          <w:spacing w:val="-12"/>
          <w:w w:val="83"/>
          <w:position w:val="3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4B4B4B"/>
          <w:spacing w:val="0"/>
          <w:w w:val="303"/>
          <w:position w:val="3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4B4B4B"/>
          <w:spacing w:val="-2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46666"/>
          <w:spacing w:val="0"/>
          <w:w w:val="76"/>
          <w:position w:val="3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7" w:lineRule="auto"/>
        <w:ind w:left="131" w:right="2979" w:firstLine="-1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Söndürnıc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yanınıştır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8E8E8E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E8E8E"/>
          <w:spacing w:val="0"/>
          <w:w w:val="1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7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7" w:lineRule="auto"/>
        <w:ind w:left="131" w:right="56" w:firstLine="2029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tctkikt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4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allarda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</w:rPr>
        <w:t>görülnıü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8E8E8E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E8E8E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7"/>
        </w:rPr>
        <w:t>soruştunııada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kişilcrcc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sehvc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</w:rPr>
        <w:t>düşürülcn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0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sönıııeıııi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92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maritinin;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kanmıtinc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63" w:lineRule="auto"/>
        <w:ind w:left="127" w:right="4022" w:firstLine="48"/>
        <w:jc w:val="left"/>
        <w:tabs>
          <w:tab w:pos="206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41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1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7"/>
          <w:w w:val="9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9"/>
        </w:rPr>
        <w:t>Bedeli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52" w:lineRule="auto"/>
        <w:ind w:left="150" w:right="9764" w:firstLine="-2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666"/>
          <w:w w:val="8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resJim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10"/>
          <w:w w:val="8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</w:rPr>
        <w:t>dildi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  <w:t>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351" w:right="-20"/>
        <w:jc w:val="left"/>
        <w:tabs>
          <w:tab w:pos="210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51"/>
          <w:position w:val="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10"/>
          <w:w w:val="5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91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99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1"/>
        </w:rPr>
        <w:t>n(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9"/>
          <w:w w:val="107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9"/>
          <w:position w:val="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8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0"/>
        </w:rPr>
        <w:t>lı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18"/>
          <w:szCs w:val="18"/>
          <w:color w:val="38383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3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11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73"/>
          <w:position w:val="0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9"/>
          <w:w w:val="74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  <w:position w:val="0"/>
        </w:rPr>
        <w:t>&lt;ıati: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0"/>
        </w:rPr>
        <w:t>14.37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212" w:right="741"/>
        <w:jc w:val="center"/>
        <w:tabs>
          <w:tab w:pos="860" w:val="left"/>
          <w:tab w:pos="1380" w:val="left"/>
          <w:tab w:pos="8540" w:val="left"/>
          <w:tab w:pos="10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4B4B4B"/>
          <w:w w:val="90"/>
        </w:rPr>
        <w:t>v</w:t>
      </w:r>
      <w:r>
        <w:rPr>
          <w:rFonts w:ascii="Arial" w:hAnsi="Arial" w:cs="Arial" w:eastAsia="Arial"/>
          <w:sz w:val="16"/>
          <w:szCs w:val="16"/>
          <w:color w:val="4B4B4B"/>
          <w:spacing w:val="11"/>
          <w:w w:val="89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9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9"/>
        </w:rPr>
        <w:t>sn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9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Yanılı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5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Bayra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0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5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  <w:u w:val="single" w:color="ACACAC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  <w:u w:val="single" w:color="ACACAC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  <w:u w:val="single" w:color="ACACAC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  <w:u w:val="single" w:color="ACACAC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7"/>
          <w:w w:val="100"/>
          <w:u w:val="single" w:color="ACACAC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7"/>
          <w:w w:val="100"/>
          <w:u w:val="single" w:color="ACACAC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  <w:u w:val="single" w:color="ACACAC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  <w:u w:val="single" w:color="ACACAC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u w:val="single" w:color="ACACAC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u w:val="single" w:color="ACACAC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u w:val="single" w:color="ACACAC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209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86" w:lineRule="exact"/>
        <w:ind w:left="4974" w:right="548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6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  <w:position w:val="-11"/>
        </w:rPr>
        <w:t>Anıiri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400" w:right="80"/>
        </w:sectPr>
      </w:pPr>
      <w:rPr/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82" w:lineRule="exact"/>
        <w:ind w:left="323" w:right="-69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.291920pt;margin-top:.534862pt;width:7.49595pt;height:5.5pt;mso-position-horizontal-relative:page;mso-position-vertical-relative:paragraph;z-index:-17115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7"/>
                    <w:jc w:val="left"/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Pr/>
                  <w:r>
                    <w:rPr>
                      <w:rFonts w:ascii="Arial" w:hAnsi="Arial" w:cs="Arial" w:eastAsia="Arial"/>
                      <w:sz w:val="11"/>
                      <w:szCs w:val="11"/>
                      <w:color w:val="383838"/>
                      <w:spacing w:val="0"/>
                      <w:w w:val="104"/>
                    </w:rPr>
                    <w:t>:..;'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7"/>
          <w:szCs w:val="27"/>
          <w:color w:val="4B4B4B"/>
          <w:w w:val="18"/>
          <w:position w:val="-3"/>
        </w:rPr>
        <w:t>..</w:t>
      </w:r>
      <w:r>
        <w:rPr>
          <w:rFonts w:ascii="Arial" w:hAnsi="Arial" w:cs="Arial" w:eastAsia="Arial"/>
          <w:sz w:val="27"/>
          <w:szCs w:val="27"/>
          <w:color w:val="4B4B4B"/>
          <w:spacing w:val="5"/>
          <w:w w:val="18"/>
          <w:position w:val="-3"/>
        </w:rPr>
        <w:t>.</w:t>
      </w:r>
      <w:r>
        <w:rPr>
          <w:rFonts w:ascii="Arial" w:hAnsi="Arial" w:cs="Arial" w:eastAsia="Arial"/>
          <w:sz w:val="27"/>
          <w:szCs w:val="27"/>
          <w:color w:val="4B4B4B"/>
          <w:spacing w:val="0"/>
          <w:w w:val="68"/>
          <w:position w:val="-3"/>
        </w:rPr>
        <w:t>&lt;·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85" w:lineRule="exact"/>
        <w:ind w:left="366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383838"/>
          <w:spacing w:val="0"/>
          <w:w w:val="100"/>
          <w:position w:val="-1"/>
        </w:rPr>
        <w:t>r.ı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91" w:lineRule="exact"/>
        <w:ind w:left="270" w:right="-82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12"/>
          <w:szCs w:val="12"/>
          <w:color w:val="383838"/>
          <w:spacing w:val="-120"/>
          <w:w w:val="180"/>
          <w:position w:val="-1"/>
        </w:rPr>
        <w:t>n</w:t>
      </w:r>
      <w:r>
        <w:rPr>
          <w:rFonts w:ascii="Arial" w:hAnsi="Arial" w:cs="Arial" w:eastAsia="Arial"/>
          <w:sz w:val="28"/>
          <w:szCs w:val="28"/>
          <w:color w:val="4B4B4B"/>
          <w:spacing w:val="-14"/>
          <w:w w:val="113"/>
          <w:position w:val="-13"/>
        </w:rPr>
        <w:t>-</w:t>
      </w:r>
      <w:r>
        <w:rPr>
          <w:rFonts w:ascii="Arial" w:hAnsi="Arial" w:cs="Arial" w:eastAsia="Arial"/>
          <w:sz w:val="28"/>
          <w:szCs w:val="28"/>
          <w:color w:val="8E8E8E"/>
          <w:spacing w:val="0"/>
          <w:w w:val="103"/>
          <w:position w:val="-13"/>
        </w:rPr>
        <w:t>·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737" w:lineRule="exact"/>
        <w:ind w:right="-269"/>
        <w:jc w:val="left"/>
        <w:tabs>
          <w:tab w:pos="1880" w:val="left"/>
        </w:tabs>
        <w:rPr>
          <w:rFonts w:ascii="Courier New" w:hAnsi="Courier New" w:cs="Courier New" w:eastAsia="Courier New"/>
          <w:sz w:val="91"/>
          <w:szCs w:val="9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8"/>
          <w:szCs w:val="48"/>
          <w:color w:val="4D56AC"/>
          <w:spacing w:val="-56"/>
          <w:w w:val="56"/>
          <w:i/>
          <w:position w:val="-38"/>
        </w:rPr>
        <w:t>1</w:t>
      </w:r>
      <w:r>
        <w:rPr>
          <w:rFonts w:ascii="Arial" w:hAnsi="Arial" w:cs="Arial" w:eastAsia="Arial"/>
          <w:sz w:val="69"/>
          <w:szCs w:val="69"/>
          <w:color w:val="3F4483"/>
          <w:spacing w:val="0"/>
          <w:w w:val="104"/>
          <w:i/>
          <w:position w:val="-56"/>
        </w:rPr>
        <w:t>t</w:t>
      </w:r>
      <w:r>
        <w:rPr>
          <w:rFonts w:ascii="Arial" w:hAnsi="Arial" w:cs="Arial" w:eastAsia="Arial"/>
          <w:sz w:val="69"/>
          <w:szCs w:val="69"/>
          <w:color w:val="3F4483"/>
          <w:spacing w:val="29"/>
          <w:w w:val="100"/>
          <w:i/>
          <w:position w:val="-56"/>
        </w:rPr>
        <w:t> </w:t>
      </w:r>
      <w:r>
        <w:rPr>
          <w:rFonts w:ascii="Arial" w:hAnsi="Arial" w:cs="Arial" w:eastAsia="Arial"/>
          <w:sz w:val="142"/>
          <w:szCs w:val="142"/>
          <w:color w:val="3F4483"/>
          <w:spacing w:val="0"/>
          <w:w w:val="70"/>
          <w:i/>
          <w:position w:val="-56"/>
        </w:rPr>
        <w:t>w</w:t>
      </w:r>
      <w:r>
        <w:rPr>
          <w:rFonts w:ascii="Arial" w:hAnsi="Arial" w:cs="Arial" w:eastAsia="Arial"/>
          <w:sz w:val="142"/>
          <w:szCs w:val="142"/>
          <w:color w:val="3F4483"/>
          <w:spacing w:val="0"/>
          <w:w w:val="100"/>
          <w:i/>
          <w:position w:val="-56"/>
        </w:rPr>
        <w:tab/>
      </w:r>
      <w:r>
        <w:rPr>
          <w:rFonts w:ascii="Arial" w:hAnsi="Arial" w:cs="Arial" w:eastAsia="Arial"/>
          <w:sz w:val="142"/>
          <w:szCs w:val="142"/>
          <w:color w:val="3F4483"/>
          <w:spacing w:val="0"/>
          <w:w w:val="100"/>
          <w:i/>
          <w:position w:val="-56"/>
        </w:rPr>
      </w:r>
      <w:r>
        <w:rPr>
          <w:rFonts w:ascii="Courier New" w:hAnsi="Courier New" w:cs="Courier New" w:eastAsia="Courier New"/>
          <w:sz w:val="91"/>
          <w:szCs w:val="91"/>
          <w:color w:val="5B649E"/>
          <w:spacing w:val="0"/>
          <w:w w:val="170"/>
          <w:i/>
          <w:position w:val="-70"/>
        </w:rPr>
        <w:t>4A</w:t>
      </w:r>
      <w:r>
        <w:rPr>
          <w:rFonts w:ascii="Courier New" w:hAnsi="Courier New" w:cs="Courier New" w:eastAsia="Courier New"/>
          <w:sz w:val="91"/>
          <w:szCs w:val="91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right="-20"/>
        <w:jc w:val="lef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383838"/>
          <w:w w:val="103"/>
          <w:i/>
        </w:rPr>
        <w:t>1</w:t>
      </w:r>
      <w:r>
        <w:rPr>
          <w:rFonts w:ascii="Arial" w:hAnsi="Arial" w:cs="Arial" w:eastAsia="Arial"/>
          <w:sz w:val="28"/>
          <w:szCs w:val="28"/>
          <w:color w:val="383838"/>
          <w:spacing w:val="-41"/>
          <w:w w:val="100"/>
          <w:i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60"/>
        </w:rPr>
        <w:t>9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36"/>
          <w:w w:val="60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60"/>
        </w:rPr>
        <w:t>MaYı</w:t>
      </w:r>
      <w:r>
        <w:rPr>
          <w:rFonts w:ascii="Arial" w:hAnsi="Arial" w:cs="Arial" w:eastAsia="Arial"/>
          <w:sz w:val="25"/>
          <w:szCs w:val="25"/>
          <w:color w:val="383838"/>
          <w:spacing w:val="10"/>
          <w:w w:val="60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383838"/>
          <w:spacing w:val="0"/>
          <w:w w:val="60"/>
        </w:rPr>
        <w:t>:ı91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28" w:lineRule="exact"/>
        <w:ind w:left="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69"/>
          <w:w w:val="98"/>
          <w:position w:val="-8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5"/>
          <w:position w:val="-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98"/>
          <w:position w:val="-8"/>
        </w:rPr>
        <w:t>,U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18"/>
          <w:w w:val="98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3"/>
          <w:w w:val="44"/>
          <w:position w:val="-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-50"/>
          <w:w w:val="161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37"/>
          <w:w w:val="88"/>
          <w:position w:val="-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55"/>
          <w:position w:val="-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-19"/>
          <w:w w:val="120"/>
          <w:position w:val="-8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14"/>
          <w:w w:val="108"/>
          <w:position w:val="-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7E7E7E"/>
          <w:spacing w:val="-18"/>
          <w:w w:val="122"/>
          <w:position w:val="-8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55"/>
          <w:position w:val="-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63"/>
          <w:position w:val="-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3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8"/>
        </w:rPr>
        <w:t>,Aıniri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80"/>
          <w:cols w:num="3" w:equalWidth="0">
            <w:col w:w="553" w:space="2330"/>
            <w:col w:w="3743" w:space="1862"/>
            <w:col w:w="2952"/>
          </w:cols>
        </w:sectPr>
      </w:pPr>
      <w:rPr/>
    </w:p>
    <w:p>
      <w:pPr>
        <w:spacing w:before="0" w:after="0" w:line="46" w:lineRule="exact"/>
        <w:ind w:right="-20"/>
        <w:jc w:val="right"/>
        <w:tabs>
          <w:tab w:pos="46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646666"/>
          <w:spacing w:val="0"/>
          <w:w w:val="59"/>
          <w:position w:val="-20"/>
        </w:rPr>
        <w:t>.,."'·</w:t>
      </w:r>
      <w:r>
        <w:rPr>
          <w:rFonts w:ascii="Times New Roman" w:hAnsi="Times New Roman" w:cs="Times New Roman" w:eastAsia="Times New Roman"/>
          <w:sz w:val="11"/>
          <w:szCs w:val="11"/>
          <w:color w:val="646666"/>
          <w:spacing w:val="7"/>
          <w:w w:val="59"/>
          <w:position w:val="-2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4B4B4B"/>
          <w:spacing w:val="0"/>
          <w:w w:val="89"/>
          <w:position w:val="-20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4B4B4B"/>
          <w:spacing w:val="0"/>
          <w:w w:val="100"/>
          <w:position w:val="-2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4B4B4B"/>
          <w:spacing w:val="0"/>
          <w:w w:val="100"/>
          <w:position w:val="-20"/>
        </w:rPr>
      </w:r>
      <w:r>
        <w:rPr>
          <w:rFonts w:ascii="Times New Roman" w:hAnsi="Times New Roman" w:cs="Times New Roman" w:eastAsia="Times New Roman"/>
          <w:sz w:val="30"/>
          <w:szCs w:val="30"/>
          <w:color w:val="7E7E7E"/>
          <w:spacing w:val="0"/>
          <w:w w:val="53"/>
          <w:position w:val="-20"/>
        </w:rPr>
        <w:t>..</w:t>
      </w:r>
      <w:r>
        <w:rPr>
          <w:rFonts w:ascii="Times New Roman" w:hAnsi="Times New Roman" w:cs="Times New Roman" w:eastAsia="Times New Roman"/>
          <w:sz w:val="30"/>
          <w:szCs w:val="30"/>
          <w:color w:val="7E7E7E"/>
          <w:spacing w:val="-40"/>
          <w:w w:val="100"/>
          <w:position w:val="-2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AAAAA"/>
          <w:spacing w:val="0"/>
          <w:w w:val="100"/>
          <w:position w:val="-20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AAAAAA"/>
          <w:spacing w:val="0"/>
          <w:w w:val="100"/>
          <w:position w:val="-20"/>
        </w:rPr>
        <w:t>\</w:t>
      </w:r>
      <w:r>
        <w:rPr>
          <w:rFonts w:ascii="Times New Roman" w:hAnsi="Times New Roman" w:cs="Times New Roman" w:eastAsia="Times New Roman"/>
          <w:sz w:val="14"/>
          <w:szCs w:val="14"/>
          <w:color w:val="AAAAAA"/>
          <w:spacing w:val="0"/>
          <w:w w:val="100"/>
          <w:position w:val="-20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AAAAAA"/>
          <w:spacing w:val="13"/>
          <w:w w:val="100"/>
          <w:position w:val="-20"/>
        </w:rPr>
        <w:t> </w:t>
      </w:r>
      <w:r>
        <w:rPr>
          <w:rFonts w:ascii="Arial" w:hAnsi="Arial" w:cs="Arial" w:eastAsia="Arial"/>
          <w:sz w:val="27"/>
          <w:szCs w:val="27"/>
          <w:color w:val="8E8E8E"/>
          <w:spacing w:val="-41"/>
          <w:w w:val="88"/>
          <w:position w:val="-20"/>
        </w:rPr>
        <w:t>.</w:t>
      </w:r>
      <w:r>
        <w:rPr>
          <w:rFonts w:ascii="Arial" w:hAnsi="Arial" w:cs="Arial" w:eastAsia="Arial"/>
          <w:sz w:val="28"/>
          <w:szCs w:val="28"/>
          <w:color w:val="AAAAAA"/>
          <w:spacing w:val="-32"/>
          <w:w w:val="67"/>
          <w:position w:val="-20"/>
        </w:rPr>
        <w:t>.</w:t>
      </w:r>
      <w:r>
        <w:rPr>
          <w:rFonts w:ascii="Arial" w:hAnsi="Arial" w:cs="Arial" w:eastAsia="Arial"/>
          <w:sz w:val="27"/>
          <w:szCs w:val="27"/>
          <w:color w:val="C3C3C3"/>
          <w:spacing w:val="0"/>
          <w:w w:val="70"/>
          <w:position w:val="-20"/>
        </w:rPr>
        <w:t>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8" w:after="0" w:line="38" w:lineRule="exact"/>
        <w:ind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0"/>
          <w:w w:val="64"/>
          <w:position w:val="-20"/>
        </w:rPr>
        <w:t>,.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4"/>
          <w:w w:val="64"/>
          <w:position w:val="-2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AAAAAA"/>
          <w:spacing w:val="0"/>
          <w:w w:val="76"/>
          <w:position w:val="-20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80"/>
          <w:cols w:num="2" w:equalWidth="0">
            <w:col w:w="9313" w:space="176"/>
            <w:col w:w="1951"/>
          </w:cols>
        </w:sectPr>
      </w:pPr>
      <w:rPr/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4" w:lineRule="exact"/>
        <w:ind w:right="-20"/>
        <w:jc w:val="righ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C3C3C3"/>
          <w:spacing w:val="6"/>
          <w:w w:val="58"/>
          <w:i/>
          <w:position w:val="-5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8E8E8E"/>
          <w:spacing w:val="-43"/>
          <w:w w:val="125"/>
          <w:i/>
          <w:position w:val="-5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646666"/>
          <w:spacing w:val="-105"/>
          <w:w w:val="137"/>
          <w:i/>
          <w:position w:val="-5"/>
        </w:rPr>
        <w:t>n</w:t>
      </w:r>
      <w:r>
        <w:rPr>
          <w:rFonts w:ascii="Times New Roman" w:hAnsi="Times New Roman" w:cs="Times New Roman" w:eastAsia="Times New Roman"/>
          <w:sz w:val="25"/>
          <w:szCs w:val="25"/>
          <w:color w:val="8E8E8E"/>
          <w:spacing w:val="0"/>
          <w:w w:val="126"/>
          <w:i/>
          <w:position w:val="-5"/>
        </w:rPr>
        <w:t>: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318" w:lineRule="exact"/>
        <w:ind w:right="-91"/>
        <w:jc w:val="lef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4.261047pt;margin-top:17.762169pt;width:95.801385pt;height:9.5pt;mso-position-horizontal-relative:page;mso-position-vertical-relative:paragraph;z-index:-17113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7E7E7E"/>
                      <w:spacing w:val="-1"/>
                      <w:w w:val="100"/>
                    </w:rPr>
                    <w:t>i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AAAAAA"/>
                      <w:spacing w:val="0"/>
                      <w:w w:val="100"/>
                    </w:rPr>
                    <w:t>t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AAAAAA"/>
                      <w:spacing w:val="-17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7E7E7E"/>
                      <w:spacing w:val="0"/>
                      <w:w w:val="100"/>
                    </w:rPr>
                    <w:t>faiy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7E7E7E"/>
                      <w:spacing w:val="0"/>
                      <w:w w:val="100"/>
                    </w:rPr>
                    <w:t>e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7E7E7E"/>
                      <w:spacing w:val="44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646666"/>
                      <w:spacing w:val="-4"/>
                      <w:w w:val="100"/>
                    </w:rPr>
                    <w:t>M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7E7E7E"/>
                      <w:spacing w:val="9"/>
                      <w:w w:val="100"/>
                    </w:rPr>
                    <w:t>e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646666"/>
                      <w:spacing w:val="4"/>
                      <w:w w:val="100"/>
                    </w:rPr>
                    <w:t>r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4B4B4B"/>
                      <w:spacing w:val="6"/>
                      <w:w w:val="100"/>
                    </w:rPr>
                    <w:t>k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646666"/>
                      <w:spacing w:val="8"/>
                      <w:w w:val="100"/>
                    </w:rPr>
                    <w:t>e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7E7E7E"/>
                      <w:spacing w:val="0"/>
                      <w:w w:val="100"/>
                    </w:rPr>
                    <w:t>z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7E7E7E"/>
                      <w:spacing w:val="4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4B4B4B"/>
                      <w:spacing w:val="8"/>
                      <w:w w:val="97"/>
                    </w:rPr>
                    <w:t>B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646666"/>
                      <w:spacing w:val="3"/>
                      <w:w w:val="114"/>
                    </w:rPr>
                    <w:t>ö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83838"/>
                      <w:spacing w:val="0"/>
                      <w:w w:val="115"/>
                    </w:rPr>
                    <w:t>lge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4"/>
          <w:szCs w:val="34"/>
          <w:color w:val="3F4483"/>
          <w:spacing w:val="-42"/>
          <w:w w:val="82"/>
          <w:position w:val="-6"/>
        </w:rPr>
        <w:t>f</w:t>
      </w:r>
      <w:r>
        <w:rPr>
          <w:rFonts w:ascii="Times New Roman" w:hAnsi="Times New Roman" w:cs="Times New Roman" w:eastAsia="Times New Roman"/>
          <w:sz w:val="34"/>
          <w:szCs w:val="34"/>
          <w:color w:val="646666"/>
          <w:spacing w:val="-164"/>
          <w:w w:val="86"/>
          <w:position w:val="-6"/>
        </w:rPr>
        <w:t>T</w:t>
      </w:r>
      <w:r>
        <w:rPr>
          <w:rFonts w:ascii="Times New Roman" w:hAnsi="Times New Roman" w:cs="Times New Roman" w:eastAsia="Times New Roman"/>
          <w:sz w:val="34"/>
          <w:szCs w:val="34"/>
          <w:color w:val="3F4483"/>
          <w:spacing w:val="0"/>
          <w:w w:val="81"/>
          <w:position w:val="-6"/>
        </w:rPr>
        <w:t>/</w:t>
      </w:r>
      <w:r>
        <w:rPr>
          <w:rFonts w:ascii="Times New Roman" w:hAnsi="Times New Roman" w:cs="Times New Roman" w:eastAsia="Times New Roman"/>
          <w:sz w:val="34"/>
          <w:szCs w:val="34"/>
          <w:color w:val="3F4483"/>
          <w:spacing w:val="-121"/>
          <w:w w:val="81"/>
          <w:position w:val="-6"/>
        </w:rPr>
        <w:t>L</w:t>
      </w:r>
      <w:r>
        <w:rPr>
          <w:rFonts w:ascii="Times New Roman" w:hAnsi="Times New Roman" w:cs="Times New Roman" w:eastAsia="Times New Roman"/>
          <w:sz w:val="34"/>
          <w:szCs w:val="34"/>
          <w:color w:val="646666"/>
          <w:spacing w:val="-8"/>
          <w:w w:val="86"/>
          <w:position w:val="-6"/>
        </w:rPr>
        <w:t>L</w:t>
      </w:r>
      <w:r>
        <w:rPr>
          <w:rFonts w:ascii="Times New Roman" w:hAnsi="Times New Roman" w:cs="Times New Roman" w:eastAsia="Times New Roman"/>
          <w:sz w:val="34"/>
          <w:szCs w:val="34"/>
          <w:color w:val="4B4B4B"/>
          <w:spacing w:val="0"/>
          <w:w w:val="88"/>
          <w:position w:val="-6"/>
        </w:rPr>
        <w:t>tJ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365" w:lineRule="exact"/>
        <w:ind w:left="139" w:right="-20"/>
        <w:jc w:val="left"/>
        <w:tabs>
          <w:tab w:pos="1260" w:val="left"/>
          <w:tab w:pos="1740" w:val="left"/>
        </w:tabs>
        <w:rPr>
          <w:rFonts w:ascii="Arial" w:hAnsi="Arial" w:cs="Arial" w:eastAsia="Arial"/>
          <w:sz w:val="46"/>
          <w:szCs w:val="4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"/>
          <w:szCs w:val="7"/>
          <w:color w:val="8E8E8E"/>
          <w:w w:val="187"/>
          <w:position w:val="-1"/>
        </w:rPr>
        <w:t>,</w:t>
      </w:r>
      <w:r>
        <w:rPr>
          <w:rFonts w:ascii="Times New Roman" w:hAnsi="Times New Roman" w:cs="Times New Roman" w:eastAsia="Times New Roman"/>
          <w:sz w:val="7"/>
          <w:szCs w:val="7"/>
          <w:color w:val="8E8E8E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4B4B4B"/>
          <w:spacing w:val="0"/>
          <w:w w:val="100"/>
          <w:position w:val="-1"/>
        </w:rPr>
        <w:t>\</w:t>
      </w:r>
      <w:r>
        <w:rPr>
          <w:rFonts w:ascii="Times New Roman" w:hAnsi="Times New Roman" w:cs="Times New Roman" w:eastAsia="Times New Roman"/>
          <w:sz w:val="7"/>
          <w:szCs w:val="7"/>
          <w:color w:val="4B4B4B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4B4B4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4B4B4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6"/>
          <w:szCs w:val="26"/>
          <w:color w:val="AAAAAA"/>
          <w:spacing w:val="0"/>
          <w:w w:val="53"/>
          <w:position w:val="-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AAAAAA"/>
          <w:spacing w:val="5"/>
          <w:w w:val="53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AAAAAA"/>
          <w:spacing w:val="0"/>
          <w:w w:val="53"/>
          <w:position w:val="-1"/>
        </w:rPr>
        <w:t>..</w:t>
      </w:r>
      <w:r>
        <w:rPr>
          <w:rFonts w:ascii="Arial" w:hAnsi="Arial" w:cs="Arial" w:eastAsia="Arial"/>
          <w:sz w:val="19"/>
          <w:szCs w:val="19"/>
          <w:color w:val="AAAAAA"/>
          <w:spacing w:val="-27"/>
          <w:w w:val="53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AAAAA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AAAAAA"/>
          <w:spacing w:val="0"/>
          <w:w w:val="100"/>
          <w:position w:val="-1"/>
        </w:rPr>
      </w:r>
      <w:r>
        <w:rPr>
          <w:rFonts w:ascii="Arial" w:hAnsi="Arial" w:cs="Arial" w:eastAsia="Arial"/>
          <w:sz w:val="46"/>
          <w:szCs w:val="46"/>
          <w:color w:val="AAAAAA"/>
          <w:spacing w:val="0"/>
          <w:w w:val="72"/>
          <w:position w:val="-8"/>
        </w:rPr>
        <w:t>.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right="-20"/>
        <w:jc w:val="left"/>
        <w:tabs>
          <w:tab w:pos="1380" w:val="left"/>
          <w:tab w:pos="2100" w:val="left"/>
        </w:tabs>
        <w:rPr>
          <w:rFonts w:ascii="Arial" w:hAnsi="Arial" w:cs="Arial" w:eastAsia="Arial"/>
          <w:sz w:val="107"/>
          <w:szCs w:val="107"/>
        </w:rPr>
      </w:pPr>
      <w:rPr/>
      <w:r>
        <w:rPr>
          <w:rFonts w:ascii="Arial" w:hAnsi="Arial" w:cs="Arial" w:eastAsia="Arial"/>
          <w:sz w:val="41"/>
          <w:szCs w:val="41"/>
          <w:color w:val="7E7E7E"/>
          <w:w w:val="104"/>
          <w:i/>
          <w:position w:val="-8"/>
        </w:rPr>
        <w:t>i</w:t>
      </w:r>
      <w:r>
        <w:rPr>
          <w:rFonts w:ascii="Arial" w:hAnsi="Arial" w:cs="Arial" w:eastAsia="Arial"/>
          <w:sz w:val="41"/>
          <w:szCs w:val="41"/>
          <w:color w:val="7E7E7E"/>
          <w:spacing w:val="7"/>
          <w:w w:val="104"/>
          <w:i/>
          <w:position w:val="-8"/>
        </w:rPr>
        <w:t>i</w:t>
      </w:r>
      <w:r>
        <w:rPr>
          <w:rFonts w:ascii="Times New Roman" w:hAnsi="Times New Roman" w:cs="Times New Roman" w:eastAsia="Times New Roman"/>
          <w:sz w:val="46"/>
          <w:szCs w:val="46"/>
          <w:color w:val="646666"/>
          <w:spacing w:val="-184"/>
          <w:w w:val="79"/>
          <w:position w:val="-8"/>
        </w:rPr>
        <w:t>u</w:t>
      </w:r>
      <w:r>
        <w:rPr>
          <w:rFonts w:ascii="Arial" w:hAnsi="Arial" w:cs="Arial" w:eastAsia="Arial"/>
          <w:sz w:val="37"/>
          <w:szCs w:val="37"/>
          <w:color w:val="7E7E7E"/>
          <w:spacing w:val="-51"/>
          <w:w w:val="264"/>
          <w:position w:val="-8"/>
        </w:rPr>
        <w:t>ı</w:t>
      </w:r>
      <w:r>
        <w:rPr>
          <w:rFonts w:ascii="Times New Roman" w:hAnsi="Times New Roman" w:cs="Times New Roman" w:eastAsia="Times New Roman"/>
          <w:sz w:val="32"/>
          <w:szCs w:val="32"/>
          <w:color w:val="7E7E7E"/>
          <w:spacing w:val="0"/>
          <w:w w:val="78"/>
          <w:position w:val="-8"/>
        </w:rPr>
        <w:t>e</w:t>
      </w:r>
      <w:r>
        <w:rPr>
          <w:rFonts w:ascii="Times New Roman" w:hAnsi="Times New Roman" w:cs="Times New Roman" w:eastAsia="Times New Roman"/>
          <w:sz w:val="32"/>
          <w:szCs w:val="32"/>
          <w:color w:val="7E7E7E"/>
          <w:spacing w:val="-20"/>
          <w:w w:val="79"/>
          <w:position w:val="-8"/>
        </w:rPr>
        <w:t>.</w:t>
      </w:r>
      <w:r>
        <w:rPr>
          <w:rFonts w:ascii="Times New Roman" w:hAnsi="Times New Roman" w:cs="Times New Roman" w:eastAsia="Times New Roman"/>
          <w:sz w:val="32"/>
          <w:szCs w:val="32"/>
          <w:color w:val="646666"/>
          <w:spacing w:val="0"/>
          <w:w w:val="98"/>
          <w:position w:val="-8"/>
        </w:rPr>
        <w:t>ı</w:t>
      </w:r>
      <w:r>
        <w:rPr>
          <w:rFonts w:ascii="Times New Roman" w:hAnsi="Times New Roman" w:cs="Times New Roman" w:eastAsia="Times New Roman"/>
          <w:sz w:val="32"/>
          <w:szCs w:val="32"/>
          <w:color w:val="646666"/>
          <w:spacing w:val="-50"/>
          <w:w w:val="98"/>
          <w:position w:val="-8"/>
        </w:rPr>
        <w:t>ı</w:t>
      </w:r>
      <w:r>
        <w:rPr>
          <w:rFonts w:ascii="Times New Roman" w:hAnsi="Times New Roman" w:cs="Times New Roman" w:eastAsia="Times New Roman"/>
          <w:sz w:val="32"/>
          <w:szCs w:val="32"/>
          <w:color w:val="7E7E7E"/>
          <w:spacing w:val="0"/>
          <w:w w:val="56"/>
          <w:position w:val="-8"/>
        </w:rPr>
        <w:t>·ı.</w:t>
      </w:r>
      <w:r>
        <w:rPr>
          <w:rFonts w:ascii="Times New Roman" w:hAnsi="Times New Roman" w:cs="Times New Roman" w:eastAsia="Times New Roman"/>
          <w:sz w:val="32"/>
          <w:szCs w:val="32"/>
          <w:color w:val="7E7E7E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7E7E7E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38"/>
          <w:szCs w:val="38"/>
          <w:color w:val="646666"/>
          <w:spacing w:val="0"/>
          <w:w w:val="125"/>
          <w:position w:val="-8"/>
        </w:rPr>
        <w:t>s</w:t>
      </w:r>
      <w:r>
        <w:rPr>
          <w:rFonts w:ascii="Times New Roman" w:hAnsi="Times New Roman" w:cs="Times New Roman" w:eastAsia="Times New Roman"/>
          <w:sz w:val="38"/>
          <w:szCs w:val="38"/>
          <w:color w:val="646666"/>
          <w:spacing w:val="-108"/>
          <w:w w:val="125"/>
          <w:position w:val="-8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646666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646666"/>
          <w:spacing w:val="0"/>
          <w:w w:val="100"/>
          <w:position w:val="-8"/>
        </w:rPr>
      </w:r>
      <w:r>
        <w:rPr>
          <w:rFonts w:ascii="Arial" w:hAnsi="Arial" w:cs="Arial" w:eastAsia="Arial"/>
          <w:sz w:val="107"/>
          <w:szCs w:val="107"/>
          <w:color w:val="2A2D7E"/>
          <w:spacing w:val="0"/>
          <w:w w:val="125"/>
          <w:i/>
          <w:position w:val="-68"/>
        </w:rPr>
        <w:t>'!</w:t>
      </w:r>
      <w:r>
        <w:rPr>
          <w:rFonts w:ascii="Arial" w:hAnsi="Arial" w:cs="Arial" w:eastAsia="Arial"/>
          <w:sz w:val="107"/>
          <w:szCs w:val="10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80"/>
          <w:cols w:num="3" w:equalWidth="0">
            <w:col w:w="2525" w:space="512"/>
            <w:col w:w="612" w:space="4572"/>
            <w:col w:w="3219"/>
          </w:cols>
        </w:sectPr>
      </w:pPr>
      <w:rPr/>
    </w:p>
    <w:p>
      <w:pPr>
        <w:spacing w:before="0" w:after="0" w:line="146" w:lineRule="exact"/>
        <w:ind w:left="4655" w:right="-20"/>
        <w:jc w:val="left"/>
        <w:tabs>
          <w:tab w:pos="8660" w:val="left"/>
          <w:tab w:pos="988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4"/>
        </w:rPr>
        <w:t>Abdulkadi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  <w:position w:val="-4"/>
        </w:rPr>
        <w:t>Yİ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94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14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4"/>
        </w:rPr>
      </w:r>
      <w:r>
        <w:rPr>
          <w:rFonts w:ascii="Arial" w:hAnsi="Arial" w:cs="Arial" w:eastAsia="Arial"/>
          <w:sz w:val="10"/>
          <w:szCs w:val="10"/>
          <w:color w:val="7E7E7E"/>
          <w:spacing w:val="0"/>
          <w:w w:val="428"/>
          <w:position w:val="0"/>
        </w:rPr>
        <w:t>'</w:t>
      </w:r>
      <w:r>
        <w:rPr>
          <w:rFonts w:ascii="Arial" w:hAnsi="Arial" w:cs="Arial" w:eastAsia="Arial"/>
          <w:sz w:val="10"/>
          <w:szCs w:val="10"/>
          <w:color w:val="7E7E7E"/>
          <w:spacing w:val="-76"/>
          <w:w w:val="428"/>
          <w:position w:val="0"/>
        </w:rPr>
        <w:t> </w:t>
      </w:r>
      <w:r>
        <w:rPr>
          <w:rFonts w:ascii="Arial" w:hAnsi="Arial" w:cs="Arial" w:eastAsia="Arial"/>
          <w:sz w:val="10"/>
          <w:szCs w:val="10"/>
          <w:color w:val="AAAAAA"/>
          <w:spacing w:val="0"/>
          <w:w w:val="180"/>
          <w:position w:val="0"/>
        </w:rPr>
        <w:t>,</w:t>
      </w:r>
      <w:r>
        <w:rPr>
          <w:rFonts w:ascii="Arial" w:hAnsi="Arial" w:cs="Arial" w:eastAsia="Arial"/>
          <w:sz w:val="10"/>
          <w:szCs w:val="10"/>
          <w:color w:val="AAAAAA"/>
          <w:spacing w:val="-9"/>
          <w:w w:val="180"/>
          <w:position w:val="0"/>
        </w:rPr>
        <w:t> </w:t>
      </w:r>
      <w:r>
        <w:rPr>
          <w:rFonts w:ascii="Arial" w:hAnsi="Arial" w:cs="Arial" w:eastAsia="Arial"/>
          <w:sz w:val="10"/>
          <w:szCs w:val="10"/>
          <w:color w:val="AAAAAA"/>
          <w:spacing w:val="0"/>
          <w:w w:val="404"/>
          <w:position w:val="0"/>
        </w:rPr>
        <w:t>,</w:t>
      </w:r>
      <w:r>
        <w:rPr>
          <w:rFonts w:ascii="Arial" w:hAnsi="Arial" w:cs="Arial" w:eastAsia="Arial"/>
          <w:sz w:val="10"/>
          <w:szCs w:val="10"/>
          <w:color w:val="AAAAAA"/>
          <w:spacing w:val="-20"/>
          <w:w w:val="100"/>
          <w:position w:val="0"/>
        </w:rPr>
        <w:t> </w:t>
      </w:r>
      <w:r>
        <w:rPr>
          <w:rFonts w:ascii="Arial" w:hAnsi="Arial" w:cs="Arial" w:eastAsia="Arial"/>
          <w:sz w:val="10"/>
          <w:szCs w:val="10"/>
          <w:color w:val="AAAAAA"/>
          <w:spacing w:val="0"/>
          <w:w w:val="50"/>
          <w:i/>
          <w:position w:val="0"/>
        </w:rPr>
        <w:t>r</w:t>
      </w:r>
      <w:r>
        <w:rPr>
          <w:rFonts w:ascii="Arial" w:hAnsi="Arial" w:cs="Arial" w:eastAsia="Arial"/>
          <w:sz w:val="10"/>
          <w:szCs w:val="10"/>
          <w:color w:val="AAAAAA"/>
          <w:spacing w:val="0"/>
          <w:w w:val="100"/>
          <w:i/>
          <w:position w:val="0"/>
        </w:rPr>
        <w:tab/>
      </w:r>
      <w:r>
        <w:rPr>
          <w:rFonts w:ascii="Arial" w:hAnsi="Arial" w:cs="Arial" w:eastAsia="Arial"/>
          <w:sz w:val="10"/>
          <w:szCs w:val="10"/>
          <w:color w:val="AAAAAA"/>
          <w:spacing w:val="0"/>
          <w:w w:val="100"/>
          <w:i/>
          <w:position w:val="0"/>
        </w:rPr>
      </w:r>
      <w:r>
        <w:rPr>
          <w:rFonts w:ascii="Arial" w:hAnsi="Arial" w:cs="Arial" w:eastAsia="Arial"/>
          <w:sz w:val="10"/>
          <w:szCs w:val="10"/>
          <w:color w:val="646666"/>
          <w:spacing w:val="0"/>
          <w:w w:val="63"/>
          <w:position w:val="0"/>
        </w:rPr>
        <w:t>_</w:t>
      </w:r>
      <w:r>
        <w:rPr>
          <w:rFonts w:ascii="Arial" w:hAnsi="Arial" w:cs="Arial" w:eastAsia="Arial"/>
          <w:sz w:val="10"/>
          <w:szCs w:val="10"/>
          <w:color w:val="646666"/>
          <w:spacing w:val="-16"/>
          <w:w w:val="62"/>
          <w:position w:val="0"/>
        </w:rPr>
        <w:t>,</w:t>
      </w:r>
      <w:r>
        <w:rPr>
          <w:rFonts w:ascii="Arial" w:hAnsi="Arial" w:cs="Arial" w:eastAsia="Arial"/>
          <w:sz w:val="10"/>
          <w:szCs w:val="10"/>
          <w:color w:val="AAAAAA"/>
          <w:spacing w:val="0"/>
          <w:w w:val="120"/>
          <w:position w:val="0"/>
        </w:rPr>
        <w:t>\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2252" w:right="-20"/>
        <w:jc w:val="left"/>
        <w:tabs>
          <w:tab w:pos="5060" w:val="left"/>
          <w:tab w:pos="834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9.282532pt;margin-top:-25.922644pt;width:10.455pt;height:25.5pt;mso-position-horizontal-relative:page;mso-position-vertical-relative:paragraph;z-index:-17114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7"/>
                    <w:jc w:val="left"/>
                    <w:rPr>
                      <w:rFonts w:ascii="Times New Roman" w:hAnsi="Times New Roman" w:cs="Times New Roman" w:eastAsia="Times New Roman"/>
                      <w:sz w:val="51"/>
                      <w:szCs w:val="5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646666"/>
                      <w:spacing w:val="0"/>
                      <w:w w:val="82"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51"/>
                      <w:szCs w:val="5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7.006531pt;margin-top:2.852237pt;width:91.197687pt;height:17.679072pt;mso-position-horizontal-relative:page;mso-position-vertical-relative:paragraph;z-index:-17112" type="#_x0000_t202" filled="f" stroked="f">
            <v:textbox inset="0,0,0,0">
              <w:txbxContent>
                <w:p>
                  <w:pPr>
                    <w:spacing w:before="0" w:after="0" w:line="354" w:lineRule="exact"/>
                    <w:ind w:right="-93"/>
                    <w:jc w:val="left"/>
                    <w:tabs>
                      <w:tab w:pos="500" w:val="left"/>
                      <w:tab w:pos="1540" w:val="left"/>
                    </w:tabs>
                    <w:rPr>
                      <w:rFonts w:ascii="Times New Roman" w:hAnsi="Times New Roman" w:cs="Times New Roman" w:eastAsia="Times New Roman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color w:val="C3C3C3"/>
                      <w:spacing w:val="0"/>
                      <w:w w:val="69"/>
                      <w:position w:val="9"/>
                    </w:rPr>
                    <w:t>..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C3C3C3"/>
                      <w:spacing w:val="0"/>
                      <w:w w:val="69"/>
                      <w:position w:val="9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C3C3C3"/>
                      <w:spacing w:val="5"/>
                      <w:w w:val="69"/>
                      <w:position w:val="9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646666"/>
                      <w:spacing w:val="0"/>
                      <w:w w:val="69"/>
                      <w:position w:val="9"/>
                    </w:rPr>
                    <w:t>b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646666"/>
                      <w:spacing w:val="0"/>
                      <w:w w:val="100"/>
                      <w:position w:val="9"/>
                    </w:rPr>
                    <w:tab/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646666"/>
                      <w:spacing w:val="0"/>
                      <w:w w:val="100"/>
                      <w:position w:val="9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646666"/>
                      <w:spacing w:val="-24"/>
                      <w:w w:val="92"/>
                      <w:position w:val="-2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7E7E7E"/>
                      <w:spacing w:val="0"/>
                      <w:w w:val="74"/>
                      <w:position w:val="-2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7E7E7E"/>
                      <w:spacing w:val="-3"/>
                      <w:w w:val="74"/>
                      <w:position w:val="-2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646666"/>
                      <w:spacing w:val="0"/>
                      <w:w w:val="68"/>
                      <w:position w:val="-2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646666"/>
                      <w:spacing w:val="-15"/>
                      <w:w w:val="67"/>
                      <w:position w:val="-2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AAAAAA"/>
                      <w:spacing w:val="-3"/>
                      <w:w w:val="56"/>
                      <w:position w:val="-2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646666"/>
                      <w:spacing w:val="0"/>
                      <w:w w:val="70"/>
                      <w:position w:val="-2"/>
                    </w:rPr>
                    <w:t>at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646666"/>
                      <w:spacing w:val="-27"/>
                      <w:w w:val="70"/>
                      <w:position w:val="-2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4B4B4B"/>
                      <w:spacing w:val="-27"/>
                      <w:w w:val="71"/>
                      <w:position w:val="-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646666"/>
                      <w:spacing w:val="0"/>
                      <w:w w:val="84"/>
                      <w:position w:val="-2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646666"/>
                      <w:spacing w:val="0"/>
                      <w:w w:val="100"/>
                      <w:position w:val="-2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646666"/>
                      <w:spacing w:val="0"/>
                      <w:w w:val="100"/>
                      <w:position w:val="-2"/>
                    </w:rPr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383838"/>
                      <w:spacing w:val="0"/>
                      <w:w w:val="100"/>
                      <w:position w:val="2"/>
                    </w:rPr>
                    <w:t>r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383838"/>
                      <w:spacing w:val="0"/>
                      <w:w w:val="100"/>
                      <w:position w:val="2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383838"/>
                      <w:spacing w:val="31"/>
                      <w:w w:val="100"/>
                      <w:position w:val="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646666"/>
                      <w:spacing w:val="0"/>
                      <w:w w:val="76"/>
                      <w:position w:val="5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646666"/>
                      <w:spacing w:val="0"/>
                      <w:w w:val="77"/>
                      <w:position w:val="5"/>
                    </w:rPr>
                    <w:t>)'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1"/>
        </w:rPr>
        <w:t>1.Post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1"/>
        </w:rPr>
        <w:t>a</w:t>
      </w:r>
      <w:r>
        <w:rPr>
          <w:rFonts w:ascii="Arial" w:hAnsi="Arial" w:cs="Arial" w:eastAsia="Arial"/>
          <w:sz w:val="19"/>
          <w:szCs w:val="19"/>
          <w:color w:val="383838"/>
          <w:spacing w:val="26"/>
          <w:w w:val="100"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1"/>
        </w:rPr>
        <w:t>Grupla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1"/>
        </w:rPr>
        <w:t>r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13"/>
          <w:w w:val="100"/>
          <w:position w:val="-11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20"/>
          <w:position w:val="-11"/>
        </w:rPr>
        <w:t>Amiri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8"/>
        </w:rPr>
        <w:t>itf.Çvş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8"/>
        </w:rPr>
      </w:r>
      <w:r>
        <w:rPr>
          <w:rFonts w:ascii="Arial" w:hAnsi="Arial" w:cs="Arial" w:eastAsia="Arial"/>
          <w:sz w:val="21"/>
          <w:szCs w:val="21"/>
          <w:color w:val="AAAAAA"/>
          <w:spacing w:val="0"/>
          <w:w w:val="63"/>
          <w:position w:val="4"/>
        </w:rPr>
        <w:t>·</w:t>
      </w:r>
      <w:r>
        <w:rPr>
          <w:rFonts w:ascii="Arial" w:hAnsi="Arial" w:cs="Arial" w:eastAsia="Arial"/>
          <w:sz w:val="21"/>
          <w:szCs w:val="21"/>
          <w:color w:val="AAAAAA"/>
          <w:spacing w:val="11"/>
          <w:w w:val="63"/>
          <w:position w:val="4"/>
        </w:rPr>
        <w:t>·</w:t>
      </w:r>
      <w:r>
        <w:rPr>
          <w:rFonts w:ascii="Arial" w:hAnsi="Arial" w:cs="Arial" w:eastAsia="Arial"/>
          <w:sz w:val="21"/>
          <w:szCs w:val="21"/>
          <w:color w:val="4B4B4B"/>
          <w:spacing w:val="0"/>
          <w:w w:val="96"/>
          <w:position w:val="4"/>
        </w:rPr>
        <w:t>l</w:t>
      </w:r>
      <w:r>
        <w:rPr>
          <w:rFonts w:ascii="Arial" w:hAnsi="Arial" w:cs="Arial" w:eastAsia="Arial"/>
          <w:sz w:val="21"/>
          <w:szCs w:val="21"/>
          <w:color w:val="4B4B4B"/>
          <w:spacing w:val="6"/>
          <w:w w:val="95"/>
          <w:position w:val="4"/>
        </w:rPr>
        <w:t>t</w:t>
      </w:r>
      <w:r>
        <w:rPr>
          <w:rFonts w:ascii="Arial" w:hAnsi="Arial" w:cs="Arial" w:eastAsia="Arial"/>
          <w:sz w:val="21"/>
          <w:szCs w:val="21"/>
          <w:color w:val="646666"/>
          <w:spacing w:val="0"/>
          <w:w w:val="122"/>
          <w:position w:val="4"/>
        </w:rPr>
        <w:t>t</w:t>
      </w:r>
      <w:r>
        <w:rPr>
          <w:rFonts w:ascii="Arial" w:hAnsi="Arial" w:cs="Arial" w:eastAsia="Arial"/>
          <w:sz w:val="21"/>
          <w:szCs w:val="21"/>
          <w:color w:val="4B4B4B"/>
          <w:spacing w:val="-18"/>
          <w:w w:val="130"/>
          <w:position w:val="4"/>
        </w:rPr>
        <w:t>i</w:t>
      </w:r>
      <w:r>
        <w:rPr>
          <w:rFonts w:ascii="Arial" w:hAnsi="Arial" w:cs="Arial" w:eastAsia="Arial"/>
          <w:sz w:val="21"/>
          <w:szCs w:val="21"/>
          <w:color w:val="646666"/>
          <w:spacing w:val="-38"/>
          <w:w w:val="155"/>
          <w:position w:val="4"/>
        </w:rPr>
        <w:t>1</w:t>
      </w:r>
      <w:r>
        <w:rPr>
          <w:rFonts w:ascii="Arial" w:hAnsi="Arial" w:cs="Arial" w:eastAsia="Arial"/>
          <w:sz w:val="21"/>
          <w:szCs w:val="21"/>
          <w:color w:val="7E7E7E"/>
          <w:spacing w:val="0"/>
          <w:w w:val="92"/>
          <w:position w:val="4"/>
        </w:rPr>
        <w:t>e</w:t>
      </w:r>
      <w:r>
        <w:rPr>
          <w:rFonts w:ascii="Arial" w:hAnsi="Arial" w:cs="Arial" w:eastAsia="Arial"/>
          <w:sz w:val="21"/>
          <w:szCs w:val="21"/>
          <w:color w:val="7E7E7E"/>
          <w:spacing w:val="-38"/>
          <w:w w:val="92"/>
          <w:position w:val="4"/>
        </w:rPr>
        <w:t>(</w:t>
      </w:r>
      <w:r>
        <w:rPr>
          <w:rFonts w:ascii="Arial" w:hAnsi="Arial" w:cs="Arial" w:eastAsia="Arial"/>
          <w:sz w:val="21"/>
          <w:szCs w:val="21"/>
          <w:color w:val="4B4B4B"/>
          <w:spacing w:val="6"/>
          <w:w w:val="65"/>
          <w:position w:val="4"/>
        </w:rPr>
        <w:t>Y</w:t>
      </w:r>
      <w:r>
        <w:rPr>
          <w:rFonts w:ascii="Arial" w:hAnsi="Arial" w:cs="Arial" w:eastAsia="Arial"/>
          <w:sz w:val="21"/>
          <w:szCs w:val="21"/>
          <w:color w:val="646666"/>
          <w:spacing w:val="-69"/>
          <w:w w:val="76"/>
          <w:position w:val="4"/>
        </w:rPr>
        <w:t>a</w:t>
      </w:r>
      <w:r>
        <w:rPr>
          <w:rFonts w:ascii="Times New Roman" w:hAnsi="Times New Roman" w:cs="Times New Roman" w:eastAsia="Times New Roman"/>
          <w:sz w:val="34"/>
          <w:szCs w:val="34"/>
          <w:color w:val="646666"/>
          <w:spacing w:val="-76"/>
          <w:w w:val="92"/>
          <w:position w:val="-9"/>
        </w:rPr>
        <w:t>s</w:t>
      </w:r>
      <w:r>
        <w:rPr>
          <w:rFonts w:ascii="Arial" w:hAnsi="Arial" w:cs="Arial" w:eastAsia="Arial"/>
          <w:sz w:val="21"/>
          <w:szCs w:val="21"/>
          <w:color w:val="4B4B4B"/>
          <w:spacing w:val="4"/>
          <w:w w:val="81"/>
          <w:position w:val="4"/>
        </w:rPr>
        <w:t>n</w:t>
      </w:r>
      <w:r>
        <w:rPr>
          <w:rFonts w:ascii="Arial" w:hAnsi="Arial" w:cs="Arial" w:eastAsia="Arial"/>
          <w:sz w:val="21"/>
          <w:szCs w:val="21"/>
          <w:color w:val="646666"/>
          <w:spacing w:val="0"/>
          <w:w w:val="86"/>
          <w:position w:val="4"/>
        </w:rPr>
        <w:t>g!a</w:t>
      </w:r>
      <w:r>
        <w:rPr>
          <w:rFonts w:ascii="Arial" w:hAnsi="Arial" w:cs="Arial" w:eastAsia="Arial"/>
          <w:sz w:val="21"/>
          <w:szCs w:val="21"/>
          <w:color w:val="646666"/>
          <w:spacing w:val="2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4B4B4B"/>
          <w:spacing w:val="0"/>
          <w:w w:val="78"/>
          <w:position w:val="-9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4B4B4B"/>
          <w:spacing w:val="0"/>
          <w:w w:val="78"/>
          <w:position w:val="-9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4B4B4B"/>
          <w:spacing w:val="7"/>
          <w:w w:val="78"/>
          <w:position w:val="-9"/>
        </w:rPr>
        <w:t> </w:t>
      </w:r>
      <w:r>
        <w:rPr>
          <w:rFonts w:ascii="Arial" w:hAnsi="Arial" w:cs="Arial" w:eastAsia="Arial"/>
          <w:sz w:val="20"/>
          <w:szCs w:val="20"/>
          <w:color w:val="4B4B4B"/>
          <w:spacing w:val="11"/>
          <w:w w:val="74"/>
          <w:position w:val="4"/>
        </w:rPr>
        <w:t>A</w:t>
      </w:r>
      <w:r>
        <w:rPr>
          <w:rFonts w:ascii="Arial" w:hAnsi="Arial" w:cs="Arial" w:eastAsia="Arial"/>
          <w:sz w:val="20"/>
          <w:szCs w:val="20"/>
          <w:color w:val="646666"/>
          <w:spacing w:val="-4"/>
          <w:w w:val="85"/>
          <w:position w:val="4"/>
        </w:rPr>
        <w:t>c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117"/>
          <w:position w:val="4"/>
        </w:rPr>
        <w:t>il</w:t>
      </w:r>
      <w:r>
        <w:rPr>
          <w:rFonts w:ascii="Arial" w:hAnsi="Arial" w:cs="Arial" w:eastAsia="Arial"/>
          <w:sz w:val="20"/>
          <w:szCs w:val="20"/>
          <w:color w:val="4B4B4B"/>
          <w:spacing w:val="5"/>
          <w:w w:val="100"/>
          <w:position w:val="4"/>
        </w:rPr>
        <w:t> </w:t>
      </w:r>
      <w:r>
        <w:rPr>
          <w:rFonts w:ascii="Arial" w:hAnsi="Arial" w:cs="Arial" w:eastAsia="Arial"/>
          <w:sz w:val="20"/>
          <w:szCs w:val="20"/>
          <w:color w:val="7E7E7E"/>
          <w:spacing w:val="0"/>
          <w:w w:val="247"/>
          <w:position w:val="4"/>
        </w:rPr>
        <w:t>,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right="2656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46666"/>
          <w:w w:val="76"/>
          <w:position w:val="-2"/>
        </w:rPr>
        <w:t>Mi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9"/>
          <w:w w:val="76"/>
          <w:position w:val="-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76"/>
          <w:position w:val="-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666"/>
          <w:spacing w:val="0"/>
          <w:w w:val="79"/>
          <w:position w:val="-2"/>
        </w:rPr>
        <w:t>aJı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ind w:right="1442"/>
        <w:jc w:val="right"/>
        <w:tabs>
          <w:tab w:pos="1300" w:val="left"/>
          <w:tab w:pos="1620" w:val="left"/>
        </w:tabs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12"/>
          <w:szCs w:val="12"/>
          <w:color w:val="8E8E8E"/>
          <w:spacing w:val="0"/>
          <w:w w:val="317"/>
          <w:position w:val="1"/>
        </w:rPr>
        <w:t>l</w:t>
      </w:r>
      <w:r>
        <w:rPr>
          <w:rFonts w:ascii="Arial" w:hAnsi="Arial" w:cs="Arial" w:eastAsia="Arial"/>
          <w:sz w:val="12"/>
          <w:szCs w:val="12"/>
          <w:color w:val="8E8E8E"/>
          <w:spacing w:val="-27"/>
          <w:w w:val="317"/>
          <w:position w:val="1"/>
        </w:rPr>
        <w:t> </w:t>
      </w:r>
      <w:r>
        <w:rPr>
          <w:rFonts w:ascii="Arial" w:hAnsi="Arial" w:cs="Arial" w:eastAsia="Arial"/>
          <w:sz w:val="12"/>
          <w:szCs w:val="12"/>
          <w:color w:val="AAAAAA"/>
          <w:spacing w:val="-13"/>
          <w:w w:val="238"/>
          <w:position w:val="1"/>
        </w:rPr>
        <w:t>.</w:t>
      </w:r>
      <w:r>
        <w:rPr>
          <w:rFonts w:ascii="Arial" w:hAnsi="Arial" w:cs="Arial" w:eastAsia="Arial"/>
          <w:sz w:val="12"/>
          <w:szCs w:val="12"/>
          <w:color w:val="AAAAAA"/>
          <w:spacing w:val="0"/>
          <w:w w:val="191"/>
          <w:i/>
          <w:position w:val="1"/>
        </w:rPr>
        <w:t>:</w:t>
      </w:r>
      <w:r>
        <w:rPr>
          <w:rFonts w:ascii="Arial" w:hAnsi="Arial" w:cs="Arial" w:eastAsia="Arial"/>
          <w:sz w:val="12"/>
          <w:szCs w:val="12"/>
          <w:color w:val="AAAAAA"/>
          <w:spacing w:val="0"/>
          <w:w w:val="100"/>
          <w:i/>
          <w:position w:val="1"/>
        </w:rPr>
        <w:t>   </w:t>
      </w:r>
      <w:r>
        <w:rPr>
          <w:rFonts w:ascii="Arial" w:hAnsi="Arial" w:cs="Arial" w:eastAsia="Arial"/>
          <w:sz w:val="12"/>
          <w:szCs w:val="12"/>
          <w:color w:val="AAAAAA"/>
          <w:spacing w:val="-10"/>
          <w:w w:val="100"/>
          <w:i/>
          <w:position w:val="1"/>
        </w:rPr>
        <w:t> </w:t>
      </w:r>
      <w:r>
        <w:rPr>
          <w:rFonts w:ascii="Arial" w:hAnsi="Arial" w:cs="Arial" w:eastAsia="Arial"/>
          <w:sz w:val="12"/>
          <w:szCs w:val="12"/>
          <w:color w:val="7E7E7E"/>
          <w:spacing w:val="0"/>
          <w:w w:val="225"/>
          <w:position w:val="1"/>
        </w:rPr>
        <w:t>,</w:t>
      </w:r>
      <w:r>
        <w:rPr>
          <w:rFonts w:ascii="Arial" w:hAnsi="Arial" w:cs="Arial" w:eastAsia="Arial"/>
          <w:sz w:val="12"/>
          <w:szCs w:val="12"/>
          <w:color w:val="7E7E7E"/>
          <w:spacing w:val="0"/>
          <w:w w:val="225"/>
          <w:position w:val="1"/>
        </w:rPr>
        <w:t> </w:t>
      </w:r>
      <w:r>
        <w:rPr>
          <w:rFonts w:ascii="Arial" w:hAnsi="Arial" w:cs="Arial" w:eastAsia="Arial"/>
          <w:sz w:val="12"/>
          <w:szCs w:val="12"/>
          <w:color w:val="7E7E7E"/>
          <w:spacing w:val="10"/>
          <w:w w:val="225"/>
          <w:position w:val="1"/>
        </w:rPr>
        <w:t> </w:t>
      </w:r>
      <w:r>
        <w:rPr>
          <w:rFonts w:ascii="Arial" w:hAnsi="Arial" w:cs="Arial" w:eastAsia="Arial"/>
          <w:sz w:val="12"/>
          <w:szCs w:val="12"/>
          <w:color w:val="7E7E7E"/>
          <w:spacing w:val="0"/>
          <w:w w:val="103"/>
          <w:position w:val="1"/>
        </w:rPr>
        <w:t>..</w:t>
      </w:r>
      <w:r>
        <w:rPr>
          <w:rFonts w:ascii="Arial" w:hAnsi="Arial" w:cs="Arial" w:eastAsia="Arial"/>
          <w:sz w:val="12"/>
          <w:szCs w:val="12"/>
          <w:color w:val="7E7E7E"/>
          <w:spacing w:val="-1"/>
          <w:w w:val="103"/>
          <w:position w:val="1"/>
        </w:rPr>
        <w:t>.</w:t>
      </w:r>
      <w:r>
        <w:rPr>
          <w:rFonts w:ascii="Arial" w:hAnsi="Arial" w:cs="Arial" w:eastAsia="Arial"/>
          <w:sz w:val="12"/>
          <w:szCs w:val="12"/>
          <w:color w:val="AAAAAA"/>
          <w:spacing w:val="0"/>
          <w:w w:val="105"/>
          <w:position w:val="1"/>
        </w:rPr>
        <w:t>..</w:t>
      </w:r>
      <w:r>
        <w:rPr>
          <w:rFonts w:ascii="Arial" w:hAnsi="Arial" w:cs="Arial" w:eastAsia="Arial"/>
          <w:sz w:val="12"/>
          <w:szCs w:val="12"/>
          <w:color w:val="AAAAA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2"/>
          <w:szCs w:val="12"/>
          <w:color w:val="AAAAAA"/>
          <w:spacing w:val="0"/>
          <w:w w:val="100"/>
          <w:position w:val="1"/>
        </w:rPr>
      </w:r>
      <w:r>
        <w:rPr>
          <w:rFonts w:ascii="Arial" w:hAnsi="Arial" w:cs="Arial" w:eastAsia="Arial"/>
          <w:sz w:val="12"/>
          <w:szCs w:val="12"/>
          <w:color w:val="646666"/>
          <w:spacing w:val="0"/>
          <w:w w:val="64"/>
          <w:position w:val="1"/>
        </w:rPr>
        <w:t>""</w:t>
      </w:r>
      <w:r>
        <w:rPr>
          <w:rFonts w:ascii="Arial" w:hAnsi="Arial" w:cs="Arial" w:eastAsia="Arial"/>
          <w:sz w:val="12"/>
          <w:szCs w:val="12"/>
          <w:color w:val="646666"/>
          <w:spacing w:val="-1"/>
          <w:w w:val="64"/>
          <w:position w:val="1"/>
        </w:rPr>
        <w:t> </w:t>
      </w:r>
      <w:r>
        <w:rPr>
          <w:rFonts w:ascii="Arial" w:hAnsi="Arial" w:cs="Arial" w:eastAsia="Arial"/>
          <w:sz w:val="12"/>
          <w:szCs w:val="12"/>
          <w:color w:val="8E8E8E"/>
          <w:spacing w:val="0"/>
          <w:w w:val="97"/>
          <w:position w:val="1"/>
        </w:rPr>
        <w:t>•</w:t>
      </w:r>
      <w:r>
        <w:rPr>
          <w:rFonts w:ascii="Arial" w:hAnsi="Arial" w:cs="Arial" w:eastAsia="Arial"/>
          <w:sz w:val="12"/>
          <w:szCs w:val="12"/>
          <w:color w:val="8E8E8E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2"/>
          <w:szCs w:val="12"/>
          <w:color w:val="8E8E8E"/>
          <w:spacing w:val="0"/>
          <w:w w:val="100"/>
          <w:position w:val="1"/>
        </w:rPr>
      </w:r>
      <w:r>
        <w:rPr>
          <w:rFonts w:ascii="Arial" w:hAnsi="Arial" w:cs="Arial" w:eastAsia="Arial"/>
          <w:sz w:val="7"/>
          <w:szCs w:val="7"/>
          <w:color w:val="8E8E8E"/>
          <w:spacing w:val="0"/>
          <w:w w:val="387"/>
          <w:position w:val="1"/>
        </w:rPr>
        <w:t>ı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right="1561"/>
        <w:jc w:val="right"/>
        <w:tabs>
          <w:tab w:pos="560" w:val="left"/>
          <w:tab w:pos="1440" w:val="left"/>
        </w:tabs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AAAAAA"/>
          <w:w w:val="545"/>
        </w:rPr>
        <w:t>:</w:t>
      </w:r>
      <w:r>
        <w:rPr>
          <w:rFonts w:ascii="Arial" w:hAnsi="Arial" w:cs="Arial" w:eastAsia="Arial"/>
          <w:sz w:val="7"/>
          <w:szCs w:val="7"/>
          <w:color w:val="AAAAAA"/>
          <w:w w:val="100"/>
        </w:rPr>
        <w:tab/>
      </w:r>
      <w:r>
        <w:rPr>
          <w:rFonts w:ascii="Arial" w:hAnsi="Arial" w:cs="Arial" w:eastAsia="Arial"/>
          <w:sz w:val="7"/>
          <w:szCs w:val="7"/>
          <w:color w:val="AAAAAA"/>
          <w:w w:val="100"/>
        </w:rPr>
      </w:r>
      <w:r>
        <w:rPr>
          <w:rFonts w:ascii="Arial" w:hAnsi="Arial" w:cs="Arial" w:eastAsia="Arial"/>
          <w:sz w:val="7"/>
          <w:szCs w:val="7"/>
          <w:color w:val="7E7E7E"/>
          <w:spacing w:val="0"/>
          <w:w w:val="196"/>
          <w:i/>
        </w:rPr>
        <w:t>:'1.</w:t>
      </w:r>
      <w:r>
        <w:rPr>
          <w:rFonts w:ascii="Arial" w:hAnsi="Arial" w:cs="Arial" w:eastAsia="Arial"/>
          <w:sz w:val="7"/>
          <w:szCs w:val="7"/>
          <w:color w:val="7E7E7E"/>
          <w:spacing w:val="0"/>
          <w:w w:val="196"/>
          <w:i/>
        </w:rPr>
        <w:t> </w:t>
      </w:r>
      <w:r>
        <w:rPr>
          <w:rFonts w:ascii="Arial" w:hAnsi="Arial" w:cs="Arial" w:eastAsia="Arial"/>
          <w:sz w:val="7"/>
          <w:szCs w:val="7"/>
          <w:color w:val="7E7E7E"/>
          <w:spacing w:val="3"/>
          <w:w w:val="196"/>
          <w:i/>
        </w:rPr>
        <w:t> </w:t>
      </w:r>
      <w:r>
        <w:rPr>
          <w:rFonts w:ascii="Arial" w:hAnsi="Arial" w:cs="Arial" w:eastAsia="Arial"/>
          <w:sz w:val="7"/>
          <w:szCs w:val="7"/>
          <w:color w:val="5B649E"/>
          <w:spacing w:val="0"/>
          <w:w w:val="84"/>
        </w:rPr>
        <w:t>,.....</w:t>
      </w:r>
      <w:r>
        <w:rPr>
          <w:rFonts w:ascii="Arial" w:hAnsi="Arial" w:cs="Arial" w:eastAsia="Arial"/>
          <w:sz w:val="7"/>
          <w:szCs w:val="7"/>
          <w:color w:val="5B649E"/>
          <w:spacing w:val="-6"/>
          <w:w w:val="84"/>
        </w:rPr>
        <w:t>.</w:t>
      </w:r>
      <w:r>
        <w:rPr>
          <w:rFonts w:ascii="Arial" w:hAnsi="Arial" w:cs="Arial" w:eastAsia="Arial"/>
          <w:sz w:val="7"/>
          <w:szCs w:val="7"/>
          <w:color w:val="4F64D8"/>
          <w:spacing w:val="0"/>
          <w:w w:val="50"/>
        </w:rPr>
        <w:t>-</w:t>
      </w:r>
      <w:r>
        <w:rPr>
          <w:rFonts w:ascii="Arial" w:hAnsi="Arial" w:cs="Arial" w:eastAsia="Arial"/>
          <w:sz w:val="7"/>
          <w:szCs w:val="7"/>
          <w:color w:val="4F64D8"/>
          <w:spacing w:val="-14"/>
          <w:w w:val="100"/>
        </w:rPr>
        <w:t> </w:t>
      </w:r>
      <w:r>
        <w:rPr>
          <w:rFonts w:ascii="Arial" w:hAnsi="Arial" w:cs="Arial" w:eastAsia="Arial"/>
          <w:sz w:val="7"/>
          <w:szCs w:val="7"/>
          <w:color w:val="AAAAAA"/>
          <w:spacing w:val="0"/>
          <w:w w:val="59"/>
        </w:rPr>
        <w:t>_</w:t>
      </w:r>
      <w:r>
        <w:rPr>
          <w:rFonts w:ascii="Arial" w:hAnsi="Arial" w:cs="Arial" w:eastAsia="Arial"/>
          <w:sz w:val="7"/>
          <w:szCs w:val="7"/>
          <w:color w:val="AAAAAA"/>
          <w:spacing w:val="-12"/>
          <w:w w:val="100"/>
        </w:rPr>
        <w:t> </w:t>
      </w:r>
      <w:r>
        <w:rPr>
          <w:rFonts w:ascii="Arial" w:hAnsi="Arial" w:cs="Arial" w:eastAsia="Arial"/>
          <w:sz w:val="7"/>
          <w:szCs w:val="7"/>
          <w:color w:val="7E7E7E"/>
          <w:spacing w:val="1"/>
          <w:w w:val="340"/>
        </w:rPr>
        <w:t>.</w:t>
      </w:r>
      <w:r>
        <w:rPr>
          <w:rFonts w:ascii="Arial" w:hAnsi="Arial" w:cs="Arial" w:eastAsia="Arial"/>
          <w:sz w:val="7"/>
          <w:szCs w:val="7"/>
          <w:color w:val="AAAAAA"/>
          <w:spacing w:val="-20"/>
          <w:w w:val="273"/>
        </w:rPr>
        <w:t>.</w:t>
      </w:r>
      <w:r>
        <w:rPr>
          <w:rFonts w:ascii="Arial" w:hAnsi="Arial" w:cs="Arial" w:eastAsia="Arial"/>
          <w:sz w:val="7"/>
          <w:szCs w:val="7"/>
          <w:color w:val="7E7E7E"/>
          <w:spacing w:val="0"/>
          <w:w w:val="144"/>
        </w:rPr>
        <w:t>..</w:t>
      </w:r>
      <w:r>
        <w:rPr>
          <w:rFonts w:ascii="Arial" w:hAnsi="Arial" w:cs="Arial" w:eastAsia="Arial"/>
          <w:sz w:val="7"/>
          <w:szCs w:val="7"/>
          <w:color w:val="7E7E7E"/>
          <w:spacing w:val="0"/>
          <w:w w:val="100"/>
        </w:rPr>
        <w:tab/>
      </w:r>
      <w:r>
        <w:rPr>
          <w:rFonts w:ascii="Arial" w:hAnsi="Arial" w:cs="Arial" w:eastAsia="Arial"/>
          <w:sz w:val="7"/>
          <w:szCs w:val="7"/>
          <w:color w:val="7E7E7E"/>
          <w:spacing w:val="0"/>
          <w:w w:val="138"/>
        </w:rPr>
        <w:t>•</w:t>
      </w:r>
      <w:r>
        <w:rPr>
          <w:rFonts w:ascii="Arial" w:hAnsi="Arial" w:cs="Arial" w:eastAsia="Arial"/>
          <w:sz w:val="7"/>
          <w:szCs w:val="7"/>
          <w:color w:val="7E7E7E"/>
          <w:spacing w:val="-3"/>
          <w:w w:val="138"/>
        </w:rPr>
        <w:t> </w:t>
      </w:r>
      <w:r>
        <w:rPr>
          <w:rFonts w:ascii="Arial" w:hAnsi="Arial" w:cs="Arial" w:eastAsia="Arial"/>
          <w:sz w:val="7"/>
          <w:szCs w:val="7"/>
          <w:color w:val="646666"/>
          <w:spacing w:val="0"/>
          <w:w w:val="138"/>
        </w:rPr>
        <w:t>•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spacing w:before="7" w:after="0" w:line="84" w:lineRule="exact"/>
        <w:ind w:right="1795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10"/>
          <w:szCs w:val="10"/>
          <w:color w:val="7E7E7E"/>
          <w:spacing w:val="0"/>
          <w:w w:val="100"/>
          <w:position w:val="-4"/>
        </w:rPr>
        <w:t>•</w:t>
      </w:r>
      <w:r>
        <w:rPr>
          <w:rFonts w:ascii="Arial" w:hAnsi="Arial" w:cs="Arial" w:eastAsia="Arial"/>
          <w:sz w:val="10"/>
          <w:szCs w:val="10"/>
          <w:color w:val="7E7E7E"/>
          <w:spacing w:val="25"/>
          <w:w w:val="100"/>
          <w:position w:val="-4"/>
        </w:rPr>
        <w:t> </w:t>
      </w:r>
      <w:r>
        <w:rPr>
          <w:rFonts w:ascii="Arial" w:hAnsi="Arial" w:cs="Arial" w:eastAsia="Arial"/>
          <w:sz w:val="10"/>
          <w:szCs w:val="10"/>
          <w:color w:val="8E8E8E"/>
          <w:spacing w:val="0"/>
          <w:w w:val="100"/>
          <w:i/>
          <w:position w:val="-4"/>
        </w:rPr>
        <w:t>':</w:t>
      </w:r>
      <w:r>
        <w:rPr>
          <w:rFonts w:ascii="Arial" w:hAnsi="Arial" w:cs="Arial" w:eastAsia="Arial"/>
          <w:sz w:val="10"/>
          <w:szCs w:val="10"/>
          <w:color w:val="8E8E8E"/>
          <w:spacing w:val="0"/>
          <w:w w:val="100"/>
          <w:i/>
          <w:position w:val="-4"/>
        </w:rPr>
        <w:t>J</w:t>
      </w:r>
      <w:r>
        <w:rPr>
          <w:rFonts w:ascii="Arial" w:hAnsi="Arial" w:cs="Arial" w:eastAsia="Arial"/>
          <w:sz w:val="10"/>
          <w:szCs w:val="10"/>
          <w:color w:val="8E8E8E"/>
          <w:spacing w:val="5"/>
          <w:w w:val="100"/>
          <w:i/>
          <w:position w:val="-4"/>
        </w:rPr>
        <w:t> </w:t>
      </w:r>
      <w:r>
        <w:rPr>
          <w:rFonts w:ascii="Arial" w:hAnsi="Arial" w:cs="Arial" w:eastAsia="Arial"/>
          <w:sz w:val="10"/>
          <w:szCs w:val="10"/>
          <w:color w:val="646666"/>
          <w:spacing w:val="-13"/>
          <w:w w:val="180"/>
          <w:i/>
          <w:position w:val="-4"/>
        </w:rPr>
        <w:t>'</w:t>
      </w:r>
      <w:r>
        <w:rPr>
          <w:rFonts w:ascii="Arial" w:hAnsi="Arial" w:cs="Arial" w:eastAsia="Arial"/>
          <w:sz w:val="10"/>
          <w:szCs w:val="10"/>
          <w:color w:val="8E8E8E"/>
          <w:spacing w:val="0"/>
          <w:w w:val="214"/>
          <w:i/>
          <w:position w:val="-4"/>
        </w:rPr>
        <w:t>I</w:t>
      </w:r>
      <w:r>
        <w:rPr>
          <w:rFonts w:ascii="Arial" w:hAnsi="Arial" w:cs="Arial" w:eastAsia="Arial"/>
          <w:sz w:val="10"/>
          <w:szCs w:val="10"/>
          <w:color w:val="8E8E8E"/>
          <w:spacing w:val="0"/>
          <w:w w:val="100"/>
          <w:i/>
          <w:position w:val="-4"/>
        </w:rPr>
        <w:t> </w:t>
      </w:r>
      <w:r>
        <w:rPr>
          <w:rFonts w:ascii="Arial" w:hAnsi="Arial" w:cs="Arial" w:eastAsia="Arial"/>
          <w:sz w:val="10"/>
          <w:szCs w:val="10"/>
          <w:color w:val="8E8E8E"/>
          <w:spacing w:val="4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E8E8E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1"/>
          <w:szCs w:val="11"/>
          <w:color w:val="8E8E8E"/>
          <w:spacing w:val="0"/>
          <w:w w:val="100"/>
          <w:position w:val="-4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8E8E8E"/>
          <w:spacing w:val="2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C3C3C3"/>
          <w:spacing w:val="3"/>
          <w:w w:val="211"/>
          <w:position w:val="-4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8E8E8E"/>
          <w:spacing w:val="0"/>
          <w:w w:val="107"/>
          <w:position w:val="-4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8E8E8E"/>
          <w:spacing w:val="0"/>
          <w:w w:val="100"/>
          <w:position w:val="-4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8E8E8E"/>
          <w:spacing w:val="-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0"/>
          <w:w w:val="89"/>
          <w:position w:val="-4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400" w:right="80"/>
        </w:sectPr>
      </w:pPr>
      <w:rPr/>
    </w:p>
    <w:p>
      <w:pPr>
        <w:spacing w:before="0" w:after="0" w:line="204" w:lineRule="exact"/>
        <w:ind w:right="-20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83838"/>
          <w:spacing w:val="0"/>
          <w:w w:val="90"/>
        </w:rPr>
        <w:t>:r: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right="2"/>
        <w:jc w:val="righ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383838"/>
          <w:spacing w:val="0"/>
          <w:w w:val="228"/>
          <w:i/>
        </w:rPr>
        <w:t>T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49" w:after="0" w:line="519" w:lineRule="exact"/>
        <w:ind w:right="-109"/>
        <w:jc w:val="left"/>
        <w:tabs>
          <w:tab w:pos="1400" w:val="left"/>
          <w:tab w:pos="374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6"/>
          <w:szCs w:val="46"/>
          <w:color w:val="5B649E"/>
          <w:w w:val="150"/>
          <w:position w:val="-1"/>
        </w:rPr>
      </w:r>
      <w:r>
        <w:rPr>
          <w:rFonts w:ascii="Times New Roman" w:hAnsi="Times New Roman" w:cs="Times New Roman" w:eastAsia="Times New Roman"/>
          <w:sz w:val="46"/>
          <w:szCs w:val="46"/>
          <w:color w:val="5B649E"/>
          <w:w w:val="150"/>
          <w:u w:val="thick" w:color="4F5497"/>
          <w:position w:val="-1"/>
        </w:rPr>
        <w:t>l</w:t>
      </w:r>
      <w:r>
        <w:rPr>
          <w:rFonts w:ascii="Times New Roman" w:hAnsi="Times New Roman" w:cs="Times New Roman" w:eastAsia="Times New Roman"/>
          <w:sz w:val="46"/>
          <w:szCs w:val="46"/>
          <w:color w:val="5B649E"/>
          <w:w w:val="150"/>
          <w:u w:val="thick" w:color="4F5497"/>
          <w:position w:val="-1"/>
        </w:rPr>
      </w:r>
      <w:r>
        <w:rPr>
          <w:rFonts w:ascii="Times New Roman" w:hAnsi="Times New Roman" w:cs="Times New Roman" w:eastAsia="Times New Roman"/>
          <w:sz w:val="46"/>
          <w:szCs w:val="46"/>
          <w:color w:val="5B649E"/>
          <w:spacing w:val="-48"/>
          <w:w w:val="100"/>
          <w:u w:val="thick" w:color="4F5497"/>
          <w:position w:val="-1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5B649E"/>
          <w:spacing w:val="-48"/>
          <w:w w:val="100"/>
          <w:u w:val="thick" w:color="4F5497"/>
          <w:position w:val="-1"/>
        </w:rPr>
      </w:r>
      <w:r>
        <w:rPr>
          <w:rFonts w:ascii="Times New Roman" w:hAnsi="Times New Roman" w:cs="Times New Roman" w:eastAsia="Times New Roman"/>
          <w:sz w:val="46"/>
          <w:szCs w:val="46"/>
          <w:color w:val="5B649E"/>
          <w:spacing w:val="-48"/>
          <w:w w:val="100"/>
          <w:u w:val="thick" w:color="4F5497"/>
          <w:position w:val="-1"/>
        </w:rPr>
      </w:r>
      <w:r>
        <w:rPr>
          <w:rFonts w:ascii="Times New Roman" w:hAnsi="Times New Roman" w:cs="Times New Roman" w:eastAsia="Times New Roman"/>
          <w:sz w:val="46"/>
          <w:szCs w:val="46"/>
          <w:color w:val="2A2D7E"/>
          <w:spacing w:val="0"/>
          <w:w w:val="49"/>
          <w:u w:val="thick" w:color="4F5497"/>
          <w:position w:val="-1"/>
        </w:rPr>
        <w:t>A</w:t>
      </w:r>
      <w:r>
        <w:rPr>
          <w:rFonts w:ascii="Times New Roman" w:hAnsi="Times New Roman" w:cs="Times New Roman" w:eastAsia="Times New Roman"/>
          <w:sz w:val="46"/>
          <w:szCs w:val="46"/>
          <w:color w:val="2A2D7E"/>
          <w:spacing w:val="0"/>
          <w:w w:val="49"/>
          <w:u w:val="thick" w:color="4F5497"/>
          <w:position w:val="-1"/>
        </w:rPr>
        <w:t> </w:t>
      </w:r>
      <w:r>
        <w:rPr>
          <w:rFonts w:ascii="Times New Roman" w:hAnsi="Times New Roman" w:cs="Times New Roman" w:eastAsia="Times New Roman"/>
          <w:sz w:val="46"/>
          <w:szCs w:val="46"/>
          <w:color w:val="2A2D7E"/>
          <w:spacing w:val="25"/>
          <w:w w:val="49"/>
          <w:u w:val="thick" w:color="4F5497"/>
          <w:position w:val="-1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3F4483"/>
          <w:spacing w:val="0"/>
          <w:w w:val="100"/>
          <w:u w:val="thick" w:color="4F5497"/>
          <w:position w:val="-1"/>
        </w:rPr>
        <w:t>A-r</w:t>
      </w:r>
      <w:r>
        <w:rPr>
          <w:rFonts w:ascii="Times New Roman" w:hAnsi="Times New Roman" w:cs="Times New Roman" w:eastAsia="Times New Roman"/>
          <w:sz w:val="34"/>
          <w:szCs w:val="34"/>
          <w:color w:val="3F4483"/>
          <w:spacing w:val="85"/>
          <w:w w:val="100"/>
          <w:u w:val="thick" w:color="4F5497"/>
          <w:position w:val="-1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3F4483"/>
          <w:spacing w:val="0"/>
          <w:w w:val="100"/>
          <w:u w:val="thick" w:color="4F5497"/>
          <w:position w:val="-1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3F4483"/>
          <w:spacing w:val="0"/>
          <w:w w:val="100"/>
          <w:u w:val="thick" w:color="4F5497"/>
          <w:position w:val="-1"/>
        </w:rPr>
      </w:r>
      <w:r>
        <w:rPr>
          <w:rFonts w:ascii="Times New Roman" w:hAnsi="Times New Roman" w:cs="Times New Roman" w:eastAsia="Times New Roman"/>
          <w:sz w:val="34"/>
          <w:szCs w:val="34"/>
          <w:color w:val="3F448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4"/>
          <w:szCs w:val="34"/>
          <w:color w:val="3F448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3F4483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8E8E8E"/>
          <w:spacing w:val="0"/>
          <w:w w:val="132"/>
          <w:position w:val="15"/>
        </w:rPr>
        <w:t>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3" w:after="0" w:line="205" w:lineRule="exact"/>
        <w:ind w:left="24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AAAAAA"/>
          <w:spacing w:val="0"/>
          <w:w w:val="100"/>
          <w:position w:val="-2"/>
        </w:rPr>
        <w:t>;;</w:t>
      </w:r>
      <w:r>
        <w:rPr>
          <w:rFonts w:ascii="Times New Roman" w:hAnsi="Times New Roman" w:cs="Times New Roman" w:eastAsia="Times New Roman"/>
          <w:sz w:val="20"/>
          <w:szCs w:val="20"/>
          <w:color w:val="AAAAAA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0"/>
          <w:w w:val="100"/>
          <w:position w:val="-2"/>
        </w:rPr>
        <w:t>?</w:t>
      </w:r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13"/>
          <w:w w:val="100"/>
          <w:position w:val="-2"/>
        </w:rPr>
        <w:t> </w:t>
      </w:r>
      <w:r>
        <w:rPr>
          <w:rFonts w:ascii="Arial" w:hAnsi="Arial" w:cs="Arial" w:eastAsia="Arial"/>
          <w:sz w:val="11"/>
          <w:szCs w:val="11"/>
          <w:color w:val="AAAAAA"/>
          <w:spacing w:val="-9"/>
          <w:w w:val="131"/>
          <w:position w:val="-2"/>
        </w:rPr>
        <w:t>ı</w:t>
      </w:r>
      <w:r>
        <w:rPr>
          <w:rFonts w:ascii="Arial" w:hAnsi="Arial" w:cs="Arial" w:eastAsia="Arial"/>
          <w:sz w:val="11"/>
          <w:szCs w:val="11"/>
          <w:color w:val="AAAAAA"/>
          <w:spacing w:val="-39"/>
          <w:w w:val="132"/>
          <w:position w:val="-2"/>
        </w:rPr>
        <w:t>·</w:t>
      </w:r>
      <w:r>
        <w:rPr>
          <w:rFonts w:ascii="Arial" w:hAnsi="Arial" w:cs="Arial" w:eastAsia="Arial"/>
          <w:sz w:val="11"/>
          <w:szCs w:val="11"/>
          <w:color w:val="C3C3C3"/>
          <w:spacing w:val="0"/>
          <w:w w:val="86"/>
          <w:position w:val="-2"/>
        </w:rPr>
        <w:t>.</w:t>
      </w:r>
      <w:r>
        <w:rPr>
          <w:rFonts w:ascii="Arial" w:hAnsi="Arial" w:cs="Arial" w:eastAsia="Arial"/>
          <w:sz w:val="11"/>
          <w:szCs w:val="11"/>
          <w:color w:val="C3C3C3"/>
          <w:spacing w:val="0"/>
          <w:w w:val="100"/>
          <w:position w:val="-2"/>
        </w:rPr>
        <w:t>  </w:t>
      </w:r>
      <w:r>
        <w:rPr>
          <w:rFonts w:ascii="Arial" w:hAnsi="Arial" w:cs="Arial" w:eastAsia="Arial"/>
          <w:sz w:val="11"/>
          <w:szCs w:val="11"/>
          <w:color w:val="C3C3C3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E8E8E"/>
          <w:spacing w:val="0"/>
          <w:w w:val="100"/>
          <w:i/>
          <w:position w:val="-2"/>
        </w:rPr>
        <w:t>r</w:t>
      </w:r>
      <w:r>
        <w:rPr>
          <w:rFonts w:ascii="Times New Roman" w:hAnsi="Times New Roman" w:cs="Times New Roman" w:eastAsia="Times New Roman"/>
          <w:sz w:val="13"/>
          <w:szCs w:val="13"/>
          <w:color w:val="8E8E8E"/>
          <w:spacing w:val="0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E8E8E"/>
          <w:spacing w:val="7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E8E8E"/>
          <w:spacing w:val="0"/>
          <w:w w:val="130"/>
          <w:position w:val="-2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8E8E8E"/>
          <w:spacing w:val="-8"/>
          <w:w w:val="130"/>
          <w:position w:val="-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C3C3C3"/>
          <w:spacing w:val="0"/>
          <w:w w:val="130"/>
          <w:position w:val="-2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C3C3C3"/>
          <w:spacing w:val="0"/>
          <w:w w:val="130"/>
          <w:position w:val="-2"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C3C3C3"/>
          <w:spacing w:val="20"/>
          <w:w w:val="13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30"/>
          <w:i/>
          <w:position w:val="-2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Arial" w:hAnsi="Arial" w:cs="Arial" w:eastAsia="Arial"/>
          <w:sz w:val="21"/>
          <w:szCs w:val="21"/>
          <w:color w:val="7E7E7E"/>
          <w:spacing w:val="-19"/>
          <w:w w:val="90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AAAAAA"/>
          <w:spacing w:val="0"/>
          <w:w w:val="51"/>
          <w:position w:val="1"/>
        </w:rPr>
        <w:t>...</w:t>
      </w:r>
      <w:r>
        <w:rPr>
          <w:rFonts w:ascii="Arial" w:hAnsi="Arial" w:cs="Arial" w:eastAsia="Arial"/>
          <w:sz w:val="21"/>
          <w:szCs w:val="21"/>
          <w:color w:val="AAAAAA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AAAAAA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0"/>
          <w:w w:val="89"/>
          <w:b/>
          <w:bCs/>
          <w:position w:val="2"/>
        </w:rPr>
        <w:t>_..,..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-19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E7E7E"/>
          <w:spacing w:val="0"/>
          <w:w w:val="72"/>
          <w:b/>
          <w:bCs/>
          <w:position w:val="2"/>
        </w:rPr>
        <w:t>..</w:t>
      </w:r>
      <w:r>
        <w:rPr>
          <w:rFonts w:ascii="Times New Roman" w:hAnsi="Times New Roman" w:cs="Times New Roman" w:eastAsia="Times New Roman"/>
          <w:sz w:val="10"/>
          <w:szCs w:val="10"/>
          <w:color w:val="7E7E7E"/>
          <w:spacing w:val="-1"/>
          <w:w w:val="72"/>
          <w:b/>
          <w:bCs/>
          <w:position w:val="2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0"/>
          <w:w w:val="67"/>
          <w:b/>
          <w:bCs/>
          <w:position w:val="2"/>
        </w:rPr>
        <w:t>r.-v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4"/>
          <w:w w:val="68"/>
          <w:b/>
          <w:bCs/>
          <w:position w:val="2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AAAAAA"/>
          <w:spacing w:val="0"/>
          <w:w w:val="133"/>
          <w:b/>
          <w:bCs/>
          <w:position w:val="2"/>
        </w:rPr>
        <w:t>r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80"/>
          <w:cols w:num="3" w:equalWidth="0">
            <w:col w:w="528" w:space="4342"/>
            <w:col w:w="3794" w:space="270"/>
            <w:col w:w="2506"/>
          </w:cols>
        </w:sectPr>
      </w:pPr>
      <w:rPr/>
    </w:p>
    <w:p>
      <w:pPr>
        <w:spacing w:before="82" w:after="0" w:line="174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4.411098pt;margin-top:16.182142pt;width:562.532219pt;height:778.750117pt;mso-position-horizontal-relative:page;mso-position-vertical-relative:page;z-index:-17117" coordorigin="488,324" coordsize="11251,15575">
            <v:group style="position:absolute;left:503;top:338;width:3207;height:2" coordorigin="503,338" coordsize="3207,2">
              <v:shape style="position:absolute;left:503;top:338;width:3207;height:2" coordorigin="503,338" coordsize="3207,0" path="m503,338l3710,338e" filled="f" stroked="t" strokeweight=".717973pt" strokecolor="#9C9C9C">
                <v:path arrowok="t"/>
              </v:shape>
            </v:group>
            <v:group style="position:absolute;left:785;top:338;width:1115;height:2" coordorigin="785,338" coordsize="1115,2">
              <v:shape style="position:absolute;left:785;top:338;width:1115;height:2" coordorigin="785,338" coordsize="1115,0" path="m785,338l1900,338e" filled="f" stroked="t" strokeweight=".957298pt" strokecolor="#B3B3B3">
                <v:path arrowok="t"/>
              </v:shape>
            </v:group>
            <v:group style="position:absolute;left:2470;top:338;width:1498;height:2" coordorigin="2470,338" coordsize="1498,2">
              <v:shape style="position:absolute;left:2470;top:338;width:1498;height:2" coordorigin="2470,338" coordsize="1498,0" path="m2470,338l3968,338e" filled="f" stroked="t" strokeweight=".478649pt" strokecolor="#707070">
                <v:path arrowok="t"/>
              </v:shape>
            </v:group>
            <v:group style="position:absolute;left:7481;top:336;width:1010;height:2" coordorigin="7481,336" coordsize="1010,2">
              <v:shape style="position:absolute;left:7481;top:336;width:1010;height:2" coordorigin="7481,336" coordsize="1010,0" path="m7481,336l8491,336e" filled="f" stroked="t" strokeweight=".478649pt" strokecolor="#777777">
                <v:path arrowok="t"/>
              </v:shape>
            </v:group>
            <v:group style="position:absolute;left:8726;top:340;width:823;height:2" coordorigin="8726,340" coordsize="823,2">
              <v:shape style="position:absolute;left:8726;top:340;width:823;height:2" coordorigin="8726,340" coordsize="823,0" path="m8726,340l9549,340e" filled="f" stroked="t" strokeweight=".478649pt" strokecolor="#777777">
                <v:path arrowok="t"/>
              </v:shape>
            </v:group>
            <v:group style="position:absolute;left:9305;top:336;width:2;height:724" coordorigin="9305,336" coordsize="2,724">
              <v:shape style="position:absolute;left:9305;top:336;width:2;height:724" coordorigin="9305,336" coordsize="0,724" path="m9305,1060l9305,336e" filled="f" stroked="t" strokeweight=".478649pt" strokecolor="#5B5B5B">
                <v:path arrowok="t"/>
              </v:shape>
            </v:group>
            <v:group style="position:absolute;left:1728;top:338;width:9975;height:2" coordorigin="1728,338" coordsize="9975,2">
              <v:shape style="position:absolute;left:1728;top:338;width:9975;height:2" coordorigin="1728,338" coordsize="9975,0" path="m1728,338l11703,338e" filled="f" stroked="t" strokeweight=".717973pt" strokecolor="#838383">
                <v:path arrowok="t"/>
              </v:shape>
            </v:group>
            <v:group style="position:absolute;left:11698;top:331;width:2;height:2076" coordorigin="11698,331" coordsize="2,2076">
              <v:shape style="position:absolute;left:11698;top:331;width:2;height:2076" coordorigin="11698,331" coordsize="0,2076" path="m11698,2407l11698,331e" filled="f" stroked="t" strokeweight=".717973pt" strokecolor="#707070">
                <v:path arrowok="t"/>
              </v:shape>
            </v:group>
            <v:group style="position:absolute;left:11698;top:825;width:2;height:580" coordorigin="11698,825" coordsize="2,580">
              <v:shape style="position:absolute;left:11698;top:825;width:2;height:580" coordorigin="11698,825" coordsize="0,580" path="m11698,1405l11698,825e" filled="f" stroked="t" strokeweight=".478649pt" strokecolor="#545454">
                <v:path arrowok="t"/>
              </v:shape>
            </v:group>
            <v:group style="position:absolute;left:507;top:1858;width:1862;height:2" coordorigin="507,1858" coordsize="1862,2">
              <v:shape style="position:absolute;left:507;top:1858;width:1862;height:2" coordorigin="507,1858" coordsize="1862,0" path="m507,1858l2369,1858e" filled="f" stroked="t" strokeweight=".478649pt" strokecolor="#838383">
                <v:path arrowok="t"/>
              </v:shape>
            </v:group>
            <v:group style="position:absolute;left:512;top:1486;width:2;height:4608" coordorigin="512,1486" coordsize="2,4608">
              <v:shape style="position:absolute;left:512;top:1486;width:2;height:4608" coordorigin="512,1486" coordsize="0,4608" path="m512,6094l512,1486e" filled="f" stroked="t" strokeweight=".717973pt" strokecolor="#8C8C8C">
                <v:path arrowok="t"/>
              </v:shape>
            </v:group>
            <v:group style="position:absolute;left:2312;top:1860;width:1211;height:2" coordorigin="2312,1860" coordsize="1211,2">
              <v:shape style="position:absolute;left:2312;top:1860;width:1211;height:2" coordorigin="2312,1860" coordsize="1211,0" path="m2312,1860l3523,1860e" filled="f" stroked="t" strokeweight=".478649pt" strokecolor="#646464">
                <v:path arrowok="t"/>
              </v:shape>
            </v:group>
            <v:group style="position:absolute;left:3465;top:1860;width:6084;height:2" coordorigin="3465,1860" coordsize="6084,2">
              <v:shape style="position:absolute;left:3465;top:1860;width:6084;height:2" coordorigin="3465,1860" coordsize="6084,0" path="m3465,1860l9549,1860e" filled="f" stroked="t" strokeweight=".717973pt" strokecolor="#808080">
                <v:path arrowok="t"/>
              </v:shape>
            </v:group>
            <v:group style="position:absolute;left:9307;top:1002;width:2;height:868" coordorigin="9307,1002" coordsize="2,868">
              <v:shape style="position:absolute;left:9307;top:1002;width:2;height:868" coordorigin="9307,1002" coordsize="0,868" path="m9307,1870l9307,1002e" filled="f" stroked="t" strokeweight=".957298pt" strokecolor="#838383">
                <v:path arrowok="t"/>
              </v:shape>
            </v:group>
            <v:group style="position:absolute;left:9492;top:1860;width:2216;height:2" coordorigin="9492,1860" coordsize="2216,2">
              <v:shape style="position:absolute;left:9492;top:1860;width:2216;height:2" coordorigin="9492,1860" coordsize="2216,0" path="m9492,1860l11708,1860e" filled="f" stroked="t" strokeweight=".957298pt" strokecolor="#939393">
                <v:path arrowok="t"/>
              </v:shape>
            </v:group>
            <v:group style="position:absolute;left:507;top:2102;width:2968;height:2" coordorigin="507,2102" coordsize="2968,2">
              <v:shape style="position:absolute;left:507;top:2102;width:2968;height:2" coordorigin="507,2102" coordsize="2968,0" path="m507,2102l3475,2102e" filled="f" stroked="t" strokeweight=".957298pt" strokecolor="#8C8C8C">
                <v:path arrowok="t"/>
              </v:shape>
            </v:group>
            <v:group style="position:absolute;left:3264;top:2105;width:2618;height:2" coordorigin="3264,2105" coordsize="2618,2">
              <v:shape style="position:absolute;left:3264;top:2105;width:2618;height:2" coordorigin="3264,2105" coordsize="2618,0" path="m3264,2105l5883,2105e" filled="f" stroked="t" strokeweight=".478649pt" strokecolor="#747474">
                <v:path arrowok="t"/>
              </v:shape>
            </v:group>
            <v:group style="position:absolute;left:8726;top:2105;width:1575;height:2" coordorigin="8726,2105" coordsize="1575,2">
              <v:shape style="position:absolute;left:8726;top:2105;width:1575;height:2" coordorigin="8726,2105" coordsize="1575,0" path="m8726,2105l10301,2105e" filled="f" stroked="t" strokeweight=".478649pt" strokecolor="#747474">
                <v:path arrowok="t"/>
              </v:shape>
            </v:group>
            <v:group style="position:absolute;left:10243;top:2102;width:206;height:2" coordorigin="10243,2102" coordsize="206,2">
              <v:shape style="position:absolute;left:10243;top:2102;width:206;height:2" coordorigin="10243,2102" coordsize="206,0" path="m10243,2102l10449,2102e" filled="f" stroked="t" strokeweight=".478649pt" strokecolor="#878787">
                <v:path arrowok="t"/>
              </v:shape>
            </v:group>
            <v:group style="position:absolute;left:5734;top:2105;width:5974;height:2" coordorigin="5734,2105" coordsize="5974,2">
              <v:shape style="position:absolute;left:5734;top:2105;width:5974;height:2" coordorigin="5734,2105" coordsize="5974,0" path="m5734,2105l11708,2105e" filled="f" stroked="t" strokeweight=".717973pt" strokecolor="#8C8C8C">
                <v:path arrowok="t"/>
              </v:shape>
            </v:group>
            <v:group style="position:absolute;left:507;top:2345;width:11200;height:2" coordorigin="507,2345" coordsize="11200,2">
              <v:shape style="position:absolute;left:507;top:2345;width:11200;height:2" coordorigin="507,2345" coordsize="11200,0" path="m507,2345l11708,2345e" filled="f" stroked="t" strokeweight=".717973pt" strokecolor="#878787">
                <v:path arrowok="t"/>
              </v:shape>
            </v:group>
            <v:group style="position:absolute;left:4341;top:2345;width:1450;height:2" coordorigin="4341,2345" coordsize="1450,2">
              <v:shape style="position:absolute;left:4341;top:2345;width:1450;height:2" coordorigin="4341,2345" coordsize="1450,0" path="m4341,2345l5792,2345e" filled="f" stroked="t" strokeweight=".478649pt" strokecolor="#5B5B5B">
                <v:path arrowok="t"/>
              </v:shape>
            </v:group>
            <v:group style="position:absolute;left:5734;top:2347;width:1379;height:2" coordorigin="5734,2347" coordsize="1379,2">
              <v:shape style="position:absolute;left:5734;top:2347;width:1379;height:2" coordorigin="5734,2347" coordsize="1379,0" path="m5734,2347l7113,2347e" filled="f" stroked="t" strokeweight=".478649pt" strokecolor="#7C7C7C">
                <v:path arrowok="t"/>
              </v:shape>
            </v:group>
            <v:group style="position:absolute;left:9673;top:2345;width:953;height:2" coordorigin="9673,2345" coordsize="953,2">
              <v:shape style="position:absolute;left:9673;top:2345;width:953;height:2" coordorigin="9673,2345" coordsize="953,0" path="m9673,2345l10626,2345e" filled="f" stroked="t" strokeweight=".478649pt" strokecolor="#676767">
                <v:path arrowok="t"/>
              </v:shape>
            </v:group>
            <v:group style="position:absolute;left:507;top:2589;width:5500;height:2" coordorigin="507,2589" coordsize="5500,2">
              <v:shape style="position:absolute;left:507;top:2589;width:5500;height:2" coordorigin="507,2589" coordsize="5500,0" path="m507,2589l6007,2589e" filled="f" stroked="t" strokeweight=".717973pt" strokecolor="#7C7C7C">
                <v:path arrowok="t"/>
              </v:shape>
            </v:group>
            <v:group style="position:absolute;left:5734;top:2589;width:1206;height:2" coordorigin="5734,2589" coordsize="1206,2">
              <v:shape style="position:absolute;left:5734;top:2589;width:1206;height:2" coordorigin="5734,2589" coordsize="1206,0" path="m5734,2589l6940,2589e" filled="f" stroked="t" strokeweight=".478649pt" strokecolor="#747474">
                <v:path arrowok="t"/>
              </v:shape>
            </v:group>
            <v:group style="position:absolute;left:6883;top:2589;width:1024;height:2" coordorigin="6883,2589" coordsize="1024,2">
              <v:shape style="position:absolute;left:6883;top:2589;width:1024;height:2" coordorigin="6883,2589" coordsize="1024,0" path="m6883,2589l7907,2589e" filled="f" stroked="t" strokeweight=".478649pt" strokecolor="#575757">
                <v:path arrowok="t"/>
              </v:shape>
            </v:group>
            <v:group style="position:absolute;left:7850;top:2589;width:641;height:2" coordorigin="7850,2589" coordsize="641,2">
              <v:shape style="position:absolute;left:7850;top:2589;width:641;height:2" coordorigin="7850,2589" coordsize="641,0" path="m7850,2589l8491,2589e" filled="f" stroked="t" strokeweight=".478649pt" strokecolor="#777777">
                <v:path arrowok="t"/>
              </v:shape>
            </v:group>
            <v:group style="position:absolute;left:8376;top:2589;width:2250;height:2" coordorigin="8376,2589" coordsize="2250,2">
              <v:shape style="position:absolute;left:8376;top:2589;width:2250;height:2" coordorigin="8376,2589" coordsize="2250,0" path="m8376,2589l10626,2589e" filled="f" stroked="t" strokeweight=".957298pt" strokecolor="#909090">
                <v:path arrowok="t"/>
              </v:shape>
            </v:group>
            <v:group style="position:absolute;left:10569;top:2587;width:1139;height:2" coordorigin="10569,2587" coordsize="1139,2">
              <v:shape style="position:absolute;left:10569;top:2587;width:1139;height:2" coordorigin="10569,2587" coordsize="1139,0" path="m10569,2587l11708,2587e" filled="f" stroked="t" strokeweight=".478649pt" strokecolor="#7C7C7C">
                <v:path arrowok="t"/>
              </v:shape>
            </v:group>
            <v:group style="position:absolute;left:11703;top:2335;width:2;height:1203" coordorigin="11703,2335" coordsize="2,1203">
              <v:shape style="position:absolute;left:11703;top:2335;width:2;height:1203" coordorigin="11703,2335" coordsize="0,1203" path="m11703,3538l11703,2335e" filled="f" stroked="t" strokeweight=".478649pt" strokecolor="#575757">
                <v:path arrowok="t"/>
              </v:shape>
            </v:group>
            <v:group style="position:absolute;left:507;top:2829;width:1278;height:2" coordorigin="507,2829" coordsize="1278,2">
              <v:shape style="position:absolute;left:507;top:2829;width:1278;height:2" coordorigin="507,2829" coordsize="1278,0" path="m507,2829l1785,2829e" filled="f" stroked="t" strokeweight=".717973pt" strokecolor="#909090">
                <v:path arrowok="t"/>
              </v:shape>
            </v:group>
            <v:group style="position:absolute;left:1728;top:2829;width:2671;height:2" coordorigin="1728,2829" coordsize="2671,2">
              <v:shape style="position:absolute;left:1728;top:2829;width:2671;height:2" coordorigin="1728,2829" coordsize="2671,0" path="m1728,2829l4399,2829e" filled="f" stroked="t" strokeweight=".478649pt" strokecolor="#747474">
                <v:path arrowok="t"/>
              </v:shape>
            </v:group>
            <v:group style="position:absolute;left:4341;top:2829;width:2599;height:2" coordorigin="4341,2829" coordsize="2599,2">
              <v:shape style="position:absolute;left:4341;top:2829;width:2599;height:2" coordorigin="4341,2829" coordsize="2599,0" path="m4341,2829l6940,2829e" filled="f" stroked="t" strokeweight=".717973pt" strokecolor="#808080">
                <v:path arrowok="t"/>
              </v:shape>
            </v:group>
            <v:group style="position:absolute;left:6883;top:2829;width:1024;height:2" coordorigin="6883,2829" coordsize="1024,2">
              <v:shape style="position:absolute;left:6883;top:2829;width:1024;height:2" coordorigin="6883,2829" coordsize="1024,0" path="m6883,2829l7907,2829e" filled="f" stroked="t" strokeweight=".478649pt" strokecolor="#575757">
                <v:path arrowok="t"/>
              </v:shape>
            </v:group>
            <v:group style="position:absolute;left:7850;top:2829;width:641;height:2" coordorigin="7850,2829" coordsize="641,2">
              <v:shape style="position:absolute;left:7850;top:2829;width:641;height:2" coordorigin="7850,2829" coordsize="641,0" path="m7850,2829l8491,2829e" filled="f" stroked="t" strokeweight=".478649pt" strokecolor="#707070">
                <v:path arrowok="t"/>
              </v:shape>
            </v:group>
            <v:group style="position:absolute;left:8434;top:2829;width:3274;height:2" coordorigin="8434,2829" coordsize="3274,2">
              <v:shape style="position:absolute;left:8434;top:2829;width:3274;height:2" coordorigin="8434,2829" coordsize="3274,0" path="m8434,2829l11708,2829e" filled="f" stroked="t" strokeweight=".717973pt" strokecolor="#878787">
                <v:path arrowok="t"/>
              </v:shape>
            </v:group>
            <v:group style="position:absolute;left:507;top:3071;width:11200;height:2" coordorigin="507,3071" coordsize="11200,2">
              <v:shape style="position:absolute;left:507;top:3071;width:11200;height:2" coordorigin="507,3071" coordsize="11200,0" path="m507,3071l11708,3071e" filled="f" stroked="t" strokeweight=".717973pt" strokecolor="#838383">
                <v:path arrowok="t"/>
              </v:shape>
            </v:group>
            <v:group style="position:absolute;left:3710;top:3073;width:689;height:2" coordorigin="3710,3073" coordsize="689,2">
              <v:shape style="position:absolute;left:3710;top:3073;width:689;height:2" coordorigin="3710,3073" coordsize="689,0" path="m3710,3073l4399,3073e" filled="f" stroked="t" strokeweight=".478649pt" strokecolor="#676767">
                <v:path arrowok="t"/>
              </v:shape>
            </v:group>
            <v:group style="position:absolute;left:7094;top:3064;width:2;height:777" coordorigin="7094,3064" coordsize="2,777">
              <v:shape style="position:absolute;left:7094;top:3064;width:2;height:777" coordorigin="7094,3064" coordsize="0,777" path="m7094,3840l7094,3064e" filled="f" stroked="t" strokeweight=".717973pt" strokecolor="#606060">
                <v:path arrowok="t"/>
              </v:shape>
            </v:group>
            <v:group style="position:absolute;left:7079;top:3318;width:1383;height:2" coordorigin="7079,3318" coordsize="1383,2">
              <v:shape style="position:absolute;left:7079;top:3318;width:1383;height:2" coordorigin="7079,3318" coordsize="1383,0" path="m7079,3318l8463,3318e" filled="f" stroked="t" strokeweight=".717973pt" strokecolor="#545454">
                <v:path arrowok="t"/>
              </v:shape>
            </v:group>
            <v:group style="position:absolute;left:8463;top:3318;width:2135;height:2" coordorigin="8463,3318" coordsize="2135,2">
              <v:shape style="position:absolute;left:8463;top:3318;width:2135;height:2" coordorigin="8463,3318" coordsize="2135,0" path="m8463,3318l10597,3318e" filled="f" stroked="t" strokeweight=".239324pt" strokecolor="#000000">
                <v:path arrowok="t"/>
              </v:shape>
            </v:group>
            <v:group style="position:absolute;left:10597;top:3318;width:1106;height:2" coordorigin="10597,3318" coordsize="1106,2">
              <v:shape style="position:absolute;left:10597;top:3318;width:1106;height:2" coordorigin="10597,3318" coordsize="1106,0" path="m10597,3318l11703,3318e" filled="f" stroked="t" strokeweight=".239324pt" strokecolor="#575757">
                <v:path arrowok="t"/>
              </v:shape>
            </v:group>
            <v:group style="position:absolute;left:3944;top:3524;width:1982;height:2" coordorigin="3944,3524" coordsize="1982,2">
              <v:shape style="position:absolute;left:3944;top:3524;width:1982;height:2" coordorigin="3944,3524" coordsize="1982,0" path="m3944,3524l5926,3524e" filled="f" stroked="t" strokeweight=".478649pt" strokecolor="#707070">
                <v:path arrowok="t"/>
              </v:shape>
            </v:group>
            <v:group style="position:absolute;left:503;top:3833;width:1283;height:2" coordorigin="503,3833" coordsize="1283,2">
              <v:shape style="position:absolute;left:503;top:3833;width:1283;height:2" coordorigin="503,3833" coordsize="1283,0" path="m503,3833l1785,3833e" filled="f" stroked="t" strokeweight=".478649pt" strokecolor="#7C7C7C">
                <v:path arrowok="t"/>
              </v:shape>
            </v:group>
            <v:group style="position:absolute;left:515;top:1505;width:2;height:4584" coordorigin="515,1505" coordsize="2,4584">
              <v:shape style="position:absolute;left:515;top:1505;width:2;height:4584" coordorigin="515,1505" coordsize="0,4584" path="m515,6089l515,1505e" filled="f" stroked="t" strokeweight=".957298pt" strokecolor="#8C8C8C">
                <v:path arrowok="t"/>
              </v:shape>
            </v:group>
            <v:group style="position:absolute;left:1402;top:3836;width:2120;height:2" coordorigin="1402,3836" coordsize="2120,2">
              <v:shape style="position:absolute;left:1402;top:3836;width:2120;height:2" coordorigin="1402,3836" coordsize="2120,0" path="m1402,3836l3523,3836e" filled="f" stroked="t" strokeweight=".478649pt" strokecolor="#676767">
                <v:path arrowok="t"/>
              </v:shape>
            </v:group>
            <v:group style="position:absolute;left:3465;top:3838;width:364;height:2" coordorigin="3465,3838" coordsize="364,2">
              <v:shape style="position:absolute;left:3465;top:3838;width:364;height:2" coordorigin="3465,3838" coordsize="364,0" path="m3465,3838l3829,3838e" filled="f" stroked="t" strokeweight=".478649pt" strokecolor="#838383">
                <v:path arrowok="t"/>
              </v:shape>
            </v:group>
            <v:group style="position:absolute;left:3951;top:3068;width:2;height:777" coordorigin="3951,3068" coordsize="2,777">
              <v:shape style="position:absolute;left:3951;top:3068;width:2;height:777" coordorigin="3951,3068" coordsize="0,777" path="m3951,3845l3951,3068e" filled="f" stroked="t" strokeweight=".957298pt" strokecolor="#777777">
                <v:path arrowok="t"/>
              </v:shape>
            </v:group>
            <v:group style="position:absolute;left:3772;top:3831;width:3169;height:2" coordorigin="3772,3831" coordsize="3169,2">
              <v:shape style="position:absolute;left:3772;top:3831;width:3169;height:2" coordorigin="3772,3831" coordsize="3169,0" path="m3772,3831l6940,3831e" filled="f" stroked="t" strokeweight=".957298pt" strokecolor="#606060">
                <v:path arrowok="t"/>
              </v:shape>
            </v:group>
            <v:group style="position:absolute;left:6883;top:3836;width:239;height:2" coordorigin="6883,3836" coordsize="239,2">
              <v:shape style="position:absolute;left:6883;top:3836;width:239;height:2" coordorigin="6883,3836" coordsize="239,0" path="m6883,3836l7122,3836e" filled="f" stroked="t" strokeweight=".478649pt" strokecolor="#575757">
                <v:path arrowok="t"/>
              </v:shape>
            </v:group>
            <v:group style="position:absolute;left:7050;top:3838;width:4662;height:2" coordorigin="7050,3838" coordsize="4662,2">
              <v:shape style="position:absolute;left:7050;top:3838;width:4662;height:2" coordorigin="7050,3838" coordsize="4662,0" path="m7050,3838l11713,3838e" filled="f" stroked="t" strokeweight=".717973pt" strokecolor="#838383">
                <v:path arrowok="t"/>
              </v:shape>
            </v:group>
            <v:group style="position:absolute;left:503;top:4114;width:1283;height:2" coordorigin="503,4114" coordsize="1283,2">
              <v:shape style="position:absolute;left:503;top:4114;width:1283;height:2" coordorigin="503,4114" coordsize="1283,0" path="m503,4114l1785,4114e" filled="f" stroked="t" strokeweight=".717973pt" strokecolor="#909090">
                <v:path arrowok="t"/>
              </v:shape>
            </v:group>
            <v:group style="position:absolute;left:1728;top:4116;width:3327;height:2" coordorigin="1728,4116" coordsize="3327,2">
              <v:shape style="position:absolute;left:1728;top:4116;width:3327;height:2" coordorigin="1728,4116" coordsize="3327,0" path="m1728,4116l5055,4116e" filled="f" stroked="t" strokeweight=".478649pt" strokecolor="#606060">
                <v:path arrowok="t"/>
              </v:shape>
            </v:group>
            <v:group style="position:absolute;left:2499;top:3816;width:2;height:551" coordorigin="2499,3816" coordsize="2,551">
              <v:shape style="position:absolute;left:2499;top:3816;width:2;height:551" coordorigin="2499,3816" coordsize="0,551" path="m2499,4368l2499,3816e" filled="f" stroked="t" strokeweight=".717973pt" strokecolor="#808080">
                <v:path arrowok="t"/>
              </v:shape>
            </v:group>
            <v:group style="position:absolute;left:3710;top:4116;width:8003;height:2" coordorigin="3710,4116" coordsize="8003,2">
              <v:shape style="position:absolute;left:3710;top:4116;width:8003;height:2" coordorigin="3710,4116" coordsize="8003,0" path="m3710,4116l11713,4116e" filled="f" stroked="t" strokeweight=".717973pt" strokecolor="#7C7C7C">
                <v:path arrowok="t"/>
              </v:shape>
            </v:group>
            <v:group style="position:absolute;left:9267;top:4119;width:1359;height:2" coordorigin="9267,4119" coordsize="1359,2">
              <v:shape style="position:absolute;left:9267;top:4119;width:1359;height:2" coordorigin="9267,4119" coordsize="1359,0" path="m9267,4119l10626,4119e" filled="f" stroked="t" strokeweight=".478649pt" strokecolor="#606060">
                <v:path arrowok="t"/>
              </v:shape>
            </v:group>
            <v:group style="position:absolute;left:11710;top:1405;width:2;height:12964" coordorigin="11710,1405" coordsize="2,12964">
              <v:shape style="position:absolute;left:11710;top:1405;width:2;height:12964" coordorigin="11710,1405" coordsize="0,12964" path="m11710,14369l11710,1405e" filled="f" stroked="t" strokeweight=".717973pt" strokecolor="#747474">
                <v:path arrowok="t"/>
              </v:shape>
            </v:group>
            <v:group style="position:absolute;left:2465;top:4361;width:2589;height:2" coordorigin="2465,4361" coordsize="2589,2">
              <v:shape style="position:absolute;left:2465;top:4361;width:2589;height:2" coordorigin="2465,4361" coordsize="2589,0" path="m2465,4361l5055,4361e" filled="f" stroked="t" strokeweight=".957298pt" strokecolor="#838383">
                <v:path arrowok="t"/>
              </v:shape>
            </v:group>
            <v:group style="position:absolute;left:4997;top:4361;width:2116;height:2" coordorigin="4997,4361" coordsize="2116,2">
              <v:shape style="position:absolute;left:4997;top:4361;width:2116;height:2" coordorigin="4997,4361" coordsize="2116,0" path="m4997,4361l7113,4361e" filled="f" stroked="t" strokeweight=".478649pt" strokecolor="#676767">
                <v:path arrowok="t"/>
              </v:shape>
            </v:group>
            <v:group style="position:absolute;left:7055;top:4361;width:4657;height:2" coordorigin="7055,4361" coordsize="4657,2">
              <v:shape style="position:absolute;left:7055;top:4361;width:4657;height:2" coordorigin="7055,4361" coordsize="4657,0" path="m7055,4361l11713,4361e" filled="f" stroked="t" strokeweight=".717973pt" strokecolor="#878787">
                <v:path arrowok="t"/>
              </v:shape>
            </v:group>
            <v:group style="position:absolute;left:2499;top:4368;width:2;height:470" coordorigin="2499,4368" coordsize="2,470">
              <v:shape style="position:absolute;left:2499;top:4368;width:2;height:470" coordorigin="2499,4368" coordsize="0,470" path="m2499,4838l2499,4368e" filled="f" stroked="t" strokeweight=".239324pt" strokecolor="#7C7C7C">
                <v:path arrowok="t"/>
              </v:shape>
            </v:group>
            <v:group style="position:absolute;left:5031;top:4353;width:2;height:2186" coordorigin="5031,4353" coordsize="2,2186">
              <v:shape style="position:absolute;left:5031;top:4353;width:2;height:2186" coordorigin="5031,4353" coordsize="0,2186" path="m5031,6540l5031,4353e" filled="f" stroked="t" strokeweight=".957298pt" strokecolor="#646464">
                <v:path arrowok="t"/>
              </v:shape>
            </v:group>
            <v:group style="position:absolute;left:5021;top:4847;width:3815;height:2" coordorigin="5021,4847" coordsize="3815,2">
              <v:shape style="position:absolute;left:5021;top:4847;width:3815;height:2" coordorigin="5021,4847" coordsize="3815,0" path="m5021,4847l8836,4847e" filled="f" stroked="t" strokeweight=".717973pt" strokecolor="#838383">
                <v:path arrowok="t"/>
              </v:shape>
            </v:group>
            <v:group style="position:absolute;left:7879;top:4363;width:2;height:254" coordorigin="7879,4363" coordsize="2,254">
              <v:shape style="position:absolute;left:7879;top:4363;width:2;height:254" coordorigin="7879,4363" coordsize="0,254" path="m7879,4617l7879,4363e" filled="f" stroked="t" strokeweight=".239324pt" strokecolor="#777777">
                <v:path arrowok="t"/>
              </v:shape>
            </v:group>
            <v:group style="position:absolute;left:7879;top:4617;width:2;height:230" coordorigin="7879,4617" coordsize="2,230">
              <v:shape style="position:absolute;left:7879;top:4617;width:2;height:230" coordorigin="7879,4617" coordsize="0,230" path="m7879,4847l7879,4617e" filled="f" stroked="t" strokeweight=".239324pt" strokecolor="#8C8C8C">
                <v:path arrowok="t"/>
              </v:shape>
            </v:group>
            <v:group style="position:absolute;left:8726;top:4847;width:2020;height:2" coordorigin="8726,4847" coordsize="2020,2">
              <v:shape style="position:absolute;left:8726;top:4847;width:2020;height:2" coordorigin="8726,4847" coordsize="2020,0" path="m8726,4847l10746,4847e" filled="f" stroked="t" strokeweight=".478649pt" strokecolor="#6B6B6B">
                <v:path arrowok="t"/>
              </v:shape>
            </v:group>
            <v:group style="position:absolute;left:10569;top:4850;width:1144;height:2" coordorigin="10569,4850" coordsize="1144,2">
              <v:shape style="position:absolute;left:10569;top:4850;width:1144;height:2" coordorigin="10569,4850" coordsize="1144,0" path="m10569,4850l11713,4850e" filled="f" stroked="t" strokeweight=".717973pt" strokecolor="#878787">
                <v:path arrowok="t"/>
              </v:shape>
            </v:group>
            <v:group style="position:absolute;left:2499;top:4838;width:2;height:724" coordorigin="2499,4838" coordsize="2,724">
              <v:shape style="position:absolute;left:2499;top:4838;width:2;height:724" coordorigin="2499,4838" coordsize="0,724" path="m2499,5562l2499,4838e" filled="f" stroked="t" strokeweight=".239324pt" strokecolor="#000000">
                <v:path arrowok="t"/>
              </v:shape>
            </v:group>
            <v:group style="position:absolute;left:5021;top:5089;width:2092;height:2" coordorigin="5021,5089" coordsize="2092,2">
              <v:shape style="position:absolute;left:5021;top:5089;width:2092;height:2" coordorigin="5021,5089" coordsize="2092,0" path="m5021,5089l7113,5089e" filled="f" stroked="t" strokeweight=".478649pt" strokecolor="#808080">
                <v:path arrowok="t"/>
              </v:shape>
            </v:group>
            <v:group style="position:absolute;left:7055;top:5092;width:483;height:2" coordorigin="7055,5092" coordsize="483,2">
              <v:shape style="position:absolute;left:7055;top:5092;width:483;height:2" coordorigin="7055,5092" coordsize="483,0" path="m7055,5092l7539,5092e" filled="f" stroked="t" strokeweight=".478649pt" strokecolor="#646464">
                <v:path arrowok="t"/>
              </v:shape>
            </v:group>
            <v:group style="position:absolute;left:7481;top:5089;width:4231;height:2" coordorigin="7481,5089" coordsize="4231,2">
              <v:shape style="position:absolute;left:7481;top:5089;width:4231;height:2" coordorigin="7481,5089" coordsize="4231,0" path="m7481,5089l11713,5089e" filled="f" stroked="t" strokeweight=".717973pt" strokecolor="#909090">
                <v:path arrowok="t"/>
              </v:shape>
            </v:group>
            <v:group style="position:absolute;left:11710;top:4804;width:2;height:1515" coordorigin="11710,4804" coordsize="2,1515">
              <v:shape style="position:absolute;left:11710;top:4804;width:2;height:1515" coordorigin="11710,4804" coordsize="0,1515" path="m11710,6319l11710,4804e" filled="f" stroked="t" strokeweight=".478649pt" strokecolor="#5B5B5B">
                <v:path arrowok="t"/>
              </v:shape>
            </v:group>
            <v:group style="position:absolute;left:5021;top:5332;width:2092;height:2" coordorigin="5021,5332" coordsize="2092,2">
              <v:shape style="position:absolute;left:5021;top:5332;width:2092;height:2" coordorigin="5021,5332" coordsize="2092,0" path="m5021,5332l7113,5332e" filled="f" stroked="t" strokeweight=".717973pt" strokecolor="#838383">
                <v:path arrowok="t"/>
              </v:shape>
            </v:group>
            <v:group style="position:absolute;left:7055;top:5332;width:1436;height:2" coordorigin="7055,5332" coordsize="1436,2">
              <v:shape style="position:absolute;left:7055;top:5332;width:1436;height:2" coordorigin="7055,5332" coordsize="1436,0" path="m7055,5332l8491,5332e" filled="f" stroked="t" strokeweight=".478649pt" strokecolor="#606060">
                <v:path arrowok="t"/>
              </v:shape>
            </v:group>
            <v:group style="position:absolute;left:8434;top:5334;width:3279;height:2" coordorigin="8434,5334" coordsize="3279,2">
              <v:shape style="position:absolute;left:8434;top:5334;width:3279;height:2" coordorigin="8434,5334" coordsize="3279,0" path="m8434,5334l11713,5334e" filled="f" stroked="t" strokeweight=".717973pt" strokecolor="#8C8C8C">
                <v:path arrowok="t"/>
              </v:shape>
            </v:group>
            <v:group style="position:absolute;left:2470;top:5571;width:1053;height:2" coordorigin="2470,5571" coordsize="1053,2">
              <v:shape style="position:absolute;left:2470;top:5571;width:1053;height:2" coordorigin="2470,5571" coordsize="1053,0" path="m2470,5571l3523,5571e" filled="f" stroked="t" strokeweight=".478649pt" strokecolor="#646464">
                <v:path arrowok="t"/>
              </v:shape>
            </v:group>
            <v:group style="position:absolute;left:3465;top:5571;width:5318;height:2" coordorigin="3465,5571" coordsize="5318,2">
              <v:shape style="position:absolute;left:3465;top:5571;width:5318;height:2" coordorigin="3465,5571" coordsize="5318,0" path="m3465,5571l8783,5571e" filled="f" stroked="t" strokeweight=".717973pt" strokecolor="#808080">
                <v:path arrowok="t"/>
              </v:shape>
            </v:group>
            <v:group style="position:absolute;left:8726;top:5576;width:1005;height:2" coordorigin="8726,5576" coordsize="1005,2">
              <v:shape style="position:absolute;left:8726;top:5576;width:1005;height:2" coordorigin="8726,5576" coordsize="1005,0" path="m8726,5576l9731,5576e" filled="f" stroked="t" strokeweight=".478649pt" strokecolor="#707070">
                <v:path arrowok="t"/>
              </v:shape>
            </v:group>
            <v:group style="position:absolute;left:9673;top:5574;width:2044;height:2" coordorigin="9673,5574" coordsize="2044,2">
              <v:shape style="position:absolute;left:9673;top:5574;width:2044;height:2" coordorigin="9673,5574" coordsize="2044,0" path="m9673,5574l11717,5574e" filled="f" stroked="t" strokeweight=".957298pt" strokecolor="#909090">
                <v:path arrowok="t"/>
              </v:shape>
            </v:group>
            <v:group style="position:absolute;left:503;top:5813;width:2063;height:2" coordorigin="503,5813" coordsize="2063,2">
              <v:shape style="position:absolute;left:503;top:5813;width:2063;height:2" coordorigin="503,5813" coordsize="2063,0" path="m503,5813l2566,5813e" filled="f" stroked="t" strokeweight=".957298pt" strokecolor="#939393">
                <v:path arrowok="t"/>
              </v:shape>
            </v:group>
            <v:group style="position:absolute;left:2463;top:3831;width:2;height:12053" coordorigin="2463,3831" coordsize="2,12053">
              <v:shape style="position:absolute;left:2463;top:3831;width:2;height:12053" coordorigin="2463,3831" coordsize="0,12053" path="m2463,15884l2463,3831e" filled="f" stroked="t" strokeweight=".478649pt" strokecolor="#808080">
                <v:path arrowok="t"/>
              </v:shape>
            </v:group>
            <v:group style="position:absolute;left:2465;top:5813;width:1503;height:2" coordorigin="2465,5813" coordsize="1503,2">
              <v:shape style="position:absolute;left:2465;top:5813;width:1503;height:2" coordorigin="2465,5813" coordsize="1503,0" path="m2465,5813l3968,5813e" filled="f" stroked="t" strokeweight=".478649pt" strokecolor="#747474">
                <v:path arrowok="t"/>
              </v:shape>
            </v:group>
            <v:group style="position:absolute;left:3911;top:5816;width:1154;height:2" coordorigin="3911,5816" coordsize="1154,2">
              <v:shape style="position:absolute;left:3911;top:5816;width:1154;height:2" coordorigin="3911,5816" coordsize="1154,0" path="m3911,5816l5064,5816e" filled="f" stroked="t" strokeweight=".478649pt" strokecolor="#575757">
                <v:path arrowok="t"/>
              </v:shape>
            </v:group>
            <v:group style="position:absolute;left:4992;top:5818;width:3839;height:2" coordorigin="4992,5818" coordsize="3839,2">
              <v:shape style="position:absolute;left:4992;top:5818;width:3839;height:2" coordorigin="4992,5818" coordsize="3839,0" path="m4992,5818l8831,5818e" filled="f" stroked="t" strokeweight=".957298pt" strokecolor="#838383">
                <v:path arrowok="t"/>
              </v:shape>
            </v:group>
            <v:group style="position:absolute;left:8726;top:5816;width:2173;height:2" coordorigin="8726,5816" coordsize="2173,2">
              <v:shape style="position:absolute;left:8726;top:5816;width:2173;height:2" coordorigin="8726,5816" coordsize="2173,0" path="m8726,5816l10899,5816e" filled="f" stroked="t" strokeweight=".478649pt" strokecolor="#6B6B6B">
                <v:path arrowok="t"/>
              </v:shape>
            </v:group>
            <v:group style="position:absolute;left:10569;top:5818;width:1144;height:2" coordorigin="10569,5818" coordsize="1144,2">
              <v:shape style="position:absolute;left:10569;top:5818;width:1144;height:2" coordorigin="10569,5818" coordsize="1144,0" path="m10569,5818l11713,5818e" filled="f" stroked="t" strokeweight=".478649pt" strokecolor="#808080">
                <v:path arrowok="t"/>
              </v:shape>
            </v:group>
            <v:group style="position:absolute;left:7879;top:5821;width:2;height:710" coordorigin="7879,5821" coordsize="2,710">
              <v:shape style="position:absolute;left:7879;top:5821;width:2;height:710" coordorigin="7879,5821" coordsize="0,710" path="m7879,6530l7879,5821e" filled="f" stroked="t" strokeweight=".239324pt" strokecolor="#6B6B6B">
                <v:path arrowok="t"/>
              </v:shape>
            </v:group>
            <v:group style="position:absolute;left:2487;top:6103;width:2;height:134" coordorigin="2487,6103" coordsize="2,134">
              <v:shape style="position:absolute;left:2487;top:6103;width:2;height:134" coordorigin="2487,6103" coordsize="0,134" path="m2487,6238l2487,6103e" filled="f" stroked="t" strokeweight=".717973pt" strokecolor="#3F3F3F">
                <v:path arrowok="t"/>
              </v:shape>
            </v:group>
            <v:group style="position:absolute;left:2465;top:6288;width:2992;height:2" coordorigin="2465,6288" coordsize="2992,2">
              <v:shape style="position:absolute;left:2465;top:6288;width:2992;height:2" coordorigin="2465,6288" coordsize="2992,0" path="m2465,6288l5457,6288e" filled="f" stroked="t" strokeweight=".957298pt" strokecolor="#878787">
                <v:path arrowok="t"/>
              </v:shape>
            </v:group>
            <v:group style="position:absolute;left:5332;top:6288;width:2580;height:2" coordorigin="5332,6288" coordsize="2580,2">
              <v:shape style="position:absolute;left:5332;top:6288;width:2580;height:2" coordorigin="5332,6288" coordsize="2580,0" path="m5332,6288l7912,6288e" filled="f" stroked="t" strokeweight=".478649pt" strokecolor="#707070">
                <v:path arrowok="t"/>
              </v:shape>
            </v:group>
            <v:group style="position:absolute;left:7850;top:6288;width:3867;height:2" coordorigin="7850,6288" coordsize="3867,2">
              <v:shape style="position:absolute;left:7850;top:6288;width:3867;height:2" coordorigin="7850,6288" coordsize="3867,0" path="m7850,6288l11717,6288e" filled="f" stroked="t" strokeweight=".717973pt" strokecolor="#878787">
                <v:path arrowok="t"/>
              </v:shape>
            </v:group>
            <v:group style="position:absolute;left:507;top:6295;width:2;height:4329" coordorigin="507,6295" coordsize="2,4329">
              <v:shape style="position:absolute;left:507;top:6295;width:2;height:4329" coordorigin="507,6295" coordsize="0,4329" path="m507,10625l507,6295e" filled="f" stroked="t" strokeweight=".717973pt" strokecolor="#7C7C7C">
                <v:path arrowok="t"/>
              </v:shape>
            </v:group>
            <v:group style="position:absolute;left:2499;top:6281;width:2;height:240" coordorigin="2499,6281" coordsize="2,240">
              <v:shape style="position:absolute;left:2499;top:6281;width:2;height:240" coordorigin="2499,6281" coordsize="0,240" path="m2499,6521l2499,6281e" filled="f" stroked="t" strokeweight=".717973pt" strokecolor="#545454">
                <v:path arrowok="t"/>
              </v:shape>
            </v:group>
            <v:group style="position:absolute;left:2465;top:6533;width:9252;height:2" coordorigin="2465,6533" coordsize="9252,2">
              <v:shape style="position:absolute;left:2465;top:6533;width:9252;height:2" coordorigin="2465,6533" coordsize="9252,0" path="m2465,6533l11717,6533e" filled="f" stroked="t" strokeweight=".717973pt" strokecolor="#808080">
                <v:path arrowok="t"/>
              </v:shape>
            </v:group>
            <v:group style="position:absolute;left:498;top:6772;width:2207;height:2" coordorigin="498,6772" coordsize="2207,2">
              <v:shape style="position:absolute;left:498;top:6772;width:2207;height:2" coordorigin="498,6772" coordsize="2207,0" path="m498,6772l2704,6772e" filled="f" stroked="t" strokeweight=".957298pt" strokecolor="#939393">
                <v:path arrowok="t"/>
              </v:shape>
            </v:group>
            <v:group style="position:absolute;left:2487;top:6592;width:2;height:134" coordorigin="2487,6592" coordsize="2,134">
              <v:shape style="position:absolute;left:2487;top:6592;width:2;height:134" coordorigin="2487,6592" coordsize="0,134" path="m2487,6727l2487,6592e" filled="f" stroked="t" strokeweight=".717973pt" strokecolor="#2F2F2F">
                <v:path arrowok="t"/>
              </v:shape>
            </v:group>
            <v:group style="position:absolute;left:2465;top:6777;width:9252;height:2" coordorigin="2465,6777" coordsize="9252,2">
              <v:shape style="position:absolute;left:2465;top:6777;width:9252;height:2" coordorigin="2465,6777" coordsize="9252,0" path="m2465,6777l11717,6777e" filled="f" stroked="t" strokeweight=".717973pt" strokecolor="#808080">
                <v:path arrowok="t"/>
              </v:shape>
            </v:group>
            <v:group style="position:absolute;left:4997;top:6775;width:795;height:2" coordorigin="4997,6775" coordsize="795,2">
              <v:shape style="position:absolute;left:4997;top:6775;width:795;height:2" coordorigin="4997,6775" coordsize="795,0" path="m4997,6775l5792,6775e" filled="f" stroked="t" strokeweight=".478649pt" strokecolor="#646464">
                <v:path arrowok="t"/>
              </v:shape>
            </v:group>
            <v:group style="position:absolute;left:8726;top:6775;width:2163;height:2" coordorigin="8726,6775" coordsize="2163,2">
              <v:shape style="position:absolute;left:8726;top:6775;width:2163;height:2" coordorigin="8726,6775" coordsize="2163,0" path="m8726,6775l10889,6775e" filled="f" stroked="t" strokeweight=".478649pt" strokecolor="#747474">
                <v:path arrowok="t"/>
              </v:shape>
            </v:group>
            <v:group style="position:absolute;left:2499;top:6779;width:2;height:264" coordorigin="2499,6779" coordsize="2,264">
              <v:shape style="position:absolute;left:2499;top:6779;width:2;height:264" coordorigin="2499,6779" coordsize="0,264" path="m2499,7043l2499,6779e" filled="f" stroked="t" strokeweight=".239324pt" strokecolor="#AFAFAF">
                <v:path arrowok="t"/>
              </v:shape>
            </v:group>
            <v:group style="position:absolute;left:507;top:7254;width:11210;height:2" coordorigin="507,7254" coordsize="11210,2">
              <v:shape style="position:absolute;left:507;top:7254;width:11210;height:2" coordorigin="507,7254" coordsize="11210,0" path="m507,7254l11717,7254e" filled="f" stroked="t" strokeweight=".717973pt" strokecolor="#838383">
                <v:path arrowok="t"/>
              </v:shape>
            </v:group>
            <v:group style="position:absolute;left:2499;top:7043;width:2;height:446" coordorigin="2499,7043" coordsize="2,446">
              <v:shape style="position:absolute;left:2499;top:7043;width:2;height:446" coordorigin="2499,7043" coordsize="0,446" path="m2499,7489l2499,7043e" filled="f" stroked="t" strokeweight=".239324pt" strokecolor="#909090">
                <v:path arrowok="t"/>
              </v:shape>
            </v:group>
            <v:group style="position:absolute;left:3619;top:7254;width:2173;height:2" coordorigin="3619,7254" coordsize="2173,2">
              <v:shape style="position:absolute;left:3619;top:7254;width:2173;height:2" coordorigin="3619,7254" coordsize="2173,0" path="m3619,7254l5792,7254e" filled="f" stroked="t" strokeweight=".478649pt" strokecolor="#5B5B5B">
                <v:path arrowok="t"/>
              </v:shape>
            </v:group>
            <v:group style="position:absolute;left:8831;top:7259;width:914;height:2" coordorigin="8831,7259" coordsize="914,2">
              <v:shape style="position:absolute;left:8831;top:7259;width:914;height:2" coordorigin="8831,7259" coordsize="914,0" path="m8831,7259l9745,7259e" filled="f" stroked="t" strokeweight=".957298pt" strokecolor="#9C9C9C">
                <v:path arrowok="t"/>
              </v:shape>
            </v:group>
            <v:group style="position:absolute;left:9673;top:7254;width:1393;height:2" coordorigin="9673,7254" coordsize="1393,2">
              <v:shape style="position:absolute;left:9673;top:7254;width:1393;height:2" coordorigin="9673,7254" coordsize="1393,0" path="m9673,7254l11066,7254e" filled="f" stroked="t" strokeweight=".478649pt" strokecolor="#707070">
                <v:path arrowok="t"/>
              </v:shape>
            </v:group>
            <v:group style="position:absolute;left:5031;top:7249;width:2;height:738" coordorigin="5031,7249" coordsize="2,738">
              <v:shape style="position:absolute;left:5031;top:7249;width:2;height:738" coordorigin="5031,7249" coordsize="0,738" path="m5031,7988l5031,7249e" filled="f" stroked="t" strokeweight=".717973pt" strokecolor="#484848">
                <v:path arrowok="t"/>
              </v:shape>
            </v:group>
            <v:group style="position:absolute;left:5026;top:7496;width:2881;height:2" coordorigin="5026,7496" coordsize="2881,2">
              <v:shape style="position:absolute;left:5026;top:7496;width:2881;height:2" coordorigin="5026,7496" coordsize="2881,0" path="m5026,7496l7907,7496e" filled="f" stroked="t" strokeweight=".478649pt" strokecolor="#676767">
                <v:path arrowok="t"/>
              </v:shape>
            </v:group>
            <v:group style="position:absolute;left:7850;top:7496;width:3867;height:2" coordorigin="7850,7496" coordsize="3867,2">
              <v:shape style="position:absolute;left:7850;top:7496;width:3867;height:2" coordorigin="7850,7496" coordsize="3867,0" path="m7850,7496l11717,7496e" filled="f" stroked="t" strokeweight=".957298pt" strokecolor="#939393">
                <v:path arrowok="t"/>
              </v:shape>
            </v:group>
            <v:group style="position:absolute;left:2499;top:7489;width:2;height:245" coordorigin="2499,7489" coordsize="2,245">
              <v:shape style="position:absolute;left:2499;top:7489;width:2;height:245" coordorigin="2499,7489" coordsize="0,245" path="m2499,7734l2499,7489e" filled="f" stroked="t" strokeweight=".239324pt" strokecolor="#000000">
                <v:path arrowok="t"/>
              </v:shape>
            </v:group>
            <v:group style="position:absolute;left:5026;top:7741;width:1934;height:2" coordorigin="5026,7741" coordsize="1934,2">
              <v:shape style="position:absolute;left:5026;top:7741;width:1934;height:2" coordorigin="5026,7741" coordsize="1934,0" path="m5026,7741l6960,7741e" filled="f" stroked="t" strokeweight=".957298pt" strokecolor="#939393">
                <v:path arrowok="t"/>
              </v:shape>
            </v:group>
            <v:group style="position:absolute;left:6883;top:7743;width:2666;height:2" coordorigin="6883,7743" coordsize="2666,2">
              <v:shape style="position:absolute;left:6883;top:7743;width:2666;height:2" coordorigin="6883,7743" coordsize="2666,0" path="m6883,7743l9549,7743e" filled="f" stroked="t" strokeweight=".717973pt" strokecolor="#7C7C7C">
                <v:path arrowok="t"/>
              </v:shape>
            </v:group>
            <v:group style="position:absolute;left:9492;top:7743;width:239;height:2" coordorigin="9492,7743" coordsize="239,2">
              <v:shape style="position:absolute;left:9492;top:7743;width:239;height:2" coordorigin="9492,7743" coordsize="239,0" path="m9492,7743l9731,7743e" filled="f" stroked="t" strokeweight=".478649pt" strokecolor="#5B5B5B">
                <v:path arrowok="t"/>
              </v:shape>
            </v:group>
            <v:group style="position:absolute;left:9673;top:7741;width:2044;height:2" coordorigin="9673,7741" coordsize="2044,2">
              <v:shape style="position:absolute;left:9673;top:7741;width:2044;height:2" coordorigin="9673,7741" coordsize="2044,0" path="m9673,7741l11717,7741e" filled="f" stroked="t" strokeweight=".957298pt" strokecolor="#979797">
                <v:path arrowok="t"/>
              </v:shape>
            </v:group>
            <v:group style="position:absolute;left:507;top:7980;width:7792;height:2" coordorigin="507,7980" coordsize="7792,2">
              <v:shape style="position:absolute;left:507;top:7980;width:7792;height:2" coordorigin="507,7980" coordsize="7792,0" path="m507,7980l8300,7980e" filled="f" stroked="t" strokeweight=".717973pt" strokecolor="#878787">
                <v:path arrowok="t"/>
              </v:shape>
            </v:group>
            <v:group style="position:absolute;left:2499;top:7734;width:2;height:245" coordorigin="2499,7734" coordsize="2,245">
              <v:shape style="position:absolute;left:2499;top:7734;width:2;height:245" coordorigin="2499,7734" coordsize="0,245" path="m2499,7978l2499,7734e" filled="f" stroked="t" strokeweight=".239324pt" strokecolor="#676767">
                <v:path arrowok="t"/>
              </v:shape>
            </v:group>
            <v:group style="position:absolute;left:2470;top:7978;width:1206;height:2" coordorigin="2470,7978" coordsize="1206,2">
              <v:shape style="position:absolute;left:2470;top:7978;width:1206;height:2" coordorigin="2470,7978" coordsize="1206,0" path="m2470,7978l3676,7978e" filled="f" stroked="t" strokeweight=".478649pt" strokecolor="#707070">
                <v:path arrowok="t"/>
              </v:shape>
            </v:group>
            <v:group style="position:absolute;left:3772;top:7983;width:1297;height:2" coordorigin="3772,7983" coordsize="1297,2">
              <v:shape style="position:absolute;left:3772;top:7983;width:1297;height:2" coordorigin="3772,7983" coordsize="1297,0" path="m3772,7983l5069,7983e" filled="f" stroked="t" strokeweight=".478649pt" strokecolor="#676767">
                <v:path arrowok="t"/>
              </v:shape>
            </v:group>
            <v:group style="position:absolute;left:5045;top:7729;width:2;height:259" coordorigin="5045,7729" coordsize="2,259">
              <v:shape style="position:absolute;left:5045;top:7729;width:2;height:259" coordorigin="5045,7729" coordsize="0,259" path="m5045,7988l5045,7729e" filled="f" stroked="t" strokeweight="1.196622pt" strokecolor="#646464">
                <v:path arrowok="t"/>
              </v:shape>
            </v:group>
            <v:group style="position:absolute;left:7850;top:7983;width:699;height:2" coordorigin="7850,7983" coordsize="699,2">
              <v:shape style="position:absolute;left:7850;top:7983;width:699;height:2" coordorigin="7850,7983" coordsize="699,0" path="m7850,7983l8549,7983e" filled="f" stroked="t" strokeweight=".957298pt" strokecolor="#9C9C9C">
                <v:path arrowok="t"/>
              </v:shape>
            </v:group>
            <v:group style="position:absolute;left:8434;top:7983;width:3284;height:2" coordorigin="8434,7983" coordsize="3284,2">
              <v:shape style="position:absolute;left:8434;top:7983;width:3284;height:2" coordorigin="8434,7983" coordsize="3284,0" path="m8434,7983l11717,7983e" filled="f" stroked="t" strokeweight=".478649pt" strokecolor="#838383">
                <v:path arrowok="t"/>
              </v:shape>
            </v:group>
            <v:group style="position:absolute;left:8683;top:7983;width:1943;height:2" coordorigin="8683,7983" coordsize="1943,2">
              <v:shape style="position:absolute;left:8683;top:7983;width:1943;height:2" coordorigin="8683,7983" coordsize="1943,0" path="m8683,7983l10626,7983e" filled="f" stroked="t" strokeweight=".478649pt" strokecolor="#747474">
                <v:path arrowok="t"/>
              </v:shape>
            </v:group>
            <v:group style="position:absolute;left:2499;top:7964;width:2;height:1084" coordorigin="2499,7964" coordsize="2,1084">
              <v:shape style="position:absolute;left:2499;top:7964;width:2;height:1084" coordorigin="2499,7964" coordsize="0,1084" path="m2499,9047l2499,7964e" filled="f" stroked="t" strokeweight=".239324pt" strokecolor="#8C8C8C">
                <v:path arrowok="t"/>
              </v:shape>
            </v:group>
            <v:group style="position:absolute;left:503;top:8791;width:11215;height:2" coordorigin="503,8791" coordsize="11215,2">
              <v:shape style="position:absolute;left:503;top:8791;width:11215;height:2" coordorigin="503,8791" coordsize="11215,0" path="m503,8791l11717,8791e" filled="f" stroked="t" strokeweight=".717973pt" strokecolor="#878787">
                <v:path arrowok="t"/>
              </v:shape>
            </v:group>
            <v:group style="position:absolute;left:4341;top:8788;width:1450;height:2" coordorigin="4341,8788" coordsize="1450,2">
              <v:shape style="position:absolute;left:4341;top:8788;width:1450;height:2" coordorigin="4341,8788" coordsize="1450,0" path="m4341,8788l5792,8788e" filled="f" stroked="t" strokeweight=".478649pt" strokecolor="#5B5B5B">
                <v:path arrowok="t"/>
              </v:shape>
            </v:group>
            <v:group style="position:absolute;left:9673;top:8788;width:1058;height:2" coordorigin="9673,8788" coordsize="1058,2">
              <v:shape style="position:absolute;left:9673;top:8788;width:1058;height:2" coordorigin="9673,8788" coordsize="1058,0" path="m9673,8788l10731,8788e" filled="f" stroked="t" strokeweight=".478649pt" strokecolor="#747474">
                <v:path arrowok="t"/>
              </v:shape>
            </v:group>
            <v:group style="position:absolute;left:507;top:8726;width:2;height:1879" coordorigin="507,8726" coordsize="2,1879">
              <v:shape style="position:absolute;left:507;top:8726;width:2;height:1879" coordorigin="507,8726" coordsize="0,1879" path="m507,10606l507,8726e" filled="f" stroked="t" strokeweight=".478649pt" strokecolor="#676767">
                <v:path arrowok="t"/>
              </v:shape>
            </v:group>
            <v:group style="position:absolute;left:2499;top:9047;width:2;height:235" coordorigin="2499,9047" coordsize="2,235">
              <v:shape style="position:absolute;left:2499;top:9047;width:2;height:235" coordorigin="2499,9047" coordsize="0,235" path="m2499,9282l2499,9047e" filled="f" stroked="t" strokeweight=".717973pt" strokecolor="#484848">
                <v:path arrowok="t"/>
              </v:shape>
            </v:group>
            <v:group style="position:absolute;left:503;top:9639;width:11220;height:2" coordorigin="503,9639" coordsize="11220,2">
              <v:shape style="position:absolute;left:503;top:9639;width:11220;height:2" coordorigin="503,9639" coordsize="11220,0" path="m503,9639l11722,9639e" filled="f" stroked="t" strokeweight=".717973pt" strokecolor="#838383">
                <v:path arrowok="t"/>
              </v:shape>
            </v:group>
            <v:group style="position:absolute;left:2499;top:9282;width:2;height:360" coordorigin="2499,9282" coordsize="2,360">
              <v:shape style="position:absolute;left:2499;top:9282;width:2;height:360" coordorigin="2499,9282" coordsize="0,360" path="m2499,9642l2499,9282e" filled="f" stroked="t" strokeweight=".239324pt" strokecolor="#4F4F4F">
                <v:path arrowok="t"/>
              </v:shape>
            </v:group>
            <v:group style="position:absolute;left:1388;top:9886;width:981;height:2" coordorigin="1388,9886" coordsize="981,2">
              <v:shape style="position:absolute;left:1388;top:9886;width:981;height:2" coordorigin="1388,9886" coordsize="981,0" path="m1388,9886l2369,9886e" filled="f" stroked="t" strokeweight=".478649pt" strokecolor="#747474">
                <v:path arrowok="t"/>
              </v:shape>
            </v:group>
            <v:group style="position:absolute;left:503;top:9884;width:11220;height:2" coordorigin="503,9884" coordsize="11220,2">
              <v:shape style="position:absolute;left:503;top:9884;width:11220;height:2" coordorigin="503,9884" coordsize="11220,0" path="m503,9884l11722,9884e" filled="f" stroked="t" strokeweight=".717973pt" strokecolor="#808080">
                <v:path arrowok="t"/>
              </v:shape>
            </v:group>
            <v:group style="position:absolute;left:2501;top:9632;width:2;height:259" coordorigin="2501,9632" coordsize="2,259">
              <v:shape style="position:absolute;left:2501;top:9632;width:2;height:259" coordorigin="2501,9632" coordsize="0,259" path="m2501,9891l2501,9632e" filled="f" stroked="t" strokeweight="1.435947pt" strokecolor="#777777">
                <v:path arrowok="t"/>
              </v:shape>
            </v:group>
            <v:group style="position:absolute;left:4341;top:9882;width:1790;height:2" coordorigin="4341,9882" coordsize="1790,2">
              <v:shape style="position:absolute;left:4341;top:9882;width:1790;height:2" coordorigin="4341,9882" coordsize="1790,0" path="m4341,9882l6131,9882e" filled="f" stroked="t" strokeweight=".478649pt" strokecolor="#646464">
                <v:path arrowok="t"/>
              </v:shape>
            </v:group>
            <v:group style="position:absolute;left:9267;top:9882;width:1766;height:2" coordorigin="9267,9882" coordsize="1766,2">
              <v:shape style="position:absolute;left:9267;top:9882;width:1766;height:2" coordorigin="9267,9882" coordsize="1766,0" path="m9267,9882l11033,9882e" filled="f" stroked="t" strokeweight=".478649pt" strokecolor="#676767">
                <v:path arrowok="t"/>
              </v:shape>
            </v:group>
            <v:group style="position:absolute;left:503;top:10128;width:3327;height:2" coordorigin="503,10128" coordsize="3327,2">
              <v:shape style="position:absolute;left:503;top:10128;width:3327;height:2" coordorigin="503,10128" coordsize="3327,0" path="m503,10128l3829,10128e" filled="f" stroked="t" strokeweight=".957298pt" strokecolor="#939393">
                <v:path arrowok="t"/>
              </v:shape>
            </v:group>
            <v:group style="position:absolute;left:2499;top:9905;width:2;height:695" coordorigin="2499,9905" coordsize="2,695">
              <v:shape style="position:absolute;left:2499;top:9905;width:2;height:695" coordorigin="2499,9905" coordsize="0,695" path="m2499,10601l2499,9905e" filled="f" stroked="t" strokeweight=".239324pt" strokecolor="#8C8C8C">
                <v:path arrowok="t"/>
              </v:shape>
            </v:group>
            <v:group style="position:absolute;left:3686;top:10131;width:1704;height:2" coordorigin="3686,10131" coordsize="1704,2">
              <v:shape style="position:absolute;left:3686;top:10131;width:1704;height:2" coordorigin="3686,10131" coordsize="1704,0" path="m3686,10131l5390,10131e" filled="f" stroked="t" strokeweight=".478649pt" strokecolor="#707070">
                <v:path arrowok="t"/>
              </v:shape>
            </v:group>
            <v:group style="position:absolute;left:3844;top:10128;width:7879;height:2" coordorigin="3844,10128" coordsize="7879,2">
              <v:shape style="position:absolute;left:3844;top:10128;width:7879;height:2" coordorigin="3844,10128" coordsize="7879,0" path="m3844,10128l11722,10128e" filled="f" stroked="t" strokeweight=".717973pt" strokecolor="#878787">
                <v:path arrowok="t"/>
              </v:shape>
            </v:group>
            <v:group style="position:absolute;left:7055;top:10126;width:1436;height:2" coordorigin="7055,10126" coordsize="1436,2">
              <v:shape style="position:absolute;left:7055;top:10126;width:1436;height:2" coordorigin="7055,10126" coordsize="1436,0" path="m7055,10126l8491,10126e" filled="f" stroked="t" strokeweight=".478649pt" strokecolor="#777777">
                <v:path arrowok="t"/>
              </v:shape>
            </v:group>
            <v:group style="position:absolute;left:637;top:10608;width:6304;height:2" coordorigin="637,10608" coordsize="6304,2">
              <v:shape style="position:absolute;left:637;top:10608;width:6304;height:2" coordorigin="637,10608" coordsize="6304,0" path="m637,10608l6940,10608e" filled="f" stroked="t" strokeweight=".717973pt" strokecolor="#878787">
                <v:path arrowok="t"/>
              </v:shape>
            </v:group>
            <v:group style="position:absolute;left:6883;top:10606;width:230;height:2" coordorigin="6883,10606" coordsize="230,2">
              <v:shape style="position:absolute;left:6883;top:10606;width:230;height:2" coordorigin="6883,10606" coordsize="230,0" path="m6883,10606l7113,10606e" filled="f" stroked="t" strokeweight=".478649pt" strokecolor="#707070">
                <v:path arrowok="t"/>
              </v:shape>
            </v:group>
            <v:group style="position:absolute;left:7055;top:10606;width:852;height:2" coordorigin="7055,10606" coordsize="852,2">
              <v:shape style="position:absolute;left:7055;top:10606;width:852;height:2" coordorigin="7055,10606" coordsize="852,0" path="m7055,10606l7907,10606e" filled="f" stroked="t" strokeweight=".478649pt" strokecolor="#5B5B5B">
                <v:path arrowok="t"/>
              </v:shape>
            </v:group>
            <v:group style="position:absolute;left:7850;top:10606;width:641;height:2" coordorigin="7850,10606" coordsize="641,2">
              <v:shape style="position:absolute;left:7850;top:10606;width:641;height:2" coordorigin="7850,10606" coordsize="641,0" path="m7850,10606l8491,10606e" filled="f" stroked="t" strokeweight=".478649pt" strokecolor="#747474">
                <v:path arrowok="t"/>
              </v:shape>
            </v:group>
            <v:group style="position:absolute;left:8434;top:10606;width:3288;height:2" coordorigin="8434,10606" coordsize="3288,2">
              <v:shape style="position:absolute;left:8434;top:10606;width:3288;height:2" coordorigin="8434,10606" coordsize="3288,0" path="m8434,10606l11722,10606e" filled="f" stroked="t" strokeweight=".717973pt" strokecolor="#8C8C8C">
                <v:path arrowok="t"/>
              </v:shape>
            </v:group>
            <v:group style="position:absolute;left:723;top:10852;width:3676;height:2" coordorigin="723,10852" coordsize="3676,2">
              <v:shape style="position:absolute;left:723;top:10852;width:3676;height:2" coordorigin="723,10852" coordsize="3676,0" path="m723,10852l4399,10852e" filled="f" stroked="t" strokeweight=".957298pt" strokecolor="#AFAFAF">
                <v:path arrowok="t"/>
              </v:shape>
            </v:group>
            <v:group style="position:absolute;left:2513;top:10668;width:2;height:192" coordorigin="2513,10668" coordsize="2,192">
              <v:shape style="position:absolute;left:2513;top:10668;width:2;height:192" coordorigin="2513,10668" coordsize="0,192" path="m2513,10860l2513,10668e" filled="f" stroked="t" strokeweight=".717973pt" strokecolor="#5B5B5B">
                <v:path arrowok="t"/>
              </v:shape>
            </v:group>
            <v:group style="position:absolute;left:4341;top:10850;width:1048;height:2" coordorigin="4341,10850" coordsize="1048,2">
              <v:shape style="position:absolute;left:4341;top:10850;width:1048;height:2" coordorigin="4341,10850" coordsize="1048,0" path="m4341,10850l5390,10850e" filled="f" stroked="t" strokeweight=".478649pt" strokecolor="#7C7C7C">
                <v:path arrowok="t"/>
              </v:shape>
            </v:group>
            <v:group style="position:absolute;left:5332;top:10848;width:6390;height:2" coordorigin="5332,10848" coordsize="6390,2">
              <v:shape style="position:absolute;left:5332;top:10848;width:6390;height:2" coordorigin="5332,10848" coordsize="6390,0" path="m5332,10848l11722,10848e" filled="f" stroked="t" strokeweight=".717973pt" strokecolor="#A8A8A8">
                <v:path arrowok="t"/>
              </v:shape>
            </v:group>
            <v:group style="position:absolute;left:7481;top:10845;width:1110;height:2" coordorigin="7481,10845" coordsize="1110,2">
              <v:shape style="position:absolute;left:7481;top:10845;width:1110;height:2" coordorigin="7481,10845" coordsize="1110,0" path="m7481,10845l8592,10845e" filled="f" stroked="t" strokeweight=".478649pt" strokecolor="#979797">
                <v:path arrowok="t"/>
              </v:shape>
            </v:group>
            <v:group style="position:absolute;left:507;top:10893;width:2;height:2695" coordorigin="507,10893" coordsize="2,2695">
              <v:shape style="position:absolute;left:507;top:10893;width:2;height:2695" coordorigin="507,10893" coordsize="0,2695" path="m507,13588l507,10893e" filled="f" stroked="t" strokeweight=".717973pt" strokecolor="#909090">
                <v:path arrowok="t"/>
              </v:shape>
            </v:group>
            <v:group style="position:absolute;left:1154;top:11047;width:613;height:2" coordorigin="1154,11047" coordsize="613,2">
              <v:shape style="position:absolute;left:1154;top:11047;width:613;height:2" coordorigin="1154,11047" coordsize="613,0" path="m1154,11047l1766,11047e" filled="f" stroked="t" strokeweight=".239324pt" strokecolor="#8C8C8C">
                <v:path arrowok="t"/>
              </v:shape>
            </v:group>
            <v:group style="position:absolute;left:1723;top:11083;width:646;height:2" coordorigin="1723,11083" coordsize="646,2">
              <v:shape style="position:absolute;left:1723;top:11083;width:646;height:2" coordorigin="1723,11083" coordsize="646,0" path="m1723,11083l2369,11083e" filled="f" stroked="t" strokeweight=".239324pt" strokecolor="#AFAFAF">
                <v:path arrowok="t"/>
              </v:shape>
            </v:group>
            <v:group style="position:absolute;left:2341;top:11047;width:168;height:2" coordorigin="2341,11047" coordsize="168,2">
              <v:shape style="position:absolute;left:2341;top:11047;width:168;height:2" coordorigin="2341,11047" coordsize="168,0" path="m2341,11047l2508,11047e" filled="f" stroked="t" strokeweight=".239324pt" strokecolor="#939393">
                <v:path arrowok="t"/>
              </v:shape>
            </v:group>
            <v:group style="position:absolute;left:2499;top:10836;width:2;height:216" coordorigin="2499,10836" coordsize="2,216">
              <v:shape style="position:absolute;left:2499;top:10836;width:2;height:216" coordorigin="2499,10836" coordsize="0,216" path="m2499,11051l2499,10836e" filled="f" stroked="t" strokeweight=".717973pt" strokecolor="#808080">
                <v:path arrowok="t"/>
              </v:shape>
            </v:group>
            <v:group style="position:absolute;left:6912;top:11047;width:172;height:2" coordorigin="6912,11047" coordsize="172,2">
              <v:shape style="position:absolute;left:6912;top:11047;width:172;height:2" coordorigin="6912,11047" coordsize="172,0" path="m6912,11047l7084,11047e" filled="f" stroked="t" strokeweight=".239324pt" strokecolor="#000000">
                <v:path arrowok="t"/>
              </v:shape>
            </v:group>
            <v:group style="position:absolute;left:7084;top:11047;width:795;height:2" coordorigin="7084,11047" coordsize="795,2">
              <v:shape style="position:absolute;left:7084;top:11047;width:795;height:2" coordorigin="7084,11047" coordsize="795,0" path="m7084,11047l7879,11047e" filled="f" stroked="t" strokeweight=".239324pt" strokecolor="#646464">
                <v:path arrowok="t"/>
              </v:shape>
            </v:group>
            <v:group style="position:absolute;left:7517;top:10840;width:2;height:5025" coordorigin="7517,10840" coordsize="2,5025">
              <v:shape style="position:absolute;left:7517;top:10840;width:2;height:5025" coordorigin="7517,10840" coordsize="0,5025" path="m7517,15865l7517,10840e" filled="f" stroked="t" strokeweight=".717973pt" strokecolor="#646464">
                <v:path arrowok="t"/>
              </v:shape>
            </v:group>
            <v:group style="position:absolute;left:7879;top:11047;width:876;height:2" coordorigin="7879,11047" coordsize="876,2">
              <v:shape style="position:absolute;left:7879;top:11047;width:876;height:2" coordorigin="7879,11047" coordsize="876,0" path="m7879,11047l8754,11047e" filled="f" stroked="t" strokeweight=".239324pt" strokecolor="#000000">
                <v:path arrowok="t"/>
              </v:shape>
            </v:group>
            <v:group style="position:absolute;left:1170;top:10836;width:2;height:767" coordorigin="1170,10836" coordsize="2,767">
              <v:shape style="position:absolute;left:1170;top:10836;width:2;height:767" coordorigin="1170,10836" coordsize="0,767" path="m1170,11603l1170,10836e" filled="f" stroked="t" strokeweight=".957298pt" strokecolor="#A3A3A3">
                <v:path arrowok="t"/>
              </v:shape>
            </v:group>
            <v:group style="position:absolute;left:2499;top:11047;width:2;height:187" coordorigin="2499,11047" coordsize="2,187">
              <v:shape style="position:absolute;left:2499;top:11047;width:2;height:187" coordorigin="2499,11047" coordsize="0,187" path="m2499,11234l2499,11047e" filled="f" stroked="t" strokeweight=".239324pt" strokecolor="#A0A0A0">
                <v:path arrowok="t"/>
              </v:shape>
            </v:group>
            <v:group style="position:absolute;left:2499;top:11234;width:2;height:4205" coordorigin="2499,11234" coordsize="2,4205">
              <v:shape style="position:absolute;left:2499;top:11234;width:2;height:4205" coordorigin="2499,11234" coordsize="0,4205" path="m2499,15438l2499,11234e" filled="f" stroked="t" strokeweight=".239324pt" strokecolor="#000000">
                <v:path arrowok="t"/>
              </v:shape>
            </v:group>
            <v:group style="position:absolute;left:11715;top:11205;width:2;height:623" coordorigin="11715,11205" coordsize="2,623">
              <v:shape style="position:absolute;left:11715;top:11205;width:2;height:623" coordorigin="11715,11205" coordsize="0,623" path="m11715,11828l11715,11205e" filled="f" stroked="t" strokeweight=".478649pt" strokecolor="#747474">
                <v:path arrowok="t"/>
              </v:shape>
            </v:group>
            <v:group style="position:absolute;left:1175;top:11545;width:2;height:1553" coordorigin="1175,11545" coordsize="2,1553">
              <v:shape style="position:absolute;left:1175;top:11545;width:2;height:1553" coordorigin="1175,11545" coordsize="0,1553" path="m1175,13099l1175,11545e" filled="f" stroked="t" strokeweight=".478649pt" strokecolor="#777777">
                <v:path arrowok="t"/>
              </v:shape>
            </v:group>
            <v:group style="position:absolute;left:1766;top:11200;width:2;height:1333" coordorigin="1766,11200" coordsize="2,1333">
              <v:shape style="position:absolute;left:1766;top:11200;width:2;height:1333" coordorigin="1766,11200" coordsize="0,1333" path="m1766,12533l1766,11200e" filled="f" stroked="t" strokeweight=".478649pt" strokecolor="#646464">
                <v:path arrowok="t"/>
              </v:shape>
            </v:group>
            <v:group style="position:absolute;left:11713;top:11771;width:2;height:762" coordorigin="11713,11771" coordsize="2,762">
              <v:shape style="position:absolute;left:11713;top:11771;width:2;height:762" coordorigin="11713,11771" coordsize="0,762" path="m11713,12533l11713,11771e" filled="f" stroked="t" strokeweight=".478649pt" strokecolor="#606060">
                <v:path arrowok="t"/>
              </v:shape>
            </v:group>
            <v:group style="position:absolute;left:2996;top:12288;width:2;height:398" coordorigin="2996,12288" coordsize="2,398">
              <v:shape style="position:absolute;left:2996;top:12288;width:2;height:398" coordorigin="2996,12288" coordsize="0,398" path="m2996,12686l2996,12288e" filled="f" stroked="t" strokeweight=".239324pt" strokecolor="#000000">
                <v:path arrowok="t"/>
              </v:shape>
            </v:group>
            <v:group style="position:absolute;left:7055;top:12384;width:469;height:2" coordorigin="7055,12384" coordsize="469,2">
              <v:shape style="position:absolute;left:7055;top:12384;width:469;height:2" coordorigin="7055,12384" coordsize="469,0" path="m7055,12384l7524,12384e" filled="f" stroked="t" strokeweight=".717973pt" strokecolor="#7C8CAC">
                <v:path arrowok="t"/>
              </v:shape>
            </v:group>
            <v:group style="position:absolute;left:503;top:13178;width:1527;height:2" coordorigin="503,13178" coordsize="1527,2">
              <v:shape style="position:absolute;left:503;top:13178;width:1527;height:2" coordorigin="503,13178" coordsize="1527,0" path="m503,13178l2029,13178e" filled="f" stroked="t" strokeweight=".957298pt" strokecolor="#979797">
                <v:path arrowok="t"/>
              </v:shape>
            </v:group>
            <v:group style="position:absolute;left:1723;top:13180;width:646;height:2" coordorigin="1723,13180" coordsize="646,2">
              <v:shape style="position:absolute;left:1723;top:13180;width:646;height:2" coordorigin="1723,13180" coordsize="646,0" path="m1723,13180l2369,13180e" filled="f" stroked="t" strokeweight=".717973pt" strokecolor="#838383">
                <v:path arrowok="t"/>
              </v:shape>
            </v:group>
            <v:group style="position:absolute;left:2312;top:13175;width:148;height:2" coordorigin="2312,13175" coordsize="148,2">
              <v:shape style="position:absolute;left:2312;top:13175;width:148;height:2" coordorigin="2312,13175" coordsize="148,0" path="m2312,13175l2460,13175e" filled="f" stroked="t" strokeweight=".478649pt" strokecolor="#606060">
                <v:path arrowok="t"/>
              </v:shape>
            </v:group>
            <v:group style="position:absolute;left:1175;top:13041;width:2;height:2795" coordorigin="1175,13041" coordsize="2,2795">
              <v:shape style="position:absolute;left:1175;top:13041;width:2;height:2795" coordorigin="1175,13041" coordsize="0,2795" path="m1175,15836l1175,13041e" filled="f" stroked="t" strokeweight=".717973pt" strokecolor="#909090">
                <v:path arrowok="t"/>
              </v:shape>
            </v:group>
            <v:group style="position:absolute;left:1769;top:10845;width:2;height:5039" coordorigin="1769,10845" coordsize="2,5039">
              <v:shape style="position:absolute;left:1769;top:10845;width:2;height:5039" coordorigin="1769,10845" coordsize="0,5039" path="m1769,15884l1769,10845e" filled="f" stroked="t" strokeweight=".717973pt" strokecolor="#7C7C7C">
                <v:path arrowok="t"/>
              </v:shape>
            </v:group>
            <v:group style="position:absolute;left:507;top:13511;width:2;height:1491" coordorigin="507,13511" coordsize="2,1491">
              <v:shape style="position:absolute;left:507;top:13511;width:2;height:1491" coordorigin="507,13511" coordsize="0,1491" path="m507,15002l507,13511e" filled="f" stroked="t" strokeweight=".478649pt" strokecolor="#6B6B6B">
                <v:path arrowok="t"/>
              </v:shape>
            </v:group>
            <v:group style="position:absolute;left:6883;top:14103;width:287;height:2" coordorigin="6883,14103" coordsize="287,2">
              <v:shape style="position:absolute;left:6883;top:14103;width:287;height:2" coordorigin="6883,14103" coordsize="287,0" path="m6883,14103l7170,14103e" filled="f" stroked="t" strokeweight=".478649pt" strokecolor="#6767C3">
                <v:path arrowok="t"/>
              </v:shape>
            </v:group>
            <v:group style="position:absolute;left:11720;top:13981;width:2;height:1486" coordorigin="11720,13981" coordsize="2,1486">
              <v:shape style="position:absolute;left:11720;top:13981;width:2;height:1486" coordorigin="11720,13981" coordsize="0,1486" path="m11720,15467l11720,13981e" filled="f" stroked="t" strokeweight=".478649pt" strokecolor="#707070">
                <v:path arrowok="t"/>
              </v:shape>
            </v:group>
            <v:group style="position:absolute;left:1771;top:14537;width:2;height:302" coordorigin="1771,14537" coordsize="2,302">
              <v:shape style="position:absolute;left:1771;top:14537;width:2;height:302" coordorigin="1771,14537" coordsize="0,302" path="m1771,14839l1771,14537e" filled="f" stroked="t" strokeweight=".478649pt" strokecolor="#676767">
                <v:path arrowok="t"/>
              </v:shape>
            </v:group>
            <v:group style="position:absolute;left:512;top:13559;width:2;height:1908" coordorigin="512,13559" coordsize="2,1908">
              <v:shape style="position:absolute;left:512;top:13559;width:2;height:1908" coordorigin="512,13559" coordsize="0,1908" path="m512,15467l512,13559e" filled="f" stroked="t" strokeweight=".717973pt" strokecolor="#7C7C7C">
                <v:path arrowok="t"/>
              </v:shape>
            </v:group>
            <v:group style="position:absolute;left:1177;top:14945;width:2;height:940" coordorigin="1177,14945" coordsize="2,940">
              <v:shape style="position:absolute;left:1177;top:14945;width:2;height:940" coordorigin="1177,14945" coordsize="0,940" path="m1177,15884l1177,14945e" filled="f" stroked="t" strokeweight=".478649pt" strokecolor="#7C7C7C">
                <v:path arrowok="t"/>
              </v:shape>
            </v:group>
            <v:group style="position:absolute;left:7524;top:14945;width:2;height:523" coordorigin="7524,14945" coordsize="2,523">
              <v:shape style="position:absolute;left:7524;top:14945;width:2;height:523" coordorigin="7524,14945" coordsize="0,523" path="m7524,15467l7524,14945e" filled="f" stroked="t" strokeweight=".478649pt" strokecolor="#4B4B4B">
                <v:path arrowok="t"/>
              </v:shape>
            </v:group>
            <v:group style="position:absolute;left:503;top:15879;width:713;height:2" coordorigin="503,15879" coordsize="713,2">
              <v:shape style="position:absolute;left:503;top:15879;width:713;height:2" coordorigin="503,15879" coordsize="713,0" path="m503,15879l1216,15879e" filled="f" stroked="t" strokeweight=".717973pt" strokecolor="#9C9C9C">
                <v:path arrowok="t"/>
              </v:shape>
            </v:group>
            <v:group style="position:absolute;left:512;top:15170;width:2;height:719" coordorigin="512,15170" coordsize="2,719">
              <v:shape style="position:absolute;left:512;top:15170;width:2;height:719" coordorigin="512,15170" coordsize="0,719" path="m512,15889l512,15170e" filled="f" stroked="t" strokeweight=".957298pt" strokecolor="#A0A0A0">
                <v:path arrowok="t"/>
              </v:shape>
            </v:group>
            <v:group style="position:absolute;left:1125;top:15879;width:670;height:2" coordorigin="1125,15879" coordsize="670,2">
              <v:shape style="position:absolute;left:1125;top:15879;width:670;height:2" coordorigin="1125,15879" coordsize="670,0" path="m1125,15879l1795,15879e" filled="f" stroked="t" strokeweight=".478649pt" strokecolor="#8C8C8C">
                <v:path arrowok="t"/>
              </v:shape>
            </v:group>
            <v:group style="position:absolute;left:2499;top:15438;width:2;height:427" coordorigin="2499,15438" coordsize="2,427">
              <v:shape style="position:absolute;left:2499;top:15438;width:2;height:427" coordorigin="2499,15438" coordsize="0,427" path="m2499,15865l2499,15438e" filled="f" stroked="t" strokeweight=".239324pt" strokecolor="#909090">
                <v:path arrowok="t"/>
              </v:shape>
            </v:group>
            <v:group style="position:absolute;left:5332;top:15865;width:460;height:2" coordorigin="5332,15865" coordsize="460,2">
              <v:shape style="position:absolute;left:5332;top:15865;width:460;height:2" coordorigin="5332,15865" coordsize="460,0" path="m5332,15865l5792,15865e" filled="f" stroked="t" strokeweight=".478649pt" strokecolor="#706B70">
                <v:path arrowok="t"/>
              </v:shape>
            </v:group>
            <v:group style="position:absolute;left:1244;top:15870;width:10478;height:2" coordorigin="1244,15870" coordsize="10478,2">
              <v:shape style="position:absolute;left:1244;top:15870;width:10478;height:2" coordorigin="1244,15870" coordsize="10478,0" path="m1244,15870l11722,15870e" filled="f" stroked="t" strokeweight=".717973pt" strokecolor="#909090">
                <v:path arrowok="t"/>
              </v:shape>
            </v:group>
            <v:group style="position:absolute;left:7476;top:15860;width:431;height:2" coordorigin="7476,15860" coordsize="431,2">
              <v:shape style="position:absolute;left:7476;top:15860;width:431;height:2" coordorigin="7476,15860" coordsize="431,0" path="m7476,15860l7907,15860e" filled="f" stroked="t" strokeweight=".478649pt" strokecolor="#676767">
                <v:path arrowok="t"/>
              </v:shape>
            </v:group>
            <v:group style="position:absolute;left:9673;top:15856;width:775;height:2" coordorigin="9673,15856" coordsize="775,2">
              <v:shape style="position:absolute;left:9673;top:15856;width:775;height:2" coordorigin="9673,15856" coordsize="775,0" path="m9673,15856l10449,15856e" filled="f" stroked="t" strokeweight=".478649pt" strokecolor="#676767">
                <v:path arrowok="t"/>
              </v:shape>
            </v:group>
            <v:group style="position:absolute;left:7850;top:15856;width:3882;height:2" coordorigin="7850,15856" coordsize="3882,2">
              <v:shape style="position:absolute;left:7850;top:15856;width:3882;height:2" coordorigin="7850,15856" coordsize="3882,0" path="m7850,15856l11732,15856e" filled="f" stroked="t" strokeweight=".717973pt" strokecolor="#979797">
                <v:path arrowok="t"/>
              </v:shape>
            </v:group>
            <v:group style="position:absolute;left:11720;top:15410;width:2;height:451" coordorigin="11720,15410" coordsize="2,451">
              <v:shape style="position:absolute;left:11720;top:15410;width:2;height:451" coordorigin="11720,15410" coordsize="0,451" path="m11720,15860l11720,15410e" filled="f" stroked="t" strokeweight=".717973pt" strokecolor="#838383">
                <v:path arrowok="t"/>
              </v:shape>
            </v:group>
            <v:group style="position:absolute;left:9703;top:12333;width:2;height:382" coordorigin="9703,12333" coordsize="2,382">
              <v:shape style="position:absolute;left:9703;top:12333;width:2;height:382" coordorigin="9703,12333" coordsize="0,382" path="m9703,12715l9703,12333e" filled="f" stroked="t" strokeweight="2.73704pt" strokecolor="#DBDDDD">
                <v:path arrowok="t"/>
              </v:shape>
            </v:group>
            <v:group style="position:absolute;left:9515;top:13265;width:2;height:337" coordorigin="9515,13265" coordsize="2,337">
              <v:shape style="position:absolute;left:9515;top:13265;width:2;height:337" coordorigin="9515,13265" coordsize="0,337" path="m9515,13602l9515,13265e" filled="f" stroked="t" strokeweight="2.431pt" strokecolor="#DBDDD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-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3" w:lineRule="exact"/>
        <w:ind w:left="23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646666"/>
          <w:spacing w:val="-37"/>
          <w:w w:val="78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95"/>
        </w:rPr>
        <w:t>lıdar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10"/>
          <w:w w:val="96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2A2D7E"/>
          <w:spacing w:val="0"/>
          <w:w w:val="341"/>
        </w:rPr>
        <w:t>h.</w:t>
      </w:r>
      <w:r>
        <w:rPr>
          <w:rFonts w:ascii="Times New Roman" w:hAnsi="Times New Roman" w:cs="Times New Roman" w:eastAsia="Times New Roman"/>
          <w:sz w:val="28"/>
          <w:szCs w:val="28"/>
          <w:color w:val="2A2D7E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75"/>
        </w:rPr>
        <w:t>TOP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-8"/>
          <w:w w:val="75"/>
        </w:rPr>
        <w:t>Ç</w:t>
      </w:r>
      <w:r>
        <w:rPr>
          <w:rFonts w:ascii="Times New Roman" w:hAnsi="Times New Roman" w:cs="Times New Roman" w:eastAsia="Times New Roman"/>
          <w:sz w:val="28"/>
          <w:szCs w:val="28"/>
          <w:color w:val="646666"/>
          <w:spacing w:val="0"/>
          <w:w w:val="75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color w:val="646666"/>
          <w:spacing w:val="0"/>
          <w:w w:val="75"/>
        </w:rPr>
        <w:t>  </w:t>
      </w:r>
      <w:r>
        <w:rPr>
          <w:rFonts w:ascii="Times New Roman" w:hAnsi="Times New Roman" w:cs="Times New Roman" w:eastAsia="Times New Roman"/>
          <w:sz w:val="28"/>
          <w:szCs w:val="28"/>
          <w:color w:val="646666"/>
          <w:spacing w:val="30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5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2395" w:right="-20"/>
        <w:jc w:val="left"/>
        <w:tabs>
          <w:tab w:pos="406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646666"/>
          <w:spacing w:val="-18"/>
          <w:w w:val="176"/>
        </w:rPr>
        <w:t>l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176"/>
        </w:rPr>
        <w:t>tf</w:t>
      </w:r>
      <w:r>
        <w:rPr>
          <w:rFonts w:ascii="Arial" w:hAnsi="Arial" w:cs="Arial" w:eastAsia="Arial"/>
          <w:sz w:val="23"/>
          <w:szCs w:val="23"/>
          <w:color w:val="4B4B4B"/>
          <w:spacing w:val="1"/>
          <w:w w:val="176"/>
        </w:rPr>
        <w:t> 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176"/>
        </w:rPr>
        <w:t>er</w:t>
      </w:r>
      <w:r>
        <w:rPr>
          <w:rFonts w:ascii="Arial" w:hAnsi="Arial" w:cs="Arial" w:eastAsia="Arial"/>
          <w:sz w:val="23"/>
          <w:szCs w:val="23"/>
          <w:color w:val="4B4B4B"/>
          <w:spacing w:val="-22"/>
          <w:w w:val="176"/>
        </w:rPr>
        <w:t>k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82"/>
        </w:rPr>
        <w:t>z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81"/>
        </w:rPr>
        <w:t>Am</w:t>
      </w:r>
      <w:r>
        <w:rPr>
          <w:rFonts w:ascii="Arial" w:hAnsi="Arial" w:cs="Arial" w:eastAsia="Arial"/>
          <w:sz w:val="23"/>
          <w:szCs w:val="23"/>
          <w:color w:val="383838"/>
          <w:spacing w:val="-17"/>
          <w:w w:val="82"/>
        </w:rPr>
        <w:t>i</w:t>
      </w:r>
      <w:r>
        <w:rPr>
          <w:rFonts w:ascii="Arial" w:hAnsi="Arial" w:cs="Arial" w:eastAsia="Arial"/>
          <w:sz w:val="23"/>
          <w:szCs w:val="23"/>
          <w:color w:val="646666"/>
          <w:spacing w:val="0"/>
          <w:w w:val="68"/>
        </w:rPr>
        <w:t>r"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82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383838"/>
          <w:spacing w:val="-8"/>
          <w:w w:val="124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81"/>
        </w:rPr>
        <w:t>ır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80"/>
          <w:cols w:num="3" w:equalWidth="0">
            <w:col w:w="4888" w:space="279"/>
            <w:col w:w="453" w:space="241"/>
            <w:col w:w="557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727" w:right="430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389652pt;margin-top:-15.853933pt;width:30.600001pt;height:45pt;mso-position-horizontal-relative:page;mso-position-vertical-relative:paragraph;z-index:-17098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Times New Roman" w:hAnsi="Times New Roman" w:cs="Times New Roman" w:eastAsia="Times New Roman"/>
                      <w:sz w:val="90"/>
                      <w:szCs w:val="9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363636"/>
                      <w:spacing w:val="0"/>
                      <w:w w:val="136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164" w:lineRule="exact"/>
        <w:ind w:left="3839" w:right="447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-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13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-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13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-5"/>
        </w:rPr>
        <w:t>BAŞKANLIÖI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left="903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62626"/>
          <w:spacing w:val="0"/>
          <w:w w:val="122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631" w:right="-20"/>
        <w:jc w:val="left"/>
        <w:tabs>
          <w:tab w:pos="3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62626"/>
          <w:spacing w:val="-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679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14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363636"/>
          <w:spacing w:val="-36"/>
          <w:w w:val="114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1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1" w:lineRule="auto"/>
        <w:ind w:left="168" w:right="3520" w:firstLine="-14"/>
        <w:jc w:val="left"/>
        <w:tabs>
          <w:tab w:pos="1520" w:val="left"/>
          <w:tab w:pos="3200" w:val="left"/>
          <w:tab w:pos="4580" w:val="left"/>
          <w:tab w:pos="5540" w:val="left"/>
          <w:tab w:pos="560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106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05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w w:val="9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20.05.2017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11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1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:13:32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tTel: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87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4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0"/>
        </w:rPr>
        <w:t>:2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11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6"/>
          <w:w w:val="111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11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2"/>
          <w:w w:val="111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0"/>
        </w:rPr>
        <w:t>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8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0"/>
        </w:rPr>
        <w:t>KayıtNo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3280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0"/>
        </w:rPr>
        <w:t>_!Bildirim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0"/>
        </w:rPr>
        <w:t>:Bornova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Kavaklıdere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Mah.Çıta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172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klıdere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Mah.Çıta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5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35" w:lineRule="auto"/>
        <w:ind w:left="172" w:right="684" w:firstLine="29"/>
        <w:jc w:val="left"/>
        <w:tabs>
          <w:tab w:pos="1540" w:val="left"/>
          <w:tab w:pos="3700" w:val="left"/>
          <w:tab w:pos="4640" w:val="left"/>
          <w:tab w:pos="6820" w:val="left"/>
          <w:tab w:pos="7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2.310486pt;margin-top:19.04167pt;width:9.640598pt;height:34.788576pt;mso-position-horizontal-relative:page;mso-position-vertical-relative:paragraph;z-index:-17111" type="#_x0000_t202" filled="f" stroked="f">
            <v:textbox inset="0,0,0,0">
              <w:txbxContent>
                <w:p>
                  <w:pPr>
                    <w:spacing w:before="84" w:after="0" w:line="240" w:lineRule="auto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-63"/>
                      <w:w w:val="87"/>
                    </w:rPr>
                    <w:t>D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505252"/>
                      <w:spacing w:val="0"/>
                      <w:w w:val="259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</w:t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83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85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4"/>
          <w:position w:val="2"/>
        </w:rPr>
        <w:t>pı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5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  <w:position w:val="-7"/>
        </w:rPr>
        <w:t>Kull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8"/>
          <w:position w:val="-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3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  <w:position w:val="-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-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-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  <w:position w:val="-7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3711" w:right="-20"/>
        <w:jc w:val="left"/>
        <w:rPr>
          <w:rFonts w:ascii="Arial" w:hAnsi="Arial" w:cs="Arial" w:eastAsia="Arial"/>
          <w:sz w:val="51"/>
          <w:szCs w:val="5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83"/>
          <w:position w:val="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7"/>
          <w:w w:val="99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73"/>
          <w:position w:val="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2"/>
          <w:position w:val="5"/>
        </w:rPr>
        <w:t>oııarnıe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5"/>
          <w:w w:val="100"/>
          <w:position w:val="5"/>
        </w:rPr>
        <w:t> </w:t>
      </w:r>
      <w:r>
        <w:rPr>
          <w:rFonts w:ascii="Arial" w:hAnsi="Arial" w:cs="Arial" w:eastAsia="Arial"/>
          <w:sz w:val="52"/>
          <w:szCs w:val="52"/>
          <w:color w:val="262626"/>
          <w:spacing w:val="4"/>
          <w:w w:val="41"/>
          <w:position w:val="-2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88"/>
          <w:position w:val="5"/>
        </w:rPr>
        <w:t>Kııgi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89"/>
          <w:position w:val="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1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1"/>
          <w:w w:val="82"/>
          <w:position w:val="5"/>
        </w:rPr>
        <w:t>A</w:t>
      </w:r>
      <w:r>
        <w:rPr>
          <w:rFonts w:ascii="Arial" w:hAnsi="Arial" w:cs="Arial" w:eastAsia="Arial"/>
          <w:sz w:val="52"/>
          <w:szCs w:val="52"/>
          <w:color w:val="505252"/>
          <w:spacing w:val="21"/>
          <w:w w:val="41"/>
          <w:position w:val="-2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87"/>
          <w:position w:val="5"/>
        </w:rPr>
        <w:t>hş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86"/>
          <w:position w:val="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3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3"/>
          <w:position w:val="5"/>
        </w:rPr>
        <w:t>Çel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66"/>
          <w:position w:val="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1"/>
          <w:w w:val="76"/>
          <w:position w:val="5"/>
        </w:rPr>
        <w:t>k</w:t>
      </w:r>
      <w:r>
        <w:rPr>
          <w:rFonts w:ascii="Arial" w:hAnsi="Arial" w:cs="Arial" w:eastAsia="Arial"/>
          <w:sz w:val="51"/>
          <w:szCs w:val="51"/>
          <w:color w:val="A8A8A8"/>
          <w:spacing w:val="-49"/>
          <w:w w:val="34"/>
          <w:position w:val="-22"/>
        </w:rPr>
        <w:t>-</w:t>
      </w:r>
      <w:r>
        <w:rPr>
          <w:rFonts w:ascii="Arial" w:hAnsi="Arial" w:cs="Arial" w:eastAsia="Arial"/>
          <w:sz w:val="51"/>
          <w:szCs w:val="51"/>
          <w:color w:val="363636"/>
          <w:spacing w:val="0"/>
          <w:w w:val="66"/>
          <w:position w:val="-22"/>
        </w:rPr>
        <w:t>ı</w:t>
      </w:r>
      <w:r>
        <w:rPr>
          <w:rFonts w:ascii="Arial" w:hAnsi="Arial" w:cs="Arial" w:eastAsia="Arial"/>
          <w:sz w:val="51"/>
          <w:szCs w:val="51"/>
          <w:color w:val="363636"/>
          <w:spacing w:val="-54"/>
          <w:w w:val="67"/>
          <w:position w:val="-22"/>
        </w:rPr>
        <w:t>x</w:t>
      </w:r>
      <w:r>
        <w:rPr>
          <w:rFonts w:ascii="Arial" w:hAnsi="Arial" w:cs="Arial" w:eastAsia="Arial"/>
          <w:sz w:val="51"/>
          <w:szCs w:val="51"/>
          <w:color w:val="A8A8A8"/>
          <w:spacing w:val="0"/>
          <w:w w:val="69"/>
          <w:position w:val="-22"/>
        </w:rPr>
        <w:t>-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5635" w:right="-20"/>
        <w:jc w:val="left"/>
        <w:tabs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BCBCBD"/>
          <w:spacing w:val="0"/>
          <w:w w:val="52"/>
        </w:rPr>
        <w:t>1</w:t>
      </w:r>
      <w:r>
        <w:rPr>
          <w:rFonts w:ascii="Arial" w:hAnsi="Arial" w:cs="Arial" w:eastAsia="Arial"/>
          <w:sz w:val="21"/>
          <w:szCs w:val="21"/>
          <w:color w:val="BCBCBD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BCBCB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00"/>
          <w:position w:val="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"/>
          <w:w w:val="100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4"/>
          <w:w w:val="100"/>
          <w:position w:val="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9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3"/>
        </w:rPr>
        <w:t>14:10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9" w:after="0" w:line="240" w:lineRule="auto"/>
        <w:ind w:left="172" w:right="-20"/>
        <w:jc w:val="left"/>
        <w:tabs>
          <w:tab w:pos="2200" w:val="left"/>
          <w:tab w:pos="5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1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HurdacılıkLt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6"/>
          <w:w w:val="10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Şt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4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[Kir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6"/>
          <w:w w:val="11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Kendisi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240" w:lineRule="auto"/>
        <w:ind w:left="22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İdri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GÖKDERE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1" w:lineRule="auto"/>
        <w:ind w:left="153" w:right="2339" w:firstLine="2063"/>
        <w:jc w:val="left"/>
        <w:tabs>
          <w:tab w:pos="2200" w:val="left"/>
          <w:tab w:pos="484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206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2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2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13:33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13:40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0"/>
        </w:rPr>
        <w:t>821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72" w:right="-20"/>
        <w:jc w:val="left"/>
        <w:tabs>
          <w:tab w:pos="478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4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Anza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785" w:right="-20"/>
        <w:jc w:val="left"/>
        <w:tabs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47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235" w:right="-20"/>
        <w:jc w:val="left"/>
        <w:tabs>
          <w:tab w:pos="478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3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68" w:right="-20"/>
        <w:jc w:val="left"/>
        <w:tabs>
          <w:tab w:pos="2300" w:val="left"/>
          <w:tab w:pos="476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206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2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0"/>
          <w:w w:val="2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13:40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22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14:20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230" w:right="-20"/>
        <w:jc w:val="left"/>
        <w:tabs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106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2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Sarnet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MUTLU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7" w:lineRule="auto"/>
        <w:ind w:left="172" w:right="3374" w:firstLine="-19"/>
        <w:jc w:val="left"/>
        <w:tabs>
          <w:tab w:pos="2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4741" w:right="393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88" w:lineRule="exact"/>
        <w:ind w:left="153" w:right="-20"/>
        <w:jc w:val="left"/>
        <w:tabs>
          <w:tab w:pos="3080" w:val="left"/>
          <w:tab w:pos="4760" w:val="left"/>
          <w:tab w:pos="6680" w:val="left"/>
          <w:tab w:pos="8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IKöpükK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7"/>
          <w:w w:val="4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  <w:position w:val="-4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4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16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left="5697" w:right="-20"/>
        <w:jc w:val="left"/>
        <w:tabs>
          <w:tab w:pos="6680" w:val="left"/>
          <w:tab w:pos="82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262626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26262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262626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505252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22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kullanılmaya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odalı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prefabri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7" w:lineRule="auto"/>
        <w:ind w:left="177" w:right="7119" w:firstLine="-5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12.000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6" w:lineRule="auto"/>
        <w:ind w:left="143" w:right="140" w:firstLine="2106"/>
        <w:jc w:val="righ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burd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depos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lirlenemeye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5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arafında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1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abri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yapıya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bitişi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nizarnda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52" w:lineRule="auto"/>
        <w:ind w:left="2235" w:right="10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tutuşturu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orada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kanaati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68" w:lineRule="auto"/>
        <w:ind w:left="172" w:right="3996"/>
        <w:jc w:val="left"/>
        <w:tabs>
          <w:tab w:pos="222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7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8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10"/>
          <w:w w:val="11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2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14"/>
          <w:w w:val="12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6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1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Atilla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</w:rPr>
        <w:t>HANSU'ya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9" w:lineRule="exact"/>
        <w:ind w:left="113" w:right="-20"/>
        <w:jc w:val="left"/>
        <w:tabs>
          <w:tab w:pos="540" w:val="left"/>
          <w:tab w:pos="2220" w:val="left"/>
          <w:tab w:pos="6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6.133331pt;margin-top:7.444816pt;width:3.675pt;height:10.5pt;mso-position-horizontal-relative:page;mso-position-vertical-relative:paragraph;z-index:-17097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2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63636"/>
                      <w:spacing w:val="0"/>
                      <w:w w:val="70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1"/>
          <w:szCs w:val="31"/>
          <w:color w:val="7E807E"/>
          <w:spacing w:val="-128"/>
          <w:w w:val="152"/>
          <w:position w:val="-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1"/>
          <w:position w:val="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BCBCBD"/>
          <w:spacing w:val="-9"/>
          <w:w w:val="100"/>
          <w:position w:val="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1"/>
          <w:position w:val="3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87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81"/>
          <w:position w:val="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9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100"/>
          <w:position w:val="2"/>
        </w:rPr>
        <w:t>i</w:t>
      </w:r>
      <w:r>
        <w:rPr>
          <w:rFonts w:ascii="Arial" w:hAnsi="Arial" w:cs="Arial" w:eastAsia="Arial"/>
          <w:sz w:val="26"/>
          <w:szCs w:val="26"/>
          <w:color w:val="363636"/>
          <w:spacing w:val="-12"/>
          <w:w w:val="100"/>
          <w:position w:val="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20.05.2017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2"/>
        </w:rPr>
        <w:t>14:44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40" w:bottom="280" w:left="200" w:right="160"/>
        </w:sectPr>
      </w:pPr>
      <w:rPr/>
    </w:p>
    <w:p>
      <w:pPr>
        <w:spacing w:before="0" w:after="0" w:line="200" w:lineRule="exact"/>
        <w:ind w:left="268" w:right="-68"/>
        <w:jc w:val="left"/>
        <w:tabs>
          <w:tab w:pos="1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Olü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right="-20"/>
        <w:jc w:val="left"/>
        <w:tabs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4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160"/>
          <w:cols w:num="2" w:equalWidth="0">
            <w:col w:w="1378" w:space="212"/>
            <w:col w:w="9970"/>
          </w:cols>
        </w:sectPr>
      </w:pPr>
      <w:rPr/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37" w:lineRule="exact"/>
        <w:ind w:left="535" w:right="-20"/>
        <w:jc w:val="left"/>
        <w:tabs>
          <w:tab w:pos="2380" w:val="left"/>
          <w:tab w:pos="4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63636"/>
          <w:spacing w:val="0"/>
          <w:w w:val="52"/>
          <w:position w:val="-7"/>
        </w:rPr>
        <w:t>·c::ı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left="578" w:right="-20"/>
        <w:jc w:val="left"/>
        <w:tabs>
          <w:tab w:pos="2400" w:val="left"/>
          <w:tab w:pos="5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363636"/>
          <w:spacing w:val="0"/>
          <w:w w:val="55"/>
          <w:position w:val="-1"/>
        </w:rPr>
        <w:t>&lt;1.l</w:t>
      </w:r>
      <w:r>
        <w:rPr>
          <w:rFonts w:ascii="Times New Roman" w:hAnsi="Times New Roman" w:cs="Times New Roman" w:eastAsia="Times New Roman"/>
          <w:sz w:val="11"/>
          <w:szCs w:val="11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137"/>
          <w:szCs w:val="137"/>
          <w:color w:val="666667"/>
          <w:spacing w:val="-514"/>
          <w:w w:val="25"/>
          <w:position w:val="-93"/>
        </w:rPr>
        <w:t>A</w:t>
      </w:r>
      <w:r>
        <w:rPr>
          <w:rFonts w:ascii="Arial" w:hAnsi="Arial" w:cs="Arial" w:eastAsia="Arial"/>
          <w:sz w:val="137"/>
          <w:szCs w:val="137"/>
          <w:color w:val="3B447E"/>
          <w:spacing w:val="0"/>
          <w:w w:val="80"/>
          <w:position w:val="-93"/>
        </w:rPr>
        <w:t>rlh</w:t>
      </w:r>
      <w:r>
        <w:rPr>
          <w:rFonts w:ascii="Arial" w:hAnsi="Arial" w:cs="Arial" w:eastAsia="Arial"/>
          <w:sz w:val="137"/>
          <w:szCs w:val="137"/>
          <w:color w:val="3B447E"/>
          <w:spacing w:val="-93"/>
          <w:w w:val="79"/>
          <w:position w:val="-93"/>
        </w:rPr>
        <w:t>t</w:t>
      </w:r>
      <w:r>
        <w:rPr>
          <w:rFonts w:ascii="Arial" w:hAnsi="Arial" w:cs="Arial" w:eastAsia="Arial"/>
          <w:sz w:val="137"/>
          <w:szCs w:val="137"/>
          <w:color w:val="363636"/>
          <w:spacing w:val="0"/>
          <w:w w:val="32"/>
          <w:position w:val="-93"/>
        </w:rPr>
        <w:t>u</w:t>
      </w:r>
      <w:r>
        <w:rPr>
          <w:rFonts w:ascii="Arial" w:hAnsi="Arial" w:cs="Arial" w:eastAsia="Arial"/>
          <w:sz w:val="137"/>
          <w:szCs w:val="137"/>
          <w:color w:val="363636"/>
          <w:spacing w:val="0"/>
          <w:w w:val="100"/>
          <w:position w:val="-93"/>
        </w:rPr>
        <w:tab/>
      </w:r>
      <w:r>
        <w:rPr>
          <w:rFonts w:ascii="Arial" w:hAnsi="Arial" w:cs="Arial" w:eastAsia="Arial"/>
          <w:sz w:val="137"/>
          <w:szCs w:val="137"/>
          <w:color w:val="363636"/>
          <w:spacing w:val="0"/>
          <w:w w:val="100"/>
          <w:position w:val="-9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-5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160"/>
        </w:sectPr>
      </w:pPr>
      <w:rPr/>
    </w:p>
    <w:p>
      <w:pPr>
        <w:spacing w:before="0" w:after="0" w:line="553" w:lineRule="exact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group style="position:absolute;margin-left:535.946655pt;margin-top:21.19025pt;width:4.64607pt;height:17.320988pt;mso-position-horizontal-relative:page;mso-position-vertical-relative:paragraph;z-index:-17106" coordorigin="10719,424" coordsize="93,346">
            <v:group style="position:absolute;left:10719;top:424;width:93;height:148" coordorigin="10719,424" coordsize="93,148">
              <v:shape style="position:absolute;left:10719;top:424;width:93;height:148" coordorigin="10719,424" coordsize="93,148" path="m10719,424l10812,424,10812,572,10719,572,10719,424e" filled="t" fillcolor="#EBEDED" stroked="f">
                <v:path arrowok="t"/>
                <v:fill/>
              </v:shape>
            </v:group>
            <v:group style="position:absolute;left:10770;top:560;width:2;height:191" coordorigin="10770,560" coordsize="2,191">
              <v:shape style="position:absolute;left:10770;top:560;width:2;height:191" coordorigin="10770,560" coordsize="0,191" path="m10770,751l10770,560e" filled="f" stroked="t" strokeweight="1.9088pt" strokecolor="#EBEDED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.767269pt;margin-top:-4.710061pt;width:2.570919pt;height:15.5pt;mso-position-horizontal-relative:page;mso-position-vertical-relative:paragraph;z-index:-17096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7"/>
                    <w:jc w:val="left"/>
                    <w:rPr>
                      <w:rFonts w:ascii="Times New Roman" w:hAnsi="Times New Roman" w:cs="Times New Roman" w:eastAsia="Times New Roman"/>
                      <w:sz w:val="31"/>
                      <w:szCs w:val="3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363636"/>
                      <w:spacing w:val="-24"/>
                      <w:w w:val="65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63636"/>
          <w:w w:val="54"/>
          <w:position w:val="4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24"/>
          <w:w w:val="54"/>
          <w:position w:val="4"/>
        </w:rPr>
        <w:t>.</w:t>
      </w:r>
      <w:r>
        <w:rPr>
          <w:rFonts w:ascii="Arial" w:hAnsi="Arial" w:cs="Arial" w:eastAsia="Arial"/>
          <w:sz w:val="57"/>
          <w:szCs w:val="57"/>
          <w:color w:val="363636"/>
          <w:spacing w:val="-166"/>
          <w:w w:val="77"/>
          <w:position w:val="-3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54"/>
          <w:position w:val="4"/>
        </w:rPr>
        <w:t>....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620" w:lineRule="exact"/>
        <w:ind w:right="-148"/>
        <w:jc w:val="left"/>
        <w:tabs>
          <w:tab w:pos="372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Arial" w:hAnsi="Arial" w:cs="Arial" w:eastAsia="Arial"/>
          <w:sz w:val="66"/>
          <w:szCs w:val="66"/>
          <w:color w:val="3B4B9E"/>
          <w:spacing w:val="0"/>
          <w:w w:val="100"/>
          <w:position w:val="-10"/>
        </w:rPr>
        <w:t>t</w:t>
      </w:r>
      <w:r>
        <w:rPr>
          <w:rFonts w:ascii="Arial" w:hAnsi="Arial" w:cs="Arial" w:eastAsia="Arial"/>
          <w:sz w:val="66"/>
          <w:szCs w:val="66"/>
          <w:color w:val="3B4B9E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66"/>
          <w:szCs w:val="66"/>
          <w:color w:val="3B4B9E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60"/>
          <w:position w:val="25"/>
        </w:rPr>
        <w:t>2/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-54"/>
          <w:w w:val="61"/>
          <w:position w:val="25"/>
        </w:rPr>
        <w:t>P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-86"/>
          <w:w w:val="65"/>
          <w:b/>
          <w:bCs/>
          <w:position w:val="25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14"/>
          <w:w w:val="61"/>
          <w:position w:val="25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0"/>
          <w:w w:val="65"/>
          <w:b/>
          <w:bCs/>
          <w:position w:val="25"/>
        </w:rPr>
        <w:t>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67" w:lineRule="atLeast"/>
        <w:ind w:left="2602" w:right="-20"/>
        <w:jc w:val="left"/>
        <w:rPr>
          <w:rFonts w:ascii="Times New Roman" w:hAnsi="Times New Roman" w:cs="Times New Roman" w:eastAsia="Times New Roman"/>
          <w:sz w:val="100"/>
          <w:szCs w:val="100"/>
        </w:rPr>
      </w:pPr>
      <w:rPr/>
      <w:r>
        <w:rPr/>
        <w:pict>
          <v:group style="position:absolute;margin-left:413.273651pt;margin-top:18.200924pt;width:21.009868pt;height:.1pt;mso-position-horizontal-relative:page;mso-position-vertical-relative:paragraph;z-index:-17107" coordorigin="8265,364" coordsize="420,2">
            <v:shape style="position:absolute;left:8265;top:364;width:420;height:2" coordorigin="8265,364" coordsize="420,0" path="m8265,364l8686,364e" filled="f" stroked="t" strokeweight=".238749pt" strokecolor="#000000">
              <v:path arrowok="t"/>
            </v:shape>
          </v:group>
          <w10:wrap type="none"/>
        </w:pict>
      </w:r>
      <w:r>
        <w:rPr/>
        <w:pict>
          <v:group style="position:absolute;margin-left:537.518127pt;margin-top:26.001064pt;width:.1pt;height:23.745037pt;mso-position-horizontal-relative:page;mso-position-vertical-relative:paragraph;z-index:-17105" coordorigin="10750,520" coordsize="2,475">
            <v:shape style="position:absolute;left:10750;top:520;width:2;height:475" coordorigin="10750,520" coordsize="0,475" path="m10750,995l10750,520e" filled="f" stroked="t" strokeweight="4.684485pt" strokecolor="#EB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00"/>
          <w:szCs w:val="100"/>
          <w:color w:val="1621A1"/>
          <w:spacing w:val="0"/>
          <w:w w:val="112"/>
        </w:rPr>
        <w:t>c</w:t>
      </w:r>
      <w:r>
        <w:rPr>
          <w:rFonts w:ascii="Times New Roman" w:hAnsi="Times New Roman" w:cs="Times New Roman" w:eastAsia="Times New Roman"/>
          <w:sz w:val="100"/>
          <w:szCs w:val="100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410" w:lineRule="exact"/>
        <w:ind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56"/>
          <w:szCs w:val="56"/>
          <w:color w:val="97979A"/>
          <w:spacing w:val="-55"/>
          <w:w w:val="88"/>
          <w:position w:val="-20"/>
        </w:rPr>
        <w:t>-</w:t>
      </w:r>
      <w:r>
        <w:rPr>
          <w:rFonts w:ascii="Arial" w:hAnsi="Arial" w:cs="Arial" w:eastAsia="Arial"/>
          <w:sz w:val="56"/>
          <w:szCs w:val="56"/>
          <w:color w:val="666667"/>
          <w:spacing w:val="0"/>
          <w:w w:val="60"/>
          <w:position w:val="-20"/>
        </w:rPr>
        <w:t>·</w:t>
      </w:r>
      <w:r>
        <w:rPr>
          <w:rFonts w:ascii="Arial" w:hAnsi="Arial" w:cs="Arial" w:eastAsia="Arial"/>
          <w:sz w:val="56"/>
          <w:szCs w:val="56"/>
          <w:color w:val="666667"/>
          <w:spacing w:val="-24"/>
          <w:w w:val="100"/>
          <w:position w:val="-2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8A8A8"/>
          <w:spacing w:val="-9"/>
          <w:w w:val="117"/>
          <w:position w:val="-7"/>
        </w:rPr>
        <w:t>A</w:t>
      </w:r>
      <w:r>
        <w:rPr>
          <w:rFonts w:ascii="Times New Roman" w:hAnsi="Times New Roman" w:cs="Times New Roman" w:eastAsia="Times New Roman"/>
          <w:sz w:val="11"/>
          <w:szCs w:val="11"/>
          <w:color w:val="666667"/>
          <w:spacing w:val="0"/>
          <w:w w:val="96"/>
          <w:position w:val="-7"/>
        </w:rPr>
        <w:t>..,.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160"/>
          <w:cols w:num="3" w:equalWidth="0">
            <w:col w:w="690" w:space="4477"/>
            <w:col w:w="4312" w:space="597"/>
            <w:col w:w="1484"/>
          </w:cols>
        </w:sectPr>
      </w:pPr>
      <w:rPr/>
    </w:p>
    <w:p>
      <w:pPr>
        <w:spacing w:before="0" w:after="0" w:line="879" w:lineRule="atLeas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Biri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9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3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10"/>
          <w:w w:val="9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97979A"/>
          <w:spacing w:val="0"/>
          <w:w w:val="127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97979A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75D"/>
          <w:spacing w:val="0"/>
          <w:w w:val="12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879" w:lineRule="atLeast"/>
        <w:ind w:left="187" w:right="-20"/>
        <w:jc w:val="left"/>
        <w:tabs>
          <w:tab w:pos="64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7E807E"/>
          <w:spacing w:val="0"/>
          <w:w w:val="126"/>
        </w:rPr>
        <w:t>t</w:t>
      </w:r>
      <w:r>
        <w:rPr>
          <w:rFonts w:ascii="Arial" w:hAnsi="Arial" w:cs="Arial" w:eastAsia="Arial"/>
          <w:sz w:val="14"/>
          <w:szCs w:val="14"/>
          <w:color w:val="7E807E"/>
          <w:spacing w:val="-6"/>
          <w:w w:val="126"/>
        </w:rPr>
        <w:t>t</w:t>
      </w:r>
      <w:r>
        <w:rPr>
          <w:rFonts w:ascii="Arial" w:hAnsi="Arial" w:cs="Arial" w:eastAsia="Arial"/>
          <w:sz w:val="14"/>
          <w:szCs w:val="14"/>
          <w:color w:val="BCBCBD"/>
          <w:spacing w:val="0"/>
          <w:w w:val="126"/>
        </w:rPr>
        <w:t>'</w:t>
      </w:r>
      <w:r>
        <w:rPr>
          <w:rFonts w:ascii="Arial" w:hAnsi="Arial" w:cs="Arial" w:eastAsia="Arial"/>
          <w:sz w:val="14"/>
          <w:szCs w:val="14"/>
          <w:color w:val="BCBCBD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BCBCBD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505252"/>
          <w:spacing w:val="0"/>
          <w:w w:val="126"/>
        </w:rPr>
        <w:t>.,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160"/>
          <w:cols w:num="2" w:equalWidth="0">
            <w:col w:w="10189" w:space="100"/>
            <w:col w:w="1271"/>
          </w:cols>
        </w:sectPr>
      </w:pPr>
      <w:rPr/>
    </w:p>
    <w:p>
      <w:pPr>
        <w:spacing w:before="0" w:after="0" w:line="560" w:lineRule="atLeas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1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1"/>
        </w:rPr>
        <w:t>GÖKDERE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60" w:lineRule="atLeast"/>
        <w:ind w:right="-20"/>
        <w:jc w:val="left"/>
        <w:tabs>
          <w:tab w:pos="1600" w:val="left"/>
          <w:tab w:pos="276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9"/>
          <w:szCs w:val="49"/>
          <w:color w:val="505252"/>
          <w:spacing w:val="1"/>
          <w:w w:val="42"/>
          <w:b/>
          <w:bCs/>
        </w:rPr>
        <w:t>I</w:t>
      </w:r>
      <w:r>
        <w:rPr>
          <w:rFonts w:ascii="Times New Roman" w:hAnsi="Times New Roman" w:cs="Times New Roman" w:eastAsia="Times New Roman"/>
          <w:sz w:val="49"/>
          <w:szCs w:val="49"/>
          <w:color w:val="242F70"/>
          <w:spacing w:val="-135"/>
          <w:w w:val="67"/>
          <w:b/>
          <w:bCs/>
        </w:rPr>
        <w:t>Q</w:t>
      </w:r>
      <w:r>
        <w:rPr>
          <w:rFonts w:ascii="Times New Roman" w:hAnsi="Times New Roman" w:cs="Times New Roman" w:eastAsia="Times New Roman"/>
          <w:sz w:val="49"/>
          <w:szCs w:val="49"/>
          <w:color w:val="505252"/>
          <w:spacing w:val="0"/>
          <w:w w:val="66"/>
          <w:b/>
          <w:bCs/>
        </w:rPr>
        <w:t>n•</w:t>
      </w:r>
      <w:r>
        <w:rPr>
          <w:rFonts w:ascii="Times New Roman" w:hAnsi="Times New Roman" w:cs="Times New Roman" w:eastAsia="Times New Roman"/>
          <w:sz w:val="49"/>
          <w:szCs w:val="49"/>
          <w:color w:val="505252"/>
          <w:spacing w:val="5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color w:val="97979A"/>
          <w:spacing w:val="0"/>
          <w:w w:val="100"/>
          <w:i/>
        </w:rPr>
        <w:t>/</w:t>
      </w:r>
      <w:r>
        <w:rPr>
          <w:rFonts w:ascii="Times New Roman" w:hAnsi="Times New Roman" w:cs="Times New Roman" w:eastAsia="Times New Roman"/>
          <w:sz w:val="49"/>
          <w:szCs w:val="49"/>
          <w:color w:val="97979A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49"/>
          <w:szCs w:val="49"/>
          <w:color w:val="97979A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4"/>
          <w:szCs w:val="14"/>
          <w:color w:val="505252"/>
          <w:spacing w:val="0"/>
          <w:w w:val="180"/>
        </w:rPr>
        <w:t>n•</w:t>
      </w:r>
      <w:r>
        <w:rPr>
          <w:rFonts w:ascii="Times New Roman" w:hAnsi="Times New Roman" w:cs="Times New Roman" w:eastAsia="Times New Roman"/>
          <w:sz w:val="14"/>
          <w:szCs w:val="14"/>
          <w:color w:val="505252"/>
          <w:spacing w:val="47"/>
          <w:w w:val="18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7979A"/>
          <w:spacing w:val="0"/>
          <w:w w:val="248"/>
        </w:rPr>
        <w:t>..</w:t>
      </w:r>
      <w:r>
        <w:rPr>
          <w:rFonts w:ascii="Times New Roman" w:hAnsi="Times New Roman" w:cs="Times New Roman" w:eastAsia="Times New Roman"/>
          <w:sz w:val="14"/>
          <w:szCs w:val="14"/>
          <w:color w:val="97979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8A8A8"/>
          <w:spacing w:val="6"/>
          <w:w w:val="127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666667"/>
          <w:spacing w:val="0"/>
          <w:w w:val="127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666667"/>
          <w:spacing w:val="-44"/>
          <w:w w:val="127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666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666667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7E807E"/>
          <w:spacing w:val="-11"/>
          <w:w w:val="207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666667"/>
          <w:spacing w:val="0"/>
          <w:w w:val="70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160"/>
          <w:cols w:num="2" w:equalWidth="0">
            <w:col w:w="6087" w:space="2165"/>
            <w:col w:w="3308"/>
          </w:cols>
        </w:sectPr>
      </w:pPr>
      <w:rPr/>
    </w:p>
    <w:p>
      <w:pPr>
        <w:spacing w:before="0" w:after="0" w:line="324" w:lineRule="atLeast"/>
        <w:ind w:left="2407" w:right="-77"/>
        <w:jc w:val="left"/>
        <w:tabs>
          <w:tab w:pos="5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10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10"/>
        </w:rPr>
        <w:t>B</w:t>
      </w:r>
      <w:r>
        <w:rPr>
          <w:rFonts w:ascii="Arial" w:hAnsi="Arial" w:cs="Arial" w:eastAsia="Arial"/>
          <w:sz w:val="20"/>
          <w:szCs w:val="20"/>
          <w:color w:val="363636"/>
          <w:spacing w:val="14"/>
          <w:w w:val="101"/>
        </w:rPr>
        <w:t>ö</w:t>
      </w:r>
      <w:r>
        <w:rPr>
          <w:rFonts w:ascii="Arial" w:hAnsi="Arial" w:cs="Arial" w:eastAsia="Arial"/>
          <w:sz w:val="20"/>
          <w:szCs w:val="20"/>
          <w:color w:val="505252"/>
          <w:spacing w:val="0"/>
          <w:w w:val="132"/>
        </w:rPr>
        <w:t>l</w:t>
      </w:r>
      <w:r>
        <w:rPr>
          <w:rFonts w:ascii="Arial" w:hAnsi="Arial" w:cs="Arial" w:eastAsia="Arial"/>
          <w:sz w:val="20"/>
          <w:szCs w:val="20"/>
          <w:color w:val="363636"/>
          <w:spacing w:val="5"/>
          <w:w w:val="217"/>
        </w:rPr>
        <w:t>i</w:t>
      </w:r>
      <w:r>
        <w:rPr>
          <w:rFonts w:ascii="Arial" w:hAnsi="Arial" w:cs="Arial" w:eastAsia="Arial"/>
          <w:sz w:val="20"/>
          <w:szCs w:val="20"/>
          <w:color w:val="97979A"/>
          <w:spacing w:val="1"/>
          <w:w w:val="89"/>
        </w:rPr>
        <w:t>;</w:t>
      </w:r>
      <w:r>
        <w:rPr>
          <w:rFonts w:ascii="Arial" w:hAnsi="Arial" w:cs="Arial" w:eastAsia="Arial"/>
          <w:sz w:val="20"/>
          <w:szCs w:val="20"/>
          <w:color w:val="666667"/>
          <w:spacing w:val="0"/>
          <w:w w:val="95"/>
        </w:rPr>
        <w:t>·</w:t>
      </w:r>
      <w:r>
        <w:rPr>
          <w:rFonts w:ascii="Arial" w:hAnsi="Arial" w:cs="Arial" w:eastAsia="Arial"/>
          <w:sz w:val="20"/>
          <w:szCs w:val="20"/>
          <w:color w:val="666667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66666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-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2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5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" w:lineRule="exact"/>
        <w:ind w:left="23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6"/>
          <w:position w:val="-1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3"/>
          <w:position w:val="-1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9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  <w:position w:val="-1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16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  <w:position w:val="-10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  <w:position w:val="-1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16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  <w:position w:val="-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16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-1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-1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19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  <w:position w:val="-1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1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1"/>
          <w:position w:val="-1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8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  <w:position w:val="-1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0" w:lineRule="atLeast"/>
        <w:ind w:left="201" w:right="-20"/>
        <w:jc w:val="left"/>
        <w:tabs>
          <w:tab w:pos="900" w:val="left"/>
          <w:tab w:pos="1260" w:val="left"/>
          <w:tab w:pos="276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505252"/>
          <w:spacing w:val="-67"/>
          <w:w w:val="136"/>
          <w:b/>
          <w:bCs/>
        </w:rPr>
        <w:t>B</w:t>
      </w:r>
      <w:r>
        <w:rPr>
          <w:rFonts w:ascii="Times New Roman" w:hAnsi="Times New Roman" w:cs="Times New Roman" w:eastAsia="Times New Roman"/>
          <w:sz w:val="12"/>
          <w:szCs w:val="12"/>
          <w:color w:val="132382"/>
          <w:spacing w:val="-5"/>
          <w:w w:val="136"/>
          <w:i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132382"/>
          <w:spacing w:val="0"/>
          <w:w w:val="136"/>
          <w:i/>
        </w:rPr>
        <w:t>L</w:t>
      </w:r>
      <w:r>
        <w:rPr>
          <w:rFonts w:ascii="Times New Roman" w:hAnsi="Times New Roman" w:cs="Times New Roman" w:eastAsia="Times New Roman"/>
          <w:sz w:val="12"/>
          <w:szCs w:val="12"/>
          <w:color w:val="132382"/>
          <w:spacing w:val="18"/>
          <w:w w:val="136"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1621A1"/>
          <w:spacing w:val="0"/>
          <w:w w:val="100"/>
          <w:i/>
        </w:rPr>
        <w:t>..-</w:t>
      </w:r>
      <w:r>
        <w:rPr>
          <w:rFonts w:ascii="Times New Roman" w:hAnsi="Times New Roman" w:cs="Times New Roman" w:eastAsia="Times New Roman"/>
          <w:sz w:val="12"/>
          <w:szCs w:val="12"/>
          <w:color w:val="7E807E"/>
          <w:spacing w:val="0"/>
          <w:w w:val="100"/>
          <w:i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7E807E"/>
          <w:spacing w:val="-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E807E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7E807E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2"/>
          <w:szCs w:val="12"/>
          <w:color w:val="7E807E"/>
          <w:spacing w:val="0"/>
          <w:w w:val="147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7E807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7E807E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97979A"/>
          <w:spacing w:val="0"/>
          <w:w w:val="21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97979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7979A"/>
          <w:spacing w:val="-8"/>
          <w:w w:val="211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7E807E"/>
          <w:spacing w:val="0"/>
          <w:w w:val="405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7E807E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E807E"/>
          <w:spacing w:val="0"/>
          <w:w w:val="170"/>
        </w:rPr>
        <w:t>"·</w:t>
      </w:r>
      <w:r>
        <w:rPr>
          <w:rFonts w:ascii="Times New Roman" w:hAnsi="Times New Roman" w:cs="Times New Roman" w:eastAsia="Times New Roman"/>
          <w:sz w:val="12"/>
          <w:szCs w:val="12"/>
          <w:color w:val="7E807E"/>
          <w:spacing w:val="51"/>
          <w:w w:val="17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76"/>
        </w:rPr>
        <w:t>....,l"'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76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05252"/>
          <w:spacing w:val="35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CBCB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BCBCB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7979A"/>
          <w:spacing w:val="0"/>
          <w:w w:val="13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97979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97979A"/>
          <w:spacing w:val="0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97979A"/>
          <w:spacing w:val="0"/>
          <w:w w:val="50"/>
        </w:rPr>
        <w:t>1i&gt;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125" w:lineRule="atLeast"/>
        <w:ind w:right="-20"/>
        <w:jc w:val="left"/>
        <w:tabs>
          <w:tab w:pos="420" w:val="left"/>
        </w:tabs>
        <w:rPr>
          <w:rFonts w:ascii="Times New Roman" w:hAnsi="Times New Roman" w:cs="Times New Roman" w:eastAsia="Times New Roman"/>
          <w:sz w:val="35"/>
          <w:szCs w:val="35"/>
        </w:rPr>
      </w:pPr>
      <w:rPr/>
      <w:r>
        <w:rPr/>
        <w:pict>
          <v:group style="position:absolute;margin-left:543.618103pt;margin-top:17.976736pt;width:25.994076pt;height:42.659024pt;mso-position-horizontal-relative:page;mso-position-vertical-relative:paragraph;z-index:-17104" coordorigin="10872,360" coordsize="520,853">
            <v:group style="position:absolute;left:11260;top:390;width:2;height:250" coordorigin="11260,390" coordsize="2,250">
              <v:shape style="position:absolute;left:11260;top:390;width:2;height:250" coordorigin="11260,390" coordsize="0,250" path="m11260,640l11260,390e" filled="f" stroked="t" strokeweight="2.996744pt" strokecolor="#EBEDED">
                <v:path arrowok="t"/>
              </v:shape>
            </v:group>
            <v:group style="position:absolute;left:11102;top:654;width:93;height:180" coordorigin="11102,654" coordsize="93,180">
              <v:shape style="position:absolute;left:11102;top:654;width:93;height:180" coordorigin="11102,654" coordsize="93,180" path="m11102,654l11195,654,11195,834,11102,834,11102,654e" filled="t" fillcolor="#EBEDED" stroked="f">
                <v:path arrowok="t"/>
                <v:fill/>
              </v:shape>
            </v:group>
            <v:group style="position:absolute;left:11269;top:605;width:123;height:241" coordorigin="11269,605" coordsize="123,241">
              <v:shape style="position:absolute;left:11269;top:605;width:123;height:241" coordorigin="11269,605" coordsize="123,241" path="m11269,605l11392,605,11392,846,11269,846,11269,605e" filled="t" fillcolor="#EBEDED" stroked="f">
                <v:path arrowok="t"/>
                <v:fill/>
              </v:shape>
            </v:group>
            <v:group style="position:absolute;left:11058;top:773;width:2;height:382" coordorigin="11058,773" coordsize="2,382">
              <v:shape style="position:absolute;left:11058;top:773;width:2;height:382" coordorigin="11058,773" coordsize="0,382" path="m11058,1155l11058,773e" filled="f" stroked="t" strokeweight="3.27016pt" strokecolor="#EBEDED">
                <v:path arrowok="t"/>
              </v:shape>
            </v:group>
            <v:group style="position:absolute;left:10872;top:708;width:132;height:505" coordorigin="10872,708" coordsize="132,505">
              <v:shape style="position:absolute;left:10872;top:708;width:132;height:505" coordorigin="10872,708" coordsize="132,505" path="m10872,708l11005,708,11005,1213,10872,1213,10872,708e" filled="t" fillcolor="#EB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572.922363pt;margin-top:19.475107pt;width:.1pt;height:7.503418pt;mso-position-horizontal-relative:page;mso-position-vertical-relative:paragraph;z-index:-17103" coordorigin="11458,390" coordsize="2,150">
            <v:shape style="position:absolute;left:11458;top:390;width:2;height:150" coordorigin="11458,390" coordsize="0,150" path="m11458,540l11458,390e" filled="f" stroked="t" strokeweight="2.778953pt" strokecolor="#EB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2.996399pt;margin-top:-.678717pt;width:8.49282pt;height:21pt;mso-position-horizontal-relative:page;mso-position-vertical-relative:paragraph;z-index:-17095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97979A"/>
                      <w:spacing w:val="0"/>
                      <w:w w:val="145"/>
                    </w:rPr>
                    <w:t>!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5"/>
          <w:szCs w:val="35"/>
          <w:color w:val="242F70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35"/>
          <w:szCs w:val="35"/>
          <w:color w:val="242F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242F70"/>
          <w:spacing w:val="0"/>
          <w:w w:val="100"/>
        </w:rPr>
      </w:r>
      <w:r>
        <w:rPr>
          <w:rFonts w:ascii="Times New Roman" w:hAnsi="Times New Roman" w:cs="Times New Roman" w:eastAsia="Times New Roman"/>
          <w:sz w:val="35"/>
          <w:szCs w:val="35"/>
          <w:color w:val="363636"/>
          <w:spacing w:val="-74"/>
          <w:w w:val="56"/>
        </w:rPr>
        <w:t>m</w:t>
      </w:r>
      <w:r>
        <w:rPr>
          <w:rFonts w:ascii="Times New Roman" w:hAnsi="Times New Roman" w:cs="Times New Roman" w:eastAsia="Times New Roman"/>
          <w:sz w:val="35"/>
          <w:szCs w:val="35"/>
          <w:color w:val="363636"/>
          <w:spacing w:val="-51"/>
          <w:w w:val="56"/>
        </w:rPr>
        <w:t>a</w:t>
      </w:r>
      <w:r>
        <w:rPr>
          <w:rFonts w:ascii="Times New Roman" w:hAnsi="Times New Roman" w:cs="Times New Roman" w:eastAsia="Times New Roman"/>
          <w:sz w:val="35"/>
          <w:szCs w:val="35"/>
          <w:color w:val="505252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35"/>
          <w:szCs w:val="35"/>
          <w:color w:val="505252"/>
          <w:spacing w:val="-60"/>
          <w:w w:val="100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363636"/>
          <w:spacing w:val="-14"/>
          <w:w w:val="57"/>
        </w:rPr>
        <w:t>v</w:t>
      </w:r>
      <w:r>
        <w:rPr>
          <w:rFonts w:ascii="Times New Roman" w:hAnsi="Times New Roman" w:cs="Times New Roman" w:eastAsia="Times New Roman"/>
          <w:sz w:val="35"/>
          <w:szCs w:val="35"/>
          <w:color w:val="505252"/>
          <w:spacing w:val="0"/>
          <w:w w:val="55"/>
        </w:rPr>
        <w:t>all!f</w:t>
      </w:r>
      <w:r>
        <w:rPr>
          <w:rFonts w:ascii="Times New Roman" w:hAnsi="Times New Roman" w:cs="Times New Roman" w:eastAsia="Times New Roman"/>
          <w:sz w:val="35"/>
          <w:szCs w:val="35"/>
          <w:color w:val="505252"/>
          <w:spacing w:val="-17"/>
          <w:w w:val="55"/>
        </w:rPr>
        <w:t>l</w:t>
      </w:r>
      <w:r>
        <w:rPr>
          <w:rFonts w:ascii="Times New Roman" w:hAnsi="Times New Roman" w:cs="Times New Roman" w:eastAsia="Times New Roman"/>
          <w:sz w:val="35"/>
          <w:szCs w:val="35"/>
          <w:color w:val="505252"/>
          <w:spacing w:val="-23"/>
          <w:w w:val="56"/>
        </w:rPr>
        <w:t>'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160"/>
          <w:cols w:num="2" w:equalWidth="0">
            <w:col w:w="5744" w:space="2527"/>
            <w:col w:w="3289"/>
          </w:cols>
        </w:sectPr>
      </w:pPr>
      <w:rPr/>
    </w:p>
    <w:p>
      <w:pPr>
        <w:spacing w:before="0" w:after="0" w:line="352" w:lineRule="atLeast"/>
        <w:ind w:right="-20"/>
        <w:jc w:val="right"/>
        <w:rPr>
          <w:rFonts w:ascii="Times New Roman" w:hAnsi="Times New Roman" w:cs="Times New Roman" w:eastAsia="Times New Roman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35"/>
          <w:szCs w:val="35"/>
          <w:color w:val="242F70"/>
          <w:w w:val="88"/>
        </w:rPr>
        <w:t>)</w:t>
      </w:r>
      <w:r>
        <w:rPr>
          <w:rFonts w:ascii="Times New Roman" w:hAnsi="Times New Roman" w:cs="Times New Roman" w:eastAsia="Times New Roman"/>
          <w:sz w:val="35"/>
          <w:szCs w:val="35"/>
          <w:color w:val="242F70"/>
          <w:w w:val="87"/>
        </w:rPr>
        <w:t>{;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w w:val="100"/>
        </w:rPr>
      </w:r>
    </w:p>
    <w:p>
      <w:pPr>
        <w:spacing w:before="0" w:after="0" w:line="352" w:lineRule="atLeast"/>
        <w:ind w:right="-20"/>
        <w:jc w:val="left"/>
        <w:tabs>
          <w:tab w:pos="76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At;ll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97979A"/>
          <w:spacing w:val="0"/>
          <w:w w:val="96"/>
        </w:rPr>
        <w:t>'</w:t>
      </w:r>
      <w:r>
        <w:rPr>
          <w:rFonts w:ascii="Arial" w:hAnsi="Arial" w:cs="Arial" w:eastAsia="Arial"/>
          <w:sz w:val="19"/>
          <w:szCs w:val="19"/>
          <w:color w:val="97979A"/>
          <w:spacing w:val="-22"/>
          <w:w w:val="97"/>
        </w:rPr>
        <w:t>·</w:t>
      </w:r>
      <w:r>
        <w:rPr>
          <w:rFonts w:ascii="Arial" w:hAnsi="Arial" w:cs="Arial" w:eastAsia="Arial"/>
          <w:sz w:val="19"/>
          <w:szCs w:val="19"/>
          <w:color w:val="7E807E"/>
          <w:spacing w:val="13"/>
          <w:w w:val="199"/>
        </w:rPr>
        <w:t>'</w:t>
      </w:r>
      <w:r>
        <w:rPr>
          <w:rFonts w:ascii="Arial" w:hAnsi="Arial" w:cs="Arial" w:eastAsia="Arial"/>
          <w:sz w:val="17"/>
          <w:szCs w:val="17"/>
          <w:color w:val="97979A"/>
          <w:spacing w:val="0"/>
          <w:w w:val="106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160"/>
          <w:cols w:num="2" w:equalWidth="0">
            <w:col w:w="8732" w:space="1028"/>
            <w:col w:w="1800"/>
          </w:cols>
        </w:sectPr>
      </w:pPr>
      <w:rPr/>
    </w:p>
    <w:p>
      <w:pPr>
        <w:spacing w:before="0" w:after="0" w:line="147" w:lineRule="exact"/>
        <w:ind w:left="5205" w:right="-225"/>
        <w:jc w:val="left"/>
        <w:tabs>
          <w:tab w:pos="862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526.792664pt;margin-top:6.415444pt;width:4.553880pt;height:5.457032pt;mso-position-horizontal-relative:page;mso-position-vertical-relative:paragraph;z-index:-17102" coordorigin="10536,128" coordsize="91,109">
            <v:shape style="position:absolute;left:10536;top:128;width:91;height:109" coordorigin="10536,128" coordsize="91,109" path="m10536,128l10627,128,10627,237,10536,237,10536,128e" filled="t" fillcolor="#EB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43.796082pt;margin-top:6.415444pt;width:10.199188pt;height:5.457032pt;mso-position-horizontal-relative:page;mso-position-vertical-relative:paragraph;z-index:-17101" coordorigin="10876,128" coordsize="204,109">
            <v:shape style="position:absolute;left:10876;top:128;width:204;height:109" coordorigin="10876,128" coordsize="204,109" path="m10876,128l11080,128,11080,237,10876,237,10876,128e" filled="t" fillcolor="#EB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23"/>
          <w:szCs w:val="123"/>
          <w:color w:val="3B447E"/>
          <w:spacing w:val="0"/>
          <w:w w:val="100"/>
          <w:i/>
          <w:position w:val="-52"/>
        </w:rPr>
        <w:t>!i</w:t>
      </w:r>
      <w:r>
        <w:rPr>
          <w:rFonts w:ascii="Times New Roman" w:hAnsi="Times New Roman" w:cs="Times New Roman" w:eastAsia="Times New Roman"/>
          <w:sz w:val="123"/>
          <w:szCs w:val="123"/>
          <w:color w:val="3B447E"/>
          <w:spacing w:val="-202"/>
          <w:w w:val="100"/>
          <w:i/>
          <w:position w:val="-52"/>
        </w:rPr>
        <w:t> </w:t>
      </w:r>
      <w:r>
        <w:rPr>
          <w:rFonts w:ascii="Times New Roman" w:hAnsi="Times New Roman" w:cs="Times New Roman" w:eastAsia="Times New Roman"/>
          <w:sz w:val="123"/>
          <w:szCs w:val="123"/>
          <w:color w:val="3B447E"/>
          <w:spacing w:val="0"/>
          <w:w w:val="100"/>
          <w:i/>
          <w:position w:val="-52"/>
        </w:rPr>
        <w:tab/>
      </w:r>
      <w:r>
        <w:rPr>
          <w:rFonts w:ascii="Times New Roman" w:hAnsi="Times New Roman" w:cs="Times New Roman" w:eastAsia="Times New Roman"/>
          <w:sz w:val="123"/>
          <w:szCs w:val="123"/>
          <w:color w:val="3B447E"/>
          <w:spacing w:val="0"/>
          <w:w w:val="100"/>
          <w:i/>
          <w:position w:val="-52"/>
        </w:rPr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97"/>
          <w:position w:val="2"/>
        </w:rPr>
        <w:t>iid</w:t>
      </w:r>
      <w:r>
        <w:rPr>
          <w:rFonts w:ascii="Arial" w:hAnsi="Arial" w:cs="Arial" w:eastAsia="Arial"/>
          <w:sz w:val="18"/>
          <w:szCs w:val="18"/>
          <w:color w:val="505252"/>
          <w:spacing w:val="1"/>
          <w:w w:val="97"/>
          <w:position w:val="2"/>
        </w:rPr>
        <w:t>8</w:t>
      </w:r>
      <w:r>
        <w:rPr>
          <w:rFonts w:ascii="Arial" w:hAnsi="Arial" w:cs="Arial" w:eastAsia="Arial"/>
          <w:sz w:val="18"/>
          <w:szCs w:val="18"/>
          <w:color w:val="363636"/>
          <w:spacing w:val="1"/>
          <w:w w:val="97"/>
          <w:position w:val="2"/>
        </w:rPr>
        <w:t>h</w:t>
      </w:r>
      <w:r>
        <w:rPr>
          <w:rFonts w:ascii="Arial" w:hAnsi="Arial" w:cs="Arial" w:eastAsia="Arial"/>
          <w:sz w:val="18"/>
          <w:szCs w:val="18"/>
          <w:color w:val="505252"/>
          <w:spacing w:val="0"/>
          <w:w w:val="97"/>
          <w:position w:val="2"/>
        </w:rPr>
        <w:t>ale</w:t>
      </w:r>
      <w:r>
        <w:rPr>
          <w:rFonts w:ascii="Arial" w:hAnsi="Arial" w:cs="Arial" w:eastAsia="Arial"/>
          <w:sz w:val="18"/>
          <w:szCs w:val="18"/>
          <w:color w:val="505252"/>
          <w:spacing w:val="-3"/>
          <w:w w:val="97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100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33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7E807E"/>
          <w:spacing w:val="-29"/>
          <w:w w:val="93"/>
          <w:position w:val="2"/>
        </w:rPr>
        <w:t>.</w:t>
      </w:r>
      <w:r>
        <w:rPr>
          <w:rFonts w:ascii="Arial" w:hAnsi="Arial" w:cs="Arial" w:eastAsia="Arial"/>
          <w:sz w:val="18"/>
          <w:szCs w:val="18"/>
          <w:color w:val="505252"/>
          <w:spacing w:val="0"/>
          <w:w w:val="93"/>
          <w:position w:val="2"/>
        </w:rPr>
        <w:t>b</w:t>
      </w:r>
      <w:r>
        <w:rPr>
          <w:rFonts w:ascii="Arial" w:hAnsi="Arial" w:cs="Arial" w:eastAsia="Arial"/>
          <w:sz w:val="18"/>
          <w:szCs w:val="18"/>
          <w:color w:val="505252"/>
          <w:spacing w:val="5"/>
          <w:w w:val="93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505252"/>
          <w:spacing w:val="0"/>
          <w:w w:val="100"/>
          <w:position w:val="2"/>
        </w:rPr>
        <w:t>!</w:t>
      </w:r>
      <w:r>
        <w:rPr>
          <w:rFonts w:ascii="Arial" w:hAnsi="Arial" w:cs="Arial" w:eastAsia="Arial"/>
          <w:sz w:val="18"/>
          <w:szCs w:val="18"/>
          <w:color w:val="505252"/>
          <w:spacing w:val="2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505252"/>
          <w:spacing w:val="0"/>
          <w:w w:val="102"/>
          <w:position w:val="2"/>
        </w:rPr>
        <w:t>Xiidi</w:t>
      </w:r>
      <w:r>
        <w:rPr>
          <w:rFonts w:ascii="Arial" w:hAnsi="Arial" w:cs="Arial" w:eastAsia="Arial"/>
          <w:sz w:val="18"/>
          <w:szCs w:val="18"/>
          <w:color w:val="505252"/>
          <w:spacing w:val="-14"/>
          <w:w w:val="103"/>
          <w:position w:val="2"/>
        </w:rPr>
        <w:t>i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16"/>
          <w:position w:val="2"/>
        </w:rPr>
        <w:t>ri</w:t>
      </w:r>
      <w:r>
        <w:rPr>
          <w:rFonts w:ascii="Arial" w:hAnsi="Arial" w:cs="Arial" w:eastAsia="Arial"/>
          <w:sz w:val="18"/>
          <w:szCs w:val="18"/>
          <w:color w:val="363636"/>
          <w:spacing w:val="5"/>
          <w:w w:val="116"/>
          <w:position w:val="2"/>
        </w:rPr>
        <w:t>l</w:t>
      </w:r>
      <w:r>
        <w:rPr>
          <w:rFonts w:ascii="Arial" w:hAnsi="Arial" w:cs="Arial" w:eastAsia="Arial"/>
          <w:sz w:val="20"/>
          <w:szCs w:val="20"/>
          <w:color w:val="505252"/>
          <w:spacing w:val="0"/>
          <w:w w:val="51"/>
          <w:i/>
          <w:position w:val="2"/>
        </w:rPr>
        <w:t>':J</w:t>
      </w:r>
      <w:r>
        <w:rPr>
          <w:rFonts w:ascii="Arial" w:hAnsi="Arial" w:cs="Arial" w:eastAsia="Arial"/>
          <w:sz w:val="20"/>
          <w:szCs w:val="20"/>
          <w:color w:val="505252"/>
          <w:spacing w:val="-4"/>
          <w:w w:val="51"/>
          <w:i/>
          <w:position w:val="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A8A8A8"/>
          <w:spacing w:val="-59"/>
          <w:w w:val="101"/>
          <w:i/>
          <w:position w:val="2"/>
        </w:rPr>
        <w:t>r</w:t>
      </w:r>
      <w:r>
        <w:rPr>
          <w:rFonts w:ascii="Arial" w:hAnsi="Arial" w:cs="Arial" w:eastAsia="Arial"/>
          <w:sz w:val="20"/>
          <w:szCs w:val="20"/>
          <w:color w:val="505252"/>
          <w:spacing w:val="0"/>
          <w:w w:val="51"/>
          <w:i/>
          <w:position w:val="2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36" w:lineRule="exact"/>
        <w:ind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6"/>
          <w:szCs w:val="16"/>
          <w:color w:val="666667"/>
          <w:spacing w:val="0"/>
          <w:w w:val="166"/>
          <w:position w:val="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666667"/>
          <w:spacing w:val="-37"/>
          <w:w w:val="166"/>
          <w:position w:val="1"/>
        </w:rPr>
        <w:t> </w:t>
      </w:r>
      <w:r>
        <w:rPr>
          <w:rFonts w:ascii="Arial" w:hAnsi="Arial" w:cs="Arial" w:eastAsia="Arial"/>
          <w:sz w:val="11"/>
          <w:szCs w:val="11"/>
          <w:color w:val="97979A"/>
          <w:spacing w:val="0"/>
          <w:w w:val="100"/>
          <w:position w:val="9"/>
        </w:rPr>
        <w:t>1</w:t>
      </w:r>
      <w:r>
        <w:rPr>
          <w:rFonts w:ascii="Arial" w:hAnsi="Arial" w:cs="Arial" w:eastAsia="Arial"/>
          <w:sz w:val="11"/>
          <w:szCs w:val="11"/>
          <w:color w:val="97979A"/>
          <w:spacing w:val="0"/>
          <w:w w:val="100"/>
          <w:position w:val="9"/>
        </w:rPr>
        <w:t> </w:t>
      </w:r>
      <w:r>
        <w:rPr>
          <w:rFonts w:ascii="Arial" w:hAnsi="Arial" w:cs="Arial" w:eastAsia="Arial"/>
          <w:sz w:val="11"/>
          <w:szCs w:val="11"/>
          <w:color w:val="97979A"/>
          <w:spacing w:val="21"/>
          <w:w w:val="100"/>
          <w:position w:val="9"/>
        </w:rPr>
        <w:t> </w:t>
      </w:r>
      <w:r>
        <w:rPr>
          <w:rFonts w:ascii="Arial" w:hAnsi="Arial" w:cs="Arial" w:eastAsia="Arial"/>
          <w:sz w:val="11"/>
          <w:szCs w:val="11"/>
          <w:color w:val="BCBCBD"/>
          <w:spacing w:val="0"/>
          <w:w w:val="100"/>
          <w:position w:val="1"/>
        </w:rPr>
        <w:t>•</w:t>
      </w:r>
      <w:r>
        <w:rPr>
          <w:rFonts w:ascii="Arial" w:hAnsi="Arial" w:cs="Arial" w:eastAsia="Arial"/>
          <w:sz w:val="11"/>
          <w:szCs w:val="11"/>
          <w:color w:val="BCBCBD"/>
          <w:spacing w:val="-12"/>
          <w:w w:val="100"/>
          <w:position w:val="1"/>
        </w:rPr>
        <w:t> </w:t>
      </w:r>
      <w:r>
        <w:rPr>
          <w:rFonts w:ascii="Arial" w:hAnsi="Arial" w:cs="Arial" w:eastAsia="Arial"/>
          <w:sz w:val="11"/>
          <w:szCs w:val="11"/>
          <w:color w:val="A8A8A8"/>
          <w:spacing w:val="0"/>
          <w:w w:val="100"/>
          <w:position w:val="1"/>
        </w:rPr>
        <w:t>•</w:t>
      </w:r>
      <w:r>
        <w:rPr>
          <w:rFonts w:ascii="Arial" w:hAnsi="Arial" w:cs="Arial" w:eastAsia="Arial"/>
          <w:sz w:val="11"/>
          <w:szCs w:val="11"/>
          <w:color w:val="A8A8A8"/>
          <w:spacing w:val="0"/>
          <w:w w:val="100"/>
          <w:position w:val="1"/>
        </w:rPr>
        <w:t>  </w:t>
      </w:r>
      <w:r>
        <w:rPr>
          <w:rFonts w:ascii="Arial" w:hAnsi="Arial" w:cs="Arial" w:eastAsia="Arial"/>
          <w:sz w:val="11"/>
          <w:szCs w:val="11"/>
          <w:color w:val="A8A8A8"/>
          <w:spacing w:val="8"/>
          <w:w w:val="100"/>
          <w:position w:val="1"/>
        </w:rPr>
        <w:t> </w:t>
      </w:r>
      <w:r>
        <w:rPr>
          <w:rFonts w:ascii="Arial" w:hAnsi="Arial" w:cs="Arial" w:eastAsia="Arial"/>
          <w:sz w:val="11"/>
          <w:szCs w:val="11"/>
          <w:color w:val="BCBCBD"/>
          <w:spacing w:val="0"/>
          <w:w w:val="101"/>
          <w:position w:val="1"/>
        </w:rPr>
        <w:t>·</w:t>
      </w:r>
      <w:r>
        <w:rPr>
          <w:rFonts w:ascii="Arial" w:hAnsi="Arial" w:cs="Arial" w:eastAsia="Arial"/>
          <w:sz w:val="11"/>
          <w:szCs w:val="11"/>
          <w:color w:val="7E807E"/>
          <w:spacing w:val="0"/>
          <w:w w:val="217"/>
          <w:position w:val="1"/>
        </w:rPr>
        <w:t>·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160"/>
          <w:cols w:num="2" w:equalWidth="0">
            <w:col w:w="10444" w:space="372"/>
            <w:col w:w="744"/>
          </w:cols>
        </w:sectPr>
      </w:pPr>
      <w:rPr/>
    </w:p>
    <w:p>
      <w:pPr>
        <w:spacing w:before="0" w:after="0" w:line="82" w:lineRule="exact"/>
        <w:ind w:right="455"/>
        <w:jc w:val="right"/>
        <w:tabs>
          <w:tab w:pos="76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3.618103pt;margin-top:6.865615pt;width:8.579737pt;height:26.314458pt;mso-position-horizontal-relative:page;mso-position-vertical-relative:paragraph;z-index:-17110" type="#_x0000_t202" filled="f" stroked="f">
            <v:textbox inset="0,0,0,0">
              <w:txbxContent>
                <w:p>
                  <w:pPr>
                    <w:spacing w:before="0" w:after="0" w:line="133" w:lineRule="exact"/>
                    <w:ind w:left="105" w:right="-60"/>
                    <w:jc w:val="left"/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97979A"/>
                      <w:spacing w:val="0"/>
                      <w:w w:val="51"/>
                      <w:b/>
                      <w:bCs/>
                      <w:i/>
                    </w:rPr>
                    <w:t>41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666667"/>
          <w:spacing w:val="0"/>
          <w:w w:val="364"/>
        </w:rPr>
        <w:t>\</w:t>
      </w:r>
      <w:r>
        <w:rPr>
          <w:rFonts w:ascii="Arial" w:hAnsi="Arial" w:cs="Arial" w:eastAsia="Arial"/>
          <w:sz w:val="8"/>
          <w:szCs w:val="8"/>
          <w:color w:val="666667"/>
          <w:spacing w:val="33"/>
          <w:w w:val="364"/>
        </w:rPr>
        <w:t> </w:t>
      </w:r>
      <w:r>
        <w:rPr>
          <w:rFonts w:ascii="Arial" w:hAnsi="Arial" w:cs="Arial" w:eastAsia="Arial"/>
          <w:sz w:val="8"/>
          <w:szCs w:val="8"/>
          <w:color w:val="505252"/>
          <w:spacing w:val="0"/>
          <w:w w:val="126"/>
          <w:i/>
        </w:rPr>
        <w:t>.;.t'l.</w:t>
      </w:r>
      <w:r>
        <w:rPr>
          <w:rFonts w:ascii="Arial" w:hAnsi="Arial" w:cs="Arial" w:eastAsia="Arial"/>
          <w:sz w:val="8"/>
          <w:szCs w:val="8"/>
          <w:color w:val="505252"/>
          <w:spacing w:val="-4"/>
          <w:w w:val="126"/>
          <w:i/>
        </w:rPr>
        <w:t> </w:t>
      </w:r>
      <w:r>
        <w:rPr>
          <w:rFonts w:ascii="Arial" w:hAnsi="Arial" w:cs="Arial" w:eastAsia="Arial"/>
          <w:sz w:val="8"/>
          <w:szCs w:val="8"/>
          <w:color w:val="7E807E"/>
          <w:spacing w:val="0"/>
          <w:w w:val="269"/>
          <w:i/>
        </w:rPr>
        <w:t>'</w:t>
      </w:r>
      <w:r>
        <w:rPr>
          <w:rFonts w:ascii="Arial" w:hAnsi="Arial" w:cs="Arial" w:eastAsia="Arial"/>
          <w:sz w:val="8"/>
          <w:szCs w:val="8"/>
          <w:color w:val="7E807E"/>
          <w:spacing w:val="0"/>
          <w:w w:val="100"/>
          <w:i/>
        </w:rPr>
        <w:tab/>
      </w:r>
      <w:r>
        <w:rPr>
          <w:rFonts w:ascii="Arial" w:hAnsi="Arial" w:cs="Arial" w:eastAsia="Arial"/>
          <w:sz w:val="8"/>
          <w:szCs w:val="8"/>
          <w:color w:val="7E807E"/>
          <w:spacing w:val="0"/>
          <w:w w:val="100"/>
          <w:i/>
        </w:rPr>
      </w:r>
      <w:r>
        <w:rPr>
          <w:rFonts w:ascii="Arial" w:hAnsi="Arial" w:cs="Arial" w:eastAsia="Arial"/>
          <w:sz w:val="8"/>
          <w:szCs w:val="8"/>
          <w:color w:val="A8A8A8"/>
          <w:spacing w:val="0"/>
          <w:w w:val="392"/>
        </w:rPr>
        <w:t>,</w:t>
      </w:r>
      <w:r>
        <w:rPr>
          <w:rFonts w:ascii="Arial" w:hAnsi="Arial" w:cs="Arial" w:eastAsia="Arial"/>
          <w:sz w:val="8"/>
          <w:szCs w:val="8"/>
          <w:color w:val="A8A8A8"/>
          <w:spacing w:val="-46"/>
          <w:w w:val="392"/>
        </w:rPr>
        <w:t> </w:t>
      </w:r>
      <w:r>
        <w:rPr>
          <w:rFonts w:ascii="Arial" w:hAnsi="Arial" w:cs="Arial" w:eastAsia="Arial"/>
          <w:sz w:val="8"/>
          <w:szCs w:val="8"/>
          <w:color w:val="A8A8A8"/>
          <w:spacing w:val="0"/>
          <w:w w:val="136"/>
        </w:rPr>
        <w:t>...</w:t>
      </w:r>
      <w:r>
        <w:rPr>
          <w:rFonts w:ascii="Arial" w:hAnsi="Arial" w:cs="Arial" w:eastAsia="Arial"/>
          <w:sz w:val="8"/>
          <w:szCs w:val="8"/>
          <w:color w:val="A8A8A8"/>
          <w:spacing w:val="-11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A8A8A8"/>
          <w:spacing w:val="0"/>
          <w:w w:val="600"/>
        </w:rPr>
        <w:t>:</w:t>
      </w:r>
      <w:r>
        <w:rPr>
          <w:rFonts w:ascii="Arial" w:hAnsi="Arial" w:cs="Arial" w:eastAsia="Arial"/>
          <w:sz w:val="8"/>
          <w:szCs w:val="8"/>
          <w:color w:val="A8A8A8"/>
          <w:spacing w:val="-100"/>
          <w:w w:val="600"/>
        </w:rPr>
        <w:t> </w:t>
      </w:r>
      <w:r>
        <w:rPr>
          <w:rFonts w:ascii="Arial" w:hAnsi="Arial" w:cs="Arial" w:eastAsia="Arial"/>
          <w:sz w:val="8"/>
          <w:szCs w:val="8"/>
          <w:color w:val="505252"/>
          <w:spacing w:val="0"/>
          <w:w w:val="298"/>
        </w:rPr>
        <w:t>·</w:t>
      </w:r>
      <w:r>
        <w:rPr>
          <w:rFonts w:ascii="Arial" w:hAnsi="Arial" w:cs="Arial" w:eastAsia="Arial"/>
          <w:sz w:val="8"/>
          <w:szCs w:val="8"/>
          <w:color w:val="505252"/>
          <w:spacing w:val="0"/>
          <w:w w:val="298"/>
        </w:rPr>
        <w:t> </w:t>
      </w:r>
      <w:r>
        <w:rPr>
          <w:rFonts w:ascii="Arial" w:hAnsi="Arial" w:cs="Arial" w:eastAsia="Arial"/>
          <w:sz w:val="8"/>
          <w:szCs w:val="8"/>
          <w:color w:val="505252"/>
          <w:spacing w:val="35"/>
          <w:w w:val="298"/>
        </w:rPr>
        <w:t> </w:t>
      </w:r>
      <w:r>
        <w:rPr>
          <w:rFonts w:ascii="Arial" w:hAnsi="Arial" w:cs="Arial" w:eastAsia="Arial"/>
          <w:sz w:val="8"/>
          <w:szCs w:val="8"/>
          <w:color w:val="A8A8A8"/>
          <w:spacing w:val="0"/>
          <w:w w:val="120"/>
        </w:rPr>
        <w:t>•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200" w:right="160"/>
        </w:sectPr>
      </w:pPr>
      <w:rPr/>
    </w:p>
    <w:p>
      <w:pPr>
        <w:spacing w:before="0" w:after="0" w:line="162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7E807E"/>
          <w:w w:val="56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E807E"/>
          <w:spacing w:val="-3"/>
          <w:w w:val="56"/>
          <w:position w:val="-3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05252"/>
          <w:spacing w:val="0"/>
          <w:w w:val="59"/>
          <w:position w:val="-3"/>
        </w:rPr>
        <w:t>&lt;!'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6" w:after="0" w:line="95" w:lineRule="exact"/>
        <w:ind w:right="-55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666667"/>
          <w:spacing w:val="0"/>
          <w:w w:val="75"/>
          <w:i/>
          <w:position w:val="-2"/>
        </w:rPr>
        <w:t>f-i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666667"/>
          <w:spacing w:val="0"/>
          <w:w w:val="76"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666667"/>
          <w:spacing w:val="7"/>
          <w:w w:val="76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7979A"/>
          <w:spacing w:val="0"/>
          <w:w w:val="149"/>
          <w:position w:val="-3"/>
        </w:rPr>
        <w:t>{</w:t>
      </w:r>
      <w:r>
        <w:rPr>
          <w:rFonts w:ascii="Times New Roman" w:hAnsi="Times New Roman" w:cs="Times New Roman" w:eastAsia="Times New Roman"/>
          <w:sz w:val="10"/>
          <w:szCs w:val="10"/>
          <w:color w:val="97979A"/>
          <w:spacing w:val="0"/>
          <w:w w:val="149"/>
          <w:position w:val="-3"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97979A"/>
          <w:spacing w:val="0"/>
          <w:w w:val="149"/>
          <w:position w:val="-3"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97979A"/>
          <w:spacing w:val="3"/>
          <w:w w:val="149"/>
          <w:position w:val="-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E807E"/>
          <w:spacing w:val="0"/>
          <w:w w:val="429"/>
          <w:i/>
          <w:position w:val="-3"/>
        </w:rPr>
        <w:t>)</w:t>
      </w:r>
      <w:r>
        <w:rPr>
          <w:rFonts w:ascii="Times New Roman" w:hAnsi="Times New Roman" w:cs="Times New Roman" w:eastAsia="Times New Roman"/>
          <w:sz w:val="10"/>
          <w:szCs w:val="10"/>
          <w:color w:val="7E807E"/>
          <w:spacing w:val="69"/>
          <w:w w:val="429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7979A"/>
          <w:spacing w:val="0"/>
          <w:w w:val="51"/>
          <w:b/>
          <w:bCs/>
          <w:i/>
          <w:position w:val="-3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97979A"/>
          <w:spacing w:val="10"/>
          <w:w w:val="51"/>
          <w:b/>
          <w:bCs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CBCBD"/>
          <w:spacing w:val="0"/>
          <w:w w:val="100"/>
          <w:b/>
          <w:bCs/>
          <w:position w:val="-3"/>
        </w:rPr>
        <w:t>••</w:t>
      </w:r>
      <w:r>
        <w:rPr>
          <w:rFonts w:ascii="Times New Roman" w:hAnsi="Times New Roman" w:cs="Times New Roman" w:eastAsia="Times New Roman"/>
          <w:sz w:val="13"/>
          <w:szCs w:val="13"/>
          <w:color w:val="BCBCBD"/>
          <w:spacing w:val="0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CBCBD"/>
          <w:spacing w:val="9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8A8A8"/>
          <w:spacing w:val="0"/>
          <w:w w:val="81"/>
          <w:b/>
          <w:bCs/>
          <w:i/>
          <w:position w:val="-3"/>
        </w:rPr>
        <w:t>;1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160"/>
          <w:cols w:num="3" w:equalWidth="0">
            <w:col w:w="9720" w:space="480"/>
            <w:col w:w="68" w:space="0"/>
            <w:col w:w="1292"/>
          </w:cols>
        </w:sectPr>
      </w:pPr>
      <w:rPr/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51" w:lineRule="exact"/>
        <w:ind w:right="4"/>
        <w:jc w:val="righ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64"/>
          <w:position w:val="-2"/>
        </w:rPr>
        <w:t>o:ı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63636"/>
          <w:spacing w:val="0"/>
          <w:w w:val="107"/>
          <w:position w:val="1"/>
        </w:rPr>
        <w:t>:I: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452" w:lineRule="exact"/>
        <w:ind w:right="-100"/>
        <w:jc w:val="left"/>
        <w:rPr>
          <w:rFonts w:ascii="Times New Roman" w:hAnsi="Times New Roman" w:cs="Times New Roman" w:eastAsia="Times New Roman"/>
          <w:sz w:val="40"/>
          <w:szCs w:val="40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49548E"/>
          <w:spacing w:val="0"/>
          <w:w w:val="100"/>
          <w:i/>
          <w:position w:val="-1"/>
        </w:rPr>
        <w:t>\\</w:t>
      </w:r>
      <w:r>
        <w:rPr>
          <w:rFonts w:ascii="Times New Roman" w:hAnsi="Times New Roman" w:cs="Times New Roman" w:eastAsia="Times New Roman"/>
          <w:sz w:val="40"/>
          <w:szCs w:val="40"/>
          <w:color w:val="49548E"/>
          <w:spacing w:val="0"/>
          <w:w w:val="100"/>
          <w:i/>
          <w:position w:val="-1"/>
        </w:rPr>
        <w:t>:</w:t>
      </w:r>
      <w:r>
        <w:rPr>
          <w:rFonts w:ascii="Times New Roman" w:hAnsi="Times New Roman" w:cs="Times New Roman" w:eastAsia="Times New Roman"/>
          <w:sz w:val="40"/>
          <w:szCs w:val="40"/>
          <w:color w:val="242F70"/>
          <w:spacing w:val="0"/>
          <w:w w:val="100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auto"/>
        <w:ind w:left="516" w:right="-53" w:firstLine="-51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252"/>
          <w:w w:val="7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w w:val="7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252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KIRŞAN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103" w:lineRule="exact"/>
        <w:ind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2.280396pt;margin-top:-4.187818pt;width:7.409639pt;height:21.498185pt;mso-position-horizontal-relative:page;mso-position-vertical-relative:paragraph;z-index:-17109" type="#_x0000_t202" filled="f" stroked="f">
            <v:textbox inset="0,0,0,0">
              <w:txbxContent>
                <w:p>
                  <w:pPr>
                    <w:spacing w:before="0" w:after="0" w:line="296" w:lineRule="exact"/>
                    <w:ind w:left="65" w:right="-83"/>
                    <w:jc w:val="left"/>
                    <w:rPr>
                      <w:rFonts w:ascii="Arial" w:hAnsi="Arial" w:cs="Arial" w:eastAsia="Arial"/>
                      <w:sz w:val="29"/>
                      <w:szCs w:val="29"/>
                    </w:rPr>
                  </w:pPr>
                  <w:rPr/>
                  <w:r>
                    <w:rPr>
                      <w:rFonts w:ascii="Arial" w:hAnsi="Arial" w:cs="Arial" w:eastAsia="Arial"/>
                      <w:sz w:val="29"/>
                      <w:szCs w:val="29"/>
                      <w:color w:val="97979A"/>
                      <w:spacing w:val="0"/>
                      <w:w w:val="51"/>
                    </w:rPr>
                    <w:t>..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522.818420pt;margin-top:-.507816pt;width:.1pt;height:6.821289pt;mso-position-horizontal-relative:page;mso-position-vertical-relative:paragraph;z-index:-17100" coordorigin="10456,-10" coordsize="2,136">
            <v:shape style="position:absolute;left:10456;top:-10;width:2;height:136" coordorigin="10456,-10" coordsize="0,136" path="m10456,126l10456,-10e" filled="f" stroked="t" strokeweight="3.85335pt" strokecolor="#EBEDED">
              <v:path arrowok="t"/>
            </v:shape>
          </v:group>
          <w10:wrap type="none"/>
        </w:pict>
      </w:r>
      <w:r>
        <w:rPr/>
        <w:pict>
          <v:group style="position:absolute;margin-left:532.280396pt;margin-top:1.829165pt;width:6.165495pt;height:15.481202pt;mso-position-horizontal-relative:page;mso-position-vertical-relative:paragraph;z-index:-17099" coordorigin="10646,37" coordsize="123,310">
            <v:shape style="position:absolute;left:10646;top:37;width:123;height:310" coordorigin="10646,37" coordsize="123,310" path="m10646,37l10769,37,10769,346,10646,346,10646,37e" filled="t" fillcolor="#EB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0"/>
          <w:szCs w:val="10"/>
          <w:color w:val="A8A8A8"/>
          <w:spacing w:val="0"/>
          <w:w w:val="270"/>
          <w:position w:val="-1"/>
        </w:rPr>
        <w:t>ı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96" w:right="-75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18"/>
          <w:szCs w:val="18"/>
          <w:color w:val="7E807E"/>
          <w:w w:val="105"/>
          <w:position w:val="1"/>
        </w:rPr>
        <w:t>.</w:t>
      </w:r>
      <w:r>
        <w:rPr>
          <w:rFonts w:ascii="Arial" w:hAnsi="Arial" w:cs="Arial" w:eastAsia="Arial"/>
          <w:sz w:val="18"/>
          <w:szCs w:val="18"/>
          <w:color w:val="7E807E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A8A8A8"/>
          <w:spacing w:val="-14"/>
          <w:w w:val="90"/>
          <w:position w:val="1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A8A8A8"/>
          <w:spacing w:val="-22"/>
          <w:w w:val="161"/>
          <w:position w:val="1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505252"/>
          <w:spacing w:val="0"/>
          <w:w w:val="24"/>
          <w:position w:val="1"/>
        </w:rPr>
        <w:t>.._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380" w:lineRule="exact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37"/>
          <w:szCs w:val="37"/>
          <w:color w:val="A8A8A8"/>
          <w:spacing w:val="-40"/>
          <w:w w:val="128"/>
        </w:rPr>
        <w:t>.</w:t>
      </w:r>
      <w:r>
        <w:rPr>
          <w:rFonts w:ascii="Arial" w:hAnsi="Arial" w:cs="Arial" w:eastAsia="Arial"/>
          <w:sz w:val="37"/>
          <w:szCs w:val="37"/>
          <w:color w:val="A8A8A8"/>
          <w:spacing w:val="0"/>
          <w:w w:val="38"/>
        </w:rPr>
        <w:t>.</w:t>
      </w:r>
      <w:r>
        <w:rPr>
          <w:rFonts w:ascii="Arial" w:hAnsi="Arial" w:cs="Arial" w:eastAsia="Arial"/>
          <w:sz w:val="37"/>
          <w:szCs w:val="37"/>
          <w:color w:val="A8A8A8"/>
          <w:spacing w:val="-66"/>
          <w:w w:val="100"/>
        </w:rPr>
        <w:t> </w:t>
      </w:r>
      <w:r>
        <w:rPr>
          <w:rFonts w:ascii="Arial" w:hAnsi="Arial" w:cs="Arial" w:eastAsia="Arial"/>
          <w:sz w:val="28"/>
          <w:szCs w:val="28"/>
          <w:color w:val="BCBCBD"/>
          <w:spacing w:val="-39"/>
          <w:w w:val="68"/>
          <w:position w:val="3"/>
        </w:rPr>
        <w:t>·</w:t>
      </w:r>
      <w:r>
        <w:rPr>
          <w:rFonts w:ascii="Arial" w:hAnsi="Arial" w:cs="Arial" w:eastAsia="Arial"/>
          <w:sz w:val="28"/>
          <w:szCs w:val="28"/>
          <w:color w:val="97979A"/>
          <w:spacing w:val="0"/>
          <w:w w:val="56"/>
          <w:position w:val="3"/>
        </w:rPr>
        <w:t>"""'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160"/>
          <w:cols w:num="5" w:equalWidth="0">
            <w:col w:w="754" w:space="2637"/>
            <w:col w:w="426" w:space="891"/>
            <w:col w:w="1342" w:space="4178"/>
            <w:col w:w="350" w:space="128"/>
            <w:col w:w="854"/>
          </w:cols>
        </w:sectPr>
      </w:pPr>
      <w:rPr/>
    </w:p>
    <w:p>
      <w:pPr>
        <w:spacing w:before="0" w:after="0" w:line="340" w:lineRule="exact"/>
        <w:ind w:left="2708" w:right="-20"/>
        <w:jc w:val="left"/>
        <w:tabs>
          <w:tab w:pos="410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v:group style="position:absolute;margin-left:16.354273pt;margin-top:23.692993pt;width:564.520830pt;height:796.925258pt;mso-position-horizontal-relative:page;mso-position-vertical-relative:page;z-index:-17108" coordorigin="327,474" coordsize="11290,15939">
            <v:group style="position:absolute;left:334;top:493;width:2101;height:2" coordorigin="334,493" coordsize="2101,2">
              <v:shape style="position:absolute;left:334;top:493;width:2101;height:2" coordorigin="334,493" coordsize="2101,0" path="m334,493l2435,493e" filled="f" stroked="t" strokeweight=".716246pt" strokecolor="#6B6B6B">
                <v:path arrowok="t"/>
              </v:shape>
            </v:group>
            <v:group style="position:absolute;left:344;top:479;width:2;height:560" coordorigin="344,479" coordsize="2,560">
              <v:shape style="position:absolute;left:344;top:479;width:2;height:560" coordorigin="344,479" coordsize="0,560" path="m344,1039l344,479e" filled="f" stroked="t" strokeweight=".477497pt" strokecolor="#7C7C7C">
                <v:path arrowok="t"/>
              </v:shape>
            </v:group>
            <v:group style="position:absolute;left:2404;top:488;width:2;height:550" coordorigin="2404,488" coordsize="2,550">
              <v:shape style="position:absolute;left:2404;top:488;width:2;height:550" coordorigin="2404,488" coordsize="0,550" path="m2404,1039l2404,488e" filled="f" stroked="t" strokeweight=".477497pt" strokecolor="#4B4B4B">
                <v:path arrowok="t"/>
              </v:shape>
            </v:group>
            <v:group style="position:absolute;left:2364;top:493;width:554;height:2" coordorigin="2364,493" coordsize="554,2">
              <v:shape style="position:absolute;left:2364;top:493;width:554;height:2" coordorigin="2364,493" coordsize="554,0" path="m2364,493l2918,493e" filled="f" stroked="t" strokeweight=".477497pt" strokecolor="#3B3B3B">
                <v:path arrowok="t"/>
              </v:shape>
            </v:group>
            <v:group style="position:absolute;left:2827;top:495;width:5467;height:2" coordorigin="2827,495" coordsize="5467,2">
              <v:shape style="position:absolute;left:2827;top:495;width:5467;height:2" coordorigin="2827,495" coordsize="5467,0" path="m2827,495l8294,495e" filled="f" stroked="t" strokeweight=".716246pt" strokecolor="#5B5B5B">
                <v:path arrowok="t"/>
              </v:shape>
            </v:group>
            <v:group style="position:absolute;left:8237;top:498;width:477;height:2" coordorigin="8237,498" coordsize="477,2">
              <v:shape style="position:absolute;left:8237;top:498;width:477;height:2" coordorigin="8237,498" coordsize="477,0" path="m8237,498l8714,498e" filled="f" stroked="t" strokeweight=".477497pt" strokecolor="#2B2B2B">
                <v:path arrowok="t"/>
              </v:shape>
            </v:group>
            <v:group style="position:absolute;left:9197;top:488;width:2;height:550" coordorigin="9197,488" coordsize="2,550">
              <v:shape style="position:absolute;left:9197;top:488;width:2;height:550" coordorigin="9197,488" coordsize="0,550" path="m9197,1039l9197,488e" filled="f" stroked="t" strokeweight=".477497pt" strokecolor="#545454">
                <v:path arrowok="t"/>
              </v:shape>
            </v:group>
            <v:group style="position:absolute;left:8657;top:500;width:2918;height:2" coordorigin="8657,500" coordsize="2918,2">
              <v:shape style="position:absolute;left:8657;top:500;width:2918;height:2" coordorigin="8657,500" coordsize="2918,0" path="m8657,500l11575,500e" filled="f" stroked="t" strokeweight=".716246pt" strokecolor="#5B5B5B">
                <v:path arrowok="t"/>
              </v:shape>
            </v:group>
            <v:group style="position:absolute;left:11570;top:493;width:2;height:2556" coordorigin="11570,493" coordsize="2,2556">
              <v:shape style="position:absolute;left:11570;top:493;width:2;height:2556" coordorigin="11570,493" coordsize="0,2556" path="m11570,3049l11570,493e" filled="f" stroked="t" strokeweight=".716246pt" strokecolor="#545454">
                <v:path arrowok="t"/>
              </v:shape>
            </v:group>
            <v:group style="position:absolute;left:344;top:981;width:2;height:579" coordorigin="344,981" coordsize="2,579">
              <v:shape style="position:absolute;left:344;top:981;width:2;height:579" coordorigin="344,981" coordsize="0,579" path="m344,1560l344,981e" filled="f" stroked="t" strokeweight=".477497pt" strokecolor="#575757">
                <v:path arrowok="t"/>
              </v:shape>
            </v:group>
            <v:group style="position:absolute;left:2407;top:981;width:2;height:579" coordorigin="2407,981" coordsize="2,579">
              <v:shape style="position:absolute;left:2407;top:981;width:2;height:579" coordorigin="2407,981" coordsize="0,579" path="m2407,1560l2407,981e" filled="f" stroked="t" strokeweight=".477497pt" strokecolor="#2F2F2F">
                <v:path arrowok="t"/>
              </v:shape>
            </v:group>
            <v:group style="position:absolute;left:9197;top:981;width:2;height:579" coordorigin="9197,981" coordsize="2,579">
              <v:shape style="position:absolute;left:9197;top:981;width:2;height:579" coordorigin="9197,981" coordsize="0,579" path="m9197,1560l9197,981e" filled="f" stroked="t" strokeweight=".477497pt" strokecolor="#3B3B3B">
                <v:path arrowok="t"/>
              </v:shape>
            </v:group>
            <v:group style="position:absolute;left:344;top:2015;width:2091;height:2" coordorigin="344,2015" coordsize="2091,2">
              <v:shape style="position:absolute;left:344;top:2015;width:2091;height:2" coordorigin="344,2015" coordsize="2091,0" path="m344,2015l2435,2015e" filled="f" stroked="t" strokeweight=".716246pt" strokecolor="#5B5B5B">
                <v:path arrowok="t"/>
              </v:shape>
            </v:group>
            <v:group style="position:absolute;left:356;top:584;width:2;height:10999" coordorigin="356,584" coordsize="2,10999">
              <v:shape style="position:absolute;left:356;top:584;width:2;height:10999" coordorigin="356,584" coordsize="0,10999" path="m356,11583l356,584e" filled="f" stroked="t" strokeweight=".716246pt" strokecolor="#545454">
                <v:path arrowok="t"/>
              </v:shape>
            </v:group>
            <v:group style="position:absolute;left:2407;top:1503;width:2;height:517" coordorigin="2407,1503" coordsize="2,517">
              <v:shape style="position:absolute;left:2407;top:1503;width:2;height:517" coordorigin="2407,1503" coordsize="0,517" path="m2407,2020l2407,1503e" filled="f" stroked="t" strokeweight=".716246pt" strokecolor="#575757">
                <v:path arrowok="t"/>
              </v:shape>
            </v:group>
            <v:group style="position:absolute;left:2364;top:2015;width:554;height:2" coordorigin="2364,2015" coordsize="554,2">
              <v:shape style="position:absolute;left:2364;top:2015;width:554;height:2" coordorigin="2364,2015" coordsize="554,0" path="m2364,2015l2918,2015e" filled="f" stroked="t" strokeweight=".477497pt" strokecolor="#3B3B3B">
                <v:path arrowok="t"/>
              </v:shape>
            </v:group>
            <v:group style="position:absolute;left:2755;top:2017;width:5539;height:2" coordorigin="2755,2017" coordsize="5539,2">
              <v:shape style="position:absolute;left:2755;top:2017;width:5539;height:2" coordorigin="2755,2017" coordsize="5539,0" path="m2755,2017l8294,2017e" filled="f" stroked="t" strokeweight=".716246pt" strokecolor="#5B5B5B">
                <v:path arrowok="t"/>
              </v:shape>
            </v:group>
            <v:group style="position:absolute;left:8237;top:2020;width:477;height:2" coordorigin="8237,2020" coordsize="477,2">
              <v:shape style="position:absolute;left:8237;top:2020;width:477;height:2" coordorigin="8237,2020" coordsize="477,0" path="m8237,2020l8714,2020e" filled="f" stroked="t" strokeweight=".477497pt" strokecolor="#444444">
                <v:path arrowok="t"/>
              </v:shape>
            </v:group>
            <v:group style="position:absolute;left:9199;top:1503;width:2;height:526" coordorigin="9199,1503" coordsize="2,526">
              <v:shape style="position:absolute;left:9199;top:1503;width:2;height:526" coordorigin="9199,1503" coordsize="0,526" path="m9199,2029l9199,1503e" filled="f" stroked="t" strokeweight=".716246pt" strokecolor="#606060">
                <v:path arrowok="t"/>
              </v:shape>
            </v:group>
            <v:group style="position:absolute;left:8633;top:2022;width:2941;height:2" coordorigin="8633,2022" coordsize="2941,2">
              <v:shape style="position:absolute;left:8633;top:2022;width:2941;height:2" coordorigin="8633,2022" coordsize="2941,0" path="m8633,2022l11575,2022e" filled="f" stroked="t" strokeweight=".954994pt" strokecolor="#606060">
                <v:path arrowok="t"/>
              </v:shape>
            </v:group>
            <v:group style="position:absolute;left:344;top:2254;width:1509;height:2" coordorigin="344,2254" coordsize="1509,2">
              <v:shape style="position:absolute;left:344;top:2254;width:1509;height:2" coordorigin="344,2254" coordsize="1509,0" path="m344,2254l1853,2254e" filled="f" stroked="t" strokeweight=".954994pt" strokecolor="#606060">
                <v:path arrowok="t"/>
              </v:shape>
            </v:group>
            <v:group style="position:absolute;left:349;top:1972;width:2;height:1077" coordorigin="349,1972" coordsize="2,1077">
              <v:shape style="position:absolute;left:349;top:1972;width:2;height:1077" coordorigin="349,1972" coordsize="0,1077" path="m349,3049l349,1972e" filled="f" stroked="t" strokeweight=".477497pt" strokecolor="#2B2B2B">
                <v:path arrowok="t"/>
              </v:shape>
            </v:group>
            <v:group style="position:absolute;left:1638;top:2254;width:1280;height:2" coordorigin="1638,2254" coordsize="1280,2">
              <v:shape style="position:absolute;left:1638;top:2254;width:1280;height:2" coordorigin="1638,2254" coordsize="1280,0" path="m1638,2254l2918,2254e" filled="f" stroked="t" strokeweight=".477497pt" strokecolor="#484848">
                <v:path arrowok="t"/>
              </v:shape>
            </v:group>
            <v:group style="position:absolute;left:2832;top:2257;width:5463;height:2" coordorigin="2832,2257" coordsize="5463,2">
              <v:shape style="position:absolute;left:2832;top:2257;width:5463;height:2" coordorigin="2832,2257" coordsize="5463,0" path="m2832,2257l8294,2257e" filled="f" stroked="t" strokeweight=".716246pt" strokecolor="#5B5B5B">
                <v:path arrowok="t"/>
              </v:shape>
            </v:group>
            <v:group style="position:absolute;left:8237;top:2259;width:477;height:2" coordorigin="8237,2259" coordsize="477,2">
              <v:shape style="position:absolute;left:8237;top:2259;width:477;height:2" coordorigin="8237,2259" coordsize="477,0" path="m8237,2259l8714,2259e" filled="f" stroked="t" strokeweight=".477497pt" strokecolor="#3F3F3F">
                <v:path arrowok="t"/>
              </v:shape>
            </v:group>
            <v:group style="position:absolute;left:8643;top:2262;width:926;height:2" coordorigin="8643,2262" coordsize="926,2">
              <v:shape style="position:absolute;left:8643;top:2262;width:926;height:2" coordorigin="8643,2262" coordsize="926,0" path="m8643,2262l9569,2262e" filled="f" stroked="t" strokeweight=".954994pt" strokecolor="#676767">
                <v:path arrowok="t"/>
              </v:shape>
            </v:group>
            <v:group style="position:absolute;left:9469;top:2264;width:1055;height:2" coordorigin="9469,2264" coordsize="1055,2">
              <v:shape style="position:absolute;left:9469;top:2264;width:1055;height:2" coordorigin="9469,2264" coordsize="1055,0" path="m9469,2264l10524,2264e" filled="f" stroked="t" strokeweight=".477497pt" strokecolor="#3F3F3F">
                <v:path arrowok="t"/>
              </v:shape>
            </v:group>
            <v:group style="position:absolute;left:10381;top:2264;width:1194;height:2" coordorigin="10381,2264" coordsize="1194,2">
              <v:shape style="position:absolute;left:10381;top:2264;width:1194;height:2" coordorigin="10381,2264" coordsize="1194,0" path="m10381,2264l11575,2264e" filled="f" stroked="t" strokeweight=".954994pt" strokecolor="#676767">
                <v:path arrowok="t"/>
              </v:shape>
            </v:group>
            <v:group style="position:absolute;left:11570;top:1972;width:2;height:550" coordorigin="11570,1972" coordsize="2,550">
              <v:shape style="position:absolute;left:11570;top:1972;width:2;height:550" coordorigin="11570,1972" coordsize="0,550" path="m11570,2522l11570,1972e" filled="f" stroked="t" strokeweight=".477497pt" strokecolor="#3B3B3B">
                <v:path arrowok="t"/>
              </v:shape>
            </v:group>
            <v:group style="position:absolute;left:344;top:2494;width:1509;height:2" coordorigin="344,2494" coordsize="1509,2">
              <v:shape style="position:absolute;left:344;top:2494;width:1509;height:2" coordorigin="344,2494" coordsize="1509,0" path="m344,2494l1853,2494e" filled="f" stroked="t" strokeweight=".954994pt" strokecolor="#5B5B5B">
                <v:path arrowok="t"/>
              </v:shape>
            </v:group>
            <v:group style="position:absolute;left:1638;top:2494;width:1280;height:2" coordorigin="1638,2494" coordsize="1280,2">
              <v:shape style="position:absolute;left:1638;top:2494;width:1280;height:2" coordorigin="1638,2494" coordsize="1280,0" path="m1638,2494l2918,2494e" filled="f" stroked="t" strokeweight=".477497pt" strokecolor="#444444">
                <v:path arrowok="t"/>
              </v:shape>
            </v:group>
            <v:group style="position:absolute;left:2731;top:2496;width:3080;height:2" coordorigin="2731,2496" coordsize="3080,2">
              <v:shape style="position:absolute;left:2731;top:2496;width:3080;height:2" coordorigin="2731,2496" coordsize="3080,0" path="m2731,2496l5811,2496e" filled="f" stroked="t" strokeweight=".954994pt" strokecolor="#606060">
                <v:path arrowok="t"/>
              </v:shape>
            </v:group>
            <v:group style="position:absolute;left:5272;top:2498;width:3023;height:2" coordorigin="5272,2498" coordsize="3023,2">
              <v:shape style="position:absolute;left:5272;top:2498;width:3023;height:2" coordorigin="5272,2498" coordsize="3023,0" path="m5272,2498l8294,2498e" filled="f" stroked="t" strokeweight=".477497pt" strokecolor="#545454">
                <v:path arrowok="t"/>
              </v:shape>
            </v:group>
            <v:group style="position:absolute;left:8237;top:2498;width:477;height:2" coordorigin="8237,2498" coordsize="477,2">
              <v:shape style="position:absolute;left:8237;top:2498;width:477;height:2" coordorigin="8237,2498" coordsize="477,0" path="m8237,2498l8714,2498e" filled="f" stroked="t" strokeweight=".477497pt" strokecolor="#343434">
                <v:path arrowok="t"/>
              </v:shape>
            </v:group>
            <v:group style="position:absolute;left:8657;top:2501;width:2918;height:2" coordorigin="8657,2501" coordsize="2918,2">
              <v:shape style="position:absolute;left:8657;top:2501;width:2918;height:2" coordorigin="8657,2501" coordsize="2918,0" path="m8657,2501l11575,2501e" filled="f" stroked="t" strokeweight=".954994pt" strokecolor="#5B5B5B">
                <v:path arrowok="t"/>
              </v:shape>
            </v:group>
            <v:group style="position:absolute;left:9469;top:2503;width:1055;height:2" coordorigin="9469,2503" coordsize="1055,2">
              <v:shape style="position:absolute;left:9469;top:2503;width:1055;height:2" coordorigin="9469,2503" coordsize="1055,0" path="m9469,2503l10524,2503e" filled="f" stroked="t" strokeweight=".477497pt" strokecolor="#3B3B3B">
                <v:path arrowok="t"/>
              </v:shape>
            </v:group>
            <v:group style="position:absolute;left:344;top:2738;width:11216;height:2" coordorigin="344,2738" coordsize="11216,2">
              <v:shape style="position:absolute;left:344;top:2738;width:11216;height:2" coordorigin="344,2738" coordsize="11216,0" path="m344,2738l11560,2738e" filled="f" stroked="t" strokeweight=".716246pt" strokecolor="#575757">
                <v:path arrowok="t"/>
              </v:shape>
            </v:group>
            <v:group style="position:absolute;left:5668;top:2738;width:1089;height:2" coordorigin="5668,2738" coordsize="1089,2">
              <v:shape style="position:absolute;left:5668;top:2738;width:1089;height:2" coordorigin="5668,2738" coordsize="1089,0" path="m5668,2738l6757,2738e" filled="f" stroked="t" strokeweight=".477497pt" strokecolor="#3B3B3B">
                <v:path arrowok="t"/>
              </v:shape>
            </v:group>
            <v:group style="position:absolute;left:7401;top:2740;width:893;height:2" coordorigin="7401,2740" coordsize="893,2">
              <v:shape style="position:absolute;left:7401;top:2740;width:893;height:2" coordorigin="7401,2740" coordsize="893,0" path="m7401,2740l8294,2740e" filled="f" stroked="t" strokeweight=".716246pt" strokecolor="#4B4B4B">
                <v:path arrowok="t"/>
              </v:shape>
            </v:group>
            <v:group style="position:absolute;left:9469;top:2743;width:1055;height:2" coordorigin="9469,2743" coordsize="1055,2">
              <v:shape style="position:absolute;left:9469;top:2743;width:1055;height:2" coordorigin="9469,2743" coordsize="1055,0" path="m9469,2743l10524,2743e" filled="f" stroked="t" strokeweight=".477497pt" strokecolor="#484848">
                <v:path arrowok="t"/>
              </v:shape>
            </v:group>
            <v:group style="position:absolute;left:10247;top:2743;width:1332;height:2" coordorigin="10247,2743" coordsize="1332,2">
              <v:shape style="position:absolute;left:10247;top:2743;width:1332;height:2" coordorigin="10247,2743" coordsize="1332,0" path="m10247,2743l11579,2743e" filled="f" stroked="t" strokeweight=".954994pt" strokecolor="#6B6B6B">
                <v:path arrowok="t"/>
              </v:shape>
            </v:group>
            <v:group style="position:absolute;left:344;top:3025;width:11236;height:2" coordorigin="344,3025" coordsize="11236,2">
              <v:shape style="position:absolute;left:344;top:3025;width:11236;height:2" coordorigin="344,3025" coordsize="11236,0" path="m344,3025l11579,3025e" filled="f" stroked="t" strokeweight=".716246pt" strokecolor="#5B5B5B">
                <v:path arrowok="t"/>
              </v:shape>
            </v:group>
            <v:group style="position:absolute;left:8237;top:3025;width:477;height:2" coordorigin="8237,3025" coordsize="477,2">
              <v:shape style="position:absolute;left:8237;top:3025;width:477;height:2" coordorigin="8237,3025" coordsize="477,0" path="m8237,3025l8714,3025e" filled="f" stroked="t" strokeweight=".477497pt" strokecolor="#2F2F2F">
                <v:path arrowok="t"/>
              </v:shape>
            </v:group>
            <v:group style="position:absolute;left:8657;top:3027;width:559;height:2" coordorigin="8657,3027" coordsize="559,2">
              <v:shape style="position:absolute;left:8657;top:3027;width:559;height:2" coordorigin="8657,3027" coordsize="559,0" path="m8657,3027l9216,3027e" filled="f" stroked="t" strokeweight=".477497pt" strokecolor="#575757">
                <v:path arrowok="t"/>
              </v:shape>
            </v:group>
            <v:group style="position:absolute;left:344;top:3260;width:11236;height:2" coordorigin="344,3260" coordsize="11236,2">
              <v:shape style="position:absolute;left:344;top:3260;width:11236;height:2" coordorigin="344,3260" coordsize="11236,0" path="m344,3260l11579,3260e" filled="f" stroked="t" strokeweight=".716246pt" strokecolor="#575757">
                <v:path arrowok="t"/>
              </v:shape>
            </v:group>
            <v:group style="position:absolute;left:11575;top:2977;width:2;height:751" coordorigin="11575,2977" coordsize="2,751">
              <v:shape style="position:absolute;left:11575;top:2977;width:2;height:751" coordorigin="11575,2977" coordsize="0,751" path="m11575,3729l11575,2977e" filled="f" stroked="t" strokeweight=".477497pt" strokecolor="#3B3B3B">
                <v:path arrowok="t"/>
              </v:shape>
            </v:group>
            <v:group style="position:absolute;left:3892;top:3250;width:2;height:756" coordorigin="3892,3250" coordsize="2,756">
              <v:shape style="position:absolute;left:3892;top:3250;width:2;height:756" coordorigin="3892,3250" coordsize="0,756" path="m3892,4006l3892,3250e" filled="f" stroked="t" strokeweight=".954994pt" strokecolor="#545454">
                <v:path arrowok="t"/>
              </v:shape>
            </v:group>
            <v:group style="position:absolute;left:7014;top:3255;width:2;height:756" coordorigin="7014,3255" coordsize="2,756">
              <v:shape style="position:absolute;left:7014;top:3255;width:2;height:756" coordorigin="7014,3255" coordsize="0,756" path="m7014,4011l7014,3255e" filled="f" stroked="t" strokeweight=".954994pt" strokecolor="#606060">
                <v:path arrowok="t"/>
              </v:shape>
            </v:group>
            <v:group style="position:absolute;left:6995;top:3695;width:1270;height:2" coordorigin="6995,3695" coordsize="1270,2">
              <v:shape style="position:absolute;left:6995;top:3695;width:1270;height:2" coordorigin="6995,3695" coordsize="1270,0" path="m6995,3695l8265,3695e" filled="f" stroked="t" strokeweight=".238749pt" strokecolor="#606060">
                <v:path arrowok="t"/>
              </v:shape>
            </v:group>
            <v:group style="position:absolute;left:6619;top:3685;width:405;height:2" coordorigin="6619,3685" coordsize="405,2">
              <v:shape style="position:absolute;left:6619;top:3685;width:405;height:2" coordorigin="6619,3685" coordsize="405,0" path="m6619,3685l7024,3685e" filled="f" stroked="t" strokeweight=".716246pt" strokecolor="#777777">
                <v:path arrowok="t"/>
              </v:shape>
            </v:group>
            <v:group style="position:absolute;left:3882;top:3685;width:2620;height:2" coordorigin="3882,3685" coordsize="2620,2">
              <v:shape style="position:absolute;left:3882;top:3685;width:2620;height:2" coordorigin="3882,3685" coordsize="2620,0" path="m3882,3685l6502,3685e" filled="f" stroked="t" strokeweight=".716246pt" strokecolor="#777777">
                <v:path arrowok="t"/>
              </v:shape>
            </v:group>
            <v:group style="position:absolute;left:8265;top:3695;width:2230;height:2" coordorigin="8265,3695" coordsize="2230,2">
              <v:shape style="position:absolute;left:8265;top:3695;width:2230;height:2" coordorigin="8265,3695" coordsize="2230,0" path="m8265,3695l10495,3695e" filled="f" stroked="t" strokeweight=".238749pt" strokecolor="#000000">
                <v:path arrowok="t"/>
              </v:shape>
            </v:group>
            <v:group style="position:absolute;left:10495;top:3695;width:1089;height:2" coordorigin="10495,3695" coordsize="1089,2">
              <v:shape style="position:absolute;left:10495;top:3695;width:1089;height:2" coordorigin="10495,3695" coordsize="1089,0" path="m10495,3695l11584,3695e" filled="f" stroked="t" strokeweight=".238749pt" strokecolor="#2F2F2F">
                <v:path arrowok="t"/>
              </v:shape>
            </v:group>
            <v:group style="position:absolute;left:339;top:3999;width:3739;height:2" coordorigin="339,3999" coordsize="3739,2">
              <v:shape style="position:absolute;left:339;top:3999;width:3739;height:2" coordorigin="339,3999" coordsize="3739,0" path="m339,3999l4078,3999e" filled="f" stroked="t" strokeweight=".954994pt" strokecolor="#5B5B5B">
                <v:path arrowok="t"/>
              </v:shape>
            </v:group>
            <v:group style="position:absolute;left:1638;top:3997;width:788;height:2" coordorigin="1638,3997" coordsize="788,2">
              <v:shape style="position:absolute;left:1638;top:3997;width:788;height:2" coordorigin="1638,3997" coordsize="788,0" path="m1638,3997l2426,3997e" filled="f" stroked="t" strokeweight=".477497pt" strokecolor="#444444">
                <v:path arrowok="t"/>
              </v:shape>
            </v:group>
            <v:group style="position:absolute;left:4021;top:3994;width:2481;height:2" coordorigin="4021,3994" coordsize="2481,2">
              <v:shape style="position:absolute;left:4021;top:3994;width:2481;height:2" coordorigin="4021,3994" coordsize="2481,0" path="m4021,3994l6502,3994e" filled="f" stroked="t" strokeweight=".954994pt" strokecolor="#484848">
                <v:path arrowok="t"/>
              </v:shape>
            </v:group>
            <v:group style="position:absolute;left:6619;top:3994;width:137;height:2" coordorigin="6619,3994" coordsize="137,2">
              <v:shape style="position:absolute;left:6619;top:3994;width:137;height:2" coordorigin="6619,3994" coordsize="137,0" path="m6619,3994l6757,3994e" filled="f" stroked="t" strokeweight=".954994pt" strokecolor="#484848">
                <v:path arrowok="t"/>
              </v:shape>
            </v:group>
            <v:group style="position:absolute;left:6699;top:4004;width:4885;height:2" coordorigin="6699,4004" coordsize="4885,2">
              <v:shape style="position:absolute;left:6699;top:4004;width:4885;height:2" coordorigin="6699,4004" coordsize="4885,0" path="m6699,4004l11584,4004e" filled="f" stroked="t" strokeweight=".716246pt" strokecolor="#646464">
                <v:path arrowok="t"/>
              </v:shape>
            </v:group>
            <v:group style="position:absolute;left:11584;top:493;width:2;height:7649" coordorigin="11584,493" coordsize="2,7649">
              <v:shape style="position:absolute;left:11584;top:493;width:2;height:7649" coordorigin="11584,493" coordsize="0,7649" path="m11584,8142l11584,493e" filled="f" stroked="t" strokeweight=".477497pt" strokecolor="#4F4F4F">
                <v:path arrowok="t"/>
              </v:shape>
            </v:group>
            <v:group style="position:absolute;left:339;top:4279;width:11245;height:2" coordorigin="339,4279" coordsize="11245,2">
              <v:shape style="position:absolute;left:339;top:4279;width:11245;height:2" coordorigin="339,4279" coordsize="11245,0" path="m339,4279l11584,4279e" filled="f" stroked="t" strokeweight=".716246pt" strokecolor="#575757">
                <v:path arrowok="t"/>
              </v:shape>
            </v:group>
            <v:group style="position:absolute;left:2419;top:3992;width:2;height:335" coordorigin="2419,3992" coordsize="2,335">
              <v:shape style="position:absolute;left:2419;top:3992;width:2;height:335" coordorigin="2419,3992" coordsize="0,335" path="m2419,4327l2419,3992e" filled="f" stroked="t" strokeweight="1.193743pt" strokecolor="#646464">
                <v:path arrowok="t"/>
              </v:shape>
            </v:group>
            <v:group style="position:absolute;left:2414;top:4231;width:2;height:6117" coordorigin="2414,4231" coordsize="2,6117">
              <v:shape style="position:absolute;left:2414;top:4231;width:2;height:6117" coordorigin="2414,4231" coordsize="0,6117" path="m2414,10348l2414,4231e" filled="f" stroked="t" strokeweight=".716246pt" strokecolor="#5B5B5B">
                <v:path arrowok="t"/>
              </v:shape>
            </v:group>
            <v:group style="position:absolute;left:2407;top:4516;width:5434;height:2" coordorigin="2407,4516" coordsize="5434,2">
              <v:shape style="position:absolute;left:2407;top:4516;width:5434;height:2" coordorigin="2407,4516" coordsize="5434,0" path="m2407,4516l7841,4516e" filled="f" stroked="t" strokeweight=".716246pt" strokecolor="#545454">
                <v:path arrowok="t"/>
              </v:shape>
            </v:group>
            <v:group style="position:absolute;left:7764;top:4516;width:530;height:2" coordorigin="7764,4516" coordsize="530,2">
              <v:shape style="position:absolute;left:7764;top:4516;width:530;height:2" coordorigin="7764,4516" coordsize="530,0" path="m7764,4516l8294,4516e" filled="f" stroked="t" strokeweight=".954994pt" strokecolor="#676767">
                <v:path arrowok="t"/>
              </v:shape>
            </v:group>
            <v:group style="position:absolute;left:8237;top:4518;width:477;height:2" coordorigin="8237,4518" coordsize="477,2">
              <v:shape style="position:absolute;left:8237;top:4518;width:477;height:2" coordorigin="8237,4518" coordsize="477,0" path="m8237,4518l8714,4518e" filled="f" stroked="t" strokeweight=".477497pt" strokecolor="#2F2F2F">
                <v:path arrowok="t"/>
              </v:shape>
            </v:group>
            <v:group style="position:absolute;left:8657;top:4521;width:2932;height:2" coordorigin="8657,4521" coordsize="2932,2">
              <v:shape style="position:absolute;left:8657;top:4521;width:2932;height:2" coordorigin="8657,4521" coordsize="2932,0" path="m8657,4521l11589,4521e" filled="f" stroked="t" strokeweight=".716246pt" strokecolor="#5B5B5B">
                <v:path arrowok="t"/>
              </v:shape>
            </v:group>
            <v:group style="position:absolute;left:2411;top:4480;width:2;height:302" coordorigin="2411,4480" coordsize="2,302">
              <v:shape style="position:absolute;left:2411;top:4480;width:2;height:302" coordorigin="2411,4480" coordsize="0,302" path="m2411,4782l2411,4480e" filled="f" stroked="t" strokeweight=".477497pt" strokecolor="#3F3F3F">
                <v:path arrowok="t"/>
              </v:shape>
            </v:group>
            <v:group style="position:absolute;left:4959;top:4509;width:2;height:2183" coordorigin="4959,4509" coordsize="2,2183">
              <v:shape style="position:absolute;left:4959;top:4509;width:2;height:2183" coordorigin="4959,4509" coordsize="0,2183" path="m4959,6691l4959,4509e" filled="f" stroked="t" strokeweight=".954994pt" strokecolor="#676767">
                <v:path arrowok="t"/>
              </v:shape>
            </v:group>
            <v:group style="position:absolute;left:4947;top:5002;width:1915;height:2" coordorigin="4947,5002" coordsize="1915,2">
              <v:shape style="position:absolute;left:4947;top:5002;width:1915;height:2" coordorigin="4947,5002" coordsize="1915,0" path="m4947,5002l6862,5002e" filled="f" stroked="t" strokeweight=".954994pt" strokecolor="#5B5B5B">
                <v:path arrowok="t"/>
              </v:shape>
            </v:group>
            <v:group style="position:absolute;left:7793;top:4504;width:2;height:512" coordorigin="7793,4504" coordsize="2,512">
              <v:shape style="position:absolute;left:7793;top:4504;width:2;height:512" coordorigin="7793,4504" coordsize="0,512" path="m7793,5016l7793,4504e" filled="f" stroked="t" strokeweight=".238749pt" strokecolor="#646464">
                <v:path arrowok="t"/>
              </v:shape>
            </v:group>
            <v:group style="position:absolute;left:11579;top:4475;width:2;height:570" coordorigin="11579,4475" coordsize="2,570">
              <v:shape style="position:absolute;left:11579;top:4475;width:2;height:570" coordorigin="11579,4475" coordsize="0,570" path="m11579,5045l11579,4475e" filled="f" stroked="t" strokeweight=".477497pt" strokecolor="#3B3B3B">
                <v:path arrowok="t"/>
              </v:shape>
            </v:group>
            <v:group style="position:absolute;left:2411;top:4724;width:2;height:536" coordorigin="2411,4724" coordsize="2,536">
              <v:shape style="position:absolute;left:2411;top:4724;width:2;height:536" coordorigin="2411,4724" coordsize="0,536" path="m2411,5260l2411,4724e" filled="f" stroked="t" strokeweight=".477497pt" strokecolor="#2B2B2B">
                <v:path arrowok="t"/>
              </v:shape>
            </v:group>
            <v:group style="position:absolute;left:6699;top:5004;width:329;height:2" coordorigin="6699,5004" coordsize="329,2">
              <v:shape style="position:absolute;left:6699;top:5004;width:329;height:2" coordorigin="6699,5004" coordsize="329,0" path="m6699,5004l7029,5004e" filled="f" stroked="t" strokeweight=".716246pt" strokecolor="#484848">
                <v:path arrowok="t"/>
              </v:shape>
            </v:group>
            <v:group style="position:absolute;left:6971;top:5002;width:487;height:2" coordorigin="6971,5002" coordsize="487,2">
              <v:shape style="position:absolute;left:6971;top:5002;width:487;height:2" coordorigin="6971,5002" coordsize="487,0" path="m6971,5002l7459,5002e" filled="f" stroked="t" strokeweight=".477497pt" strokecolor="#343434">
                <v:path arrowok="t"/>
              </v:shape>
            </v:group>
            <v:group style="position:absolute;left:7401;top:5004;width:4164;height:2" coordorigin="7401,5004" coordsize="4164,2">
              <v:shape style="position:absolute;left:7401;top:5004;width:4164;height:2" coordorigin="7401,5004" coordsize="4164,0" path="m7401,5004l11565,5004e" filled="f" stroked="t" strokeweight=".716246pt" strokecolor="#5B5B5B">
                <v:path arrowok="t"/>
              </v:shape>
            </v:group>
            <v:group style="position:absolute;left:10467;top:5007;width:1122;height:2" coordorigin="10467,5007" coordsize="1122,2">
              <v:shape style="position:absolute;left:10467;top:5007;width:1122;height:2" coordorigin="10467,5007" coordsize="1122,0" path="m10467,5007l11589,5007e" filled="f" stroked="t" strokeweight=".477497pt" strokecolor="#4B4B4B">
                <v:path arrowok="t"/>
              </v:shape>
            </v:group>
            <v:group style="position:absolute;left:4947;top:5246;width:2082;height:2" coordorigin="4947,5246" coordsize="2082,2">
              <v:shape style="position:absolute;left:4947;top:5246;width:2082;height:2" coordorigin="4947,5246" coordsize="2082,0" path="m4947,5246l7029,5246e" filled="f" stroked="t" strokeweight=".477497pt" strokecolor="#545454">
                <v:path arrowok="t"/>
              </v:shape>
            </v:group>
            <v:group style="position:absolute;left:6971;top:5248;width:4617;height:2" coordorigin="6971,5248" coordsize="4617,2">
              <v:shape style="position:absolute;left:6971;top:5248;width:4617;height:2" coordorigin="6971,5248" coordsize="4617,0" path="m6971,5248l11589,5248e" filled="f" stroked="t" strokeweight=".716246pt" strokecolor="#5B5B5B">
                <v:path arrowok="t"/>
              </v:shape>
            </v:group>
            <v:group style="position:absolute;left:8237;top:5246;width:477;height:2" coordorigin="8237,5246" coordsize="477,2">
              <v:shape style="position:absolute;left:8237;top:5246;width:477;height:2" coordorigin="8237,5246" coordsize="477,0" path="m8237,5246l8714,5246e" filled="f" stroked="t" strokeweight=".477497pt" strokecolor="#383838">
                <v:path arrowok="t"/>
              </v:shape>
            </v:group>
            <v:group style="position:absolute;left:2414;top:5203;width:2;height:536" coordorigin="2414,5203" coordsize="2,536">
              <v:shape style="position:absolute;left:2414;top:5203;width:2;height:536" coordorigin="2414,5203" coordsize="0,536" path="m2414,5739l2414,5203e" filled="f" stroked="t" strokeweight=".477497pt" strokecolor="#444444">
                <v:path arrowok="t"/>
              </v:shape>
            </v:group>
            <v:group style="position:absolute;left:4947;top:5485;width:3347;height:2" coordorigin="4947,5485" coordsize="3347,2">
              <v:shape style="position:absolute;left:4947;top:5485;width:3347;height:2" coordorigin="4947,5485" coordsize="3347,0" path="m4947,5485l8294,5485e" filled="f" stroked="t" strokeweight=".716246pt" strokecolor="#4F4F4F">
                <v:path arrowok="t"/>
              </v:shape>
            </v:group>
            <v:group style="position:absolute;left:8237;top:5485;width:477;height:2" coordorigin="8237,5485" coordsize="477,2">
              <v:shape style="position:absolute;left:8237;top:5485;width:477;height:2" coordorigin="8237,5485" coordsize="477,0" path="m8237,5485l8714,5485e" filled="f" stroked="t" strokeweight=".477497pt" strokecolor="#3B3B3B">
                <v:path arrowok="t"/>
              </v:shape>
            </v:group>
            <v:group style="position:absolute;left:8657;top:5488;width:2932;height:2" coordorigin="8657,5488" coordsize="2932,2">
              <v:shape style="position:absolute;left:8657;top:5488;width:2932;height:2" coordorigin="8657,5488" coordsize="2932,0" path="m8657,5488l11589,5488e" filled="f" stroked="t" strokeweight=".716246pt" strokecolor="#5B5B5B">
                <v:path arrowok="t"/>
              </v:shape>
            </v:group>
            <v:group style="position:absolute;left:2407;top:5724;width:511;height:2" coordorigin="2407,5724" coordsize="511,2">
              <v:shape style="position:absolute;left:2407;top:5724;width:511;height:2" coordorigin="2407,5724" coordsize="511,0" path="m2407,5724l2918,5724e" filled="f" stroked="t" strokeweight=".716246pt" strokecolor="#4F4F4F">
                <v:path arrowok="t"/>
              </v:shape>
            </v:group>
            <v:group style="position:absolute;left:2860;top:5724;width:984;height:2" coordorigin="2860,5724" coordsize="984,2">
              <v:shape style="position:absolute;left:2860;top:5724;width:984;height:2" coordorigin="2860,5724" coordsize="984,0" path="m2860,5724l3844,5724e" filled="f" stroked="t" strokeweight=".477497pt" strokecolor="#3B3B3B">
                <v:path arrowok="t"/>
              </v:shape>
            </v:group>
            <v:group style="position:absolute;left:3787;top:5729;width:134;height:2" coordorigin="3787,5729" coordsize="134,2">
              <v:shape style="position:absolute;left:3787;top:5729;width:134;height:2" coordorigin="3787,5729" coordsize="134,0" path="m3787,5729l3920,5729e" filled="f" stroked="t" strokeweight=".716246pt" strokecolor="#4B4B4B">
                <v:path arrowok="t"/>
              </v:shape>
            </v:group>
            <v:group style="position:absolute;left:3844;top:5727;width:1151;height:2" coordorigin="3844,5727" coordsize="1151,2">
              <v:shape style="position:absolute;left:3844;top:5727;width:1151;height:2" coordorigin="3844,5727" coordsize="1151,0" path="m3844,5727l4995,5727e" filled="f" stroked="t" strokeweight=".954994pt" strokecolor="#606060">
                <v:path arrowok="t"/>
              </v:shape>
            </v:group>
            <v:group style="position:absolute;left:4923;top:5724;width:3371;height:2" coordorigin="4923,5724" coordsize="3371,2">
              <v:shape style="position:absolute;left:4923;top:5724;width:3371;height:2" coordorigin="4923,5724" coordsize="3371,0" path="m4923,5724l8294,5724e" filled="f" stroked="t" strokeweight=".477497pt" strokecolor="#4F4F4F">
                <v:path arrowok="t"/>
              </v:shape>
            </v:group>
            <v:group style="position:absolute;left:8237;top:5724;width:477;height:2" coordorigin="8237,5724" coordsize="477,2">
              <v:shape style="position:absolute;left:8237;top:5724;width:477;height:2" coordorigin="8237,5724" coordsize="477,0" path="m8237,5724l8714,5724e" filled="f" stroked="t" strokeweight=".477497pt" strokecolor="#2F2F2F">
                <v:path arrowok="t"/>
              </v:shape>
            </v:group>
            <v:group style="position:absolute;left:8657;top:5727;width:2932;height:2" coordorigin="8657,5727" coordsize="2932,2">
              <v:shape style="position:absolute;left:8657;top:5727;width:2932;height:2" coordorigin="8657,5727" coordsize="2932,0" path="m8657,5727l11589,5727e" filled="f" stroked="t" strokeweight=".716246pt" strokecolor="#606060">
                <v:path arrowok="t"/>
              </v:shape>
            </v:group>
            <v:group style="position:absolute;left:349;top:5969;width:836;height:2" coordorigin="349,5969" coordsize="836,2">
              <v:shape style="position:absolute;left:349;top:5969;width:836;height:2" coordorigin="349,5969" coordsize="836,0" path="m349,5969l1184,5969e" filled="f" stroked="t" strokeweight=".954994pt" strokecolor="#676767">
                <v:path arrowok="t"/>
              </v:shape>
            </v:group>
            <v:group style="position:absolute;left:1022;top:5969;width:2898;height:2" coordorigin="1022,5969" coordsize="2898,2">
              <v:shape style="position:absolute;left:1022;top:5969;width:2898;height:2" coordorigin="1022,5969" coordsize="2898,0" path="m1022,5969l3920,5969e" filled="f" stroked="t" strokeweight=".716246pt" strokecolor="#4B4B4B">
                <v:path arrowok="t"/>
              </v:shape>
            </v:group>
            <v:group style="position:absolute;left:3863;top:5969;width:286;height:2" coordorigin="3863,5969" coordsize="286,2">
              <v:shape style="position:absolute;left:3863;top:5969;width:286;height:2" coordorigin="3863,5969" coordsize="286,0" path="m3863,5969l4149,5969e" filled="f" stroked="t" strokeweight=".954994pt" strokecolor="#646464">
                <v:path arrowok="t"/>
              </v:shape>
            </v:group>
            <v:group style="position:absolute;left:4021;top:5971;width:726;height:2" coordorigin="4021,5971" coordsize="726,2">
              <v:shape style="position:absolute;left:4021;top:5971;width:726;height:2" coordorigin="4021,5971" coordsize="726,0" path="m4021,5971l4746,5971e" filled="f" stroked="t" strokeweight=".477497pt" strokecolor="#484848">
                <v:path arrowok="t"/>
              </v:shape>
            </v:group>
            <v:group style="position:absolute;left:4689;top:5969;width:306;height:2" coordorigin="4689,5969" coordsize="306,2">
              <v:shape style="position:absolute;left:4689;top:5969;width:306;height:2" coordorigin="4689,5969" coordsize="306,0" path="m4689,5969l4995,5969e" filled="f" stroked="t" strokeweight=".477497pt" strokecolor="#2B2B2B">
                <v:path arrowok="t"/>
              </v:shape>
            </v:group>
            <v:group style="position:absolute;left:4923;top:5971;width:6666;height:2" coordorigin="4923,5971" coordsize="6666,2">
              <v:shape style="position:absolute;left:4923;top:5971;width:6666;height:2" coordorigin="4923,5971" coordsize="6666,0" path="m4923,5971l11589,5971e" filled="f" stroked="t" strokeweight=".716246pt" strokecolor="#575757">
                <v:path arrowok="t"/>
              </v:shape>
            </v:group>
            <v:group style="position:absolute;left:9158;top:5969;width:368;height:2" coordorigin="9158,5969" coordsize="368,2">
              <v:shape style="position:absolute;left:9158;top:5969;width:368;height:2" coordorigin="9158,5969" coordsize="368,0" path="m9158,5969l9526,5969e" filled="f" stroked="t" strokeweight=".477497pt" strokecolor="#3F3F3F">
                <v:path arrowok="t"/>
              </v:shape>
            </v:group>
            <v:group style="position:absolute;left:2416;top:5925;width:2;height:359" coordorigin="2416,5925" coordsize="2,359">
              <v:shape style="position:absolute;left:2416;top:5925;width:2;height:359" coordorigin="2416,5925" coordsize="0,359" path="m2416,6284l2416,5925e" filled="f" stroked="t" strokeweight=".716246pt" strokecolor="#343434">
                <v:path arrowok="t"/>
              </v:shape>
            </v:group>
            <v:group style="position:absolute;left:7793;top:5954;width:2;height:287" coordorigin="7793,5954" coordsize="2,287">
              <v:shape style="position:absolute;left:7793;top:5954;width:2;height:287" coordorigin="7793,5954" coordsize="0,287" path="m7793,6241l7793,5954e" filled="f" stroked="t" strokeweight=".238749pt" strokecolor="#444444">
                <v:path arrowok="t"/>
              </v:shape>
            </v:group>
            <v:group style="position:absolute;left:353;top:6213;width:2;height:278" coordorigin="353,6213" coordsize="2,278">
              <v:shape style="position:absolute;left:353;top:6213;width:2;height:278" coordorigin="353,6213" coordsize="0,278" path="m353,6490l353,6213e" filled="f" stroked="t" strokeweight=".477497pt" strokecolor="#343434">
                <v:path arrowok="t"/>
              </v:shape>
            </v:group>
            <v:group style="position:absolute;left:2411;top:6438;width:2335;height:2" coordorigin="2411,6438" coordsize="2335,2">
              <v:shape style="position:absolute;left:2411;top:6438;width:2335;height:2" coordorigin="2411,6438" coordsize="2335,0" path="m2411,6438l4746,6438e" filled="f" stroked="t" strokeweight=".716246pt" strokecolor="#575757">
                <v:path arrowok="t"/>
              </v:shape>
            </v:group>
            <v:group style="position:absolute;left:4689;top:6438;width:306;height:2" coordorigin="4689,6438" coordsize="306,2">
              <v:shape style="position:absolute;left:4689;top:6438;width:306;height:2" coordorigin="4689,6438" coordsize="306,0" path="m4689,6438l4995,6438e" filled="f" stroked="t" strokeweight=".477497pt" strokecolor="#343434">
                <v:path arrowok="t"/>
              </v:shape>
            </v:group>
            <v:group style="position:absolute;left:4923;top:6440;width:1834;height:2" coordorigin="4923,6440" coordsize="1834,2">
              <v:shape style="position:absolute;left:4923;top:6440;width:1834;height:2" coordorigin="4923,6440" coordsize="1834,0" path="m4923,6440l6757,6440e" filled="f" stroked="t" strokeweight=".954994pt" strokecolor="#606060">
                <v:path arrowok="t"/>
              </v:shape>
            </v:group>
            <v:group style="position:absolute;left:6699;top:6438;width:759;height:2" coordorigin="6699,6438" coordsize="759,2">
              <v:shape style="position:absolute;left:6699;top:6438;width:759;height:2" coordorigin="6699,6438" coordsize="759,0" path="m6699,6438l7459,6438e" filled="f" stroked="t" strokeweight=".477497pt" strokecolor="#3B3B3B">
                <v:path arrowok="t"/>
              </v:shape>
            </v:group>
            <v:group style="position:absolute;left:7793;top:6241;width:2;height:436" coordorigin="7793,6241" coordsize="2,436">
              <v:shape style="position:absolute;left:7793;top:6241;width:2;height:436" coordorigin="7793,6241" coordsize="0,436" path="m7793,6677l7793,6241e" filled="f" stroked="t" strokeweight=".238749pt" strokecolor="#646464">
                <v:path arrowok="t"/>
              </v:shape>
            </v:group>
            <v:group style="position:absolute;left:7401;top:6440;width:1313;height:2" coordorigin="7401,6440" coordsize="1313,2">
              <v:shape style="position:absolute;left:7401;top:6440;width:1313;height:2" coordorigin="7401,6440" coordsize="1313,0" path="m7401,6440l8714,6440e" filled="f" stroked="t" strokeweight=".954994pt" strokecolor="#606060">
                <v:path arrowok="t"/>
              </v:shape>
            </v:group>
            <v:group style="position:absolute;left:8657;top:6440;width:869;height:2" coordorigin="8657,6440" coordsize="869,2">
              <v:shape style="position:absolute;left:8657;top:6440;width:869;height:2" coordorigin="8657,6440" coordsize="869,0" path="m8657,6440l9526,6440e" filled="f" stroked="t" strokeweight=".716246pt" strokecolor="#4B4B4B">
                <v:path arrowok="t"/>
              </v:shape>
            </v:group>
            <v:group style="position:absolute;left:9469;top:6440;width:2125;height:2" coordorigin="9469,6440" coordsize="2125,2">
              <v:shape style="position:absolute;left:9469;top:6440;width:2125;height:2" coordorigin="9469,6440" coordsize="2125,0" path="m9469,6440l11594,6440e" filled="f" stroked="t" strokeweight=".716246pt" strokecolor="#606060">
                <v:path arrowok="t"/>
              </v:shape>
            </v:group>
            <v:group style="position:absolute;left:2416;top:6433;width:2;height:2814" coordorigin="2416,6433" coordsize="2,2814">
              <v:shape style="position:absolute;left:2416;top:6433;width:2;height:2814" coordorigin="2416,6433" coordsize="0,2814" path="m2416,9247l2416,6433e" filled="f" stroked="t" strokeweight=".954994pt" strokecolor="#676767">
                <v:path arrowok="t"/>
              </v:shape>
            </v:group>
            <v:group style="position:absolute;left:2407;top:6679;width:5888;height:2" coordorigin="2407,6679" coordsize="5888,2">
              <v:shape style="position:absolute;left:2407;top:6679;width:5888;height:2" coordorigin="2407,6679" coordsize="5888,0" path="m2407,6679l8294,6679e" filled="f" stroked="t" strokeweight=".716246pt" strokecolor="#575757">
                <v:path arrowok="t"/>
              </v:shape>
            </v:group>
            <v:group style="position:absolute;left:8237;top:6682;width:979;height:2" coordorigin="8237,6682" coordsize="979,2">
              <v:shape style="position:absolute;left:8237;top:6682;width:979;height:2" coordorigin="8237,6682" coordsize="979,0" path="m8237,6682l9216,6682e" filled="f" stroked="t" strokeweight=".477497pt" strokecolor="#383838">
                <v:path arrowok="t"/>
              </v:shape>
            </v:group>
            <v:group style="position:absolute;left:9158;top:6684;width:2435;height:2" coordorigin="9158,6684" coordsize="2435,2">
              <v:shape style="position:absolute;left:9158;top:6684;width:2435;height:2" coordorigin="9158,6684" coordsize="2435,0" path="m9158,6684l11594,6684e" filled="f" stroked="t" strokeweight=".716246pt" strokecolor="#5B5B5B">
                <v:path arrowok="t"/>
              </v:shape>
            </v:group>
            <v:group style="position:absolute;left:344;top:6919;width:8041;height:2" coordorigin="344,6919" coordsize="8041,2">
              <v:shape style="position:absolute;left:344;top:6919;width:8041;height:2" coordorigin="344,6919" coordsize="8041,0" path="m344,6919l8385,6919e" filled="f" stroked="t" strokeweight=".716246pt" strokecolor="#575757">
                <v:path arrowok="t"/>
              </v:shape>
            </v:group>
            <v:group style="position:absolute;left:8237;top:6921;width:979;height:2" coordorigin="8237,6921" coordsize="979,2">
              <v:shape style="position:absolute;left:8237;top:6921;width:979;height:2" coordorigin="8237,6921" coordsize="979,0" path="m8237,6921l9216,6921e" filled="f" stroked="t" strokeweight=".477497pt" strokecolor="#3B3B3B">
                <v:path arrowok="t"/>
              </v:shape>
            </v:group>
            <v:group style="position:absolute;left:9158;top:6921;width:1533;height:2" coordorigin="9158,6921" coordsize="1533,2">
              <v:shape style="position:absolute;left:9158;top:6921;width:1533;height:2" coordorigin="9158,6921" coordsize="1533,0" path="m9158,6921l10691,6921e" filled="f" stroked="t" strokeweight=".954994pt" strokecolor="#646464">
                <v:path arrowok="t"/>
              </v:shape>
            </v:group>
            <v:group style="position:absolute;left:10467;top:6921;width:1127;height:2" coordorigin="10467,6921" coordsize="1127,2">
              <v:shape style="position:absolute;left:10467;top:6921;width:1127;height:2" coordorigin="10467,6921" coordsize="1127,0" path="m10467,6921l11594,6921e" filled="f" stroked="t" strokeweight=".477497pt" strokecolor="#484848">
                <v:path arrowok="t"/>
              </v:shape>
            </v:group>
            <v:group style="position:absolute;left:11589;top:6892;width:2;height:526" coordorigin="11589,6892" coordsize="2,526">
              <v:shape style="position:absolute;left:11589;top:6892;width:2;height:526" coordorigin="11589,6892" coordsize="0,526" path="m11589,7419l11589,6892e" filled="f" stroked="t" strokeweight=".477497pt" strokecolor="#3F3F3F">
                <v:path arrowok="t"/>
              </v:shape>
            </v:group>
            <v:group style="position:absolute;left:344;top:7393;width:2091;height:2" coordorigin="344,7393" coordsize="2091,2">
              <v:shape style="position:absolute;left:344;top:7393;width:2091;height:2" coordorigin="344,7393" coordsize="2091,0" path="m344,7393l2435,7393e" filled="f" stroked="t" strokeweight=".954994pt" strokecolor="#646464">
                <v:path arrowok="t"/>
              </v:shape>
            </v:group>
            <v:group style="position:absolute;left:2364;top:7395;width:554;height:2" coordorigin="2364,7395" coordsize="554,2">
              <v:shape style="position:absolute;left:2364;top:7395;width:554;height:2" coordorigin="2364,7395" coordsize="554,0" path="m2364,7395l2918,7395e" filled="f" stroked="t" strokeweight=".477497pt" strokecolor="#282828">
                <v:path arrowok="t"/>
              </v:shape>
            </v:group>
            <v:group style="position:absolute;left:2860;top:7393;width:2125;height:2" coordorigin="2860,7393" coordsize="2125,2">
              <v:shape style="position:absolute;left:2860;top:7393;width:2125;height:2" coordorigin="2860,7393" coordsize="2125,0" path="m2860,7393l4985,7393e" filled="f" stroked="t" strokeweight=".716246pt" strokecolor="#575757">
                <v:path arrowok="t"/>
              </v:shape>
            </v:group>
            <v:group style="position:absolute;left:4928;top:7395;width:401;height:2" coordorigin="4928,7395" coordsize="401,2">
              <v:shape style="position:absolute;left:4928;top:7395;width:401;height:2" coordorigin="4928,7395" coordsize="401,0" path="m4928,7395l5329,7395e" filled="f" stroked="t" strokeweight=".477497pt" strokecolor="#383838">
                <v:path arrowok="t"/>
              </v:shape>
            </v:group>
            <v:group style="position:absolute;left:5272;top:7393;width:2664;height:2" coordorigin="5272,7393" coordsize="2664,2">
              <v:shape style="position:absolute;left:5272;top:7393;width:2664;height:2" coordorigin="5272,7393" coordsize="2664,0" path="m5272,7393l7936,7393e" filled="f" stroked="t" strokeweight=".954994pt" strokecolor="#5B5B5B">
                <v:path arrowok="t"/>
              </v:shape>
            </v:group>
            <v:group style="position:absolute;left:7764;top:7390;width:530;height:2" coordorigin="7764,7390" coordsize="530,2">
              <v:shape style="position:absolute;left:7764;top:7390;width:530;height:2" coordorigin="7764,7390" coordsize="530,0" path="m7764,7390l8294,7390e" filled="f" stroked="t" strokeweight=".477497pt" strokecolor="#484848">
                <v:path arrowok="t"/>
              </v:shape>
            </v:group>
            <v:group style="position:absolute;left:8237;top:7393;width:3357;height:2" coordorigin="8237,7393" coordsize="3357,2">
              <v:shape style="position:absolute;left:8237;top:7393;width:3357;height:2" coordorigin="8237,7393" coordsize="3357,0" path="m8237,7393l11594,7393e" filled="f" stroked="t" strokeweight=".716246pt" strokecolor="#575757">
                <v:path arrowok="t"/>
              </v:shape>
            </v:group>
            <v:group style="position:absolute;left:4968;top:7385;width:2;height:742" coordorigin="4968,7385" coordsize="2,742">
              <v:shape style="position:absolute;left:4968;top:7385;width:2;height:742" coordorigin="4968,7385" coordsize="0,742" path="m4968,8127l4968,7385e" filled="f" stroked="t" strokeweight=".954994pt" strokecolor="#6B6B6B">
                <v:path arrowok="t"/>
              </v:shape>
            </v:group>
            <v:group style="position:absolute;left:4956;top:7634;width:4570;height:2" coordorigin="4956,7634" coordsize="4570,2">
              <v:shape style="position:absolute;left:4956;top:7634;width:4570;height:2" coordorigin="4956,7634" coordsize="4570,0" path="m4956,7634l9526,7634e" filled="f" stroked="t" strokeweight=".716246pt" strokecolor="#575757">
                <v:path arrowok="t"/>
              </v:shape>
            </v:group>
            <v:group style="position:absolute;left:9469;top:7634;width:1055;height:2" coordorigin="9469,7634" coordsize="1055,2">
              <v:shape style="position:absolute;left:9469;top:7634;width:1055;height:2" coordorigin="9469,7634" coordsize="1055,0" path="m9469,7634l10524,7634e" filled="f" stroked="t" strokeweight=".477497pt" strokecolor="#383838">
                <v:path arrowok="t"/>
              </v:shape>
            </v:group>
            <v:group style="position:absolute;left:10390;top:7634;width:1208;height:2" coordorigin="10390,7634" coordsize="1208,2">
              <v:shape style="position:absolute;left:10390;top:7634;width:1208;height:2" coordorigin="10390,7634" coordsize="1208,0" path="m10390,7634l11598,7634e" filled="f" stroked="t" strokeweight=".954994pt" strokecolor="#676767">
                <v:path arrowok="t"/>
              </v:shape>
            </v:group>
            <v:group style="position:absolute;left:4956;top:7878;width:831;height:2" coordorigin="4956,7878" coordsize="831,2">
              <v:shape style="position:absolute;left:4956;top:7878;width:831;height:2" coordorigin="4956,7878" coordsize="831,0" path="m4956,7878l5787,7878e" filled="f" stroked="t" strokeweight=".954994pt" strokecolor="#6B6B6B">
                <v:path arrowok="t"/>
              </v:shape>
            </v:group>
            <v:group style="position:absolute;left:5668;top:7878;width:1089;height:2" coordorigin="5668,7878" coordsize="1089,2">
              <v:shape style="position:absolute;left:5668;top:7878;width:1089;height:2" coordorigin="5668,7878" coordsize="1089,0" path="m5668,7878l6757,7878e" filled="f" stroked="t" strokeweight=".477497pt" strokecolor="#3F3F3F">
                <v:path arrowok="t"/>
              </v:shape>
            </v:group>
            <v:group style="position:absolute;left:6699;top:7878;width:1122;height:2" coordorigin="6699,7878" coordsize="1122,2">
              <v:shape style="position:absolute;left:6699;top:7878;width:1122;height:2" coordorigin="6699,7878" coordsize="1122,0" path="m6699,7878l7821,7878e" filled="f" stroked="t" strokeweight=".716246pt" strokecolor="#575757">
                <v:path arrowok="t"/>
              </v:shape>
            </v:group>
            <v:group style="position:absolute;left:7764;top:7876;width:702;height:2" coordorigin="7764,7876" coordsize="702,2">
              <v:shape style="position:absolute;left:7764;top:7876;width:702;height:2" coordorigin="7764,7876" coordsize="702,0" path="m7764,7876l8466,7876e" filled="f" stroked="t" strokeweight=".954994pt" strokecolor="#6B6B6B">
                <v:path arrowok="t"/>
              </v:shape>
            </v:group>
            <v:group style="position:absolute;left:8237;top:7876;width:1289;height:2" coordorigin="8237,7876" coordsize="1289,2">
              <v:shape style="position:absolute;left:8237;top:7876;width:1289;height:2" coordorigin="8237,7876" coordsize="1289,0" path="m8237,7876l9526,7876e" filled="f" stroked="t" strokeweight=".716246pt" strokecolor="#575757">
                <v:path arrowok="t"/>
              </v:shape>
            </v:group>
            <v:group style="position:absolute;left:9440;top:7878;width:1284;height:2" coordorigin="9440,7878" coordsize="1284,2">
              <v:shape style="position:absolute;left:9440;top:7878;width:1284;height:2" coordorigin="9440,7878" coordsize="1284,0" path="m9440,7878l10725,7878e" filled="f" stroked="t" strokeweight=".954994pt" strokecolor="#707070">
                <v:path arrowok="t"/>
              </v:shape>
            </v:group>
            <v:group style="position:absolute;left:10467;top:7878;width:1132;height:2" coordorigin="10467,7878" coordsize="1132,2">
              <v:shape style="position:absolute;left:10467;top:7878;width:1132;height:2" coordorigin="10467,7878" coordsize="1132,0" path="m10467,7878l11598,7878e" filled="f" stroked="t" strokeweight=".477497pt" strokecolor="#646464">
                <v:path arrowok="t"/>
              </v:shape>
            </v:group>
            <v:group style="position:absolute;left:349;top:8120;width:2087;height:2" coordorigin="349,8120" coordsize="2087,2">
              <v:shape style="position:absolute;left:349;top:8120;width:2087;height:2" coordorigin="349,8120" coordsize="2087,0" path="m349,8120l2435,8120e" filled="f" stroked="t" strokeweight=".954994pt" strokecolor="#606060">
                <v:path arrowok="t"/>
              </v:shape>
            </v:group>
            <v:group style="position:absolute;left:2364;top:8120;width:1557;height:2" coordorigin="2364,8120" coordsize="1557,2">
              <v:shape style="position:absolute;left:2364;top:8120;width:1557;height:2" coordorigin="2364,8120" coordsize="1557,0" path="m2364,8120l3920,8120e" filled="f" stroked="t" strokeweight=".477497pt" strokecolor="#383838">
                <v:path arrowok="t"/>
              </v:shape>
            </v:group>
            <v:group style="position:absolute;left:3863;top:8122;width:215;height:2" coordorigin="3863,8122" coordsize="215,2">
              <v:shape style="position:absolute;left:3863;top:8122;width:215;height:2" coordorigin="3863,8122" coordsize="215,0" path="m3863,8122l4078,8122e" filled="f" stroked="t" strokeweight=".716246pt" strokecolor="#4B4B4B">
                <v:path arrowok="t"/>
              </v:shape>
            </v:group>
            <v:group style="position:absolute;left:3973;top:8120;width:7626;height:2" coordorigin="3973,8120" coordsize="7626,2">
              <v:shape style="position:absolute;left:3973;top:8120;width:7626;height:2" coordorigin="3973,8120" coordsize="7626,0" path="m3973,8120l11598,8120e" filled="f" stroked="t" strokeweight=".716246pt" strokecolor="#606060">
                <v:path arrowok="t"/>
              </v:shape>
            </v:group>
            <v:group style="position:absolute;left:349;top:8931;width:1347;height:2" coordorigin="349,8931" coordsize="1347,2">
              <v:shape style="position:absolute;left:349;top:8931;width:1347;height:2" coordorigin="349,8931" coordsize="1347,0" path="m349,8931l1695,8931e" filled="f" stroked="t" strokeweight=".477497pt" strokecolor="#3F3F3F">
                <v:path arrowok="t"/>
              </v:shape>
            </v:group>
            <v:group style="position:absolute;left:1638;top:8929;width:3109;height:2" coordorigin="1638,8929" coordsize="3109,2">
              <v:shape style="position:absolute;left:1638;top:8929;width:3109;height:2" coordorigin="1638,8929" coordsize="3109,0" path="m1638,8929l4746,8929e" filled="f" stroked="t" strokeweight=".716246pt" strokecolor="#545454">
                <v:path arrowok="t"/>
              </v:shape>
            </v:group>
            <v:group style="position:absolute;left:4689;top:8927;width:296;height:2" coordorigin="4689,8927" coordsize="296,2">
              <v:shape style="position:absolute;left:4689;top:8927;width:296;height:2" coordorigin="4689,8927" coordsize="296,0" path="m4689,8927l4985,8927e" filled="f" stroked="t" strokeweight=".477497pt" strokecolor="#2B2B2B">
                <v:path arrowok="t"/>
              </v:shape>
            </v:group>
            <v:group style="position:absolute;left:4928;top:8927;width:2101;height:2" coordorigin="4928,8927" coordsize="2101,2">
              <v:shape style="position:absolute;left:4928;top:8927;width:2101;height:2" coordorigin="4928,8927" coordsize="2101,0" path="m4928,8927l7029,8927e" filled="f" stroked="t" strokeweight=".954994pt" strokecolor="#606060">
                <v:path arrowok="t"/>
              </v:shape>
            </v:group>
            <v:group style="position:absolute;left:6971;top:8927;width:850;height:2" coordorigin="6971,8927" coordsize="850,2">
              <v:shape style="position:absolute;left:6971;top:8927;width:850;height:2" coordorigin="6971,8927" coordsize="850,0" path="m6971,8927l7821,8927e" filled="f" stroked="t" strokeweight=".477497pt" strokecolor="#2F2F2F">
                <v:path arrowok="t"/>
              </v:shape>
            </v:group>
            <v:group style="position:absolute;left:7764;top:8927;width:1762;height:2" coordorigin="7764,8927" coordsize="1762,2">
              <v:shape style="position:absolute;left:7764;top:8927;width:1762;height:2" coordorigin="7764,8927" coordsize="1762,0" path="m7764,8927l9526,8927e" filled="f" stroked="t" strokeweight=".716246pt" strokecolor="#5B5B5B">
                <v:path arrowok="t"/>
              </v:shape>
            </v:group>
            <v:group style="position:absolute;left:9469;top:8927;width:1055;height:2" coordorigin="9469,8927" coordsize="1055,2">
              <v:shape style="position:absolute;left:9469;top:8927;width:1055;height:2" coordorigin="9469,8927" coordsize="1055,0" path="m9469,8927l10524,8927e" filled="f" stroked="t" strokeweight=".477497pt" strokecolor="#383838">
                <v:path arrowok="t"/>
              </v:shape>
            </v:group>
            <v:group style="position:absolute;left:10390;top:8927;width:1208;height:2" coordorigin="10390,8927" coordsize="1208,2">
              <v:shape style="position:absolute;left:10390;top:8927;width:1208;height:2" coordorigin="10390,8927" coordsize="1208,0" path="m10390,8927l11598,8927e" filled="f" stroked="t" strokeweight=".954994pt" strokecolor="#676767">
                <v:path arrowok="t"/>
              </v:shape>
            </v:group>
            <v:group style="position:absolute;left:11596;top:5054;width:2;height:4858" coordorigin="11596,5054" coordsize="2,4858">
              <v:shape style="position:absolute;left:11596;top:5054;width:2;height:4858" coordorigin="11596,5054" coordsize="0,4858" path="m11596,9913l11596,5054e" filled="f" stroked="t" strokeweight=".477497pt" strokecolor="#4B4B4B">
                <v:path arrowok="t"/>
              </v:shape>
            </v:group>
            <v:group style="position:absolute;left:2426;top:9156;width:2;height:1910" coordorigin="2426,9156" coordsize="2,1910">
              <v:shape style="position:absolute;left:2426;top:9156;width:2;height:1910" coordorigin="2426,9156" coordsize="0,1910" path="m2426,11066l2426,9156e" filled="f" stroked="t" strokeweight=".954994pt" strokecolor="#6B6B6B">
                <v:path arrowok="t"/>
              </v:shape>
            </v:group>
            <v:group style="position:absolute;left:363;top:9271;width:2;height:1201" coordorigin="363,9271" coordsize="2,1201">
              <v:shape style="position:absolute;left:363;top:9271;width:2;height:1201" coordorigin="363,9271" coordsize="0,1201" path="m363,10473l363,9271e" filled="f" stroked="t" strokeweight=".954994pt" strokecolor="#5B5B5B">
                <v:path arrowok="t"/>
              </v:shape>
            </v:group>
            <v:group style="position:absolute;left:353;top:10097;width:1480;height:2" coordorigin="353,10097" coordsize="1480,2">
              <v:shape style="position:absolute;left:353;top:10097;width:1480;height:2" coordorigin="353,10097" coordsize="1480,0" path="m353,10097l1834,10097e" filled="f" stroked="t" strokeweight=".954994pt" strokecolor="#606060">
                <v:path arrowok="t"/>
              </v:shape>
            </v:group>
            <v:group style="position:absolute;left:1638;top:10094;width:793;height:2" coordorigin="1638,10094" coordsize="793,2">
              <v:shape style="position:absolute;left:1638;top:10094;width:793;height:2" coordorigin="1638,10094" coordsize="793,0" path="m1638,10094l2430,10094e" filled="f" stroked="t" strokeweight=".477497pt" strokecolor="#444444">
                <v:path arrowok="t"/>
              </v:shape>
            </v:group>
            <v:group style="position:absolute;left:2368;top:10094;width:1475;height:2" coordorigin="2368,10094" coordsize="1475,2">
              <v:shape style="position:absolute;left:2368;top:10094;width:1475;height:2" coordorigin="2368,10094" coordsize="1475,0" path="m2368,10094l3844,10094e" filled="f" stroked="t" strokeweight=".716246pt" strokecolor="#484848">
                <v:path arrowok="t"/>
              </v:shape>
            </v:group>
            <v:group style="position:absolute;left:3247;top:10092;width:1499;height:2" coordorigin="3247,10092" coordsize="1499,2">
              <v:shape style="position:absolute;left:3247;top:10092;width:1499;height:2" coordorigin="3247,10092" coordsize="1499,0" path="m3247,10092l4746,10092e" filled="f" stroked="t" strokeweight=".954994pt" strokecolor="#5B5B5B">
                <v:path arrowok="t"/>
              </v:shape>
            </v:group>
            <v:group style="position:absolute;left:4689;top:10092;width:1036;height:2" coordorigin="4689,10092" coordsize="1036,2">
              <v:shape style="position:absolute;left:4689;top:10092;width:1036;height:2" coordorigin="4689,10092" coordsize="1036,0" path="m4689,10092l5725,10092e" filled="f" stroked="t" strokeweight=".716246pt" strokecolor="#484848">
                <v:path arrowok="t"/>
              </v:shape>
            </v:group>
            <v:group style="position:absolute;left:5668;top:10090;width:1089;height:2" coordorigin="5668,10090" coordsize="1089,2">
              <v:shape style="position:absolute;left:5668;top:10090;width:1089;height:2" coordorigin="5668,10090" coordsize="1089,0" path="m5668,10090l6757,10090e" filled="f" stroked="t" strokeweight=".477497pt" strokecolor="#343434">
                <v:path arrowok="t"/>
              </v:shape>
            </v:group>
            <v:group style="position:absolute;left:6685;top:10090;width:1156;height:2" coordorigin="6685,10090" coordsize="1156,2">
              <v:shape style="position:absolute;left:6685;top:10090;width:1156;height:2" coordorigin="6685,10090" coordsize="1156,0" path="m6685,10090l7841,10090e" filled="f" stroked="t" strokeweight=".954994pt" strokecolor="#646464">
                <v:path arrowok="t"/>
              </v:shape>
            </v:group>
            <v:group style="position:absolute;left:7764;top:10090;width:530;height:2" coordorigin="7764,10090" coordsize="530,2">
              <v:shape style="position:absolute;left:7764;top:10090;width:530;height:2" coordorigin="7764,10090" coordsize="530,0" path="m7764,10090l8294,10090e" filled="f" stroked="t" strokeweight=".477497pt" strokecolor="#484848">
                <v:path arrowok="t"/>
              </v:shape>
            </v:group>
            <v:group style="position:absolute;left:8237;top:10090;width:477;height:2" coordorigin="8237,10090" coordsize="477,2">
              <v:shape style="position:absolute;left:8237;top:10090;width:477;height:2" coordorigin="8237,10090" coordsize="477,0" path="m8237,10090l8714,10090e" filled="f" stroked="t" strokeweight=".477497pt" strokecolor="#232323">
                <v:path arrowok="t"/>
              </v:shape>
            </v:group>
            <v:group style="position:absolute;left:8657;top:10090;width:559;height:2" coordorigin="8657,10090" coordsize="559,2">
              <v:shape style="position:absolute;left:8657;top:10090;width:559;height:2" coordorigin="8657,10090" coordsize="559,0" path="m8657,10090l9216,10090e" filled="f" stroked="t" strokeweight=".477497pt" strokecolor="#3B3B3B">
                <v:path arrowok="t"/>
              </v:shape>
            </v:group>
            <v:group style="position:absolute;left:9158;top:10087;width:368;height:2" coordorigin="9158,10087" coordsize="368,2">
              <v:shape style="position:absolute;left:9158;top:10087;width:368;height:2" coordorigin="9158,10087" coordsize="368,0" path="m9158,10087l9526,10087e" filled="f" stroked="t" strokeweight=".716246pt" strokecolor="#545454">
                <v:path arrowok="t"/>
              </v:shape>
            </v:group>
            <v:group style="position:absolute;left:9416;top:10090;width:1237;height:2" coordorigin="9416,10090" coordsize="1237,2">
              <v:shape style="position:absolute;left:9416;top:10090;width:1237;height:2" coordorigin="9416,10090" coordsize="1237,0" path="m9416,10090l10653,10090e" filled="f" stroked="t" strokeweight=".954994pt" strokecolor="#6B6B6B">
                <v:path arrowok="t"/>
              </v:shape>
            </v:group>
            <v:group style="position:absolute;left:10467;top:10090;width:1136;height:2" coordorigin="10467,10090" coordsize="1136,2">
              <v:shape style="position:absolute;left:10467;top:10090;width:1136;height:2" coordorigin="10467,10090" coordsize="1136,0" path="m10467,10090l11603,10090e" filled="f" stroked="t" strokeweight=".477497pt" strokecolor="#545454">
                <v:path arrowok="t"/>
              </v:shape>
            </v:group>
            <v:group style="position:absolute;left:11596;top:9807;width:2;height:4198" coordorigin="11596,9807" coordsize="2,4198">
              <v:shape style="position:absolute;left:11596;top:9807;width:2;height:4198" coordorigin="11596,9807" coordsize="0,4198" path="m11596,14005l11596,9807e" filled="f" stroked="t" strokeweight=".954994pt" strokecolor="#676767">
                <v:path arrowok="t"/>
              </v:shape>
            </v:group>
            <v:group style="position:absolute;left:353;top:10339;width:1342;height:2" coordorigin="353,10339" coordsize="1342,2">
              <v:shape style="position:absolute;left:353;top:10339;width:1342;height:2" coordorigin="353,10339" coordsize="1342,0" path="m353,10339l1695,10339e" filled="f" stroked="t" strokeweight=".477497pt" strokecolor="#3F3F3F">
                <v:path arrowok="t"/>
              </v:shape>
            </v:group>
            <v:group style="position:absolute;left:1638;top:10334;width:3109;height:2" coordorigin="1638,10334" coordsize="3109,2">
              <v:shape style="position:absolute;left:1638;top:10334;width:3109;height:2" coordorigin="1638,10334" coordsize="3109,0" path="m1638,10334l4746,10334e" filled="f" stroked="t" strokeweight=".716246pt" strokecolor="#4B4B4B">
                <v:path arrowok="t"/>
              </v:shape>
            </v:group>
            <v:group style="position:absolute;left:4689;top:10334;width:640;height:2" coordorigin="4689,10334" coordsize="640,2">
              <v:shape style="position:absolute;left:4689;top:10334;width:640;height:2" coordorigin="4689,10334" coordsize="640,0" path="m4689,10334l5329,10334e" filled="f" stroked="t" strokeweight=".477497pt" strokecolor="#232323">
                <v:path arrowok="t"/>
              </v:shape>
            </v:group>
            <v:group style="position:absolute;left:5272;top:10331;width:3023;height:2" coordorigin="5272,10331" coordsize="3023,2">
              <v:shape style="position:absolute;left:5272;top:10331;width:3023;height:2" coordorigin="5272,10331" coordsize="3023,0" path="m5272,10331l8294,10331e" filled="f" stroked="t" strokeweight=".716246pt" strokecolor="#575757">
                <v:path arrowok="t"/>
              </v:shape>
            </v:group>
            <v:group style="position:absolute;left:8237;top:10329;width:477;height:2" coordorigin="8237,10329" coordsize="477,2">
              <v:shape style="position:absolute;left:8237;top:10329;width:477;height:2" coordorigin="8237,10329" coordsize="477,0" path="m8237,10329l8714,10329e" filled="f" stroked="t" strokeweight=".477497pt" strokecolor="#2B2B2B">
                <v:path arrowok="t"/>
              </v:shape>
            </v:group>
            <v:group style="position:absolute;left:8657;top:10331;width:2946;height:2" coordorigin="8657,10331" coordsize="2946,2">
              <v:shape style="position:absolute;left:8657;top:10331;width:2946;height:2" coordorigin="8657,10331" coordsize="2946,0" path="m8657,10331l11603,10331e" filled="f" stroked="t" strokeweight=".954994pt" strokecolor="#646464">
                <v:path arrowok="t"/>
              </v:shape>
            </v:group>
            <v:group style="position:absolute;left:365;top:10291;width:2;height:6112" coordorigin="365,10291" coordsize="2,6112">
              <v:shape style="position:absolute;left:365;top:10291;width:2;height:6112" coordorigin="365,10291" coordsize="0,6112" path="m365,16403l365,10291e" filled="f" stroked="t" strokeweight=".716246pt" strokecolor="#484848">
                <v:path arrowok="t"/>
              </v:shape>
            </v:group>
            <v:group style="position:absolute;left:358;top:10609;width:2832;height:2" coordorigin="358,10609" coordsize="2832,2">
              <v:shape style="position:absolute;left:358;top:10609;width:2832;height:2" coordorigin="358,10609" coordsize="2832,0" path="m358,10609l3190,10609e" filled="f" stroked="t" strokeweight=".954994pt" strokecolor="#606060">
                <v:path arrowok="t"/>
              </v:shape>
            </v:group>
            <v:group style="position:absolute;left:2860;top:10609;width:1218;height:2" coordorigin="2860,10609" coordsize="1218,2">
              <v:shape style="position:absolute;left:2860;top:10609;width:1218;height:2" coordorigin="2860,10609" coordsize="1218,0" path="m2860,10609l4078,10609e" filled="f" stroked="t" strokeweight=".477497pt" strokecolor="#3B3B3B">
                <v:path arrowok="t"/>
              </v:shape>
            </v:group>
            <v:group style="position:absolute;left:4021;top:10604;width:7559;height:2" coordorigin="4021,10604" coordsize="7559,2">
              <v:shape style="position:absolute;left:4021;top:10604;width:7559;height:2" coordorigin="4021,10604" coordsize="7559,0" path="m4021,10604l11579,10604e" filled="f" stroked="t" strokeweight=".716246pt" strokecolor="#575757">
                <v:path arrowok="t"/>
              </v:shape>
            </v:group>
            <v:group style="position:absolute;left:5668;top:10607;width:1089;height:2" coordorigin="5668,10607" coordsize="1089,2">
              <v:shape style="position:absolute;left:5668;top:10607;width:1089;height:2" coordorigin="5668,10607" coordsize="1089,0" path="m5668,10607l6757,10607e" filled="f" stroked="t" strokeweight=".477497pt" strokecolor="#3B3B3B">
                <v:path arrowok="t"/>
              </v:shape>
            </v:group>
            <v:group style="position:absolute;left:9158;top:10602;width:368;height:2" coordorigin="9158,10602" coordsize="368,2">
              <v:shape style="position:absolute;left:9158;top:10602;width:368;height:2" coordorigin="9158,10602" coordsize="368,0" path="m9158,10602l9526,10602e" filled="f" stroked="t" strokeweight=".477497pt" strokecolor="#444444">
                <v:path arrowok="t"/>
              </v:shape>
            </v:group>
            <v:group style="position:absolute;left:10467;top:10607;width:1141;height:2" coordorigin="10467,10607" coordsize="1141,2">
              <v:shape style="position:absolute;left:10467;top:10607;width:1141;height:2" coordorigin="10467,10607" coordsize="1141,0" path="m10467,10607l11608,10607e" filled="f" stroked="t" strokeweight=".477497pt" strokecolor="#484848">
                <v:path arrowok="t"/>
              </v:shape>
            </v:group>
            <v:group style="position:absolute;left:2426;top:10563;width:2;height:2666" coordorigin="2426,10563" coordsize="2,2666">
              <v:shape style="position:absolute;left:2426;top:10563;width:2;height:2666" coordorigin="2426,10563" coordsize="0,2666" path="m2426,13229l2426,10563e" filled="f" stroked="t" strokeweight=".954994pt" strokecolor="#575757">
                <v:path arrowok="t"/>
              </v:shape>
            </v:group>
            <v:group style="position:absolute;left:358;top:11088;width:2072;height:2" coordorigin="358,11088" coordsize="2072,2">
              <v:shape style="position:absolute;left:358;top:11088;width:2072;height:2" coordorigin="358,11088" coordsize="2072,0" path="m358,11088l2430,11088e" filled="f" stroked="t" strokeweight=".954994pt" strokecolor="#676767">
                <v:path arrowok="t"/>
              </v:shape>
            </v:group>
            <v:group style="position:absolute;left:2368;top:11085;width:688;height:2" coordorigin="2368,11085" coordsize="688,2">
              <v:shape style="position:absolute;left:2368;top:11085;width:688;height:2" coordorigin="2368,11085" coordsize="688,0" path="m2368,11085l3056,11085e" filled="f" stroked="t" strokeweight=".716246pt" strokecolor="#4F4F4F">
                <v:path arrowok="t"/>
              </v:shape>
            </v:group>
            <v:group style="position:absolute;left:2860;top:11085;width:984;height:2" coordorigin="2860,11085" coordsize="984,2">
              <v:shape style="position:absolute;left:2860;top:11085;width:984;height:2" coordorigin="2860,11085" coordsize="984,0" path="m2860,11085l3844,11085e" filled="f" stroked="t" strokeweight=".477497pt" strokecolor="#3B3B3B">
                <v:path arrowok="t"/>
              </v:shape>
            </v:group>
            <v:group style="position:absolute;left:5668;top:11085;width:1089;height:2" coordorigin="5668,11085" coordsize="1089,2">
              <v:shape style="position:absolute;left:5668;top:11085;width:1089;height:2" coordorigin="5668,11085" coordsize="1089,0" path="m5668,11085l6757,11085e" filled="f" stroked="t" strokeweight=".477497pt" strokecolor="#343434">
                <v:path arrowok="t"/>
              </v:shape>
            </v:group>
            <v:group style="position:absolute;left:3787;top:11085;width:7821;height:2" coordorigin="3787,11085" coordsize="7821,2">
              <v:shape style="position:absolute;left:3787;top:11085;width:7821;height:2" coordorigin="3787,11085" coordsize="7821,0" path="m3787,11085l11608,11085e" filled="f" stroked="t" strokeweight=".716246pt" strokecolor="#575757">
                <v:path arrowok="t"/>
              </v:shape>
            </v:group>
            <v:group style="position:absolute;left:788;top:11329;width:1008;height:2" coordorigin="788,11329" coordsize="1008,2">
              <v:shape style="position:absolute;left:788;top:11329;width:1008;height:2" coordorigin="788,11329" coordsize="1008,0" path="m788,11329l1795,11329e" filled="f" stroked="t" strokeweight=".954994pt" strokecolor="#575757">
                <v:path arrowok="t"/>
              </v:shape>
            </v:group>
            <v:group style="position:absolute;left:1638;top:11327;width:2440;height:2" coordorigin="1638,11327" coordsize="2440,2">
              <v:shape style="position:absolute;left:1638;top:11327;width:2440;height:2" coordorigin="1638,11327" coordsize="2440,0" path="m1638,11327l4078,11327e" filled="f" stroked="t" strokeweight=".477497pt" strokecolor="#383838">
                <v:path arrowok="t"/>
              </v:shape>
            </v:group>
            <v:group style="position:absolute;left:4021;top:11324;width:1327;height:2" coordorigin="4021,11324" coordsize="1327,2">
              <v:shape style="position:absolute;left:4021;top:11324;width:1327;height:2" coordorigin="4021,11324" coordsize="1327,0" path="m4021,11324l5348,11324e" filled="f" stroked="t" strokeweight=".954994pt" strokecolor="#606060">
                <v:path arrowok="t"/>
              </v:shape>
            </v:group>
            <v:group style="position:absolute;left:5272;top:11322;width:2187;height:2" coordorigin="5272,11322" coordsize="2187,2">
              <v:shape style="position:absolute;left:5272;top:11322;width:2187;height:2" coordorigin="5272,11322" coordsize="2187,0" path="m5272,11322l7459,11322e" filled="f" stroked="t" strokeweight=".477497pt" strokecolor="#444444">
                <v:path arrowok="t"/>
              </v:shape>
            </v:group>
            <v:group style="position:absolute;left:7158;top:11322;width:4450;height:2" coordorigin="7158,11322" coordsize="4450,2">
              <v:shape style="position:absolute;left:7158;top:11322;width:4450;height:2" coordorigin="7158,11322" coordsize="4450,0" path="m7158,11322l11608,11322e" filled="f" stroked="t" strokeweight=".954994pt" strokecolor="#606060">
                <v:path arrowok="t"/>
              </v:shape>
            </v:group>
            <v:group style="position:absolute;left:8657;top:11324;width:559;height:2" coordorigin="8657,11324" coordsize="559,2">
              <v:shape style="position:absolute;left:8657;top:11324;width:559;height:2" coordorigin="8657,11324" coordsize="559,0" path="m8657,11324l9216,11324e" filled="f" stroked="t" strokeweight=".477497pt" strokecolor="#444444">
                <v:path arrowok="t"/>
              </v:shape>
            </v:group>
            <v:group style="position:absolute;left:1666;top:11324;width:2;height:373" coordorigin="1666,11324" coordsize="2,373">
              <v:shape style="position:absolute;left:1666;top:11324;width:2;height:373" coordorigin="1666,11324" coordsize="0,373" path="m1666,11698l1666,11324e" filled="f" stroked="t" strokeweight=".238749pt" strokecolor="#4B4B4B">
                <v:path arrowok="t"/>
              </v:shape>
            </v:group>
            <v:group style="position:absolute;left:1666;top:11693;width:735;height:2" coordorigin="1666,11693" coordsize="735,2">
              <v:shape style="position:absolute;left:1666;top:11693;width:735;height:2" coordorigin="1666,11693" coordsize="735,0" path="m1666,11693l2402,11693e" filled="f" stroked="t" strokeweight=".238749pt" strokecolor="#4B4B4B">
                <v:path arrowok="t"/>
              </v:shape>
            </v:group>
            <v:group style="position:absolute;left:2397;top:11693;width:2559;height:2" coordorigin="2397,11693" coordsize="2559,2">
              <v:shape style="position:absolute;left:2397;top:11693;width:2559;height:2" coordorigin="2397,11693" coordsize="2559,0" path="m2397,11693l4956,11693e" filled="f" stroked="t" strokeweight=".238749pt" strokecolor="#747474">
                <v:path arrowok="t"/>
              </v:shape>
            </v:group>
            <v:group style="position:absolute;left:7439;top:11315;width:2;height:2795" coordorigin="7439,11315" coordsize="2,2795">
              <v:shape style="position:absolute;left:7439;top:11315;width:2;height:2795" coordorigin="7439,11315" coordsize="0,2795" path="m7439,14110l7439,11315e" filled="f" stroked="t" strokeweight=".954994pt" strokecolor="#5B5B5B">
                <v:path arrowok="t"/>
              </v:shape>
            </v:group>
            <v:group style="position:absolute;left:349;top:11693;width:1323;height:2" coordorigin="349,11693" coordsize="1323,2">
              <v:shape style="position:absolute;left:349;top:11693;width:1323;height:2" coordorigin="349,11693" coordsize="1323,0" path="m349,11693l1671,11693e" filled="f" stroked="t" strokeweight=".238749pt" strokecolor="#606060">
                <v:path arrowok="t"/>
              </v:shape>
            </v:group>
            <v:group style="position:absolute;left:4956;top:11693;width:2044;height:2" coordorigin="4956,11693" coordsize="2044,2">
              <v:shape style="position:absolute;left:4956;top:11693;width:2044;height:2" coordorigin="4956,11693" coordsize="2044,0" path="m4956,11693l7000,11693e" filled="f" stroked="t" strokeweight=".238749pt" strokecolor="#000000">
                <v:path arrowok="t"/>
              </v:shape>
            </v:group>
            <v:group style="position:absolute;left:7000;top:11693;width:793;height:2" coordorigin="7000,11693" coordsize="793,2">
              <v:shape style="position:absolute;left:7000;top:11693;width:793;height:2" coordorigin="7000,11693" coordsize="793,0" path="m7000,11693l7793,11693e" filled="f" stroked="t" strokeweight=".238749pt" strokecolor="#707070">
                <v:path arrowok="t"/>
              </v:shape>
            </v:group>
            <v:group style="position:absolute;left:7793;top:11693;width:3787;height:2" coordorigin="7793,11693" coordsize="3787,2">
              <v:shape style="position:absolute;left:7793;top:11693;width:3787;height:2" coordorigin="7793,11693" coordsize="3787,0" path="m7793,11693l11579,11693e" filled="f" stroked="t" strokeweight=".238749pt" strokecolor="#000000">
                <v:path arrowok="t"/>
              </v:shape>
            </v:group>
            <v:group style="position:absolute;left:1050;top:11693;width:2;height:1254" coordorigin="1050,11693" coordsize="2,1254">
              <v:shape style="position:absolute;left:1050;top:11693;width:2;height:1254" coordorigin="1050,11693" coordsize="0,1254" path="m1050,12947l1050,11693e" filled="f" stroked="t" strokeweight=".238749pt" strokecolor="#000000">
                <v:path arrowok="t"/>
              </v:shape>
            </v:group>
            <v:group style="position:absolute;left:1666;top:11693;width:2;height:1254" coordorigin="1666,11693" coordsize="2,1254">
              <v:shape style="position:absolute;left:1666;top:11693;width:2;height:1254" coordorigin="1666,11693" coordsize="0,1254" path="m1666,12947l1666,11693e" filled="f" stroked="t" strokeweight=".238749pt" strokecolor="#000000">
                <v:path arrowok="t"/>
              </v:shape>
            </v:group>
            <v:group style="position:absolute;left:368;top:12023;width:2;height:646" coordorigin="368,12023" coordsize="2,646">
              <v:shape style="position:absolute;left:368;top:12023;width:2;height:646" coordorigin="368,12023" coordsize="0,646" path="m368,12669l368,12023e" filled="f" stroked="t" strokeweight=".477497pt" strokecolor="#1F1F1F">
                <v:path arrowok="t"/>
              </v:shape>
            </v:group>
            <v:group style="position:absolute;left:368;top:12612;width:2;height:172" coordorigin="368,12612" coordsize="2,172">
              <v:shape style="position:absolute;left:368;top:12612;width:2;height:172" coordorigin="368,12612" coordsize="0,172" path="m368,12784l368,12612e" filled="f" stroked="t" strokeweight=".477497pt" strokecolor="#343434">
                <v:path arrowok="t"/>
              </v:shape>
            </v:group>
            <v:group style="position:absolute;left:349;top:12942;width:707;height:2" coordorigin="349,12942" coordsize="707,2">
              <v:shape style="position:absolute;left:349;top:12942;width:707;height:2" coordorigin="349,12942" coordsize="707,0" path="m349,12942l1055,12942e" filled="f" stroked="t" strokeweight=".238749pt" strokecolor="#4F4F4F">
                <v:path arrowok="t"/>
              </v:shape>
            </v:group>
            <v:group style="position:absolute;left:1050;top:12942;width:621;height:2" coordorigin="1050,12942" coordsize="621,2">
              <v:shape style="position:absolute;left:1050;top:12942;width:621;height:2" coordorigin="1050,12942" coordsize="621,0" path="m1050,12942l1671,12942e" filled="f" stroked="t" strokeweight=".238749pt" strokecolor="#808080">
                <v:path arrowok="t"/>
              </v:shape>
            </v:group>
            <v:group style="position:absolute;left:1666;top:12942;width:735;height:2" coordorigin="1666,12942" coordsize="735,2">
              <v:shape style="position:absolute;left:1666;top:12942;width:735;height:2" coordorigin="1666,12942" coordsize="735,0" path="m1666,12942l2402,12942e" filled="f" stroked="t" strokeweight=".238749pt" strokecolor="#606060">
                <v:path arrowok="t"/>
              </v:shape>
            </v:group>
            <v:group style="position:absolute;left:11603;top:12727;width:2;height:1369" coordorigin="11603,12727" coordsize="2,1369">
              <v:shape style="position:absolute;left:11603;top:12727;width:2;height:1369" coordorigin="11603,12727" coordsize="0,1369" path="m11603,14096l11603,12727e" filled="f" stroked="t" strokeweight=".716246pt" strokecolor="#5B5B5B">
                <v:path arrowok="t"/>
              </v:shape>
            </v:group>
            <v:group style="position:absolute;left:1050;top:12942;width:2;height:239" coordorigin="1050,12942" coordsize="2,239">
              <v:shape style="position:absolute;left:1050;top:12942;width:2;height:239" coordorigin="1050,12942" coordsize="0,239" path="m1050,13182l1050,12942e" filled="f" stroked="t" strokeweight=".238749pt" strokecolor="#676767">
                <v:path arrowok="t"/>
              </v:shape>
            </v:group>
            <v:group style="position:absolute;left:1666;top:12942;width:2;height:239" coordorigin="1666,12942" coordsize="2,239">
              <v:shape style="position:absolute;left:1666;top:12942;width:2;height:239" coordorigin="1666,12942" coordsize="0,239" path="m1666,13182l1666,12942e" filled="f" stroked="t" strokeweight=".238749pt" strokecolor="#747474">
                <v:path arrowok="t"/>
              </v:shape>
            </v:group>
            <v:group style="position:absolute;left:372;top:13153;width:2;height:943" coordorigin="372,13153" coordsize="2,943">
              <v:shape style="position:absolute;left:372;top:13153;width:2;height:943" coordorigin="372,13153" coordsize="0,943" path="m372,14096l372,13153e" filled="f" stroked="t" strokeweight=".477497pt" strokecolor="#2F2F2F">
                <v:path arrowok="t"/>
              </v:shape>
            </v:group>
            <v:group style="position:absolute;left:1050;top:13182;width:2;height:3202" coordorigin="1050,13182" coordsize="2,3202">
              <v:shape style="position:absolute;left:1050;top:13182;width:2;height:3202" coordorigin="1050,13182" coordsize="0,3202" path="m1050,16384l1050,13182e" filled="f" stroked="t" strokeweight=".238749pt" strokecolor="#000000">
                <v:path arrowok="t"/>
              </v:shape>
            </v:group>
            <v:group style="position:absolute;left:1666;top:13182;width:2;height:2618" coordorigin="1666,13182" coordsize="2,2618">
              <v:shape style="position:absolute;left:1666;top:13182;width:2;height:2618" coordorigin="1666,13182" coordsize="0,2618" path="m1666,15800l1666,13182e" filled="f" stroked="t" strokeweight=".238749pt" strokecolor="#000000">
                <v:path arrowok="t"/>
              </v:shape>
            </v:group>
            <v:group style="position:absolute;left:2397;top:13182;width:2;height:2618" coordorigin="2397,13182" coordsize="2,2618">
              <v:shape style="position:absolute;left:2397;top:13182;width:2;height:2618" coordorigin="2397,13182" coordsize="0,2618" path="m2397,15800l2397,13182e" filled="f" stroked="t" strokeweight=".238749pt" strokecolor="#000000">
                <v:path arrowok="t"/>
              </v:shape>
            </v:group>
            <v:group style="position:absolute;left:7442;top:13890;width:2;height:402" coordorigin="7442,13890" coordsize="2,402">
              <v:shape style="position:absolute;left:7442;top:13890;width:2;height:402" coordorigin="7442,13890" coordsize="0,402" path="m7442,14292l7442,13890e" filled="f" stroked="t" strokeweight=".716246pt" strokecolor="#4F4F4F">
                <v:path arrowok="t"/>
              </v:shape>
            </v:group>
            <v:group style="position:absolute;left:375;top:14038;width:2;height:254" coordorigin="375,14038" coordsize="2,254">
              <v:shape style="position:absolute;left:375;top:14038;width:2;height:254" coordorigin="375,14038" coordsize="0,254" path="m375,14292l375,14038e" filled="f" stroked="t" strokeweight=".716246pt" strokecolor="#4B4B4B">
                <v:path arrowok="t"/>
              </v:shape>
            </v:group>
            <v:group style="position:absolute;left:11606;top:14038;width:2;height:598" coordorigin="11606,14038" coordsize="2,598">
              <v:shape style="position:absolute;left:11606;top:14038;width:2;height:598" coordorigin="11606,14038" coordsize="0,598" path="m11606,14637l11606,14038e" filled="f" stroked="t" strokeweight=".477497pt" strokecolor="#444444">
                <v:path arrowok="t"/>
              </v:shape>
            </v:group>
            <v:group style="position:absolute;left:375;top:14148;width:2;height:2254" coordorigin="375,14148" coordsize="2,2254">
              <v:shape style="position:absolute;left:375;top:14148;width:2;height:2254" coordorigin="375,14148" coordsize="0,2254" path="m375,16403l375,14148e" filled="f" stroked="t" strokeweight=".954994pt" strokecolor="#646464">
                <v:path arrowok="t"/>
              </v:shape>
            </v:group>
            <v:group style="position:absolute;left:7444;top:14235;width:2;height:986" coordorigin="7444,14235" coordsize="2,986">
              <v:shape style="position:absolute;left:7444;top:14235;width:2;height:986" coordorigin="7444,14235" coordsize="0,986" path="m7444,15221l7444,14235e" filled="f" stroked="t" strokeweight=".477497pt" strokecolor="#2F2F2F">
                <v:path arrowok="t"/>
              </v:shape>
            </v:group>
            <v:group style="position:absolute;left:11601;top:14579;width:2;height:1814" coordorigin="11601,14579" coordsize="2,1814">
              <v:shape style="position:absolute;left:11601;top:14579;width:2;height:1814" coordorigin="11601,14579" coordsize="0,1814" path="m11601,16393l11601,14579e" filled="f" stroked="t" strokeweight=".716246pt" strokecolor="#676767">
                <v:path arrowok="t"/>
              </v:shape>
            </v:group>
            <v:group style="position:absolute;left:7447;top:15163;width:2;height:488" coordorigin="7447,15163" coordsize="2,488">
              <v:shape style="position:absolute;left:7447;top:15163;width:2;height:488" coordorigin="7447,15163" coordsize="0,488" path="m7447,15651l7447,15163e" filled="f" stroked="t" strokeweight=".716246pt" strokecolor="#4B4B4B">
                <v:path arrowok="t"/>
              </v:shape>
            </v:group>
            <v:group style="position:absolute;left:7449;top:15594;width:2;height:799" coordorigin="7449,15594" coordsize="2,799">
              <v:shape style="position:absolute;left:7449;top:15594;width:2;height:799" coordorigin="7449,15594" coordsize="0,799" path="m7449,16393l7449,15594e" filled="f" stroked="t" strokeweight=".477497pt" strokecolor="#2B2B2B">
                <v:path arrowok="t"/>
              </v:shape>
            </v:group>
            <v:group style="position:absolute;left:368;top:16388;width:716;height:2" coordorigin="368,16388" coordsize="716,2">
              <v:shape style="position:absolute;left:368;top:16388;width:716;height:2" coordorigin="368,16388" coordsize="716,0" path="m368,16388l1084,16388e" filled="f" stroked="t" strokeweight=".716246pt" strokecolor="#6B6B6B">
                <v:path arrowok="t"/>
              </v:shape>
            </v:group>
            <v:group style="position:absolute;left:1666;top:15800;width:2;height:584" coordorigin="1666,15800" coordsize="2,584">
              <v:shape style="position:absolute;left:1666;top:15800;width:2;height:584" coordorigin="1666,15800" coordsize="0,584" path="m1666,16384l1666,15800e" filled="f" stroked="t" strokeweight=".238749pt" strokecolor="#7C7C7C">
                <v:path arrowok="t"/>
              </v:shape>
            </v:group>
            <v:group style="position:absolute;left:2860;top:16384;width:2865;height:2" coordorigin="2860,16384" coordsize="2865,2">
              <v:shape style="position:absolute;left:2860;top:16384;width:2865;height:2" coordorigin="2860,16384" coordsize="2865,0" path="m2860,16384l5725,16384e" filled="f" stroked="t" strokeweight=".716246pt" strokecolor="#606060">
                <v:path arrowok="t"/>
              </v:shape>
            </v:group>
            <v:group style="position:absolute;left:1022;top:16391;width:1896;height:2" coordorigin="1022,16391" coordsize="1896,2">
              <v:shape style="position:absolute;left:1022;top:16391;width:1896;height:2" coordorigin="1022,16391" coordsize="1896,0" path="m1022,16391l2918,16391e" filled="f" stroked="t" strokeweight=".477497pt" strokecolor="#3B3B3B">
                <v:path arrowok="t"/>
              </v:shape>
            </v:group>
            <v:group style="position:absolute;left:2397;top:15800;width:2;height:584" coordorigin="2397,15800" coordsize="2,584">
              <v:shape style="position:absolute;left:2397;top:15800;width:2;height:584" coordorigin="2397,15800" coordsize="0,584" path="m2397,16384l2397,15800e" filled="f" stroked="t" strokeweight=".238749pt" strokecolor="#282828">
                <v:path arrowok="t"/>
              </v:shape>
            </v:group>
            <v:group style="position:absolute;left:5668;top:16384;width:1089;height:2" coordorigin="5668,16384" coordsize="1089,2">
              <v:shape style="position:absolute;left:5668;top:16384;width:1089;height:2" coordorigin="5668,16384" coordsize="1089,0" path="m5668,16384l6757,16384e" filled="f" stroked="t" strokeweight=".477497pt" strokecolor="#484848">
                <v:path arrowok="t"/>
              </v:shape>
            </v:group>
            <v:group style="position:absolute;left:6699;top:16381;width:2015;height:2" coordorigin="6699,16381" coordsize="2015,2">
              <v:shape style="position:absolute;left:6699;top:16381;width:2015;height:2" coordorigin="6699,16381" coordsize="2015,0" path="m6699,16381l8714,16381e" filled="f" stroked="t" strokeweight=".954994pt" strokecolor="#747474">
                <v:path arrowok="t"/>
              </v:shape>
            </v:group>
            <v:group style="position:absolute;left:8657;top:16384;width:559;height:2" coordorigin="8657,16384" coordsize="559,2">
              <v:shape style="position:absolute;left:8657;top:16384;width:559;height:2" coordorigin="8657,16384" coordsize="559,0" path="m8657,16384l9216,16384e" filled="f" stroked="t" strokeweight=".477497pt" strokecolor="#4F4F4F">
                <v:path arrowok="t"/>
              </v:shape>
            </v:group>
            <v:group style="position:absolute;left:9158;top:16386;width:2450;height:2" coordorigin="9158,16386" coordsize="2450,2">
              <v:shape style="position:absolute;left:9158;top:16386;width:2450;height:2" coordorigin="9158,16386" coordsize="2450,0" path="m9158,16386l11608,16386e" filled="f" stroked="t" strokeweight=".954994pt" strokecolor="#777777">
                <v:path arrowok="t"/>
              </v:shape>
            </v:group>
            <v:group style="position:absolute;left:6502;top:3385;width:117;height:696" coordorigin="6502,3385" coordsize="117,696">
              <v:shape style="position:absolute;left:6502;top:3385;width:117;height:696" coordorigin="6502,3385" coordsize="117,696" path="m6502,3385l6619,3385,6619,4081,6502,4081,6502,3385e" filled="t" fillcolor="#EBEDED" stroked="f">
                <v:path arrowok="t"/>
                <v:fill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2"/>
          <w:szCs w:val="32"/>
          <w:color w:val="363636"/>
          <w:w w:val="58"/>
          <w:b/>
          <w:bCs/>
        </w:rPr>
        <w:t>A'b</w:t>
      </w:r>
      <w:r>
        <w:rPr>
          <w:rFonts w:ascii="Times New Roman" w:hAnsi="Times New Roman" w:cs="Times New Roman" w:eastAsia="Times New Roman"/>
          <w:sz w:val="32"/>
          <w:szCs w:val="32"/>
          <w:color w:val="363636"/>
          <w:spacing w:val="-13"/>
          <w:w w:val="59"/>
          <w:b/>
          <w:bCs/>
        </w:rPr>
        <w:t>d</w:t>
      </w:r>
      <w:r>
        <w:rPr>
          <w:rFonts w:ascii="Times New Roman" w:hAnsi="Times New Roman" w:cs="Times New Roman" w:eastAsia="Times New Roman"/>
          <w:sz w:val="32"/>
          <w:szCs w:val="32"/>
          <w:color w:val="505252"/>
          <w:spacing w:val="0"/>
          <w:w w:val="330"/>
          <w:b/>
          <w:bCs/>
        </w:rPr>
        <w:t>•</w:t>
      </w:r>
      <w:r>
        <w:rPr>
          <w:rFonts w:ascii="Times New Roman" w:hAnsi="Times New Roman" w:cs="Times New Roman" w:eastAsia="Times New Roman"/>
          <w:sz w:val="32"/>
          <w:szCs w:val="32"/>
          <w:color w:val="505252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505252"/>
          <w:spacing w:val="0"/>
          <w:w w:val="100"/>
          <w:b/>
          <w:bCs/>
        </w:rPr>
      </w:r>
      <w:r>
        <w:rPr>
          <w:rFonts w:ascii="Arial" w:hAnsi="Arial" w:cs="Arial" w:eastAsia="Arial"/>
          <w:sz w:val="25"/>
          <w:szCs w:val="25"/>
          <w:color w:val="505252"/>
          <w:spacing w:val="-15"/>
          <w:w w:val="93"/>
          <w:b/>
          <w:bCs/>
        </w:rPr>
        <w:t>T</w:t>
      </w:r>
      <w:r>
        <w:rPr>
          <w:rFonts w:ascii="Arial" w:hAnsi="Arial" w:cs="Arial" w:eastAsia="Arial"/>
          <w:sz w:val="25"/>
          <w:szCs w:val="25"/>
          <w:color w:val="363636"/>
          <w:spacing w:val="-4"/>
          <w:w w:val="81"/>
          <w:b/>
          <w:bCs/>
        </w:rPr>
        <w:t>O</w:t>
      </w:r>
      <w:r>
        <w:rPr>
          <w:rFonts w:ascii="Arial" w:hAnsi="Arial" w:cs="Arial" w:eastAsia="Arial"/>
          <w:sz w:val="25"/>
          <w:szCs w:val="25"/>
          <w:color w:val="505252"/>
          <w:spacing w:val="0"/>
          <w:w w:val="79"/>
          <w:b/>
          <w:bCs/>
        </w:rPr>
        <w:t>PÇ,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57" w:lineRule="exact"/>
        <w:ind w:left="2713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24"/>
          <w:szCs w:val="24"/>
          <w:color w:val="505252"/>
          <w:w w:val="72"/>
          <w:b/>
          <w:bCs/>
        </w:rPr>
        <w:t>Itfaiy</w:t>
      </w:r>
      <w:r>
        <w:rPr>
          <w:rFonts w:ascii="Arial" w:hAnsi="Arial" w:cs="Arial" w:eastAsia="Arial"/>
          <w:sz w:val="24"/>
          <w:szCs w:val="24"/>
          <w:color w:val="505252"/>
          <w:w w:val="73"/>
          <w:b/>
          <w:bCs/>
        </w:rPr>
        <w:t>e</w:t>
      </w:r>
      <w:r>
        <w:rPr>
          <w:rFonts w:ascii="Arial" w:hAnsi="Arial" w:cs="Arial" w:eastAsia="Arial"/>
          <w:sz w:val="24"/>
          <w:szCs w:val="24"/>
          <w:color w:val="505252"/>
          <w:spacing w:val="-33"/>
          <w:w w:val="100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79"/>
          <w:b/>
          <w:bCs/>
        </w:rPr>
        <w:t>MM</w:t>
      </w:r>
      <w:r>
        <w:rPr>
          <w:rFonts w:ascii="Times New Roman" w:hAnsi="Times New Roman" w:cs="Times New Roman" w:eastAsia="Times New Roman"/>
          <w:sz w:val="23"/>
          <w:szCs w:val="23"/>
          <w:color w:val="505252"/>
          <w:spacing w:val="0"/>
          <w:w w:val="79"/>
        </w:rPr>
        <w:t>Ar</w:t>
      </w:r>
      <w:r>
        <w:rPr>
          <w:rFonts w:ascii="Times New Roman" w:hAnsi="Times New Roman" w:cs="Times New Roman" w:eastAsia="Times New Roman"/>
          <w:sz w:val="23"/>
          <w:szCs w:val="23"/>
          <w:color w:val="505252"/>
          <w:spacing w:val="4"/>
          <w:w w:val="79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7E807E"/>
          <w:spacing w:val="0"/>
          <w:w w:val="101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160"/>
        </w:sectPr>
      </w:pPr>
      <w:rPr/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/>
        <w:pict>
          <v:shape style="position:absolute;margin-left:449.279999pt;margin-top:654.719971pt;width:125.76pt;height:110.4pt;mso-position-horizontal-relative:page;mso-position-vertical-relative:page;z-index:-17094" type="#_x0000_t75">
            <v:imagedata r:id="rId18" o:title=""/>
          </v:shape>
        </w:pict>
      </w:r>
      <w:r>
        <w:rPr/>
        <w:pict>
          <v:group style="position:absolute;margin-left:204.856812pt;margin-top:631.614075pt;width:.1pt;height:42.01266pt;mso-position-horizontal-relative:page;mso-position-vertical-relative:page;z-index:-17093" coordorigin="4097,12632" coordsize="2,840">
            <v:shape style="position:absolute;left:4097;top:12632;width:2;height:840" coordorigin="4097,12632" coordsize="0,840" path="m4097,13473l4097,12632e" filled="f" stroked="t" strokeweight="1.64355pt" strokecolor="#484B8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.196449pt;margin-top:33.352882pt;width:560.333267pt;height:768.325527pt;mso-position-horizontal-relative:page;mso-position-vertical-relative:page;z-index:-17092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1491" w:hRule="exact"/>
                    </w:trPr>
                    <w:tc>
                      <w:tcPr>
                        <w:tcW w:w="2000" w:type="dxa"/>
                        <w:gridSpan w:val="4"/>
                        <w:tcBorders>
                          <w:top w:val="single" w:sz="5.635032" w:space="0" w:color="838383"/>
                          <w:bottom w:val="single" w:sz="5.635032" w:space="0" w:color="4B4B4B"/>
                          <w:left w:val="single" w:sz="5.635032" w:space="0" w:color="4B4B4B"/>
                          <w:right w:val="single" w:sz="5.635032" w:space="0" w:color="444444"/>
                        </w:tcBorders>
                      </w:tcPr>
                      <w:p>
                        <w:pPr>
                          <w:spacing w:before="0" w:after="0" w:line="847" w:lineRule="exact"/>
                          <w:ind w:left="366" w:right="-20"/>
                          <w:jc w:val="left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87"/>
                            <w:szCs w:val="87"/>
                            <w:color w:val="1A1C1C"/>
                            <w:spacing w:val="-736"/>
                            <w:w w:val="158"/>
                            <w:b/>
                            <w:bCs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5D5D5E"/>
                            <w:spacing w:val="5"/>
                            <w:w w:val="113"/>
                            <w:position w:val="-13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5D5D5E"/>
                            <w:spacing w:val="8"/>
                            <w:w w:val="113"/>
                            <w:position w:val="-13"/>
                          </w:rPr>
                          <w:t>Z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13131"/>
                            <w:spacing w:val="0"/>
                            <w:w w:val="112"/>
                            <w:position w:val="-13"/>
                          </w:rPr>
                          <w:t>MIR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36" w:lineRule="exact"/>
                          <w:ind w:left="467" w:right="-20"/>
                          <w:jc w:val="left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13131"/>
                            <w:spacing w:val="0"/>
                            <w:w w:val="102"/>
                            <w:b/>
                            <w:bCs/>
                          </w:rPr>
                          <w:t>BÜYÜKŞEHIR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50" w:lineRule="exact"/>
                          <w:ind w:left="514" w:right="-20"/>
                          <w:jc w:val="left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464646"/>
                            <w:spacing w:val="0"/>
                            <w:w w:val="106"/>
                          </w:rPr>
                          <w:t>BELEDIYESI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66" w:type="dxa"/>
                        <w:gridSpan w:val="5"/>
                        <w:tcBorders>
                          <w:top w:val="single" w:sz="5.635032" w:space="0" w:color="838383"/>
                          <w:bottom w:val="single" w:sz="5.635032" w:space="0" w:color="4B4B4B"/>
                          <w:left w:val="single" w:sz="5.635032" w:space="0" w:color="444444"/>
                          <w:right w:val="single" w:sz="5.635032" w:space="0" w:color="4F4F4F"/>
                        </w:tcBorders>
                      </w:tcPr>
                      <w:p>
                        <w:pPr>
                          <w:spacing w:before="6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50" w:lineRule="auto"/>
                          <w:ind w:left="1501" w:right="1767"/>
                          <w:jc w:val="center"/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İZMİR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BÜYÜKŞEHİR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BELEDİYESİ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İTFAİYE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DAİRESi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BAŞKANLIGI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37" w:lineRule="exact"/>
                          <w:ind w:left="114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Müdahale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Şub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1"/>
                          </w:rPr>
                          <w:t>Müdürlüğü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5" w:after="0" w:line="240" w:lineRule="auto"/>
                          <w:ind w:left="2235" w:right="2559"/>
                          <w:jc w:val="center"/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YANGl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99"/>
                          </w:rPr>
                          <w:t>RAPORU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486" w:type="dxa"/>
                        <w:tcBorders>
                          <w:top w:val="single" w:sz="5.635032" w:space="0" w:color="838383"/>
                          <w:bottom w:val="single" w:sz="5.635032" w:space="0" w:color="4B4B4B"/>
                          <w:left w:val="single" w:sz="5.635032" w:space="0" w:color="4F4F4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1153" w:type="dxa"/>
                        <w:gridSpan w:val="10"/>
                        <w:tcBorders>
                          <w:top w:val="single" w:sz="5.635032" w:space="0" w:color="4B4B4B"/>
                          <w:bottom w:val="single" w:sz="5.635032" w:space="0" w:color="808080"/>
                          <w:left w:val="single" w:sz="5.635032" w:space="0" w:color="4B4B4B"/>
                          <w:right w:val="nil" w:sz="6" w:space="0" w:color="auto"/>
                        </w:tcBorders>
                      </w:tcPr>
                      <w:p>
                        <w:pPr>
                          <w:spacing w:before="11" w:after="0" w:line="214" w:lineRule="exact"/>
                          <w:ind w:left="-2" w:right="-20"/>
                          <w:jc w:val="left"/>
                          <w:tabs>
                            <w:tab w:pos="1360" w:val="left"/>
                            <w:tab w:pos="1640" w:val="left"/>
                            <w:tab w:pos="3040" w:val="left"/>
                            <w:tab w:pos="5340" w:val="left"/>
                            <w:tab w:pos="73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Pla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13131"/>
                            <w:spacing w:val="2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8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E"/>
                            <w:spacing w:val="0"/>
                            <w:w w:val="100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E"/>
                            <w:spacing w:val="-4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E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E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20.05.2017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1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Sıra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7"/>
                            <w:w w:val="100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14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0"/>
                          </w:rPr>
                          <w:t>!Blldüü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6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5"/>
                            <w:position w:val="0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7"/>
                            <w:w w:val="115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0"/>
                          </w:rPr>
                          <w:t>13:11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9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1"/>
                            <w:position w:val="0"/>
                          </w:rPr>
                          <w:t>tTel: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8"/>
                            <w:w w:val="91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  <w:position w:val="0"/>
                          </w:rPr>
                          <w:t>110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35" w:hRule="exact"/>
                    </w:trPr>
                    <w:tc>
                      <w:tcPr>
                        <w:tcW w:w="11153" w:type="dxa"/>
                        <w:gridSpan w:val="10"/>
                        <w:tcBorders>
                          <w:top w:val="single" w:sz="5.635032" w:space="0" w:color="808080"/>
                          <w:bottom w:val="single" w:sz="5.635032" w:space="0" w:color="4B4B4B"/>
                          <w:left w:val="single" w:sz="5.635032" w:space="0" w:color="4B4B4B"/>
                          <w:right w:val="nil" w:sz="6" w:space="0" w:color="auto"/>
                        </w:tcBorders>
                      </w:tcPr>
                      <w:p>
                        <w:pPr>
                          <w:spacing w:before="5" w:after="0" w:line="215" w:lineRule="exact"/>
                          <w:ind w:left="12" w:right="-20"/>
                          <w:jc w:val="left"/>
                          <w:tabs>
                            <w:tab w:pos="1660" w:val="left"/>
                            <w:tab w:pos="3040" w:val="left"/>
                            <w:tab w:pos="4340" w:val="left"/>
                            <w:tab w:pos="53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Tarihi</w:t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"/>
                            <w:w w:val="100"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E"/>
                            <w:spacing w:val="1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4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:3279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-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-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Alan: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Merkez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2"/>
                          </w:rPr>
                          <w:t>Santral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1153" w:type="dxa"/>
                        <w:gridSpan w:val="10"/>
                        <w:tcBorders>
                          <w:top w:val="single" w:sz="5.635032" w:space="0" w:color="4B4B4B"/>
                          <w:bottom w:val="single" w:sz="5.635032" w:space="0" w:color="838383"/>
                          <w:left w:val="single" w:sz="5.635032" w:space="0" w:color="4B4B4B"/>
                          <w:right w:val="nil" w:sz="6" w:space="0" w:color="auto"/>
                        </w:tcBorders>
                      </w:tcPr>
                      <w:p>
                        <w:pPr>
                          <w:spacing w:before="8" w:after="0" w:line="218" w:lineRule="exact"/>
                          <w:ind w:left="1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Bildirile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Adre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E"/>
                            <w:spacing w:val="0"/>
                            <w:w w:val="135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E"/>
                            <w:spacing w:val="0"/>
                            <w:w w:val="135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E"/>
                            <w:spacing w:val="5"/>
                            <w:w w:val="13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Bornova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Fevzi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Paşa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Caddesi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Mezarlı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karşısı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7" w:hRule="exact"/>
                    </w:trPr>
                    <w:tc>
                      <w:tcPr>
                        <w:tcW w:w="11153" w:type="dxa"/>
                        <w:gridSpan w:val="10"/>
                        <w:tcBorders>
                          <w:top w:val="single" w:sz="5.635032" w:space="0" w:color="838383"/>
                          <w:bottom w:val="single" w:sz="5.635032" w:space="0" w:color="4B4B4B"/>
                          <w:left w:val="single" w:sz="5.635032" w:space="0" w:color="4B4B4B"/>
                          <w:right w:val="nil" w:sz="6" w:space="0" w:color="auto"/>
                        </w:tcBorders>
                      </w:tcPr>
                      <w:p>
                        <w:pPr>
                          <w:spacing w:before="5" w:after="0" w:line="218" w:lineRule="exact"/>
                          <w:ind w:left="12" w:right="-20"/>
                          <w:jc w:val="left"/>
                          <w:tabs>
                            <w:tab w:pos="16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Doğru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Bomova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Fevzi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Paşa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Caddesi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tünel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inşaall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7" w:hRule="exact"/>
                    </w:trPr>
                    <w:tc>
                      <w:tcPr>
                        <w:tcW w:w="11153" w:type="dxa"/>
                        <w:gridSpan w:val="10"/>
                        <w:tcBorders>
                          <w:top w:val="single" w:sz="5.635032" w:space="0" w:color="4B4B4B"/>
                          <w:bottom w:val="single" w:sz="5.635032" w:space="0" w:color="808080"/>
                          <w:left w:val="single" w:sz="5.635032" w:space="0" w:color="4B4B4B"/>
                          <w:right w:val="single" w:sz="5.635032" w:space="0" w:color="545454"/>
                        </w:tcBorders>
                      </w:tcPr>
                      <w:p>
                        <w:pPr>
                          <w:spacing w:before="5" w:after="0" w:line="218" w:lineRule="exact"/>
                          <w:ind w:left="16" w:right="-20"/>
                          <w:jc w:val="left"/>
                          <w:tabs>
                            <w:tab w:pos="1600" w:val="left"/>
                            <w:tab w:pos="3600" w:val="left"/>
                            <w:tab w:pos="66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Türü</w:t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OtYangını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81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3"/>
                          </w:rPr>
                          <w:t>Sebebi: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84"/>
                          </w:rPr>
                          <w:t>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84"/>
                          </w:rPr>
                          <w:t>)k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1"/>
                            <w:w w:val="8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Ateş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755" w:hRule="exact"/>
                    </w:trPr>
                    <w:tc>
                      <w:tcPr>
                        <w:tcW w:w="3278" w:type="dxa"/>
                        <w:gridSpan w:val="5"/>
                        <w:tcBorders>
                          <w:top w:val="single" w:sz="5.635032" w:space="0" w:color="808080"/>
                          <w:bottom w:val="single" w:sz="5.635032" w:space="0" w:color="484848"/>
                          <w:left w:val="single" w:sz="5.635032" w:space="0" w:color="4B4B4B"/>
                          <w:right w:val="single" w:sz="5.635032" w:space="0" w:color="484848"/>
                        </w:tcBorders>
                      </w:tcPr>
                      <w:p>
                        <w:pPr>
                          <w:spacing w:before="19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E"/>
                            <w:spacing w:val="0"/>
                            <w:w w:val="135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875" w:type="dxa"/>
                        <w:gridSpan w:val="5"/>
                        <w:tcBorders>
                          <w:top w:val="single" w:sz="5.635032" w:space="0" w:color="808080"/>
                          <w:bottom w:val="single" w:sz="5.635032" w:space="0" w:color="484848"/>
                          <w:left w:val="single" w:sz="5.635032" w:space="0" w:color="484848"/>
                          <w:right w:val="single" w:sz="5.635032" w:space="0" w:color="545454"/>
                        </w:tcBorders>
                      </w:tcPr>
                      <w:p>
                        <w:pPr>
                          <w:spacing w:before="1" w:after="0" w:line="210" w:lineRule="exact"/>
                          <w:ind w:left="7" w:right="-20"/>
                          <w:jc w:val="left"/>
                          <w:tabs>
                            <w:tab w:pos="32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89"/>
                            <w:position w:val="-3"/>
                          </w:rPr>
                          <w:t>Yapını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89"/>
                            <w:position w:val="-3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8"/>
                            <w:w w:val="89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3"/>
                          </w:rPr>
                          <w:t>Şekli: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3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3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90"/>
                            <w:position w:val="-3"/>
                          </w:rPr>
                          <w:t>Kullanım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10"/>
                            <w:w w:val="90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3"/>
                          </w:rPr>
                          <w:t>Şekli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0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E"/>
                            <w:spacing w:val="0"/>
                            <w:w w:val="135"/>
                            <w:position w:val="-3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529" w:lineRule="exact"/>
                          <w:ind w:left="805" w:right="-20"/>
                          <w:jc w:val="left"/>
                          <w:tabs>
                            <w:tab w:pos="1380" w:val="left"/>
                            <w:tab w:pos="1880" w:val="left"/>
                            <w:tab w:pos="2340" w:val="left"/>
                            <w:tab w:pos="31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13131"/>
                            <w:spacing w:val="0"/>
                            <w:w w:val="46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13131"/>
                            <w:spacing w:val="-17"/>
                            <w:w w:val="4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13131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52"/>
                            <w:szCs w:val="52"/>
                            <w:color w:val="464646"/>
                            <w:spacing w:val="0"/>
                            <w:w w:val="46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52"/>
                            <w:szCs w:val="52"/>
                            <w:color w:val="464646"/>
                            <w:spacing w:val="-61"/>
                            <w:w w:val="46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52"/>
                            <w:szCs w:val="52"/>
                            <w:color w:val="464646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52"/>
                            <w:szCs w:val="52"/>
                            <w:color w:val="464646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52"/>
                            <w:szCs w:val="52"/>
                            <w:color w:val="AFB1AA"/>
                            <w:spacing w:val="0"/>
                            <w:w w:val="46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52"/>
                            <w:szCs w:val="52"/>
                            <w:color w:val="AFB1A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52"/>
                            <w:szCs w:val="52"/>
                            <w:color w:val="AFB1AA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56"/>
                            <w:szCs w:val="56"/>
                            <w:color w:val="313131"/>
                            <w:spacing w:val="0"/>
                            <w:w w:val="46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56"/>
                            <w:szCs w:val="56"/>
                            <w:color w:val="313131"/>
                            <w:spacing w:val="-70"/>
                            <w:w w:val="46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56"/>
                            <w:szCs w:val="56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56"/>
                            <w:szCs w:val="56"/>
                            <w:color w:val="313131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56"/>
                            <w:szCs w:val="56"/>
                            <w:color w:val="AFB1AA"/>
                            <w:spacing w:val="24"/>
                            <w:w w:val="56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8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Kontrol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Altına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Alma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13:21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73" w:hRule="exact"/>
                    </w:trPr>
                    <w:tc>
                      <w:tcPr>
                        <w:tcW w:w="2000" w:type="dxa"/>
                        <w:gridSpan w:val="4"/>
                        <w:tcBorders>
                          <w:top w:val="single" w:sz="5.635032" w:space="0" w:color="484848"/>
                          <w:bottom w:val="single" w:sz="7.513376" w:space="0" w:color="4B4B4B"/>
                          <w:left w:val="single" w:sz="5.635032" w:space="0" w:color="4B4B4B"/>
                          <w:right w:val="single" w:sz="5.635032" w:space="0" w:color="484848"/>
                        </w:tcBorders>
                      </w:tcPr>
                      <w:p>
                        <w:pPr>
                          <w:spacing w:before="10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</w:rPr>
                          <w:t>Şeyin: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52" w:type="dxa"/>
                        <w:gridSpan w:val="6"/>
                        <w:tcBorders>
                          <w:top w:val="single" w:sz="5.635032" w:space="0" w:color="484848"/>
                          <w:bottom w:val="single" w:sz="7.513376" w:space="0" w:color="4B4B4B"/>
                          <w:left w:val="single" w:sz="5.635032" w:space="0" w:color="484848"/>
                          <w:right w:val="single" w:sz="5.635032" w:space="0" w:color="545454"/>
                        </w:tcBorders>
                      </w:tcPr>
                      <w:p>
                        <w:pPr>
                          <w:spacing w:before="10" w:after="0" w:line="240" w:lineRule="auto"/>
                          <w:ind w:left="-2" w:right="-20"/>
                          <w:jc w:val="left"/>
                          <w:tabs>
                            <w:tab w:pos="34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Salıibi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JKiracı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Kullanan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7" w:hRule="exact"/>
                    </w:trPr>
                    <w:tc>
                      <w:tcPr>
                        <w:tcW w:w="517" w:type="dxa"/>
                        <w:vMerge w:val="restart"/>
                        <w:tcBorders>
                          <w:top w:val="single" w:sz="7.513376" w:space="0" w:color="4B4B4B"/>
                          <w:left w:val="single" w:sz="5.635032" w:space="0" w:color="4B4B4B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5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9"/>
                          </w:rPr>
                          <w:t>Piden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4" w:after="0" w:line="240" w:lineRule="auto"/>
                          <w:ind w:left="16" w:right="-71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Ekibin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484" w:type="dxa"/>
                        <w:vMerge w:val="restart"/>
                        <w:gridSpan w:val="3"/>
                        <w:tcBorders>
                          <w:top w:val="single" w:sz="7.513376" w:space="0" w:color="4B4B4B"/>
                          <w:left w:val="nil" w:sz="6" w:space="0" w:color="auto"/>
                          <w:right w:val="single" w:sz="5.635032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9152" w:type="dxa"/>
                        <w:gridSpan w:val="6"/>
                        <w:tcBorders>
                          <w:top w:val="single" w:sz="7.513376" w:space="0" w:color="4B4B4B"/>
                          <w:bottom w:val="single" w:sz="3.756688" w:space="0" w:color="808080"/>
                          <w:left w:val="single" w:sz="5.635032" w:space="0" w:color="484848"/>
                          <w:right w:val="single" w:sz="5.635032" w:space="0" w:color="545454"/>
                        </w:tcBorders>
                      </w:tcPr>
                      <w:p>
                        <w:pPr>
                          <w:spacing w:before="0" w:after="0" w:line="223" w:lineRule="exact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Çv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-3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A1C1C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A1C1C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Öme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</w:rPr>
                          <w:t>SELÇUK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87" w:hRule="exact"/>
                    </w:trPr>
                    <w:tc>
                      <w:tcPr>
                        <w:tcW w:w="517" w:type="dxa"/>
                        <w:vMerge/>
                        <w:tcBorders>
                          <w:left w:val="single" w:sz="5.635032" w:space="0" w:color="4B4B4B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484" w:type="dxa"/>
                        <w:vMerge/>
                        <w:gridSpan w:val="3"/>
                        <w:tcBorders>
                          <w:left w:val="nil" w:sz="6" w:space="0" w:color="auto"/>
                          <w:right w:val="single" w:sz="5.635032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12" w:type="dxa"/>
                        <w:vMerge w:val="restart"/>
                        <w:gridSpan w:val="2"/>
                        <w:tcBorders>
                          <w:top w:val="single" w:sz="3.756688" w:space="0" w:color="808080"/>
                          <w:left w:val="single" w:sz="5.635032" w:space="0" w:color="484848"/>
                          <w:right w:val="single" w:sz="5.635032" w:space="0" w:color="484848"/>
                        </w:tcBorders>
                      </w:tcPr>
                      <w:p>
                        <w:pPr>
                          <w:spacing w:before="0" w:after="0" w:line="243" w:lineRule="exact"/>
                          <w:ind w:left="2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13131"/>
                            <w:spacing w:val="0"/>
                            <w:w w:val="88"/>
                          </w:rPr>
                          <w:t>Ara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13131"/>
                            <w:spacing w:val="0"/>
                            <w:w w:val="88"/>
                          </w:rPr>
                          <w:t>ç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313131"/>
                            <w:spacing w:val="0"/>
                            <w:w w:val="8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313131"/>
                            <w:spacing w:val="0"/>
                            <w:w w:val="177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18" w:lineRule="exact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Plakası:3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</w:rPr>
                          <w:t>372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40" w:type="dxa"/>
                        <w:gridSpan w:val="4"/>
                        <w:tcBorders>
                          <w:top w:val="single" w:sz="3.756688" w:space="0" w:color="808080"/>
                          <w:bottom w:val="single" w:sz="5.635032" w:space="0" w:color="575757"/>
                          <w:left w:val="single" w:sz="5.635032" w:space="0" w:color="484848"/>
                          <w:right w:val="single" w:sz="5.635032" w:space="0" w:color="545454"/>
                        </w:tcBorders>
                      </w:tcPr>
                      <w:p>
                        <w:pPr>
                          <w:spacing w:before="10" w:after="0" w:line="240" w:lineRule="auto"/>
                          <w:ind w:left="2" w:right="-20"/>
                          <w:jc w:val="left"/>
                          <w:tabs>
                            <w:tab w:pos="28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w w:val="97"/>
                          </w:rPr>
                          <w:t>Çı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w w:val="98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-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A1C1C"/>
                            <w:spacing w:val="0"/>
                            <w:w w:val="54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A1C1C"/>
                            <w:spacing w:val="0"/>
                            <w:w w:val="54"/>
                          </w:rPr>
                          <w:t> 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A1C1C"/>
                            <w:spacing w:val="15"/>
                            <w:w w:val="5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13:12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Varı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8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1"/>
                            <w:w w:val="10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8"/>
                          </w:rPr>
                          <w:t>13:18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3" w:hRule="exact"/>
                    </w:trPr>
                    <w:tc>
                      <w:tcPr>
                        <w:tcW w:w="517" w:type="dxa"/>
                        <w:vMerge/>
                        <w:tcBorders>
                          <w:left w:val="single" w:sz="5.635032" w:space="0" w:color="4B4B4B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484" w:type="dxa"/>
                        <w:vMerge/>
                        <w:gridSpan w:val="3"/>
                        <w:tcBorders>
                          <w:left w:val="nil" w:sz="6" w:space="0" w:color="auto"/>
                          <w:right w:val="single" w:sz="5.635032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12" w:type="dxa"/>
                        <w:vMerge/>
                        <w:gridSpan w:val="2"/>
                        <w:tcBorders>
                          <w:left w:val="single" w:sz="5.635032" w:space="0" w:color="484848"/>
                          <w:right w:val="single" w:sz="5.635032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40" w:type="dxa"/>
                        <w:gridSpan w:val="4"/>
                        <w:tcBorders>
                          <w:top w:val="single" w:sz="5.635032" w:space="0" w:color="575757"/>
                          <w:bottom w:val="single" w:sz="5.635032" w:space="0" w:color="4B4B4B"/>
                          <w:left w:val="single" w:sz="5.635032" w:space="0" w:color="484848"/>
                          <w:right w:val="single" w:sz="5.635032" w:space="0" w:color="545454"/>
                        </w:tcBorders>
                      </w:tcPr>
                      <w:p>
                        <w:pPr>
                          <w:spacing w:before="5" w:after="0" w:line="213" w:lineRule="exact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E"/>
                            <w:spacing w:val="0"/>
                            <w:w w:val="100"/>
                            <w:position w:val="-1"/>
                          </w:rPr>
                          <w:t>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ktri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Arıza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  <w:position w:val="-1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517" w:type="dxa"/>
                        <w:vMerge/>
                        <w:tcBorders>
                          <w:left w:val="single" w:sz="5.635032" w:space="0" w:color="4B4B4B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484" w:type="dxa"/>
                        <w:vMerge/>
                        <w:gridSpan w:val="3"/>
                        <w:tcBorders>
                          <w:left w:val="nil" w:sz="6" w:space="0" w:color="auto"/>
                          <w:right w:val="single" w:sz="5.635032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12" w:type="dxa"/>
                        <w:vMerge/>
                        <w:gridSpan w:val="2"/>
                        <w:tcBorders>
                          <w:left w:val="single" w:sz="5.635032" w:space="0" w:color="484848"/>
                          <w:right w:val="single" w:sz="5.635032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40" w:type="dxa"/>
                        <w:gridSpan w:val="4"/>
                        <w:tcBorders>
                          <w:top w:val="single" w:sz="5.635032" w:space="0" w:color="4B4B4B"/>
                          <w:bottom w:val="single" w:sz="3.756688" w:space="0" w:color="808080"/>
                          <w:left w:val="single" w:sz="5.635032" w:space="0" w:color="484848"/>
                          <w:right w:val="single" w:sz="5.635032" w:space="0" w:color="545454"/>
                        </w:tcBorders>
                      </w:tcPr>
                      <w:p>
                        <w:pPr>
                          <w:spacing w:before="10" w:after="0" w:line="218" w:lineRule="exact"/>
                          <w:ind w:left="1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112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Servi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2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517" w:type="dxa"/>
                        <w:vMerge/>
                        <w:tcBorders>
                          <w:left w:val="single" w:sz="5.635032" w:space="0" w:color="4B4B4B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484" w:type="dxa"/>
                        <w:vMerge/>
                        <w:gridSpan w:val="3"/>
                        <w:tcBorders>
                          <w:left w:val="nil" w:sz="6" w:space="0" w:color="auto"/>
                          <w:right w:val="single" w:sz="5.635032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12" w:type="dxa"/>
                        <w:vMerge/>
                        <w:gridSpan w:val="2"/>
                        <w:tcBorders>
                          <w:bottom w:val="single" w:sz="5.635032" w:space="0" w:color="4B4B4B"/>
                          <w:left w:val="single" w:sz="5.635032" w:space="0" w:color="484848"/>
                          <w:right w:val="single" w:sz="5.635032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40" w:type="dxa"/>
                        <w:gridSpan w:val="4"/>
                        <w:tcBorders>
                          <w:top w:val="single" w:sz="3.756688" w:space="0" w:color="808080"/>
                          <w:bottom w:val="single" w:sz="5.635032" w:space="0" w:color="4B4B4B"/>
                          <w:left w:val="single" w:sz="5.635032" w:space="0" w:color="484848"/>
                          <w:right w:val="single" w:sz="5.635032" w:space="0" w:color="545454"/>
                        </w:tcBorders>
                      </w:tcPr>
                      <w:p>
                        <w:pPr>
                          <w:spacing w:before="10" w:after="0" w:line="218" w:lineRule="exact"/>
                          <w:ind w:left="1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Emniyet-Jandarma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2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517" w:type="dxa"/>
                        <w:vMerge/>
                        <w:tcBorders>
                          <w:left w:val="single" w:sz="5.635032" w:space="0" w:color="4B4B4B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484" w:type="dxa"/>
                        <w:vMerge/>
                        <w:gridSpan w:val="3"/>
                        <w:tcBorders>
                          <w:bottom w:val="single" w:sz="5.635032" w:space="0" w:color="808080"/>
                          <w:left w:val="nil" w:sz="6" w:space="0" w:color="auto"/>
                          <w:right w:val="single" w:sz="5.635032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12" w:type="dxa"/>
                        <w:gridSpan w:val="2"/>
                        <w:tcBorders>
                          <w:top w:val="single" w:sz="5.635032" w:space="0" w:color="4B4B4B"/>
                          <w:bottom w:val="single" w:sz="5.635032" w:space="0" w:color="808080"/>
                          <w:left w:val="single" w:sz="5.635032" w:space="0" w:color="484848"/>
                          <w:right w:val="single" w:sz="5.635032" w:space="0" w:color="484848"/>
                        </w:tcBorders>
                      </w:tcPr>
                      <w:p>
                        <w:pPr>
                          <w:spacing w:before="15" w:after="0" w:line="213" w:lineRule="exact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8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  <w:position w:val="-1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  <w:position w:val="-1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1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0"/>
                            <w:position w:val="-1"/>
                          </w:rPr>
                          <w:t>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6640" w:type="dxa"/>
                        <w:gridSpan w:val="4"/>
                        <w:tcBorders>
                          <w:top w:val="single" w:sz="5.635032" w:space="0" w:color="4B4B4B"/>
                          <w:bottom w:val="single" w:sz="5.635032" w:space="0" w:color="808080"/>
                          <w:left w:val="single" w:sz="5.635032" w:space="0" w:color="484848"/>
                          <w:right w:val="single" w:sz="5.635032" w:space="0" w:color="545454"/>
                        </w:tcBorders>
                      </w:tcPr>
                      <w:p>
                        <w:pPr>
                          <w:spacing w:before="10" w:after="0" w:line="218" w:lineRule="exact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Doğalgaz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2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65" w:hRule="exact"/>
                    </w:trPr>
                    <w:tc>
                      <w:tcPr>
                        <w:tcW w:w="517" w:type="dxa"/>
                        <w:vMerge/>
                        <w:tcBorders>
                          <w:left w:val="single" w:sz="5.635032" w:space="0" w:color="4B4B4B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484" w:type="dxa"/>
                        <w:vMerge w:val="restart"/>
                        <w:gridSpan w:val="3"/>
                        <w:tcBorders>
                          <w:top w:val="single" w:sz="5.635032" w:space="0" w:color="808080"/>
                          <w:left w:val="nil" w:sz="6" w:space="0" w:color="auto"/>
                          <w:right w:val="single" w:sz="5.635032" w:space="0" w:color="484848"/>
                        </w:tcBorders>
                      </w:tcPr>
                      <w:p>
                        <w:pPr>
                          <w:spacing w:before="5" w:after="0" w:line="240" w:lineRule="auto"/>
                          <w:ind w:left="5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.cı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2"/>
                          </w:rPr>
                          <w:t>Gitınişse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12" w:type="dxa"/>
                        <w:gridSpan w:val="2"/>
                        <w:tcBorders>
                          <w:top w:val="single" w:sz="5.635032" w:space="0" w:color="808080"/>
                          <w:bottom w:val="single" w:sz="5.635032" w:space="0" w:color="4B4B4B"/>
                          <w:left w:val="single" w:sz="5.635032" w:space="0" w:color="484848"/>
                          <w:right w:val="single" w:sz="5.635032" w:space="0" w:color="484848"/>
                        </w:tcBorders>
                      </w:tcPr>
                      <w:p>
                        <w:pPr>
                          <w:spacing w:before="5" w:after="0" w:line="255" w:lineRule="auto"/>
                          <w:ind w:left="12" w:right="1447" w:firstLine="-1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Dönüş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2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867" w:type="dxa"/>
                        <w:gridSpan w:val="2"/>
                        <w:tcBorders>
                          <w:top w:val="single" w:sz="5.635032" w:space="0" w:color="808080"/>
                          <w:bottom w:val="single" w:sz="5.635032" w:space="0" w:color="4B4B4B"/>
                          <w:left w:val="single" w:sz="5.635032" w:space="0" w:color="484848"/>
                          <w:right w:val="single" w:sz="5.635032" w:space="0" w:color="545454"/>
                        </w:tcBorders>
                      </w:tcPr>
                      <w:p>
                        <w:pPr>
                          <w:spacing w:before="0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E"/>
                            <w:spacing w:val="0"/>
                            <w:w w:val="112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773" w:type="dxa"/>
                        <w:gridSpan w:val="2"/>
                        <w:tcBorders>
                          <w:top w:val="single" w:sz="5.635032" w:space="0" w:color="808080"/>
                          <w:bottom w:val="single" w:sz="5.635032" w:space="0" w:color="4B4B4B"/>
                          <w:left w:val="single" w:sz="5.635032" w:space="0" w:color="545454"/>
                          <w:right w:val="single" w:sz="5.635032" w:space="0" w:color="545454"/>
                        </w:tcBorders>
                      </w:tcPr>
                      <w:p>
                        <w:pPr>
                          <w:spacing w:before="0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2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517" w:type="dxa"/>
                        <w:vMerge/>
                        <w:tcBorders>
                          <w:left w:val="single" w:sz="5.635032" w:space="0" w:color="4B4B4B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484" w:type="dxa"/>
                        <w:vMerge/>
                        <w:gridSpan w:val="3"/>
                        <w:tcBorders>
                          <w:left w:val="nil" w:sz="6" w:space="0" w:color="auto"/>
                          <w:right w:val="single" w:sz="5.635032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12" w:type="dxa"/>
                        <w:gridSpan w:val="2"/>
                        <w:tcBorders>
                          <w:top w:val="single" w:sz="5.635032" w:space="0" w:color="4B4B4B"/>
                          <w:bottom w:val="single" w:sz="5.635032" w:space="0" w:color="808080"/>
                          <w:left w:val="single" w:sz="5.635032" w:space="0" w:color="484848"/>
                          <w:right w:val="single" w:sz="5.635032" w:space="0" w:color="484848"/>
                        </w:tcBorders>
                      </w:tcPr>
                      <w:p>
                        <w:pPr>
                          <w:spacing w:before="15" w:after="0" w:line="213" w:lineRule="exact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Yardıma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5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Gele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6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A.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2"/>
                            <w:position w:val="-1"/>
                          </w:rPr>
                          <w:t>Plakası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2867" w:type="dxa"/>
                        <w:gridSpan w:val="2"/>
                        <w:tcBorders>
                          <w:top w:val="single" w:sz="5.635032" w:space="0" w:color="4B4B4B"/>
                          <w:bottom w:val="single" w:sz="5.635032" w:space="0" w:color="808080"/>
                          <w:left w:val="single" w:sz="5.635032" w:space="0" w:color="484848"/>
                          <w:right w:val="single" w:sz="5.635032" w:space="0" w:color="54545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773" w:type="dxa"/>
                        <w:gridSpan w:val="2"/>
                        <w:tcBorders>
                          <w:top w:val="single" w:sz="5.635032" w:space="0" w:color="4B4B4B"/>
                          <w:bottom w:val="single" w:sz="5.635032" w:space="0" w:color="808080"/>
                          <w:left w:val="single" w:sz="5.635032" w:space="0" w:color="545454"/>
                          <w:right w:val="single" w:sz="5.635032" w:space="0" w:color="545454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37" w:hRule="exact"/>
                    </w:trPr>
                    <w:tc>
                      <w:tcPr>
                        <w:tcW w:w="517" w:type="dxa"/>
                        <w:vMerge/>
                        <w:tcBorders>
                          <w:bottom w:val="single" w:sz="5.635032" w:space="0" w:color="4B4B4B"/>
                          <w:left w:val="single" w:sz="5.635032" w:space="0" w:color="4B4B4B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484" w:type="dxa"/>
                        <w:vMerge/>
                        <w:gridSpan w:val="3"/>
                        <w:tcBorders>
                          <w:bottom w:val="single" w:sz="5.635032" w:space="0" w:color="4B4B4B"/>
                          <w:left w:val="nil" w:sz="6" w:space="0" w:color="auto"/>
                          <w:right w:val="single" w:sz="5.635032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9152" w:type="dxa"/>
                        <w:gridSpan w:val="6"/>
                        <w:tcBorders>
                          <w:top w:val="single" w:sz="5.635032" w:space="0" w:color="808080"/>
                          <w:bottom w:val="single" w:sz="5.635032" w:space="0" w:color="4B4B4B"/>
                          <w:left w:val="single" w:sz="5.635032" w:space="0" w:color="484848"/>
                          <w:right w:val="single" w:sz="5.635032" w:space="0" w:color="545454"/>
                        </w:tcBorders>
                      </w:tcPr>
                      <w:p>
                        <w:pPr>
                          <w:spacing w:before="0" w:after="0" w:line="223" w:lineRule="exact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464646"/>
                            <w:spacing w:val="0"/>
                            <w:w w:val="89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464646"/>
                            <w:spacing w:val="0"/>
                            <w:w w:val="89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464646"/>
                            <w:spacing w:val="13"/>
                            <w:w w:val="8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Amirini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2"/>
                          </w:rPr>
                          <w:t>Adı-Soyadı: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65" w:hRule="exact"/>
                    </w:trPr>
                    <w:tc>
                      <w:tcPr>
                        <w:tcW w:w="2000" w:type="dxa"/>
                        <w:gridSpan w:val="4"/>
                        <w:tcBorders>
                          <w:top w:val="single" w:sz="5.635032" w:space="0" w:color="4B4B4B"/>
                          <w:bottom w:val="single" w:sz="5.635032" w:space="0" w:color="4B4B4B"/>
                          <w:left w:val="single" w:sz="5.635032" w:space="0" w:color="4B4B4B"/>
                          <w:right w:val="single" w:sz="5.635032" w:space="0" w:color="484848"/>
                        </w:tcBorders>
                      </w:tcPr>
                      <w:p>
                        <w:pPr>
                          <w:spacing w:before="15" w:after="0" w:line="240" w:lineRule="auto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Playı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Görtıldüğü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4" w:after="0" w:line="213" w:lineRule="exact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Dunıın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9152" w:type="dxa"/>
                        <w:gridSpan w:val="6"/>
                        <w:tcBorders>
                          <w:top w:val="single" w:sz="5.635032" w:space="0" w:color="4B4B4B"/>
                          <w:bottom w:val="single" w:sz="5.635032" w:space="0" w:color="4B4B4B"/>
                          <w:left w:val="single" w:sz="5.635032" w:space="0" w:color="484848"/>
                          <w:right w:val="single" w:sz="5.635032" w:space="0" w:color="545454"/>
                        </w:tcBorders>
                      </w:tcPr>
                      <w:p>
                        <w:pPr>
                          <w:spacing w:before="10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yerine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varıldığında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alevii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duınanlı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şekilde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yanmakta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görtıldü.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2000" w:type="dxa"/>
                        <w:vMerge w:val="restart"/>
                        <w:gridSpan w:val="4"/>
                        <w:tcBorders>
                          <w:top w:val="single" w:sz="5.635032" w:space="0" w:color="4B4B4B"/>
                          <w:left w:val="single" w:sz="5.635032" w:space="0" w:color="4B4B4B"/>
                          <w:right w:val="single" w:sz="5.635032" w:space="0" w:color="484848"/>
                        </w:tcBorders>
                      </w:tcPr>
                      <w:p>
                        <w:pPr>
                          <w:spacing w:before="18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6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37"/>
                          </w:rPr>
                          <w:t>öndünn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37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-22"/>
                            <w:w w:val="13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</w:rPr>
                          <w:t>Tüıil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12" w:type="dxa"/>
                        <w:vMerge w:val="restart"/>
                        <w:gridSpan w:val="2"/>
                        <w:tcBorders>
                          <w:top w:val="single" w:sz="5.635032" w:space="0" w:color="4B4B4B"/>
                          <w:left w:val="single" w:sz="5.635032" w:space="0" w:color="484848"/>
                          <w:right w:val="single" w:sz="7.513376" w:space="0" w:color="4F4F4F"/>
                        </w:tcBorders>
                      </w:tcPr>
                      <w:p>
                        <w:pPr>
                          <w:spacing w:before="18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2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Sul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1"/>
                          </w:rPr>
                          <w:t>söndilrıne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40" w:type="dxa"/>
                        <w:gridSpan w:val="4"/>
                        <w:tcBorders>
                          <w:top w:val="single" w:sz="5.635032" w:space="0" w:color="4B4B4B"/>
                          <w:bottom w:val="single" w:sz="5.635032" w:space="0" w:color="4B4B4B"/>
                          <w:left w:val="single" w:sz="7.513376" w:space="0" w:color="4F4F4F"/>
                          <w:right w:val="single" w:sz="5.635032" w:space="0" w:color="545454"/>
                        </w:tcBorders>
                      </w:tcPr>
                      <w:p>
                        <w:pPr>
                          <w:spacing w:before="10" w:after="0" w:line="218" w:lineRule="exact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Söndürmede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Kullanıla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2"/>
                          </w:rPr>
                          <w:t>söndürücü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7" w:hRule="exact"/>
                    </w:trPr>
                    <w:tc>
                      <w:tcPr>
                        <w:tcW w:w="2000" w:type="dxa"/>
                        <w:vMerge/>
                        <w:gridSpan w:val="4"/>
                        <w:tcBorders>
                          <w:left w:val="single" w:sz="5.635032" w:space="0" w:color="4B4B4B"/>
                          <w:right w:val="single" w:sz="5.635032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12" w:type="dxa"/>
                        <w:vMerge/>
                        <w:gridSpan w:val="2"/>
                        <w:tcBorders>
                          <w:left w:val="single" w:sz="5.635032" w:space="0" w:color="484848"/>
                          <w:right w:val="single" w:sz="7.513376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40" w:type="dxa"/>
                        <w:gridSpan w:val="4"/>
                        <w:tcBorders>
                          <w:top w:val="single" w:sz="5.635032" w:space="0" w:color="4B4B4B"/>
                          <w:bottom w:val="single" w:sz="5.635032" w:space="0" w:color="4B4B4B"/>
                          <w:left w:val="single" w:sz="7.513376" w:space="0" w:color="4F4F4F"/>
                          <w:right w:val="single" w:sz="5.635032" w:space="0" w:color="545454"/>
                        </w:tcBorders>
                      </w:tcPr>
                      <w:p>
                        <w:pPr>
                          <w:spacing w:before="0" w:after="0" w:line="223" w:lineRule="exact"/>
                          <w:ind w:left="726" w:right="-20"/>
                          <w:jc w:val="left"/>
                          <w:tabs>
                            <w:tab w:pos="1820" w:val="left"/>
                            <w:tab w:pos="3420" w:val="left"/>
                          </w:tabs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Su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7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ın3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68"/>
                            <w:position w:val="-1"/>
                          </w:rPr>
                          <w:t>lKö_Q_ü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68"/>
                            <w:position w:val="-1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68"/>
                            <w:position w:val="-1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3"/>
                            <w:w w:val="68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68"/>
                            <w:position w:val="-1"/>
                          </w:rPr>
                          <w:t>K_g.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93"/>
                            <w:position w:val="0"/>
                          </w:rPr>
                          <w:t>IK.K.T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93"/>
                            <w:position w:val="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11"/>
                            <w:w w:val="93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13131"/>
                            <w:spacing w:val="0"/>
                            <w:w w:val="100"/>
                            <w:position w:val="0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2000" w:type="dxa"/>
                        <w:vMerge/>
                        <w:gridSpan w:val="4"/>
                        <w:tcBorders>
                          <w:bottom w:val="single" w:sz="5.635032" w:space="0" w:color="4B4B4B"/>
                          <w:left w:val="single" w:sz="5.635032" w:space="0" w:color="4B4B4B"/>
                          <w:right w:val="single" w:sz="5.635032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12" w:type="dxa"/>
                        <w:vMerge/>
                        <w:gridSpan w:val="2"/>
                        <w:tcBorders>
                          <w:bottom w:val="single" w:sz="5.635032" w:space="0" w:color="4B4B4B"/>
                          <w:left w:val="single" w:sz="5.635032" w:space="0" w:color="484848"/>
                          <w:right w:val="single" w:sz="7.513376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40" w:type="dxa"/>
                        <w:gridSpan w:val="4"/>
                        <w:tcBorders>
                          <w:top w:val="single" w:sz="5.635032" w:space="0" w:color="4B4B4B"/>
                          <w:bottom w:val="single" w:sz="5.635032" w:space="0" w:color="4B4B4B"/>
                          <w:left w:val="single" w:sz="7.513376" w:space="0" w:color="4F4F4F"/>
                          <w:right w:val="single" w:sz="5.635032" w:space="0" w:color="545454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798" w:hRule="exact"/>
                    </w:trPr>
                    <w:tc>
                      <w:tcPr>
                        <w:tcW w:w="2000" w:type="dxa"/>
                        <w:gridSpan w:val="4"/>
                        <w:tcBorders>
                          <w:top w:val="single" w:sz="5.635032" w:space="0" w:color="4B4B4B"/>
                          <w:bottom w:val="single" w:sz="5.635032" w:space="0" w:color="4B4B4B"/>
                          <w:left w:val="single" w:sz="5.635032" w:space="0" w:color="4B4B4B"/>
                          <w:right w:val="single" w:sz="5.635032" w:space="0" w:color="484848"/>
                        </w:tcBorders>
                      </w:tcPr>
                      <w:p>
                        <w:pPr>
                          <w:spacing w:before="18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5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21"/>
                          </w:rPr>
                          <w:t>öndiirmc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45"/>
                            <w:w w:val="12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21"/>
                          </w:rPr>
                          <w:t>Sonundaki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4" w:after="0" w:line="240" w:lineRule="auto"/>
                          <w:ind w:left="1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Hasa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Durum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52" w:type="dxa"/>
                        <w:gridSpan w:val="6"/>
                        <w:tcBorders>
                          <w:top w:val="single" w:sz="5.635032" w:space="0" w:color="4B4B4B"/>
                          <w:bottom w:val="single" w:sz="5.635032" w:space="0" w:color="4B4B4B"/>
                          <w:left w:val="single" w:sz="5.635032" w:space="0" w:color="484848"/>
                          <w:right w:val="single" w:sz="5.635032" w:space="0" w:color="545454"/>
                        </w:tcBorders>
                      </w:tcPr>
                      <w:p>
                        <w:pPr>
                          <w:spacing w:before="0" w:after="0" w:line="240" w:lineRule="auto"/>
                          <w:ind w:left="4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Yangında;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yaklaşı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40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otlu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içindeki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çö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vs.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yanmı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olu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maddi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zara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ziya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yoktu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"/>
                            <w:w w:val="101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E"/>
                            <w:spacing w:val="0"/>
                            <w:w w:val="114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836" w:hRule="exact"/>
                    </w:trPr>
                    <w:tc>
                      <w:tcPr>
                        <w:tcW w:w="2000" w:type="dxa"/>
                        <w:gridSpan w:val="4"/>
                        <w:tcBorders>
                          <w:top w:val="single" w:sz="5.635032" w:space="0" w:color="4B4B4B"/>
                          <w:bottom w:val="single" w:sz="5.635032" w:space="0" w:color="4F4F4F"/>
                          <w:left w:val="single" w:sz="5.635032" w:space="0" w:color="4B4B4B"/>
                          <w:right w:val="single" w:sz="5.635032" w:space="0" w:color="484848"/>
                        </w:tcBorders>
                      </w:tcPr>
                      <w:p>
                        <w:pPr>
                          <w:spacing w:before="18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</w:rPr>
                          <w:t>Nedeni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52" w:type="dxa"/>
                        <w:gridSpan w:val="6"/>
                        <w:tcBorders>
                          <w:top w:val="single" w:sz="5.635032" w:space="0" w:color="4B4B4B"/>
                          <w:bottom w:val="single" w:sz="5.635032" w:space="0" w:color="4F4F4F"/>
                          <w:left w:val="single" w:sz="5.635032" w:space="0" w:color="484848"/>
                          <w:right w:val="single" w:sz="5.635032" w:space="0" w:color="545454"/>
                        </w:tcBorders>
                      </w:tcPr>
                      <w:p>
                        <w:pPr>
                          <w:spacing w:before="4" w:after="0" w:line="240" w:lineRule="auto"/>
                          <w:ind w:left="153" w:right="-90"/>
                          <w:jc w:val="left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yerinde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tctkiktc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başlangıcının;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otlu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alanda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görülmü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olu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araştırma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ve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9" w:after="0" w:line="250" w:lineRule="auto"/>
                          <w:ind w:left="45" w:right="2390" w:firstLine="-47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soruşturma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neticesinde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kimliği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belirsiz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kişi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kişile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tarafında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atılmı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ola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ateşin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otları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tutuştunnası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sonucu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çıktığı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kanaatine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2"/>
                          </w:rPr>
                          <w:t>varılmıştır.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2000" w:type="dxa"/>
                        <w:gridSpan w:val="4"/>
                        <w:tcBorders>
                          <w:top w:val="single" w:sz="5.635032" w:space="0" w:color="4F4F4F"/>
                          <w:bottom w:val="single" w:sz="5.635032" w:space="0" w:color="838383"/>
                          <w:left w:val="single" w:sz="5.635032" w:space="0" w:color="4B4B4B"/>
                          <w:right w:val="single" w:sz="5.635032" w:space="0" w:color="484848"/>
                        </w:tcBorders>
                      </w:tcPr>
                      <w:p>
                        <w:pPr>
                          <w:spacing w:before="10" w:after="0" w:line="215" w:lineRule="exact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$igoı1alı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-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5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52" w:type="dxa"/>
                        <w:gridSpan w:val="6"/>
                        <w:tcBorders>
                          <w:top w:val="single" w:sz="5.635032" w:space="0" w:color="4F4F4F"/>
                          <w:bottom w:val="single" w:sz="5.635032" w:space="0" w:color="838383"/>
                          <w:left w:val="single" w:sz="5.635032" w:space="0" w:color="484848"/>
                          <w:right w:val="single" w:sz="5.635032" w:space="0" w:color="545454"/>
                        </w:tcBorders>
                      </w:tcPr>
                      <w:p>
                        <w:pPr>
                          <w:spacing w:before="0" w:after="0" w:line="226" w:lineRule="exact"/>
                          <w:ind w:left="-2" w:right="-20"/>
                          <w:jc w:val="left"/>
                          <w:tabs>
                            <w:tab w:pos="45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464646"/>
                            <w:spacing w:val="0"/>
                            <w:w w:val="92"/>
                            <w:position w:val="-1"/>
                          </w:rPr>
                          <w:t>$iJketi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464646"/>
                            <w:spacing w:val="0"/>
                            <w:w w:val="92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464646"/>
                            <w:spacing w:val="11"/>
                            <w:w w:val="92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Adı: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7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4"/>
                            <w:position w:val="-1"/>
                          </w:rPr>
                          <w:t>tBedel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"/>
                            <w:w w:val="94"/>
                            <w:position w:val="-1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E"/>
                            <w:spacing w:val="0"/>
                            <w:w w:val="135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2000" w:type="dxa"/>
                        <w:gridSpan w:val="4"/>
                        <w:tcBorders>
                          <w:top w:val="single" w:sz="5.635032" w:space="0" w:color="838383"/>
                          <w:bottom w:val="single" w:sz="5.635032" w:space="0" w:color="4B4B4B"/>
                          <w:left w:val="single" w:sz="5.635032" w:space="0" w:color="4B4B4B"/>
                          <w:right w:val="single" w:sz="5.635032" w:space="0" w:color="484848"/>
                        </w:tcBorders>
                      </w:tcPr>
                      <w:p>
                        <w:pPr>
                          <w:spacing w:before="0" w:after="0" w:line="224" w:lineRule="exact"/>
                          <w:ind w:left="8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0"/>
                            <w:w w:val="174"/>
                          </w:rPr>
                          <w:t>ı:aç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464646"/>
                            <w:spacing w:val="-39"/>
                            <w:w w:val="17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</w:rPr>
                          <w:t>Gereç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313131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Kaybı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52" w:type="dxa"/>
                        <w:gridSpan w:val="6"/>
                        <w:tcBorders>
                          <w:top w:val="single" w:sz="5.635032" w:space="0" w:color="838383"/>
                          <w:bottom w:val="single" w:sz="5.635032" w:space="0" w:color="4B4B4B"/>
                          <w:left w:val="single" w:sz="5.635032" w:space="0" w:color="484848"/>
                          <w:right w:val="single" w:sz="5.635032" w:space="0" w:color="545454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717" w:hRule="exact"/>
                    </w:trPr>
                    <w:tc>
                      <w:tcPr>
                        <w:tcW w:w="2000" w:type="dxa"/>
                        <w:gridSpan w:val="4"/>
                        <w:tcBorders>
                          <w:top w:val="single" w:sz="5.635032" w:space="0" w:color="4B4B4B"/>
                          <w:bottom w:val="single" w:sz="5.635032" w:space="0" w:color="4F4F4F"/>
                          <w:left w:val="single" w:sz="5.635032" w:space="0" w:color="4B4B4B"/>
                          <w:right w:val="single" w:sz="5.635032" w:space="0" w:color="484848"/>
                        </w:tcBorders>
                      </w:tcPr>
                      <w:p>
                        <w:pPr>
                          <w:spacing w:before="0" w:after="0" w:line="214" w:lineRule="exact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Yer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7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1"/>
                            <w:position w:val="-1"/>
                          </w:rPr>
                          <w:t>Kime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50" w:lineRule="exact"/>
                          <w:ind w:left="-2" w:right="-20"/>
                          <w:jc w:val="left"/>
                          <w:tabs>
                            <w:tab w:pos="5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464646"/>
                            <w:w w:val="137"/>
                          </w:rPr>
                          <w:t>[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464646"/>
                            <w:spacing w:val="3"/>
                            <w:w w:val="137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9C9C9C"/>
                            <w:spacing w:val="0"/>
                            <w:w w:val="74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9C9C9C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9C9C9C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1"/>
                          </w:rPr>
                          <w:t>Edildiği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5" w:after="0" w:line="240" w:lineRule="auto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E"/>
                            <w:w w:val="107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E"/>
                            <w:w w:val="108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w w:val="54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bt.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Döntlşil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52" w:type="dxa"/>
                        <w:gridSpan w:val="6"/>
                        <w:tcBorders>
                          <w:top w:val="single" w:sz="5.635032" w:space="0" w:color="4B4B4B"/>
                          <w:bottom w:val="single" w:sz="5.635032" w:space="0" w:color="4F4F4F"/>
                          <w:left w:val="single" w:sz="5.635032" w:space="0" w:color="484848"/>
                          <w:right w:val="single" w:sz="5.635032" w:space="0" w:color="545454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5" w:after="0" w:line="280" w:lineRule="exact"/>
                          <w:jc w:val="left"/>
                          <w:rPr>
                            <w:sz w:val="28"/>
                            <w:szCs w:val="28"/>
                          </w:rPr>
                        </w:pPr>
                        <w:rPr/>
                        <w:r>
                          <w:rPr>
                            <w:sz w:val="28"/>
                            <w:szCs w:val="28"/>
                          </w:rPr>
                        </w:r>
                      </w:p>
                      <w:p>
                        <w:pPr>
                          <w:spacing w:before="0" w:after="0" w:line="218" w:lineRule="exact"/>
                          <w:ind w:left="-2" w:right="-20"/>
                          <w:jc w:val="left"/>
                          <w:tabs>
                            <w:tab w:pos="39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:Tarih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20.05.20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201"/>
                          </w:rPr>
                          <w:t>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-39"/>
                            <w:w w:val="20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13:55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7" w:hRule="exact"/>
                    </w:trPr>
                    <w:tc>
                      <w:tcPr>
                        <w:tcW w:w="782" w:type="dxa"/>
                        <w:gridSpan w:val="2"/>
                        <w:tcBorders>
                          <w:top w:val="single" w:sz="5.635032" w:space="0" w:color="4F4F4F"/>
                          <w:bottom w:val="single" w:sz="5.635032" w:space="0" w:color="808080"/>
                          <w:left w:val="single" w:sz="5.635032" w:space="0" w:color="4B4B4B"/>
                          <w:right w:val="single" w:sz="5.635032" w:space="0" w:color="5B5B5B"/>
                        </w:tcBorders>
                      </w:tcPr>
                      <w:p>
                        <w:pPr>
                          <w:spacing w:before="5" w:after="0" w:line="218" w:lineRule="exact"/>
                          <w:ind w:left="10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Varsa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75" w:type="dxa"/>
                        <w:tcBorders>
                          <w:top w:val="single" w:sz="5.635032" w:space="0" w:color="4F4F4F"/>
                          <w:bottom w:val="single" w:sz="5.635032" w:space="0" w:color="808080"/>
                          <w:left w:val="single" w:sz="5.635032" w:space="0" w:color="5B5B5B"/>
                          <w:right w:val="single" w:sz="5.635032" w:space="0" w:color="575757"/>
                        </w:tcBorders>
                      </w:tcPr>
                      <w:p>
                        <w:pPr>
                          <w:spacing w:before="5" w:after="0" w:line="218" w:lineRule="exact"/>
                          <w:ind w:left="1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Ölü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43" w:type="dxa"/>
                        <w:tcBorders>
                          <w:top w:val="single" w:sz="5.635032" w:space="0" w:color="4F4F4F"/>
                          <w:bottom w:val="single" w:sz="5.635032" w:space="0" w:color="808080"/>
                          <w:left w:val="single" w:sz="5.635032" w:space="0" w:color="575757"/>
                          <w:right w:val="single" w:sz="5.635032" w:space="0" w:color="484848"/>
                        </w:tcBorders>
                      </w:tcPr>
                      <w:p>
                        <w:pPr>
                          <w:spacing w:before="5" w:after="0" w:line="218" w:lineRule="exact"/>
                          <w:ind w:left="4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Yaralı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938" w:type="dxa"/>
                        <w:gridSpan w:val="3"/>
                        <w:tcBorders>
                          <w:top w:val="single" w:sz="5.635032" w:space="0" w:color="4F4F4F"/>
                          <w:bottom w:val="single" w:sz="5.635032" w:space="0" w:color="808080"/>
                          <w:left w:val="single" w:sz="5.635032" w:space="0" w:color="484848"/>
                          <w:right w:val="single" w:sz="5.635032" w:space="0" w:color="4F4F4F"/>
                        </w:tcBorders>
                      </w:tcPr>
                      <w:p>
                        <w:pPr>
                          <w:spacing w:before="5" w:after="0" w:line="218" w:lineRule="exact"/>
                          <w:ind w:left="-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GiDE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4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EKiP: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TORO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Grubu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1.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Posta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215" w:type="dxa"/>
                        <w:gridSpan w:val="3"/>
                        <w:tcBorders>
                          <w:top w:val="single" w:sz="5.635032" w:space="0" w:color="4F4F4F"/>
                          <w:bottom w:val="single" w:sz="5.635032" w:space="0" w:color="808080"/>
                          <w:left w:val="single" w:sz="5.635032" w:space="0" w:color="4F4F4F"/>
                          <w:right w:val="single" w:sz="5.635032" w:space="0" w:color="545454"/>
                        </w:tcBorders>
                      </w:tcPr>
                      <w:p>
                        <w:pPr>
                          <w:spacing w:before="0" w:after="0" w:line="240" w:lineRule="auto"/>
                          <w:ind w:left="1456" w:right="1415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ONAYLA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6"/>
                          </w:rPr>
                          <w:t>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065" w:hRule="exact"/>
                    </w:trPr>
                    <w:tc>
                      <w:tcPr>
                        <w:tcW w:w="782" w:type="dxa"/>
                        <w:gridSpan w:val="2"/>
                        <w:tcBorders>
                          <w:top w:val="single" w:sz="5.635032" w:space="0" w:color="808080"/>
                          <w:bottom w:val="single" w:sz="5.635032" w:space="0" w:color="838383"/>
                          <w:left w:val="single" w:sz="5.635032" w:space="0" w:color="4B4B4B"/>
                          <w:right w:val="single" w:sz="5.635032" w:space="0" w:color="5B5B5B"/>
                        </w:tcBorders>
                      </w:tcPr>
                      <w:p>
                        <w:pPr>
                          <w:spacing w:before="7" w:after="0" w:line="110" w:lineRule="exact"/>
                          <w:jc w:val="left"/>
                          <w:rPr>
                            <w:sz w:val="11"/>
                            <w:szCs w:val="11"/>
                          </w:rPr>
                        </w:pPr>
                        <w:rPr/>
                        <w:r>
                          <w:rPr>
                            <w:sz w:val="11"/>
                            <w:szCs w:val="11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itfaiycci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75" w:type="dxa"/>
                        <w:tcBorders>
                          <w:top w:val="single" w:sz="5.635032" w:space="0" w:color="808080"/>
                          <w:bottom w:val="single" w:sz="5.635032" w:space="0" w:color="838383"/>
                          <w:left w:val="single" w:sz="5.635032" w:space="0" w:color="5B5B5B"/>
                          <w:right w:val="single" w:sz="5.635032" w:space="0" w:color="575757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43" w:type="dxa"/>
                        <w:tcBorders>
                          <w:top w:val="single" w:sz="5.635032" w:space="0" w:color="808080"/>
                          <w:bottom w:val="single" w:sz="5.635032" w:space="0" w:color="838383"/>
                          <w:left w:val="single" w:sz="5.635032" w:space="0" w:color="575757"/>
                          <w:right w:val="single" w:sz="5.635032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938" w:type="dxa"/>
                        <w:vMerge w:val="restart"/>
                        <w:gridSpan w:val="3"/>
                        <w:tcBorders>
                          <w:top w:val="single" w:sz="5.635032" w:space="0" w:color="808080"/>
                          <w:left w:val="single" w:sz="5.635032" w:space="0" w:color="484848"/>
                          <w:right w:val="single" w:sz="5.635032" w:space="0" w:color="4F4F4F"/>
                        </w:tcBorders>
                      </w:tcPr>
                      <w:p>
                        <w:pPr>
                          <w:spacing w:before="13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12" w:right="780"/>
                          <w:jc w:val="center"/>
                          <w:tabs>
                            <w:tab w:pos="25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Gitmişse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Üs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Amiri: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Yangına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9"/>
                          </w:rPr>
                          <w:t>Koyan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4" w:after="0" w:line="240" w:lineRule="auto"/>
                          <w:ind w:left="286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207" w:lineRule="exact"/>
                          <w:ind w:right="656"/>
                          <w:jc w:val="right"/>
                          <w:rPr>
                            <w:rFonts w:ascii="Courier New" w:hAnsi="Courier New" w:cs="Courier New" w:eastAsia="Courier New"/>
                            <w:sz w:val="127"/>
                            <w:szCs w:val="127"/>
                          </w:rPr>
                        </w:pPr>
                        <w:rPr/>
                        <w:r>
                          <w:rPr>
                            <w:rFonts w:ascii="Courier New" w:hAnsi="Courier New" w:cs="Courier New" w:eastAsia="Courier New"/>
                            <w:sz w:val="127"/>
                            <w:szCs w:val="127"/>
                            <w:color w:val="31366B"/>
                            <w:spacing w:val="0"/>
                            <w:w w:val="118"/>
                            <w:position w:val="-6"/>
                          </w:rPr>
                          <w:t>ç</w:t>
                        </w:r>
                        <w:r>
                          <w:rPr>
                            <w:rFonts w:ascii="Courier New" w:hAnsi="Courier New" w:cs="Courier New" w:eastAsia="Courier New"/>
                            <w:sz w:val="127"/>
                            <w:szCs w:val="12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21" w:lineRule="exact"/>
                          <w:ind w:left="510" w:right="-20"/>
                          <w:jc w:val="left"/>
                          <w:tabs>
                            <w:tab w:pos="1000" w:val="left"/>
                            <w:tab w:pos="27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37"/>
                            <w:szCs w:val="37"/>
                            <w:color w:val="5D5D5E"/>
                            <w:spacing w:val="-9"/>
                            <w:w w:val="75"/>
                            <w:i/>
                            <w:position w:val="-2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37"/>
                            <w:szCs w:val="37"/>
                            <w:color w:val="31366B"/>
                            <w:spacing w:val="0"/>
                            <w:w w:val="52"/>
                            <w:i/>
                            <w:position w:val="-2"/>
                          </w:rPr>
                          <w:t>t'</w:t>
                        </w:r>
                        <w:r>
                          <w:rPr>
                            <w:rFonts w:ascii="Arial" w:hAnsi="Arial" w:cs="Arial" w:eastAsia="Arial"/>
                            <w:sz w:val="37"/>
                            <w:szCs w:val="37"/>
                            <w:color w:val="31366B"/>
                            <w:spacing w:val="0"/>
                            <w:w w:val="100"/>
                            <w:i/>
                            <w:position w:val="-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37"/>
                            <w:szCs w:val="37"/>
                            <w:color w:val="31366B"/>
                            <w:spacing w:val="0"/>
                            <w:w w:val="100"/>
                            <w:i/>
                            <w:position w:val="-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49"/>
                            <w:szCs w:val="49"/>
                            <w:color w:val="1A1A56"/>
                            <w:spacing w:val="-48"/>
                            <w:w w:val="98"/>
                            <w:position w:val="-2"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49"/>
                            <w:szCs w:val="49"/>
                            <w:color w:val="31366B"/>
                            <w:spacing w:val="0"/>
                            <w:w w:val="75"/>
                            <w:position w:val="-2"/>
                          </w:rPr>
                          <w:t>\</w:t>
                        </w:r>
                        <w:r>
                          <w:rPr>
                            <w:rFonts w:ascii="Arial" w:hAnsi="Arial" w:cs="Arial" w:eastAsia="Arial"/>
                            <w:sz w:val="49"/>
                            <w:szCs w:val="49"/>
                            <w:color w:val="31366B"/>
                            <w:spacing w:val="-59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2"/>
                            <w:szCs w:val="42"/>
                            <w:color w:val="31366B"/>
                            <w:spacing w:val="0"/>
                            <w:w w:val="53"/>
                            <w:b/>
                            <w:bCs/>
                            <w:i/>
                            <w:position w:val="-2"/>
                          </w:rPr>
                          <w:t>ıOL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2"/>
                            <w:szCs w:val="42"/>
                            <w:color w:val="31366B"/>
                            <w:spacing w:val="0"/>
                            <w:w w:val="100"/>
                            <w:b/>
                            <w:bCs/>
                            <w:i/>
                            <w:position w:val="-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2"/>
                            <w:szCs w:val="42"/>
                            <w:color w:val="31366B"/>
                            <w:spacing w:val="0"/>
                            <w:w w:val="100"/>
                            <w:b/>
                            <w:bCs/>
                            <w:i/>
                            <w:position w:val="-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5"/>
                          </w:rPr>
                          <w:t>Öme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5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7"/>
                            <w:w w:val="100"/>
                            <w:position w:val="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5"/>
                          </w:rPr>
                          <w:t>SELÇUK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37" w:lineRule="exact"/>
                          <w:ind w:left="598" w:right="1181"/>
                          <w:jc w:val="center"/>
                          <w:tabs>
                            <w:tab w:pos="960" w:val="left"/>
                            <w:tab w:pos="1660" w:val="left"/>
                            <w:tab w:pos="30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5D5D5E"/>
                            <w:spacing w:val="0"/>
                            <w:w w:val="252"/>
                            <w:position w:val="-1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5D5D5E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5D5D5E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464646"/>
                            <w:spacing w:val="-31"/>
                            <w:w w:val="100"/>
                            <w:b/>
                            <w:bCs/>
                            <w:i/>
                            <w:position w:val="-1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757575"/>
                            <w:spacing w:val="0"/>
                            <w:w w:val="100"/>
                            <w:b/>
                            <w:bCs/>
                            <w:i/>
                            <w:position w:val="-1"/>
                          </w:rPr>
                          <w:t>: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757575"/>
                            <w:spacing w:val="0"/>
                            <w:w w:val="100"/>
                            <w:b/>
                            <w:bCs/>
                            <w:i/>
                            <w:position w:val="-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757575"/>
                            <w:spacing w:val="0"/>
                            <w:w w:val="100"/>
                            <w:b/>
                            <w:bCs/>
                            <w:i/>
                            <w:position w:val="-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5D5D5E"/>
                            <w:spacing w:val="0"/>
                            <w:w w:val="108"/>
                            <w:b/>
                            <w:bCs/>
                            <w:position w:val="-1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5D5D5E"/>
                            <w:spacing w:val="-49"/>
                            <w:w w:val="108"/>
                            <w:b/>
                            <w:bCs/>
                            <w:position w:val="-1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9C9C9C"/>
                            <w:spacing w:val="0"/>
                            <w:w w:val="76"/>
                            <w:b/>
                            <w:bCs/>
                            <w:position w:val="-1"/>
                          </w:rPr>
                          <w:t>: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9C9C9C"/>
                            <w:spacing w:val="0"/>
                            <w:w w:val="100"/>
                            <w:b/>
                            <w:bCs/>
                            <w:position w:val="-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9C9C9C"/>
                            <w:spacing w:val="0"/>
                            <w:w w:val="100"/>
                            <w:b/>
                            <w:bCs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2"/>
                          </w:rPr>
                          <w:t>İtf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2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5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1"/>
                            <w:position w:val="-2"/>
                          </w:rPr>
                          <w:t>Çvş.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61" w:lineRule="exact"/>
                          <w:ind w:left="44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1"/>
                          </w:rPr>
                          <w:t>Itfaiy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1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13131"/>
                            <w:spacing w:val="24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2"/>
                            <w:position w:val="1"/>
                          </w:rPr>
                          <w:t>l\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3"/>
                            <w:position w:val="1"/>
                          </w:rPr>
                          <w:t>!1ork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92"/>
                            <w:position w:val="1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-36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E"/>
                            <w:spacing w:val="0"/>
                            <w:w w:val="100"/>
                            <w:position w:val="1"/>
                          </w:rPr>
                          <w:t>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D5D5E"/>
                            <w:spacing w:val="5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464646"/>
                            <w:spacing w:val="-8"/>
                            <w:w w:val="100"/>
                            <w:position w:val="1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AFB1AA"/>
                            <w:spacing w:val="0"/>
                            <w:w w:val="100"/>
                            <w:position w:val="1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9"/>
                            <w:szCs w:val="29"/>
                            <w:color w:val="AFB1AA"/>
                            <w:spacing w:val="-25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18"/>
                            <w:position w:val="1"/>
                          </w:rPr>
                          <w:t>lge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01" w:lineRule="exact"/>
                          <w:ind w:left="411" w:right="-20"/>
                          <w:jc w:val="left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1.Post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13131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Gruplar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  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13131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D5D5E"/>
                            <w:spacing w:val="0"/>
                            <w:w w:val="108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D5D5E"/>
                            <w:spacing w:val="1"/>
                            <w:w w:val="108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13131"/>
                            <w:spacing w:val="0"/>
                            <w:w w:val="127"/>
                          </w:rPr>
                          <w:t>iri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7" w:after="0" w:line="120" w:lineRule="exact"/>
                          <w:jc w:val="left"/>
                          <w:rPr>
                            <w:sz w:val="12"/>
                            <w:szCs w:val="12"/>
                          </w:rPr>
                        </w:pPr>
                        <w:rPr/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2" w:lineRule="exact"/>
                          <w:ind w:left="281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  <w:position w:val="-2"/>
                          </w:rPr>
                          <w:t>Şenol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12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4"/>
                            <w:position w:val="-2"/>
                          </w:rPr>
                          <w:t>ŞAHiN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517" w:lineRule="exact"/>
                          <w:ind w:left="270" w:right="-20"/>
                          <w:jc w:val="left"/>
                          <w:tabs>
                            <w:tab w:pos="1520" w:val="left"/>
                            <w:tab w:pos="31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5D5D5E"/>
                            <w:spacing w:val="0"/>
                            <w:w w:val="100"/>
                            <w:position w:val="-1"/>
                          </w:rPr>
                          <w:t>Ad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5D5D5E"/>
                            <w:spacing w:val="0"/>
                            <w:w w:val="100"/>
                            <w:position w:val="-1"/>
                          </w:rPr>
                          <w:t>  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5D5D5E"/>
                            <w:spacing w:val="3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757575"/>
                            <w:spacing w:val="-18"/>
                            <w:w w:val="111"/>
                            <w:position w:val="-1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757575"/>
                            <w:spacing w:val="0"/>
                            <w:w w:val="111"/>
                            <w:position w:val="-1"/>
                          </w:rPr>
                          <w:t>...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757575"/>
                            <w:spacing w:val="-76"/>
                            <w:w w:val="111"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757575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757575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54"/>
                            <w:szCs w:val="54"/>
                            <w:color w:val="575E7C"/>
                            <w:spacing w:val="0"/>
                            <w:w w:val="66"/>
                            <w:position w:val="-1"/>
                          </w:rPr>
                          <w:t>"'</w:t>
                        </w:r>
                        <w:r>
                          <w:rPr>
                            <w:rFonts w:ascii="Arial" w:hAnsi="Arial" w:cs="Arial" w:eastAsia="Arial"/>
                            <w:sz w:val="54"/>
                            <w:szCs w:val="54"/>
                            <w:color w:val="575E7C"/>
                            <w:spacing w:val="-48"/>
                            <w:w w:val="66"/>
                            <w:position w:val="-1"/>
                          </w:rPr>
                          <w:t>f</w:t>
                        </w:r>
                        <w:r>
                          <w:rPr>
                            <w:rFonts w:ascii="Arial" w:hAnsi="Arial" w:cs="Arial" w:eastAsia="Arial"/>
                            <w:sz w:val="54"/>
                            <w:szCs w:val="54"/>
                            <w:color w:val="5D5D5E"/>
                            <w:spacing w:val="0"/>
                            <w:w w:val="61"/>
                            <w:position w:val="-1"/>
                          </w:rPr>
                          <w:t>o</w:t>
                        </w:r>
                        <w:r>
                          <w:rPr>
                            <w:rFonts w:ascii="Arial" w:hAnsi="Arial" w:cs="Arial" w:eastAsia="Arial"/>
                            <w:sz w:val="54"/>
                            <w:szCs w:val="54"/>
                            <w:color w:val="5D5D5E"/>
                            <w:spacing w:val="-68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5D5D5E"/>
                            <w:spacing w:val="0"/>
                            <w:w w:val="77"/>
                            <w:position w:val="-1"/>
                          </w:rPr>
                          <w:t>ÇU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5D5D5E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5D5D5E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3"/>
                            <w:position w:val="21"/>
                          </w:rPr>
                          <w:t>İtf.Er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26" w:lineRule="exact"/>
                          <w:ind w:left="289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5D5D5E"/>
                            <w:w w:val="90"/>
                            <w:position w:val="1"/>
                          </w:rPr>
                          <w:t>ltfai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5D5D5E"/>
                            <w:spacing w:val="-73"/>
                            <w:w w:val="91"/>
                            <w:position w:val="1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464646"/>
                            <w:spacing w:val="0"/>
                            <w:w w:val="68"/>
                            <w:b/>
                            <w:bCs/>
                            <w:position w:val="1"/>
                          </w:rPr>
                          <w:t>Amiri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215" w:type="dxa"/>
                        <w:vMerge w:val="restart"/>
                        <w:gridSpan w:val="3"/>
                        <w:tcBorders>
                          <w:top w:val="single" w:sz="5.635032" w:space="0" w:color="808080"/>
                          <w:left w:val="single" w:sz="5.635032" w:space="0" w:color="4F4F4F"/>
                          <w:right w:val="single" w:sz="5.635032" w:space="0" w:color="545454"/>
                        </w:tcBorders>
                      </w:tcPr>
                      <w:p>
                        <w:pPr>
                          <w:spacing w:before="10" w:after="0" w:line="140" w:lineRule="exact"/>
                          <w:jc w:val="left"/>
                          <w:rPr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sz w:val="14"/>
                            <w:szCs w:val="14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463" w:right="-20"/>
                          <w:jc w:val="left"/>
                          <w:tabs>
                            <w:tab w:pos="25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Biri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13131"/>
                            <w:spacing w:val="0"/>
                            <w:w w:val="100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673" w:hRule="exact"/>
                    </w:trPr>
                    <w:tc>
                      <w:tcPr>
                        <w:tcW w:w="782" w:type="dxa"/>
                        <w:gridSpan w:val="2"/>
                        <w:tcBorders>
                          <w:top w:val="single" w:sz="5.635032" w:space="0" w:color="838383"/>
                          <w:bottom w:val="single" w:sz="5.635032" w:space="0" w:color="575757"/>
                          <w:left w:val="single" w:sz="5.635032" w:space="0" w:color="4B4B4B"/>
                          <w:right w:val="single" w:sz="5.635032" w:space="0" w:color="5B5B5B"/>
                        </w:tcBorders>
                      </w:tcPr>
                      <w:p>
                        <w:pPr>
                          <w:spacing w:before="4" w:after="0" w:line="140" w:lineRule="exact"/>
                          <w:jc w:val="left"/>
                          <w:rPr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sz w:val="14"/>
                            <w:szCs w:val="14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64646"/>
                            <w:spacing w:val="0"/>
                            <w:w w:val="100"/>
                          </w:rPr>
                          <w:t>Halk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75" w:type="dxa"/>
                        <w:tcBorders>
                          <w:top w:val="single" w:sz="5.635032" w:space="0" w:color="838383"/>
                          <w:bottom w:val="single" w:sz="5.635032" w:space="0" w:color="575757"/>
                          <w:left w:val="single" w:sz="5.635032" w:space="0" w:color="5B5B5B"/>
                          <w:right w:val="single" w:sz="5.635032" w:space="0" w:color="575757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6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24" w:right="188"/>
                          <w:jc w:val="center"/>
                          <w:rPr>
                            <w:rFonts w:ascii="Arial" w:hAnsi="Arial" w:cs="Arial" w:eastAsia="Arial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757575"/>
                            <w:spacing w:val="0"/>
                            <w:w w:val="64"/>
                            <w:i/>
                          </w:rPr>
                          <w:t>J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43" w:type="dxa"/>
                        <w:tcBorders>
                          <w:top w:val="single" w:sz="5.635032" w:space="0" w:color="838383"/>
                          <w:bottom w:val="single" w:sz="5.635032" w:space="0" w:color="575757"/>
                          <w:left w:val="single" w:sz="5.635032" w:space="0" w:color="575757"/>
                          <w:right w:val="single" w:sz="5.635032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938" w:type="dxa"/>
                        <w:vMerge/>
                        <w:gridSpan w:val="3"/>
                        <w:tcBorders>
                          <w:bottom w:val="single" w:sz="5.635032" w:space="0" w:color="575757"/>
                          <w:left w:val="single" w:sz="5.635032" w:space="0" w:color="484848"/>
                          <w:right w:val="single" w:sz="5.635032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215" w:type="dxa"/>
                        <w:vMerge/>
                        <w:gridSpan w:val="3"/>
                        <w:tcBorders>
                          <w:bottom w:val="single" w:sz="5.635032" w:space="0" w:color="575757"/>
                          <w:left w:val="single" w:sz="5.635032" w:space="0" w:color="4F4F4F"/>
                          <w:right w:val="single" w:sz="5.635032" w:space="0" w:color="545454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5" w:after="0" w:line="214" w:lineRule="exact"/>
        <w:ind w:left="341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IBetonarme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Diğe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325"/>
          <w:position w:val="-1"/>
        </w:rPr>
        <w:t>ı---------------------ı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40" w:lineRule="auto"/>
        <w:ind w:left="5488" w:right="-20"/>
        <w:jc w:val="left"/>
        <w:tabs>
          <w:tab w:pos="6540" w:val="left"/>
          <w:tab w:pos="808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2"/>
        </w:rPr>
        <w:t>0,4</w:t>
      </w:r>
      <w:r>
        <w:rPr>
          <w:rFonts w:ascii="Arial" w:hAnsi="Arial" w:cs="Arial" w:eastAsia="Arial"/>
          <w:sz w:val="17"/>
          <w:szCs w:val="17"/>
          <w:color w:val="313131"/>
          <w:spacing w:val="-40"/>
          <w:w w:val="100"/>
          <w:position w:val="2"/>
        </w:rPr>
        <w:t> 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53"/>
          <w:position w:val="2"/>
        </w:rPr>
        <w:t>ı</w:t>
      </w:r>
      <w:r>
        <w:rPr>
          <w:rFonts w:ascii="Arial" w:hAnsi="Arial" w:cs="Arial" w:eastAsia="Arial"/>
          <w:sz w:val="38"/>
          <w:szCs w:val="38"/>
          <w:color w:val="313131"/>
          <w:spacing w:val="-54"/>
          <w:w w:val="53"/>
          <w:position w:val="2"/>
        </w:rPr>
        <w:t> </w:t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2"/>
        </w:rPr>
      </w:r>
      <w:r>
        <w:rPr>
          <w:rFonts w:ascii="Arial" w:hAnsi="Arial" w:cs="Arial" w:eastAsia="Arial"/>
          <w:sz w:val="31"/>
          <w:szCs w:val="31"/>
          <w:color w:val="313131"/>
          <w:spacing w:val="0"/>
          <w:w w:val="53"/>
          <w:position w:val="0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880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59.52pt;height:16.32pt;mso-position-horizontal-relative:char;mso-position-vertical-relative:line" type="#_x0000_t75">
            <v:imagedata r:id="rId1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507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width:65.279999pt;height:29.76pt;mso-position-horizontal-relative:char;mso-position-vertical-relative:line" type="#_x0000_t75">
            <v:imagedata r:id="rId2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pgSz w:w="11920" w:h="16840"/>
          <w:pgMar w:top="560" w:bottom="280" w:left="26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4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394085pt;margin-top:-18.040400pt;width:66.808128pt;height:53.5pt;mso-position-horizontal-relative:page;mso-position-vertical-relative:paragraph;z-index:-17090" type="#_x0000_t202" filled="f" stroked="f">
            <v:textbox inset="0,0,0,0">
              <w:txbxContent>
                <w:p>
                  <w:pPr>
                    <w:spacing w:before="0" w:after="0" w:line="1070" w:lineRule="exact"/>
                    <w:ind w:right="-201"/>
                    <w:jc w:val="left"/>
                    <w:rPr>
                      <w:rFonts w:ascii="Times New Roman" w:hAnsi="Times New Roman" w:cs="Times New Roman" w:eastAsia="Times New Roman"/>
                      <w:sz w:val="107"/>
                      <w:szCs w:val="10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7"/>
                      <w:szCs w:val="107"/>
                      <w:color w:val="3D3D3D"/>
                      <w:spacing w:val="0"/>
                      <w:w w:val="375"/>
                      <w:position w:val="-1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07"/>
                      <w:szCs w:val="10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</w:rPr>
        <w:t>BÜ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8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Hİ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3502" w:right="-20"/>
        <w:jc w:val="left"/>
        <w:tabs>
          <w:tab w:pos="974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</w:rPr>
        <w:t>DAİ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8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Arial" w:hAnsi="Arial" w:cs="Arial" w:eastAsia="Arial"/>
          <w:sz w:val="6"/>
          <w:szCs w:val="6"/>
          <w:color w:val="3D3D3D"/>
          <w:spacing w:val="0"/>
          <w:w w:val="248"/>
          <w:position w:val="4"/>
        </w:rPr>
        <w:t>..</w:t>
      </w:r>
      <w:r>
        <w:rPr>
          <w:rFonts w:ascii="Arial" w:hAnsi="Arial" w:cs="Arial" w:eastAsia="Arial"/>
          <w:sz w:val="6"/>
          <w:szCs w:val="6"/>
          <w:color w:val="3D3D3D"/>
          <w:spacing w:val="0"/>
          <w:w w:val="248"/>
          <w:position w:val="4"/>
        </w:rPr>
        <w:t> </w:t>
      </w:r>
      <w:r>
        <w:rPr>
          <w:rFonts w:ascii="Arial" w:hAnsi="Arial" w:cs="Arial" w:eastAsia="Arial"/>
          <w:sz w:val="6"/>
          <w:szCs w:val="6"/>
          <w:color w:val="3D3D3D"/>
          <w:spacing w:val="13"/>
          <w:w w:val="248"/>
          <w:position w:val="4"/>
        </w:rPr>
        <w:t> </w:t>
      </w:r>
      <w:r>
        <w:rPr>
          <w:rFonts w:ascii="Arial" w:hAnsi="Arial" w:cs="Arial" w:eastAsia="Arial"/>
          <w:sz w:val="6"/>
          <w:szCs w:val="6"/>
          <w:color w:val="3D3D3D"/>
          <w:spacing w:val="0"/>
          <w:w w:val="303"/>
          <w:position w:val="4"/>
        </w:rPr>
        <w:t>ll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9" w:after="0" w:line="243" w:lineRule="exact"/>
        <w:ind w:left="605" w:right="-20"/>
        <w:jc w:val="left"/>
        <w:tabs>
          <w:tab w:pos="3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-2"/>
        </w:rPr>
        <w:t>BÜYÜKSEHIR</w:t>
      </w:r>
      <w:r>
        <w:rPr>
          <w:rFonts w:ascii="Arial" w:hAnsi="Arial" w:cs="Arial" w:eastAsia="Arial"/>
          <w:sz w:val="15"/>
          <w:szCs w:val="15"/>
          <w:color w:val="2A2A2A"/>
          <w:spacing w:val="-22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652" w:right="-20"/>
        <w:jc w:val="left"/>
        <w:tabs>
          <w:tab w:pos="4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565757"/>
          <w:spacing w:val="0"/>
          <w:w w:val="100"/>
          <w:position w:val="5"/>
        </w:rPr>
        <w:t>BELEDIYESI</w:t>
      </w:r>
      <w:r>
        <w:rPr>
          <w:rFonts w:ascii="Arial" w:hAnsi="Arial" w:cs="Arial" w:eastAsia="Arial"/>
          <w:sz w:val="15"/>
          <w:szCs w:val="15"/>
          <w:color w:val="565757"/>
          <w:spacing w:val="2"/>
          <w:w w:val="100"/>
          <w:position w:val="5"/>
        </w:rPr>
        <w:t> </w:t>
      </w:r>
      <w:r>
        <w:rPr>
          <w:rFonts w:ascii="Arial" w:hAnsi="Arial" w:cs="Arial" w:eastAsia="Arial"/>
          <w:sz w:val="15"/>
          <w:szCs w:val="15"/>
          <w:color w:val="565757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5"/>
          <w:szCs w:val="15"/>
          <w:color w:val="565757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8" w:lineRule="auto"/>
        <w:ind w:left="145" w:right="3450" w:firstLine="-9"/>
        <w:jc w:val="left"/>
        <w:tabs>
          <w:tab w:pos="1480" w:val="left"/>
          <w:tab w:pos="3020" w:val="left"/>
          <w:tab w:pos="4360" w:val="left"/>
          <w:tab w:pos="536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5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2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12:38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56"/>
          <w:position w:val="0"/>
        </w:rPr>
        <w:t>t</w:t>
      </w:r>
      <w:r>
        <w:rPr>
          <w:rFonts w:ascii="Arial" w:hAnsi="Arial" w:cs="Arial" w:eastAsia="Arial"/>
          <w:sz w:val="27"/>
          <w:szCs w:val="27"/>
          <w:color w:val="3D3D3D"/>
          <w:spacing w:val="9"/>
          <w:w w:val="56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5"/>
          <w:position w:val="0"/>
        </w:rPr>
        <w:t>:3278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0"/>
        </w:rPr>
        <w:t>IBildiriı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:Yeşilova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4174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4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31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45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9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6"/>
        </w:rPr>
        <w:t>rı.ı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Yeşilova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417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9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11"/>
          <w:w w:val="118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40" w:right="-20"/>
        <w:jc w:val="left"/>
        <w:tabs>
          <w:tab w:pos="1480" w:val="left"/>
          <w:tab w:pos="4000" w:val="left"/>
          <w:tab w:pos="532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7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8"/>
          <w:w w:val="10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mı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3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5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45" w:right="-20"/>
        <w:jc w:val="left"/>
        <w:tabs>
          <w:tab w:pos="3480" w:val="left"/>
          <w:tab w:pos="6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4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9"/>
          <w:w w:val="96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"/>
          <w:w w:val="12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9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6"/>
          <w:w w:val="1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8" w:lineRule="exact"/>
        <w:ind w:left="3502" w:right="-20"/>
        <w:jc w:val="left"/>
        <w:tabs>
          <w:tab w:pos="866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9.553131pt;margin-top:4.173274pt;width:3.67302pt;height:26pt;mso-position-horizontal-relative:page;mso-position-vertical-relative:paragraph;z-index:-17089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B8B8B8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5"/>
        </w:rPr>
        <w:t>Beto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3"/>
          <w:w w:val="100"/>
          <w:position w:val="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86"/>
          <w:position w:val="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8"/>
          <w:position w:val="5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5"/>
        </w:rPr>
        <w:t>Ah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2"/>
          <w:position w:val="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1"/>
          <w:position w:val="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1"/>
          <w:position w:val="5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3"/>
          <w:w w:val="91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3"/>
          <w:position w:val="5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75"/>
          <w:position w:val="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75"/>
          <w:position w:val="5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3"/>
          <w:w w:val="75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7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0"/>
          <w:w w:val="100"/>
          <w:position w:val="2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0"/>
          <w:w w:val="100"/>
          <w:position w:val="2"/>
        </w:rPr>
      </w:r>
      <w:r>
        <w:rPr>
          <w:rFonts w:ascii="Arial" w:hAnsi="Arial" w:cs="Arial" w:eastAsia="Arial"/>
          <w:sz w:val="26"/>
          <w:szCs w:val="26"/>
          <w:color w:val="B8B8B8"/>
          <w:spacing w:val="0"/>
          <w:w w:val="246"/>
          <w:position w:val="-5"/>
        </w:rPr>
        <w:t>-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93" w:lineRule="exact"/>
        <w:ind w:left="3800" w:right="1301"/>
        <w:jc w:val="center"/>
        <w:tabs>
          <w:tab w:pos="4240" w:val="left"/>
          <w:tab w:pos="4840" w:val="left"/>
          <w:tab w:pos="6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position w:val="7"/>
        </w:rPr>
        <w:t>X</w:t>
      </w:r>
      <w:r>
        <w:rPr>
          <w:rFonts w:ascii="Arial" w:hAnsi="Arial" w:cs="Arial" w:eastAsia="Arial"/>
          <w:sz w:val="16"/>
          <w:szCs w:val="16"/>
          <w:color w:val="3D3D3D"/>
          <w:spacing w:val="-38"/>
          <w:w w:val="100"/>
          <w:position w:val="7"/>
        </w:rPr>
        <w:t> </w:t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position w:val="7"/>
        </w:rPr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54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2A2A2A"/>
          <w:spacing w:val="-43"/>
          <w:w w:val="54"/>
          <w:position w:val="1"/>
        </w:rPr>
        <w:t> </w:t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54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12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5"/>
          <w:position w:val="9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  <w:position w:val="9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  <w:position w:val="9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140" w:right="-20"/>
        <w:jc w:val="left"/>
        <w:tabs>
          <w:tab w:pos="208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57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8"/>
          <w:w w:val="15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:Hüseyi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ÇAN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2"/>
          <w:w w:val="4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0"/>
          <w:position w:val="0"/>
        </w:rPr>
        <w:t>:Kendisi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left="2014" w:right="-20"/>
        <w:jc w:val="left"/>
        <w:tabs>
          <w:tab w:pos="2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1"/>
        </w:rPr>
        <w:t>lAmi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3"/>
          <w:w w:val="81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565757"/>
          <w:spacing w:val="0"/>
          <w:w w:val="81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565757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65757"/>
          <w:spacing w:val="26"/>
          <w:w w:val="8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6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565757"/>
          <w:spacing w:val="-5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6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6575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Hilmi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DİLEK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28" w:lineRule="exact"/>
        <w:ind w:left="117" w:right="2296" w:firstLine="1897"/>
        <w:jc w:val="left"/>
        <w:tabs>
          <w:tab w:pos="2000" w:val="left"/>
          <w:tab w:pos="454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5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5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6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8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39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10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7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4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3"/>
          <w:position w:val="0"/>
        </w:rPr>
        <w:t>2:45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0"/>
          <w:position w:val="1"/>
        </w:rPr>
        <w:t>lGi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den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2"/>
          <w:position w:val="0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left="145"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9"/>
          <w:w w:val="86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2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2"/>
          <w:position w:val="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65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1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5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left="4539" w:right="449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5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GeLişSaati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6"/>
          <w:w w:val="9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</w:rPr>
        <w:t>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14" w:lineRule="exact"/>
        <w:ind w:left="2037" w:right="-20"/>
        <w:jc w:val="left"/>
        <w:tabs>
          <w:tab w:pos="3480" w:val="left"/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89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7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7"/>
          <w:w w:val="107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0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1"/>
          <w:w w:val="104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96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7"/>
          <w:w w:val="10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380" w:bottom="280" w:left="400" w:right="280"/>
        </w:sectPr>
      </w:pPr>
      <w:rPr/>
    </w:p>
    <w:p>
      <w:pPr>
        <w:spacing w:before="48" w:after="0" w:line="227" w:lineRule="exact"/>
        <w:ind w:left="117" w:right="-88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565757"/>
          <w:spacing w:val="-34"/>
          <w:w w:val="67"/>
          <w:position w:val="-11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565757"/>
          <w:spacing w:val="-90"/>
          <w:w w:val="101"/>
          <w:position w:val="3"/>
        </w:rPr>
        <w:t>Y</w:t>
      </w:r>
      <w:r>
        <w:rPr>
          <w:rFonts w:ascii="Times New Roman" w:hAnsi="Times New Roman" w:cs="Times New Roman" w:eastAsia="Times New Roman"/>
          <w:sz w:val="26"/>
          <w:szCs w:val="26"/>
          <w:color w:val="565757"/>
          <w:spacing w:val="-15"/>
          <w:w w:val="68"/>
          <w:position w:val="-11"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color w:val="878789"/>
          <w:spacing w:val="-20"/>
          <w:w w:val="64"/>
          <w:position w:val="-11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565757"/>
          <w:spacing w:val="0"/>
          <w:w w:val="33"/>
          <w:position w:val="-1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right="-20"/>
        <w:jc w:val="left"/>
        <w:tabs>
          <w:tab w:pos="1520" w:val="left"/>
          <w:tab w:pos="4060" w:val="left"/>
          <w:tab w:pos="6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'•mcı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Ekip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1"/>
          <w:position w:val="0"/>
        </w:rPr>
        <w:t>ICı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9"/>
          <w:w w:val="6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1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12:39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:4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93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6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82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5"/>
          <w:w w:val="105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0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280"/>
          <w:cols w:num="2" w:equalWidth="0">
            <w:col w:w="287" w:space="191"/>
            <w:col w:w="10762"/>
          </w:cols>
        </w:sectPr>
      </w:pPr>
      <w:rPr/>
    </w:p>
    <w:p>
      <w:pPr>
        <w:spacing w:before="0" w:after="0" w:line="203" w:lineRule="exact"/>
        <w:ind w:left="117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98"/>
        </w:rPr>
        <w:t>ıuı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75"/>
        </w:rPr>
        <w:t>ı..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1"/>
          <w:w w:val="7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7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7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5"/>
          <w:w w:val="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2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5"/>
          <w:w w:val="112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1"/>
        </w:rPr>
        <w:t>13:35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2032"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0"/>
        </w:rPr>
        <w:t>82l,TZ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8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14,EC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812,FM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515" w:right="565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1)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372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71" w:lineRule="auto"/>
        <w:ind w:left="117" w:right="106" w:firstLine="1916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Adı-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17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Murat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BAYNAL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emrindeki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1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1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3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6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r.Er.R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SONSUZ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IOiayı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Görüldüğü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nldığında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göıüldü.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7" w:lineRule="exact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Dwı.ım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198" w:lineRule="exact"/>
        <w:ind w:left="4515" w:right="389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102"/>
          <w:position w:val="-2"/>
        </w:rPr>
        <w:t>Söndür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1"/>
          <w:position w:val="-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"/>
          <w:w w:val="104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-2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117" w:right="-20"/>
        <w:jc w:val="left"/>
        <w:tabs>
          <w:tab w:pos="2600" w:val="left"/>
          <w:tab w:pos="4540" w:val="left"/>
          <w:tab w:pos="6420" w:val="left"/>
          <w:tab w:pos="7980" w:val="left"/>
          <w:tab w:pos="92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-2"/>
        </w:rPr>
        <w:t>ls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0"/>
          <w:w w:val="100"/>
          <w:position w:val="-2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ndtlrn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1"/>
          <w:szCs w:val="21"/>
          <w:color w:val="565757"/>
          <w:spacing w:val="3"/>
          <w:w w:val="39"/>
          <w:position w:val="-3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6"/>
          <w:position w:val="-3"/>
        </w:rPr>
        <w:t>KöptıkK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"/>
          <w:w w:val="97"/>
          <w:position w:val="-3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565757"/>
          <w:spacing w:val="0"/>
          <w:w w:val="104"/>
          <w:position w:val="-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6575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565757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1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878789"/>
          <w:spacing w:val="-9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96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37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0"/>
          <w:szCs w:val="30"/>
          <w:color w:val="565757"/>
          <w:spacing w:val="0"/>
          <w:w w:val="39"/>
          <w:i/>
          <w:position w:val="-3"/>
        </w:rPr>
        <w:t>ı</w:t>
      </w:r>
      <w:r>
        <w:rPr>
          <w:rFonts w:ascii="Times New Roman" w:hAnsi="Times New Roman" w:cs="Times New Roman" w:eastAsia="Times New Roman"/>
          <w:sz w:val="30"/>
          <w:szCs w:val="30"/>
          <w:color w:val="565757"/>
          <w:spacing w:val="20"/>
          <w:w w:val="39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0"/>
          <w:w w:val="100"/>
          <w:i/>
          <w:position w:val="-3"/>
        </w:rPr>
        <w:t>coı</w:t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-25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565757"/>
          <w:spacing w:val="0"/>
          <w:w w:val="100"/>
          <w:position w:val="-3"/>
        </w:rPr>
        <w:t>g.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23" w:lineRule="exact"/>
        <w:ind w:left="5235" w:right="-20"/>
        <w:jc w:val="left"/>
        <w:tabs>
          <w:tab w:pos="6420" w:val="left"/>
          <w:tab w:pos="7960" w:val="left"/>
          <w:tab w:pos="92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2A2A2A"/>
          <w:spacing w:val="0"/>
          <w:w w:val="59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2A2A2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2A2A2A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565757"/>
          <w:spacing w:val="0"/>
          <w:w w:val="59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565757"/>
          <w:spacing w:val="-52"/>
          <w:w w:val="59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565757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565757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59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21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kitaplık,odanı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kapısı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tesisatı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komple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5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odanı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duvarları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5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17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757"/>
          <w:w w:val="98"/>
        </w:rPr>
        <w:t>ls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1"/>
          <w:w w:val="99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</w:rPr>
        <w:t>ndl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96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mındaki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antı·eni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tava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alçıları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dökülmek,oda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kapısınm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penceresini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camı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kırılmak,yangını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2014" w:right="81" w:firstLine="-1874"/>
        <w:jc w:val="left"/>
        <w:tabs>
          <w:tab w:pos="2000" w:val="left"/>
          <w:tab w:pos="4000" w:val="left"/>
          <w:tab w:pos="5600" w:val="left"/>
          <w:tab w:pos="9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83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5"/>
          <w:position w:val="0"/>
        </w:rPr>
        <w:t>lant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6"/>
          <w:w w:val="85"/>
          <w:position w:val="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565757"/>
          <w:spacing w:val="0"/>
          <w:w w:val="85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565757"/>
          <w:spacing w:val="0"/>
          <w:w w:val="85"/>
          <w:position w:val="0"/>
        </w:rPr>
        <w:t>   </w:t>
      </w:r>
      <w:r>
        <w:rPr>
          <w:rFonts w:ascii="Times New Roman" w:hAnsi="Times New Roman" w:cs="Times New Roman" w:eastAsia="Times New Roman"/>
          <w:sz w:val="21"/>
          <w:szCs w:val="21"/>
          <w:color w:val="565757"/>
          <w:spacing w:val="18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ıslanmak,bütün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odalar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islenmek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binanın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giriş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kapısının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kilit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kısmı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kınlmak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5"/>
          <w:position w:val="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"/>
          <w:w w:val="10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  <w:position w:val="1"/>
        </w:rPr>
        <w:t>raı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örın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1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tU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878789"/>
          <w:spacing w:val="7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1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5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500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5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Binada:450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6"/>
          <w:w w:val="102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Topl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2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0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6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0"/>
          <w:w w:val="105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5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5000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3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9"/>
          <w:w w:val="125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  <w:position w:val="0"/>
        </w:rPr>
        <w:t>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20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8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7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rinde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5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8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daha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önce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kre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olara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kullanılmı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7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nd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8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7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78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3" w:lineRule="exact"/>
        <w:ind w:left="135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0"/>
          <w:w w:val="88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2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88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2"/>
        </w:rPr>
        <w:t>Çık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88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8"/>
          <w:position w:val="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9"/>
          <w:w w:val="88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4"/>
          <w:w w:val="9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9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6"/>
          <w:w w:val="91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1"/>
          <w:position w:val="0"/>
        </w:rPr>
        <w:t>aı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"/>
          <w:w w:val="9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8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gir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9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6"/>
          <w:w w:val="90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0"/>
        </w:rPr>
        <w:t>tar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9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0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4"/>
          <w:w w:val="9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0"/>
        </w:rPr>
        <w:t>aki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0"/>
        </w:rPr>
        <w:t>odada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görülm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0"/>
        </w:rPr>
        <w:t>yapıl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8"/>
          <w:w w:val="8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0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0"/>
        </w:rPr>
        <w:t>sor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88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6"/>
          <w:w w:val="8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0"/>
        </w:rPr>
        <w:t>turma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88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4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8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3"/>
          <w:w w:val="8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0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4"/>
          <w:position w:val="0"/>
        </w:rPr>
        <w:t>rs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0"/>
          <w:w w:val="8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A3A3A3"/>
          <w:spacing w:val="0"/>
          <w:w w:val="175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08" w:lineRule="exact"/>
        <w:ind w:left="2014" w:right="67"/>
        <w:jc w:val="left"/>
        <w:tabs>
          <w:tab w:pos="8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78"/>
        </w:rPr>
        <w:t>!ki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5"/>
          <w:w w:val="7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7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7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9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içer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9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4"/>
          <w:w w:val="9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1"/>
        </w:rPr>
        <w:t>tut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9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7"/>
          <w:w w:val="89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  <w:position w:val="1"/>
        </w:rPr>
        <w:t>tunna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96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6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netice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8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1"/>
        </w:rPr>
        <w:t>cıkm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89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9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36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1"/>
          <w:w w:val="84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1"/>
        </w:rPr>
        <w:t>bilece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90"/>
          <w:position w:val="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6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9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  <w:position w:val="0"/>
        </w:rPr>
        <w:t>naati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0"/>
        </w:rPr>
        <w:t>ne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6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  <w:position w:val="0"/>
        </w:rPr>
        <w:t>rıl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2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9"/>
          <w:w w:val="8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65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0"/>
          <w:position w:val="0"/>
        </w:rPr>
        <w:t>ştı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82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92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-20"/>
        <w:jc w:val="left"/>
        <w:tabs>
          <w:tab w:pos="2000" w:val="left"/>
          <w:tab w:pos="6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76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1"/>
        </w:rPr>
        <w:t>•talı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9"/>
          <w:w w:val="44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86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"/>
          <w:w w:val="10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95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4"/>
          <w:w w:val="11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9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12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117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878789"/>
          <w:spacing w:val="0"/>
          <w:w w:val="68"/>
          <w:position w:val="-2"/>
        </w:rPr>
        <w:t>1-ı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96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96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62"/>
          <w:position w:val="1"/>
        </w:rPr>
        <w:t>'!Ç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63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8"/>
          <w:w w:val="100"/>
          <w:position w:val="1"/>
        </w:rPr>
        <w:t>Q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7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97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6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50" w:lineRule="auto"/>
        <w:ind w:left="117" w:right="6795" w:firstLine="23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2"/>
        </w:rPr>
        <w:t>1-l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5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ÇAN'a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5"/>
        </w:rPr>
        <w:t>rT'e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0"/>
          <w:w w:val="8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5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8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9"/>
          <w:w w:val="104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8" w:lineRule="exact"/>
        <w:ind w:left="140" w:right="-20"/>
        <w:jc w:val="left"/>
        <w:tabs>
          <w:tab w:pos="2000" w:val="left"/>
          <w:tab w:pos="5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"/>
          <w:w w:val="100"/>
          <w:position w:val="-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ntlşü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84"/>
          <w:position w:val="0"/>
        </w:rPr>
        <w:t>[f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65757"/>
          <w:spacing w:val="14"/>
          <w:w w:val="83"/>
          <w:position w:val="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3"/>
          <w:w w:val="77"/>
          <w:position w:val="0"/>
        </w:rPr>
        <w:t>r</w:t>
      </w:r>
      <w:r>
        <w:rPr>
          <w:rFonts w:ascii="Arial" w:hAnsi="Arial" w:cs="Arial" w:eastAsia="Arial"/>
          <w:sz w:val="19"/>
          <w:szCs w:val="19"/>
          <w:color w:val="3D3D3D"/>
          <w:spacing w:val="-6"/>
          <w:w w:val="169"/>
          <w:position w:val="0"/>
        </w:rPr>
        <w:t>i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89"/>
          <w:position w:val="0"/>
        </w:rPr>
        <w:t>h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20"/>
          <w:szCs w:val="20"/>
          <w:color w:val="3D3D3D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20.05.2017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9"/>
          <w:position w:val="0"/>
        </w:rPr>
        <w:t>!s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8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3"/>
          <w:w w:val="84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229" w:right="-20"/>
        <w:jc w:val="left"/>
        <w:tabs>
          <w:tab w:pos="900" w:val="left"/>
          <w:tab w:pos="1400" w:val="left"/>
          <w:tab w:pos="4620" w:val="left"/>
          <w:tab w:pos="8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72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73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6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0"/>
        </w:rPr>
        <w:t>Kİ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1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1"/>
          <w:position w:val="0"/>
        </w:rPr>
        <w:t>Ça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7"/>
          <w:w w:val="8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78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6"/>
          <w:w w:val="7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11"/>
          <w:w w:val="7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8"/>
          <w:position w:val="0"/>
        </w:rPr>
        <w:t>rı.ıbu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7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98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8"/>
          <w:w w:val="113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81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6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34"/>
          <w:position w:val="1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5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11"/>
          <w:position w:val="1"/>
        </w:rPr>
        <w:t>ı.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1"/>
          <w:position w:val="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1"/>
          <w:w w:val="11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173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Gitıniş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Am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5"/>
          <w:w w:val="9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8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84" w:lineRule="exact"/>
        <w:ind w:left="4872" w:right="539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757"/>
          <w:w w:val="86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  <w:position w:val="-3"/>
        </w:rPr>
        <w:t>Ami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76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281" w:right="-20"/>
        <w:jc w:val="left"/>
        <w:tabs>
          <w:tab w:pos="838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8.976563pt;margin-top:3.042166pt;width:14.717011pt;height:21pt;mso-position-horizontal-relative:page;mso-position-vertical-relative:paragraph;z-index:-17088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878789"/>
                      <w:spacing w:val="0"/>
                      <w:w w:val="252"/>
                    </w:rPr>
                    <w:t>/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80"/>
          <w:position w:val="4"/>
        </w:rPr>
        <w:t>·u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32"/>
          <w:szCs w:val="32"/>
          <w:color w:val="2A2A2A"/>
          <w:spacing w:val="0"/>
          <w:w w:val="73"/>
          <w:b/>
          <w:bCs/>
          <w:position w:val="-5"/>
        </w:rPr>
        <w:t>7</w:t>
      </w:r>
      <w:r>
        <w:rPr>
          <w:rFonts w:ascii="Times New Roman" w:hAnsi="Times New Roman" w:cs="Times New Roman" w:eastAsia="Times New Roman"/>
          <w:sz w:val="32"/>
          <w:szCs w:val="32"/>
          <w:color w:val="2A2A2A"/>
          <w:spacing w:val="-33"/>
          <w:w w:val="10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2A2A2A"/>
          <w:spacing w:val="0"/>
          <w:w w:val="100"/>
          <w:b/>
          <w:bCs/>
          <w:position w:val="-5"/>
        </w:rPr>
        <w:t>l</w:t>
      </w:r>
      <w:r>
        <w:rPr>
          <w:rFonts w:ascii="Times New Roman" w:hAnsi="Times New Roman" w:cs="Times New Roman" w:eastAsia="Times New Roman"/>
          <w:sz w:val="32"/>
          <w:szCs w:val="32"/>
          <w:color w:val="2A2A2A"/>
          <w:spacing w:val="-24"/>
          <w:w w:val="10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2A2A2A"/>
          <w:spacing w:val="0"/>
          <w:w w:val="86"/>
          <w:b/>
          <w:bCs/>
          <w:position w:val="-5"/>
        </w:rPr>
        <w:t>aJI</w:t>
      </w:r>
      <w:r>
        <w:rPr>
          <w:rFonts w:ascii="Times New Roman" w:hAnsi="Times New Roman" w:cs="Times New Roman" w:eastAsia="Times New Roman"/>
          <w:sz w:val="32"/>
          <w:szCs w:val="32"/>
          <w:color w:val="2A2A2A"/>
          <w:spacing w:val="0"/>
          <w:w w:val="86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2A2A2A"/>
          <w:spacing w:val="0"/>
          <w:w w:val="100"/>
          <w:b/>
          <w:bCs/>
          <w:position w:val="-5"/>
        </w:rPr>
        <w:t>mv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7" w:lineRule="atLeast"/>
        <w:ind w:left="328" w:right="-20"/>
        <w:jc w:val="left"/>
        <w:tabs>
          <w:tab w:pos="5560" w:val="left"/>
        </w:tabs>
        <w:rPr>
          <w:rFonts w:ascii="Times New Roman" w:hAnsi="Times New Roman" w:cs="Times New Roman" w:eastAsia="Times New Roman"/>
          <w:sz w:val="50"/>
          <w:szCs w:val="5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3.843781pt;margin-top:7.321158pt;width:55.249923pt;height:48pt;mso-position-horizontal-relative:page;mso-position-vertical-relative:paragraph;z-index:-17086" type="#_x0000_t202" filled="f" stroked="f">
            <v:textbox inset="0,0,0,0">
              <w:txbxContent>
                <w:p>
                  <w:pPr>
                    <w:spacing w:before="0" w:after="0" w:line="960" w:lineRule="exact"/>
                    <w:ind w:right="-184"/>
                    <w:jc w:val="left"/>
                    <w:rPr>
                      <w:rFonts w:ascii="Arial" w:hAnsi="Arial" w:cs="Arial" w:eastAsia="Arial"/>
                      <w:sz w:val="96"/>
                      <w:szCs w:val="96"/>
                    </w:rPr>
                  </w:pPr>
                  <w:rPr/>
                  <w:r>
                    <w:rPr>
                      <w:rFonts w:ascii="Arial" w:hAnsi="Arial" w:cs="Arial" w:eastAsia="Arial"/>
                      <w:sz w:val="96"/>
                      <w:szCs w:val="96"/>
                      <w:color w:val="565757"/>
                      <w:spacing w:val="0"/>
                      <w:w w:val="109"/>
                      <w:i/>
                      <w:position w:val="-1"/>
                    </w:rPr>
                    <w:t>c1</w:t>
                  </w:r>
                  <w:r>
                    <w:rPr>
                      <w:rFonts w:ascii="Arial" w:hAnsi="Arial" w:cs="Arial" w:eastAsia="Arial"/>
                      <w:sz w:val="96"/>
                      <w:szCs w:val="9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3D3D3D"/>
          <w:spacing w:val="0"/>
          <w:w w:val="100"/>
        </w:rPr>
        <w:t>Cl)</w:t>
      </w:r>
      <w:r>
        <w:rPr>
          <w:rFonts w:ascii="Arial" w:hAnsi="Arial" w:cs="Arial" w:eastAsia="Arial"/>
          <w:sz w:val="8"/>
          <w:szCs w:val="8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8"/>
          <w:szCs w:val="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50"/>
          <w:szCs w:val="50"/>
          <w:color w:val="383F6D"/>
          <w:spacing w:val="0"/>
          <w:w w:val="128"/>
          <w:i/>
          <w:position w:val="-34"/>
        </w:rPr>
        <w:t>(</w:t>
      </w:r>
      <w:r>
        <w:rPr>
          <w:rFonts w:ascii="Times New Roman" w:hAnsi="Times New Roman" w:cs="Times New Roman" w:eastAsia="Times New Roman"/>
          <w:sz w:val="50"/>
          <w:szCs w:val="50"/>
          <w:color w:val="383F6D"/>
          <w:spacing w:val="0"/>
          <w:w w:val="127"/>
          <w:i/>
          <w:position w:val="-34"/>
        </w:rPr>
        <w:t>/</w:t>
      </w:r>
      <w:r>
        <w:rPr>
          <w:rFonts w:ascii="Times New Roman" w:hAnsi="Times New Roman" w:cs="Times New Roman" w:eastAsia="Times New Roman"/>
          <w:sz w:val="50"/>
          <w:szCs w:val="5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280"/>
        </w:sectPr>
      </w:pPr>
      <w:rPr/>
    </w:p>
    <w:p>
      <w:pPr>
        <w:spacing w:before="0" w:after="0" w:line="429" w:lineRule="atLeast"/>
        <w:ind w:right="-20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0"/>
          <w:w w:val="112"/>
        </w:rPr>
        <w:t>;&gt;,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0" w:after="0" w:line="429" w:lineRule="atLeast"/>
        <w:ind w:right="-219"/>
        <w:jc w:val="left"/>
        <w:rPr>
          <w:rFonts w:ascii="Arial" w:hAnsi="Arial" w:cs="Arial" w:eastAsia="Arial"/>
          <w:sz w:val="119"/>
          <w:szCs w:val="119"/>
        </w:rPr>
      </w:pPr>
      <w:rPr/>
      <w:r>
        <w:rPr/>
        <w:br w:type="column"/>
      </w:r>
      <w:r>
        <w:rPr>
          <w:rFonts w:ascii="Arial" w:hAnsi="Arial" w:cs="Arial" w:eastAsia="Arial"/>
          <w:sz w:val="119"/>
          <w:szCs w:val="119"/>
          <w:color w:val="383F6D"/>
          <w:spacing w:val="0"/>
          <w:w w:val="62"/>
          <w:i/>
        </w:rPr>
        <w:t>iJM</w:t>
      </w:r>
      <w:r>
        <w:rPr>
          <w:rFonts w:ascii="Arial" w:hAnsi="Arial" w:cs="Arial" w:eastAsia="Arial"/>
          <w:sz w:val="119"/>
          <w:szCs w:val="119"/>
          <w:color w:val="000000"/>
          <w:spacing w:val="0"/>
          <w:w w:val="10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0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-1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28" w:lineRule="atLeast"/>
        <w:ind w:left="2990" w:right="2254"/>
        <w:jc w:val="center"/>
        <w:tabs>
          <w:tab w:pos="390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color w:val="565757"/>
          <w:w w:val="99"/>
        </w:rPr>
      </w:r>
      <w:r>
        <w:rPr>
          <w:rFonts w:ascii="Arial" w:hAnsi="Arial" w:cs="Arial" w:eastAsia="Arial"/>
          <w:sz w:val="6"/>
          <w:szCs w:val="6"/>
          <w:color w:val="565757"/>
          <w:w w:val="99"/>
          <w:u w:val="single" w:color="283FB3"/>
        </w:rPr>
        <w:t> </w:t>
      </w:r>
      <w:r>
        <w:rPr>
          <w:rFonts w:ascii="Arial" w:hAnsi="Arial" w:cs="Arial" w:eastAsia="Arial"/>
          <w:sz w:val="6"/>
          <w:szCs w:val="6"/>
          <w:color w:val="565757"/>
          <w:w w:val="100"/>
          <w:u w:val="single" w:color="283FB3"/>
        </w:rPr>
        <w:t>        </w:t>
      </w:r>
      <w:r>
        <w:rPr>
          <w:rFonts w:ascii="Arial" w:hAnsi="Arial" w:cs="Arial" w:eastAsia="Arial"/>
          <w:sz w:val="6"/>
          <w:szCs w:val="6"/>
          <w:color w:val="565757"/>
          <w:spacing w:val="2"/>
          <w:w w:val="100"/>
          <w:u w:val="single" w:color="283FB3"/>
        </w:rPr>
        <w:t> </w:t>
      </w:r>
      <w:r>
        <w:rPr>
          <w:rFonts w:ascii="Arial" w:hAnsi="Arial" w:cs="Arial" w:eastAsia="Arial"/>
          <w:sz w:val="6"/>
          <w:szCs w:val="6"/>
          <w:color w:val="565757"/>
          <w:spacing w:val="2"/>
          <w:w w:val="100"/>
          <w:u w:val="single" w:color="283FB3"/>
        </w:rPr>
      </w:r>
      <w:r>
        <w:rPr>
          <w:rFonts w:ascii="Arial" w:hAnsi="Arial" w:cs="Arial" w:eastAsia="Arial"/>
          <w:sz w:val="6"/>
          <w:szCs w:val="6"/>
          <w:color w:val="565757"/>
          <w:spacing w:val="2"/>
          <w:w w:val="100"/>
        </w:rPr>
      </w:r>
      <w:r>
        <w:rPr>
          <w:rFonts w:ascii="Arial" w:hAnsi="Arial" w:cs="Arial" w:eastAsia="Arial"/>
          <w:sz w:val="6"/>
          <w:szCs w:val="6"/>
          <w:color w:val="565757"/>
          <w:spacing w:val="0"/>
          <w:w w:val="100"/>
        </w:rPr>
        <w:t>       </w:t>
      </w:r>
      <w:r>
        <w:rPr>
          <w:rFonts w:ascii="Arial" w:hAnsi="Arial" w:cs="Arial" w:eastAsia="Arial"/>
          <w:sz w:val="6"/>
          <w:szCs w:val="6"/>
          <w:color w:val="565757"/>
          <w:spacing w:val="-7"/>
          <w:w w:val="100"/>
        </w:rPr>
        <w:t> </w:t>
      </w:r>
      <w:r>
        <w:rPr>
          <w:rFonts w:ascii="Arial" w:hAnsi="Arial" w:cs="Arial" w:eastAsia="Arial"/>
          <w:sz w:val="6"/>
          <w:szCs w:val="6"/>
          <w:color w:val="565757"/>
          <w:spacing w:val="0"/>
          <w:w w:val="132"/>
        </w:rPr>
        <w:t>•</w:t>
      </w:r>
      <w:r>
        <w:rPr>
          <w:rFonts w:ascii="Arial" w:hAnsi="Arial" w:cs="Arial" w:eastAsia="Arial"/>
          <w:sz w:val="6"/>
          <w:szCs w:val="6"/>
          <w:color w:val="565757"/>
          <w:spacing w:val="0"/>
          <w:w w:val="100"/>
        </w:rPr>
        <w:tab/>
      </w:r>
      <w:r>
        <w:rPr>
          <w:rFonts w:ascii="Arial" w:hAnsi="Arial" w:cs="Arial" w:eastAsia="Arial"/>
          <w:sz w:val="6"/>
          <w:szCs w:val="6"/>
          <w:color w:val="565757"/>
          <w:spacing w:val="0"/>
          <w:w w:val="100"/>
        </w:rPr>
      </w:r>
      <w:r>
        <w:rPr>
          <w:rFonts w:ascii="Arial" w:hAnsi="Arial" w:cs="Arial" w:eastAsia="Arial"/>
          <w:sz w:val="6"/>
          <w:szCs w:val="6"/>
          <w:color w:val="B8B8B8"/>
          <w:spacing w:val="0"/>
          <w:w w:val="132"/>
        </w:rPr>
        <w:t>&gt;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400" w:right="280"/>
          <w:cols w:num="3" w:equalWidth="0">
            <w:col w:w="476" w:space="2157"/>
            <w:col w:w="1148" w:space="1167"/>
            <w:col w:w="6292"/>
          </w:cols>
        </w:sectPr>
      </w:pPr>
      <w:rPr/>
    </w:p>
    <w:p>
      <w:pPr>
        <w:spacing w:before="0" w:after="0" w:line="743" w:lineRule="atLeast"/>
        <w:ind w:left="257" w:right="-95"/>
        <w:jc w:val="left"/>
        <w:tabs>
          <w:tab w:pos="4660" w:val="left"/>
        </w:tabs>
        <w:rPr>
          <w:rFonts w:ascii="Arial" w:hAnsi="Arial" w:cs="Arial" w:eastAsia="Arial"/>
          <w:sz w:val="37"/>
          <w:szCs w:val="37"/>
        </w:rPr>
      </w:pPr>
      <w:rPr/>
      <w:r>
        <w:rPr>
          <w:rFonts w:ascii="Arial" w:hAnsi="Arial" w:cs="Arial" w:eastAsia="Arial"/>
          <w:sz w:val="20"/>
          <w:szCs w:val="20"/>
          <w:color w:val="565757"/>
          <w:spacing w:val="-9"/>
          <w:w w:val="69"/>
          <w:position w:val="-3"/>
        </w:rPr>
        <w:t>.</w:t>
      </w:r>
      <w:r>
        <w:rPr>
          <w:rFonts w:ascii="Arial" w:hAnsi="Arial" w:cs="Arial" w:eastAsia="Arial"/>
          <w:sz w:val="20"/>
          <w:szCs w:val="20"/>
          <w:color w:val="3D3D3D"/>
          <w:spacing w:val="-35"/>
          <w:w w:val="85"/>
          <w:position w:val="-3"/>
        </w:rPr>
        <w:t>,</w:t>
      </w:r>
      <w:r>
        <w:rPr>
          <w:rFonts w:ascii="Arial" w:hAnsi="Arial" w:cs="Arial" w:eastAsia="Arial"/>
          <w:sz w:val="13"/>
          <w:szCs w:val="13"/>
          <w:color w:val="3D3D3D"/>
          <w:spacing w:val="0"/>
          <w:w w:val="50"/>
          <w:position w:val="0"/>
        </w:rPr>
        <w:t>.</w:t>
      </w:r>
      <w:r>
        <w:rPr>
          <w:rFonts w:ascii="Arial" w:hAnsi="Arial" w:cs="Arial" w:eastAsia="Arial"/>
          <w:sz w:val="13"/>
          <w:szCs w:val="13"/>
          <w:color w:val="3D3D3D"/>
          <w:spacing w:val="-9"/>
          <w:w w:val="50"/>
          <w:position w:val="0"/>
        </w:rPr>
        <w:t>.</w:t>
      </w:r>
      <w:r>
        <w:rPr>
          <w:rFonts w:ascii="Arial" w:hAnsi="Arial" w:cs="Arial" w:eastAsia="Arial"/>
          <w:sz w:val="20"/>
          <w:szCs w:val="20"/>
          <w:color w:val="3D3D3D"/>
          <w:spacing w:val="-102"/>
          <w:w w:val="86"/>
          <w:position w:val="-3"/>
        </w:rPr>
        <w:t>_</w:t>
      </w:r>
      <w:r>
        <w:rPr>
          <w:rFonts w:ascii="Arial" w:hAnsi="Arial" w:cs="Arial" w:eastAsia="Arial"/>
          <w:sz w:val="13"/>
          <w:szCs w:val="13"/>
          <w:color w:val="3D3D3D"/>
          <w:spacing w:val="0"/>
          <w:w w:val="50"/>
          <w:position w:val="0"/>
        </w:rPr>
        <w:t>.....</w:t>
      </w:r>
      <w:r>
        <w:rPr>
          <w:rFonts w:ascii="Arial" w:hAnsi="Arial" w:cs="Arial" w:eastAsia="Arial"/>
          <w:sz w:val="13"/>
          <w:szCs w:val="13"/>
          <w:color w:val="3D3D3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3"/>
          <w:szCs w:val="13"/>
          <w:color w:val="3D3D3D"/>
          <w:spacing w:val="0"/>
          <w:w w:val="100"/>
          <w:position w:val="0"/>
        </w:rPr>
      </w:r>
      <w:r>
        <w:rPr>
          <w:rFonts w:ascii="Arial" w:hAnsi="Arial" w:cs="Arial" w:eastAsia="Arial"/>
          <w:sz w:val="37"/>
          <w:szCs w:val="37"/>
          <w:color w:val="565757"/>
          <w:spacing w:val="0"/>
          <w:w w:val="101"/>
          <w:position w:val="0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4" w:lineRule="exact"/>
        <w:ind w:left="2272" w:right="-20"/>
        <w:jc w:val="left"/>
        <w:tabs>
          <w:tab w:pos="352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6E7070"/>
          <w:spacing w:val="0"/>
          <w:w w:val="100"/>
          <w:position w:val="-27"/>
        </w:rPr>
        <w:t>.AJ</w:t>
      </w:r>
      <w:r>
        <w:rPr>
          <w:rFonts w:ascii="Times New Roman" w:hAnsi="Times New Roman" w:cs="Times New Roman" w:eastAsia="Times New Roman"/>
          <w:sz w:val="34"/>
          <w:szCs w:val="34"/>
          <w:color w:val="6E7070"/>
          <w:spacing w:val="0"/>
          <w:w w:val="100"/>
          <w:position w:val="-27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6E7070"/>
          <w:spacing w:val="0"/>
          <w:w w:val="100"/>
          <w:position w:val="-27"/>
        </w:rPr>
      </w:r>
      <w:r>
        <w:rPr>
          <w:rFonts w:ascii="Times New Roman" w:hAnsi="Times New Roman" w:cs="Times New Roman" w:eastAsia="Times New Roman"/>
          <w:sz w:val="34"/>
          <w:szCs w:val="34"/>
          <w:color w:val="565757"/>
          <w:spacing w:val="0"/>
          <w:w w:val="66"/>
          <w:position w:val="-27"/>
        </w:rPr>
        <w:t>TJ1U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472" w:lineRule="atLeas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8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6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109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DİLEK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52" w:lineRule="atLeast"/>
        <w:ind w:left="1220" w:right="1555"/>
        <w:jc w:val="center"/>
        <w:tabs>
          <w:tab w:pos="184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6E7070"/>
          <w:spacing w:val="0"/>
          <w:w w:val="100"/>
        </w:rPr>
        <w:t>.</w:t>
      </w:r>
      <w:r>
        <w:rPr>
          <w:rFonts w:ascii="Arial" w:hAnsi="Arial" w:cs="Arial" w:eastAsia="Arial"/>
          <w:sz w:val="18"/>
          <w:szCs w:val="18"/>
          <w:color w:val="6E7070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E7070"/>
          <w:spacing w:val="43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878789"/>
          <w:spacing w:val="0"/>
          <w:w w:val="207"/>
        </w:rPr>
        <w:t>ı</w:t>
      </w:r>
      <w:r>
        <w:rPr>
          <w:rFonts w:ascii="Arial" w:hAnsi="Arial" w:cs="Arial" w:eastAsia="Arial"/>
          <w:sz w:val="18"/>
          <w:szCs w:val="18"/>
          <w:color w:val="878789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878789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909ABA"/>
          <w:spacing w:val="0"/>
          <w:w w:val="129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41" w:lineRule="exact"/>
        <w:ind w:left="1345" w:right="1566"/>
        <w:jc w:val="center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4.142975pt;margin-top:2.681537pt;width:27.085631pt;height:23.5pt;mso-position-horizontal-relative:page;mso-position-vertical-relative:paragraph;z-index:-17087" type="#_x0000_t202" filled="f" stroked="f">
            <v:textbox inset="0,0,0,0">
              <w:txbxContent>
                <w:p>
                  <w:pPr>
                    <w:spacing w:before="0" w:after="0" w:line="470" w:lineRule="exact"/>
                    <w:ind w:right="-110"/>
                    <w:jc w:val="left"/>
                    <w:rPr>
                      <w:rFonts w:ascii="Times New Roman" w:hAnsi="Times New Roman" w:cs="Times New Roman" w:eastAsia="Times New Roman"/>
                      <w:sz w:val="47"/>
                      <w:szCs w:val="4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6E7070"/>
                      <w:spacing w:val="0"/>
                      <w:w w:val="62"/>
                      <w:i/>
                    </w:rPr>
                    <w:t>---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6E7070"/>
                      <w:spacing w:val="0"/>
                      <w:w w:val="62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6E7070"/>
                      <w:spacing w:val="0"/>
                      <w:w w:val="62"/>
                      <w:i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6E7070"/>
                      <w:spacing w:val="0"/>
                      <w:w w:val="61"/>
                      <w:i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5"/>
          <w:szCs w:val="15"/>
          <w:color w:val="B8B8B8"/>
          <w:spacing w:val="-18"/>
          <w:w w:val="145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878789"/>
          <w:spacing w:val="0"/>
          <w:w w:val="89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878789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5"/>
          <w:szCs w:val="15"/>
          <w:color w:val="878789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E7070"/>
          <w:spacing w:val="-9"/>
          <w:w w:val="37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6E7070"/>
          <w:spacing w:val="-31"/>
          <w:w w:val="87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6E7070"/>
          <w:spacing w:val="0"/>
          <w:w w:val="37"/>
        </w:rPr>
        <w:t>!'</w:t>
      </w:r>
      <w:r>
        <w:rPr>
          <w:rFonts w:ascii="Times New Roman" w:hAnsi="Times New Roman" w:cs="Times New Roman" w:eastAsia="Times New Roman"/>
          <w:sz w:val="15"/>
          <w:szCs w:val="15"/>
          <w:color w:val="6E7070"/>
          <w:spacing w:val="0"/>
          <w:w w:val="36"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6E7070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D3D3D"/>
          <w:spacing w:val="-3"/>
          <w:w w:val="78"/>
        </w:rPr>
        <w:t>\</w:t>
      </w:r>
      <w:r>
        <w:rPr>
          <w:rFonts w:ascii="Times New Roman" w:hAnsi="Times New Roman" w:cs="Times New Roman" w:eastAsia="Times New Roman"/>
          <w:sz w:val="15"/>
          <w:szCs w:val="15"/>
          <w:color w:val="6E7070"/>
          <w:spacing w:val="0"/>
          <w:w w:val="121"/>
        </w:rPr>
        <w:t>_</w:t>
      </w:r>
      <w:r>
        <w:rPr>
          <w:rFonts w:ascii="Times New Roman" w:hAnsi="Times New Roman" w:cs="Times New Roman" w:eastAsia="Times New Roman"/>
          <w:sz w:val="15"/>
          <w:szCs w:val="15"/>
          <w:color w:val="6E7070"/>
          <w:spacing w:val="0"/>
          <w:w w:val="120"/>
        </w:rPr>
        <w:t>\\</w:t>
      </w:r>
      <w:r>
        <w:rPr>
          <w:rFonts w:ascii="Times New Roman" w:hAnsi="Times New Roman" w:cs="Times New Roman" w:eastAsia="Times New Roman"/>
          <w:sz w:val="15"/>
          <w:szCs w:val="15"/>
          <w:color w:val="6E7070"/>
          <w:spacing w:val="0"/>
          <w:w w:val="12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400" w:right="280"/>
          <w:cols w:num="3" w:equalWidth="0">
            <w:col w:w="4772" w:space="233"/>
            <w:col w:w="939" w:space="1733"/>
            <w:col w:w="3563"/>
          </w:cols>
        </w:sectPr>
      </w:pPr>
      <w:rPr/>
    </w:p>
    <w:p>
      <w:pPr>
        <w:spacing w:before="0" w:after="0" w:line="206" w:lineRule="exact"/>
        <w:ind w:left="2272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-1"/>
        </w:rPr>
        <w:t>Itfaiy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9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1"/>
        </w:rPr>
        <w:t>Merkez</w:t>
      </w:r>
      <w:r>
        <w:rPr>
          <w:rFonts w:ascii="Arial" w:hAnsi="Arial" w:cs="Arial" w:eastAsia="Arial"/>
          <w:sz w:val="19"/>
          <w:szCs w:val="19"/>
          <w:color w:val="3D3D3D"/>
          <w:spacing w:val="4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-39"/>
          <w:w w:val="104"/>
          <w:position w:val="-1"/>
        </w:rPr>
        <w:t>B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5"/>
          <w:position w:val="-1"/>
        </w:rPr>
        <w:t>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1" w:lineRule="exact"/>
        <w:ind w:right="-20"/>
        <w:jc w:val="left"/>
        <w:rPr>
          <w:rFonts w:ascii="Times New Roman" w:hAnsi="Times New Roman" w:cs="Times New Roman" w:eastAsia="Times New Roman"/>
          <w:sz w:val="38"/>
          <w:szCs w:val="3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8"/>
          <w:szCs w:val="38"/>
          <w:color w:val="565757"/>
          <w:spacing w:val="7"/>
          <w:w w:val="600"/>
          <w:position w:val="3"/>
        </w:rPr>
        <w:t>r</w:t>
      </w:r>
      <w:r>
        <w:rPr>
          <w:rFonts w:ascii="Times New Roman" w:hAnsi="Times New Roman" w:cs="Times New Roman" w:eastAsia="Times New Roman"/>
          <w:sz w:val="38"/>
          <w:szCs w:val="38"/>
          <w:color w:val="3D3D3D"/>
          <w:spacing w:val="0"/>
          <w:w w:val="46"/>
          <w:position w:val="3"/>
        </w:rPr>
        <w:t>a</w:t>
      </w:r>
      <w:r>
        <w:rPr>
          <w:rFonts w:ascii="Times New Roman" w:hAnsi="Times New Roman" w:cs="Times New Roman" w:eastAsia="Times New Roman"/>
          <w:sz w:val="38"/>
          <w:szCs w:val="38"/>
          <w:color w:val="3D3D3D"/>
          <w:spacing w:val="12"/>
          <w:w w:val="47"/>
          <w:position w:val="3"/>
        </w:rPr>
        <w:t>n</w:t>
      </w:r>
      <w:r>
        <w:rPr>
          <w:rFonts w:ascii="Times New Roman" w:hAnsi="Times New Roman" w:cs="Times New Roman" w:eastAsia="Times New Roman"/>
          <w:sz w:val="38"/>
          <w:szCs w:val="38"/>
          <w:color w:val="565757"/>
          <w:spacing w:val="10"/>
          <w:w w:val="44"/>
          <w:position w:val="3"/>
        </w:rPr>
        <w:t>g</w:t>
      </w:r>
      <w:r>
        <w:rPr>
          <w:rFonts w:ascii="Times New Roman" w:hAnsi="Times New Roman" w:cs="Times New Roman" w:eastAsia="Times New Roman"/>
          <w:sz w:val="38"/>
          <w:szCs w:val="38"/>
          <w:color w:val="3D3D3D"/>
          <w:spacing w:val="0"/>
          <w:w w:val="42"/>
          <w:position w:val="3"/>
        </w:rPr>
        <w:t>ı</w:t>
      </w:r>
      <w:r>
        <w:rPr>
          <w:rFonts w:ascii="Times New Roman" w:hAnsi="Times New Roman" w:cs="Times New Roman" w:eastAsia="Times New Roman"/>
          <w:sz w:val="38"/>
          <w:szCs w:val="38"/>
          <w:color w:val="3D3D3D"/>
          <w:spacing w:val="10"/>
          <w:w w:val="43"/>
          <w:position w:val="3"/>
        </w:rPr>
        <w:t>n</w:t>
      </w:r>
      <w:r>
        <w:rPr>
          <w:rFonts w:ascii="Times New Roman" w:hAnsi="Times New Roman" w:cs="Times New Roman" w:eastAsia="Times New Roman"/>
          <w:sz w:val="38"/>
          <w:szCs w:val="38"/>
          <w:color w:val="A3A3A3"/>
          <w:spacing w:val="-13"/>
          <w:w w:val="24"/>
          <w:position w:val="3"/>
        </w:rPr>
        <w:t>_</w:t>
      </w:r>
      <w:r>
        <w:rPr>
          <w:rFonts w:ascii="Times New Roman" w:hAnsi="Times New Roman" w:cs="Times New Roman" w:eastAsia="Times New Roman"/>
          <w:sz w:val="38"/>
          <w:szCs w:val="38"/>
          <w:color w:val="3D3D3D"/>
          <w:spacing w:val="-36"/>
          <w:w w:val="118"/>
          <w:position w:val="3"/>
        </w:rPr>
        <w:t>,</w:t>
      </w:r>
      <w:r>
        <w:rPr>
          <w:rFonts w:ascii="Times New Roman" w:hAnsi="Times New Roman" w:cs="Times New Roman" w:eastAsia="Times New Roman"/>
          <w:sz w:val="38"/>
          <w:szCs w:val="38"/>
          <w:color w:val="565757"/>
          <w:spacing w:val="0"/>
          <w:w w:val="67"/>
          <w:position w:val="3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565757"/>
          <w:spacing w:val="-3"/>
          <w:w w:val="67"/>
          <w:position w:val="3"/>
        </w:rPr>
        <w:t>A</w:t>
      </w:r>
      <w:r>
        <w:rPr>
          <w:rFonts w:ascii="Times New Roman" w:hAnsi="Times New Roman" w:cs="Times New Roman" w:eastAsia="Times New Roman"/>
          <w:sz w:val="38"/>
          <w:szCs w:val="38"/>
          <w:color w:val="3D3D3D"/>
          <w:spacing w:val="1"/>
          <w:w w:val="72"/>
          <w:position w:val="3"/>
        </w:rPr>
        <w:t>a</w:t>
      </w:r>
      <w:r>
        <w:rPr>
          <w:rFonts w:ascii="Times New Roman" w:hAnsi="Times New Roman" w:cs="Times New Roman" w:eastAsia="Times New Roman"/>
          <w:sz w:val="38"/>
          <w:szCs w:val="38"/>
          <w:color w:val="6E7070"/>
          <w:spacing w:val="0"/>
          <w:w w:val="54"/>
          <w:position w:val="3"/>
        </w:rPr>
        <w:t>ı</w:t>
      </w:r>
      <w:r>
        <w:rPr>
          <w:rFonts w:ascii="Times New Roman" w:hAnsi="Times New Roman" w:cs="Times New Roman" w:eastAsia="Times New Roman"/>
          <w:sz w:val="38"/>
          <w:szCs w:val="38"/>
          <w:color w:val="6E7070"/>
          <w:spacing w:val="-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A3A3A3"/>
          <w:spacing w:val="0"/>
          <w:w w:val="68"/>
          <w:position w:val="3"/>
        </w:rPr>
        <w:t>,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left="728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65757"/>
          <w:spacing w:val="-15"/>
          <w:position w:val="1"/>
        </w:rPr>
        <w:t>8</w:t>
      </w:r>
      <w:r>
        <w:rPr>
          <w:rFonts w:ascii="Arial" w:hAnsi="Arial" w:cs="Arial" w:eastAsia="Arial"/>
          <w:sz w:val="18"/>
          <w:szCs w:val="18"/>
          <w:color w:val="A3A3A3"/>
          <w:spacing w:val="-6"/>
          <w:w w:val="182"/>
          <w:position w:val="1"/>
        </w:rPr>
        <w:t>.</w:t>
      </w:r>
      <w:r>
        <w:rPr>
          <w:rFonts w:ascii="Arial" w:hAnsi="Arial" w:cs="Arial" w:eastAsia="Arial"/>
          <w:sz w:val="18"/>
          <w:szCs w:val="18"/>
          <w:color w:val="565757"/>
          <w:spacing w:val="-6"/>
          <w:w w:val="91"/>
          <w:position w:val="1"/>
        </w:rPr>
        <w:t>Ş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61"/>
          <w:position w:val="1"/>
        </w:rPr>
        <w:t>l!</w:t>
      </w:r>
      <w:r>
        <w:rPr>
          <w:rFonts w:ascii="Arial" w:hAnsi="Arial" w:cs="Arial" w:eastAsia="Arial"/>
          <w:sz w:val="18"/>
          <w:szCs w:val="18"/>
          <w:color w:val="3D3D3D"/>
          <w:spacing w:val="9"/>
          <w:w w:val="62"/>
          <w:position w:val="1"/>
        </w:rPr>
        <w:t>l</w:t>
      </w:r>
      <w:r>
        <w:rPr>
          <w:rFonts w:ascii="Arial" w:hAnsi="Arial" w:cs="Arial" w:eastAsia="Arial"/>
          <w:sz w:val="18"/>
          <w:szCs w:val="18"/>
          <w:color w:val="565757"/>
          <w:spacing w:val="-5"/>
          <w:w w:val="90"/>
          <w:position w:val="1"/>
        </w:rPr>
        <w:t>b</w:t>
      </w:r>
      <w:r>
        <w:rPr>
          <w:rFonts w:ascii="Arial" w:hAnsi="Arial" w:cs="Arial" w:eastAsia="Arial"/>
          <w:sz w:val="18"/>
          <w:szCs w:val="18"/>
          <w:color w:val="565757"/>
          <w:spacing w:val="0"/>
          <w:w w:val="89"/>
          <w:position w:val="1"/>
        </w:rPr>
        <w:t>f</w:t>
      </w:r>
      <w:r>
        <w:rPr>
          <w:rFonts w:ascii="Arial" w:hAnsi="Arial" w:cs="Arial" w:eastAsia="Arial"/>
          <w:sz w:val="18"/>
          <w:szCs w:val="18"/>
          <w:color w:val="565757"/>
          <w:spacing w:val="1"/>
          <w:w w:val="89"/>
          <w:position w:val="1"/>
        </w:rPr>
        <w:t>\</w:t>
      </w:r>
      <w:r>
        <w:rPr>
          <w:rFonts w:ascii="Arial" w:hAnsi="Arial" w:cs="Arial" w:eastAsia="Arial"/>
          <w:sz w:val="18"/>
          <w:szCs w:val="18"/>
          <w:color w:val="565757"/>
          <w:spacing w:val="0"/>
          <w:w w:val="341"/>
          <w:position w:val="1"/>
        </w:rPr>
        <w:t>t</w:t>
      </w:r>
      <w:r>
        <w:rPr>
          <w:rFonts w:ascii="Arial" w:hAnsi="Arial" w:cs="Arial" w:eastAsia="Arial"/>
          <w:sz w:val="18"/>
          <w:szCs w:val="18"/>
          <w:color w:val="565757"/>
          <w:spacing w:val="-18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73"/>
          <w:position w:val="1"/>
        </w:rPr>
        <w:t>i</w:t>
      </w:r>
      <w:r>
        <w:rPr>
          <w:rFonts w:ascii="Arial" w:hAnsi="Arial" w:cs="Arial" w:eastAsia="Arial"/>
          <w:sz w:val="18"/>
          <w:szCs w:val="18"/>
          <w:color w:val="3D3D3D"/>
          <w:spacing w:val="-13"/>
          <w:w w:val="72"/>
          <w:position w:val="1"/>
        </w:rPr>
        <w:t>"</w:t>
      </w:r>
      <w:r>
        <w:rPr>
          <w:rFonts w:ascii="Arial" w:hAnsi="Arial" w:cs="Arial" w:eastAsia="Arial"/>
          <w:sz w:val="18"/>
          <w:szCs w:val="18"/>
          <w:color w:val="565757"/>
          <w:spacing w:val="0"/>
          <w:w w:val="105"/>
          <w:position w:val="1"/>
        </w:rPr>
        <w:t>d</w:t>
      </w:r>
      <w:r>
        <w:rPr>
          <w:rFonts w:ascii="Arial" w:hAnsi="Arial" w:cs="Arial" w:eastAsia="Arial"/>
          <w:sz w:val="18"/>
          <w:szCs w:val="18"/>
          <w:color w:val="565757"/>
          <w:spacing w:val="-15"/>
          <w:w w:val="105"/>
          <w:position w:val="1"/>
        </w:rPr>
        <w:t>W</w:t>
      </w:r>
      <w:r>
        <w:rPr>
          <w:rFonts w:ascii="Arial" w:hAnsi="Arial" w:cs="Arial" w:eastAsia="Arial"/>
          <w:sz w:val="18"/>
          <w:szCs w:val="18"/>
          <w:color w:val="A3A3A3"/>
          <w:spacing w:val="-17"/>
          <w:w w:val="196"/>
          <w:position w:val="1"/>
        </w:rPr>
        <w:t>,</w:t>
      </w:r>
      <w:r>
        <w:rPr>
          <w:rFonts w:ascii="Arial" w:hAnsi="Arial" w:cs="Arial" w:eastAsia="Arial"/>
          <w:sz w:val="18"/>
          <w:szCs w:val="18"/>
          <w:color w:val="6E7070"/>
          <w:spacing w:val="0"/>
          <w:w w:val="116"/>
          <w:position w:val="1"/>
        </w:rPr>
        <w:t>§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280"/>
          <w:cols w:num="2" w:equalWidth="0">
            <w:col w:w="3930" w:space="3972"/>
            <w:col w:w="3338"/>
          </w:cols>
        </w:sectPr>
      </w:pPr>
      <w:rPr/>
    </w:p>
    <w:p>
      <w:pPr>
        <w:spacing w:before="0" w:after="0" w:line="226" w:lineRule="exact"/>
        <w:ind w:left="2234" w:right="-20"/>
        <w:jc w:val="left"/>
        <w:tabs>
          <w:tab w:pos="8120" w:val="left"/>
          <w:tab w:pos="8540" w:val="left"/>
          <w:tab w:pos="9060" w:val="left"/>
          <w:tab w:pos="9480" w:val="left"/>
        </w:tabs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1"/>
        </w:rPr>
        <w:t>1.Post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1"/>
        </w:rPr>
        <w:t>a</w:t>
      </w:r>
      <w:r>
        <w:rPr>
          <w:rFonts w:ascii="Arial" w:hAnsi="Arial" w:cs="Arial" w:eastAsia="Arial"/>
          <w:sz w:val="19"/>
          <w:szCs w:val="19"/>
          <w:color w:val="2A2A2A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1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5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Arial" w:hAnsi="Arial" w:cs="Arial" w:eastAsia="Arial"/>
          <w:sz w:val="16"/>
          <w:szCs w:val="16"/>
          <w:color w:val="B8B8B8"/>
          <w:spacing w:val="0"/>
          <w:w w:val="65"/>
          <w:position w:val="-1"/>
        </w:rPr>
        <w:t>•</w:t>
      </w:r>
      <w:r>
        <w:rPr>
          <w:rFonts w:ascii="Arial" w:hAnsi="Arial" w:cs="Arial" w:eastAsia="Arial"/>
          <w:sz w:val="16"/>
          <w:szCs w:val="16"/>
          <w:color w:val="B8B8B8"/>
          <w:spacing w:val="0"/>
          <w:w w:val="65"/>
          <w:position w:val="-1"/>
        </w:rPr>
        <w:t>   </w:t>
      </w:r>
      <w:r>
        <w:rPr>
          <w:rFonts w:ascii="Arial" w:hAnsi="Arial" w:cs="Arial" w:eastAsia="Arial"/>
          <w:sz w:val="16"/>
          <w:szCs w:val="16"/>
          <w:color w:val="B8B8B8"/>
          <w:spacing w:val="17"/>
          <w:w w:val="65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878789"/>
          <w:spacing w:val="0"/>
          <w:w w:val="65"/>
          <w:position w:val="-1"/>
        </w:rPr>
        <w:t>•</w:t>
      </w:r>
      <w:r>
        <w:rPr>
          <w:rFonts w:ascii="Arial" w:hAnsi="Arial" w:cs="Arial" w:eastAsia="Arial"/>
          <w:sz w:val="16"/>
          <w:szCs w:val="16"/>
          <w:color w:val="87878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878789"/>
          <w:spacing w:val="0"/>
          <w:w w:val="100"/>
          <w:position w:val="-1"/>
        </w:rPr>
      </w:r>
      <w:r>
        <w:rPr>
          <w:rFonts w:ascii="Arial" w:hAnsi="Arial" w:cs="Arial" w:eastAsia="Arial"/>
          <w:sz w:val="16"/>
          <w:szCs w:val="16"/>
          <w:color w:val="6E7070"/>
          <w:spacing w:val="-11"/>
          <w:w w:val="100"/>
          <w:b/>
          <w:bCs/>
          <w:i/>
          <w:position w:val="-1"/>
        </w:rPr>
        <w:t>t</w:t>
      </w:r>
      <w:r>
        <w:rPr>
          <w:rFonts w:ascii="Arial" w:hAnsi="Arial" w:cs="Arial" w:eastAsia="Arial"/>
          <w:sz w:val="16"/>
          <w:szCs w:val="16"/>
          <w:color w:val="878789"/>
          <w:spacing w:val="0"/>
          <w:w w:val="100"/>
          <w:b/>
          <w:bCs/>
          <w:i/>
          <w:position w:val="-1"/>
        </w:rPr>
        <w:t>i</w:t>
      </w:r>
      <w:r>
        <w:rPr>
          <w:rFonts w:ascii="Arial" w:hAnsi="Arial" w:cs="Arial" w:eastAsia="Arial"/>
          <w:sz w:val="16"/>
          <w:szCs w:val="16"/>
          <w:color w:val="878789"/>
          <w:spacing w:val="0"/>
          <w:w w:val="100"/>
          <w:b/>
          <w:bCs/>
          <w:i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A3A3A3"/>
          <w:spacing w:val="0"/>
          <w:w w:val="48"/>
          <w:b/>
          <w:bCs/>
          <w:i/>
          <w:position w:val="-1"/>
        </w:rPr>
        <w:t>L</w:t>
      </w:r>
      <w:r>
        <w:rPr>
          <w:rFonts w:ascii="Arial" w:hAnsi="Arial" w:cs="Arial" w:eastAsia="Arial"/>
          <w:sz w:val="16"/>
          <w:szCs w:val="16"/>
          <w:color w:val="A3A3A3"/>
          <w:spacing w:val="0"/>
          <w:w w:val="100"/>
          <w:b/>
          <w:bCs/>
          <w:i/>
          <w:position w:val="-1"/>
        </w:rPr>
        <w:tab/>
      </w:r>
      <w:r>
        <w:rPr>
          <w:rFonts w:ascii="Arial" w:hAnsi="Arial" w:cs="Arial" w:eastAsia="Arial"/>
          <w:sz w:val="16"/>
          <w:szCs w:val="16"/>
          <w:color w:val="A3A3A3"/>
          <w:spacing w:val="0"/>
          <w:w w:val="100"/>
          <w:b/>
          <w:bCs/>
          <w:i/>
          <w:position w:val="-1"/>
        </w:rPr>
      </w:r>
      <w:r>
        <w:rPr>
          <w:rFonts w:ascii="Arial" w:hAnsi="Arial" w:cs="Arial" w:eastAsia="Arial"/>
          <w:sz w:val="16"/>
          <w:szCs w:val="16"/>
          <w:color w:val="B8B8B8"/>
          <w:spacing w:val="0"/>
          <w:w w:val="73"/>
          <w:position w:val="-1"/>
        </w:rPr>
        <w:t>\</w:t>
      </w:r>
      <w:r>
        <w:rPr>
          <w:rFonts w:ascii="Arial" w:hAnsi="Arial" w:cs="Arial" w:eastAsia="Arial"/>
          <w:sz w:val="16"/>
          <w:szCs w:val="16"/>
          <w:color w:val="B8B8B8"/>
          <w:spacing w:val="0"/>
          <w:w w:val="73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B8B8B8"/>
          <w:spacing w:val="29"/>
          <w:w w:val="73"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8B8B8"/>
          <w:spacing w:val="0"/>
          <w:w w:val="142"/>
          <w:i/>
          <w:position w:val="-1"/>
        </w:rPr>
        <w:t>•l</w:t>
      </w:r>
      <w:r>
        <w:rPr>
          <w:rFonts w:ascii="Times New Roman" w:hAnsi="Times New Roman" w:cs="Times New Roman" w:eastAsia="Times New Roman"/>
          <w:sz w:val="8"/>
          <w:szCs w:val="8"/>
          <w:color w:val="B8B8B8"/>
          <w:spacing w:val="-22"/>
          <w:w w:val="142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B8B8B8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B8B8B8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8"/>
          <w:szCs w:val="8"/>
          <w:color w:val="A3A3A3"/>
          <w:spacing w:val="0"/>
          <w:w w:val="142"/>
          <w:i/>
          <w:position w:val="-1"/>
        </w:rPr>
        <w:t>:;</w:t>
      </w:r>
      <w:r>
        <w:rPr>
          <w:rFonts w:ascii="Times New Roman" w:hAnsi="Times New Roman" w:cs="Times New Roman" w:eastAsia="Times New Roman"/>
          <w:sz w:val="8"/>
          <w:szCs w:val="8"/>
          <w:color w:val="A3A3A3"/>
          <w:spacing w:val="0"/>
          <w:w w:val="142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3A3A3"/>
          <w:spacing w:val="27"/>
          <w:w w:val="142"/>
          <w:i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A3A3A3"/>
          <w:spacing w:val="0"/>
          <w:w w:val="83"/>
          <w:i/>
          <w:position w:val="-1"/>
        </w:rPr>
        <w:t>J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33" w:after="0" w:line="13" w:lineRule="exact"/>
        <w:ind w:right="1635"/>
        <w:jc w:val="right"/>
        <w:tabs>
          <w:tab w:pos="580" w:val="left"/>
          <w:tab w:pos="1360" w:val="left"/>
        </w:tabs>
        <w:rPr>
          <w:rFonts w:ascii="Arial" w:hAnsi="Arial" w:cs="Arial" w:eastAsia="Arial"/>
          <w:sz w:val="5"/>
          <w:szCs w:val="5"/>
        </w:rPr>
      </w:pPr>
      <w:rPr/>
      <w:r>
        <w:rPr>
          <w:rFonts w:ascii="Arial" w:hAnsi="Arial" w:cs="Arial" w:eastAsia="Arial"/>
          <w:sz w:val="5"/>
          <w:szCs w:val="5"/>
          <w:color w:val="565757"/>
          <w:spacing w:val="-4"/>
          <w:w w:val="214"/>
          <w:position w:val="-4"/>
        </w:rPr>
        <w:t>•</w:t>
      </w:r>
      <w:r>
        <w:rPr>
          <w:rFonts w:ascii="Arial" w:hAnsi="Arial" w:cs="Arial" w:eastAsia="Arial"/>
          <w:sz w:val="5"/>
          <w:szCs w:val="5"/>
          <w:color w:val="878789"/>
          <w:spacing w:val="0"/>
          <w:w w:val="214"/>
          <w:position w:val="-4"/>
        </w:rPr>
        <w:t>•</w:t>
      </w:r>
      <w:r>
        <w:rPr>
          <w:rFonts w:ascii="Arial" w:hAnsi="Arial" w:cs="Arial" w:eastAsia="Arial"/>
          <w:sz w:val="5"/>
          <w:szCs w:val="5"/>
          <w:color w:val="878789"/>
          <w:spacing w:val="0"/>
          <w:w w:val="214"/>
          <w:position w:val="-4"/>
        </w:rPr>
        <w:t>     </w:t>
      </w:r>
      <w:r>
        <w:rPr>
          <w:rFonts w:ascii="Arial" w:hAnsi="Arial" w:cs="Arial" w:eastAsia="Arial"/>
          <w:sz w:val="5"/>
          <w:szCs w:val="5"/>
          <w:color w:val="878789"/>
          <w:spacing w:val="18"/>
          <w:w w:val="214"/>
          <w:position w:val="-4"/>
        </w:rPr>
        <w:t> </w:t>
      </w:r>
      <w:r>
        <w:rPr>
          <w:rFonts w:ascii="Arial" w:hAnsi="Arial" w:cs="Arial" w:eastAsia="Arial"/>
          <w:sz w:val="5"/>
          <w:szCs w:val="5"/>
          <w:color w:val="B8B8B8"/>
          <w:spacing w:val="0"/>
          <w:w w:val="449"/>
          <w:position w:val="-4"/>
        </w:rPr>
        <w:t>j.</w:t>
      </w:r>
      <w:r>
        <w:rPr>
          <w:rFonts w:ascii="Arial" w:hAnsi="Arial" w:cs="Arial" w:eastAsia="Arial"/>
          <w:sz w:val="5"/>
          <w:szCs w:val="5"/>
          <w:color w:val="B8B8B8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5"/>
          <w:szCs w:val="5"/>
          <w:color w:val="B8B8B8"/>
          <w:spacing w:val="0"/>
          <w:w w:val="100"/>
          <w:position w:val="-4"/>
        </w:rPr>
      </w:r>
      <w:r>
        <w:rPr>
          <w:rFonts w:ascii="Arial" w:hAnsi="Arial" w:cs="Arial" w:eastAsia="Arial"/>
          <w:sz w:val="5"/>
          <w:szCs w:val="5"/>
          <w:color w:val="878789"/>
          <w:spacing w:val="0"/>
          <w:w w:val="189"/>
          <w:position w:val="-4"/>
        </w:rPr>
        <w:t>•</w:t>
      </w:r>
      <w:r>
        <w:rPr>
          <w:rFonts w:ascii="Arial" w:hAnsi="Arial" w:cs="Arial" w:eastAsia="Arial"/>
          <w:sz w:val="5"/>
          <w:szCs w:val="5"/>
          <w:color w:val="878789"/>
          <w:spacing w:val="0"/>
          <w:w w:val="189"/>
          <w:position w:val="-4"/>
        </w:rPr>
        <w:t>  </w:t>
      </w:r>
      <w:r>
        <w:rPr>
          <w:rFonts w:ascii="Arial" w:hAnsi="Arial" w:cs="Arial" w:eastAsia="Arial"/>
          <w:sz w:val="5"/>
          <w:szCs w:val="5"/>
          <w:color w:val="878789"/>
          <w:spacing w:val="19"/>
          <w:w w:val="189"/>
          <w:position w:val="-4"/>
        </w:rPr>
        <w:t> </w:t>
      </w:r>
      <w:r>
        <w:rPr>
          <w:rFonts w:ascii="Arial" w:hAnsi="Arial" w:cs="Arial" w:eastAsia="Arial"/>
          <w:sz w:val="5"/>
          <w:szCs w:val="5"/>
          <w:color w:val="B8B8B8"/>
          <w:spacing w:val="0"/>
          <w:w w:val="151"/>
          <w:position w:val="-4"/>
        </w:rPr>
        <w:t>•</w:t>
      </w:r>
      <w:r>
        <w:rPr>
          <w:rFonts w:ascii="Arial" w:hAnsi="Arial" w:cs="Arial" w:eastAsia="Arial"/>
          <w:sz w:val="5"/>
          <w:szCs w:val="5"/>
          <w:color w:val="B8B8B8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5"/>
          <w:szCs w:val="5"/>
          <w:color w:val="B8B8B8"/>
          <w:spacing w:val="0"/>
          <w:w w:val="100"/>
          <w:position w:val="-4"/>
        </w:rPr>
      </w:r>
      <w:r>
        <w:rPr>
          <w:rFonts w:ascii="Arial" w:hAnsi="Arial" w:cs="Arial" w:eastAsia="Arial"/>
          <w:sz w:val="5"/>
          <w:szCs w:val="5"/>
          <w:color w:val="A3A3A3"/>
          <w:spacing w:val="0"/>
          <w:w w:val="157"/>
          <w:position w:val="-4"/>
        </w:rPr>
        <w:t>...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400" w:right="280"/>
        </w:sectPr>
      </w:pPr>
      <w:rPr/>
    </w:p>
    <w:p>
      <w:pPr>
        <w:spacing w:before="0" w:after="0" w:line="131" w:lineRule="exact"/>
        <w:ind w:right="-20"/>
        <w:jc w:val="right"/>
        <w:tabs>
          <w:tab w:pos="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u w:val="single" w:color="000000"/>
          <w:position w:val="-5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u w:val="single" w:color="0000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u w:val="single" w:color="0000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position w:val="-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position w:val="-5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128"/>
          <w:w w:val="88"/>
          <w:position w:val="-5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1" w:lineRule="exact"/>
        <w:ind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878789"/>
          <w:spacing w:val="-42"/>
          <w:w w:val="382"/>
          <w:position w:val="-4"/>
        </w:rPr>
        <w:t>.</w:t>
      </w:r>
      <w:r>
        <w:rPr>
          <w:rFonts w:ascii="Arial" w:hAnsi="Arial" w:cs="Arial" w:eastAsia="Arial"/>
          <w:sz w:val="11"/>
          <w:szCs w:val="11"/>
          <w:color w:val="A3A3A3"/>
          <w:spacing w:val="0"/>
          <w:w w:val="123"/>
          <w:position w:val="-4"/>
        </w:rPr>
        <w:t>...</w:t>
      </w:r>
      <w:r>
        <w:rPr>
          <w:rFonts w:ascii="Arial" w:hAnsi="Arial" w:cs="Arial" w:eastAsia="Arial"/>
          <w:sz w:val="11"/>
          <w:szCs w:val="11"/>
          <w:color w:val="A3A3A3"/>
          <w:spacing w:val="-10"/>
          <w:w w:val="123"/>
          <w:position w:val="-4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878789"/>
          <w:spacing w:val="-48"/>
          <w:w w:val="98"/>
          <w:position w:val="-21"/>
        </w:rPr>
        <w:t>-</w:t>
      </w:r>
      <w:r>
        <w:rPr>
          <w:rFonts w:ascii="Arial" w:hAnsi="Arial" w:cs="Arial" w:eastAsia="Arial"/>
          <w:sz w:val="11"/>
          <w:szCs w:val="11"/>
          <w:color w:val="B8B8B8"/>
          <w:spacing w:val="-18"/>
          <w:w w:val="127"/>
          <w:position w:val="-4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A3A3A3"/>
          <w:spacing w:val="0"/>
          <w:w w:val="229"/>
          <w:position w:val="-21"/>
        </w:rPr>
        <w:t>'-</w:t>
      </w:r>
      <w:r>
        <w:rPr>
          <w:rFonts w:ascii="Times New Roman" w:hAnsi="Times New Roman" w:cs="Times New Roman" w:eastAsia="Times New Roman"/>
          <w:sz w:val="34"/>
          <w:szCs w:val="34"/>
          <w:color w:val="A3A3A3"/>
          <w:spacing w:val="-64"/>
          <w:w w:val="100"/>
          <w:position w:val="-21"/>
        </w:rPr>
        <w:t> </w:t>
      </w:r>
      <w:r>
        <w:rPr>
          <w:rFonts w:ascii="Arial" w:hAnsi="Arial" w:cs="Arial" w:eastAsia="Arial"/>
          <w:sz w:val="34"/>
          <w:szCs w:val="34"/>
          <w:color w:val="A3A3A3"/>
          <w:spacing w:val="-53"/>
          <w:w w:val="50"/>
          <w:position w:val="-21"/>
        </w:rPr>
        <w:t>.</w:t>
      </w:r>
      <w:r>
        <w:rPr>
          <w:rFonts w:ascii="Arial" w:hAnsi="Arial" w:cs="Arial" w:eastAsia="Arial"/>
          <w:sz w:val="11"/>
          <w:szCs w:val="11"/>
          <w:color w:val="A3A3A3"/>
          <w:spacing w:val="0"/>
          <w:w w:val="84"/>
          <w:position w:val="-4"/>
        </w:rPr>
        <w:t>'</w:t>
      </w:r>
      <w:r>
        <w:rPr>
          <w:rFonts w:ascii="Arial" w:hAnsi="Arial" w:cs="Arial" w:eastAsia="Arial"/>
          <w:sz w:val="11"/>
          <w:szCs w:val="11"/>
          <w:color w:val="A3A3A3"/>
          <w:spacing w:val="-13"/>
          <w:w w:val="100"/>
          <w:position w:val="-4"/>
        </w:rPr>
        <w:t> </w:t>
      </w:r>
      <w:r>
        <w:rPr>
          <w:rFonts w:ascii="Arial" w:hAnsi="Arial" w:cs="Arial" w:eastAsia="Arial"/>
          <w:sz w:val="34"/>
          <w:szCs w:val="34"/>
          <w:color w:val="A3A3A3"/>
          <w:spacing w:val="15"/>
          <w:w w:val="50"/>
          <w:position w:val="-21"/>
        </w:rPr>
        <w:t>.</w:t>
      </w:r>
      <w:r>
        <w:rPr>
          <w:rFonts w:ascii="Arial" w:hAnsi="Arial" w:cs="Arial" w:eastAsia="Arial"/>
          <w:sz w:val="11"/>
          <w:szCs w:val="11"/>
          <w:color w:val="3D3D3D"/>
          <w:spacing w:val="0"/>
          <w:w w:val="130"/>
          <w:position w:val="-4"/>
        </w:rPr>
        <w:t>ı'</w:t>
      </w:r>
      <w:r>
        <w:rPr>
          <w:rFonts w:ascii="Arial" w:hAnsi="Arial" w:cs="Arial" w:eastAsia="Arial"/>
          <w:sz w:val="11"/>
          <w:szCs w:val="11"/>
          <w:color w:val="3D3D3D"/>
          <w:spacing w:val="11"/>
          <w:w w:val="100"/>
          <w:position w:val="-4"/>
        </w:rPr>
        <w:t> </w:t>
      </w:r>
      <w:r>
        <w:rPr>
          <w:rFonts w:ascii="Arial" w:hAnsi="Arial" w:cs="Arial" w:eastAsia="Arial"/>
          <w:sz w:val="11"/>
          <w:szCs w:val="11"/>
          <w:color w:val="565757"/>
          <w:spacing w:val="0"/>
          <w:w w:val="100"/>
          <w:position w:val="-4"/>
        </w:rPr>
        <w:t>.,</w:t>
      </w:r>
      <w:r>
        <w:rPr>
          <w:rFonts w:ascii="Arial" w:hAnsi="Arial" w:cs="Arial" w:eastAsia="Arial"/>
          <w:sz w:val="11"/>
          <w:szCs w:val="11"/>
          <w:color w:val="565757"/>
          <w:spacing w:val="-11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A3A3A3"/>
          <w:spacing w:val="0"/>
          <w:w w:val="100"/>
          <w:position w:val="-21"/>
        </w:rPr>
        <w:t>....</w:t>
      </w:r>
      <w:r>
        <w:rPr>
          <w:rFonts w:ascii="Times New Roman" w:hAnsi="Times New Roman" w:cs="Times New Roman" w:eastAsia="Times New Roman"/>
          <w:sz w:val="26"/>
          <w:szCs w:val="26"/>
          <w:color w:val="A3A3A3"/>
          <w:spacing w:val="-4"/>
          <w:w w:val="100"/>
          <w:position w:val="-21"/>
        </w:rPr>
        <w:t> </w:t>
      </w:r>
      <w:r>
        <w:rPr>
          <w:rFonts w:ascii="Arial" w:hAnsi="Arial" w:cs="Arial" w:eastAsia="Arial"/>
          <w:sz w:val="11"/>
          <w:szCs w:val="11"/>
          <w:color w:val="B8B8B8"/>
          <w:spacing w:val="0"/>
          <w:w w:val="225"/>
          <w:position w:val="-4"/>
        </w:rPr>
        <w:t>..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280"/>
          <w:cols w:num="2" w:equalWidth="0">
            <w:col w:w="4835" w:space="3166"/>
            <w:col w:w="3239"/>
          </w:cols>
        </w:sectPr>
      </w:pPr>
      <w:rPr/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86" w:right="-83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-2"/>
          <w:w w:val="51"/>
          <w:position w:val="-15"/>
        </w:rPr>
        <w:t>:</w:t>
      </w:r>
      <w:r>
        <w:rPr>
          <w:rFonts w:ascii="Arial" w:hAnsi="Arial" w:cs="Arial" w:eastAsia="Arial"/>
          <w:sz w:val="11"/>
          <w:szCs w:val="11"/>
          <w:color w:val="3D3D3D"/>
          <w:spacing w:val="-44"/>
          <w:w w:val="60"/>
          <w:position w:val="0"/>
        </w:rPr>
        <w:t>c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-11"/>
          <w:w w:val="51"/>
          <w:position w:val="-15"/>
        </w:rPr>
        <w:t>:</w:t>
      </w:r>
      <w:r>
        <w:rPr>
          <w:rFonts w:ascii="Arial" w:hAnsi="Arial" w:cs="Arial" w:eastAsia="Arial"/>
          <w:sz w:val="11"/>
          <w:szCs w:val="11"/>
          <w:color w:val="3D3D3D"/>
          <w:spacing w:val="-15"/>
          <w:w w:val="59"/>
          <w:position w:val="0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-53"/>
          <w:w w:val="52"/>
          <w:position w:val="-15"/>
        </w:rPr>
        <w:t>r</w:t>
      </w:r>
      <w:r>
        <w:rPr>
          <w:rFonts w:ascii="Arial" w:hAnsi="Arial" w:cs="Arial" w:eastAsia="Arial"/>
          <w:sz w:val="11"/>
          <w:szCs w:val="11"/>
          <w:color w:val="3D3D3D"/>
          <w:spacing w:val="0"/>
          <w:w w:val="59"/>
          <w:position w:val="0"/>
        </w:rPr>
        <w:t>:</w:t>
      </w:r>
      <w:r>
        <w:rPr>
          <w:rFonts w:ascii="Arial" w:hAnsi="Arial" w:cs="Arial" w:eastAsia="Arial"/>
          <w:sz w:val="11"/>
          <w:szCs w:val="11"/>
          <w:color w:val="3D3D3D"/>
          <w:spacing w:val="-1"/>
          <w:w w:val="59"/>
          <w:position w:val="0"/>
        </w:rPr>
        <w:t>: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-56"/>
          <w:w w:val="51"/>
          <w:position w:val="-15"/>
        </w:rPr>
        <w:t>:</w:t>
      </w:r>
      <w:r>
        <w:rPr>
          <w:rFonts w:ascii="Arial" w:hAnsi="Arial" w:cs="Arial" w:eastAsia="Arial"/>
          <w:sz w:val="11"/>
          <w:szCs w:val="11"/>
          <w:color w:val="3D3D3D"/>
          <w:spacing w:val="0"/>
          <w:w w:val="59"/>
          <w:position w:val="0"/>
        </w:rPr>
        <w:t>!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998" w:lineRule="exact"/>
        <w:ind w:right="-196"/>
        <w:jc w:val="left"/>
        <w:tabs>
          <w:tab w:pos="2080" w:val="left"/>
          <w:tab w:pos="2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04"/>
          <w:szCs w:val="104"/>
          <w:color w:val="565757"/>
          <w:w w:val="41"/>
          <w:position w:val="-4"/>
        </w:rPr>
      </w:r>
      <w:r>
        <w:rPr>
          <w:rFonts w:ascii="Arial" w:hAnsi="Arial" w:cs="Arial" w:eastAsia="Arial"/>
          <w:sz w:val="104"/>
          <w:szCs w:val="104"/>
          <w:color w:val="565757"/>
          <w:w w:val="41"/>
          <w:u w:val="thick" w:color="484F5B"/>
          <w:position w:val="-4"/>
        </w:rPr>
        <w:t>A</w:t>
      </w:r>
      <w:r>
        <w:rPr>
          <w:rFonts w:ascii="Arial" w:hAnsi="Arial" w:cs="Arial" w:eastAsia="Arial"/>
          <w:sz w:val="104"/>
          <w:szCs w:val="104"/>
          <w:color w:val="565757"/>
          <w:w w:val="41"/>
          <w:u w:val="thick" w:color="484F5B"/>
          <w:position w:val="-4"/>
        </w:rPr>
      </w:r>
      <w:r>
        <w:rPr>
          <w:rFonts w:ascii="Arial" w:hAnsi="Arial" w:cs="Arial" w:eastAsia="Arial"/>
          <w:sz w:val="104"/>
          <w:szCs w:val="104"/>
          <w:color w:val="565757"/>
          <w:spacing w:val="-167"/>
          <w:w w:val="99"/>
          <w:u w:val="thick" w:color="484F5B"/>
          <w:position w:val="-4"/>
        </w:rPr>
        <w:t> </w:t>
      </w:r>
      <w:r>
        <w:rPr>
          <w:rFonts w:ascii="Arial" w:hAnsi="Arial" w:cs="Arial" w:eastAsia="Arial"/>
          <w:sz w:val="104"/>
          <w:szCs w:val="104"/>
          <w:color w:val="565757"/>
          <w:spacing w:val="-167"/>
          <w:w w:val="99"/>
          <w:u w:val="thick" w:color="484F5B"/>
          <w:position w:val="-4"/>
        </w:rPr>
      </w:r>
      <w:r>
        <w:rPr>
          <w:rFonts w:ascii="Arial" w:hAnsi="Arial" w:cs="Arial" w:eastAsia="Arial"/>
          <w:sz w:val="104"/>
          <w:szCs w:val="104"/>
          <w:color w:val="565757"/>
          <w:spacing w:val="0"/>
          <w:w w:val="41"/>
          <w:u w:val="thick" w:color="484F5B"/>
          <w:position w:val="-4"/>
        </w:rPr>
        <w:t>dSS</w:t>
      </w:r>
      <w:r>
        <w:rPr>
          <w:rFonts w:ascii="Arial" w:hAnsi="Arial" w:cs="Arial" w:eastAsia="Arial"/>
          <w:sz w:val="104"/>
          <w:szCs w:val="104"/>
          <w:color w:val="565757"/>
          <w:spacing w:val="0"/>
          <w:w w:val="41"/>
          <w:u w:val="thick" w:color="484F5B"/>
          <w:position w:val="-4"/>
        </w:rPr>
      </w:r>
      <w:r>
        <w:rPr>
          <w:rFonts w:ascii="Arial" w:hAnsi="Arial" w:cs="Arial" w:eastAsia="Arial"/>
          <w:sz w:val="104"/>
          <w:szCs w:val="104"/>
          <w:color w:val="565757"/>
          <w:spacing w:val="0"/>
          <w:w w:val="41"/>
          <w:u w:val="thick" w:color="484F5B"/>
          <w:position w:val="-4"/>
        </w:rPr>
        <w:t>:</w:t>
      </w:r>
      <w:r>
        <w:rPr>
          <w:rFonts w:ascii="Arial" w:hAnsi="Arial" w:cs="Arial" w:eastAsia="Arial"/>
          <w:sz w:val="104"/>
          <w:szCs w:val="104"/>
          <w:color w:val="565757"/>
          <w:spacing w:val="0"/>
          <w:w w:val="41"/>
          <w:u w:val="thick" w:color="484F5B"/>
          <w:position w:val="-4"/>
        </w:rPr>
        <w:t> </w:t>
      </w:r>
      <w:r>
        <w:rPr>
          <w:rFonts w:ascii="Arial" w:hAnsi="Arial" w:cs="Arial" w:eastAsia="Arial"/>
          <w:sz w:val="104"/>
          <w:szCs w:val="104"/>
          <w:color w:val="565757"/>
          <w:spacing w:val="49"/>
          <w:w w:val="41"/>
          <w:u w:val="thick" w:color="484F5B"/>
          <w:position w:val="-4"/>
        </w:rPr>
        <w:t> </w:t>
      </w:r>
      <w:r>
        <w:rPr>
          <w:rFonts w:ascii="Arial" w:hAnsi="Arial" w:cs="Arial" w:eastAsia="Arial"/>
          <w:sz w:val="104"/>
          <w:szCs w:val="104"/>
          <w:color w:val="565757"/>
          <w:spacing w:val="0"/>
          <w:w w:val="100"/>
          <w:u w:val="thick" w:color="484F5B"/>
          <w:position w:val="-4"/>
        </w:rPr>
        <w:tab/>
      </w:r>
      <w:r>
        <w:rPr>
          <w:rFonts w:ascii="Arial" w:hAnsi="Arial" w:cs="Arial" w:eastAsia="Arial"/>
          <w:sz w:val="104"/>
          <w:szCs w:val="104"/>
          <w:color w:val="565757"/>
          <w:spacing w:val="0"/>
          <w:w w:val="100"/>
          <w:u w:val="thick" w:color="484F5B"/>
          <w:position w:val="-4"/>
        </w:rPr>
      </w:r>
      <w:r>
        <w:rPr>
          <w:rFonts w:ascii="Arial" w:hAnsi="Arial" w:cs="Arial" w:eastAsia="Arial"/>
          <w:sz w:val="104"/>
          <w:szCs w:val="104"/>
          <w:color w:val="565757"/>
          <w:spacing w:val="0"/>
          <w:w w:val="100"/>
          <w:position w:val="-4"/>
        </w:rPr>
      </w:r>
      <w:r>
        <w:rPr>
          <w:rFonts w:ascii="Arial" w:hAnsi="Arial" w:cs="Arial" w:eastAsia="Arial"/>
          <w:sz w:val="104"/>
          <w:szCs w:val="104"/>
          <w:color w:val="565757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04"/>
          <w:szCs w:val="104"/>
          <w:color w:val="565757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56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5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56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7"/>
          <w:szCs w:val="7"/>
          <w:color w:val="3D3D3D"/>
          <w:spacing w:val="0"/>
          <w:w w:val="133"/>
        </w:rPr>
        <w:t>'</w:t>
      </w:r>
      <w:r>
        <w:rPr>
          <w:rFonts w:ascii="Arial" w:hAnsi="Arial" w:cs="Arial" w:eastAsia="Arial"/>
          <w:sz w:val="7"/>
          <w:szCs w:val="7"/>
          <w:color w:val="3D3D3D"/>
          <w:spacing w:val="0"/>
          <w:w w:val="133"/>
        </w:rPr>
        <w:t>   </w:t>
      </w:r>
      <w:r>
        <w:rPr>
          <w:rFonts w:ascii="Arial" w:hAnsi="Arial" w:cs="Arial" w:eastAsia="Arial"/>
          <w:sz w:val="7"/>
          <w:szCs w:val="7"/>
          <w:color w:val="3D3D3D"/>
          <w:spacing w:val="19"/>
          <w:w w:val="13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32"/>
          <w:w w:val="5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76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A3A3A3"/>
          <w:spacing w:val="0"/>
          <w:w w:val="125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280"/>
          <w:cols w:num="3" w:equalWidth="0">
            <w:col w:w="430" w:space="1828"/>
            <w:col w:w="3302" w:space="3319"/>
            <w:col w:w="2361"/>
          </w:cols>
        </w:sectPr>
      </w:pPr>
      <w:rPr/>
    </w:p>
    <w:p>
      <w:pPr>
        <w:spacing w:before="0" w:after="0" w:line="235" w:lineRule="exact"/>
        <w:ind w:left="2267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25.005444pt;margin-top:27.181532pt;width:551.528532pt;height:791.349414pt;mso-position-horizontal-relative:page;mso-position-vertical-relative:page;z-index:-17091" coordorigin="500,544" coordsize="11031,15827">
            <v:group style="position:absolute;left:512;top:563;width:10998;height:2" coordorigin="512,563" coordsize="10998,2">
              <v:shape style="position:absolute;left:512;top:563;width:10998;height:2" coordorigin="512,563" coordsize="10998,0" path="m512,563l11510,563e" filled="f" stroked="t" strokeweight=".704379pt" strokecolor="#646464">
                <v:path arrowok="t"/>
              </v:shape>
            </v:group>
            <v:group style="position:absolute;left:521;top:551;width:2;height:783" coordorigin="521,551" coordsize="2,783">
              <v:shape style="position:absolute;left:521;top:551;width:2;height:783" coordorigin="521,551" coordsize="0,783" path="m521,1334l521,551e" filled="f" stroked="t" strokeweight=".704379pt" strokecolor="#909090">
                <v:path arrowok="t"/>
              </v:shape>
            </v:group>
            <v:group style="position:absolute;left:9098;top:551;width:2;height:783" coordorigin="9098,551" coordsize="2,783">
              <v:shape style="position:absolute;left:9098;top:551;width:2;height:783" coordorigin="9098,551" coordsize="0,783" path="m9098,1334l9098,551e" filled="f" stroked="t" strokeweight=".704379pt" strokecolor="#646464">
                <v:path arrowok="t"/>
              </v:shape>
            </v:group>
            <v:group style="position:absolute;left:11505;top:551;width:2;height:1752" coordorigin="11505,551" coordsize="2,1752">
              <v:shape style="position:absolute;left:11505;top:551;width:2;height:1752" coordorigin="11505,551" coordsize="0,1752" path="m11505,2302l11505,551e" filled="f" stroked="t" strokeweight=".704379pt" strokecolor="#606060">
                <v:path arrowok="t"/>
              </v:shape>
            </v:group>
            <v:group style="position:absolute;left:521;top:551;width:2;height:2962" coordorigin="521,551" coordsize="2,2962">
              <v:shape style="position:absolute;left:521;top:551;width:2;height:2962" coordorigin="521,551" coordsize="0,2962" path="m521,3513l521,551e" filled="f" stroked="t" strokeweight=".704379pt" strokecolor="#707070">
                <v:path arrowok="t"/>
              </v:shape>
            </v:group>
            <v:group style="position:absolute;left:9101;top:1277;width:2;height:290" coordorigin="9101,1277" coordsize="2,290">
              <v:shape style="position:absolute;left:9101;top:1277;width:2;height:290" coordorigin="9101,1277" coordsize="0,290" path="m9101,1567l9101,1277e" filled="f" stroked="t" strokeweight=".469586pt" strokecolor="#4F4F4F">
                <v:path arrowok="t"/>
              </v:shape>
            </v:group>
            <v:group style="position:absolute;left:11507;top:968;width:2;height:779" coordorigin="11507,968" coordsize="2,779">
              <v:shape style="position:absolute;left:11507;top:968;width:2;height:779" coordorigin="11507,968" coordsize="0,779" path="m11507,1747l11507,968e" filled="f" stroked="t" strokeweight=".704379pt" strokecolor="#606060">
                <v:path arrowok="t"/>
              </v:shape>
            </v:group>
            <v:group style="position:absolute;left:2418;top:1049;width:2;height:285" coordorigin="2418,1049" coordsize="2,285">
              <v:shape style="position:absolute;left:2418;top:1049;width:2;height:285" coordorigin="2418,1049" coordsize="0,285" path="m2418,1334l2418,1049e" filled="f" stroked="t" strokeweight=".939172pt" strokecolor="#909090">
                <v:path arrowok="t"/>
              </v:shape>
            </v:group>
            <v:group style="position:absolute;left:2418;top:551;width:2;height:1500" coordorigin="2418,551" coordsize="2,1500">
              <v:shape style="position:absolute;left:2418;top:551;width:2;height:1500" coordorigin="2418,551" coordsize="0,1500" path="m2418,2051l2418,551e" filled="f" stroked="t" strokeweight=".704379pt" strokecolor="#7C7C7C">
                <v:path arrowok="t"/>
              </v:shape>
            </v:group>
            <v:group style="position:absolute;left:517;top:2039;width:6255;height:2" coordorigin="517,2039" coordsize="6255,2">
              <v:shape style="position:absolute;left:517;top:2039;width:6255;height:2" coordorigin="517,2039" coordsize="6255,0" path="m517,2039l6771,2039e" filled="f" stroked="t" strokeweight=".704379pt" strokecolor="#676767">
                <v:path arrowok="t"/>
              </v:shape>
            </v:group>
            <v:group style="position:absolute;left:6715;top:2041;width:249;height:2" coordorigin="6715,2041" coordsize="249,2">
              <v:shape style="position:absolute;left:6715;top:2041;width:249;height:2" coordorigin="6715,2041" coordsize="249,0" path="m6715,2041l6964,2041e" filled="f" stroked="t" strokeweight=".469586pt" strokecolor="#484848">
                <v:path arrowok="t"/>
              </v:shape>
            </v:group>
            <v:group style="position:absolute;left:6908;top:2041;width:1658;height:2" coordorigin="6908,2041" coordsize="1658,2">
              <v:shape style="position:absolute;left:6908;top:2041;width:1658;height:2" coordorigin="6908,2041" coordsize="1658,0" path="m6908,2041l8565,2041e" filled="f" stroked="t" strokeweight=".704379pt" strokecolor="#707070">
                <v:path arrowok="t"/>
              </v:shape>
            </v:group>
            <v:group style="position:absolute;left:8476;top:2039;width:277;height:2" coordorigin="8476,2039" coordsize="277,2">
              <v:shape style="position:absolute;left:8476;top:2039;width:277;height:2" coordorigin="8476,2039" coordsize="277,0" path="m8476,2039l8753,2039e" filled="f" stroked="t" strokeweight=".469586pt" strokecolor="#5B5B5B">
                <v:path arrowok="t"/>
              </v:shape>
            </v:group>
            <v:group style="position:absolute;left:8697;top:2041;width:2822;height:2" coordorigin="8697,2041" coordsize="2822,2">
              <v:shape style="position:absolute;left:8697;top:2041;width:2822;height:2" coordorigin="8697,2041" coordsize="2822,0" path="m8697,2041l11519,2041e" filled="f" stroked="t" strokeweight=".704379pt" strokecolor="#707070">
                <v:path arrowok="t"/>
              </v:shape>
            </v:group>
            <v:group style="position:absolute;left:9101;top:1510;width:2;height:541" coordorigin="9101,1510" coordsize="2,541">
              <v:shape style="position:absolute;left:9101;top:1510;width:2;height:541" coordorigin="9101,1510" coordsize="0,541" path="m9101,2051l9101,1510e" filled="f" stroked="t" strokeweight=".704379pt" strokecolor="#5B5B5B">
                <v:path arrowok="t"/>
              </v:shape>
            </v:group>
            <v:group style="position:absolute;left:517;top:2279;width:10998;height:2" coordorigin="517,2279" coordsize="10998,2">
              <v:shape style="position:absolute;left:517;top:2279;width:10998;height:2" coordorigin="517,2279" coordsize="10998,0" path="m517,2279l11514,2279e" filled="f" stroked="t" strokeweight=".704379pt" strokecolor="#676767">
                <v:path arrowok="t"/>
              </v:shape>
            </v:group>
            <v:group style="position:absolute;left:521;top:1994;width:2;height:309" coordorigin="521,1994" coordsize="2,309">
              <v:shape style="position:absolute;left:521;top:1994;width:2;height:309" coordorigin="521,1994" coordsize="0,309" path="m521,2302l521,1994e" filled="f" stroked="t" strokeweight=".469586pt" strokecolor="#484848">
                <v:path arrowok="t"/>
              </v:shape>
            </v:group>
            <v:group style="position:absolute;left:517;top:2516;width:10998;height:2" coordorigin="517,2516" coordsize="10998,2">
              <v:shape style="position:absolute;left:517;top:2516;width:10998;height:2" coordorigin="517,2516" coordsize="10998,0" path="m517,2516l11514,2516e" filled="f" stroked="t" strokeweight=".704379pt" strokecolor="#6B6B6B">
                <v:path arrowok="t"/>
              </v:shape>
            </v:group>
            <v:group style="position:absolute;left:11507;top:2231;width:2;height:342" coordorigin="11507,2231" coordsize="2,342">
              <v:shape style="position:absolute;left:11507;top:2231;width:2;height:342" coordorigin="11507,2231" coordsize="0,342" path="m11507,2573l11507,2231e" filled="f" stroked="t" strokeweight=".704379pt" strokecolor="#4F4F4F">
                <v:path arrowok="t"/>
              </v:shape>
            </v:group>
            <v:group style="position:absolute;left:517;top:2753;width:1254;height:2" coordorigin="517,2753" coordsize="1254,2">
              <v:shape style="position:absolute;left:517;top:2753;width:1254;height:2" coordorigin="517,2753" coordsize="1254,0" path="m517,2753l1770,2753e" filled="f" stroked="t" strokeweight=".469586pt" strokecolor="#606060">
                <v:path arrowok="t"/>
              </v:shape>
            </v:group>
            <v:group style="position:absolute;left:521;top:2502;width:2;height:275" coordorigin="521,2502" coordsize="2,275">
              <v:shape style="position:absolute;left:521;top:2502;width:2;height:275" coordorigin="521,2502" coordsize="0,275" path="m521,2777l521,2502e" filled="f" stroked="t" strokeweight=".469586pt" strokecolor="#484848">
                <v:path arrowok="t"/>
              </v:shape>
            </v:group>
            <v:group style="position:absolute;left:6715;top:2753;width:249;height:2" coordorigin="6715,2753" coordsize="249,2">
              <v:shape style="position:absolute;left:6715;top:2753;width:249;height:2" coordorigin="6715,2753" coordsize="249,0" path="m6715,2753l6964,2753e" filled="f" stroked="t" strokeweight=".469586pt" strokecolor="#575757">
                <v:path arrowok="t"/>
              </v:shape>
            </v:group>
            <v:group style="position:absolute;left:8476;top:2753;width:277;height:2" coordorigin="8476,2753" coordsize="277,2">
              <v:shape style="position:absolute;left:8476;top:2753;width:277;height:2" coordorigin="8476,2753" coordsize="277,0" path="m8476,2753l8753,2753e" filled="f" stroked="t" strokeweight=".469586pt" strokecolor="#5B5B5B">
                <v:path arrowok="t"/>
              </v:shape>
            </v:group>
            <v:group style="position:absolute;left:1653;top:2756;width:9866;height:2" coordorigin="1653,2756" coordsize="9866,2">
              <v:shape style="position:absolute;left:1653;top:2756;width:9866;height:2" coordorigin="1653,2756" coordsize="9866,0" path="m1653,2756l11519,2756e" filled="f" stroked="t" strokeweight=".704379pt" strokecolor="#676767">
                <v:path arrowok="t"/>
              </v:shape>
            </v:group>
            <v:group style="position:absolute;left:512;top:2993;width:11002;height:2" coordorigin="512,2993" coordsize="11002,2">
              <v:shape style="position:absolute;left:512;top:2993;width:11002;height:2" coordorigin="512,2993" coordsize="11002,0" path="m512,2993l11514,2993e" filled="f" stroked="t" strokeweight=".704379pt" strokecolor="#808080">
                <v:path arrowok="t"/>
              </v:shape>
            </v:group>
            <v:group style="position:absolute;left:11507;top:2502;width:2;height:1500" coordorigin="11507,2502" coordsize="2,1500">
              <v:shape style="position:absolute;left:11507;top:2502;width:2;height:1500" coordorigin="11507,2502" coordsize="0,1500" path="m11507,4002l11507,2502e" filled="f" stroked="t" strokeweight=".939172pt" strokecolor="#646464">
                <v:path arrowok="t"/>
              </v:shape>
            </v:group>
            <v:group style="position:absolute;left:521;top:2948;width:2;height:1571" coordorigin="521,2948" coordsize="2,1571">
              <v:shape style="position:absolute;left:521;top:2948;width:2;height:1571" coordorigin="521,2948" coordsize="0,1571" path="m521,4519l521,2948e" filled="f" stroked="t" strokeweight=".704379pt" strokecolor="#575757">
                <v:path arrowok="t"/>
              </v:shape>
            </v:group>
            <v:group style="position:absolute;left:517;top:3230;width:11002;height:2" coordorigin="517,3230" coordsize="11002,2">
              <v:shape style="position:absolute;left:517;top:3230;width:11002;height:2" coordorigin="517,3230" coordsize="11002,0" path="m517,3230l11519,3230e" filled="f" stroked="t" strokeweight=".704379pt" strokecolor="#7C7C7C">
                <v:path arrowok="t"/>
              </v:shape>
            </v:group>
            <v:group style="position:absolute;left:10721;top:3233;width:324;height:2" coordorigin="10721,3233" coordsize="324,2">
              <v:shape style="position:absolute;left:10721;top:3233;width:324;height:2" coordorigin="10721,3233" coordsize="324,0" path="m10721,3233l11045,3233e" filled="f" stroked="t" strokeweight=".469586pt" strokecolor="#707070">
                <v:path arrowok="t"/>
              </v:shape>
            </v:group>
            <v:group style="position:absolute;left:3881;top:3223;width:2;height:769" coordorigin="3881,3223" coordsize="2,769">
              <v:shape style="position:absolute;left:3881;top:3223;width:2;height:769" coordorigin="3881,3223" coordsize="0,769" path="m3881,3992l3881,3223e" filled="f" stroked="t" strokeweight=".704379pt" strokecolor="#575757">
                <v:path arrowok="t"/>
              </v:shape>
            </v:group>
            <v:group style="position:absolute;left:6945;top:3223;width:2;height:290" coordorigin="6945,3223" coordsize="2,290">
              <v:shape style="position:absolute;left:6945;top:3223;width:2;height:290" coordorigin="6945,3223" coordsize="0,290" path="m6945,3513l6945,3223e" filled="f" stroked="t" strokeweight=".469586pt" strokecolor="#444444">
                <v:path arrowok="t"/>
              </v:shape>
            </v:group>
            <v:group style="position:absolute;left:3874;top:3679;width:1869;height:2" coordorigin="3874,3679" coordsize="1869,2">
              <v:shape style="position:absolute;left:3874;top:3679;width:1869;height:2" coordorigin="3874,3679" coordsize="1869,0" path="m3874,3679l5743,3679e" filled="f" stroked="t" strokeweight=".704379pt" strokecolor="#575757">
                <v:path arrowok="t"/>
              </v:shape>
            </v:group>
            <v:group style="position:absolute;left:5687;top:3674;width:700;height:2" coordorigin="5687,3674" coordsize="700,2">
              <v:shape style="position:absolute;left:5687;top:3674;width:700;height:2" coordorigin="5687,3674" coordsize="700,0" path="m5687,3674l6386,3674e" filled="f" stroked="t" strokeweight=".469586pt" strokecolor="#A0A0A0">
                <v:path arrowok="t"/>
              </v:shape>
            </v:group>
            <v:group style="position:absolute;left:6945;top:3456;width:2;height:536" coordorigin="6945,3456" coordsize="2,536">
              <v:shape style="position:absolute;left:6945;top:3456;width:2;height:536" coordorigin="6945,3456" coordsize="0,536" path="m6945,3992l6945,3456e" filled="f" stroked="t" strokeweight=".704379pt" strokecolor="#606060">
                <v:path arrowok="t"/>
              </v:shape>
            </v:group>
            <v:group style="position:absolute;left:6889;top:3679;width:1977;height:2" coordorigin="6889,3679" coordsize="1977,2">
              <v:shape style="position:absolute;left:6889;top:3679;width:1977;height:2" coordorigin="6889,3679" coordsize="1977,0" path="m6889,3679l8866,3679e" filled="f" stroked="t" strokeweight=".704379pt" strokecolor="#BFBFBF">
                <v:path arrowok="t"/>
              </v:shape>
            </v:group>
            <v:group style="position:absolute;left:9035;top:3679;width:2479;height:2" coordorigin="9035,3679" coordsize="2479,2">
              <v:shape style="position:absolute;left:9035;top:3679;width:2479;height:2" coordorigin="9035,3679" coordsize="2479,0" path="m9035,3679l11514,3679e" filled="f" stroked="t" strokeweight=".704379pt" strokecolor="#C3C3C3">
                <v:path arrowok="t"/>
              </v:shape>
            </v:group>
            <v:group style="position:absolute;left:517;top:3990;width:3395;height:2" coordorigin="517,3990" coordsize="3395,2">
              <v:shape style="position:absolute;left:517;top:3990;width:3395;height:2" coordorigin="517,3990" coordsize="3395,0" path="m517,3990l3912,3990e" filled="f" stroked="t" strokeweight=".704379pt" strokecolor="#676767">
                <v:path arrowok="t"/>
              </v:shape>
            </v:group>
            <v:group style="position:absolute;left:524;top:3660;width:2;height:351" coordorigin="524,3660" coordsize="2,351">
              <v:shape style="position:absolute;left:524;top:3660;width:2;height:351" coordorigin="524,3660" coordsize="0,351" path="m524,4011l524,3660e" filled="f" stroked="t" strokeweight=".469586pt" strokecolor="#444444">
                <v:path arrowok="t"/>
              </v:shape>
            </v:group>
            <v:group style="position:absolute;left:3841;top:3983;width:146;height:2" coordorigin="3841,3983" coordsize="146,2">
              <v:shape style="position:absolute;left:3841;top:3983;width:146;height:2" coordorigin="3841,3983" coordsize="146,0" path="m3841,3983l3987,3983e" filled="f" stroked="t" strokeweight=".939172pt" strokecolor="#2B2B2B">
                <v:path arrowok="t"/>
              </v:shape>
            </v:group>
            <v:group style="position:absolute;left:3869;top:3983;width:2348;height:2" coordorigin="3869,3983" coordsize="2348,2">
              <v:shape style="position:absolute;left:3869;top:3983;width:2348;height:2" coordorigin="3869,3983" coordsize="2348,0" path="m3869,3983l6217,3983e" filled="f" stroked="t" strokeweight="1.173965pt" strokecolor="#444444">
                <v:path arrowok="t"/>
              </v:shape>
            </v:group>
            <v:group style="position:absolute;left:5687;top:3988;width:5090;height:2" coordorigin="5687,3988" coordsize="5090,2">
              <v:shape style="position:absolute;left:5687;top:3988;width:5090;height:2" coordorigin="5687,3988" coordsize="5090,0" path="m5687,3988l10777,3988e" filled="f" stroked="t" strokeweight=".704379pt" strokecolor="#5B5B5B">
                <v:path arrowok="t"/>
              </v:shape>
            </v:group>
            <v:group style="position:absolute;left:10721;top:3992;width:324;height:2" coordorigin="10721,3992" coordsize="324,2">
              <v:shape style="position:absolute;left:10721;top:3992;width:324;height:2" coordorigin="10721,3992" coordsize="324,0" path="m10721,3992l11045,3992e" filled="f" stroked="t" strokeweight=".469586pt" strokecolor="#4B4B4B">
                <v:path arrowok="t"/>
              </v:shape>
            </v:group>
            <v:group style="position:absolute;left:10970;top:3992;width:549;height:2" coordorigin="10970,3992" coordsize="549,2">
              <v:shape style="position:absolute;left:10970;top:3992;width:549;height:2" coordorigin="10970,3992" coordsize="549,0" path="m10970,3992l11519,3992e" filled="f" stroked="t" strokeweight=".704379pt" strokecolor="#6B6B6B">
                <v:path arrowok="t"/>
              </v:shape>
            </v:group>
            <v:group style="position:absolute;left:512;top:4265;width:11007;height:2" coordorigin="512,4265" coordsize="11007,2">
              <v:shape style="position:absolute;left:512;top:4265;width:11007;height:2" coordorigin="512,4265" coordsize="11007,0" path="m512,4265l11519,4265e" filled="f" stroked="t" strokeweight=".704379pt" strokecolor="#606060">
                <v:path arrowok="t"/>
              </v:shape>
            </v:group>
            <v:group style="position:absolute;left:2418;top:3978;width:2;height:622" coordorigin="2418,3978" coordsize="2,622">
              <v:shape style="position:absolute;left:2418;top:3978;width:2;height:622" coordorigin="2418,3978" coordsize="0,622" path="m2418,4600l2418,3978e" filled="f" stroked="t" strokeweight=".704379pt" strokecolor="#545454">
                <v:path arrowok="t"/>
              </v:shape>
            </v:group>
            <v:group style="position:absolute;left:4907;top:4263;width:183;height:2" coordorigin="4907,4263" coordsize="183,2">
              <v:shape style="position:absolute;left:4907;top:4263;width:183;height:2" coordorigin="4907,4263" coordsize="183,0" path="m4907,4263l5090,4263e" filled="f" stroked="t" strokeweight=".469586pt" strokecolor="#484848">
                <v:path arrowok="t"/>
              </v:shape>
            </v:group>
            <v:group style="position:absolute;left:10721;top:4268;width:324;height:2" coordorigin="10721,4268" coordsize="324,2">
              <v:shape style="position:absolute;left:10721;top:4268;width:324;height:2" coordorigin="10721,4268" coordsize="324,0" path="m10721,4268l11045,4268e" filled="f" stroked="t" strokeweight=".469586pt" strokecolor="#545454">
                <v:path arrowok="t"/>
              </v:shape>
            </v:group>
            <v:group style="position:absolute;left:2404;top:4503;width:5795;height:2" coordorigin="2404,4503" coordsize="5795,2">
              <v:shape style="position:absolute;left:2404;top:4503;width:5795;height:2" coordorigin="2404,4503" coordsize="5795,0" path="m2404,4503l8199,4503e" filled="f" stroked="t" strokeweight=".704379pt" strokecolor="#606060">
                <v:path arrowok="t"/>
              </v:shape>
            </v:group>
            <v:group style="position:absolute;left:8143;top:4505;width:390;height:2" coordorigin="8143,4505" coordsize="390,2">
              <v:shape style="position:absolute;left:8143;top:4505;width:390;height:2" coordorigin="8143,4505" coordsize="390,0" path="m8143,4505l8532,4505e" filled="f" stroked="t" strokeweight=".469586pt" strokecolor="#484848">
                <v:path arrowok="t"/>
              </v:shape>
            </v:group>
            <v:group style="position:absolute;left:8476;top:4505;width:3043;height:2" coordorigin="8476,4505" coordsize="3043,2">
              <v:shape style="position:absolute;left:8476;top:4505;width:3043;height:2" coordorigin="8476,4505" coordsize="3043,0" path="m8476,4505l11519,4505e" filled="f" stroked="t" strokeweight=".704379pt" strokecolor="#676767">
                <v:path arrowok="t"/>
              </v:shape>
            </v:group>
            <v:group style="position:absolute;left:11517;top:4263;width:2;height:12086" coordorigin="11517,4263" coordsize="2,12086">
              <v:shape style="position:absolute;left:11517;top:4263;width:2;height:12086" coordorigin="11517,4263" coordsize="0,12086" path="m11517,16349l11517,4263e" filled="f" stroked="t" strokeweight=".704379pt" strokecolor="#646464">
                <v:path arrowok="t"/>
              </v:shape>
            </v:group>
            <v:group style="position:absolute;left:521;top:4462;width:2;height:318" coordorigin="521,4462" coordsize="2,318">
              <v:shape style="position:absolute;left:521;top:4462;width:2;height:318" coordorigin="521,4462" coordsize="0,318" path="m521,4780l521,4462e" filled="f" stroked="t" strokeweight=".469586pt" strokecolor="#484848">
                <v:path arrowok="t"/>
              </v:shape>
            </v:group>
            <v:group style="position:absolute;left:2416;top:3978;width:2;height:12385" coordorigin="2416,3978" coordsize="2,12385">
              <v:shape style="position:absolute;left:2416;top:3978;width:2;height:12385" coordorigin="2416,3978" coordsize="0,12385" path="m2416,16364l2416,3978e" filled="f" stroked="t" strokeweight=".704379pt" strokecolor="#575757">
                <v:path arrowok="t"/>
              </v:shape>
            </v:group>
            <v:group style="position:absolute;left:4935;top:4987;width:5842;height:2" coordorigin="4935,4987" coordsize="5842,2">
              <v:shape style="position:absolute;left:4935;top:4987;width:5842;height:2" coordorigin="4935,4987" coordsize="5842,0" path="m4935,4987l10777,4987e" filled="f" stroked="t" strokeweight=".704379pt" strokecolor="#606060">
                <v:path arrowok="t"/>
              </v:shape>
            </v:group>
            <v:group style="position:absolute;left:7720;top:4486;width:2;height:266" coordorigin="7720,4486" coordsize="2,266">
              <v:shape style="position:absolute;left:7720;top:4486;width:2;height:266" coordorigin="7720,4486" coordsize="0,266" path="m7720,4752l7720,4486e" filled="f" stroked="t" strokeweight=".234793pt" strokecolor="#444444">
                <v:path arrowok="t"/>
              </v:shape>
            </v:group>
            <v:group style="position:absolute;left:521;top:4723;width:2;height:1016" coordorigin="521,4723" coordsize="2,1016">
              <v:shape style="position:absolute;left:521;top:4723;width:2;height:1016" coordorigin="521,4723" coordsize="0,1016" path="m521,5739l521,4723e" filled="f" stroked="t" strokeweight=".704379pt" strokecolor="#646464">
                <v:path arrowok="t"/>
              </v:shape>
            </v:group>
            <v:group style="position:absolute;left:4938;top:4491;width:2;height:2393" coordorigin="4938,4491" coordsize="2,2393">
              <v:shape style="position:absolute;left:4938;top:4491;width:2;height:2393" coordorigin="4938,4491" coordsize="0,2393" path="m4938,6883l4938,4491e" filled="f" stroked="t" strokeweight=".704379pt" strokecolor="#545454">
                <v:path arrowok="t"/>
              </v:shape>
            </v:group>
            <v:group style="position:absolute;left:7720;top:4752;width:2;height:233" coordorigin="7720,4752" coordsize="2,233">
              <v:shape style="position:absolute;left:7720;top:4752;width:2;height:233" coordorigin="7720,4752" coordsize="0,233" path="m7720,4985l7720,4752e" filled="f" stroked="t" strokeweight=".234793pt" strokecolor="#5B5B5B">
                <v:path arrowok="t"/>
              </v:shape>
            </v:group>
            <v:group style="position:absolute;left:10721;top:4989;width:324;height:2" coordorigin="10721,4989" coordsize="324,2">
              <v:shape style="position:absolute;left:10721;top:4989;width:324;height:2" coordorigin="10721,4989" coordsize="324,0" path="m10721,4989l11045,4989e" filled="f" stroked="t" strokeweight=".469586pt" strokecolor="#4F4F4F">
                <v:path arrowok="t"/>
              </v:shape>
            </v:group>
            <v:group style="position:absolute;left:10974;top:4989;width:545;height:2" coordorigin="10974,4989" coordsize="545,2">
              <v:shape style="position:absolute;left:10974;top:4989;width:545;height:2" coordorigin="10974,4989" coordsize="545,0" path="m10974,4989l11519,4989e" filled="f" stroked="t" strokeweight=".704379pt" strokecolor="#747474">
                <v:path arrowok="t"/>
              </v:shape>
            </v:group>
            <v:group style="position:absolute;left:4940;top:4947;width:2;height:294" coordorigin="4940,4947" coordsize="2,294">
              <v:shape style="position:absolute;left:4940;top:4947;width:2;height:294" coordorigin="4940,4947" coordsize="0,294" path="m4940,5241l4940,4947e" filled="f" stroked="t" strokeweight=".469586pt" strokecolor="#3B3B3B">
                <v:path arrowok="t"/>
              </v:shape>
            </v:group>
            <v:group style="position:absolute;left:4931;top:5224;width:6588;height:2" coordorigin="4931,5224" coordsize="6588,2">
              <v:shape style="position:absolute;left:4931;top:5224;width:6588;height:2" coordorigin="4931,5224" coordsize="6588,0" path="m4931,5224l11519,5224e" filled="f" stroked="t" strokeweight=".704379pt" strokecolor="#606060">
                <v:path arrowok="t"/>
              </v:shape>
            </v:group>
            <v:group style="position:absolute;left:10721;top:5227;width:324;height:2" coordorigin="10721,5227" coordsize="324,2">
              <v:shape style="position:absolute;left:10721;top:5227;width:324;height:2" coordorigin="10721,5227" coordsize="324,0" path="m10721,5227l11045,5227e" filled="f" stroked="t" strokeweight=".469586pt" strokecolor="#4B4B4B">
                <v:path arrowok="t"/>
              </v:shape>
            </v:group>
            <v:group style="position:absolute;left:4926;top:5466;width:4189;height:2" coordorigin="4926,5466" coordsize="4189,2">
              <v:shape style="position:absolute;left:4926;top:5466;width:4189;height:2" coordorigin="4926,5466" coordsize="4189,0" path="m4926,5466l9115,5466e" filled="f" stroked="t" strokeweight=".704379pt" strokecolor="#606060">
                <v:path arrowok="t"/>
              </v:shape>
            </v:group>
            <v:group style="position:absolute;left:9058;top:5466;width:282;height:2" coordorigin="9058,5466" coordsize="282,2">
              <v:shape style="position:absolute;left:9058;top:5466;width:282;height:2" coordorigin="9058,5466" coordsize="282,0" path="m9058,5466l9340,5466e" filled="f" stroked="t" strokeweight=".469586pt" strokecolor="#4B4B4B">
                <v:path arrowok="t"/>
              </v:shape>
            </v:group>
            <v:group style="position:absolute;left:9284;top:5469;width:2240;height:2" coordorigin="9284,5469" coordsize="2240,2">
              <v:shape style="position:absolute;left:9284;top:5469;width:2240;height:2" coordorigin="9284,5469" coordsize="2240,0" path="m9284,5469l11524,5469e" filled="f" stroked="t" strokeweight=".704379pt" strokecolor="#646464">
                <v:path arrowok="t"/>
              </v:shape>
            </v:group>
            <v:group style="position:absolute;left:2404;top:5704;width:1817;height:2" coordorigin="2404,5704" coordsize="1817,2">
              <v:shape style="position:absolute;left:2404;top:5704;width:1817;height:2" coordorigin="2404,5704" coordsize="1817,0" path="m2404,5704l4222,5704e" filled="f" stroked="t" strokeweight=".704379pt" strokecolor="#646464">
                <v:path arrowok="t"/>
              </v:shape>
            </v:group>
            <v:group style="position:absolute;left:4165;top:5701;width:249;height:2" coordorigin="4165,5701" coordsize="249,2">
              <v:shape style="position:absolute;left:4165;top:5701;width:249;height:2" coordorigin="4165,5701" coordsize="249,0" path="m4165,5701l4414,5701e" filled="f" stroked="t" strokeweight=".469586pt" strokecolor="#545454">
                <v:path arrowok="t"/>
              </v:shape>
            </v:group>
            <v:group style="position:absolute;left:4358;top:5701;width:437;height:2" coordorigin="4358,5701" coordsize="437,2">
              <v:shape style="position:absolute;left:4358;top:5701;width:437;height:2" coordorigin="4358,5701" coordsize="437,0" path="m4358,5701l4794,5701e" filled="f" stroked="t" strokeweight=".704379pt" strokecolor="#646464">
                <v:path arrowok="t"/>
              </v:shape>
            </v:group>
            <v:group style="position:absolute;left:4738;top:5701;width:235;height:2" coordorigin="4738,5701" coordsize="235,2">
              <v:shape style="position:absolute;left:4738;top:5701;width:235;height:2" coordorigin="4738,5701" coordsize="235,0" path="m4738,5701l4973,5701e" filled="f" stroked="t" strokeweight=".469586pt" strokecolor="#484848">
                <v:path arrowok="t"/>
              </v:shape>
            </v:group>
            <v:group style="position:absolute;left:4940;top:5426;width:2;height:323" coordorigin="4940,5426" coordsize="2,323">
              <v:shape style="position:absolute;left:4940;top:5426;width:2;height:323" coordorigin="4940,5426" coordsize="0,323" path="m4940,5749l4940,5426e" filled="f" stroked="t" strokeweight=".469586pt" strokecolor="#3F3F3F">
                <v:path arrowok="t"/>
              </v:shape>
            </v:group>
            <v:group style="position:absolute;left:4902;top:5704;width:6616;height:2" coordorigin="4902,5704" coordsize="6616,2">
              <v:shape style="position:absolute;left:4902;top:5704;width:6616;height:2" coordorigin="4902,5704" coordsize="6616,0" path="m4902,5704l11519,5704e" filled="f" stroked="t" strokeweight=".704379pt" strokecolor="#676767">
                <v:path arrowok="t"/>
              </v:shape>
            </v:group>
            <v:group style="position:absolute;left:512;top:5943;width:8603;height:2" coordorigin="512,5943" coordsize="8603,2">
              <v:shape style="position:absolute;left:512;top:5943;width:8603;height:2" coordorigin="512,5943" coordsize="8603,0" path="m512,5943l9115,5943e" filled="f" stroked="t" strokeweight=".704379pt" strokecolor="#646464">
                <v:path arrowok="t"/>
              </v:shape>
            </v:group>
            <v:group style="position:absolute;left:521;top:5682;width:2;height:285" coordorigin="521,5682" coordsize="2,285">
              <v:shape style="position:absolute;left:521;top:5682;width:2;height:285" coordorigin="521,5682" coordsize="0,285" path="m521,5967l521,5682e" filled="f" stroked="t" strokeweight=".469586pt" strokecolor="#3B3B3B">
                <v:path arrowok="t"/>
              </v:shape>
            </v:group>
            <v:group style="position:absolute;left:9058;top:5946;width:282;height:2" coordorigin="9058,5946" coordsize="282,2">
              <v:shape style="position:absolute;left:9058;top:5946;width:282;height:2" coordorigin="9058,5946" coordsize="282,0" path="m9058,5946l9340,5946e" filled="f" stroked="t" strokeweight=".939172pt" strokecolor="#7C7C7C">
                <v:path arrowok="t"/>
              </v:shape>
            </v:group>
            <v:group style="position:absolute;left:9284;top:5943;width:2240;height:2" coordorigin="9284,5943" coordsize="2240,2">
              <v:shape style="position:absolute;left:9284;top:5943;width:2240;height:2" coordorigin="9284,5943" coordsize="2240,0" path="m9284,5943l11524,5943e" filled="f" stroked="t" strokeweight=".704379pt" strokecolor="#676767">
                <v:path arrowok="t"/>
              </v:shape>
            </v:group>
            <v:group style="position:absolute;left:521;top:5896;width:2;height:1723" coordorigin="521,5896" coordsize="2,1723">
              <v:shape style="position:absolute;left:521;top:5896;width:2;height:1723" coordorigin="521,5896" coordsize="0,1723" path="m521,7619l521,5896e" filled="f" stroked="t" strokeweight=".704379pt" strokecolor="#5B5B5B">
                <v:path arrowok="t"/>
              </v:shape>
            </v:group>
            <v:group style="position:absolute;left:7720;top:5924;width:2;height:237" coordorigin="7720,5924" coordsize="2,237">
              <v:shape style="position:absolute;left:7720;top:5924;width:2;height:237" coordorigin="7720,5924" coordsize="0,237" path="m7720,6162l7720,5924e" filled="f" stroked="t" strokeweight=".234793pt" strokecolor="#777777">
                <v:path arrowok="t"/>
              </v:shape>
            </v:group>
            <v:group style="position:absolute;left:4940;top:6133;width:2;height:119" coordorigin="4940,6133" coordsize="2,119">
              <v:shape style="position:absolute;left:4940;top:6133;width:2;height:119" coordorigin="4940,6133" coordsize="0,119" path="m4940,6252l4940,6133e" filled="f" stroked="t" strokeweight=".469586pt" strokecolor="#2F2F2F">
                <v:path arrowok="t"/>
              </v:shape>
            </v:group>
            <v:group style="position:absolute;left:7720;top:6162;width:2;height:62" coordorigin="7720,6162" coordsize="2,62">
              <v:shape style="position:absolute;left:7720;top:6162;width:2;height:62" coordorigin="7720,6162" coordsize="0,62" path="m7720,6224l7720,6162e" filled="f" stroked="t" strokeweight=".234793pt" strokecolor="#000000">
                <v:path arrowok="t"/>
              </v:shape>
            </v:group>
            <v:group style="position:absolute;left:2404;top:6409;width:9119;height:2" coordorigin="2404,6409" coordsize="9119,2">
              <v:shape style="position:absolute;left:2404;top:6409;width:9119;height:2" coordorigin="2404,6409" coordsize="9119,0" path="m2404,6409l11524,6409e" filled="f" stroked="t" strokeweight=".704379pt" strokecolor="#676767">
                <v:path arrowok="t"/>
              </v:shape>
            </v:group>
            <v:group style="position:absolute;left:3846;top:6409;width:141;height:2" coordorigin="3846,6409" coordsize="141,2">
              <v:shape style="position:absolute;left:3846;top:6409;width:141;height:2" coordorigin="3846,6409" coordsize="141,0" path="m3846,6409l3987,6409e" filled="f" stroked="t" strokeweight=".469586pt" strokecolor="#3B3B3B">
                <v:path arrowok="t"/>
              </v:shape>
            </v:group>
            <v:group style="position:absolute;left:4358;top:6409;width:437;height:2" coordorigin="4358,6409" coordsize="437,2">
              <v:shape style="position:absolute;left:4358;top:6409;width:437;height:2" coordorigin="4358,6409" coordsize="437,0" path="m4358,6409l4794,6409e" filled="f" stroked="t" strokeweight=".469586pt" strokecolor="#545454">
                <v:path arrowok="t"/>
              </v:shape>
            </v:group>
            <v:group style="position:absolute;left:4902;top:6409;width:188;height:2" coordorigin="4902,6409" coordsize="188,2">
              <v:shape style="position:absolute;left:4902;top:6409;width:188;height:2" coordorigin="4902,6409" coordsize="188,0" path="m4902,6409l5090,6409e" filled="f" stroked="t" strokeweight=".469586pt" strokecolor="#545454">
                <v:path arrowok="t"/>
              </v:shape>
            </v:group>
            <v:group style="position:absolute;left:6715;top:6409;width:249;height:2" coordorigin="6715,6409" coordsize="249,2">
              <v:shape style="position:absolute;left:6715;top:6409;width:249;height:2" coordorigin="6715,6409" coordsize="249,0" path="m6715,6409l6964,6409e" filled="f" stroked="t" strokeweight=".469586pt" strokecolor="#4F4F4F">
                <v:path arrowok="t"/>
              </v:shape>
            </v:group>
            <v:group style="position:absolute;left:7720;top:6224;width:2;height:209" coordorigin="7720,6224" coordsize="2,209">
              <v:shape style="position:absolute;left:7720;top:6224;width:2;height:209" coordorigin="7720,6224" coordsize="0,209" path="m7720,6432l7720,6224e" filled="f" stroked="t" strokeweight=".234793pt" strokecolor="#747474">
                <v:path arrowok="t"/>
              </v:shape>
            </v:group>
            <v:group style="position:absolute;left:8476;top:6409;width:277;height:2" coordorigin="8476,6409" coordsize="277,2">
              <v:shape style="position:absolute;left:8476;top:6409;width:277;height:2" coordorigin="8476,6409" coordsize="277,0" path="m8476,6409l8753,6409e" filled="f" stroked="t" strokeweight=".469586pt" strokecolor="#606060">
                <v:path arrowok="t"/>
              </v:shape>
            </v:group>
            <v:group style="position:absolute;left:11514;top:6195;width:2;height:266" coordorigin="11514,6195" coordsize="2,266">
              <v:shape style="position:absolute;left:11514;top:6195;width:2;height:266" coordorigin="11514,6195" coordsize="0,266" path="m11514,6461l11514,6195e" filled="f" stroked="t" strokeweight=".469586pt" strokecolor="#4B4B4B">
                <v:path arrowok="t"/>
              </v:shape>
            </v:group>
            <v:group style="position:absolute;left:7720;top:6418;width:2;height:233" coordorigin="7720,6418" coordsize="2,233">
              <v:shape style="position:absolute;left:7720;top:6418;width:2;height:233" coordorigin="7720,6418" coordsize="0,233" path="m7720,6651l7720,6418e" filled="f" stroked="t" strokeweight=".234793pt" strokecolor="#8C8C8C">
                <v:path arrowok="t"/>
              </v:shape>
            </v:group>
            <v:group style="position:absolute;left:2404;top:6879;width:634;height:2" coordorigin="2404,6879" coordsize="634,2">
              <v:shape style="position:absolute;left:2404;top:6879;width:634;height:2" coordorigin="2404,6879" coordsize="634,0" path="m2404,6879l3038,6879e" filled="f" stroked="t" strokeweight=".704379pt" strokecolor="#676767">
                <v:path arrowok="t"/>
              </v:shape>
            </v:group>
            <v:group style="position:absolute;left:2982;top:6881;width:286;height:2" coordorigin="2982,6881" coordsize="286,2">
              <v:shape style="position:absolute;left:2982;top:6881;width:286;height:2" coordorigin="2982,6881" coordsize="286,0" path="m2982,6881l3268,6881e" filled="f" stroked="t" strokeweight=".469586pt" strokecolor="#545454">
                <v:path arrowok="t"/>
              </v:shape>
            </v:group>
            <v:group style="position:absolute;left:3212;top:6879;width:366;height:2" coordorigin="3212,6879" coordsize="366,2">
              <v:shape style="position:absolute;left:3212;top:6879;width:366;height:2" coordorigin="3212,6879" coordsize="366,0" path="m3212,6879l3578,6879e" filled="f" stroked="t" strokeweight=".939172pt" strokecolor="#676767">
                <v:path arrowok="t"/>
              </v:shape>
            </v:group>
            <v:group style="position:absolute;left:3522;top:6879;width:211;height:2" coordorigin="3522,6879" coordsize="211,2">
              <v:shape style="position:absolute;left:3522;top:6879;width:211;height:2" coordorigin="3522,6879" coordsize="211,0" path="m3522,6879l3733,6879e" filled="f" stroked="t" strokeweight=".469586pt" strokecolor="#5B5B5B">
                <v:path arrowok="t"/>
              </v:shape>
            </v:group>
            <v:group style="position:absolute;left:3677;top:6876;width:376;height:2" coordorigin="3677,6876" coordsize="376,2">
              <v:shape style="position:absolute;left:3677;top:6876;width:376;height:2" coordorigin="3677,6876" coordsize="376,0" path="m3677,6876l4053,6876e" filled="f" stroked="t" strokeweight=".939172pt" strokecolor="#747474">
                <v:path arrowok="t"/>
              </v:shape>
            </v:group>
            <v:group style="position:absolute;left:4940;top:6622;width:2;height:261" coordorigin="4940,6622" coordsize="2,261">
              <v:shape style="position:absolute;left:4940;top:6622;width:2;height:261" coordorigin="4940,6622" coordsize="0,261" path="m4940,6883l4940,6622e" filled="f" stroked="t" strokeweight=".704379pt" strokecolor="#3B3B3B">
                <v:path arrowok="t"/>
              </v:shape>
            </v:group>
            <v:group style="position:absolute;left:3930;top:6876;width:5184;height:2" coordorigin="3930,6876" coordsize="5184,2">
              <v:shape style="position:absolute;left:3930;top:6876;width:5184;height:2" coordorigin="3930,6876" coordsize="5184,0" path="m3930,6876l9115,6876e" filled="f" stroked="t" strokeweight=".704379pt" strokecolor="#606060">
                <v:path arrowok="t"/>
              </v:shape>
            </v:group>
            <v:group style="position:absolute;left:7720;top:6651;width:2;height:247" coordorigin="7720,6651" coordsize="2,247">
              <v:shape style="position:absolute;left:7720;top:6651;width:2;height:247" coordorigin="7720,6651" coordsize="0,247" path="m7720,6898l7720,6651e" filled="f" stroked="t" strokeweight=".234793pt" strokecolor="#4F4F4F">
                <v:path arrowok="t"/>
              </v:shape>
            </v:group>
            <v:group style="position:absolute;left:9058;top:6879;width:282;height:2" coordorigin="9058,6879" coordsize="282,2">
              <v:shape style="position:absolute;left:9058;top:6879;width:282;height:2" coordorigin="9058,6879" coordsize="282,0" path="m9058,6879l9340,6879e" filled="f" stroked="t" strokeweight=".939172pt" strokecolor="#747474">
                <v:path arrowok="t"/>
              </v:shape>
            </v:group>
            <v:group style="position:absolute;left:9284;top:6879;width:1493;height:2" coordorigin="9284,6879" coordsize="1493,2">
              <v:shape style="position:absolute;left:9284;top:6879;width:1493;height:2" coordorigin="9284,6879" coordsize="1493,0" path="m9284,6879l10777,6879e" filled="f" stroked="t" strokeweight=".704379pt" strokecolor="#606060">
                <v:path arrowok="t"/>
              </v:shape>
            </v:group>
            <v:group style="position:absolute;left:10721;top:6879;width:324;height:2" coordorigin="10721,6879" coordsize="324,2">
              <v:shape style="position:absolute;left:10721;top:6879;width:324;height:2" coordorigin="10721,6879" coordsize="324,0" path="m10721,6879l11045,6879e" filled="f" stroked="t" strokeweight=".469586pt" strokecolor="#575757">
                <v:path arrowok="t"/>
              </v:shape>
            </v:group>
            <v:group style="position:absolute;left:10988;top:6879;width:531;height:2" coordorigin="10988,6879" coordsize="531,2">
              <v:shape style="position:absolute;left:10988;top:6879;width:531;height:2" coordorigin="10988,6879" coordsize="531,0" path="m10988,6879l11519,6879e" filled="f" stroked="t" strokeweight=".704379pt" strokecolor="#606060">
                <v:path arrowok="t"/>
              </v:shape>
            </v:group>
            <v:group style="position:absolute;left:517;top:7118;width:11002;height:2" coordorigin="517,7118" coordsize="11002,2">
              <v:shape style="position:absolute;left:517;top:7118;width:11002;height:2" coordorigin="517,7118" coordsize="11002,0" path="m517,7118l11519,7118e" filled="f" stroked="t" strokeweight=".704379pt" strokecolor="#6B6B6B">
                <v:path arrowok="t"/>
              </v:shape>
            </v:group>
            <v:group style="position:absolute;left:11512;top:6855;width:2;height:290" coordorigin="11512,6855" coordsize="2,290">
              <v:shape style="position:absolute;left:11512;top:6855;width:2;height:290" coordorigin="11512,6855" coordsize="0,290" path="m11512,7145l11512,6855e" filled="f" stroked="t" strokeweight=".704379pt" strokecolor="#4B4B4B">
                <v:path arrowok="t"/>
              </v:shape>
            </v:group>
            <v:group style="position:absolute;left:507;top:7591;width:3071;height:2" coordorigin="507,7591" coordsize="3071,2">
              <v:shape style="position:absolute;left:507;top:7591;width:3071;height:2" coordorigin="507,7591" coordsize="3071,0" path="m507,7591l3578,7591e" filled="f" stroked="t" strokeweight=".704379pt" strokecolor="#606060">
                <v:path arrowok="t"/>
              </v:shape>
            </v:group>
            <v:group style="position:absolute;left:3522;top:7591;width:211;height:2" coordorigin="3522,7591" coordsize="211,2">
              <v:shape style="position:absolute;left:3522;top:7591;width:211;height:2" coordorigin="3522,7591" coordsize="211,0" path="m3522,7591l3733,7591e" filled="f" stroked="t" strokeweight=".469586pt" strokecolor="#484848">
                <v:path arrowok="t"/>
              </v:shape>
            </v:group>
            <v:group style="position:absolute;left:3663;top:7588;width:7856;height:2" coordorigin="3663,7588" coordsize="7856,2">
              <v:shape style="position:absolute;left:3663;top:7588;width:7856;height:2" coordorigin="3663,7588" coordsize="7856,0" path="m3663,7588l11519,7588e" filled="f" stroked="t" strokeweight=".704379pt" strokecolor="#646464">
                <v:path arrowok="t"/>
              </v:shape>
            </v:group>
            <v:group style="position:absolute;left:11510;top:7050;width:2;height:570" coordorigin="11510,7050" coordsize="2,570">
              <v:shape style="position:absolute;left:11510;top:7050;width:2;height:570" coordorigin="11510,7050" coordsize="0,570" path="m11510,7619l11510,7050e" filled="f" stroked="t" strokeweight=".939172pt" strokecolor="#646464">
                <v:path arrowok="t"/>
              </v:shape>
            </v:group>
            <v:group style="position:absolute;left:519;top:7548;width:2;height:309" coordorigin="519,7548" coordsize="2,309">
              <v:shape style="position:absolute;left:519;top:7548;width:2;height:309" coordorigin="519,7548" coordsize="0,309" path="m519,7857l519,7548e" filled="f" stroked="t" strokeweight=".469586pt" strokecolor="#444444">
                <v:path arrowok="t"/>
              </v:shape>
            </v:group>
            <v:group style="position:absolute;left:4942;top:7577;width:2;height:280" coordorigin="4942,7577" coordsize="2,280">
              <v:shape style="position:absolute;left:4942;top:7577;width:2;height:280" coordorigin="4942,7577" coordsize="0,280" path="m4942,7857l4942,7577e" filled="f" stroked="t" strokeweight=".704379pt" strokecolor="#5B5B5B">
                <v:path arrowok="t"/>
              </v:shape>
            </v:group>
            <v:group style="position:absolute;left:4935;top:7830;width:6579;height:2" coordorigin="4935,7830" coordsize="6579,2">
              <v:shape style="position:absolute;left:4935;top:7830;width:6579;height:2" coordorigin="4935,7830" coordsize="6579,0" path="m4935,7830l11514,7830e" filled="f" stroked="t" strokeweight=".704379pt" strokecolor="#676767">
                <v:path arrowok="t"/>
              </v:shape>
            </v:group>
            <v:group style="position:absolute;left:4940;top:7800;width:2;height:285" coordorigin="4940,7800" coordsize="2,285">
              <v:shape style="position:absolute;left:4940;top:7800;width:2;height:285" coordorigin="4940,7800" coordsize="0,285" path="m4940,8084l4940,7800e" filled="f" stroked="t" strokeweight=".704379pt" strokecolor="#383838">
                <v:path arrowok="t"/>
              </v:shape>
            </v:group>
            <v:group style="position:absolute;left:4935;top:8068;width:3264;height:2" coordorigin="4935,8068" coordsize="3264,2">
              <v:shape style="position:absolute;left:4935;top:8068;width:3264;height:2" coordorigin="4935,8068" coordsize="3264,0" path="m4935,8068l8199,8068e" filled="f" stroked="t" strokeweight=".704379pt" strokecolor="#606060">
                <v:path arrowok="t"/>
              </v:shape>
            </v:group>
            <v:group style="position:absolute;left:8143;top:8070;width:1197;height:2" coordorigin="8143,8070" coordsize="1197,2">
              <v:shape style="position:absolute;left:8143;top:8070;width:1197;height:2" coordorigin="8143,8070" coordsize="1197,0" path="m8143,8070l9340,8070e" filled="f" stroked="t" strokeweight=".469586pt" strokecolor="#606060">
                <v:path arrowok="t"/>
              </v:shape>
            </v:group>
            <v:group style="position:absolute;left:9284;top:8070;width:2235;height:2" coordorigin="9284,8070" coordsize="2235,2">
              <v:shape style="position:absolute;left:9284;top:8070;width:2235;height:2" coordorigin="9284,8070" coordsize="2235,0" path="m9284,8070l11519,8070e" filled="f" stroked="t" strokeweight=".704379pt" strokecolor="#646464">
                <v:path arrowok="t"/>
              </v:shape>
            </v:group>
            <v:group style="position:absolute;left:517;top:8310;width:3240;height:2" coordorigin="517,8310" coordsize="3240,2">
              <v:shape style="position:absolute;left:517;top:8310;width:3240;height:2" coordorigin="517,8310" coordsize="3240,0" path="m517,8310l3757,8310e" filled="f" stroked="t" strokeweight=".704379pt" strokecolor="#676767">
                <v:path arrowok="t"/>
              </v:shape>
            </v:group>
            <v:group style="position:absolute;left:3677;top:8305;width:225;height:2" coordorigin="3677,8305" coordsize="225,2">
              <v:shape style="position:absolute;left:3677;top:8305;width:225;height:2" coordorigin="3677,8305" coordsize="225,0" path="m3677,8305l3902,8305e" filled="f" stroked="t" strokeweight=".469586pt" strokecolor="#4F4F4F">
                <v:path arrowok="t"/>
              </v:shape>
            </v:group>
            <v:group style="position:absolute;left:3846;top:8308;width:141;height:2" coordorigin="3846,8308" coordsize="141,2">
              <v:shape style="position:absolute;left:3846;top:8308;width:141;height:2" coordorigin="3846,8308" coordsize="141,0" path="m3846,8308l3987,8308e" filled="f" stroked="t" strokeweight=".469586pt" strokecolor="#343434">
                <v:path arrowok="t"/>
              </v:shape>
            </v:group>
            <v:group style="position:absolute;left:3930;top:8308;width:1042;height:2" coordorigin="3930,8308" coordsize="1042,2">
              <v:shape style="position:absolute;left:3930;top:8308;width:1042;height:2" coordorigin="3930,8308" coordsize="1042,0" path="m3930,8308l4973,8308e" filled="f" stroked="t" strokeweight=".704379pt" strokecolor="#575757">
                <v:path arrowok="t"/>
              </v:shape>
            </v:group>
            <v:group style="position:absolute;left:4940;top:8028;width:2;height:290" coordorigin="4940,8028" coordsize="2,290">
              <v:shape style="position:absolute;left:4940;top:8028;width:2;height:290" coordorigin="4940,8028" coordsize="0,290" path="m4940,8317l4940,8028e" filled="f" stroked="t" strokeweight=".939172pt" strokecolor="#5B5B5B">
                <v:path arrowok="t"/>
              </v:shape>
            </v:group>
            <v:group style="position:absolute;left:4902;top:8308;width:188;height:2" coordorigin="4902,8308" coordsize="188,2">
              <v:shape style="position:absolute;left:4902;top:8308;width:188;height:2" coordorigin="4902,8308" coordsize="188,0" path="m4902,8308l5090,8308e" filled="f" stroked="t" strokeweight=".469586pt" strokecolor="#4B4B4B">
                <v:path arrowok="t"/>
              </v:shape>
            </v:group>
            <v:group style="position:absolute;left:5034;top:8308;width:1737;height:2" coordorigin="5034,8308" coordsize="1737,2">
              <v:shape style="position:absolute;left:5034;top:8308;width:1737;height:2" coordorigin="5034,8308" coordsize="1737,0" path="m5034,8308l6771,8308e" filled="f" stroked="t" strokeweight=".704379pt" strokecolor="#606060">
                <v:path arrowok="t"/>
              </v:shape>
            </v:group>
            <v:group style="position:absolute;left:6715;top:8308;width:249;height:2" coordorigin="6715,8308" coordsize="249,2">
              <v:shape style="position:absolute;left:6715;top:8308;width:249;height:2" coordorigin="6715,8308" coordsize="249,0" path="m6715,8308l6964,8308e" filled="f" stroked="t" strokeweight=".469586pt" strokecolor="#484848">
                <v:path arrowok="t"/>
              </v:shape>
            </v:group>
            <v:group style="position:absolute;left:6908;top:8310;width:4611;height:2" coordorigin="6908,8310" coordsize="4611,2">
              <v:shape style="position:absolute;left:6908;top:8310;width:4611;height:2" coordorigin="6908,8310" coordsize="4611,0" path="m6908,8310l11519,8310e" filled="f" stroked="t" strokeweight=".704379pt" strokecolor="#606060">
                <v:path arrowok="t"/>
              </v:shape>
            </v:group>
            <v:group style="position:absolute;left:11510;top:8265;width:2;height:465" coordorigin="11510,8265" coordsize="2,465">
              <v:shape style="position:absolute;left:11510;top:8265;width:2;height:465" coordorigin="11510,8265" coordsize="0,465" path="m11510,8730l11510,8265e" filled="f" stroked="t" strokeweight=".704379pt" strokecolor="#5B5B5B">
                <v:path arrowok="t"/>
              </v:shape>
            </v:group>
            <v:group style="position:absolute;left:11510;top:8431;width:2;height:418" coordorigin="11510,8431" coordsize="2,418">
              <v:shape style="position:absolute;left:11510;top:8431;width:2;height:418" coordorigin="11510,8431" coordsize="0,418" path="m11510,8849l11510,8431e" filled="f" stroked="t" strokeweight=".939172pt" strokecolor="#646464">
                <v:path arrowok="t"/>
              </v:shape>
            </v:group>
            <v:group style="position:absolute;left:512;top:9238;width:11007;height:2" coordorigin="512,9238" coordsize="11007,2">
              <v:shape style="position:absolute;left:512;top:9238;width:11007;height:2" coordorigin="512,9238" coordsize="11007,0" path="m512,9238l11519,9238e" filled="f" stroked="t" strokeweight=".704379pt" strokecolor="#646464">
                <v:path arrowok="t"/>
              </v:shape>
            </v:group>
            <v:group style="position:absolute;left:11514;top:9210;width:2;height:290" coordorigin="11514,9210" coordsize="2,290">
              <v:shape style="position:absolute;left:11514;top:9210;width:2;height:290" coordorigin="11514,9210" coordsize="0,290" path="m11514,9499l11514,9210e" filled="f" stroked="t" strokeweight=".469586pt" strokecolor="#545454">
                <v:path arrowok="t"/>
              </v:shape>
            </v:group>
            <v:group style="position:absolute;left:519;top:8972;width:2;height:964" coordorigin="519,8972" coordsize="2,964">
              <v:shape style="position:absolute;left:519;top:8972;width:2;height:964" coordorigin="519,8972" coordsize="0,964" path="m519,9936l519,8972e" filled="f" stroked="t" strokeweight=".469586pt" strokecolor="#575757">
                <v:path arrowok="t"/>
              </v:shape>
            </v:group>
            <v:group style="position:absolute;left:512;top:10406;width:3066;height:2" coordorigin="512,10406" coordsize="3066,2">
              <v:shape style="position:absolute;left:512;top:10406;width:3066;height:2" coordorigin="512,10406" coordsize="3066,0" path="m512,10406l3578,10406e" filled="f" stroked="t" strokeweight=".704379pt" strokecolor="#676767">
                <v:path arrowok="t"/>
              </v:shape>
            </v:group>
            <v:group style="position:absolute;left:3522;top:10401;width:211;height:2" coordorigin="3522,10401" coordsize="211,2">
              <v:shape style="position:absolute;left:3522;top:10401;width:211;height:2" coordorigin="3522,10401" coordsize="211,0" path="m3522,10401l3733,10401e" filled="f" stroked="t" strokeweight=".469586pt" strokecolor="#545454">
                <v:path arrowok="t"/>
              </v:shape>
            </v:group>
            <v:group style="position:absolute;left:3677;top:10401;width:545;height:2" coordorigin="3677,10401" coordsize="545,2">
              <v:shape style="position:absolute;left:3677;top:10401;width:545;height:2" coordorigin="3677,10401" coordsize="545,0" path="m3677,10401l4222,10401e" filled="f" stroked="t" strokeweight=".704379pt" strokecolor="#676767">
                <v:path arrowok="t"/>
              </v:shape>
            </v:group>
            <v:group style="position:absolute;left:4165;top:10401;width:249;height:2" coordorigin="4165,10401" coordsize="249,2">
              <v:shape style="position:absolute;left:4165;top:10401;width:249;height:2" coordorigin="4165,10401" coordsize="249,0" path="m4165,10401l4414,10401e" filled="f" stroked="t" strokeweight=".469586pt" strokecolor="#575757">
                <v:path arrowok="t"/>
              </v:shape>
            </v:group>
            <v:group style="position:absolute;left:4358;top:10401;width:437;height:2" coordorigin="4358,10401" coordsize="437,2">
              <v:shape style="position:absolute;left:4358;top:10401;width:437;height:2" coordorigin="4358,10401" coordsize="437,0" path="m4358,10401l4794,10401e" filled="f" stroked="t" strokeweight=".704379pt" strokecolor="#676767">
                <v:path arrowok="t"/>
              </v:shape>
            </v:group>
            <v:group style="position:absolute;left:4738;top:10401;width:225;height:2" coordorigin="4738,10401" coordsize="225,2">
              <v:shape style="position:absolute;left:4738;top:10401;width:225;height:2" coordorigin="4738,10401" coordsize="225,0" path="m4738,10401l4964,10401e" filled="f" stroked="t" strokeweight=".469586pt" strokecolor="#4B4B4B">
                <v:path arrowok="t"/>
              </v:shape>
            </v:group>
            <v:group style="position:absolute;left:4907;top:10399;width:6616;height:2" coordorigin="4907,10399" coordsize="6616,2">
              <v:shape style="position:absolute;left:4907;top:10399;width:6616;height:2" coordorigin="4907,10399" coordsize="6616,0" path="m4907,10399l11524,10399e" filled="f" stroked="t" strokeweight=".704379pt" strokecolor="#6B6B6B">
                <v:path arrowok="t"/>
              </v:shape>
            </v:group>
            <v:group style="position:absolute;left:972;top:10738;width:2606;height:2" coordorigin="972,10738" coordsize="2606,2">
              <v:shape style="position:absolute;left:972;top:10738;width:2606;height:2" coordorigin="972,10738" coordsize="2606,0" path="m972,10738l3578,10738e" filled="f" stroked="t" strokeweight=".704379pt" strokecolor="#6B6B6B">
                <v:path arrowok="t"/>
              </v:shape>
            </v:group>
            <v:group style="position:absolute;left:3522;top:10736;width:380;height:2" coordorigin="3522,10736" coordsize="380,2">
              <v:shape style="position:absolute;left:3522;top:10736;width:380;height:2" coordorigin="3522,10736" coordsize="380,0" path="m3522,10736l3902,10736e" filled="f" stroked="t" strokeweight=".469586pt" strokecolor="#575757">
                <v:path arrowok="t"/>
              </v:shape>
            </v:group>
            <v:group style="position:absolute;left:4165;top:10733;width:249;height:2" coordorigin="4165,10733" coordsize="249,2">
              <v:shape style="position:absolute;left:4165;top:10733;width:249;height:2" coordorigin="4165,10733" coordsize="249,0" path="m4165,10733l4414,10733e" filled="f" stroked="t" strokeweight=".469586pt" strokecolor="#4B4B4B">
                <v:path arrowok="t"/>
              </v:shape>
            </v:group>
            <v:group style="position:absolute;left:4738;top:10733;width:225;height:2" coordorigin="4738,10733" coordsize="225,2">
              <v:shape style="position:absolute;left:4738;top:10733;width:225;height:2" coordorigin="4738,10733" coordsize="225,0" path="m4738,10733l4964,10733e" filled="f" stroked="t" strokeweight=".469586pt" strokecolor="#4B4B4B">
                <v:path arrowok="t"/>
              </v:shape>
            </v:group>
            <v:group style="position:absolute;left:3846;top:10731;width:7678;height:2" coordorigin="3846,10731" coordsize="7678,2">
              <v:shape style="position:absolute;left:3846;top:10731;width:7678;height:2" coordorigin="3846,10731" coordsize="7678,0" path="m3846,10731l11524,10731e" filled="f" stroked="t" strokeweight=".704379pt" strokecolor="#6B6B6B">
                <v:path arrowok="t"/>
              </v:shape>
            </v:group>
            <v:group style="position:absolute;left:517;top:10757;width:2;height:304" coordorigin="517,10757" coordsize="2,304">
              <v:shape style="position:absolute;left:517;top:10757;width:2;height:304" coordorigin="517,10757" coordsize="0,304" path="m517,11061l517,10757e" filled="f" stroked="t" strokeweight=".469586pt" strokecolor="#484848">
                <v:path arrowok="t"/>
              </v:shape>
            </v:group>
            <v:group style="position:absolute;left:512;top:10978;width:3390;height:2" coordorigin="512,10978" coordsize="3390,2">
              <v:shape style="position:absolute;left:512;top:10978;width:3390;height:2" coordorigin="512,10978" coordsize="3390,0" path="m512,10978l3902,10978e" filled="f" stroked="t" strokeweight=".704379pt" strokecolor="#676767">
                <v:path arrowok="t"/>
              </v:shape>
            </v:group>
            <v:group style="position:absolute;left:3846;top:10976;width:141;height:2" coordorigin="3846,10976" coordsize="141,2">
              <v:shape style="position:absolute;left:3846;top:10976;width:141;height:2" coordorigin="3846,10976" coordsize="141,0" path="m3846,10976l3987,10976e" filled="f" stroked="t" strokeweight=".469586pt" strokecolor="#444444">
                <v:path arrowok="t"/>
              </v:shape>
            </v:group>
            <v:group style="position:absolute;left:3930;top:10976;width:1033;height:2" coordorigin="3930,10976" coordsize="1033,2">
              <v:shape style="position:absolute;left:3930;top:10976;width:1033;height:2" coordorigin="3930,10976" coordsize="1033,0" path="m3930,10976l4964,10976e" filled="f" stroked="t" strokeweight=".704379pt" strokecolor="#646464">
                <v:path arrowok="t"/>
              </v:shape>
            </v:group>
            <v:group style="position:absolute;left:4907;top:10976;width:183;height:2" coordorigin="4907,10976" coordsize="183,2">
              <v:shape style="position:absolute;left:4907;top:10976;width:183;height:2" coordorigin="4907,10976" coordsize="183,0" path="m4907,10976l5090,10976e" filled="f" stroked="t" strokeweight=".469586pt" strokecolor="#484848">
                <v:path arrowok="t"/>
              </v:shape>
            </v:group>
            <v:group style="position:absolute;left:5034;top:10973;width:6490;height:2" coordorigin="5034,10973" coordsize="6490,2">
              <v:shape style="position:absolute;left:5034;top:10973;width:6490;height:2" coordorigin="5034,10973" coordsize="6490,0" path="m5034,10973l11524,10973e" filled="f" stroked="t" strokeweight=".704379pt" strokecolor="#676767">
                <v:path arrowok="t"/>
              </v:shape>
            </v:group>
            <v:group style="position:absolute;left:512;top:11450;width:2756;height:2" coordorigin="512,11450" coordsize="2756,2">
              <v:shape style="position:absolute;left:512;top:11450;width:2756;height:2" coordorigin="512,11450" coordsize="2756,0" path="m512,11450l3268,11450e" filled="f" stroked="t" strokeweight=".704379pt" strokecolor="#646464">
                <v:path arrowok="t"/>
              </v:shape>
            </v:group>
            <v:group style="position:absolute;left:3212;top:11450;width:366;height:2" coordorigin="3212,11450" coordsize="366,2">
              <v:shape style="position:absolute;left:3212;top:11450;width:366;height:2" coordorigin="3212,11450" coordsize="366,0" path="m3212,11450l3578,11450e" filled="f" stroked="t" strokeweight=".469586pt" strokecolor="#575757">
                <v:path arrowok="t"/>
              </v:shape>
            </v:group>
            <v:group style="position:absolute;left:3461;top:11450;width:441;height:2" coordorigin="3461,11450" coordsize="441,2">
              <v:shape style="position:absolute;left:3461;top:11450;width:441;height:2" coordorigin="3461,11450" coordsize="441,0" path="m3461,11450l3902,11450e" filled="f" stroked="t" strokeweight=".704379pt" strokecolor="#676767">
                <v:path arrowok="t"/>
              </v:shape>
            </v:group>
            <v:group style="position:absolute;left:3846;top:11450;width:141;height:2" coordorigin="3846,11450" coordsize="141,2">
              <v:shape style="position:absolute;left:3846;top:11450;width:141;height:2" coordorigin="3846,11450" coordsize="141,0" path="m3846,11450l3987,11450e" filled="f" stroked="t" strokeweight=".469586pt" strokecolor="#3F3F3F">
                <v:path arrowok="t"/>
              </v:shape>
            </v:group>
            <v:group style="position:absolute;left:3930;top:11448;width:2057;height:2" coordorigin="3930,11448" coordsize="2057,2">
              <v:shape style="position:absolute;left:3930;top:11448;width:2057;height:2" coordorigin="3930,11448" coordsize="2057,0" path="m3930,11448l5987,11448e" filled="f" stroked="t" strokeweight=".704379pt" strokecolor="#676767">
                <v:path arrowok="t"/>
              </v:shape>
            </v:group>
            <v:group style="position:absolute;left:5931;top:11445;width:301;height:2" coordorigin="5931,11445" coordsize="301,2">
              <v:shape style="position:absolute;left:5931;top:11445;width:301;height:2" coordorigin="5931,11445" coordsize="301,0" path="m5931,11445l6231,11445e" filled="f" stroked="t" strokeweight=".469586pt" strokecolor="#484848">
                <v:path arrowok="t"/>
              </v:shape>
            </v:group>
            <v:group style="position:absolute;left:6161;top:11445;width:4616;height:2" coordorigin="6161,11445" coordsize="4616,2">
              <v:shape style="position:absolute;left:6161;top:11445;width:4616;height:2" coordorigin="6161,11445" coordsize="4616,0" path="m6161,11445l10777,11445e" filled="f" stroked="t" strokeweight=".704379pt" strokecolor="#646464">
                <v:path arrowok="t"/>
              </v:shape>
            </v:group>
            <v:group style="position:absolute;left:10721;top:11445;width:324;height:2" coordorigin="10721,11445" coordsize="324,2">
              <v:shape style="position:absolute;left:10721;top:11445;width:324;height:2" coordorigin="10721,11445" coordsize="324,0" path="m10721,11445l11045,11445e" filled="f" stroked="t" strokeweight=".469586pt" strokecolor="#4F4F4F">
                <v:path arrowok="t"/>
              </v:shape>
            </v:group>
            <v:group style="position:absolute;left:10988;top:11445;width:535;height:2" coordorigin="10988,11445" coordsize="535,2">
              <v:shape style="position:absolute;left:10988;top:11445;width:535;height:2" coordorigin="10988,11445" coordsize="535,0" path="m10988,11445l11524,11445e" filled="f" stroked="t" strokeweight=".704379pt" strokecolor="#6B6B6B">
                <v:path arrowok="t"/>
              </v:shape>
            </v:group>
            <v:group style="position:absolute;left:517;top:11403;width:2;height:313" coordorigin="517,11403" coordsize="2,313">
              <v:shape style="position:absolute;left:517;top:11403;width:2;height:313" coordorigin="517,11403" coordsize="0,313" path="m517,11716l517,11403e" filled="f" stroked="t" strokeweight=".469586pt" strokecolor="#3F3F3F">
                <v:path arrowok="t"/>
              </v:shape>
            </v:group>
            <v:group style="position:absolute;left:507;top:11690;width:11012;height:2" coordorigin="507,11690" coordsize="11012,2">
              <v:shape style="position:absolute;left:507;top:11690;width:11012;height:2" coordorigin="507,11690" coordsize="11012,0" path="m507,11690l11519,11690e" filled="f" stroked="t" strokeweight=".704379pt" strokecolor="#646464">
                <v:path arrowok="t"/>
              </v:shape>
            </v:group>
            <v:group style="position:absolute;left:1186;top:11621;width:2;height:821" coordorigin="1186,11621" coordsize="2,821">
              <v:shape style="position:absolute;left:1186;top:11621;width:2;height:821" coordorigin="1186,11621" coordsize="0,821" path="m1186,12442l1186,11621e" filled="f" stroked="t" strokeweight=".704379pt" strokecolor="#5B5B5B">
                <v:path arrowok="t"/>
              </v:shape>
            </v:group>
            <v:group style="position:absolute;left:507;top:11930;width:1273;height:2" coordorigin="507,11930" coordsize="1273,2">
              <v:shape style="position:absolute;left:507;top:11930;width:1273;height:2" coordorigin="507,11930" coordsize="1273,0" path="m507,11930l1780,11930e" filled="f" stroked="t" strokeweight=".704379pt" strokecolor="#676767">
                <v:path arrowok="t"/>
              </v:shape>
            </v:group>
            <v:group style="position:absolute;left:1756;top:11688;width:2;height:1120" coordorigin="1756,11688" coordsize="2,1120">
              <v:shape style="position:absolute;left:1756;top:11688;width:2;height:1120" coordorigin="1756,11688" coordsize="0,1120" path="m1756,12808l1756,11688e" filled="f" stroked="t" strokeweight=".704379pt" strokecolor="#545454">
                <v:path arrowok="t"/>
              </v:shape>
            </v:group>
            <v:group style="position:absolute;left:1709;top:11930;width:3254;height:2" coordorigin="1709,11930" coordsize="3254,2">
              <v:shape style="position:absolute;left:1709;top:11930;width:3254;height:2" coordorigin="1709,11930" coordsize="3254,0" path="m1709,11930l4964,11930e" filled="f" stroked="t" strokeweight=".469586pt" strokecolor="#646464">
                <v:path arrowok="t"/>
              </v:shape>
            </v:group>
            <v:group style="position:absolute;left:4799;top:11927;width:2587;height:2" coordorigin="4799,11927" coordsize="2587,2">
              <v:shape style="position:absolute;left:4799;top:11927;width:2587;height:2" coordorigin="4799,11927" coordsize="2587,0" path="m4799,11927l7387,11927e" filled="f" stroked="t" strokeweight=".704379pt" strokecolor="#646464">
                <v:path arrowok="t"/>
              </v:shape>
            </v:group>
            <v:group style="position:absolute;left:7358;top:11678;width:2;height:2958" coordorigin="7358,11678" coordsize="2,2958">
              <v:shape style="position:absolute;left:7358;top:11678;width:2;height:2958" coordorigin="7358,11678" coordsize="0,2958" path="m7358,14636l7358,11678e" filled="f" stroked="t" strokeweight=".704379pt" strokecolor="#575757">
                <v:path arrowok="t"/>
              </v:shape>
            </v:group>
            <v:group style="position:absolute;left:7316;top:11925;width:432;height:2" coordorigin="7316,11925" coordsize="432,2">
              <v:shape style="position:absolute;left:7316;top:11925;width:432;height:2" coordorigin="7316,11925" coordsize="432,0" path="m7316,11925l7748,11925e" filled="f" stroked="t" strokeweight=".469586pt" strokecolor="#4F4F4F">
                <v:path arrowok="t"/>
              </v:shape>
            </v:group>
            <v:group style="position:absolute;left:7692;top:11927;width:3832;height:2" coordorigin="7692,11927" coordsize="3832,2">
              <v:shape style="position:absolute;left:7692;top:11927;width:3832;height:2" coordorigin="7692,11927" coordsize="3832,0" path="m7692,11927l11524,11927e" filled="f" stroked="t" strokeweight=".704379pt" strokecolor="#676767">
                <v:path arrowok="t"/>
              </v:shape>
            </v:group>
            <v:group style="position:absolute;left:11519;top:10387;width:2;height:5962" coordorigin="11519,10387" coordsize="2,5962">
              <v:shape style="position:absolute;left:11519;top:10387;width:2;height:5962" coordorigin="11519,10387" coordsize="0,5962" path="m11519,16349l11519,10387e" filled="f" stroked="t" strokeweight=".704379pt" strokecolor="#646464">
                <v:path arrowok="t"/>
              </v:shape>
            </v:group>
            <v:group style="position:absolute;left:1188;top:12385;width:2;height:228" coordorigin="1188,12385" coordsize="2,228">
              <v:shape style="position:absolute;left:1188;top:12385;width:2;height:228" coordorigin="1188,12385" coordsize="0,228" path="m1188,12613l1188,12385e" filled="f" stroked="t" strokeweight=".469586pt" strokecolor="#3F3F3F">
                <v:path arrowok="t"/>
              </v:shape>
            </v:group>
            <v:group style="position:absolute;left:517;top:12556;width:2;height:342" coordorigin="517,12556" coordsize="2,342">
              <v:shape style="position:absolute;left:517;top:12556;width:2;height:342" coordorigin="517,12556" coordsize="0,342" path="m517,12898l517,12556e" filled="f" stroked="t" strokeweight=".469586pt" strokecolor="#4F4F4F">
                <v:path arrowok="t"/>
              </v:shape>
            </v:group>
            <v:group style="position:absolute;left:1756;top:12751;width:2;height:147" coordorigin="1756,12751" coordsize="2,147">
              <v:shape style="position:absolute;left:1756;top:12751;width:2;height:147" coordorigin="1756,12751" coordsize="0,147" path="m1756,12898l1756,12751e" filled="f" stroked="t" strokeweight=".469586pt" strokecolor="#343434">
                <v:path arrowok="t"/>
              </v:shape>
            </v:group>
            <v:group style="position:absolute;left:2414;top:12751;width:2;height:147" coordorigin="2414,12751" coordsize="2,147">
              <v:shape style="position:absolute;left:2414;top:12751;width:2;height:147" coordorigin="2414,12751" coordsize="0,147" path="m2414,12898l2414,12751e" filled="f" stroked="t" strokeweight=".469586pt" strokecolor="#2F2F2F">
                <v:path arrowok="t"/>
              </v:shape>
            </v:group>
            <v:group style="position:absolute;left:1186;top:12556;width:2;height:1970" coordorigin="1186,12556" coordsize="2,1970">
              <v:shape style="position:absolute;left:1186;top:12556;width:2;height:1970" coordorigin="1186,12556" coordsize="0,1970" path="m1186,14526l1186,12556e" filled="f" stroked="t" strokeweight=".704379pt" strokecolor="#5B5B5B">
                <v:path arrowok="t"/>
              </v:shape>
            </v:group>
            <v:group style="position:absolute;left:11514;top:12841;width:2;height:157" coordorigin="11514,12841" coordsize="2,157">
              <v:shape style="position:absolute;left:11514;top:12841;width:2;height:157" coordorigin="11514,12841" coordsize="0,157" path="m11514,12998l11514,12841e" filled="f" stroked="t" strokeweight=".469586pt" strokecolor="#444444">
                <v:path arrowok="t"/>
              </v:shape>
            </v:group>
            <v:group style="position:absolute;left:517;top:12917;width:2;height:385" coordorigin="517,12917" coordsize="2,385">
              <v:shape style="position:absolute;left:517;top:12917;width:2;height:385" coordorigin="517,12917" coordsize="0,385" path="m517,13302l517,12917e" filled="f" stroked="t" strokeweight=".939172pt" strokecolor="#707070">
                <v:path arrowok="t"/>
              </v:shape>
            </v:group>
            <v:group style="position:absolute;left:1188;top:13140;width:2;height:119" coordorigin="1188,13140" coordsize="2,119">
              <v:shape style="position:absolute;left:1188;top:13140;width:2;height:119" coordorigin="1188,13140" coordsize="0,119" path="m1188,13259l1188,13140e" filled="f" stroked="t" strokeweight=".469586pt" strokecolor="#4B4B4B">
                <v:path arrowok="t"/>
              </v:shape>
            </v:group>
            <v:group style="position:absolute;left:3874;top:13169;width:2;height:62" coordorigin="3874,13169" coordsize="2,62">
              <v:shape style="position:absolute;left:3874;top:13169;width:2;height:62" coordorigin="3874,13169" coordsize="0,62" path="m3874,13230l3874,13169e" filled="f" stroked="t" strokeweight=".234793pt" strokecolor="#000000">
                <v:path arrowok="t"/>
              </v:shape>
            </v:group>
            <v:group style="position:absolute;left:7358;top:13140;width:2;height:119" coordorigin="7358,13140" coordsize="2,119">
              <v:shape style="position:absolute;left:7358;top:13140;width:2;height:119" coordorigin="7358,13140" coordsize="0,119" path="m7358,13259l7358,13140e" filled="f" stroked="t" strokeweight=".469586pt" strokecolor="#282828">
                <v:path arrowok="t"/>
              </v:shape>
            </v:group>
            <v:group style="position:absolute;left:517;top:7752;width:2;height:8611" coordorigin="517,7752" coordsize="2,8611">
              <v:shape style="position:absolute;left:517;top:7752;width:2;height:8611" coordorigin="517,7752" coordsize="0,8611" path="m517,16364l517,7752e" filled="f" stroked="t" strokeweight=".704379pt" strokecolor="#5B5B5B">
                <v:path arrowok="t"/>
              </v:shape>
            </v:group>
            <v:group style="position:absolute;left:1754;top:12841;width:2;height:1794" coordorigin="1754,12841" coordsize="2,1794">
              <v:shape style="position:absolute;left:1754;top:12841;width:2;height:1794" coordorigin="1754,12841" coordsize="0,1794" path="m1754,14636l1754,12841e" filled="f" stroked="t" strokeweight=".704379pt" strokecolor="#5B5B5B">
                <v:path arrowok="t"/>
              </v:shape>
            </v:group>
            <v:group style="position:absolute;left:517;top:13283;width:2;height:328" coordorigin="517,13283" coordsize="2,328">
              <v:shape style="position:absolute;left:517;top:13283;width:2;height:328" coordorigin="517,13283" coordsize="0,328" path="m517,13610l517,13283e" filled="f" stroked="t" strokeweight=".469586pt" strokecolor="#444444">
                <v:path arrowok="t"/>
              </v:shape>
            </v:group>
            <v:group style="position:absolute;left:1183;top:13283;width:2;height:119" coordorigin="1183,13283" coordsize="2,119">
              <v:shape style="position:absolute;left:1183;top:13283;width:2;height:119" coordorigin="1183,13283" coordsize="0,119" path="m1183,13401l1183,13283e" filled="f" stroked="t" strokeweight=".469586pt" strokecolor="#343434">
                <v:path arrowok="t"/>
              </v:shape>
            </v:group>
            <v:group style="position:absolute;left:2414;top:13283;width:2;height:328" coordorigin="2414,13283" coordsize="2,328">
              <v:shape style="position:absolute;left:2414;top:13283;width:2;height:328" coordorigin="2414,13283" coordsize="0,328" path="m2414,13610l2414,13283e" filled="f" stroked="t" strokeweight=".469586pt" strokecolor="#444444">
                <v:path arrowok="t"/>
              </v:shape>
            </v:group>
            <v:group style="position:absolute;left:9291;top:13314;width:33;height:2" coordorigin="9291,13314" coordsize="33,2">
              <v:shape style="position:absolute;left:9291;top:13314;width:33;height:2" coordorigin="9291,13314" coordsize="33,0" path="m9291,13314l9324,13314e" filled="f" stroked="t" strokeweight="3.085675pt" strokecolor="#3F443F">
                <v:path arrowok="t"/>
              </v:shape>
            </v:group>
            <v:group style="position:absolute;left:8697;top:13627;width:418;height:2" coordorigin="8697,13627" coordsize="418,2">
              <v:shape style="position:absolute;left:8697;top:13627;width:418;height:2" coordorigin="8697,13627" coordsize="418,0" path="m8697,13627l9115,13627e" filled="f" stroked="t" strokeweight=".704379pt" strokecolor="#575B6B">
                <v:path arrowok="t"/>
              </v:shape>
            </v:group>
            <v:group style="position:absolute;left:9086;top:13582;width:230;height:2" coordorigin="9086,13582" coordsize="230,2">
              <v:shape style="position:absolute;left:9086;top:13582;width:230;height:2" coordorigin="9086,13582" coordsize="230,0" path="m9086,13582l9317,13582e" filled="f" stroked="t" strokeweight="2.817515pt" strokecolor="#3F4B90">
                <v:path arrowok="t"/>
              </v:shape>
            </v:group>
            <v:group style="position:absolute;left:9312;top:13373;width:2;height:237" coordorigin="9312,13373" coordsize="2,237">
              <v:shape style="position:absolute;left:9312;top:13373;width:2;height:237" coordorigin="9312,13373" coordsize="0,237" path="m9312,13610l9312,13373e" filled="f" stroked="t" strokeweight=".234793pt" strokecolor="#7C7C83">
                <v:path arrowok="t"/>
              </v:shape>
            </v:group>
            <v:group style="position:absolute;left:9312;top:13582;width:841;height:2" coordorigin="9312,13582" coordsize="841,2">
              <v:shape style="position:absolute;left:9312;top:13582;width:841;height:2" coordorigin="9312,13582" coordsize="841,0" path="m9312,13582l10152,13582e" filled="f" stroked="t" strokeweight="3.991479pt" strokecolor="#444F7C">
                <v:path arrowok="t"/>
              </v:shape>
            </v:group>
            <v:group style="position:absolute;left:10124;top:13567;width:507;height:2" coordorigin="10124,13567" coordsize="507,2">
              <v:shape style="position:absolute;left:10124;top:13567;width:507;height:2" coordorigin="10124,13567" coordsize="507,0" path="m10124,13567l10631,13567e" filled="f" stroked="t" strokeweight="1.64355pt" strokecolor="#343F97">
                <v:path arrowok="t"/>
              </v:shape>
            </v:group>
            <v:group style="position:absolute;left:512;top:14056;width:672;height:2" coordorigin="512,14056" coordsize="672,2">
              <v:shape style="position:absolute;left:512;top:14056;width:672;height:2" coordorigin="512,14056" coordsize="672,0" path="m512,14056l1183,14056e" filled="f" stroked="t" strokeweight=".234793pt" strokecolor="#3B3B3B">
                <v:path arrowok="t"/>
              </v:shape>
            </v:group>
            <v:group style="position:absolute;left:517;top:13824;width:2;height:266" coordorigin="517,13824" coordsize="2,266">
              <v:shape style="position:absolute;left:517;top:13824;width:2;height:266" coordorigin="517,13824" coordsize="0,266" path="m517,14090l517,13824e" filled="f" stroked="t" strokeweight=".469586pt" strokecolor="#4B4B4B">
                <v:path arrowok="t"/>
              </v:shape>
            </v:group>
            <v:group style="position:absolute;left:1169;top:14056;width:582;height:2" coordorigin="1169,14056" coordsize="582,2">
              <v:shape style="position:absolute;left:1169;top:14056;width:582;height:2" coordorigin="1169,14056" coordsize="582,0" path="m1169,14056l1752,14056e" filled="f" stroked="t" strokeweight=".234793pt" strokecolor="#606060">
                <v:path arrowok="t"/>
              </v:shape>
            </v:group>
            <v:group style="position:absolute;left:1737;top:14056;width:681;height:2" coordorigin="1737,14056" coordsize="681,2">
              <v:shape style="position:absolute;left:1737;top:14056;width:681;height:2" coordorigin="1737,14056" coordsize="681,0" path="m1737,14056l2418,14056e" filled="f" stroked="t" strokeweight=".234793pt" strokecolor="#3F3F3F">
                <v:path arrowok="t"/>
              </v:shape>
            </v:group>
            <v:group style="position:absolute;left:2414;top:13824;width:2;height:266" coordorigin="2414,13824" coordsize="2,266">
              <v:shape style="position:absolute;left:2414;top:13824;width:2;height:266" coordorigin="2414,13824" coordsize="0,266" path="m2414,14090l2414,13824e" filled="f" stroked="t" strokeweight=".469586pt" strokecolor="#383838">
                <v:path arrowok="t"/>
              </v:shape>
            </v:group>
            <v:group style="position:absolute;left:517;top:14469;width:2;height:290" coordorigin="517,14469" coordsize="2,290">
              <v:shape style="position:absolute;left:517;top:14469;width:2;height:290" coordorigin="517,14469" coordsize="0,290" path="m517,14759l517,14469e" filled="f" stroked="t" strokeweight=".469586pt" strokecolor="#3B3B3B">
                <v:path arrowok="t"/>
              </v:shape>
            </v:group>
            <v:group style="position:absolute;left:1183;top:14469;width:2;height:380" coordorigin="1183,14469" coordsize="2,380">
              <v:shape style="position:absolute;left:1183;top:14469;width:2;height:380" coordorigin="1183,14469" coordsize="0,380" path="m1183,14849l1183,14469e" filled="f" stroked="t" strokeweight=".469586pt" strokecolor="#575757">
                <v:path arrowok="t"/>
              </v:shape>
            </v:group>
            <v:group style="position:absolute;left:2414;top:14469;width:2;height:166" coordorigin="2414,14469" coordsize="2,166">
              <v:shape style="position:absolute;left:2414;top:14469;width:2;height:166" coordorigin="2414,14469" coordsize="0,166" path="m2414,14636l2414,14469e" filled="f" stroked="t" strokeweight=".469586pt" strokecolor="#383838">
                <v:path arrowok="t"/>
              </v:shape>
            </v:group>
            <v:group style="position:absolute;left:1756;top:14579;width:2;height:180" coordorigin="1756,14579" coordsize="2,180">
              <v:shape style="position:absolute;left:1756;top:14579;width:2;height:180" coordorigin="1756,14579" coordsize="0,180" path="m1756,14759l1756,14579e" filled="f" stroked="t" strokeweight=".469586pt" strokecolor="#4B4B4B">
                <v:path arrowok="t"/>
              </v:shape>
            </v:group>
            <v:group style="position:absolute;left:3240;top:14731;width:310;height:2" coordorigin="3240,14731" coordsize="310,2">
              <v:shape style="position:absolute;left:3240;top:14731;width:310;height:2" coordorigin="3240,14731" coordsize="310,0" path="m3240,14731l3550,14731e" filled="f" stroked="t" strokeweight=".234793pt" strokecolor="#000000">
                <v:path arrowok="t"/>
              </v:shape>
            </v:group>
            <v:group style="position:absolute;left:3630;top:14759;width:103;height:2" coordorigin="3630,14759" coordsize="103,2">
              <v:shape style="position:absolute;left:3630;top:14759;width:103;height:2" coordorigin="3630,14759" coordsize="103,0" path="m3630,14759l3733,14759e" filled="f" stroked="t" strokeweight=".469586pt" strokecolor="#AFB3CF">
                <v:path arrowok="t"/>
              </v:shape>
            </v:group>
            <v:group style="position:absolute;left:3569;top:14759;width:418;height:2" coordorigin="3569,14759" coordsize="418,2">
              <v:shape style="position:absolute;left:3569;top:14759;width:418;height:2" coordorigin="3569,14759" coordsize="418,0" path="m3569,14759l3987,14759e" filled="f" stroked="t" strokeweight=".939172pt" strokecolor="#A3A8C8">
                <v:path arrowok="t"/>
              </v:shape>
            </v:group>
            <v:group style="position:absolute;left:7363;top:14579;width:2;height:180" coordorigin="7363,14579" coordsize="2,180">
              <v:shape style="position:absolute;left:7363;top:14579;width:2;height:180" coordorigin="7363,14579" coordsize="0,180" path="m7363,14759l7363,14579e" filled="f" stroked="t" strokeweight=".469586pt" strokecolor="#383838">
                <v:path arrowok="t"/>
              </v:shape>
            </v:group>
            <v:group style="position:absolute;left:1186;top:14579;width:2;height:413" coordorigin="1186,14579" coordsize="2,413">
              <v:shape style="position:absolute;left:1186;top:14579;width:2;height:413" coordorigin="1186,14579" coordsize="0,413" path="m1186,14992l1186,14579e" filled="f" stroked="t" strokeweight=".704379pt" strokecolor="#5B5B5B">
                <v:path arrowok="t"/>
              </v:shape>
            </v:group>
            <v:group style="position:absolute;left:7363;top:14702;width:2;height:1647" coordorigin="7363,14702" coordsize="2,1647">
              <v:shape style="position:absolute;left:7363;top:14702;width:2;height:1647" coordorigin="7363,14702" coordsize="0,1647" path="m7363,16349l7363,14702e" filled="f" stroked="t" strokeweight=".704379pt" strokecolor="#5B5B5B">
                <v:path arrowok="t"/>
              </v:shape>
            </v:group>
            <v:group style="position:absolute;left:1188;top:14935;width:2;height:147" coordorigin="1188,14935" coordsize="2,147">
              <v:shape style="position:absolute;left:1188;top:14935;width:2;height:147" coordorigin="1188,14935" coordsize="0,147" path="m1188,15082l1188,14935e" filled="f" stroked="t" strokeweight=".469586pt" strokecolor="#484848">
                <v:path arrowok="t"/>
              </v:shape>
            </v:group>
            <v:group style="position:absolute;left:11519;top:14935;width:2;height:147" coordorigin="11519,14935" coordsize="2,147">
              <v:shape style="position:absolute;left:11519;top:14935;width:2;height:147" coordorigin="11519,14935" coordsize="0,147" path="m11519,15082l11519,14935e" filled="f" stroked="t" strokeweight=".469586pt" strokecolor="#575757">
                <v:path arrowok="t"/>
              </v:shape>
            </v:group>
            <v:group style="position:absolute;left:1754;top:14702;width:2;height:1662" coordorigin="1754,14702" coordsize="2,1662">
              <v:shape style="position:absolute;left:1754;top:14702;width:2;height:1662" coordorigin="1754,14702" coordsize="0,1662" path="m1754,16364l1754,14702e" filled="f" stroked="t" strokeweight=".704379pt" strokecolor="#606060">
                <v:path arrowok="t"/>
              </v:shape>
            </v:group>
            <v:group style="position:absolute;left:1186;top:15025;width:2;height:513" coordorigin="1186,15025" coordsize="2,513">
              <v:shape style="position:absolute;left:1186;top:15025;width:2;height:513" coordorigin="1186,15025" coordsize="0,513" path="m1186,15538l1186,15025e" filled="f" stroked="t" strokeweight=".704379pt" strokecolor="#606060">
                <v:path arrowok="t"/>
              </v:shape>
            </v:group>
            <v:group style="position:absolute;left:1188;top:15481;width:2;height:242" coordorigin="1188,15481" coordsize="2,242">
              <v:shape style="position:absolute;left:1188;top:15481;width:2;height:242" coordorigin="1188,15481" coordsize="0,242" path="m1188,15723l1188,15481e" filled="f" stroked="t" strokeweight=".469586pt" strokecolor="#484848">
                <v:path arrowok="t"/>
              </v:shape>
            </v:group>
            <v:group style="position:absolute;left:512;top:16354;width:2052;height:2" coordorigin="512,16354" coordsize="2052,2">
              <v:shape style="position:absolute;left:512;top:16354;width:2052;height:2" coordorigin="512,16354" coordsize="2052,0" path="m512,16354l2564,16354e" filled="f" stroked="t" strokeweight=".704379pt" strokecolor="#676767">
                <v:path arrowok="t"/>
              </v:shape>
            </v:group>
            <v:group style="position:absolute;left:1188;top:15666;width:2;height:698" coordorigin="1188,15666" coordsize="2,698">
              <v:shape style="position:absolute;left:1188;top:15666;width:2;height:698" coordorigin="1188,15666" coordsize="0,698" path="m1188,16364l1188,15666e" filled="f" stroked="t" strokeweight=".704379pt" strokecolor="#575757">
                <v:path arrowok="t"/>
              </v:shape>
            </v:group>
            <v:group style="position:absolute;left:5687;top:16347;width:301;height:2" coordorigin="5687,16347" coordsize="301,2">
              <v:shape style="position:absolute;left:5687;top:16347;width:301;height:2" coordorigin="5687,16347" coordsize="301,0" path="m5687,16347l5987,16347e" filled="f" stroked="t" strokeweight=".469586pt" strokecolor="#676767">
                <v:path arrowok="t"/>
              </v:shape>
            </v:group>
            <v:group style="position:absolute;left:6457;top:16342;width:507;height:2" coordorigin="6457,16342" coordsize="507,2">
              <v:shape style="position:absolute;left:6457;top:16342;width:507;height:2" coordorigin="6457,16342" coordsize="507,0" path="m6457,16342l6964,16342e" filled="f" stroked="t" strokeweight=".469586pt" strokecolor="#707070">
                <v:path arrowok="t"/>
              </v:shape>
            </v:group>
            <v:group style="position:absolute;left:2113;top:16345;width:9410;height:2" coordorigin="2113,16345" coordsize="9410,2">
              <v:shape style="position:absolute;left:2113;top:16345;width:9410;height:2" coordorigin="2113,16345" coordsize="9410,0" path="m2113,16345l11524,16345e" filled="f" stroked="t" strokeweight=".704379pt" strokecolor="#6B6B6B">
                <v:path arrowok="t"/>
              </v:shape>
            </v:group>
            <v:group style="position:absolute;left:7518;top:16342;width:1822;height:2" coordorigin="7518,16342" coordsize="1822,2">
              <v:shape style="position:absolute;left:7518;top:16342;width:1822;height:2" coordorigin="7518,16342" coordsize="1822,0" path="m7518,16342l9340,16342e" filled="f" stroked="t" strokeweight=".469586pt" strokecolor="#646464">
                <v:path arrowok="t"/>
              </v:shape>
            </v:group>
            <v:group style="position:absolute;left:9922;top:16342;width:906;height:2" coordorigin="9922,16342" coordsize="906,2">
              <v:shape style="position:absolute;left:9922;top:16342;width:906;height:2" coordorigin="9922,16342" coordsize="906,0" path="m9922,16342l10829,16342e" filled="f" stroked="t" strokeweight=".704379pt" strokecolor="#6B6B6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6E7070"/>
          <w:spacing w:val="0"/>
          <w:w w:val="305"/>
        </w:rPr>
        <w:t>'ijaiy</w:t>
      </w:r>
      <w:r>
        <w:rPr>
          <w:rFonts w:ascii="Arial" w:hAnsi="Arial" w:cs="Arial" w:eastAsia="Arial"/>
          <w:sz w:val="23"/>
          <w:szCs w:val="23"/>
          <w:color w:val="6E7070"/>
          <w:spacing w:val="-76"/>
          <w:w w:val="305"/>
        </w:rPr>
        <w:t> 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187"/>
        </w:rPr>
        <w:t>i</w:t>
      </w:r>
      <w:r>
        <w:rPr>
          <w:rFonts w:ascii="Arial" w:hAnsi="Arial" w:cs="Arial" w:eastAsia="Arial"/>
          <w:sz w:val="23"/>
          <w:szCs w:val="23"/>
          <w:color w:val="3D3D3D"/>
          <w:spacing w:val="-2"/>
          <w:w w:val="187"/>
        </w:rPr>
        <w:t>r</w:t>
      </w:r>
      <w:r>
        <w:rPr>
          <w:rFonts w:ascii="Arial" w:hAnsi="Arial" w:cs="Arial" w:eastAsia="Arial"/>
          <w:sz w:val="23"/>
          <w:szCs w:val="23"/>
          <w:color w:val="565757"/>
          <w:spacing w:val="0"/>
          <w:w w:val="139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400" w:right="280"/>
        </w:sectPr>
      </w:pPr>
      <w:rPr/>
    </w:p>
    <w:p>
      <w:pPr>
        <w:spacing w:before="67" w:after="0" w:line="220" w:lineRule="auto"/>
        <w:ind w:left="633" w:right="-152" w:firstLine="35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8"/>
          <w:szCs w:val="88"/>
          <w:color w:val="343434"/>
          <w:spacing w:val="-391"/>
          <w:w w:val="173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343434"/>
          <w:spacing w:val="5"/>
          <w:w w:val="121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21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21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1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1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13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6" w:lineRule="auto"/>
        <w:ind w:left="530" w:right="4404" w:firstLine="-109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1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5"/>
          <w:w w:val="102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87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40" w:lineRule="auto"/>
        <w:ind w:left="1188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220" w:bottom="280" w:left="380" w:right="100"/>
          <w:cols w:num="2" w:equalWidth="0">
            <w:col w:w="1644" w:space="1526"/>
            <w:col w:w="8270"/>
          </w:cols>
        </w:sectPr>
      </w:pPr>
      <w:rPr/>
    </w:p>
    <w:p>
      <w:pPr>
        <w:spacing w:before="83" w:after="0" w:line="240" w:lineRule="auto"/>
        <w:ind w:left="160" w:right="-20"/>
        <w:jc w:val="left"/>
        <w:tabs>
          <w:tab w:pos="1520" w:val="left"/>
          <w:tab w:pos="3080" w:val="left"/>
          <w:tab w:pos="540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:20.05.2017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4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12:18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0"/>
          <w:w w:val="52"/>
          <w:i/>
        </w:rPr>
        <w:t>IT</w:t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-43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0232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74" w:right="-20"/>
        <w:jc w:val="left"/>
        <w:tabs>
          <w:tab w:pos="1520" w:val="left"/>
          <w:tab w:pos="3000" w:val="left"/>
          <w:tab w:pos="4160" w:val="left"/>
          <w:tab w:pos="5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:20.05.2017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_Kayıt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3277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67" w:lineRule="auto"/>
        <w:ind w:left="160" w:right="5530" w:firstLine="19"/>
        <w:jc w:val="left"/>
        <w:tabs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B.ildirile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:Kona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Alta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Rakım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Erkııtl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iDo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:Kona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Rakım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Erkııtl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6" w:lineRule="exact"/>
        <w:ind w:left="160" w:right="-20"/>
        <w:jc w:val="left"/>
        <w:tabs>
          <w:tab w:pos="1520" w:val="left"/>
          <w:tab w:pos="458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-2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2"/>
          <w:position w:val="-2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2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Yangın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:Dikkatsizli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2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2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2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160" w:right="-20"/>
        <w:jc w:val="left"/>
        <w:tabs>
          <w:tab w:pos="3540" w:val="left"/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343434"/>
          <w:w w:val="61"/>
          <w:position w:val="-2"/>
        </w:rPr>
        <w:t>rı</w:t>
      </w:r>
      <w:r>
        <w:rPr>
          <w:rFonts w:ascii="Arial" w:hAnsi="Arial" w:cs="Arial" w:eastAsia="Arial"/>
          <w:sz w:val="30"/>
          <w:szCs w:val="30"/>
          <w:color w:val="343434"/>
          <w:spacing w:val="-2"/>
          <w:w w:val="61"/>
          <w:position w:val="-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2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8"/>
          <w:position w:val="-2"/>
        </w:rPr>
        <w:t>tse: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-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3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left="3544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-1"/>
        </w:rPr>
        <w:t>Ahşap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4"/>
          <w:position w:val="-1"/>
        </w:rPr>
        <w:t>Djğ_e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4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74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315"/>
          <w:position w:val="-1"/>
        </w:rPr>
        <w:t>ı-------------------­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35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w w:val="94"/>
          <w:position w:val="1"/>
        </w:rPr>
        <w:t>ı=;=::.;ır-:=---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7"/>
          <w:w w:val="94"/>
          <w:position w:val="1"/>
        </w:rPr>
        <w:t>=</w:t>
      </w:r>
      <w:r>
        <w:rPr>
          <w:rFonts w:ascii="Times New Roman" w:hAnsi="Times New Roman" w:cs="Times New Roman" w:eastAsia="Times New Roman"/>
          <w:sz w:val="19"/>
          <w:szCs w:val="19"/>
          <w:color w:val="828280"/>
          <w:spacing w:val="-64"/>
          <w:w w:val="123"/>
          <w:position w:val="1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7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42"/>
          <w:w w:val="69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28280"/>
          <w:spacing w:val="-20"/>
          <w:w w:val="123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14"/>
          <w:w w:val="69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28280"/>
          <w:spacing w:val="-14"/>
          <w:w w:val="123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828280"/>
          <w:spacing w:val="-14"/>
          <w:w w:val="123"/>
          <w:emboss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28280"/>
          <w:spacing w:val="-14"/>
          <w:w w:val="123"/>
          <w:emboss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828280"/>
          <w:spacing w:val="-14"/>
          <w:w w:val="123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828280"/>
          <w:spacing w:val="-14"/>
          <w:w w:val="123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25"/>
          <w:w w:val="7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28280"/>
          <w:spacing w:val="-30"/>
          <w:w w:val="123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6"/>
          <w:w w:val="70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828280"/>
          <w:spacing w:val="0"/>
          <w:w w:val="122"/>
          <w:position w:val="1"/>
        </w:rPr>
        <w:t>:.</w:t>
      </w:r>
      <w:r>
        <w:rPr>
          <w:rFonts w:ascii="Times New Roman" w:hAnsi="Times New Roman" w:cs="Times New Roman" w:eastAsia="Times New Roman"/>
          <w:sz w:val="19"/>
          <w:szCs w:val="19"/>
          <w:color w:val="828280"/>
          <w:spacing w:val="-3"/>
          <w:w w:val="122"/>
          <w:position w:val="1"/>
        </w:rPr>
        <w:t>=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12"/>
          <w:w w:val="245"/>
          <w:position w:val="1"/>
        </w:rPr>
        <w:t>=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-12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0"/>
          <w:w w:val="100"/>
          <w:u w:val="single" w:color="969696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-19"/>
          <w:w w:val="100"/>
          <w:u w:val="single" w:color="96969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-19"/>
          <w:w w:val="100"/>
          <w:u w:val="single" w:color="969696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-19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0"/>
          <w:w w:val="89"/>
          <w:position w:val="1"/>
        </w:rPr>
        <w:t>x=:._::::..: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1"/>
          <w:w w:val="9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81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-31"/>
          <w:w w:val="81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0"/>
          <w:w w:val="58"/>
          <w:position w:val="1"/>
        </w:rPr>
        <w:t>:.:.....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-2"/>
          <w:w w:val="59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1"/>
        </w:rPr>
        <w:t>ı.yangını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1"/>
        </w:rPr>
        <w:t>:12:23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74" w:right="-20"/>
        <w:jc w:val="left"/>
        <w:tabs>
          <w:tab w:pos="2120" w:val="left"/>
          <w:tab w:pos="5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60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5"/>
          <w:w w:val="16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6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37" w:lineRule="exact"/>
        <w:ind w:left="2053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00"/>
          <w:position w:val="-1"/>
        </w:rPr>
        <w:t>j6ıniri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9696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696969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77"/>
          <w:position w:val="-1"/>
        </w:rPr>
        <w:t>Çv_ı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77"/>
          <w:position w:val="-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26"/>
          <w:w w:val="7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Eyü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-1"/>
        </w:rPr>
        <w:t>ÖZDEMİR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80" w:right="100"/>
        </w:sectPr>
      </w:pPr>
      <w:rPr/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left="17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50" w:lineRule="auto"/>
        <w:ind w:right="274"/>
        <w:jc w:val="left"/>
        <w:tabs>
          <w:tab w:pos="26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4"/>
        </w:rPr>
        <w:t>[Araç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261"/>
        </w:rPr>
        <w:t>I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20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20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0"/>
          <w:w w:val="2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12:19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[Araç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6"/>
        </w:rPr>
        <w:t>3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286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2" w:lineRule="exact"/>
        <w:ind w:left="253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5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216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21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6"/>
          <w:w w:val="2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:12:20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80" w:right="100"/>
          <w:cols w:num="3" w:equalWidth="0">
            <w:col w:w="675" w:space="1377"/>
            <w:col w:w="4553" w:space="412"/>
            <w:col w:w="4423"/>
          </w:cols>
        </w:sectPr>
      </w:pPr>
      <w:rPr/>
    </w:p>
    <w:p>
      <w:pPr>
        <w:spacing w:before="0" w:after="0" w:line="204" w:lineRule="exact"/>
        <w:ind w:left="4599" w:right="-20"/>
        <w:jc w:val="left"/>
        <w:tabs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61" w:lineRule="auto"/>
        <w:ind w:left="2077" w:right="3546" w:firstLine="2513"/>
        <w:jc w:val="left"/>
        <w:tabs>
          <w:tab w:pos="4580" w:val="left"/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:Gelmedi.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80" w:right="100"/>
        </w:sectPr>
      </w:pPr>
      <w:rPr/>
    </w:p>
    <w:p>
      <w:pPr>
        <w:spacing w:before="0" w:after="0" w:line="228" w:lineRule="exact"/>
        <w:ind w:left="160" w:right="-5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4"/>
          <w:szCs w:val="24"/>
          <w:color w:val="343434"/>
          <w:spacing w:val="0"/>
          <w:w w:val="100"/>
        </w:rPr>
        <w:t>I</w:t>
      </w:r>
      <w:r>
        <w:rPr>
          <w:rFonts w:ascii="Arial" w:hAnsi="Arial" w:cs="Arial" w:eastAsia="Arial"/>
          <w:sz w:val="24"/>
          <w:szCs w:val="24"/>
          <w:color w:val="343434"/>
          <w:spacing w:val="-1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ardımcı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pitmişse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6" w:lineRule="auto"/>
        <w:ind w:left="5" w:right="900" w:firstLine="7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204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20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5"/>
          <w:w w:val="2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Saati:­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0"/>
        </w:rPr>
        <w:t>Döntl_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0"/>
        </w:rPr>
        <w:t>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Saati:-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2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9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[Araç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80" w:right="100"/>
          <w:cols w:num="3" w:equalWidth="0">
            <w:col w:w="1326" w:space="745"/>
            <w:col w:w="2166" w:space="333"/>
            <w:col w:w="6870"/>
          </w:cols>
        </w:sectPr>
      </w:pPr>
      <w:rPr/>
    </w:p>
    <w:p>
      <w:pPr>
        <w:spacing w:before="28" w:after="0" w:line="240" w:lineRule="auto"/>
        <w:ind w:left="16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80" w:right="100"/>
          <w:cols w:num="2" w:equalWidth="0">
            <w:col w:w="1584" w:space="483"/>
            <w:col w:w="9373"/>
          </w:cols>
        </w:sectPr>
      </w:pPr>
      <w:rPr/>
    </w:p>
    <w:p>
      <w:pPr>
        <w:spacing w:before="12" w:after="0" w:line="134" w:lineRule="exact"/>
        <w:ind w:left="160" w:right="-7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-4"/>
        </w:rPr>
        <w:t>ile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5" w:after="0" w:line="141" w:lineRule="exact"/>
        <w:ind w:right="-20"/>
        <w:jc w:val="left"/>
        <w:tabs>
          <w:tab w:pos="1880" w:val="left"/>
          <w:tab w:pos="3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219"/>
          <w:position w:val="-8"/>
        </w:rPr>
        <w:t>u</w:t>
      </w:r>
      <w:r>
        <w:rPr>
          <w:rFonts w:ascii="Arial" w:hAnsi="Arial" w:cs="Arial" w:eastAsia="Arial"/>
          <w:sz w:val="18"/>
          <w:szCs w:val="18"/>
          <w:color w:val="4B4B4B"/>
          <w:spacing w:val="-64"/>
          <w:w w:val="219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  <w:position w:val="-8"/>
        </w:rPr>
        <w:t>[Köpük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96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89"/>
          <w:position w:val="-8"/>
        </w:rPr>
        <w:t>IK.K.T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89"/>
          <w:position w:val="-8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-10"/>
          <w:w w:val="89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-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7"/>
          <w:position w:val="-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138"/>
          <w:position w:val="-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80" w:right="100"/>
          <w:cols w:num="2" w:equalWidth="0">
            <w:col w:w="2522" w:space="2049"/>
            <w:col w:w="6869"/>
          </w:cols>
        </w:sectPr>
      </w:pPr>
      <w:rPr/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left="1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6" w:lineRule="exact"/>
        <w:ind w:left="2864" w:right="-20"/>
        <w:jc w:val="left"/>
        <w:tabs>
          <w:tab w:pos="4380" w:val="left"/>
          <w:tab w:pos="594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3</w:t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53"/>
        </w:rPr>
        <w:t>ı</w:t>
      </w:r>
      <w:r>
        <w:rPr>
          <w:rFonts w:ascii="Arial" w:hAnsi="Arial" w:cs="Arial" w:eastAsia="Arial"/>
          <w:sz w:val="38"/>
          <w:szCs w:val="38"/>
          <w:color w:val="4B4B4B"/>
          <w:spacing w:val="-53"/>
          <w:w w:val="53"/>
        </w:rPr>
        <w:t> </w:t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00"/>
        </w:rPr>
      </w:r>
      <w:r>
        <w:rPr>
          <w:rFonts w:ascii="Arial" w:hAnsi="Arial" w:cs="Arial" w:eastAsia="Arial"/>
          <w:sz w:val="31"/>
          <w:szCs w:val="31"/>
          <w:color w:val="343434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80" w:right="100"/>
          <w:cols w:num="2" w:equalWidth="0">
            <w:col w:w="1860" w:space="207"/>
            <w:col w:w="9373"/>
          </w:cols>
        </w:sectPr>
      </w:pPr>
      <w:rPr/>
    </w:p>
    <w:p>
      <w:pPr>
        <w:spacing w:before="24" w:after="0" w:line="256" w:lineRule="auto"/>
        <w:ind w:left="237" w:right="49" w:firstLine="188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atiarda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6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6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16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202"/>
        </w:rPr>
        <w:t>apı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izmaritinin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20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80" w:right="100"/>
        </w:sectPr>
      </w:pPr>
      <w:rPr/>
    </w:p>
    <w:p>
      <w:pPr>
        <w:spacing w:before="35" w:after="0" w:line="240" w:lineRule="auto"/>
        <w:ind w:left="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9" w:lineRule="auto"/>
        <w:ind w:left="160" w:right="40" w:firstLine="1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1.888828pt;margin-top:35.574562pt;width:45.675389pt;height:.1pt;mso-position-horizontal-relative:page;mso-position-vertical-relative:paragraph;z-index:-17083" coordorigin="838,711" coordsize="914,2">
            <v:shape style="position:absolute;left:838;top:711;width:914;height:2" coordorigin="838,711" coordsize="914,0" path="m838,711l1751,711e" filled="f" stroked="t" strokeweight=".47332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23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2"/>
          <w:w w:val="2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9" w:lineRule="exact"/>
        <w:ind w:left="108" w:right="-20"/>
        <w:jc w:val="left"/>
        <w:tabs>
          <w:tab w:pos="4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3"/>
          <w:szCs w:val="13"/>
          <w:color w:val="828280"/>
          <w:w w:val="88"/>
          <w:i/>
          <w:position w:val="5"/>
        </w:rPr>
        <w:t>1</w:t>
      </w:r>
      <w:r>
        <w:rPr>
          <w:rFonts w:ascii="Arial" w:hAnsi="Arial" w:cs="Arial" w:eastAsia="Arial"/>
          <w:sz w:val="13"/>
          <w:szCs w:val="13"/>
          <w:color w:val="828280"/>
          <w:spacing w:val="-24"/>
          <w:w w:val="100"/>
          <w:i/>
          <w:position w:val="5"/>
        </w:rPr>
        <w:t> </w:t>
      </w:r>
      <w:r>
        <w:rPr>
          <w:rFonts w:ascii="Arial" w:hAnsi="Arial" w:cs="Arial" w:eastAsia="Arial"/>
          <w:sz w:val="13"/>
          <w:szCs w:val="13"/>
          <w:color w:val="979797"/>
          <w:spacing w:val="0"/>
          <w:w w:val="73"/>
          <w:position w:val="-2"/>
        </w:rPr>
        <w:t>•</w:t>
      </w:r>
      <w:r>
        <w:rPr>
          <w:rFonts w:ascii="Arial" w:hAnsi="Arial" w:cs="Arial" w:eastAsia="Arial"/>
          <w:sz w:val="13"/>
          <w:szCs w:val="13"/>
          <w:color w:val="979797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3"/>
          <w:szCs w:val="13"/>
          <w:color w:val="979797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Jİn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2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1"/>
          <w:position w:val="-2"/>
        </w:rPr>
        <w:t>ş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54"/>
          <w:position w:val="-2"/>
        </w:rPr>
        <w:t>il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07" w:lineRule="exact"/>
        <w:ind w:left="160" w:right="-20"/>
        <w:jc w:val="left"/>
        <w:tabs>
          <w:tab w:pos="1080" w:val="left"/>
        </w:tabs>
        <w:rPr>
          <w:rFonts w:ascii="Courier New" w:hAnsi="Courier New" w:cs="Courier New" w:eastAsia="Courier New"/>
          <w:sz w:val="15"/>
          <w:szCs w:val="15"/>
        </w:rPr>
      </w:pPr>
      <w:rPr/>
      <w:r>
        <w:rPr>
          <w:rFonts w:ascii="Courier New" w:hAnsi="Courier New" w:cs="Courier New" w:eastAsia="Courier New"/>
          <w:sz w:val="15"/>
          <w:szCs w:val="15"/>
          <w:color w:val="696969"/>
          <w:w w:val="71"/>
        </w:rPr>
        <w:t>r</w:t>
      </w:r>
      <w:r>
        <w:rPr>
          <w:rFonts w:ascii="Courier New" w:hAnsi="Courier New" w:cs="Courier New" w:eastAsia="Courier New"/>
          <w:sz w:val="15"/>
          <w:szCs w:val="15"/>
          <w:color w:val="696969"/>
          <w:spacing w:val="-16"/>
          <w:w w:val="71"/>
        </w:rPr>
        <w:t>-</w:t>
      </w:r>
      <w:r>
        <w:rPr>
          <w:rFonts w:ascii="Courier New" w:hAnsi="Courier New" w:cs="Courier New" w:eastAsia="Courier New"/>
          <w:sz w:val="15"/>
          <w:szCs w:val="15"/>
          <w:color w:val="343434"/>
          <w:spacing w:val="0"/>
          <w:w w:val="47"/>
        </w:rPr>
        <w:t>_</w:t>
      </w:r>
      <w:r>
        <w:rPr>
          <w:rFonts w:ascii="Courier New" w:hAnsi="Courier New" w:cs="Courier New" w:eastAsia="Courier New"/>
          <w:sz w:val="15"/>
          <w:szCs w:val="15"/>
          <w:color w:val="343434"/>
          <w:spacing w:val="0"/>
          <w:w w:val="100"/>
        </w:rPr>
        <w:tab/>
      </w:r>
      <w:r>
        <w:rPr>
          <w:rFonts w:ascii="Courier New" w:hAnsi="Courier New" w:cs="Courier New" w:eastAsia="Courier New"/>
          <w:sz w:val="15"/>
          <w:szCs w:val="15"/>
          <w:color w:val="343434"/>
          <w:spacing w:val="0"/>
          <w:w w:val="46"/>
        </w:rPr>
        <w:t>..</w:t>
      </w:r>
      <w:r>
        <w:rPr>
          <w:rFonts w:ascii="Courier New" w:hAnsi="Courier New" w:cs="Courier New" w:eastAsia="Courier New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74" w:lineRule="exact"/>
        <w:ind w:left="259" w:right="-68"/>
        <w:jc w:val="left"/>
        <w:tabs>
          <w:tab w:pos="1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52" w:lineRule="atLeast"/>
        <w:ind w:left="2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33.920013pt;margin-top:16.151672pt;width:125.760002pt;height:120.0pt;mso-position-horizontal-relative:page;mso-position-vertical-relative:paragraph;z-index:-17085" type="#_x0000_t75">
            <v:imagedata r:id="rId21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67" w:lineRule="auto"/>
        <w:ind w:left="57" w:right="2472" w:firstLine="-5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[Şirketi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lfarih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20.05.2017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8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3"/>
        </w:rPr>
        <w:t>[GiDE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3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Kadifekale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3"/>
        </w:rPr>
        <w:t>Gnı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3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7" w:lineRule="exact"/>
        <w:ind w:right="-20"/>
        <w:jc w:val="right"/>
        <w:rPr>
          <w:rFonts w:ascii="Arial" w:hAnsi="Arial" w:cs="Arial" w:eastAsia="Arial"/>
          <w:sz w:val="52"/>
          <w:szCs w:val="5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1.109665pt;margin-top:51.142841pt;width:64.196403pt;height:60pt;mso-position-horizontal-relative:page;mso-position-vertical-relative:paragraph;z-index:-17082" type="#_x0000_t202" filled="f" stroked="f">
            <v:textbox inset="0,0,0,0">
              <w:txbxContent>
                <w:p>
                  <w:pPr>
                    <w:spacing w:before="0" w:after="0" w:line="1200" w:lineRule="exact"/>
                    <w:ind w:right="-220"/>
                    <w:jc w:val="left"/>
                    <w:rPr>
                      <w:rFonts w:ascii="Arial" w:hAnsi="Arial" w:cs="Arial" w:eastAsia="Arial"/>
                      <w:sz w:val="120"/>
                      <w:szCs w:val="120"/>
                    </w:rPr>
                  </w:pPr>
                  <w:rPr/>
                  <w:r>
                    <w:rPr>
                      <w:rFonts w:ascii="Arial" w:hAnsi="Arial" w:cs="Arial" w:eastAsia="Arial"/>
                      <w:sz w:val="120"/>
                      <w:szCs w:val="120"/>
                      <w:color w:val="343434"/>
                      <w:w w:val="122"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120"/>
                      <w:szCs w:val="120"/>
                      <w:color w:val="34366E"/>
                      <w:w w:val="131"/>
                      <w:position w:val="-1"/>
                    </w:rPr>
                    <w:t>(</w:t>
                  </w:r>
                  <w:r>
                    <w:rPr>
                      <w:rFonts w:ascii="Arial" w:hAnsi="Arial" w:cs="Arial" w:eastAsia="Arial"/>
                      <w:sz w:val="120"/>
                      <w:szCs w:val="120"/>
                      <w:color w:val="34366E"/>
                      <w:w w:val="130"/>
                      <w:position w:val="-1"/>
                    </w:rPr>
                    <w:t>t</w:t>
                  </w:r>
                  <w:r>
                    <w:rPr>
                      <w:rFonts w:ascii="Arial" w:hAnsi="Arial" w:cs="Arial" w:eastAsia="Arial"/>
                      <w:sz w:val="120"/>
                      <w:szCs w:val="120"/>
                      <w:color w:val="00000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1"/>
          <w:szCs w:val="141"/>
          <w:color w:val="444670"/>
          <w:w w:val="52"/>
          <w:i/>
          <w:position w:val="-85"/>
        </w:rPr>
        <w:t>?</w:t>
      </w:r>
      <w:r>
        <w:rPr>
          <w:rFonts w:ascii="Arial" w:hAnsi="Arial" w:cs="Arial" w:eastAsia="Arial"/>
          <w:sz w:val="141"/>
          <w:szCs w:val="141"/>
          <w:color w:val="444670"/>
          <w:spacing w:val="-247"/>
          <w:w w:val="52"/>
          <w:i/>
          <w:position w:val="-85"/>
        </w:rPr>
        <w:t>d</w:t>
      </w:r>
      <w:r>
        <w:rPr>
          <w:rFonts w:ascii="Arial" w:hAnsi="Arial" w:cs="Arial" w:eastAsia="Arial"/>
          <w:sz w:val="52"/>
          <w:szCs w:val="52"/>
          <w:color w:val="343434"/>
          <w:spacing w:val="0"/>
          <w:w w:val="42"/>
          <w:position w:val="-85"/>
        </w:rPr>
        <w:t>mi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62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</w:rPr>
        <w:t>[Bedeli: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93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12:40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80" w:right="100"/>
          <w:cols w:num="4" w:equalWidth="0">
            <w:col w:w="1944" w:space="109"/>
            <w:col w:w="3686" w:space="264"/>
            <w:col w:w="1338" w:space="958"/>
            <w:col w:w="3141"/>
          </w:cols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25.677614pt;margin-top:17.045895pt;width:549.051303pt;height:741.320203pt;mso-position-horizontal-relative:page;mso-position-vertical-relative:page;z-index:-17084" coordorigin="514,341" coordsize="10981,14826">
            <v:group style="position:absolute;left:525;top:353;width:10934;height:2" coordorigin="525,353" coordsize="10934,2">
              <v:shape style="position:absolute;left:525;top:353;width:10934;height:2" coordorigin="525,353" coordsize="10934,0" path="m525,353l11459,353e" filled="f" stroked="t" strokeweight=".70998pt" strokecolor="#575757">
                <v:path arrowok="t"/>
              </v:shape>
            </v:group>
            <v:group style="position:absolute;left:2440;top:348;width:2;height:1287" coordorigin="2440,348" coordsize="2,1287">
              <v:shape style="position:absolute;left:2440;top:348;width:2;height:1287" coordorigin="2440,348" coordsize="0,1287" path="m2440,1635l2440,348e" filled="f" stroked="t" strokeweight=".70998pt" strokecolor="#838383">
                <v:path arrowok="t"/>
              </v:shape>
            </v:group>
            <v:group style="position:absolute;left:9107;top:348;width:2;height:1287" coordorigin="9107,348" coordsize="2,1287">
              <v:shape style="position:absolute;left:9107;top:348;width:2;height:1287" coordorigin="9107,348" coordsize="0,1287" path="m9107,1635l9107,348e" filled="f" stroked="t" strokeweight=".70998pt" strokecolor="#878787">
                <v:path arrowok="t"/>
              </v:shape>
            </v:group>
            <v:group style="position:absolute;left:537;top:1511;width:2;height:4434" coordorigin="537,1511" coordsize="2,4434">
              <v:shape style="position:absolute;left:537;top:1511;width:2;height:4434" coordorigin="537,1511" coordsize="0,4434" path="m537,5945l537,1511e" filled="f" stroked="t" strokeweight=".70998pt" strokecolor="#606060">
                <v:path arrowok="t"/>
              </v:shape>
            </v:group>
            <v:group style="position:absolute;left:530;top:1628;width:10938;height:2" coordorigin="530,1628" coordsize="10938,2">
              <v:shape style="position:absolute;left:530;top:1628;width:10938;height:2" coordorigin="530,1628" coordsize="10938,0" path="m530,1628l11469,1628e" filled="f" stroked="t" strokeweight=".70998pt" strokecolor="#5B5B5B">
                <v:path arrowok="t"/>
              </v:shape>
            </v:group>
            <v:group style="position:absolute;left:535;top:1869;width:10938;height:2" coordorigin="535,1869" coordsize="10938,2">
              <v:shape style="position:absolute;left:535;top:1869;width:10938;height:2" coordorigin="535,1869" coordsize="10938,0" path="m535,1869l11473,1869e" filled="f" stroked="t" strokeweight=".70998pt" strokecolor="#5B5B5B">
                <v:path arrowok="t"/>
              </v:shape>
            </v:group>
            <v:group style="position:absolute;left:535;top:2102;width:10934;height:2" coordorigin="535,2102" coordsize="10934,2">
              <v:shape style="position:absolute;left:535;top:2102;width:10934;height:2" coordorigin="535,2102" coordsize="10934,0" path="m535,2102l11469,2102e" filled="f" stroked="t" strokeweight=".70998pt" strokecolor="#575757">
                <v:path arrowok="t"/>
              </v:shape>
            </v:group>
            <v:group style="position:absolute;left:530;top:2341;width:10943;height:2" coordorigin="530,2341" coordsize="10943,2">
              <v:shape style="position:absolute;left:530;top:2341;width:10943;height:2" coordorigin="530,2341" coordsize="10943,0" path="m530,2341l11473,2341e" filled="f" stroked="t" strokeweight=".70998pt" strokecolor="#575757">
                <v:path arrowok="t"/>
              </v:shape>
            </v:group>
            <v:group style="position:absolute;left:530;top:2584;width:10934;height:2" coordorigin="530,2584" coordsize="10934,2">
              <v:shape style="position:absolute;left:530;top:2584;width:10934;height:2" coordorigin="530,2584" coordsize="10934,0" path="m530,2584l11464,2584e" filled="f" stroked="t" strokeweight=".70998pt" strokecolor="#545454">
                <v:path arrowok="t"/>
              </v:shape>
            </v:group>
            <v:group style="position:absolute;left:535;top:2822;width:10938;height:2" coordorigin="535,2822" coordsize="10938,2">
              <v:shape style="position:absolute;left:535;top:2822;width:10938;height:2" coordorigin="535,2822" coordsize="10938,0" path="m535,2822l11473,2822e" filled="f" stroked="t" strokeweight=".70998pt" strokecolor="#545454">
                <v:path arrowok="t"/>
              </v:shape>
            </v:group>
            <v:group style="position:absolute;left:3905;top:2813;width:2;height:706" coordorigin="3905,2813" coordsize="2,706">
              <v:shape style="position:absolute;left:3905;top:2813;width:2;height:706" coordorigin="3905,2813" coordsize="0,706" path="m3905,3518l3905,2813e" filled="f" stroked="t" strokeweight=".70998pt" strokecolor="#484848">
                <v:path arrowok="t"/>
              </v:shape>
            </v:group>
            <v:group style="position:absolute;left:6963;top:2813;width:2;height:706" coordorigin="6963,2813" coordsize="2,706">
              <v:shape style="position:absolute;left:6963;top:2813;width:2;height:706" coordorigin="6963,2813" coordsize="0,706" path="m6963,3518l6963,2813e" filled="f" stroked="t" strokeweight=".70998pt" strokecolor="#606060">
                <v:path arrowok="t"/>
              </v:shape>
            </v:group>
            <v:group style="position:absolute;left:2433;top:3504;width:2;height:11651" coordorigin="2433,3504" coordsize="2,11651">
              <v:shape style="position:absolute;left:2433;top:3504;width:2;height:11651" coordorigin="2433,3504" coordsize="0,11651" path="m2433,15155l2433,3504e" filled="f" stroked="t" strokeweight=".70998pt" strokecolor="#5B5B5B">
                <v:path arrowok="t"/>
              </v:shape>
            </v:group>
            <v:group style="position:absolute;left:530;top:3514;width:10938;height:2" coordorigin="530,3514" coordsize="10938,2">
              <v:shape style="position:absolute;left:530;top:3514;width:10938;height:2" coordorigin="530,3514" coordsize="10938,0" path="m530,3514l11469,3514e" filled="f" stroked="t" strokeweight=".70998pt" strokecolor="#575757">
                <v:path arrowok="t"/>
              </v:shape>
            </v:group>
            <v:group style="position:absolute;left:525;top:3809;width:10962;height:2" coordorigin="525,3809" coordsize="10962,2">
              <v:shape style="position:absolute;left:525;top:3809;width:10962;height:2" coordorigin="525,3809" coordsize="10962,0" path="m525,3809l11487,3809e" filled="f" stroked="t" strokeweight=".70998pt" strokecolor="#575757">
                <v:path arrowok="t"/>
              </v:shape>
            </v:group>
            <v:group style="position:absolute;left:2428;top:4047;width:9045;height:2" coordorigin="2428,4047" coordsize="9045,2">
              <v:shape style="position:absolute;left:2428;top:4047;width:9045;height:2" coordorigin="2428,4047" coordsize="9045,0" path="m2428,4047l11473,4047e" filled="f" stroked="t" strokeweight=".70998pt" strokecolor="#575757">
                <v:path arrowok="t"/>
              </v:shape>
            </v:group>
            <v:group style="position:absolute;left:4951;top:4043;width:2;height:2164" coordorigin="4951,4043" coordsize="2,2164">
              <v:shape style="position:absolute;left:4951;top:4043;width:2;height:2164" coordorigin="4951,4043" coordsize="0,2164" path="m4951,6207l4951,4043e" filled="f" stroked="t" strokeweight=".70998pt" strokecolor="#4F4F4F">
                <v:path arrowok="t"/>
              </v:shape>
            </v:group>
            <v:group style="position:absolute;left:4941;top:4462;width:6532;height:2" coordorigin="4941,4462" coordsize="6532,2">
              <v:shape style="position:absolute;left:4941;top:4462;width:6532;height:2" coordorigin="4941,4462" coordsize="6532,0" path="m4941,4462l11473,4462e" filled="f" stroked="t" strokeweight=".70998pt" strokecolor="#575757">
                <v:path arrowok="t"/>
              </v:shape>
            </v:group>
            <v:group style="position:absolute;left:4937;top:4705;width:6537;height:2" coordorigin="4937,4705" coordsize="6537,2">
              <v:shape style="position:absolute;left:4937;top:4705;width:6537;height:2" coordorigin="4937,4705" coordsize="6537,0" path="m4937,4705l11473,4705e" filled="f" stroked="t" strokeweight=".70998pt" strokecolor="#575757">
                <v:path arrowok="t"/>
              </v:shape>
            </v:group>
            <v:group style="position:absolute;left:4941;top:4944;width:6537;height:2" coordorigin="4941,4944" coordsize="6537,2">
              <v:shape style="position:absolute;left:4941;top:4944;width:6537;height:2" coordorigin="4941,4944" coordsize="6537,0" path="m4941,4944l11478,4944e" filled="f" stroked="t" strokeweight=".70998pt" strokecolor="#6B6B6B">
                <v:path arrowok="t"/>
              </v:shape>
            </v:group>
            <v:group style="position:absolute;left:2423;top:5187;width:9055;height:2" coordorigin="2423,5187" coordsize="9055,2">
              <v:shape style="position:absolute;left:2423;top:5187;width:9055;height:2" coordorigin="2423,5187" coordsize="9055,0" path="m2423,5187l11478,5187e" filled="f" stroked="t" strokeweight=".70998pt" strokecolor="#575757">
                <v:path arrowok="t"/>
              </v:shape>
            </v:group>
            <v:group style="position:absolute;left:530;top:5428;width:10943;height:2" coordorigin="530,5428" coordsize="10943,2">
              <v:shape style="position:absolute;left:530;top:5428;width:10943;height:2" coordorigin="530,5428" coordsize="10943,0" path="m530,5428l11473,5428e" filled="f" stroked="t" strokeweight=".70998pt" strokecolor="#5B5B5B">
                <v:path arrowok="t"/>
              </v:shape>
            </v:group>
            <v:group style="position:absolute;left:2428;top:5892;width:9040;height:2" coordorigin="2428,5892" coordsize="9040,2">
              <v:shape style="position:absolute;left:2428;top:5892;width:9040;height:2" coordorigin="2428,5892" coordsize="9040,0" path="m2428,5892l11469,5892e" filled="f" stroked="t" strokeweight=".70998pt" strokecolor="#5B5B5B">
                <v:path arrowok="t"/>
              </v:shape>
            </v:group>
            <v:group style="position:absolute;left:7812;top:5416;width:2;height:791" coordorigin="7812,5416" coordsize="2,791">
              <v:shape style="position:absolute;left:7812;top:5416;width:2;height:791" coordorigin="7812,5416" coordsize="0,791" path="m7812,6207l7812,5416e" filled="f" stroked="t" strokeweight=".70998pt" strokecolor="#5B5B5B">
                <v:path arrowok="t"/>
              </v:shape>
            </v:group>
            <v:group style="position:absolute;left:535;top:6221;width:2;height:4367" coordorigin="535,6221" coordsize="2,4367">
              <v:shape style="position:absolute;left:535;top:6221;width:2;height:4367" coordorigin="535,6221" coordsize="0,4367" path="m535,10588l535,6221e" filled="f" stroked="t" strokeweight=".70998pt" strokecolor="#676767">
                <v:path arrowok="t"/>
              </v:shape>
            </v:group>
            <v:group style="position:absolute;left:530;top:6436;width:10953;height:2" coordorigin="530,6436" coordsize="10953,2">
              <v:shape style="position:absolute;left:530;top:6436;width:10953;height:2" coordorigin="530,6436" coordsize="10953,0" path="m530,6436l11483,6436e" filled="f" stroked="t" strokeweight=".70998pt" strokecolor="#575757">
                <v:path arrowok="t"/>
              </v:shape>
            </v:group>
            <v:group style="position:absolute;left:2423;top:6198;width:9045;height:2" coordorigin="2423,6198" coordsize="9045,2">
              <v:shape style="position:absolute;left:2423;top:6198;width:9045;height:2" coordorigin="2423,6198" coordsize="9045,0" path="m2423,6198l11469,6198e" filled="f" stroked="t" strokeweight=".70998pt" strokecolor="#5B5B5B">
                <v:path arrowok="t"/>
              </v:shape>
            </v:group>
            <v:group style="position:absolute;left:525;top:6908;width:10948;height:2" coordorigin="525,6908" coordsize="10948,2">
              <v:shape style="position:absolute;left:525;top:6908;width:10948;height:2" coordorigin="525,6908" coordsize="10948,0" path="m525,6908l11473,6908e" filled="f" stroked="t" strokeweight=".70998pt" strokecolor="#575757">
                <v:path arrowok="t"/>
              </v:shape>
            </v:group>
            <v:group style="position:absolute;left:4951;top:6903;width:2;height:734" coordorigin="4951,6903" coordsize="2,734">
              <v:shape style="position:absolute;left:4951;top:6903;width:2;height:734" coordorigin="4951,6903" coordsize="0,734" path="m4951,7637l4951,6903e" filled="f" stroked="t" strokeweight=".94664pt" strokecolor="#545454">
                <v:path arrowok="t"/>
              </v:shape>
            </v:group>
            <v:group style="position:absolute;left:4941;top:7149;width:6532;height:2" coordorigin="4941,7149" coordsize="6532,2">
              <v:shape style="position:absolute;left:4941;top:7149;width:6532;height:2" coordorigin="4941,7149" coordsize="6532,0" path="m4941,7149l11473,7149e" filled="f" stroked="t" strokeweight=".70998pt" strokecolor="#5B5B5B">
                <v:path arrowok="t"/>
              </v:shape>
            </v:group>
            <v:group style="position:absolute;left:4941;top:7389;width:6532;height:2" coordorigin="4941,7389" coordsize="6532,2">
              <v:shape style="position:absolute;left:4941;top:7389;width:6532;height:2" coordorigin="4941,7389" coordsize="6532,0" path="m4941,7389l11473,7389e" filled="f" stroked="t" strokeweight=".70998pt" strokecolor="#575757">
                <v:path arrowok="t"/>
              </v:shape>
            </v:group>
            <v:group style="position:absolute;left:525;top:7628;width:10948;height:2" coordorigin="525,7628" coordsize="10948,2">
              <v:shape style="position:absolute;left:525;top:7628;width:10948;height:2" coordorigin="525,7628" coordsize="10948,0" path="m525,7628l11473,7628e" filled="f" stroked="t" strokeweight=".70998pt" strokecolor="#575757">
                <v:path arrowok="t"/>
              </v:shape>
            </v:group>
            <v:group style="position:absolute;left:530;top:8329;width:10943;height:2" coordorigin="530,8329" coordsize="10943,2">
              <v:shape style="position:absolute;left:530;top:8329;width:10943;height:2" coordorigin="530,8329" coordsize="10943,0" path="m530,8329l11473,8329e" filled="f" stroked="t" strokeweight=".70998pt" strokecolor="#5B5B5B">
                <v:path arrowok="t"/>
              </v:shape>
            </v:group>
            <v:group style="position:absolute;left:525;top:9635;width:10953;height:2" coordorigin="525,9635" coordsize="10953,2">
              <v:shape style="position:absolute;left:525;top:9635;width:10953;height:2" coordorigin="525,9635" coordsize="10953,0" path="m525,9635l11478,9635e" filled="f" stroked="t" strokeweight=".70998pt" strokecolor="#5B5B5B">
                <v:path arrowok="t"/>
              </v:shape>
            </v:group>
            <v:group style="position:absolute;left:525;top:9873;width:10943;height:2" coordorigin="525,9873" coordsize="10943,2">
              <v:shape style="position:absolute;left:525;top:9873;width:10943;height:2" coordorigin="525,9873" coordsize="10943,0" path="m525,9873l11469,9873e" filled="f" stroked="t" strokeweight=".70998pt" strokecolor="#5B5B5B">
                <v:path arrowok="t"/>
              </v:shape>
            </v:group>
            <v:group style="position:absolute;left:525;top:10114;width:10953;height:2" coordorigin="525,10114" coordsize="10953,2">
              <v:shape style="position:absolute;left:525;top:10114;width:10953;height:2" coordorigin="525,10114" coordsize="10953,0" path="m525,10114l11478,10114e" filled="f" stroked="t" strokeweight=".70998pt" strokecolor="#606060">
                <v:path arrowok="t"/>
              </v:shape>
            </v:group>
            <v:group style="position:absolute;left:1780;top:10817;width:2;height:4343" coordorigin="1780,10817" coordsize="2,4343">
              <v:shape style="position:absolute;left:1780;top:10817;width:2;height:4343" coordorigin="1780,10817" coordsize="0,4343" path="m1780,15160l1780,10817e" filled="f" stroked="t" strokeweight=".70998pt" strokecolor="#545454">
                <v:path arrowok="t"/>
              </v:shape>
            </v:group>
            <v:group style="position:absolute;left:532;top:10760;width:2;height:4396" coordorigin="532,10760" coordsize="2,4396">
              <v:shape style="position:absolute;left:532;top:10760;width:2;height:4396" coordorigin="532,10760" coordsize="0,4396" path="m532,15155l532,10760e" filled="f" stroked="t" strokeweight=".47332pt" strokecolor="#676767">
                <v:path arrowok="t"/>
              </v:shape>
            </v:group>
            <v:group style="position:absolute;left:7365;top:10817;width:2;height:4329" coordorigin="7365,10817" coordsize="2,4329">
              <v:shape style="position:absolute;left:7365;top:10817;width:2;height:4329" coordorigin="7365,10817" coordsize="0,4329" path="m7365,15146l7365,10817e" filled="f" stroked="t" strokeweight=".70998pt" strokecolor="#606060">
                <v:path arrowok="t"/>
              </v:shape>
            </v:group>
            <v:group style="position:absolute;left:521;top:11060;width:10957;height:2" coordorigin="521,11060" coordsize="10957,2">
              <v:shape style="position:absolute;left:521;top:11060;width:10957;height:2" coordorigin="521,11060" coordsize="10957,0" path="m521,11060l11478,11060e" filled="f" stroked="t" strokeweight=".70998pt" strokecolor="#5B5B5B">
                <v:path arrowok="t"/>
              </v:shape>
            </v:group>
            <v:group style="position:absolute;left:521;top:15146;width:10962;height:2" coordorigin="521,15146" coordsize="10962,2">
              <v:shape style="position:absolute;left:521;top:15146;width:10962;height:2" coordorigin="521,15146" coordsize="10962,0" path="m521,15146l11483,15146e" filled="f" stroked="t" strokeweight=".70998pt" strokecolor="#676767">
                <v:path arrowok="t"/>
              </v:shape>
            </v:group>
            <v:group style="position:absolute;left:1363;top:10917;width:2;height:4238" coordorigin="1363,10917" coordsize="2,4238">
              <v:shape style="position:absolute;left:1363;top:10917;width:2;height:4238" coordorigin="1363,10917" coordsize="0,4238" path="m1363,15155l1363,10917e" filled="f" stroked="t" strokeweight=".70998pt" strokecolor="#4F4F4F">
                <v:path arrowok="t"/>
              </v:shape>
            </v:group>
            <v:group style="position:absolute;left:525;top:12843;width:1912;height:2" coordorigin="525,12843" coordsize="1912,2">
              <v:shape style="position:absolute;left:525;top:12843;width:1912;height:2" coordorigin="525,12843" coordsize="1912,0" path="m525,12843l2438,12843e" filled="f" stroked="t" strokeweight=".70998pt" strokecolor="#606060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22" w:lineRule="exact"/>
        <w:ind w:right="-20"/>
        <w:jc w:val="right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B8B8B8"/>
          <w:spacing w:val="0"/>
          <w:w w:val="97"/>
          <w:position w:val="-5"/>
        </w:rPr>
        <w:t>..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right="112"/>
        <w:jc w:val="righ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B8B8B8"/>
          <w:spacing w:val="0"/>
          <w:w w:val="67"/>
          <w:position w:val="1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677" w:lineRule="atLeas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43434"/>
          <w:spacing w:val="1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15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99" w:right="-79"/>
        <w:jc w:val="left"/>
        <w:tabs>
          <w:tab w:pos="212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4B4B4B"/>
          <w:w w:val="116"/>
        </w:rPr>
        <w:t>Alı</w:t>
      </w:r>
      <w:r>
        <w:rPr>
          <w:rFonts w:ascii="Arial" w:hAnsi="Arial" w:cs="Arial" w:eastAsia="Arial"/>
          <w:sz w:val="26"/>
          <w:szCs w:val="26"/>
          <w:color w:val="4B4B4B"/>
          <w:spacing w:val="-42"/>
          <w:w w:val="117"/>
        </w:rPr>
        <w:t>d</w:t>
      </w:r>
      <w:r>
        <w:rPr>
          <w:rFonts w:ascii="Arial" w:hAnsi="Arial" w:cs="Arial" w:eastAsia="Arial"/>
          <w:sz w:val="26"/>
          <w:szCs w:val="26"/>
          <w:color w:val="4B4B4B"/>
          <w:spacing w:val="-90"/>
          <w:w w:val="78"/>
        </w:rPr>
        <w:t>T</w:t>
      </w:r>
      <w:r>
        <w:rPr>
          <w:rFonts w:ascii="Arial" w:hAnsi="Arial" w:cs="Arial" w:eastAsia="Arial"/>
          <w:sz w:val="26"/>
          <w:szCs w:val="26"/>
          <w:color w:val="4B4B4B"/>
          <w:spacing w:val="-22"/>
          <w:w w:val="117"/>
        </w:rPr>
        <w:t>-</w:t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78"/>
        </w:rPr>
        <w:t>OP</w:t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828280"/>
          <w:spacing w:val="0"/>
          <w:w w:val="108"/>
        </w:rPr>
        <w:t>.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53" w:after="0" w:line="240" w:lineRule="auto"/>
        <w:ind w:left="77" w:right="144"/>
        <w:jc w:val="center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1"/>
          <w:szCs w:val="21"/>
          <w:color w:val="343434"/>
          <w:w w:val="319"/>
          <w:b/>
          <w:bCs/>
        </w:rPr>
        <w:t>\</w:t>
      </w:r>
      <w:r>
        <w:rPr>
          <w:rFonts w:ascii="Arial" w:hAnsi="Arial" w:cs="Arial" w:eastAsia="Arial"/>
          <w:sz w:val="21"/>
          <w:szCs w:val="21"/>
          <w:color w:val="343434"/>
          <w:w w:val="320"/>
          <w:b/>
          <w:bCs/>
        </w:rPr>
        <w:t>tfaiy</w:t>
      </w:r>
      <w:r>
        <w:rPr>
          <w:rFonts w:ascii="Arial" w:hAnsi="Arial" w:cs="Arial" w:eastAsia="Arial"/>
          <w:sz w:val="22"/>
          <w:szCs w:val="22"/>
          <w:color w:val="343434"/>
          <w:w w:val="84"/>
        </w:rPr>
        <w:t>mi</w:t>
      </w:r>
      <w:r>
        <w:rPr>
          <w:rFonts w:ascii="Arial" w:hAnsi="Arial" w:cs="Arial" w:eastAsia="Arial"/>
          <w:sz w:val="22"/>
          <w:szCs w:val="22"/>
          <w:color w:val="343434"/>
          <w:spacing w:val="-1"/>
          <w:w w:val="84"/>
        </w:rPr>
        <w:t>r</w:t>
      </w:r>
      <w:r>
        <w:rPr>
          <w:rFonts w:ascii="Arial" w:hAnsi="Arial" w:cs="Arial" w:eastAsia="Arial"/>
          <w:sz w:val="22"/>
          <w:szCs w:val="22"/>
          <w:color w:val="828280"/>
          <w:spacing w:val="0"/>
          <w:w w:val="147"/>
        </w:rPr>
        <w:t>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677" w:lineRule="atLeast"/>
        <w:ind w:left="-30" w:right="53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40" w:lineRule="exact"/>
        <w:ind w:left="-51" w:right="705"/>
        <w:jc w:val="center"/>
        <w:rPr>
          <w:rFonts w:ascii="Courier New" w:hAnsi="Courier New" w:cs="Courier New" w:eastAsia="Courier New"/>
          <w:sz w:val="41"/>
          <w:szCs w:val="41"/>
        </w:rPr>
      </w:pPr>
      <w:rPr/>
      <w:r>
        <w:rPr>
          <w:rFonts w:ascii="Courier New" w:hAnsi="Courier New" w:cs="Courier New" w:eastAsia="Courier New"/>
          <w:sz w:val="41"/>
          <w:szCs w:val="41"/>
          <w:color w:val="444670"/>
          <w:w w:val="52"/>
          <w:position w:val="1"/>
        </w:rPr>
        <w:t>f!#f</w:t>
      </w:r>
      <w:r>
        <w:rPr>
          <w:rFonts w:ascii="Courier New" w:hAnsi="Courier New" w:cs="Courier New" w:eastAsia="Courier New"/>
          <w:sz w:val="41"/>
          <w:szCs w:val="41"/>
          <w:color w:val="444670"/>
          <w:spacing w:val="-56"/>
          <w:w w:val="52"/>
          <w:position w:val="1"/>
        </w:rPr>
        <w:t>ö</w:t>
      </w:r>
      <w:r>
        <w:rPr>
          <w:rFonts w:ascii="Courier New" w:hAnsi="Courier New" w:cs="Courier New" w:eastAsia="Courier New"/>
          <w:sz w:val="41"/>
          <w:szCs w:val="41"/>
          <w:color w:val="4B4B4B"/>
          <w:spacing w:val="0"/>
          <w:w w:val="55"/>
          <w:position w:val="1"/>
        </w:rPr>
        <w:t>zDEM.</w:t>
      </w:r>
      <w:r>
        <w:rPr>
          <w:rFonts w:ascii="Courier New" w:hAnsi="Courier New" w:cs="Courier New" w:eastAsia="Courier New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290" w:right="101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343434"/>
          <w:spacing w:val="0"/>
          <w:w w:val="100"/>
          <w:i/>
          <w:position w:val="1"/>
        </w:rPr>
        <w:t>itf.</w:t>
      </w:r>
      <w:r>
        <w:rPr>
          <w:rFonts w:ascii="Arial" w:hAnsi="Arial" w:cs="Arial" w:eastAsia="Arial"/>
          <w:sz w:val="22"/>
          <w:szCs w:val="22"/>
          <w:color w:val="343434"/>
          <w:spacing w:val="10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35"/>
          <w:szCs w:val="35"/>
        </w:rPr>
      </w:pPr>
      <w:rPr/>
      <w:r>
        <w:rPr>
          <w:rFonts w:ascii="Arial" w:hAnsi="Arial" w:cs="Arial" w:eastAsia="Arial"/>
          <w:sz w:val="35"/>
          <w:szCs w:val="35"/>
          <w:color w:val="34366E"/>
          <w:spacing w:val="0"/>
          <w:w w:val="67"/>
        </w:rPr>
        <w:t>\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</w:rPr>
      </w:r>
    </w:p>
    <w:p>
      <w:pPr>
        <w:spacing w:before="1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8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w w:val="136"/>
        </w:rPr>
        <w:t>fuin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w w:val="137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w w:val="100"/>
        </w:rPr>
      </w:r>
    </w:p>
    <w:p>
      <w:pPr>
        <w:spacing w:before="0" w:after="0" w:line="217" w:lineRule="exact"/>
        <w:ind w:left="453" w:right="100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73" w:lineRule="atLeast"/>
        <w:ind w:left="338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70"/>
          <w:b/>
          <w:bCs/>
        </w:rPr>
        <w:t>2</w:t>
      </w:r>
      <w:r>
        <w:rPr>
          <w:rFonts w:ascii="Arial" w:hAnsi="Arial" w:cs="Arial" w:eastAsia="Arial"/>
          <w:sz w:val="28"/>
          <w:szCs w:val="28"/>
          <w:color w:val="343434"/>
          <w:spacing w:val="9"/>
          <w:w w:val="70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70"/>
          <w:b/>
          <w:bCs/>
        </w:rPr>
        <w:t>L</w:t>
      </w:r>
      <w:r>
        <w:rPr>
          <w:rFonts w:ascii="Arial" w:hAnsi="Arial" w:cs="Arial" w:eastAsia="Arial"/>
          <w:sz w:val="25"/>
          <w:szCs w:val="25"/>
          <w:color w:val="343434"/>
          <w:spacing w:val="15"/>
          <w:w w:val="70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49"/>
          <w:b/>
          <w:bCs/>
        </w:rPr>
        <w:t>MaYı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49"/>
          <w:b/>
          <w:bCs/>
        </w:rPr>
        <w:t>s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49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3"/>
          <w:w w:val="49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56"/>
          <w:b/>
          <w:bCs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4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83"/>
          <w:i/>
        </w:rPr>
        <w:t>  </w:t>
      </w:r>
      <w:r>
        <w:rPr>
          <w:rFonts w:ascii="Arial" w:hAnsi="Arial" w:cs="Arial" w:eastAsia="Arial"/>
          <w:sz w:val="19"/>
          <w:szCs w:val="19"/>
          <w:color w:val="343434"/>
          <w:spacing w:val="36"/>
          <w:w w:val="83"/>
          <w:i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343434"/>
          <w:spacing w:val="-3"/>
          <w:w w:val="8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80" w:right="100"/>
          <w:cols w:num="4" w:equalWidth="0">
            <w:col w:w="1381" w:space="828"/>
            <w:col w:w="2214" w:space="295"/>
            <w:col w:w="2054" w:space="1526"/>
            <w:col w:w="3142"/>
          </w:cols>
        </w:sectPr>
      </w:pPr>
      <w:rPr/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727" w:right="4426" w:firstLine="-114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2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6"/>
          <w:w w:val="103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96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62" w:lineRule="exact"/>
        <w:ind w:left="857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21"/>
          <w:position w:val="-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590" w:right="-20"/>
        <w:jc w:val="left"/>
        <w:tabs>
          <w:tab w:pos="32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832626pt;margin-top:-41.971851pt;width:499.856308pt;height:85.407014pt;mso-position-horizontal-relative:page;mso-position-vertical-relative:paragraph;z-index:-17067" type="#_x0000_t202" filled="f" stroked="f">
            <v:textbox inset="0,0,0,0">
              <w:txbxContent>
                <w:p>
                  <w:pPr>
                    <w:spacing w:before="0" w:after="0" w:line="1708" w:lineRule="exact"/>
                    <w:ind w:right="-296"/>
                    <w:jc w:val="left"/>
                    <w:tabs>
                      <w:tab w:pos="868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F2F2F"/>
                      <w:spacing w:val="0"/>
                      <w:w w:val="210"/>
                      <w:i/>
                      <w:position w:val="65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F2F2F"/>
                      <w:spacing w:val="0"/>
                      <w:w w:val="100"/>
                      <w:i/>
                      <w:position w:val="65"/>
                    </w:rPr>
                    <w:tab/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F2F2F"/>
                      <w:spacing w:val="0"/>
                      <w:w w:val="100"/>
                      <w:i/>
                      <w:position w:val="65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2F2F2F"/>
                      <w:spacing w:val="0"/>
                      <w:w w:val="261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-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59" w:lineRule="exact"/>
        <w:ind w:left="638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14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-20"/>
        <w:jc w:val="left"/>
        <w:tabs>
          <w:tab w:pos="1480" w:val="left"/>
          <w:tab w:pos="3080" w:val="left"/>
          <w:tab w:pos="546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20.05.2017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17"/>
          <w:w w:val="208"/>
          <w:position w:val="1"/>
        </w:rPr>
        <w:t>ı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208"/>
          <w:position w:val="1"/>
        </w:rPr>
        <w:t>ı</w:t>
      </w:r>
      <w:r>
        <w:rPr>
          <w:rFonts w:ascii="Arial" w:hAnsi="Arial" w:cs="Arial" w:eastAsia="Arial"/>
          <w:sz w:val="25"/>
          <w:szCs w:val="25"/>
          <w:color w:val="2F2F2F"/>
          <w:spacing w:val="-143"/>
          <w:w w:val="208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1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12:15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4"/>
          <w:position w:val="0"/>
        </w:rPr>
        <w:t>!Tel: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0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0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133" w:right="-20"/>
        <w:jc w:val="left"/>
        <w:tabs>
          <w:tab w:pos="1480" w:val="left"/>
          <w:tab w:pos="3080" w:val="left"/>
          <w:tab w:pos="4600" w:val="left"/>
          <w:tab w:pos="5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20.05.2017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3276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Gaziemir-40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38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Dogn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:Gaziemir-40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28" w:right="-20"/>
        <w:jc w:val="left"/>
        <w:tabs>
          <w:tab w:pos="1480" w:val="left"/>
          <w:tab w:pos="482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5"/>
          <w:position w:val="1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2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0"/>
        </w:rPr>
        <w:t>Yang-ı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:Dikkatsizlik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"/>
          <w:w w:val="116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mariti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1" w:after="0" w:line="179" w:lineRule="auto"/>
        <w:ind w:left="3470" w:right="3452" w:firstLine="-3341"/>
        <w:jc w:val="left"/>
        <w:tabs>
          <w:tab w:pos="3460" w:val="left"/>
          <w:tab w:pos="618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3.705719pt;margin-top:16.066519pt;width:91.548981pt;height:26pt;mso-position-horizontal-relative:page;mso-position-vertical-relative:paragraph;z-index:-17066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1100" w:val="left"/>
                      <w:tab w:pos="1740" w:val="left"/>
                    </w:tabs>
                    <w:rPr>
                      <w:rFonts w:ascii="Arial" w:hAnsi="Arial" w:cs="Arial" w:eastAsia="Arial"/>
                      <w:sz w:val="49"/>
                      <w:szCs w:val="49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45454"/>
                      <w:spacing w:val="0"/>
                      <w:w w:val="8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4545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545454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AAAAA"/>
                      <w:spacing w:val="0"/>
                      <w:w w:val="5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AAAAA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AAAAAA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1C1C1C"/>
                      <w:spacing w:val="0"/>
                      <w:w w:val="54"/>
                      <w:position w:val="1"/>
                    </w:rPr>
                    <w:t>ı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9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tonanne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4" w:lineRule="exact"/>
        <w:ind w:left="4883" w:right="-20"/>
        <w:jc w:val="left"/>
        <w:tabs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2F2F2F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15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0"/>
        </w:rPr>
        <w:t>12:25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133" w:right="-20"/>
        <w:jc w:val="left"/>
        <w:tabs>
          <w:tab w:pos="218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lKiracı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20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\miri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Milmi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YAVUZ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2094" w:right="-20"/>
        <w:jc w:val="left"/>
        <w:tabs>
          <w:tab w:pos="472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201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201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20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12:16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1"/>
        </w:rPr>
        <w:t>:12:21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20" w:bottom="280" w:left="200" w:right="220"/>
        </w:sectPr>
      </w:pPr>
      <w:rPr/>
    </w:p>
    <w:p>
      <w:pPr>
        <w:spacing w:before="0" w:after="0" w:line="240" w:lineRule="auto"/>
        <w:ind w:left="11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942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220"/>
          <w:cols w:num="2" w:equalWidth="0">
            <w:col w:w="600" w:space="1494"/>
            <w:col w:w="9406"/>
          </w:cols>
        </w:sectPr>
      </w:pPr>
      <w:rPr/>
    </w:p>
    <w:p>
      <w:pPr>
        <w:spacing w:before="29" w:after="0" w:line="240" w:lineRule="exact"/>
        <w:ind w:left="4645" w:right="4251" w:firstLine="-4507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-8"/>
          <w:w w:val="172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122" w:lineRule="exact"/>
        <w:ind w:left="2104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0"/>
          <w:position w:val="-8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2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7" w:lineRule="exact"/>
        <w:ind w:left="114" w:right="-20"/>
        <w:jc w:val="left"/>
        <w:tabs>
          <w:tab w:pos="580" w:val="left"/>
          <w:tab w:pos="464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6"/>
          <w:szCs w:val="36"/>
          <w:color w:val="2F2F2F"/>
          <w:spacing w:val="0"/>
          <w:w w:val="52"/>
        </w:rPr>
        <w:t>Yt</w:t>
      </w:r>
      <w:r>
        <w:rPr>
          <w:rFonts w:ascii="Times New Roman" w:hAnsi="Times New Roman" w:cs="Times New Roman" w:eastAsia="Times New Roman"/>
          <w:sz w:val="36"/>
          <w:szCs w:val="36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6"/>
          <w:szCs w:val="36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2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21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3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52" w:lineRule="auto"/>
        <w:ind w:left="147" w:right="2674" w:firstLine="-14"/>
        <w:jc w:val="left"/>
        <w:tabs>
          <w:tab w:pos="2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02"/>
        </w:rPr>
        <w:t>Dumm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616" w:right="402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Söndürınede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190" w:lineRule="exact"/>
        <w:ind w:left="133" w:right="-20"/>
        <w:jc w:val="left"/>
        <w:tabs>
          <w:tab w:pos="2800" w:val="left"/>
          <w:tab w:pos="5340" w:val="left"/>
          <w:tab w:pos="6540" w:val="left"/>
          <w:tab w:pos="8100" w:val="left"/>
          <w:tab w:pos="9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IKöpükK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95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95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2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314"/>
          <w:position w:val="-4"/>
        </w:rPr>
        <w:t>02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8"/>
          <w:w w:val="31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1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6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left="5507" w:right="-20"/>
        <w:jc w:val="left"/>
        <w:tabs>
          <w:tab w:pos="6540" w:val="left"/>
          <w:tab w:pos="8100" w:val="left"/>
          <w:tab w:pos="97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1,5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545454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54545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545454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1C1C1C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1C1C1C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1C1C1C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2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yanmıştır.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2" w:lineRule="auto"/>
        <w:ind w:left="143" w:right="6369" w:firstLine="-1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bulunmamaktadır.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57" w:lineRule="auto"/>
        <w:ind w:left="115" w:right="88" w:firstLine="1966"/>
        <w:jc w:val="righ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6"/>
        </w:rPr>
        <w:t>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4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geçmekte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söndürıneden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düşürmü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tutuştunnası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62" w:lineRule="auto"/>
        <w:ind w:left="133" w:right="4082" w:firstLine="68"/>
        <w:jc w:val="left"/>
        <w:tabs>
          <w:tab w:pos="218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42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1"/>
          <w:w w:val="1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2"/>
          <w:w w:val="11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Bedeli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2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05" w:lineRule="exact"/>
        <w:ind w:left="1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P'"ı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2" w:lineRule="exact"/>
        <w:ind w:left="1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2F2F2F"/>
          <w:spacing w:val="-29"/>
          <w:w w:val="152"/>
        </w:rPr>
        <w:t>n</w:t>
      </w:r>
      <w:r>
        <w:rPr>
          <w:rFonts w:ascii="Arial" w:hAnsi="Arial" w:cs="Arial" w:eastAsia="Arial"/>
          <w:sz w:val="26"/>
          <w:szCs w:val="26"/>
          <w:color w:val="545454"/>
          <w:spacing w:val="0"/>
          <w:w w:val="72"/>
        </w:rPr>
        <w:t>.</w:t>
      </w:r>
      <w:r>
        <w:rPr>
          <w:rFonts w:ascii="Arial" w:hAnsi="Arial" w:cs="Arial" w:eastAsia="Arial"/>
          <w:sz w:val="26"/>
          <w:szCs w:val="26"/>
          <w:color w:val="545454"/>
          <w:spacing w:val="0"/>
          <w:w w:val="100"/>
        </w:rPr>
        <w:t>  </w:t>
      </w:r>
      <w:r>
        <w:rPr>
          <w:rFonts w:ascii="Arial" w:hAnsi="Arial" w:cs="Arial" w:eastAsia="Arial"/>
          <w:sz w:val="26"/>
          <w:szCs w:val="26"/>
          <w:color w:val="54545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7"/>
          <w:position w:val="1"/>
        </w:rPr>
        <w:t>_ıı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6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13" w:lineRule="exact"/>
        <w:ind w:left="166" w:right="-20"/>
        <w:jc w:val="left"/>
        <w:tabs>
          <w:tab w:pos="2100" w:val="left"/>
          <w:tab w:pos="6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rrarih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20.05.2017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:12:55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252" w:right="-20"/>
        <w:jc w:val="left"/>
        <w:tabs>
          <w:tab w:pos="1060" w:val="left"/>
          <w:tab w:pos="8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-14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220"/>
        </w:sectPr>
      </w:pPr>
      <w:rPr/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9" w:lineRule="exact"/>
        <w:ind w:left="309" w:right="-78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2F2F2F"/>
          <w:spacing w:val="0"/>
          <w:w w:val="81"/>
          <w:position w:val="-3"/>
        </w:rPr>
        <w:t>·u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89" w:lineRule="exact"/>
        <w:ind w:left="314" w:right="-62"/>
        <w:jc w:val="left"/>
        <w:rPr>
          <w:rFonts w:ascii="Arial" w:hAnsi="Arial" w:cs="Arial" w:eastAsia="Arial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2F2F2F"/>
          <w:spacing w:val="-28"/>
          <w:w w:val="83"/>
          <w:i/>
        </w:rPr>
        <w:t>.</w:t>
      </w:r>
      <w:r>
        <w:rPr>
          <w:rFonts w:ascii="Arial" w:hAnsi="Arial" w:cs="Arial" w:eastAsia="Arial"/>
          <w:sz w:val="8"/>
          <w:szCs w:val="8"/>
          <w:color w:val="2F2F2F"/>
          <w:spacing w:val="-20"/>
          <w:w w:val="89"/>
          <w:i/>
          <w:position w:val="17"/>
        </w:rPr>
        <w:t>&lt;</w:t>
      </w:r>
      <w:r>
        <w:rPr>
          <w:rFonts w:ascii="Times New Roman" w:hAnsi="Times New Roman" w:cs="Times New Roman" w:eastAsia="Times New Roman"/>
          <w:sz w:val="32"/>
          <w:szCs w:val="32"/>
          <w:color w:val="2F2F2F"/>
          <w:spacing w:val="-134"/>
          <w:w w:val="83"/>
          <w:i/>
          <w:position w:val="0"/>
        </w:rPr>
        <w:t>o</w:t>
      </w:r>
      <w:r>
        <w:rPr>
          <w:rFonts w:ascii="Arial" w:hAnsi="Arial" w:cs="Arial" w:eastAsia="Arial"/>
          <w:sz w:val="8"/>
          <w:szCs w:val="8"/>
          <w:color w:val="2F2F2F"/>
          <w:spacing w:val="0"/>
          <w:w w:val="90"/>
          <w:i/>
          <w:position w:val="17"/>
        </w:rPr>
        <w:t>1)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right="1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52"/>
          <w:position w:val="-2"/>
        </w:rPr>
        <w:t>.....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91" w:lineRule="exact"/>
        <w:ind w:left="285" w:right="-45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2F2F2F"/>
          <w:spacing w:val="0"/>
          <w:w w:val="109"/>
          <w:position w:val="1"/>
        </w:rPr>
        <w:t>·ı-o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73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335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9" w:after="0" w:line="505" w:lineRule="exact"/>
        <w:ind w:left="671" w:right="-20"/>
        <w:jc w:val="left"/>
        <w:tabs>
          <w:tab w:pos="1160" w:val="left"/>
        </w:tabs>
        <w:rPr>
          <w:rFonts w:ascii="Times New Roman" w:hAnsi="Times New Roman" w:cs="Times New Roman" w:eastAsia="Times New Roman"/>
          <w:sz w:val="42"/>
          <w:szCs w:val="42"/>
        </w:rPr>
      </w:pPr>
      <w:rPr/>
      <w:r>
        <w:rPr/>
        <w:pict>
          <v:group style="position:absolute;margin-left:149.930435pt;margin-top:16.926538pt;width:1.784886pt;height:16.129735pt;mso-position-horizontal-relative:page;mso-position-vertical-relative:paragraph;z-index:-17080" coordorigin="2999,339" coordsize="36,323">
            <v:group style="position:absolute;left:3022;top:350;width:2;height:229" coordorigin="3022,350" coordsize="2,229">
              <v:shape style="position:absolute;left:3022;top:350;width:2;height:229" coordorigin="3022,350" coordsize="0,229" path="m3022,580l3022,350e" filled="f" stroked="t" strokeweight="1.189924pt" strokecolor="#2F3B77">
                <v:path arrowok="t"/>
              </v:shape>
            </v:group>
            <v:group style="position:absolute;left:3013;top:475;width:2;height:172" coordorigin="3013,475" coordsize="2,172">
              <v:shape style="position:absolute;left:3013;top:475;width:2;height:172" coordorigin="3013,475" coordsize="0,172" path="m3013,647l3013,475e" filled="f" stroked="t" strokeweight="1.427909pt" strokecolor="#2F3F7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56.594009pt;margin-top:19.911955pt;width:.1pt;height:7.649455pt;mso-position-horizontal-relative:page;mso-position-vertical-relative:paragraph;z-index:-17079" coordorigin="3132,398" coordsize="2,153">
            <v:shape style="position:absolute;left:3132;top:398;width:2;height:153" coordorigin="3132,398" coordsize="0,153" path="m3132,551l3132,398e" filled="f" stroked="t" strokeweight=".237985pt" strokecolor="#000000">
              <v:path arrowok="t"/>
            </v:shape>
          </v:group>
          <w10:wrap type="none"/>
        </w:pict>
      </w:r>
      <w:r>
        <w:rPr/>
        <w:pict>
          <v:group style="position:absolute;margin-left:158.021912pt;margin-top:28.039501pt;width:.1pt;height:4.302818pt;mso-position-horizontal-relative:page;mso-position-vertical-relative:paragraph;z-index:-17078" coordorigin="3160,561" coordsize="2,86">
            <v:shape style="position:absolute;left:3160;top:561;width:2;height:86" coordorigin="3160,561" coordsize="0,86" path="m3160,647l3160,561e" filled="f" stroked="t" strokeweight=".47597pt" strokecolor="#444B83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51"/>
          <w:szCs w:val="51"/>
          <w:color w:val="313F9A"/>
          <w:spacing w:val="0"/>
          <w:w w:val="54"/>
          <w:position w:val="-7"/>
        </w:rPr>
        <w:t>1</w:t>
      </w:r>
      <w:r>
        <w:rPr>
          <w:rFonts w:ascii="Times New Roman" w:hAnsi="Times New Roman" w:cs="Times New Roman" w:eastAsia="Times New Roman"/>
          <w:sz w:val="51"/>
          <w:szCs w:val="51"/>
          <w:color w:val="313F9A"/>
          <w:spacing w:val="-61"/>
          <w:w w:val="54"/>
          <w:position w:val="-7"/>
        </w:rPr>
        <w:t> </w:t>
      </w:r>
      <w:r>
        <w:rPr>
          <w:rFonts w:ascii="Times New Roman" w:hAnsi="Times New Roman" w:cs="Times New Roman" w:eastAsia="Times New Roman"/>
          <w:sz w:val="51"/>
          <w:szCs w:val="51"/>
          <w:color w:val="313F9A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51"/>
          <w:szCs w:val="51"/>
          <w:color w:val="313F9A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42"/>
          <w:szCs w:val="42"/>
          <w:color w:val="3A3F70"/>
          <w:spacing w:val="0"/>
          <w:w w:val="54"/>
          <w:i/>
          <w:position w:val="-7"/>
        </w:rPr>
        <w:t>o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2375" w:right="-20"/>
        <w:jc w:val="left"/>
        <w:rPr>
          <w:rFonts w:ascii="Times New Roman" w:hAnsi="Times New Roman" w:cs="Times New Roman" w:eastAsia="Times New Roman"/>
          <w:sz w:val="76"/>
          <w:szCs w:val="76"/>
        </w:rPr>
      </w:pPr>
      <w:rPr/>
      <w:r>
        <w:rPr>
          <w:rFonts w:ascii="Times New Roman" w:hAnsi="Times New Roman" w:cs="Times New Roman" w:eastAsia="Times New Roman"/>
          <w:sz w:val="76"/>
          <w:szCs w:val="76"/>
          <w:color w:val="3A3F70"/>
          <w:spacing w:val="0"/>
          <w:w w:val="51"/>
          <w:position w:val="-38"/>
        </w:rPr>
        <w:t>-t!j;;:;u</w:t>
      </w:r>
      <w:r>
        <w:rPr>
          <w:rFonts w:ascii="Times New Roman" w:hAnsi="Times New Roman" w:cs="Times New Roman" w:eastAsia="Times New Roman"/>
          <w:sz w:val="76"/>
          <w:szCs w:val="76"/>
          <w:color w:val="000000"/>
          <w:spacing w:val="0"/>
          <w:w w:val="100"/>
          <w:position w:val="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4" w:right="-20"/>
        <w:jc w:val="lef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2F2F2F"/>
          <w:w w:val="77"/>
        </w:rPr>
        <w:t>2</w:t>
      </w:r>
      <w:r>
        <w:rPr>
          <w:rFonts w:ascii="Times New Roman" w:hAnsi="Times New Roman" w:cs="Times New Roman" w:eastAsia="Times New Roman"/>
          <w:sz w:val="31"/>
          <w:szCs w:val="31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72"/>
        </w:rPr>
        <w:t>g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-1"/>
          <w:w w:val="72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2F2F2F"/>
          <w:spacing w:val="0"/>
          <w:w w:val="51"/>
        </w:rPr>
        <w:t>MaY,ısııJ\\</w:t>
      </w:r>
      <w:r>
        <w:rPr>
          <w:rFonts w:ascii="Times New Roman" w:hAnsi="Times New Roman" w:cs="Times New Roman" w:eastAsia="Times New Roman"/>
          <w:sz w:val="33"/>
          <w:szCs w:val="33"/>
          <w:color w:val="2F2F2F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42" w:lineRule="exact"/>
        <w:ind w:right="-20"/>
        <w:jc w:val="left"/>
        <w:tabs>
          <w:tab w:pos="112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3.688354pt;margin-top:7.093213pt;width:113.644152pt;height:50pt;mso-position-horizontal-relative:page;mso-position-vertical-relative:paragraph;z-index:-17065" type="#_x0000_t202" filled="f" stroked="f">
            <v:textbox inset="0,0,0,0">
              <w:txbxContent>
                <w:p>
                  <w:pPr>
                    <w:spacing w:before="0" w:after="0" w:line="1000" w:lineRule="exact"/>
                    <w:ind w:right="-190"/>
                    <w:jc w:val="left"/>
                    <w:rPr>
                      <w:rFonts w:ascii="Arial" w:hAnsi="Arial" w:cs="Arial" w:eastAsia="Arial"/>
                      <w:sz w:val="100"/>
                      <w:szCs w:val="100"/>
                    </w:rPr>
                  </w:pPr>
                  <w:rPr/>
                  <w:r>
                    <w:rPr>
                      <w:rFonts w:ascii="Arial" w:hAnsi="Arial" w:cs="Arial" w:eastAsia="Arial"/>
                      <w:sz w:val="100"/>
                      <w:szCs w:val="100"/>
                      <w:color w:val="545454"/>
                      <w:spacing w:val="0"/>
                      <w:w w:val="58"/>
                      <w:position w:val="-1"/>
                    </w:rPr>
                    <w:t>t.n</w:t>
                  </w:r>
                  <w:r>
                    <w:rPr>
                      <w:rFonts w:ascii="Arial" w:hAnsi="Arial" w:cs="Arial" w:eastAsia="Arial"/>
                      <w:sz w:val="100"/>
                      <w:szCs w:val="100"/>
                      <w:color w:val="545454"/>
                      <w:spacing w:val="0"/>
                      <w:w w:val="58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00"/>
                      <w:szCs w:val="100"/>
                      <w:color w:val="545454"/>
                      <w:spacing w:val="4"/>
                      <w:w w:val="58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00"/>
                      <w:szCs w:val="100"/>
                      <w:color w:val="545454"/>
                      <w:spacing w:val="0"/>
                      <w:w w:val="59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100"/>
                      <w:szCs w:val="100"/>
                      <w:color w:val="545454"/>
                      <w:spacing w:val="-1"/>
                      <w:w w:val="58"/>
                      <w:position w:val="-1"/>
                    </w:rPr>
                    <w:t>W</w:t>
                  </w:r>
                  <w:r>
                    <w:rPr>
                      <w:rFonts w:ascii="Arial" w:hAnsi="Arial" w:cs="Arial" w:eastAsia="Arial"/>
                      <w:sz w:val="100"/>
                      <w:szCs w:val="100"/>
                      <w:color w:val="1D238E"/>
                      <w:spacing w:val="0"/>
                      <w:w w:val="97"/>
                      <w:position w:val="-1"/>
                    </w:rPr>
                    <w:t>7</w:t>
                  </w:r>
                  <w:r>
                    <w:rPr>
                      <w:rFonts w:ascii="Arial" w:hAnsi="Arial" w:cs="Arial" w:eastAsia="Arial"/>
                      <w:sz w:val="100"/>
                      <w:szCs w:val="10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100"/>
          <w:position w:val="-9"/>
        </w:rPr>
        <w:t>..</w:t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2"/>
          <w:szCs w:val="22"/>
          <w:color w:val="545454"/>
          <w:spacing w:val="0"/>
          <w:w w:val="567"/>
          <w:position w:val="-9"/>
        </w:rPr>
        <w:t>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220"/>
          <w:cols w:num="3" w:equalWidth="0">
            <w:col w:w="490" w:space="1780"/>
            <w:col w:w="4003" w:space="2208"/>
            <w:col w:w="3019"/>
          </w:cols>
        </w:sectPr>
      </w:pPr>
      <w:rPr/>
    </w:p>
    <w:p>
      <w:pPr>
        <w:spacing w:before="87" w:after="0" w:line="382" w:lineRule="exact"/>
        <w:ind w:left="2306" w:right="-20"/>
        <w:jc w:val="left"/>
        <w:rPr>
          <w:rFonts w:ascii="Times New Roman" w:hAnsi="Times New Roman" w:cs="Times New Roman" w:eastAsia="Times New Roman"/>
          <w:sz w:val="38"/>
          <w:szCs w:val="38"/>
        </w:rPr>
      </w:pPr>
      <w:rPr/>
      <w:r>
        <w:rPr/>
        <w:pict>
          <v:group style="position:absolute;margin-left:130.723083pt;margin-top:17.616165pt;width:9.598945pt;height:18.811488pt;mso-position-horizontal-relative:page;mso-position-vertical-relative:paragraph;z-index:-17074" coordorigin="2614,352" coordsize="192,376">
            <v:group style="position:absolute;left:2614;top:352;width:137;height:368" coordorigin="2614,352" coordsize="137,368">
              <v:shape style="position:absolute;left:2614;top:352;width:137;height:368" coordorigin="2614,352" coordsize="137,368" path="m2614,352l2751,352,2751,721,2614,721,2614,352e" filled="t" fillcolor="#EDEDED" stroked="f">
                <v:path arrowok="t"/>
                <v:fill/>
              </v:shape>
            </v:group>
            <v:group style="position:absolute;left:2775;top:507;width:2;height:191" coordorigin="2775,507" coordsize="2,191">
              <v:shape style="position:absolute;left:2775;top:507;width:2;height:191" coordorigin="2775,507" coordsize="0,191" path="m2775,698l2775,507e" filled="f" stroked="t" strokeweight="3.09684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43.114853pt;margin-top:21.774368pt;width:10.530035pt;height:12.96045pt;mso-position-horizontal-relative:page;mso-position-vertical-relative:paragraph;z-index:-17073" coordorigin="2862,435" coordsize="211,259">
            <v:shape style="position:absolute;left:2862;top:435;width:211;height:259" coordorigin="2862,435" coordsize="211,259" path="m2862,435l3073,435,3073,695,2862,695,2862,435e" filled="t" fillcolor="#ED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38"/>
          <w:szCs w:val="38"/>
          <w:color w:val="545454"/>
          <w:spacing w:val="-131"/>
          <w:w w:val="117"/>
          <w:position w:val="-5"/>
        </w:rPr>
        <w:t>u</w:t>
      </w:r>
      <w:r>
        <w:rPr>
          <w:rFonts w:ascii="Times New Roman" w:hAnsi="Times New Roman" w:cs="Times New Roman" w:eastAsia="Times New Roman"/>
          <w:sz w:val="38"/>
          <w:szCs w:val="38"/>
          <w:color w:val="939393"/>
          <w:spacing w:val="-23"/>
          <w:w w:val="64"/>
          <w:position w:val="-5"/>
        </w:rPr>
        <w:t>A</w:t>
      </w:r>
      <w:r>
        <w:rPr>
          <w:rFonts w:ascii="Times New Roman" w:hAnsi="Times New Roman" w:cs="Times New Roman" w:eastAsia="Times New Roman"/>
          <w:sz w:val="38"/>
          <w:szCs w:val="38"/>
          <w:color w:val="545454"/>
          <w:spacing w:val="0"/>
          <w:w w:val="117"/>
          <w:position w:val="-5"/>
        </w:rPr>
        <w:t>n.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2318" w:right="-20"/>
        <w:jc w:val="left"/>
        <w:tabs>
          <w:tab w:pos="4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7C7C7C"/>
          <w:spacing w:val="-4"/>
          <w:w w:val="79"/>
        </w:rPr>
        <w:t>ı</w:t>
      </w:r>
      <w:r>
        <w:rPr>
          <w:rFonts w:ascii="Arial" w:hAnsi="Arial" w:cs="Arial" w:eastAsia="Arial"/>
          <w:sz w:val="27"/>
          <w:szCs w:val="27"/>
          <w:color w:val="AAAAAA"/>
          <w:spacing w:val="-22"/>
          <w:w w:val="132"/>
        </w:rPr>
        <w:t>,</w:t>
      </w:r>
      <w:r>
        <w:rPr>
          <w:rFonts w:ascii="Arial" w:hAnsi="Arial" w:cs="Arial" w:eastAsia="Arial"/>
          <w:sz w:val="27"/>
          <w:szCs w:val="27"/>
          <w:color w:val="AAAAAA"/>
          <w:spacing w:val="0"/>
          <w:w w:val="81"/>
        </w:rPr>
        <w:t>;</w:t>
      </w:r>
      <w:r>
        <w:rPr>
          <w:rFonts w:ascii="Arial" w:hAnsi="Arial" w:cs="Arial" w:eastAsia="Arial"/>
          <w:sz w:val="27"/>
          <w:szCs w:val="27"/>
          <w:color w:val="AAAAAA"/>
          <w:spacing w:val="-15"/>
          <w:w w:val="81"/>
        </w:rPr>
        <w:t>·</w:t>
      </w:r>
      <w:r>
        <w:rPr>
          <w:rFonts w:ascii="Arial" w:hAnsi="Arial" w:cs="Arial" w:eastAsia="Arial"/>
          <w:sz w:val="14"/>
          <w:szCs w:val="14"/>
          <w:color w:val="AAAAAA"/>
          <w:spacing w:val="-3"/>
          <w:w w:val="77"/>
          <w:position w:val="-2"/>
        </w:rPr>
        <w:t>1</w:t>
      </w:r>
      <w:r>
        <w:rPr>
          <w:rFonts w:ascii="Arial" w:hAnsi="Arial" w:cs="Arial" w:eastAsia="Arial"/>
          <w:sz w:val="19"/>
          <w:szCs w:val="19"/>
          <w:color w:val="AAAAAA"/>
          <w:spacing w:val="-3"/>
          <w:w w:val="142"/>
          <w:position w:val="0"/>
        </w:rPr>
        <w:t>i</w:t>
      </w:r>
      <w:r>
        <w:rPr>
          <w:rFonts w:ascii="Arial" w:hAnsi="Arial" w:cs="Arial" w:eastAsia="Arial"/>
          <w:sz w:val="19"/>
          <w:szCs w:val="19"/>
          <w:color w:val="AAAAAA"/>
          <w:spacing w:val="0"/>
          <w:w w:val="105"/>
          <w:position w:val="0"/>
        </w:rPr>
        <w:t>ye</w:t>
      </w:r>
      <w:r>
        <w:rPr>
          <w:rFonts w:ascii="Arial" w:hAnsi="Arial" w:cs="Arial" w:eastAsia="Arial"/>
          <w:sz w:val="19"/>
          <w:szCs w:val="19"/>
          <w:color w:val="AAAAAA"/>
          <w:spacing w:val="6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6B6B6B"/>
          <w:spacing w:val="0"/>
          <w:w w:val="100"/>
          <w:position w:val="0"/>
        </w:rPr>
        <w:t>Merkez</w:t>
      </w:r>
      <w:r>
        <w:rPr>
          <w:rFonts w:ascii="Arial" w:hAnsi="Arial" w:cs="Arial" w:eastAsia="Arial"/>
          <w:sz w:val="19"/>
          <w:szCs w:val="19"/>
          <w:color w:val="6B6B6B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6B6B6B"/>
          <w:spacing w:val="9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00"/>
          <w:position w:val="0"/>
        </w:rPr>
        <w:t>B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00"/>
          <w:position w:val="0"/>
        </w:rPr>
        <w:t>o</w:t>
      </w:r>
      <w:r>
        <w:rPr>
          <w:rFonts w:ascii="Arial" w:hAnsi="Arial" w:cs="Arial" w:eastAsia="Arial"/>
          <w:sz w:val="19"/>
          <w:szCs w:val="19"/>
          <w:color w:val="545454"/>
          <w:spacing w:val="19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00"/>
          <w:position w:val="0"/>
        </w:rPr>
        <w:t>9.e.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3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3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6"/>
          <w:position w:val="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" w:lineRule="exact"/>
        <w:ind w:left="2285" w:right="-20"/>
        <w:jc w:val="left"/>
        <w:tabs>
          <w:tab w:pos="8420" w:val="left"/>
          <w:tab w:pos="9080" w:val="left"/>
          <w:tab w:pos="962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425.655151pt;margin-top:.499212pt;width:13.751589pt;height:26.858955pt;mso-position-horizontal-relative:page;mso-position-vertical-relative:paragraph;z-index:-17072" coordorigin="8513,10" coordsize="275,537">
            <v:group style="position:absolute;left:8513;top:10;width:143;height:314" coordorigin="8513,10" coordsize="143,314">
              <v:shape style="position:absolute;left:8513;top:10;width:143;height:314" coordorigin="8513,10" coordsize="143,314" path="m8513,10l8657,10,8657,324,8513,324,8513,10e" filled="t" fillcolor="#EDEDED" stroked="f">
                <v:path arrowok="t"/>
                <v:fill/>
              </v:shape>
            </v:group>
            <v:group style="position:absolute;left:8596;top:278;width:110;height:150" coordorigin="8596,278" coordsize="110,150">
              <v:shape style="position:absolute;left:8596;top:278;width:110;height:150" coordorigin="8596,278" coordsize="110,150" path="m8596,278l8706,278,8706,428,8596,428,8596,278e" filled="t" fillcolor="#EDEDED" stroked="f">
                <v:path arrowok="t"/>
                <v:fill/>
              </v:shape>
            </v:group>
            <v:group style="position:absolute;left:8758;top:278;width:2;height:150" coordorigin="8758,278" coordsize="2,150">
              <v:shape style="position:absolute;left:8758;top:278;width:2;height:150" coordorigin="8758,278" coordsize="0,150" path="m8758,278l8758,428,8758,278xe" filled="t" fillcolor="#EDEDED" stroked="f">
                <v:path arrowok="t"/>
                <v:fill/>
              </v:shape>
            </v:group>
            <v:group style="position:absolute;left:8655;top:323;width:65;height:191" coordorigin="8655,323" coordsize="65,191">
              <v:shape style="position:absolute;left:8655;top:323;width:65;height:191" coordorigin="8655,323" coordsize="65,191" path="m8655,323l8720,323,8720,514,8655,514,8655,323xe" filled="t" fillcolor="#EDEDED" stroked="f">
                <v:path arrowok="t"/>
                <v:fill/>
              </v:shape>
            </v:group>
            <v:group style="position:absolute;left:8706;top:323;width:55;height:191" coordorigin="8706,323" coordsize="55,191">
              <v:shape style="position:absolute;left:8706;top:323;width:55;height:191" coordorigin="8706,323" coordsize="55,191" path="m8706,323l8761,323,8761,514,8706,514,8706,323x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5.096527pt;margin-top:4.667034pt;width:6.7716pt;height:22pt;mso-position-horizontal-relative:page;mso-position-vertical-relative:paragraph;z-index:-17064" type="#_x0000_t202" filled="f" stroked="f">
            <v:textbox inset="0,0,0,0">
              <w:txbxContent>
                <w:p>
                  <w:pPr>
                    <w:spacing w:before="0" w:after="0" w:line="440" w:lineRule="exact"/>
                    <w:ind w:right="-106"/>
                    <w:jc w:val="left"/>
                    <w:rPr>
                      <w:rFonts w:ascii="Arial" w:hAnsi="Arial" w:cs="Arial" w:eastAsia="Arial"/>
                      <w:sz w:val="44"/>
                      <w:szCs w:val="44"/>
                    </w:rPr>
                  </w:pPr>
                  <w:rPr/>
                  <w:r>
                    <w:rPr>
                      <w:rFonts w:ascii="Arial" w:hAnsi="Arial" w:cs="Arial" w:eastAsia="Arial"/>
                      <w:sz w:val="44"/>
                      <w:szCs w:val="44"/>
                      <w:color w:val="313F9A"/>
                      <w:spacing w:val="0"/>
                      <w:w w:val="161"/>
                    </w:rPr>
                    <w:t>'</w:t>
                  </w:r>
                  <w:r>
                    <w:rPr>
                      <w:rFonts w:ascii="Arial" w:hAnsi="Arial" w:cs="Arial" w:eastAsia="Arial"/>
                      <w:sz w:val="44"/>
                      <w:szCs w:val="4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939393"/>
          <w:spacing w:val="0"/>
          <w:w w:val="100"/>
          <w:position w:val="-15"/>
        </w:rPr>
        <w:t>1.Pr</w:t>
      </w:r>
      <w:r>
        <w:rPr>
          <w:rFonts w:ascii="Times New Roman" w:hAnsi="Times New Roman" w:cs="Times New Roman" w:eastAsia="Times New Roman"/>
          <w:sz w:val="19"/>
          <w:szCs w:val="19"/>
          <w:color w:val="939393"/>
          <w:spacing w:val="32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-15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38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16"/>
          <w:position w:val="-15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32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4"/>
          <w:position w:val="-1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5"/>
        </w:rPr>
        <w:t>Amın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5"/>
        </w:rPr>
      </w:r>
      <w:r>
        <w:rPr>
          <w:rFonts w:ascii="Arial" w:hAnsi="Arial" w:cs="Arial" w:eastAsia="Arial"/>
          <w:sz w:val="23"/>
          <w:szCs w:val="23"/>
          <w:color w:val="6B6B6B"/>
          <w:spacing w:val="0"/>
          <w:w w:val="52"/>
          <w:position w:val="-15"/>
        </w:rPr>
        <w:t>rSf</w:t>
      </w:r>
      <w:r>
        <w:rPr>
          <w:rFonts w:ascii="Arial" w:hAnsi="Arial" w:cs="Arial" w:eastAsia="Arial"/>
          <w:sz w:val="23"/>
          <w:szCs w:val="23"/>
          <w:color w:val="6B6B6B"/>
          <w:spacing w:val="0"/>
          <w:w w:val="52"/>
          <w:position w:val="-15"/>
        </w:rPr>
        <w:t>o</w:t>
      </w:r>
      <w:r>
        <w:rPr>
          <w:rFonts w:ascii="Arial" w:hAnsi="Arial" w:cs="Arial" w:eastAsia="Arial"/>
          <w:sz w:val="23"/>
          <w:szCs w:val="23"/>
          <w:color w:val="6B6B6B"/>
          <w:spacing w:val="0"/>
          <w:w w:val="52"/>
          <w:position w:val="-15"/>
        </w:rPr>
        <w:t>   </w:t>
      </w:r>
      <w:r>
        <w:rPr>
          <w:rFonts w:ascii="Arial" w:hAnsi="Arial" w:cs="Arial" w:eastAsia="Arial"/>
          <w:sz w:val="23"/>
          <w:szCs w:val="23"/>
          <w:color w:val="6B6B6B"/>
          <w:spacing w:val="10"/>
          <w:w w:val="52"/>
          <w:position w:val="-15"/>
        </w:rPr>
        <w:t> </w:t>
      </w:r>
      <w:r>
        <w:rPr>
          <w:rFonts w:ascii="Arial" w:hAnsi="Arial" w:cs="Arial" w:eastAsia="Arial"/>
          <w:sz w:val="23"/>
          <w:szCs w:val="23"/>
          <w:color w:val="7C7C7C"/>
          <w:spacing w:val="0"/>
          <w:w w:val="82"/>
          <w:position w:val="-15"/>
        </w:rPr>
        <w:t>.</w:t>
      </w:r>
      <w:r>
        <w:rPr>
          <w:rFonts w:ascii="Arial" w:hAnsi="Arial" w:cs="Arial" w:eastAsia="Arial"/>
          <w:sz w:val="23"/>
          <w:szCs w:val="23"/>
          <w:color w:val="7C7C7C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23"/>
          <w:szCs w:val="23"/>
          <w:color w:val="7C7C7C"/>
          <w:spacing w:val="0"/>
          <w:w w:val="100"/>
          <w:position w:val="-15"/>
        </w:rPr>
      </w:r>
      <w:r>
        <w:rPr>
          <w:rFonts w:ascii="Arial" w:hAnsi="Arial" w:cs="Arial" w:eastAsia="Arial"/>
          <w:sz w:val="23"/>
          <w:szCs w:val="23"/>
          <w:color w:val="6B6B6B"/>
          <w:spacing w:val="0"/>
          <w:w w:val="189"/>
          <w:position w:val="-15"/>
        </w:rPr>
        <w:t>-</w:t>
      </w:r>
      <w:r>
        <w:rPr>
          <w:rFonts w:ascii="Arial" w:hAnsi="Arial" w:cs="Arial" w:eastAsia="Arial"/>
          <w:sz w:val="23"/>
          <w:szCs w:val="23"/>
          <w:color w:val="6B6B6B"/>
          <w:spacing w:val="0"/>
          <w:w w:val="43"/>
          <w:position w:val="-15"/>
        </w:rPr>
        <w:t>...</w:t>
      </w:r>
      <w:r>
        <w:rPr>
          <w:rFonts w:ascii="Arial" w:hAnsi="Arial" w:cs="Arial" w:eastAsia="Arial"/>
          <w:sz w:val="23"/>
          <w:szCs w:val="23"/>
          <w:color w:val="6B6B6B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23"/>
          <w:szCs w:val="23"/>
          <w:color w:val="6B6B6B"/>
          <w:spacing w:val="0"/>
          <w:w w:val="100"/>
          <w:position w:val="-15"/>
        </w:rPr>
      </w:r>
      <w:r>
        <w:rPr>
          <w:rFonts w:ascii="Arial" w:hAnsi="Arial" w:cs="Arial" w:eastAsia="Arial"/>
          <w:sz w:val="15"/>
          <w:szCs w:val="15"/>
          <w:color w:val="2A2F5B"/>
          <w:spacing w:val="0"/>
          <w:w w:val="80"/>
          <w:position w:val="-15"/>
        </w:rPr>
        <w:t>J</w:t>
      </w:r>
      <w:r>
        <w:rPr>
          <w:rFonts w:ascii="Arial" w:hAnsi="Arial" w:cs="Arial" w:eastAsia="Arial"/>
          <w:sz w:val="15"/>
          <w:szCs w:val="15"/>
          <w:color w:val="2A2F5B"/>
          <w:spacing w:val="0"/>
          <w:w w:val="79"/>
          <w:position w:val="-15"/>
        </w:rPr>
        <w:t>&amp;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220"/>
        </w:sectPr>
      </w:pPr>
      <w:rPr/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28" w:right="-91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2F2F2F"/>
          <w:w w:val="54"/>
        </w:rPr>
        <w:t>:</w:t>
      </w:r>
      <w:r>
        <w:rPr>
          <w:rFonts w:ascii="Arial" w:hAnsi="Arial" w:cs="Arial" w:eastAsia="Arial"/>
          <w:sz w:val="27"/>
          <w:szCs w:val="27"/>
          <w:color w:val="2F2F2F"/>
          <w:spacing w:val="-57"/>
          <w:w w:val="5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6"/>
          <w:w w:val="51"/>
          <w:position w:val="15"/>
        </w:rPr>
        <w:t>o</w:t>
      </w:r>
      <w:r>
        <w:rPr>
          <w:rFonts w:ascii="Arial" w:hAnsi="Arial" w:cs="Arial" w:eastAsia="Arial"/>
          <w:sz w:val="27"/>
          <w:szCs w:val="27"/>
          <w:color w:val="2F2F2F"/>
          <w:spacing w:val="-13"/>
          <w:w w:val="5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1"/>
          <w:w w:val="51"/>
          <w:position w:val="15"/>
        </w:rPr>
        <w:t>s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54"/>
          <w:position w:val="0"/>
        </w:rPr>
        <w:t>: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74" w:after="0" w:line="240" w:lineRule="auto"/>
        <w:ind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11"/>
          <w:szCs w:val="11"/>
          <w:color w:val="939393"/>
          <w:spacing w:val="0"/>
          <w:w w:val="131"/>
        </w:rPr>
        <w:t>1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473" w:lineRule="exact"/>
        <w:ind w:left="390" w:right="-145"/>
        <w:jc w:val="left"/>
        <w:tabs>
          <w:tab w:pos="2100" w:val="left"/>
        </w:tabs>
        <w:rPr>
          <w:rFonts w:ascii="Times New Roman" w:hAnsi="Times New Roman" w:cs="Times New Roman" w:eastAsia="Times New Roman"/>
          <w:sz w:val="59"/>
          <w:szCs w:val="59"/>
        </w:rPr>
      </w:pPr>
      <w:rPr/>
      <w:r>
        <w:rPr/>
        <w:pict>
          <v:group style="position:absolute;margin-left:262.735229pt;margin-top:-18.551723pt;width:1.903879pt;height:33.701167pt;mso-position-horizontal-relative:page;mso-position-vertical-relative:paragraph;z-index:-17077" coordorigin="5255,-371" coordsize="38,674">
            <v:group style="position:absolute;left:5259;top:-369;width:2;height:86" coordorigin="5259,-369" coordsize="2,86">
              <v:shape style="position:absolute;left:5259;top:-369;width:2;height:86" coordorigin="5259,-369" coordsize="0,86" path="m5259,-283l5259,-369e" filled="f" stroked="t" strokeweight=".237985pt" strokecolor="#000000">
                <v:path arrowok="t"/>
              </v:shape>
            </v:group>
            <v:group style="position:absolute;left:5286;top:-297;width:2;height:488" coordorigin="5286,-297" coordsize="2,488">
              <v:shape style="position:absolute;left:5286;top:-297;width:2;height:488" coordorigin="5286,-297" coordsize="0,488" path="m5286,191l5286,-297e" filled="f" stroked="t" strokeweight=".713954pt" strokecolor="#4F548C">
                <v:path arrowok="t"/>
              </v:shape>
            </v:group>
            <v:group style="position:absolute;left:5271;top:-249;width:2;height:535" coordorigin="5271,-249" coordsize="2,535">
              <v:shape style="position:absolute;left:5271;top:-249;width:2;height:535" coordorigin="5271,-249" coordsize="0,535" path="m5271,286l5271,-249e" filled="f" stroked="t" strokeweight="1.665894pt" strokecolor="#3B3F8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56.475006pt;margin-top:22.564095pt;width:63.779929pt;height:.237985pt;mso-position-horizontal-relative:page;mso-position-vertical-relative:paragraph;z-index:-17076" coordorigin="3130,451" coordsize="1276,5">
            <v:group style="position:absolute;left:3132;top:454;width:481;height:2" coordorigin="3132,454" coordsize="481,2">
              <v:shape style="position:absolute;left:3132;top:454;width:481;height:2" coordorigin="3132,454" coordsize="481,0" path="m3132,454l3613,454e" filled="f" stroked="t" strokeweight=".237985pt" strokecolor="#343FAC">
                <v:path arrowok="t"/>
              </v:shape>
            </v:group>
            <v:group style="position:absolute;left:3613;top:454;width:790;height:2" coordorigin="3613,454" coordsize="790,2">
              <v:shape style="position:absolute;left:3613;top:454;width:790;height:2" coordorigin="3613,454" coordsize="790,0" path="m3613,454l4403,454e" filled="f" stroked="t" strokeweight=".237985pt" strokecolor="#00000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87.842621pt;margin-top:2.842314pt;width:.1pt;height:28.9245pt;mso-position-horizontal-relative:page;mso-position-vertical-relative:paragraph;z-index:-17075" coordorigin="5757,57" coordsize="2,578">
            <v:shape style="position:absolute;left:5757;top:57;width:2;height:578" coordorigin="5757,57" coordsize="0,578" path="m5757,635l5757,57e" filled="f" stroked="t" strokeweight="1.903878pt" strokecolor="#34387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45"/>
          <w:szCs w:val="45"/>
          <w:color w:val="1D238E"/>
          <w:spacing w:val="0"/>
          <w:w w:val="151"/>
          <w:position w:val="-4"/>
        </w:rPr>
        <w:t>\</w:t>
      </w:r>
      <w:r>
        <w:rPr>
          <w:rFonts w:ascii="Times New Roman" w:hAnsi="Times New Roman" w:cs="Times New Roman" w:eastAsia="Times New Roman"/>
          <w:sz w:val="45"/>
          <w:szCs w:val="45"/>
          <w:color w:val="1D238E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45"/>
          <w:szCs w:val="45"/>
          <w:color w:val="1D238E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59"/>
          <w:szCs w:val="59"/>
          <w:color w:val="2F2F2F"/>
          <w:spacing w:val="0"/>
          <w:w w:val="37"/>
          <w:position w:val="-26"/>
        </w:rPr>
        <w:t>elı</w:t>
      </w:r>
      <w:r>
        <w:rPr>
          <w:rFonts w:ascii="Times New Roman" w:hAnsi="Times New Roman" w:cs="Times New Roman" w:eastAsia="Times New Roman"/>
          <w:sz w:val="59"/>
          <w:szCs w:val="59"/>
          <w:color w:val="2F2F2F"/>
          <w:spacing w:val="-35"/>
          <w:w w:val="38"/>
          <w:position w:val="-26"/>
        </w:rPr>
        <w:t>n</w:t>
      </w:r>
      <w:r>
        <w:rPr>
          <w:rFonts w:ascii="Times New Roman" w:hAnsi="Times New Roman" w:cs="Times New Roman" w:eastAsia="Times New Roman"/>
          <w:sz w:val="59"/>
          <w:szCs w:val="59"/>
          <w:color w:val="3A3F70"/>
          <w:spacing w:val="0"/>
          <w:w w:val="73"/>
          <w:position w:val="-26"/>
        </w:rPr>
        <w:t>lfo</w:t>
      </w:r>
      <w:r>
        <w:rPr>
          <w:rFonts w:ascii="Times New Roman" w:hAnsi="Times New Roman" w:cs="Times New Roman" w:eastAsia="Times New Roman"/>
          <w:sz w:val="59"/>
          <w:szCs w:val="59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left="2470" w:right="-20"/>
        <w:jc w:val="left"/>
        <w:tabs>
          <w:tab w:pos="31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AAAAAA"/>
          <w:spacing w:val="0"/>
          <w:w w:val="165"/>
        </w:rPr>
        <w:t>.</w:t>
      </w:r>
      <w:r>
        <w:rPr>
          <w:rFonts w:ascii="Arial" w:hAnsi="Arial" w:cs="Arial" w:eastAsia="Arial"/>
          <w:sz w:val="23"/>
          <w:szCs w:val="23"/>
          <w:color w:val="AAAAAA"/>
          <w:spacing w:val="-42"/>
          <w:w w:val="165"/>
        </w:rPr>
        <w:t> </w:t>
      </w:r>
      <w:r>
        <w:rPr>
          <w:rFonts w:ascii="Arial" w:hAnsi="Arial" w:cs="Arial" w:eastAsia="Arial"/>
          <w:sz w:val="23"/>
          <w:szCs w:val="23"/>
          <w:color w:val="939393"/>
          <w:spacing w:val="0"/>
          <w:w w:val="165"/>
        </w:rPr>
        <w:t>.</w:t>
      </w:r>
      <w:r>
        <w:rPr>
          <w:rFonts w:ascii="Arial" w:hAnsi="Arial" w:cs="Arial" w:eastAsia="Arial"/>
          <w:sz w:val="23"/>
          <w:szCs w:val="23"/>
          <w:color w:val="939393"/>
          <w:spacing w:val="-93"/>
          <w:w w:val="165"/>
        </w:rPr>
        <w:t> </w:t>
      </w:r>
      <w:r>
        <w:rPr>
          <w:rFonts w:ascii="Arial" w:hAnsi="Arial" w:cs="Arial" w:eastAsia="Arial"/>
          <w:sz w:val="23"/>
          <w:szCs w:val="23"/>
          <w:color w:val="939393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939393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263"/>
        </w:rPr>
        <w:t>.!!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89"/>
          <w:i/>
        </w:rPr>
        <w:t>]</w:t>
      </w:r>
      <w:r>
        <w:rPr>
          <w:rFonts w:ascii="Arial" w:hAnsi="Arial" w:cs="Arial" w:eastAsia="Arial"/>
          <w:sz w:val="23"/>
          <w:szCs w:val="23"/>
          <w:color w:val="545454"/>
          <w:spacing w:val="-8"/>
          <w:w w:val="100"/>
          <w:i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60"/>
        </w:rPr>
        <w:t>....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60"/>
        </w:rPr>
        <w:t>  </w:t>
      </w:r>
      <w:r>
        <w:rPr>
          <w:rFonts w:ascii="Arial" w:hAnsi="Arial" w:cs="Arial" w:eastAsia="Arial"/>
          <w:sz w:val="23"/>
          <w:szCs w:val="23"/>
          <w:color w:val="2F2F2F"/>
          <w:spacing w:val="24"/>
          <w:w w:val="6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0"/>
          <w:w w:val="60"/>
        </w:rPr>
        <w:t>q</w:t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0"/>
          <w:w w:val="60"/>
        </w:rPr>
        <w:t>;</w:t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0"/>
          <w:w w:val="60"/>
        </w:rPr>
        <w:t>   </w:t>
      </w:r>
      <w:r>
        <w:rPr>
          <w:rFonts w:ascii="Times New Roman" w:hAnsi="Times New Roman" w:cs="Times New Roman" w:eastAsia="Times New Roman"/>
          <w:sz w:val="27"/>
          <w:szCs w:val="27"/>
          <w:color w:val="444444"/>
          <w:spacing w:val="4"/>
          <w:w w:val="6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44444"/>
          <w:spacing w:val="-12"/>
          <w:w w:val="64"/>
        </w:rPr>
        <w:t>v</w:t>
      </w:r>
      <w:r>
        <w:rPr>
          <w:rFonts w:ascii="Times New Roman" w:hAnsi="Times New Roman" w:cs="Times New Roman" w:eastAsia="Times New Roman"/>
          <w:sz w:val="28"/>
          <w:szCs w:val="28"/>
          <w:color w:val="AAAAAA"/>
          <w:spacing w:val="0"/>
          <w:w w:val="79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192" w:lineRule="exact"/>
        <w:ind w:left="2464" w:right="1464"/>
        <w:jc w:val="center"/>
        <w:tabs>
          <w:tab w:pos="388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452.094635pt;margin-top:.847761pt;width:.1pt;height:9.549805pt;mso-position-horizontal-relative:page;mso-position-vertical-relative:paragraph;z-index:-17071" coordorigin="9042,17" coordsize="2,191">
            <v:shape style="position:absolute;left:9042;top:17;width:2;height:191" coordorigin="9042,17" coordsize="0,191" path="m9042,208l9042,17e" filled="f" stroked="t" strokeweight="3.12484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3.42804pt;margin-top:1.692283pt;width:47.054011pt;height:17.5pt;mso-position-horizontal-relative:page;mso-position-vertical-relative:paragraph;z-index:-17063" type="#_x0000_t202" filled="f" stroked="f">
            <v:textbox inset="0,0,0,0">
              <w:txbxContent>
                <w:p>
                  <w:pPr>
                    <w:spacing w:before="0" w:after="0" w:line="350" w:lineRule="exact"/>
                    <w:ind w:right="-93"/>
                    <w:jc w:val="left"/>
                    <w:tabs>
                      <w:tab w:pos="680" w:val="left"/>
                    </w:tabs>
                    <w:rPr>
                      <w:rFonts w:ascii="Times New Roman" w:hAnsi="Times New Roman" w:cs="Times New Roman" w:eastAsia="Times New Roman"/>
                      <w:sz w:val="35"/>
                      <w:szCs w:val="35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939393"/>
                      <w:w w:val="194"/>
                    </w:rPr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939393"/>
                      <w:spacing w:val="0"/>
                      <w:w w:val="194"/>
                      <w:shadow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939393"/>
                      <w:spacing w:val="0"/>
                      <w:w w:val="194"/>
                    </w:rPr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939393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939393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545454"/>
                      <w:spacing w:val="0"/>
                      <w:w w:val="99"/>
                    </w:rPr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545454"/>
                      <w:spacing w:val="-77"/>
                      <w:w w:val="99"/>
                      <w:u w:val="thick" w:color="EDEDED"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545454"/>
                      <w:spacing w:val="-77"/>
                      <w:w w:val="99"/>
                      <w:u w:val="thick" w:color="EDEDED"/>
                    </w:rPr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545454"/>
                      <w:spacing w:val="-77"/>
                      <w:w w:val="99"/>
                    </w:rPr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545454"/>
                      <w:spacing w:val="-77"/>
                      <w:w w:val="99"/>
                    </w:rPr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7C7C7C"/>
                      <w:spacing w:val="-35"/>
                      <w:w w:val="122"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545454"/>
                      <w:spacing w:val="-35"/>
                      <w:w w:val="54"/>
                    </w:rPr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545454"/>
                      <w:spacing w:val="0"/>
                      <w:w w:val="54"/>
                      <w:u w:val="thick" w:color="EDEDED"/>
                    </w:rPr>
                    <w:t>,.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545454"/>
                      <w:spacing w:val="0"/>
                      <w:w w:val="54"/>
                      <w:u w:val="thick" w:color="EDEDED"/>
                    </w:rPr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545454"/>
                      <w:spacing w:val="0"/>
                      <w:w w:val="54"/>
                    </w:rPr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545454"/>
                      <w:spacing w:val="-4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6B6B6B"/>
                      <w:spacing w:val="-98"/>
                      <w:w w:val="178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1"/>
          <w:szCs w:val="11"/>
          <w:color w:val="C1C1C1"/>
          <w:w w:val="75"/>
          <w:position w:val="7"/>
        </w:rPr>
        <w:t>'&lt;</w:t>
      </w:r>
      <w:r>
        <w:rPr>
          <w:rFonts w:ascii="Arial" w:hAnsi="Arial" w:cs="Arial" w:eastAsia="Arial"/>
          <w:sz w:val="11"/>
          <w:szCs w:val="11"/>
          <w:color w:val="C1C1C1"/>
          <w:spacing w:val="-21"/>
          <w:w w:val="75"/>
          <w:position w:val="7"/>
        </w:rPr>
        <w:t>ı</w:t>
      </w:r>
      <w:r>
        <w:rPr>
          <w:rFonts w:ascii="Arial" w:hAnsi="Arial" w:cs="Arial" w:eastAsia="Arial"/>
          <w:sz w:val="14"/>
          <w:szCs w:val="14"/>
          <w:color w:val="AAAAAA"/>
          <w:spacing w:val="-31"/>
          <w:w w:val="136"/>
          <w:position w:val="-1"/>
        </w:rPr>
        <w:t>·</w:t>
      </w:r>
      <w:r>
        <w:rPr>
          <w:rFonts w:ascii="Arial" w:hAnsi="Arial" w:cs="Arial" w:eastAsia="Arial"/>
          <w:sz w:val="11"/>
          <w:szCs w:val="11"/>
          <w:color w:val="C1C1C1"/>
          <w:spacing w:val="-7"/>
          <w:w w:val="75"/>
          <w:position w:val="7"/>
        </w:rPr>
        <w:t>,</w:t>
      </w:r>
      <w:r>
        <w:rPr>
          <w:rFonts w:ascii="Arial" w:hAnsi="Arial" w:cs="Arial" w:eastAsia="Arial"/>
          <w:sz w:val="14"/>
          <w:szCs w:val="14"/>
          <w:color w:val="C1C1C1"/>
          <w:spacing w:val="-7"/>
          <w:w w:val="135"/>
          <w:position w:val="-1"/>
        </w:rPr>
      </w:r>
      <w:r>
        <w:rPr>
          <w:rFonts w:ascii="Arial" w:hAnsi="Arial" w:cs="Arial" w:eastAsia="Arial"/>
          <w:sz w:val="14"/>
          <w:szCs w:val="14"/>
          <w:color w:val="C1C1C1"/>
          <w:spacing w:val="-8"/>
          <w:w w:val="135"/>
          <w:imprint/>
          <w:position w:val="-1"/>
        </w:rPr>
        <w:t>.</w:t>
      </w:r>
      <w:r>
        <w:rPr>
          <w:rFonts w:ascii="Arial" w:hAnsi="Arial" w:cs="Arial" w:eastAsia="Arial"/>
          <w:sz w:val="14"/>
          <w:szCs w:val="14"/>
          <w:color w:val="C1C1C1"/>
          <w:spacing w:val="-8"/>
          <w:w w:val="135"/>
          <w:imprint/>
          <w:position w:val="-1"/>
        </w:rPr>
      </w:r>
      <w:r>
        <w:rPr>
          <w:rFonts w:ascii="Arial" w:hAnsi="Arial" w:cs="Arial" w:eastAsia="Arial"/>
          <w:sz w:val="14"/>
          <w:szCs w:val="14"/>
          <w:color w:val="C1C1C1"/>
          <w:spacing w:val="-8"/>
          <w:w w:val="135"/>
          <w:position w:val="-1"/>
        </w:rPr>
      </w:r>
      <w:r>
        <w:rPr>
          <w:rFonts w:ascii="Arial" w:hAnsi="Arial" w:cs="Arial" w:eastAsia="Arial"/>
          <w:sz w:val="14"/>
          <w:szCs w:val="14"/>
          <w:color w:val="C1C1C1"/>
          <w:spacing w:val="-8"/>
          <w:w w:val="135"/>
          <w:position w:val="-1"/>
        </w:rPr>
      </w:r>
      <w:r>
        <w:rPr>
          <w:rFonts w:ascii="Arial" w:hAnsi="Arial" w:cs="Arial" w:eastAsia="Arial"/>
          <w:sz w:val="14"/>
          <w:szCs w:val="14"/>
          <w:color w:val="939393"/>
          <w:spacing w:val="0"/>
          <w:w w:val="191"/>
          <w:position w:val="-1"/>
        </w:rPr>
        <w:t>,</w:t>
      </w:r>
      <w:r>
        <w:rPr>
          <w:rFonts w:ascii="Arial" w:hAnsi="Arial" w:cs="Arial" w:eastAsia="Arial"/>
          <w:sz w:val="14"/>
          <w:szCs w:val="14"/>
          <w:color w:val="939393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939393"/>
          <w:spacing w:val="-2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6B6B6B"/>
          <w:spacing w:val="0"/>
          <w:w w:val="140"/>
          <w:position w:val="-1"/>
        </w:rPr>
        <w:t>/</w:t>
      </w:r>
      <w:r>
        <w:rPr>
          <w:rFonts w:ascii="Arial" w:hAnsi="Arial" w:cs="Arial" w:eastAsia="Arial"/>
          <w:sz w:val="14"/>
          <w:szCs w:val="14"/>
          <w:color w:val="6B6B6B"/>
          <w:spacing w:val="-27"/>
          <w:w w:val="141"/>
          <w:position w:val="-1"/>
        </w:rPr>
        <w:t>•</w:t>
      </w:r>
      <w:r>
        <w:rPr>
          <w:rFonts w:ascii="Arial" w:hAnsi="Arial" w:cs="Arial" w:eastAsia="Arial"/>
          <w:sz w:val="14"/>
          <w:szCs w:val="14"/>
          <w:color w:val="7C7C7C"/>
          <w:spacing w:val="-35"/>
          <w:w w:val="237"/>
          <w:position w:val="-1"/>
        </w:rPr>
        <w:t>.</w:t>
      </w:r>
      <w:r>
        <w:rPr>
          <w:rFonts w:ascii="Arial" w:hAnsi="Arial" w:cs="Arial" w:eastAsia="Arial"/>
          <w:sz w:val="14"/>
          <w:szCs w:val="14"/>
          <w:color w:val="AAAAAA"/>
          <w:spacing w:val="0"/>
          <w:w w:val="51"/>
          <w:position w:val="-1"/>
        </w:rPr>
        <w:t>..</w:t>
      </w:r>
      <w:r>
        <w:rPr>
          <w:rFonts w:ascii="Arial" w:hAnsi="Arial" w:cs="Arial" w:eastAsia="Arial"/>
          <w:sz w:val="14"/>
          <w:szCs w:val="14"/>
          <w:color w:val="AAAAAA"/>
          <w:spacing w:val="0"/>
          <w:w w:val="100"/>
          <w:position w:val="-1"/>
        </w:rPr>
        <w:t>    </w:t>
      </w:r>
      <w:r>
        <w:rPr>
          <w:rFonts w:ascii="Arial" w:hAnsi="Arial" w:cs="Arial" w:eastAsia="Arial"/>
          <w:sz w:val="14"/>
          <w:szCs w:val="14"/>
          <w:color w:val="545454"/>
          <w:spacing w:val="0"/>
          <w:w w:val="100"/>
          <w:position w:val="-1"/>
        </w:rPr>
        <w:t>i</w:t>
      </w:r>
      <w:r>
        <w:rPr>
          <w:rFonts w:ascii="Arial" w:hAnsi="Arial" w:cs="Arial" w:eastAsia="Arial"/>
          <w:sz w:val="14"/>
          <w:szCs w:val="14"/>
          <w:color w:val="545454"/>
          <w:spacing w:val="0"/>
          <w:w w:val="100"/>
          <w:position w:val="-1"/>
        </w:rPr>
        <w:t>f</w:t>
      </w:r>
      <w:r>
        <w:rPr>
          <w:rFonts w:ascii="Arial" w:hAnsi="Arial" w:cs="Arial" w:eastAsia="Arial"/>
          <w:sz w:val="14"/>
          <w:szCs w:val="14"/>
          <w:color w:val="545454"/>
          <w:spacing w:val="17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256"/>
          <w:position w:val="-1"/>
        </w:rPr>
        <w:t>,</w:t>
      </w:r>
      <w:r>
        <w:rPr>
          <w:rFonts w:ascii="Arial" w:hAnsi="Arial" w:cs="Arial" w:eastAsia="Arial"/>
          <w:sz w:val="14"/>
          <w:szCs w:val="14"/>
          <w:color w:val="2F2F2F"/>
          <w:spacing w:val="-60"/>
          <w:w w:val="256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6B6B6B"/>
          <w:spacing w:val="0"/>
          <w:w w:val="100"/>
          <w:position w:val="-1"/>
        </w:rPr>
        <w:t>\"</w:t>
      </w:r>
      <w:r>
        <w:rPr>
          <w:rFonts w:ascii="Arial" w:hAnsi="Arial" w:cs="Arial" w:eastAsia="Arial"/>
          <w:sz w:val="14"/>
          <w:szCs w:val="14"/>
          <w:color w:val="6B6B6B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6B6B6B"/>
          <w:spacing w:val="28"/>
          <w:w w:val="100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6B6B6B"/>
          <w:spacing w:val="0"/>
          <w:w w:val="298"/>
          <w:position w:val="-1"/>
        </w:rPr>
        <w:t>,</w:t>
      </w:r>
      <w:r>
        <w:rPr>
          <w:rFonts w:ascii="Arial" w:hAnsi="Arial" w:cs="Arial" w:eastAsia="Arial"/>
          <w:sz w:val="14"/>
          <w:szCs w:val="14"/>
          <w:color w:val="6B6B6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4"/>
          <w:szCs w:val="14"/>
          <w:color w:val="6B6B6B"/>
          <w:spacing w:val="0"/>
          <w:w w:val="100"/>
          <w:position w:val="-1"/>
        </w:rPr>
      </w:r>
      <w:r>
        <w:rPr>
          <w:rFonts w:ascii="Arial" w:hAnsi="Arial" w:cs="Arial" w:eastAsia="Arial"/>
          <w:sz w:val="14"/>
          <w:szCs w:val="14"/>
          <w:color w:val="545454"/>
          <w:spacing w:val="0"/>
          <w:w w:val="81"/>
          <w:position w:val="-1"/>
        </w:rPr>
        <w:t>.</w:t>
      </w:r>
      <w:r>
        <w:rPr>
          <w:rFonts w:ascii="Arial" w:hAnsi="Arial" w:cs="Arial" w:eastAsia="Arial"/>
          <w:sz w:val="14"/>
          <w:szCs w:val="14"/>
          <w:color w:val="545454"/>
          <w:spacing w:val="-6"/>
          <w:w w:val="81"/>
          <w:position w:val="-1"/>
        </w:rPr>
        <w:t>,</w:t>
      </w:r>
      <w:r>
        <w:rPr>
          <w:rFonts w:ascii="Arial" w:hAnsi="Arial" w:cs="Arial" w:eastAsia="Arial"/>
          <w:sz w:val="14"/>
          <w:szCs w:val="14"/>
          <w:color w:val="7C7C7C"/>
          <w:spacing w:val="0"/>
          <w:w w:val="108"/>
          <w:position w:val="-1"/>
        </w:rPr>
        <w:t>.,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92" w:after="0" w:line="134" w:lineRule="exact"/>
        <w:ind w:left="2760" w:right="1596"/>
        <w:jc w:val="center"/>
        <w:rPr>
          <w:rFonts w:ascii="Arial" w:hAnsi="Arial" w:cs="Arial" w:eastAsia="Arial"/>
          <w:sz w:val="12"/>
          <w:szCs w:val="12"/>
        </w:rPr>
      </w:pPr>
      <w:rPr/>
      <w:r>
        <w:rPr/>
        <w:pict>
          <v:group style="position:absolute;margin-left:480.076691pt;margin-top:3.990629pt;width:.1pt;height:8.185547pt;mso-position-horizontal-relative:page;mso-position-vertical-relative:paragraph;z-index:-17070" coordorigin="9602,80" coordsize="2,164">
            <v:shape style="position:absolute;left:9602;top:80;width:2;height:164" coordorigin="9602,80" coordsize="0,164" path="m9602,244l9602,80e" filled="f" stroked="t" strokeweight="2.74258pt" strokecolor="#EDEDED">
              <v:path arrowok="t"/>
            </v:shape>
          </v:group>
          <w10:wrap type="none"/>
        </w:pict>
      </w:r>
      <w:r>
        <w:rPr/>
        <w:pict>
          <v:group style="position:absolute;margin-left:500.067413pt;margin-top:3.990629pt;width:.1pt;height:8.185547pt;mso-position-horizontal-relative:page;mso-position-vertical-relative:paragraph;z-index:-17069" coordorigin="10001,80" coordsize="2,164">
            <v:shape style="position:absolute;left:10001;top:80;width:2;height:164" coordorigin="10001,80" coordsize="0,164" path="m10001,244l10001,80e" filled="f" stroked="t" strokeweight="2.74258pt" strokecolor="#EDEDED">
              <v:path arrowok="t"/>
            </v:shape>
          </v:group>
          <w10:wrap type="none"/>
        </w:pict>
      </w:r>
      <w:r>
        <w:rPr/>
        <w:pict>
          <v:group style="position:absolute;margin-left:451.633148pt;margin-top:9.363622pt;width:.1pt;height:10.231934pt;mso-position-horizontal-relative:page;mso-position-vertical-relative:paragraph;z-index:-17068" coordorigin="9033,187" coordsize="2,205">
            <v:shape style="position:absolute;left:9033;top:187;width:2;height:205" coordorigin="9033,187" coordsize="0,205" path="m9033,392l9033,187e" filled="f" stroked="t" strokeweight="3.2968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2"/>
          <w:szCs w:val="12"/>
          <w:color w:val="7C7C7C"/>
          <w:spacing w:val="0"/>
          <w:w w:val="212"/>
          <w:position w:val="-1"/>
        </w:rPr>
        <w:t>'•</w:t>
      </w:r>
      <w:r>
        <w:rPr>
          <w:rFonts w:ascii="Arial" w:hAnsi="Arial" w:cs="Arial" w:eastAsia="Arial"/>
          <w:sz w:val="12"/>
          <w:szCs w:val="12"/>
          <w:color w:val="7C7C7C"/>
          <w:spacing w:val="0"/>
          <w:w w:val="212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7C7C7C"/>
          <w:spacing w:val="59"/>
          <w:w w:val="212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545454"/>
          <w:spacing w:val="59"/>
          <w:w w:val="212"/>
          <w:position w:val="-1"/>
        </w:rPr>
      </w:r>
      <w:r>
        <w:rPr>
          <w:rFonts w:ascii="Arial" w:hAnsi="Arial" w:cs="Arial" w:eastAsia="Arial"/>
          <w:sz w:val="12"/>
          <w:szCs w:val="12"/>
          <w:color w:val="545454"/>
          <w:spacing w:val="0"/>
          <w:w w:val="522"/>
          <w:emboss/>
          <w:position w:val="-1"/>
        </w:rPr>
        <w:t>,</w:t>
      </w:r>
      <w:r>
        <w:rPr>
          <w:rFonts w:ascii="Arial" w:hAnsi="Arial" w:cs="Arial" w:eastAsia="Arial"/>
          <w:sz w:val="12"/>
          <w:szCs w:val="12"/>
          <w:color w:val="545454"/>
          <w:spacing w:val="-92"/>
          <w:w w:val="522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545454"/>
          <w:spacing w:val="-14"/>
          <w:w w:val="277"/>
          <w:position w:val="-1"/>
        </w:rPr>
        <w:t>.</w:t>
      </w:r>
      <w:r>
        <w:rPr>
          <w:rFonts w:ascii="Arial" w:hAnsi="Arial" w:cs="Arial" w:eastAsia="Arial"/>
          <w:sz w:val="12"/>
          <w:szCs w:val="12"/>
          <w:color w:val="7C7C7C"/>
          <w:spacing w:val="0"/>
          <w:w w:val="156"/>
          <w:position w:val="-1"/>
        </w:rPr>
        <w:t>\</w:t>
      </w:r>
      <w:r>
        <w:rPr>
          <w:rFonts w:ascii="Arial" w:hAnsi="Arial" w:cs="Arial" w:eastAsia="Arial"/>
          <w:sz w:val="12"/>
          <w:szCs w:val="12"/>
          <w:color w:val="7C7C7C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7C7C7C"/>
          <w:spacing w:val="-10"/>
          <w:w w:val="100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6B6B6B"/>
          <w:spacing w:val="0"/>
          <w:w w:val="148"/>
          <w:position w:val="-1"/>
        </w:rPr>
        <w:t>,</w:t>
      </w:r>
      <w:r>
        <w:rPr>
          <w:rFonts w:ascii="Arial" w:hAnsi="Arial" w:cs="Arial" w:eastAsia="Arial"/>
          <w:sz w:val="12"/>
          <w:szCs w:val="12"/>
          <w:color w:val="6B6B6B"/>
          <w:spacing w:val="-22"/>
          <w:w w:val="148"/>
          <w:position w:val="-1"/>
        </w:rPr>
        <w:t>.</w:t>
      </w:r>
      <w:r>
        <w:rPr>
          <w:rFonts w:ascii="Arial" w:hAnsi="Arial" w:cs="Arial" w:eastAsia="Arial"/>
          <w:sz w:val="12"/>
          <w:szCs w:val="12"/>
          <w:color w:val="C1C1C1"/>
          <w:spacing w:val="0"/>
          <w:w w:val="148"/>
          <w:position w:val="-1"/>
        </w:rPr>
        <w:t>.</w:t>
      </w:r>
      <w:r>
        <w:rPr>
          <w:rFonts w:ascii="Arial" w:hAnsi="Arial" w:cs="Arial" w:eastAsia="Arial"/>
          <w:sz w:val="12"/>
          <w:szCs w:val="12"/>
          <w:color w:val="C1C1C1"/>
          <w:spacing w:val="1"/>
          <w:w w:val="148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7C7C7C"/>
          <w:spacing w:val="0"/>
          <w:w w:val="148"/>
          <w:position w:val="-1"/>
        </w:rPr>
        <w:t>j</w:t>
      </w:r>
      <w:r>
        <w:rPr>
          <w:rFonts w:ascii="Arial" w:hAnsi="Arial" w:cs="Arial" w:eastAsia="Arial"/>
          <w:sz w:val="12"/>
          <w:szCs w:val="12"/>
          <w:color w:val="7C7C7C"/>
          <w:spacing w:val="-9"/>
          <w:w w:val="147"/>
          <w:position w:val="-1"/>
        </w:rPr>
        <w:t>,</w:t>
      </w:r>
      <w:r>
        <w:rPr>
          <w:rFonts w:ascii="Arial" w:hAnsi="Arial" w:cs="Arial" w:eastAsia="Arial"/>
          <w:sz w:val="12"/>
          <w:szCs w:val="12"/>
          <w:color w:val="AAAAAA"/>
          <w:spacing w:val="0"/>
          <w:w w:val="277"/>
          <w:position w:val="-1"/>
        </w:rPr>
        <w:t>.</w:t>
      </w:r>
      <w:r>
        <w:rPr>
          <w:rFonts w:ascii="Arial" w:hAnsi="Arial" w:cs="Arial" w:eastAsia="Arial"/>
          <w:sz w:val="12"/>
          <w:szCs w:val="12"/>
          <w:color w:val="AAAAAA"/>
          <w:spacing w:val="0"/>
          <w:w w:val="100"/>
          <w:position w:val="-1"/>
        </w:rPr>
        <w:t>   </w:t>
      </w:r>
      <w:r>
        <w:rPr>
          <w:rFonts w:ascii="Arial" w:hAnsi="Arial" w:cs="Arial" w:eastAsia="Arial"/>
          <w:sz w:val="12"/>
          <w:szCs w:val="12"/>
          <w:color w:val="AAAAAA"/>
          <w:spacing w:val="-7"/>
          <w:w w:val="100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C1C1C1"/>
          <w:spacing w:val="0"/>
          <w:w w:val="158"/>
          <w:position w:val="-1"/>
        </w:rPr>
        <w:t>.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left="2872" w:right="1866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C1C1C1"/>
          <w:spacing w:val="-22"/>
          <w:w w:val="128"/>
        </w:rPr>
        <w:t>-</w:t>
      </w:r>
      <w:r>
        <w:rPr>
          <w:rFonts w:ascii="Arial" w:hAnsi="Arial" w:cs="Arial" w:eastAsia="Arial"/>
          <w:sz w:val="15"/>
          <w:szCs w:val="15"/>
          <w:color w:val="7C7C7C"/>
          <w:spacing w:val="0"/>
          <w:w w:val="72"/>
        </w:rPr>
        <w:t>..</w:t>
      </w:r>
      <w:r>
        <w:rPr>
          <w:rFonts w:ascii="Arial" w:hAnsi="Arial" w:cs="Arial" w:eastAsia="Arial"/>
          <w:sz w:val="15"/>
          <w:szCs w:val="15"/>
          <w:color w:val="7C7C7C"/>
          <w:spacing w:val="-9"/>
          <w:w w:val="72"/>
        </w:rPr>
        <w:t>.</w:t>
      </w:r>
      <w:r>
        <w:rPr>
          <w:rFonts w:ascii="Arial" w:hAnsi="Arial" w:cs="Arial" w:eastAsia="Arial"/>
          <w:sz w:val="15"/>
          <w:szCs w:val="15"/>
          <w:color w:val="939393"/>
          <w:spacing w:val="4"/>
          <w:w w:val="238"/>
        </w:rPr>
        <w:t>,</w:t>
      </w:r>
      <w:r>
        <w:rPr>
          <w:rFonts w:ascii="Arial" w:hAnsi="Arial" w:cs="Arial" w:eastAsia="Arial"/>
          <w:sz w:val="15"/>
          <w:szCs w:val="15"/>
          <w:color w:val="939393"/>
          <w:spacing w:val="-13"/>
          <w:w w:val="158"/>
        </w:rPr>
        <w:t>.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00"/>
        </w:rPr>
        <w:t>.</w:t>
      </w:r>
      <w:r>
        <w:rPr>
          <w:rFonts w:ascii="Arial" w:hAnsi="Arial" w:cs="Arial" w:eastAsia="Arial"/>
          <w:sz w:val="15"/>
          <w:szCs w:val="15"/>
          <w:color w:val="444444"/>
          <w:spacing w:val="-21"/>
          <w:w w:val="100"/>
        </w:rPr>
        <w:t>.</w:t>
      </w:r>
      <w:r>
        <w:rPr>
          <w:rFonts w:ascii="Arial" w:hAnsi="Arial" w:cs="Arial" w:eastAsia="Arial"/>
          <w:sz w:val="15"/>
          <w:szCs w:val="15"/>
          <w:color w:val="545454"/>
          <w:spacing w:val="0"/>
          <w:w w:val="106"/>
        </w:rPr>
        <w:t>,</w:t>
      </w:r>
      <w:r>
        <w:rPr>
          <w:rFonts w:ascii="Arial" w:hAnsi="Arial" w:cs="Arial" w:eastAsia="Arial"/>
          <w:sz w:val="15"/>
          <w:szCs w:val="15"/>
          <w:color w:val="545454"/>
          <w:spacing w:val="-24"/>
          <w:w w:val="106"/>
        </w:rPr>
        <w:t>.</w:t>
      </w:r>
      <w:r>
        <w:rPr>
          <w:rFonts w:ascii="Arial" w:hAnsi="Arial" w:cs="Arial" w:eastAsia="Arial"/>
          <w:sz w:val="15"/>
          <w:szCs w:val="15"/>
          <w:color w:val="545454"/>
          <w:spacing w:val="0"/>
          <w:w w:val="80"/>
        </w:rPr>
        <w:t>,..</w:t>
      </w:r>
      <w:r>
        <w:rPr>
          <w:rFonts w:ascii="Arial" w:hAnsi="Arial" w:cs="Arial" w:eastAsia="Arial"/>
          <w:sz w:val="15"/>
          <w:szCs w:val="15"/>
          <w:color w:val="545454"/>
          <w:spacing w:val="-16"/>
          <w:w w:val="80"/>
        </w:rPr>
        <w:t>.</w:t>
      </w:r>
      <w:r>
        <w:rPr>
          <w:rFonts w:ascii="Arial" w:hAnsi="Arial" w:cs="Arial" w:eastAsia="Arial"/>
          <w:sz w:val="15"/>
          <w:szCs w:val="15"/>
          <w:color w:val="7C7C7C"/>
          <w:spacing w:val="0"/>
          <w:w w:val="60"/>
        </w:rPr>
        <w:t>,""'</w:t>
      </w:r>
      <w:r>
        <w:rPr>
          <w:rFonts w:ascii="Arial" w:hAnsi="Arial" w:cs="Arial" w:eastAsia="Arial"/>
          <w:sz w:val="15"/>
          <w:szCs w:val="15"/>
          <w:color w:val="7C7C7C"/>
          <w:spacing w:val="-2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939393"/>
          <w:spacing w:val="0"/>
          <w:w w:val="77"/>
          <w:i/>
        </w:rPr>
        <w:t>&lt;&gt;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200" w:right="220"/>
          <w:cols w:num="3" w:equalWidth="0">
            <w:col w:w="493" w:space="2129"/>
            <w:col w:w="2917" w:space="362"/>
            <w:col w:w="5599"/>
          </w:cols>
        </w:sectPr>
      </w:pPr>
      <w:rPr/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61" w:lineRule="exact"/>
        <w:ind w:left="2142" w:right="-101"/>
        <w:jc w:val="left"/>
        <w:tabs>
          <w:tab w:pos="3320" w:val="left"/>
          <w:tab w:pos="4060" w:val="left"/>
          <w:tab w:pos="462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4.702667pt;margin-top:10.313217pt;width:19.684135pt;height:11.5pt;mso-position-horizontal-relative:page;mso-position-vertical-relative:paragraph;z-index:-17062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4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6B6B6B"/>
                      <w:spacing w:val="8"/>
                      <w:w w:val="82"/>
                    </w:rPr>
                    <w:t>f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444444"/>
                      <w:spacing w:val="0"/>
                      <w:w w:val="79"/>
                    </w:rPr>
                    <w:t>aiye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6B6B6B"/>
          <w:w w:val="99"/>
          <w:position w:val="-10"/>
        </w:rPr>
      </w:r>
      <w:r>
        <w:rPr>
          <w:rFonts w:ascii="Arial" w:hAnsi="Arial" w:cs="Arial" w:eastAsia="Arial"/>
          <w:sz w:val="23"/>
          <w:szCs w:val="23"/>
          <w:color w:val="6B6B6B"/>
          <w:w w:val="99"/>
          <w:u w:val="single" w:color="3B4BA0"/>
          <w:position w:val="-10"/>
        </w:rPr>
        <w:t> </w:t>
      </w:r>
      <w:r>
        <w:rPr>
          <w:rFonts w:ascii="Arial" w:hAnsi="Arial" w:cs="Arial" w:eastAsia="Arial"/>
          <w:sz w:val="23"/>
          <w:szCs w:val="23"/>
          <w:color w:val="6B6B6B"/>
          <w:w w:val="100"/>
          <w:u w:val="single" w:color="3B4BA0"/>
          <w:position w:val="-10"/>
        </w:rPr>
        <w:t>  </w:t>
      </w:r>
      <w:r>
        <w:rPr>
          <w:rFonts w:ascii="Arial" w:hAnsi="Arial" w:cs="Arial" w:eastAsia="Arial"/>
          <w:sz w:val="23"/>
          <w:szCs w:val="23"/>
          <w:color w:val="6B6B6B"/>
          <w:spacing w:val="1"/>
          <w:w w:val="100"/>
          <w:u w:val="single" w:color="3B4BA0"/>
          <w:position w:val="-10"/>
        </w:rPr>
        <w:t> </w:t>
      </w:r>
      <w:r>
        <w:rPr>
          <w:rFonts w:ascii="Arial" w:hAnsi="Arial" w:cs="Arial" w:eastAsia="Arial"/>
          <w:sz w:val="23"/>
          <w:szCs w:val="23"/>
          <w:color w:val="6B6B6B"/>
          <w:spacing w:val="1"/>
          <w:w w:val="100"/>
          <w:u w:val="single" w:color="3B4BA0"/>
          <w:position w:val="-10"/>
        </w:rPr>
      </w:r>
      <w:r>
        <w:rPr>
          <w:rFonts w:ascii="Arial" w:hAnsi="Arial" w:cs="Arial" w:eastAsia="Arial"/>
          <w:sz w:val="23"/>
          <w:szCs w:val="23"/>
          <w:color w:val="6B6B6B"/>
          <w:spacing w:val="0"/>
          <w:w w:val="82"/>
          <w:u w:val="single" w:color="3B4BA0"/>
          <w:position w:val="-10"/>
        </w:rPr>
        <w:t>l</w:t>
      </w:r>
      <w:r>
        <w:rPr>
          <w:rFonts w:ascii="Arial" w:hAnsi="Arial" w:cs="Arial" w:eastAsia="Arial"/>
          <w:sz w:val="23"/>
          <w:szCs w:val="23"/>
          <w:color w:val="6B6B6B"/>
          <w:spacing w:val="9"/>
          <w:w w:val="82"/>
          <w:u w:val="single" w:color="3B4BA0"/>
          <w:position w:val="-10"/>
        </w:rPr>
        <w:t>t</w:t>
      </w:r>
      <w:r>
        <w:rPr>
          <w:rFonts w:ascii="Arial" w:hAnsi="Arial" w:cs="Arial" w:eastAsia="Arial"/>
          <w:sz w:val="23"/>
          <w:szCs w:val="23"/>
          <w:color w:val="6B6B6B"/>
          <w:spacing w:val="9"/>
          <w:w w:val="82"/>
          <w:u w:val="single" w:color="3B4BA0"/>
          <w:position w:val="-10"/>
        </w:rPr>
      </w:r>
      <w:r>
        <w:rPr>
          <w:rFonts w:ascii="Arial" w:hAnsi="Arial" w:cs="Arial" w:eastAsia="Arial"/>
          <w:sz w:val="23"/>
          <w:szCs w:val="23"/>
          <w:color w:val="6B6B6B"/>
          <w:spacing w:val="9"/>
          <w:w w:val="82"/>
          <w:u w:val="single" w:color="3B4BA0"/>
          <w:position w:val="-10"/>
        </w:rPr>
      </w:r>
      <w:r>
        <w:rPr>
          <w:rFonts w:ascii="Arial" w:hAnsi="Arial" w:cs="Arial" w:eastAsia="Arial"/>
          <w:sz w:val="28"/>
          <w:szCs w:val="28"/>
          <w:color w:val="6B6B6B"/>
          <w:spacing w:val="0"/>
          <w:w w:val="77"/>
          <w:u w:val="single" w:color="3B4BA0"/>
          <w:position w:val="3"/>
        </w:rPr>
        <w:t>.b</w:t>
      </w:r>
      <w:r>
        <w:rPr>
          <w:rFonts w:ascii="Arial" w:hAnsi="Arial" w:cs="Arial" w:eastAsia="Arial"/>
          <w:sz w:val="28"/>
          <w:szCs w:val="28"/>
          <w:color w:val="6B6B6B"/>
          <w:spacing w:val="0"/>
          <w:w w:val="77"/>
          <w:u w:val="single" w:color="3B4BA0"/>
          <w:position w:val="3"/>
        </w:rPr>
      </w:r>
      <w:r>
        <w:rPr>
          <w:rFonts w:ascii="Arial" w:hAnsi="Arial" w:cs="Arial" w:eastAsia="Arial"/>
          <w:sz w:val="28"/>
          <w:szCs w:val="28"/>
          <w:color w:val="6B6B6B"/>
          <w:spacing w:val="0"/>
          <w:w w:val="78"/>
          <w:u w:val="single" w:color="3B4BA0"/>
          <w:position w:val="3"/>
        </w:rPr>
        <w:t>u</w:t>
      </w:r>
      <w:r>
        <w:rPr>
          <w:rFonts w:ascii="Arial" w:hAnsi="Arial" w:cs="Arial" w:eastAsia="Arial"/>
          <w:sz w:val="28"/>
          <w:szCs w:val="28"/>
          <w:color w:val="6B6B6B"/>
          <w:spacing w:val="0"/>
          <w:w w:val="78"/>
          <w:u w:val="single" w:color="3B4BA0"/>
          <w:position w:val="3"/>
        </w:rPr>
      </w:r>
      <w:r>
        <w:rPr>
          <w:rFonts w:ascii="Arial" w:hAnsi="Arial" w:cs="Arial" w:eastAsia="Arial"/>
          <w:sz w:val="28"/>
          <w:szCs w:val="28"/>
          <w:color w:val="6B6B6B"/>
          <w:spacing w:val="0"/>
          <w:w w:val="99"/>
          <w:u w:val="single" w:color="3B4BA0"/>
          <w:position w:val="3"/>
        </w:rPr>
        <w:t> </w:t>
      </w:r>
      <w:r>
        <w:rPr>
          <w:rFonts w:ascii="Arial" w:hAnsi="Arial" w:cs="Arial" w:eastAsia="Arial"/>
          <w:sz w:val="28"/>
          <w:szCs w:val="28"/>
          <w:color w:val="6B6B6B"/>
          <w:spacing w:val="0"/>
          <w:w w:val="100"/>
          <w:u w:val="single" w:color="3B4BA0"/>
          <w:position w:val="3"/>
        </w:rPr>
        <w:tab/>
      </w:r>
      <w:r>
        <w:rPr>
          <w:rFonts w:ascii="Arial" w:hAnsi="Arial" w:cs="Arial" w:eastAsia="Arial"/>
          <w:sz w:val="28"/>
          <w:szCs w:val="28"/>
          <w:color w:val="6B6B6B"/>
          <w:spacing w:val="0"/>
          <w:w w:val="100"/>
          <w:u w:val="single" w:color="3B4BA0"/>
          <w:position w:val="3"/>
        </w:rPr>
      </w:r>
      <w:r>
        <w:rPr>
          <w:rFonts w:ascii="Arial" w:hAnsi="Arial" w:cs="Arial" w:eastAsia="Arial"/>
          <w:sz w:val="28"/>
          <w:szCs w:val="28"/>
          <w:color w:val="6B6B6B"/>
          <w:spacing w:val="0"/>
          <w:w w:val="100"/>
          <w:u w:val="single" w:color="3B4BA0"/>
          <w:position w:val="3"/>
        </w:rPr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9"/>
          <w:u w:val="single" w:color="3B4BA0"/>
          <w:position w:val="-10"/>
        </w:rPr>
        <w:t>ez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9"/>
          <w:u w:val="single" w:color="3B4BA0"/>
          <w:position w:val="-10"/>
        </w:rPr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99"/>
          <w:u w:val="single" w:color="3B4BA0"/>
          <w:position w:val="-10"/>
        </w:rPr>
        <w:t> 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100"/>
          <w:u w:val="single" w:color="3B4BA0"/>
          <w:position w:val="-10"/>
        </w:rPr>
        <w:tab/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100"/>
          <w:u w:val="single" w:color="3B4BA0"/>
          <w:position w:val="-10"/>
        </w:rPr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100"/>
          <w:u w:val="single" w:color="3B4BA0"/>
          <w:position w:val="-10"/>
        </w:rPr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79"/>
          <w:u w:val="single" w:color="3B4BA0"/>
          <w:position w:val="-10"/>
        </w:rPr>
        <w:t>Amiri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79"/>
          <w:u w:val="single" w:color="3B4BA0"/>
          <w:position w:val="-10"/>
        </w:rPr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99"/>
          <w:u w:val="single" w:color="3B4BA0"/>
          <w:position w:val="-10"/>
        </w:rPr>
        <w:t> 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100"/>
          <w:u w:val="single" w:color="3B4BA0"/>
          <w:position w:val="-10"/>
        </w:rPr>
        <w:tab/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100"/>
          <w:u w:val="single" w:color="3B4BA0"/>
          <w:position w:val="-10"/>
        </w:rPr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100"/>
          <w:position w:val="-10"/>
        </w:rPr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7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220"/>
          <w:cols w:num="2" w:equalWidth="0">
            <w:col w:w="4622" w:space="333"/>
            <w:col w:w="6545"/>
          </w:cols>
        </w:sectPr>
      </w:pPr>
      <w:rPr/>
    </w:p>
    <w:p>
      <w:pPr>
        <w:spacing w:before="0" w:after="0" w:line="215" w:lineRule="exact"/>
        <w:ind w:left="3284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14.517073pt;margin-top:31.197023pt;width:567.236797pt;height:777.850729pt;mso-position-horizontal-relative:page;mso-position-vertical-relative:page;z-index:-17081" coordorigin="290,624" coordsize="11345,15557">
            <v:group style="position:absolute;left:295;top:648;width:457;height:2" coordorigin="295,648" coordsize="457,2">
              <v:shape style="position:absolute;left:295;top:648;width:457;height:2" coordorigin="295,648" coordsize="457,0" path="m295,648l752,648e" filled="f" stroked="t" strokeweight=".47597pt" strokecolor="#575757">
                <v:path arrowok="t"/>
              </v:shape>
            </v:group>
            <v:group style="position:absolute;left:309;top:631;width:2;height:6808" coordorigin="309,631" coordsize="2,6808">
              <v:shape style="position:absolute;left:309;top:631;width:2;height:6808" coordorigin="309,631" coordsize="0,6808" path="m309,7439l309,631e" filled="f" stroked="t" strokeweight=".713954pt" strokecolor="#5B5B5B">
                <v:path arrowok="t"/>
              </v:shape>
            </v:group>
            <v:group style="position:absolute;left:695;top:655;width:1752;height:2" coordorigin="695,655" coordsize="1752,2">
              <v:shape style="position:absolute;left:695;top:655;width:1752;height:2" coordorigin="695,655" coordsize="1752,0" path="m695,655l2446,655e" filled="f" stroked="t" strokeweight=".47597pt" strokecolor="#4B4B4B">
                <v:path arrowok="t"/>
              </v:shape>
            </v:group>
            <v:group style="position:absolute;left:2270;top:645;width:2;height:545" coordorigin="2270,645" coordsize="2,545">
              <v:shape style="position:absolute;left:2270;top:645;width:2;height:545" coordorigin="2270,645" coordsize="0,545" path="m2270,1190l2270,645e" filled="f" stroked="t" strokeweight=".47597pt" strokecolor="#444444">
                <v:path arrowok="t"/>
              </v:shape>
            </v:group>
            <v:group style="position:absolute;left:2313;top:660;width:538;height:2" coordorigin="2313,660" coordsize="538,2">
              <v:shape style="position:absolute;left:2313;top:660;width:538;height:2" coordorigin="2313,660" coordsize="538,0" path="m2313,660l2851,660e" filled="f" stroked="t" strokeweight=".47597pt" strokecolor="#343434">
                <v:path arrowok="t"/>
              </v:shape>
            </v:group>
            <v:group style="position:absolute;left:2794;top:667;width:8739;height:2" coordorigin="2794,667" coordsize="8739,2">
              <v:shape style="position:absolute;left:2794;top:667;width:8739;height:2" coordorigin="2794,667" coordsize="8739,0" path="m2794,667l11533,667e" filled="f" stroked="t" strokeweight=".951939pt" strokecolor="#4F4F4F">
                <v:path arrowok="t"/>
              </v:shape>
            </v:group>
            <v:group style="position:absolute;left:7278;top:669;width:386;height:2" coordorigin="7278,669" coordsize="386,2">
              <v:shape style="position:absolute;left:7278;top:669;width:386;height:2" coordorigin="7278,669" coordsize="386,0" path="m7278,669l7663,669e" filled="f" stroked="t" strokeweight=".47597pt" strokecolor="#383838">
                <v:path arrowok="t"/>
              </v:shape>
            </v:group>
            <v:group style="position:absolute;left:9017;top:665;width:2;height:1511" coordorigin="9017,665" coordsize="2,1511">
              <v:shape style="position:absolute;left:9017;top:665;width:2;height:1511" coordorigin="9017,665" coordsize="0,1511" path="m9017,2175l9017,665e" filled="f" stroked="t" strokeweight=".951939pt" strokecolor="#4B4B4B">
                <v:path arrowok="t"/>
              </v:shape>
            </v:group>
            <v:group style="position:absolute;left:8977;top:679;width:2565;height:2" coordorigin="8977,679" coordsize="2565,2">
              <v:shape style="position:absolute;left:8977;top:679;width:2565;height:2" coordorigin="8977,679" coordsize="2565,0" path="m8977,679l11542,679e" filled="f" stroked="t" strokeweight=".713954pt" strokecolor="#4B4B4B">
                <v:path arrowok="t"/>
              </v:shape>
            </v:group>
            <v:group style="position:absolute;left:8977;top:2173;width:2575;height:2" coordorigin="8977,2173" coordsize="2575,2">
              <v:shape style="position:absolute;left:8977;top:2173;width:2575;height:2" coordorigin="8977,2173" coordsize="2575,0" path="m8977,2173l11552,2173e" filled="f" stroked="t" strokeweight=".951939pt" strokecolor="#545454">
                <v:path arrowok="t"/>
              </v:shape>
            </v:group>
            <v:group style="position:absolute;left:11533;top:669;width:2;height:1520" coordorigin="11533,669" coordsize="2,1520">
              <v:shape style="position:absolute;left:11533;top:669;width:2;height:1520" coordorigin="11533,669" coordsize="0,1520" path="m11533,2190l11533,669e" filled="f" stroked="t" strokeweight=".713954pt" strokecolor="#4F4F4F">
                <v:path arrowok="t"/>
              </v:shape>
            </v:group>
            <v:group style="position:absolute;left:302;top:937;width:2;height:641" coordorigin="302,937" coordsize="2,641">
              <v:shape style="position:absolute;left:302;top:937;width:2;height:641" coordorigin="302,937" coordsize="0,641" path="m302,1578l302,937e" filled="f" stroked="t" strokeweight=".951939pt" strokecolor="#838383">
                <v:path arrowok="t"/>
              </v:shape>
            </v:group>
            <v:group style="position:absolute;left:2270;top:1133;width:2;height:1023" coordorigin="2270,1133" coordsize="2,1023">
              <v:shape style="position:absolute;left:2270;top:1133;width:2;height:1023" coordorigin="2270,1133" coordsize="0,1023" path="m2270,2156l2270,1133e" filled="f" stroked="t" strokeweight=".713954pt" strokecolor="#606060">
                <v:path arrowok="t"/>
              </v:shape>
            </v:group>
            <v:group style="position:absolute;left:305;top:2142;width:7530;height:2" coordorigin="305,2142" coordsize="7530,2">
              <v:shape style="position:absolute;left:305;top:2142;width:7530;height:2" coordorigin="305,2142" coordsize="7530,0" path="m305,2142l7834,2142e" filled="f" stroked="t" strokeweight=".47597pt" strokecolor="#4B4B4B">
                <v:path arrowok="t"/>
              </v:shape>
            </v:group>
            <v:group style="position:absolute;left:381;top:2154;width:3065;height:2" coordorigin="381,2154" coordsize="3065,2">
              <v:shape style="position:absolute;left:381;top:2154;width:3065;height:2" coordorigin="381,2154" coordsize="3065,0" path="m381,2154l3446,2154e" filled="f" stroked="t" strokeweight=".713954pt" strokecolor="#3B3B3B">
                <v:path arrowok="t"/>
              </v:shape>
            </v:group>
            <v:group style="position:absolute;left:3389;top:2151;width:5226;height:2" coordorigin="3389,2151" coordsize="5226,2">
              <v:shape style="position:absolute;left:3389;top:2151;width:5226;height:2" coordorigin="3389,2151" coordsize="5226,0" path="m3389,2151l8615,2151e" filled="f" stroked="t" strokeweight=".951939pt" strokecolor="#4F4F4F">
                <v:path arrowok="t"/>
              </v:shape>
            </v:group>
            <v:group style="position:absolute;left:3584;top:2166;width:4669;height:2" coordorigin="3584,2166" coordsize="4669,2">
              <v:shape style="position:absolute;left:3584;top:2166;width:4669;height:2" coordorigin="3584,2166" coordsize="4669,0" path="m3584,2166l8253,2166e" filled="f" stroked="t" strokeweight=".713954pt" strokecolor="#545454">
                <v:path arrowok="t"/>
              </v:shape>
            </v:group>
            <v:group style="position:absolute;left:8196;top:2168;width:852;height:2" coordorigin="8196,2168" coordsize="852,2">
              <v:shape style="position:absolute;left:8196;top:2168;width:852;height:2" coordorigin="8196,2168" coordsize="852,0" path="m8196,2168l9048,2168e" filled="f" stroked="t" strokeweight=".47597pt" strokecolor="#2F2F2F">
                <v:path arrowok="t"/>
              </v:shape>
            </v:group>
            <v:group style="position:absolute;left:305;top:2386;width:1390;height:2" coordorigin="305,2386" coordsize="1390,2">
              <v:shape style="position:absolute;left:305;top:2386;width:1390;height:2" coordorigin="305,2386" coordsize="1390,0" path="m305,2386l1694,2386e" filled="f" stroked="t" strokeweight=".951939pt" strokecolor="#5B5B5B">
                <v:path arrowok="t"/>
              </v:shape>
            </v:group>
            <v:group style="position:absolute;left:309;top:2118;width:2;height:325" coordorigin="309,2118" coordsize="2,325">
              <v:shape style="position:absolute;left:309;top:2118;width:2;height:325" coordorigin="309,2118" coordsize="0,325" path="m309,2443l309,2118e" filled="f" stroked="t" strokeweight=".47597pt" strokecolor="#343434">
                <v:path arrowok="t"/>
              </v:shape>
            </v:group>
            <v:group style="position:absolute;left:1609;top:2393;width:1552;height:2" coordorigin="1609,2393" coordsize="1552,2">
              <v:shape style="position:absolute;left:1609;top:2393;width:1552;height:2" coordorigin="1609,2393" coordsize="1552,0" path="m1609,2393l3160,2393e" filled="f" stroked="t" strokeweight=".47597pt" strokecolor="#3F3F3F">
                <v:path arrowok="t"/>
              </v:shape>
            </v:group>
            <v:group style="position:absolute;left:3103;top:2402;width:7263;height:2" coordorigin="3103,2402" coordsize="7263,2">
              <v:shape style="position:absolute;left:3103;top:2402;width:7263;height:2" coordorigin="3103,2402" coordsize="7263,0" path="m3103,2402l10367,2402e" filled="f" stroked="t" strokeweight=".951939pt" strokecolor="#545454">
                <v:path arrowok="t"/>
              </v:shape>
            </v:group>
            <v:group style="position:absolute;left:8391;top:2412;width:3165;height:2" coordorigin="8391,2412" coordsize="3165,2">
              <v:shape style="position:absolute;left:8391;top:2412;width:3165;height:2" coordorigin="8391,2412" coordsize="3165,0" path="m8391,2412l11557,2412e" filled="f" stroked="t" strokeweight=".713954pt" strokecolor="#4F4F4F">
                <v:path arrowok="t"/>
              </v:shape>
            </v:group>
            <v:group style="position:absolute;left:11547;top:1893;width:2;height:1248" coordorigin="11547,1893" coordsize="2,1248">
              <v:shape style="position:absolute;left:11547;top:1893;width:2;height:1248" coordorigin="11547,1893" coordsize="0,1248" path="m11547,3141l11547,1893e" filled="f" stroked="t" strokeweight=".713954pt" strokecolor="#4F4F4F">
                <v:path arrowok="t"/>
              </v:shape>
            </v:group>
            <v:group style="position:absolute;left:305;top:2630;width:2713;height:2" coordorigin="305,2630" coordsize="2713,2">
              <v:shape style="position:absolute;left:305;top:2630;width:2713;height:2" coordorigin="305,2630" coordsize="2713,0" path="m305,2630l3018,2630e" filled="f" stroked="t" strokeweight=".951939pt" strokecolor="#5B5B5B">
                <v:path arrowok="t"/>
              </v:shape>
            </v:group>
            <v:group style="position:absolute;left:2961;top:2634;width:200;height:2" coordorigin="2961,2634" coordsize="200,2">
              <v:shape style="position:absolute;left:2961;top:2634;width:200;height:2" coordorigin="2961,2634" coordsize="200,0" path="m2961,2634l3160,2634e" filled="f" stroked="t" strokeweight=".47597pt" strokecolor="#383838">
                <v:path arrowok="t"/>
              </v:shape>
            </v:group>
            <v:group style="position:absolute;left:3103;top:2637;width:5150;height:2" coordorigin="3103,2637" coordsize="5150,2">
              <v:shape style="position:absolute;left:3103;top:2637;width:5150;height:2" coordorigin="3103,2637" coordsize="5150,0" path="m3103,2637l8253,2637e" filled="f" stroked="t" strokeweight=".713954pt" strokecolor="#4B4B4B">
                <v:path arrowok="t"/>
              </v:shape>
            </v:group>
            <v:group style="position:absolute;left:8196;top:2646;width:842;height:2" coordorigin="8196,2646" coordsize="842,2">
              <v:shape style="position:absolute;left:8196;top:2646;width:842;height:2" coordorigin="8196,2646" coordsize="842,0" path="m8196,2646l9039,2646e" filled="f" stroked="t" strokeweight=".713954pt" strokecolor="#3B3B3B">
                <v:path arrowok="t"/>
              </v:shape>
            </v:group>
            <v:group style="position:absolute;left:1252;top:2649;width:10305;height:2" coordorigin="1252,2649" coordsize="10305,2">
              <v:shape style="position:absolute;left:1252;top:2649;width:10305;height:2" coordorigin="1252,2649" coordsize="10305,0" path="m1252,2649l11557,2649e" filled="f" stroked="t" strokeweight=".713954pt" strokecolor="#4B4B4B">
                <v:path arrowok="t"/>
              </v:shape>
            </v:group>
            <v:group style="position:absolute;left:300;top:2873;width:6606;height:2" coordorigin="300,2873" coordsize="6606,2">
              <v:shape style="position:absolute;left:300;top:2873;width:6606;height:2" coordorigin="300,2873" coordsize="6606,0" path="m300,2873l6906,2873e" filled="f" stroked="t" strokeweight=".713954pt" strokecolor="#545454">
                <v:path arrowok="t"/>
              </v:shape>
            </v:group>
            <v:group style="position:absolute;left:6821;top:2878;width:514;height:2" coordorigin="6821,2878" coordsize="514,2">
              <v:shape style="position:absolute;left:6821;top:2878;width:514;height:2" coordorigin="6821,2878" coordsize="514,0" path="m6821,2878l7335,2878e" filled="f" stroked="t" strokeweight=".47597pt" strokecolor="#2F2F2F">
                <v:path arrowok="t"/>
              </v:shape>
            </v:group>
            <v:group style="position:absolute;left:7278;top:2878;width:4279;height:2" coordorigin="7278,2878" coordsize="4279,2">
              <v:shape style="position:absolute;left:7278;top:2878;width:4279;height:2" coordorigin="7278,2878" coordsize="4279,0" path="m7278,2878l11557,2878e" filled="f" stroked="t" strokeweight=".951939pt" strokecolor="#4F4F4F">
                <v:path arrowok="t"/>
              </v:shape>
            </v:group>
            <v:group style="position:absolute;left:300;top:3112;width:8263;height:2" coordorigin="300,3112" coordsize="8263,2">
              <v:shape style="position:absolute;left:300;top:3112;width:8263;height:2" coordorigin="300,3112" coordsize="8263,0" path="m300,3112l8563,3112e" filled="f" stroked="t" strokeweight=".713954pt" strokecolor="#4F4F4F">
                <v:path arrowok="t"/>
              </v:shape>
            </v:group>
            <v:group style="position:absolute;left:8196;top:3115;width:842;height:2" coordorigin="8196,3115" coordsize="842,2">
              <v:shape style="position:absolute;left:8196;top:3115;width:842;height:2" coordorigin="8196,3115" coordsize="842,0" path="m8196,3115l9039,3115e" filled="f" stroked="t" strokeweight=".47597pt" strokecolor="#383838">
                <v:path arrowok="t"/>
              </v:shape>
            </v:group>
            <v:group style="position:absolute;left:8982;top:3120;width:2570;height:2" coordorigin="8982,3120" coordsize="2570,2">
              <v:shape style="position:absolute;left:8982;top:3120;width:2570;height:2" coordorigin="8982,3120" coordsize="2570,0" path="m8982,3120l11552,3120e" filled="f" stroked="t" strokeweight=".951939pt" strokecolor="#4F4F4F">
                <v:path arrowok="t"/>
              </v:shape>
            </v:group>
            <v:group style="position:absolute;left:309;top:3344;width:2723;height:2" coordorigin="309,3344" coordsize="2723,2">
              <v:shape style="position:absolute;left:309;top:3344;width:2723;height:2" coordorigin="309,3344" coordsize="2723,0" path="m309,3344l3032,3344e" filled="f" stroked="t" strokeweight=".951939pt" strokecolor="#545454">
                <v:path arrowok="t"/>
              </v:shape>
            </v:group>
            <v:group style="position:absolute;left:2961;top:3351;width:485;height:2" coordorigin="2961,3351" coordsize="485,2">
              <v:shape style="position:absolute;left:2961;top:3351;width:485;height:2" coordorigin="2961,3351" coordsize="485,0" path="m2961,3351l3446,3351e" filled="f" stroked="t" strokeweight=".47597pt" strokecolor="#2B2B2B">
                <v:path arrowok="t"/>
              </v:shape>
            </v:group>
            <v:group style="position:absolute;left:3389;top:3349;width:1080;height:2" coordorigin="3389,3349" coordsize="1080,2">
              <v:shape style="position:absolute;left:3389;top:3349;width:1080;height:2" coordorigin="3389,3349" coordsize="1080,0" path="m3389,3349l4469,3349e" filled="f" stroked="t" strokeweight=".951939pt" strokecolor="#5B5B5B">
                <v:path arrowok="t"/>
              </v:shape>
            </v:group>
            <v:group style="position:absolute;left:4374;top:3351;width:476;height:2" coordorigin="4374,3351" coordsize="476,2">
              <v:shape style="position:absolute;left:4374;top:3351;width:476;height:2" coordorigin="4374,3351" coordsize="476,0" path="m4374,3351l4850,3351e" filled="f" stroked="t" strokeweight=".47597pt" strokecolor="#2F2F2F">
                <v:path arrowok="t"/>
              </v:shape>
            </v:group>
            <v:group style="position:absolute;left:4793;top:3354;width:6759;height:2" coordorigin="4793,3354" coordsize="6759,2">
              <v:shape style="position:absolute;left:4793;top:3354;width:6759;height:2" coordorigin="4793,3354" coordsize="6759,0" path="m4793,3354l11552,3354e" filled="f" stroked="t" strokeweight=".713954pt" strokecolor="#4B4B4B">
                <v:path arrowok="t"/>
              </v:shape>
            </v:group>
            <v:group style="position:absolute;left:11547;top:3069;width:2;height:540" coordorigin="11547,3069" coordsize="2,540">
              <v:shape style="position:absolute;left:11547;top:3069;width:2;height:540" coordorigin="11547,3069" coordsize="0,540" path="m11547,3610l11547,3069e" filled="f" stroked="t" strokeweight=".47597pt" strokecolor="#343434">
                <v:path arrowok="t"/>
              </v:shape>
            </v:group>
            <v:group style="position:absolute;left:3613;top:3351;width:2;height:229" coordorigin="3613,3351" coordsize="2,229">
              <v:shape style="position:absolute;left:3613;top:3351;width:2;height:229" coordorigin="3613,3351" coordsize="0,229" path="m3613,3581l3613,3351e" filled="f" stroked="t" strokeweight=".237985pt" strokecolor="#5B5B5B">
                <v:path arrowok="t"/>
              </v:shape>
            </v:group>
            <v:group style="position:absolute;left:6859;top:3347;width:2;height:492" coordorigin="6859,3347" coordsize="2,492">
              <v:shape style="position:absolute;left:6859;top:3347;width:2;height:492" coordorigin="6859,3347" coordsize="0,492" path="m6859,3839l6859,3347e" filled="f" stroked="t" strokeweight=".951939pt" strokecolor="#545454">
                <v:path arrowok="t"/>
              </v:shape>
            </v:group>
            <v:group style="position:absolute;left:6844;top:3801;width:1380;height:2" coordorigin="6844,3801" coordsize="1380,2">
              <v:shape style="position:absolute;left:6844;top:3801;width:1380;height:2" coordorigin="6844,3801" coordsize="1380,0" path="m6844,3801l8225,3801e" filled="f" stroked="t" strokeweight=".237985pt" strokecolor="#575757">
                <v:path arrowok="t"/>
              </v:shape>
            </v:group>
            <v:group style="position:absolute;left:312;top:937;width:2;height:6502" coordorigin="312,937" coordsize="2,6502">
              <v:shape style="position:absolute;left:312;top:937;width:2;height:6502" coordorigin="312,937" coordsize="0,6502" path="m312,7439l312,937e" filled="f" stroked="t" strokeweight=".713954pt" strokecolor="#575757">
                <v:path arrowok="t"/>
              </v:shape>
            </v:group>
            <v:group style="position:absolute;left:3613;top:3581;width:2;height:220" coordorigin="3613,3581" coordsize="2,220">
              <v:shape style="position:absolute;left:3613;top:3581;width:2;height:220" coordorigin="3613,3581" coordsize="0,220" path="m3613,3801l3613,3581e" filled="f" stroked="t" strokeweight=".237985pt" strokecolor="#000000">
                <v:path arrowok="t"/>
              </v:shape>
            </v:group>
            <v:group style="position:absolute;left:3646;top:3796;width:2556;height:2" coordorigin="3646,3796" coordsize="2556,2">
              <v:shape style="position:absolute;left:3646;top:3796;width:2556;height:2" coordorigin="3646,3796" coordsize="2556,0" path="m3646,3796l6202,3796e" filled="f" stroked="t" strokeweight=".713954pt" strokecolor="#777777">
                <v:path arrowok="t"/>
              </v:shape>
            </v:group>
            <v:group style="position:absolute;left:6145;top:3791;width:723;height:2" coordorigin="6145,3791" coordsize="723,2">
              <v:shape style="position:absolute;left:6145;top:3791;width:723;height:2" coordorigin="6145,3791" coordsize="723,0" path="m6145,3791l6868,3791e" filled="f" stroked="t" strokeweight=".47597pt" strokecolor="#9C9C9C">
                <v:path arrowok="t"/>
              </v:shape>
            </v:group>
            <v:group style="position:absolute;left:8225;top:3801;width:2256;height:2" coordorigin="8225,3801" coordsize="2256,2">
              <v:shape style="position:absolute;left:8225;top:3801;width:2256;height:2" coordorigin="8225,3801" coordsize="2256,0" path="m8225,3801l10481,3801e" filled="f" stroked="t" strokeweight=".237985pt" strokecolor="#000000">
                <v:path arrowok="t"/>
              </v:shape>
            </v:group>
            <v:group style="position:absolute;left:10481;top:3801;width:1090;height:2" coordorigin="10481,3801" coordsize="1090,2">
              <v:shape style="position:absolute;left:10481;top:3801;width:1090;height:2" coordorigin="10481,3801" coordsize="1090,0" path="m10481,3801l11571,3801e" filled="f" stroked="t" strokeweight=".237985pt" strokecolor="#646464">
                <v:path arrowok="t"/>
              </v:shape>
            </v:group>
            <v:group style="position:absolute;left:11547;top:3552;width:2;height:583" coordorigin="11547,3552" coordsize="2,583">
              <v:shape style="position:absolute;left:11547;top:3552;width:2;height:583" coordorigin="11547,3552" coordsize="0,583" path="m11547,4135l11547,3552e" filled="f" stroked="t" strokeweight=".713954pt" strokecolor="#545454">
                <v:path arrowok="t"/>
              </v:shape>
            </v:group>
            <v:group style="position:absolute;left:305;top:4100;width:709;height:2" coordorigin="305,4100" coordsize="709,2">
              <v:shape style="position:absolute;left:305;top:4100;width:709;height:2" coordorigin="305,4100" coordsize="709,0" path="m305,4100l1014,4100e" filled="f" stroked="t" strokeweight=".47597pt" strokecolor="#4F4F4F">
                <v:path arrowok="t"/>
              </v:shape>
            </v:group>
            <v:group style="position:absolute;left:957;top:4104;width:1894;height:2" coordorigin="957,4104" coordsize="1894,2">
              <v:shape style="position:absolute;left:957;top:4104;width:1894;height:2" coordorigin="957,4104" coordsize="1894,0" path="m957,4104l2851,4104e" filled="f" stroked="t" strokeweight=".951939pt" strokecolor="#6B6B6B">
                <v:path arrowok="t"/>
              </v:shape>
            </v:group>
            <v:group style="position:absolute;left:2794;top:4107;width:852;height:2" coordorigin="2794,4107" coordsize="852,2">
              <v:shape style="position:absolute;left:2794;top:4107;width:852;height:2" coordorigin="2794,4107" coordsize="852,0" path="m2794,4107l3646,4107e" filled="f" stroked="t" strokeweight=".47597pt" strokecolor="#444444">
                <v:path arrowok="t"/>
              </v:shape>
            </v:group>
            <v:group style="position:absolute;left:3613;top:3801;width:2;height:306" coordorigin="3613,3801" coordsize="2,306">
              <v:shape style="position:absolute;left:3613;top:3801;width:2;height:306" coordorigin="3613,3801" coordsize="0,306" path="m3613,4107l3613,3801e" filled="f" stroked="t" strokeweight=".237985pt" strokecolor="#545454">
                <v:path arrowok="t"/>
              </v:shape>
            </v:group>
            <v:group style="position:absolute;left:3584;top:4109;width:7972;height:2" coordorigin="3584,4109" coordsize="7972,2">
              <v:shape style="position:absolute;left:3584;top:4109;width:7972;height:2" coordorigin="3584,4109" coordsize="7972,0" path="m3584,4109l11557,4109e" filled="f" stroked="t" strokeweight=".713954pt" strokecolor="#4F4F4F">
                <v:path arrowok="t"/>
              </v:shape>
            </v:group>
            <v:group style="position:absolute;left:6859;top:3767;width:2;height:349" coordorigin="6859,3767" coordsize="2,349">
              <v:shape style="position:absolute;left:6859;top:3767;width:2;height:349" coordorigin="6859,3767" coordsize="0,349" path="m6859,4116l6859,3767e" filled="f" stroked="t" strokeweight=".47597pt" strokecolor="#3B3B3B">
                <v:path arrowok="t"/>
              </v:shape>
            </v:group>
            <v:group style="position:absolute;left:305;top:4382;width:2713;height:2" coordorigin="305,4382" coordsize="2713,2">
              <v:shape style="position:absolute;left:305;top:4382;width:2713;height:2" coordorigin="305,4382" coordsize="2713,0" path="m305,4382l3018,4382e" filled="f" stroked="t" strokeweight=".713954pt" strokecolor="#676767">
                <v:path arrowok="t"/>
              </v:shape>
            </v:group>
            <v:group style="position:absolute;left:2278;top:4097;width:2;height:1520" coordorigin="2278,4097" coordsize="2,1520">
              <v:shape style="position:absolute;left:2278;top:4097;width:2;height:1520" coordorigin="2278,4097" coordsize="0,1520" path="m2278,5618l2278,4097e" filled="f" stroked="t" strokeweight=".713954pt" strokecolor="#4F4F4F">
                <v:path arrowok="t"/>
              </v:shape>
            </v:group>
            <v:group style="position:absolute;left:2342;top:4092;width:2;height:316" coordorigin="2342,4092" coordsize="2,316">
              <v:shape style="position:absolute;left:2342;top:4092;width:2;height:316" coordorigin="2342,4092" coordsize="0,316" path="m2342,4408l2342,4092e" filled="f" stroked="t" strokeweight=".713954pt" strokecolor="#5B5B5B">
                <v:path arrowok="t"/>
              </v:shape>
            </v:group>
            <v:group style="position:absolute;left:2961;top:4384;width:485;height:2" coordorigin="2961,4384" coordsize="485,2">
              <v:shape style="position:absolute;left:2961;top:4384;width:485;height:2" coordorigin="2961,4384" coordsize="485,0" path="m2961,4384l3446,4384e" filled="f" stroked="t" strokeweight=".47597pt" strokecolor="#3B3B3B">
                <v:path arrowok="t"/>
              </v:shape>
            </v:group>
            <v:group style="position:absolute;left:3389;top:4384;width:252;height:2" coordorigin="3389,4384" coordsize="252,2">
              <v:shape style="position:absolute;left:3389;top:4384;width:252;height:2" coordorigin="3389,4384" coordsize="252,0" path="m3389,4384l3641,4384e" filled="f" stroked="t" strokeweight=".47597pt" strokecolor="#575757">
                <v:path arrowok="t"/>
              </v:shape>
            </v:group>
            <v:group style="position:absolute;left:3584;top:4384;width:1266;height:2" coordorigin="3584,4384" coordsize="1266,2">
              <v:shape style="position:absolute;left:3584;top:4384;width:1266;height:2" coordorigin="3584,4384" coordsize="1266,0" path="m3584,4384l4850,4384e" filled="f" stroked="t" strokeweight=".951939pt" strokecolor="#676767">
                <v:path arrowok="t"/>
              </v:shape>
            </v:group>
            <v:group style="position:absolute;left:4793;top:4384;width:495;height:2" coordorigin="4793,4384" coordsize="495,2">
              <v:shape style="position:absolute;left:4793;top:4384;width:495;height:2" coordorigin="4793,4384" coordsize="495,0" path="m4793,4384l5288,4384e" filled="f" stroked="t" strokeweight=".47597pt" strokecolor="#444444">
                <v:path arrowok="t"/>
              </v:shape>
            </v:group>
            <v:group style="position:absolute;left:5231;top:4389;width:5279;height:2" coordorigin="5231,4389" coordsize="5279,2">
              <v:shape style="position:absolute;left:5231;top:4389;width:5279;height:2" coordorigin="5231,4389" coordsize="5279,0" path="m5231,4389l10509,4389e" filled="f" stroked="t" strokeweight=".713954pt" strokecolor="#575757">
                <v:path arrowok="t"/>
              </v:shape>
            </v:group>
            <v:group style="position:absolute;left:10452;top:4391;width:1114;height:2" coordorigin="10452,4391" coordsize="1114,2">
              <v:shape style="position:absolute;left:10452;top:4391;width:1114;height:2" coordorigin="10452,4391" coordsize="1114,0" path="m10452,4391l11566,4391e" filled="f" stroked="t" strokeweight=".47597pt" strokecolor="#484848">
                <v:path arrowok="t"/>
              </v:shape>
            </v:group>
            <v:group style="position:absolute;left:2270;top:4621;width:5421;height:2" coordorigin="2270,4621" coordsize="5421,2">
              <v:shape style="position:absolute;left:2270;top:4621;width:5421;height:2" coordorigin="2270,4621" coordsize="5421,0" path="m2270,4621l7692,4621e" filled="f" stroked="t" strokeweight=".713954pt" strokecolor="#606060">
                <v:path arrowok="t"/>
              </v:shape>
            </v:group>
            <v:group style="position:absolute;left:6145;top:4623;width:462;height:2" coordorigin="6145,4623" coordsize="462,2">
              <v:shape style="position:absolute;left:6145;top:4623;width:462;height:2" coordorigin="6145,4623" coordsize="462,0" path="m6145,4623l6606,4623e" filled="f" stroked="t" strokeweight=".47597pt" strokecolor="#3B3B3B">
                <v:path arrowok="t"/>
              </v:shape>
            </v:group>
            <v:group style="position:absolute;left:7606;top:4623;width:647;height:2" coordorigin="7606,4623" coordsize="647,2">
              <v:shape style="position:absolute;left:7606;top:4623;width:647;height:2" coordorigin="7606,4623" coordsize="647,0" path="m7606,4623l8253,4623e" filled="f" stroked="t" strokeweight=".47597pt" strokecolor="#3F3F3F">
                <v:path arrowok="t"/>
              </v:shape>
            </v:group>
            <v:group style="position:absolute;left:7735;top:4621;width:3832;height:2" coordorigin="7735,4621" coordsize="3832,2">
              <v:shape style="position:absolute;left:7735;top:4621;width:3832;height:2" coordorigin="7735,4621" coordsize="3832,0" path="m7735,4621l11566,4621e" filled="f" stroked="t" strokeweight=".713954pt" strokecolor="#545454">
                <v:path arrowok="t"/>
              </v:shape>
            </v:group>
            <v:group style="position:absolute;left:9791;top:4623;width:214;height:2" coordorigin="9791,4623" coordsize="214,2">
              <v:shape style="position:absolute;left:9791;top:4623;width:214;height:2" coordorigin="9791,4623" coordsize="214,0" path="m9791,4623l10005,4623e" filled="f" stroked="t" strokeweight=".47597pt" strokecolor="#343434">
                <v:path arrowok="t"/>
              </v:shape>
            </v:group>
            <v:group style="position:absolute;left:4822;top:4618;width:2;height:507" coordorigin="4822,4618" coordsize="2,507">
              <v:shape style="position:absolute;left:4822;top:4618;width:2;height:507" coordorigin="4822,4618" coordsize="0,507" path="m4822,5125l4822,4618e" filled="f" stroked="t" strokeweight=".951939pt" strokecolor="#4F4F4F">
                <v:path arrowok="t"/>
              </v:shape>
            </v:group>
            <v:group style="position:absolute;left:4817;top:5111;width:1790;height:2" coordorigin="4817,5111" coordsize="1790,2">
              <v:shape style="position:absolute;left:4817;top:5111;width:1790;height:2" coordorigin="4817,5111" coordsize="1790,0" path="m4817,5111l6606,5111e" filled="f" stroked="t" strokeweight=".713954pt" strokecolor="#4F4F4F">
                <v:path arrowok="t"/>
              </v:shape>
            </v:group>
            <v:group style="position:absolute;left:7635;top:4609;width:2;height:253" coordorigin="7635,4609" coordsize="2,253">
              <v:shape style="position:absolute;left:7635;top:4609;width:2;height:253" coordorigin="7635,4609" coordsize="0,253" path="m7635,4862l7635,4609e" filled="f" stroked="t" strokeweight=".237985pt" strokecolor="#606060">
                <v:path arrowok="t"/>
              </v:shape>
            </v:group>
            <v:group style="position:absolute;left:11557;top:1893;width:2;height:4714" coordorigin="11557,1893" coordsize="2,4714">
              <v:shape style="position:absolute;left:11557;top:1893;width:2;height:4714" coordorigin="11557,1893" coordsize="0,4714" path="m11557,6607l11557,1893e" filled="f" stroked="t" strokeweight=".713954pt" strokecolor="#545454">
                <v:path arrowok="t"/>
              </v:shape>
            </v:group>
            <v:group style="position:absolute;left:6549;top:5111;width:328;height:2" coordorigin="6549,5111" coordsize="328,2">
              <v:shape style="position:absolute;left:6549;top:5111;width:328;height:2" coordorigin="6549,5111" coordsize="328,0" path="m6549,5111l6878,5111e" filled="f" stroked="t" strokeweight=".47597pt" strokecolor="#484848">
                <v:path arrowok="t"/>
              </v:shape>
            </v:group>
            <v:group style="position:absolute;left:7635;top:4862;width:2;height:244" coordorigin="7635,4862" coordsize="2,244">
              <v:shape style="position:absolute;left:7635;top:4862;width:2;height:244" coordorigin="7635,4862" coordsize="0,244" path="m7635,5106l7635,4862e" filled="f" stroked="t" strokeweight=".237985pt" strokecolor="#4B4B4B">
                <v:path arrowok="t"/>
              </v:shape>
            </v:group>
            <v:group style="position:absolute;left:6773;top:5108;width:3075;height:2" coordorigin="6773,5108" coordsize="3075,2">
              <v:shape style="position:absolute;left:6773;top:5108;width:3075;height:2" coordorigin="6773,5108" coordsize="3075,0" path="m6773,5108l9848,5108e" filled="f" stroked="t" strokeweight=".951939pt" strokecolor="#5B5B5B">
                <v:path arrowok="t"/>
              </v:shape>
            </v:group>
            <v:group style="position:absolute;left:9791;top:5111;width:214;height:2" coordorigin="9791,5111" coordsize="214,2">
              <v:shape style="position:absolute;left:9791;top:5111;width:214;height:2" coordorigin="9791,5111" coordsize="214,0" path="m9791,5111l10005,5111e" filled="f" stroked="t" strokeweight=".47597pt" strokecolor="#282828">
                <v:path arrowok="t"/>
              </v:shape>
            </v:group>
            <v:group style="position:absolute;left:9948;top:5111;width:1614;height:2" coordorigin="9948,5111" coordsize="1614,2">
              <v:shape style="position:absolute;left:9948;top:5111;width:1614;height:2" coordorigin="9948,5111" coordsize="1614,0" path="m9948,5111l11561,5111e" filled="f" stroked="t" strokeweight=".713954pt" strokecolor="#575757">
                <v:path arrowok="t"/>
              </v:shape>
            </v:group>
            <v:group style="position:absolute;left:4826;top:5068;width:2;height:301" coordorigin="4826,5068" coordsize="2,301">
              <v:shape style="position:absolute;left:4826;top:5068;width:2;height:301" coordorigin="4826,5068" coordsize="0,301" path="m4826,5369l4826,5068e" filled="f" stroked="t" strokeweight=".47597pt" strokecolor="#444444">
                <v:path arrowok="t"/>
              </v:shape>
            </v:group>
            <v:group style="position:absolute;left:4817;top:5355;width:2518;height:2" coordorigin="4817,5355" coordsize="2518,2">
              <v:shape style="position:absolute;left:4817;top:5355;width:2518;height:2" coordorigin="4817,5355" coordsize="2518,0" path="m4817,5355l7335,5355e" filled="f" stroked="t" strokeweight=".47597pt" strokecolor="#444444">
                <v:path arrowok="t"/>
              </v:shape>
            </v:group>
            <v:group style="position:absolute;left:7278;top:5355;width:386;height:2" coordorigin="7278,5355" coordsize="386,2">
              <v:shape style="position:absolute;left:7278;top:5355;width:386;height:2" coordorigin="7278,5355" coordsize="386,0" path="m7278,5355l7663,5355e" filled="f" stroked="t" strokeweight=".47597pt" strokecolor="#1F1F1F">
                <v:path arrowok="t"/>
              </v:shape>
            </v:group>
            <v:group style="position:absolute;left:7606;top:5357;width:3960;height:2" coordorigin="7606,5357" coordsize="3960,2">
              <v:shape style="position:absolute;left:7606;top:5357;width:3960;height:2" coordorigin="7606,5357" coordsize="3960,0" path="m7606,5357l11566,5357e" filled="f" stroked="t" strokeweight=".951939pt" strokecolor="#4F4F4F">
                <v:path arrowok="t"/>
              </v:shape>
            </v:group>
            <v:group style="position:absolute;left:11557;top:5063;width:2;height:316" coordorigin="11557,5063" coordsize="2,316">
              <v:shape style="position:absolute;left:11557;top:5063;width:2;height:316" coordorigin="11557,5063" coordsize="0,316" path="m11557,5379l11557,5063e" filled="f" stroked="t" strokeweight=".47597pt" strokecolor="#444444">
                <v:path arrowok="t"/>
              </v:shape>
            </v:group>
            <v:group style="position:absolute;left:4826;top:5297;width:2;height:564" coordorigin="4826,5297" coordsize="2,564">
              <v:shape style="position:absolute;left:4826;top:5297;width:2;height:564" coordorigin="4826,5297" coordsize="0,564" path="m4826,5861l4826,5297e" filled="f" stroked="t" strokeweight=".951939pt" strokecolor="#4F4F4F">
                <v:path arrowok="t"/>
              </v:shape>
            </v:group>
            <v:group style="position:absolute;left:4817;top:5596;width:2946;height:2" coordorigin="4817,5596" coordsize="2946,2">
              <v:shape style="position:absolute;left:4817;top:5596;width:2946;height:2" coordorigin="4817,5596" coordsize="2946,0" path="m4817,5596l7763,5596e" filled="f" stroked="t" strokeweight=".951939pt" strokecolor="#545454">
                <v:path arrowok="t"/>
              </v:shape>
            </v:group>
            <v:group style="position:absolute;left:7606;top:5598;width:647;height:2" coordorigin="7606,5598" coordsize="647,2">
              <v:shape style="position:absolute;left:7606;top:5598;width:647;height:2" coordorigin="7606,5598" coordsize="647,0" path="m7606,5598l8253,5598e" filled="f" stroked="t" strokeweight=".47597pt" strokecolor="#2B2B2B">
                <v:path arrowok="t"/>
              </v:shape>
            </v:group>
            <v:group style="position:absolute;left:8196;top:5598;width:1652;height:2" coordorigin="8196,5598" coordsize="1652,2">
              <v:shape style="position:absolute;left:8196;top:5598;width:1652;height:2" coordorigin="8196,5598" coordsize="1652,0" path="m8196,5598l9848,5598e" filled="f" stroked="t" strokeweight=".713954pt" strokecolor="#484848">
                <v:path arrowok="t"/>
              </v:shape>
            </v:group>
            <v:group style="position:absolute;left:9791;top:5598;width:214;height:2" coordorigin="9791,5598" coordsize="214,2">
              <v:shape style="position:absolute;left:9791;top:5598;width:214;height:2" coordorigin="9791,5598" coordsize="214,0" path="m9791,5598l10005,5598e" filled="f" stroked="t" strokeweight=".47597pt" strokecolor="#232323">
                <v:path arrowok="t"/>
              </v:shape>
            </v:group>
            <v:group style="position:absolute;left:9948;top:5601;width:1618;height:2" coordorigin="9948,5601" coordsize="1618,2">
              <v:shape style="position:absolute;left:9948;top:5601;width:1618;height:2" coordorigin="9948,5601" coordsize="1618,0" path="m9948,5601l11566,5601e" filled="f" stroked="t" strokeweight=".951939pt" strokecolor="#4F4F4F">
                <v:path arrowok="t"/>
              </v:shape>
            </v:group>
            <v:group style="position:absolute;left:2280;top:5560;width:2;height:292" coordorigin="2280,5560" coordsize="2,292">
              <v:shape style="position:absolute;left:2280;top:5560;width:2;height:292" coordorigin="2280,5560" coordsize="0,292" path="m2280,5852l2280,5560e" filled="f" stroked="t" strokeweight=".47597pt" strokecolor="#282828">
                <v:path arrowok="t"/>
              </v:shape>
            </v:group>
            <v:group style="position:absolute;left:2275;top:5830;width:1380;height:2" coordorigin="2275,5830" coordsize="1380,2">
              <v:shape style="position:absolute;left:2275;top:5830;width:1380;height:2" coordorigin="2275,5830" coordsize="1380,0" path="m2275,5830l3655,5830e" filled="f" stroked="t" strokeweight=".951939pt" strokecolor="#5B5B5B">
                <v:path arrowok="t"/>
              </v:shape>
            </v:group>
            <v:group style="position:absolute;left:3584;top:5833;width:847;height:2" coordorigin="3584,5833" coordsize="847,2">
              <v:shape style="position:absolute;left:3584;top:5833;width:847;height:2" coordorigin="3584,5833" coordsize="847,0" path="m3584,5833l4431,5833e" filled="f" stroked="t" strokeweight=".47597pt" strokecolor="#383838">
                <v:path arrowok="t"/>
              </v:shape>
            </v:group>
            <v:group style="position:absolute;left:4374;top:5835;width:5007;height:2" coordorigin="4374,5835" coordsize="5007,2">
              <v:shape style="position:absolute;left:4374;top:5835;width:5007;height:2" coordorigin="4374,5835" coordsize="5007,0" path="m4374,5835l9381,5835e" filled="f" stroked="t" strokeweight=".951939pt" strokecolor="#545454">
                <v:path arrowok="t"/>
              </v:shape>
            </v:group>
            <v:group style="position:absolute;left:8982;top:5835;width:866;height:2" coordorigin="8982,5835" coordsize="866,2">
              <v:shape style="position:absolute;left:8982;top:5835;width:866;height:2" coordorigin="8982,5835" coordsize="866,0" path="m8982,5835l9848,5835e" filled="f" stroked="t" strokeweight=".47597pt" strokecolor="#383838">
                <v:path arrowok="t"/>
              </v:shape>
            </v:group>
            <v:group style="position:absolute;left:9791;top:5837;width:214;height:2" coordorigin="9791,5837" coordsize="214,2">
              <v:shape style="position:absolute;left:9791;top:5837;width:214;height:2" coordorigin="9791,5837" coordsize="214,0" path="m9791,5837l10005,5837e" filled="f" stroked="t" strokeweight=".47597pt" strokecolor="#1C1C1C">
                <v:path arrowok="t"/>
              </v:shape>
            </v:group>
            <v:group style="position:absolute;left:9948;top:5837;width:1618;height:2" coordorigin="9948,5837" coordsize="1618,2">
              <v:shape style="position:absolute;left:9948;top:5837;width:1618;height:2" coordorigin="9948,5837" coordsize="1618,0" path="m9948,5837l11566,5837e" filled="f" stroked="t" strokeweight=".713954pt" strokecolor="#444444">
                <v:path arrowok="t"/>
              </v:shape>
            </v:group>
            <v:group style="position:absolute;left:324;top:5240;width:2;height:6885" coordorigin="324,5240" coordsize="2,6885">
              <v:shape style="position:absolute;left:324;top:5240;width:2;height:6885" coordorigin="324,5240" coordsize="0,6885" path="m324,12124l324,5240e" filled="f" stroked="t" strokeweight=".713954pt" strokecolor="#575757">
                <v:path arrowok="t"/>
              </v:shape>
            </v:group>
            <v:group style="position:absolute;left:752;top:6077;width:10814;height:2" coordorigin="752,6077" coordsize="10814,2">
              <v:shape style="position:absolute;left:752;top:6077;width:10814;height:2" coordorigin="752,6077" coordsize="10814,0" path="m752,6077l11566,6077e" filled="f" stroked="t" strokeweight=".951939pt" strokecolor="#4F4F4F">
                <v:path arrowok="t"/>
              </v:shape>
            </v:group>
            <v:group style="position:absolute;left:2285;top:5794;width:2;height:588" coordorigin="2285,5794" coordsize="2,588">
              <v:shape style="position:absolute;left:2285;top:5794;width:2;height:588" coordorigin="2285,5794" coordsize="0,588" path="m2285,6383l2285,5794e" filled="f" stroked="t" strokeweight=".713954pt" strokecolor="#4B4B4B">
                <v:path arrowok="t"/>
              </v:shape>
            </v:group>
            <v:group style="position:absolute;left:4831;top:5790;width:2;height:316" coordorigin="4831,5790" coordsize="2,316">
              <v:shape style="position:absolute;left:4831;top:5790;width:2;height:316" coordorigin="4831,5790" coordsize="0,316" path="m4831,6105l4831,5790e" filled="f" stroked="t" strokeweight=".47597pt" strokecolor="#343434">
                <v:path arrowok="t"/>
              </v:shape>
            </v:group>
            <v:group style="position:absolute;left:8982;top:6079;width:1437;height:2" coordorigin="8982,6079" coordsize="1437,2">
              <v:shape style="position:absolute;left:8982;top:6079;width:1437;height:2" coordorigin="8982,6079" coordsize="1437,0" path="m8982,6079l10419,6079e" filled="f" stroked="t" strokeweight=".951939pt" strokecolor="#575757">
                <v:path arrowok="t"/>
              </v:shape>
            </v:group>
            <v:group style="position:absolute;left:4831;top:6034;width:2;height:574" coordorigin="4831,6034" coordsize="2,574">
              <v:shape style="position:absolute;left:4831;top:6034;width:2;height:574" coordorigin="4831,6034" coordsize="0,574" path="m4831,6607l4831,6034e" filled="f" stroked="t" strokeweight=".713954pt" strokecolor="#4F4F4F">
                <v:path arrowok="t"/>
              </v:shape>
            </v:group>
            <v:group style="position:absolute;left:7635;top:6062;width:2;height:516" coordorigin="7635,6062" coordsize="2,516">
              <v:shape style="position:absolute;left:7635;top:6062;width:2;height:516" coordorigin="7635,6062" coordsize="0,516" path="m7635,6579l7635,6062e" filled="f" stroked="t" strokeweight=".237985pt" strokecolor="#676767">
                <v:path arrowok="t"/>
              </v:shape>
            </v:group>
            <v:group style="position:absolute;left:2285;top:6325;width:2;height:273" coordorigin="2285,6325" coordsize="2,273">
              <v:shape style="position:absolute;left:2285;top:6325;width:2;height:273" coordorigin="2285,6325" coordsize="0,273" path="m2285,6598l2285,6325e" filled="f" stroked="t" strokeweight=".47597pt" strokecolor="#343434">
                <v:path arrowok="t"/>
              </v:shape>
            </v:group>
            <v:group style="position:absolute;left:2280;top:6547;width:3051;height:2" coordorigin="2280,6547" coordsize="3051,2">
              <v:shape style="position:absolute;left:2280;top:6547;width:3051;height:2" coordorigin="2280,6547" coordsize="3051,0" path="m2280,6547l5331,6547e" filled="f" stroked="t" strokeweight=".951939pt" strokecolor="#575757">
                <v:path arrowok="t"/>
              </v:shape>
            </v:group>
            <v:group style="position:absolute;left:5231;top:6550;width:538;height:2" coordorigin="5231,6550" coordsize="538,2">
              <v:shape style="position:absolute;left:5231;top:6550;width:538;height:2" coordorigin="5231,6550" coordsize="538,0" path="m5231,6550l5769,6550e" filled="f" stroked="t" strokeweight=".47597pt" strokecolor="#3B3B3B">
                <v:path arrowok="t"/>
              </v:shape>
            </v:group>
            <v:group style="position:absolute;left:5712;top:6547;width:1195;height:2" coordorigin="5712,6547" coordsize="1195,2">
              <v:shape style="position:absolute;left:5712;top:6547;width:1195;height:2" coordorigin="5712,6547" coordsize="1195,0" path="m5712,6547l6906,6547e" filled="f" stroked="t" strokeweight=".951939pt" strokecolor="#5B5B5B">
                <v:path arrowok="t"/>
              </v:shape>
            </v:group>
            <v:group style="position:absolute;left:6821;top:6550;width:514;height:2" coordorigin="6821,6550" coordsize="514,2">
              <v:shape style="position:absolute;left:6821;top:6550;width:514;height:2" coordorigin="6821,6550" coordsize="514,0" path="m6821,6550l7335,6550e" filled="f" stroked="t" strokeweight=".47597pt" strokecolor="#3B3B3B">
                <v:path arrowok="t"/>
              </v:shape>
            </v:group>
            <v:group style="position:absolute;left:7278;top:6547;width:4293;height:2" coordorigin="7278,6547" coordsize="4293,2">
              <v:shape style="position:absolute;left:7278;top:6547;width:4293;height:2" coordorigin="7278,6547" coordsize="4293,0" path="m7278,6547l11571,6547e" filled="f" stroked="t" strokeweight=".713954pt" strokecolor="#545454">
                <v:path arrowok="t"/>
              </v:shape>
            </v:group>
            <v:group style="position:absolute;left:324;top:6540;width:2;height:263" coordorigin="324,6540" coordsize="2,263">
              <v:shape style="position:absolute;left:324;top:6540;width:2;height:263" coordorigin="324,6540" coordsize="0,263" path="m324,6803l324,6540e" filled="f" stroked="t" strokeweight=".47597pt" strokecolor="#2F2F2F">
                <v:path arrowok="t"/>
              </v:shape>
            </v:group>
            <v:group style="position:absolute;left:2285;top:6540;width:2;height:516" coordorigin="2285,6540" coordsize="2,516">
              <v:shape style="position:absolute;left:2285;top:6540;width:2;height:516" coordorigin="2285,6540" coordsize="0,516" path="m2285,7057l2285,6540e" filled="f" stroked="t" strokeweight=".47597pt" strokecolor="#4B4B4B">
                <v:path arrowok="t"/>
              </v:shape>
            </v:group>
            <v:group style="position:absolute;left:4836;top:6536;width:2;height:263" coordorigin="4836,6536" coordsize="2,263">
              <v:shape style="position:absolute;left:4836;top:6536;width:2;height:263" coordorigin="4836,6536" coordsize="0,263" path="m4836,6798l4836,6536e" filled="f" stroked="t" strokeweight=".47597pt" strokecolor="#2B2B2B">
                <v:path arrowok="t"/>
              </v:shape>
            </v:group>
            <v:group style="position:absolute;left:2280;top:6791;width:5055;height:2" coordorigin="2280,6791" coordsize="5055,2">
              <v:shape style="position:absolute;left:2280;top:6791;width:5055;height:2" coordorigin="2280,6791" coordsize="5055,0" path="m2280,6791l7335,6791e" filled="f" stroked="t" strokeweight=".713954pt" strokecolor="#4F4F4F">
                <v:path arrowok="t"/>
              </v:shape>
            </v:group>
            <v:group style="position:absolute;left:7278;top:6789;width:390;height:2" coordorigin="7278,6789" coordsize="390,2">
              <v:shape style="position:absolute;left:7278;top:6789;width:390;height:2" coordorigin="7278,6789" coordsize="390,0" path="m7278,6789l7668,6789e" filled="f" stroked="t" strokeweight=".47597pt" strokecolor="#2B2B2B">
                <v:path arrowok="t"/>
              </v:shape>
            </v:group>
            <v:group style="position:absolute;left:7635;top:6564;width:2;height:220" coordorigin="7635,6564" coordsize="2,220">
              <v:shape style="position:absolute;left:7635;top:6564;width:2;height:220" coordorigin="7635,6564" coordsize="0,220" path="m7635,6784l7635,6564e" filled="f" stroked="t" strokeweight=".237985pt" strokecolor="#484848">
                <v:path arrowok="t"/>
              </v:shape>
            </v:group>
            <v:group style="position:absolute;left:7606;top:6791;width:3974;height:2" coordorigin="7606,6791" coordsize="3974,2">
              <v:shape style="position:absolute;left:7606;top:6791;width:3974;height:2" coordorigin="7606,6791" coordsize="3974,0" path="m7606,6791l11580,6791e" filled="f" stroked="t" strokeweight=".951939pt" strokecolor="#4F4F4F">
                <v:path arrowok="t"/>
              </v:shape>
            </v:group>
            <v:group style="position:absolute;left:314;top:7028;width:700;height:2" coordorigin="314,7028" coordsize="700,2">
              <v:shape style="position:absolute;left:314;top:7028;width:700;height:2" coordorigin="314,7028" coordsize="700,0" path="m314,7028l1014,7028e" filled="f" stroked="t" strokeweight=".47597pt" strokecolor="#3F3F3F">
                <v:path arrowok="t"/>
              </v:shape>
            </v:group>
            <v:group style="position:absolute;left:957;top:7028;width:10624;height:2" coordorigin="957,7028" coordsize="10624,2">
              <v:shape style="position:absolute;left:957;top:7028;width:10624;height:2" coordorigin="957,7028" coordsize="10624,0" path="m957,7028l11580,7028e" filled="f" stroked="t" strokeweight=".951939pt" strokecolor="#545454">
                <v:path arrowok="t"/>
              </v:shape>
            </v:group>
            <v:group style="position:absolute;left:2287;top:6985;width:2;height:330" coordorigin="2287,6985" coordsize="2,330">
              <v:shape style="position:absolute;left:2287;top:6985;width:2;height:330" coordorigin="2287,6985" coordsize="0,330" path="m2287,7315l2287,6985e" filled="f" stroked="t" strokeweight=".237985pt" strokecolor="#2F2F2F">
                <v:path arrowok="t"/>
              </v:shape>
            </v:group>
            <v:group style="position:absolute;left:11571;top:4265;width:2;height:4786" coordorigin="11571,4265" coordsize="2,4786">
              <v:shape style="position:absolute;left:11571;top:4265;width:2;height:4786" coordorigin="11571,4265" coordsize="0,4786" path="m11571,9050l11571,4265e" filled="f" stroked="t" strokeweight=".951939pt" strokecolor="#575757">
                <v:path arrowok="t"/>
              </v:shape>
            </v:group>
            <v:group style="position:absolute;left:324;top:7496;width:690;height:2" coordorigin="324,7496" coordsize="690,2">
              <v:shape style="position:absolute;left:324;top:7496;width:690;height:2" coordorigin="324,7496" coordsize="690,0" path="m324,7496l1014,7496e" filled="f" stroked="t" strokeweight=".47597pt" strokecolor="#3B3B3B">
                <v:path arrowok="t"/>
              </v:shape>
            </v:group>
            <v:group style="position:absolute;left:957;top:7499;width:4812;height:2" coordorigin="957,7499" coordsize="4812,2">
              <v:shape style="position:absolute;left:957;top:7499;width:4812;height:2" coordorigin="957,7499" coordsize="4812,0" path="m957,7499l5769,7499e" filled="f" stroked="t" strokeweight=".713954pt" strokecolor="#545454">
                <v:path arrowok="t"/>
              </v:shape>
            </v:group>
            <v:group style="position:absolute;left:2287;top:7257;width:2;height:268" coordorigin="2287,7257" coordsize="2,268">
              <v:shape style="position:absolute;left:2287;top:7257;width:2;height:268" coordorigin="2287,7257" coordsize="0,268" path="m2287,7525l2287,7257e" filled="f" stroked="t" strokeweight=".237985pt" strokecolor="#1C1C1C">
                <v:path arrowok="t"/>
              </v:shape>
            </v:group>
            <v:group style="position:absolute;left:5712;top:7499;width:490;height:2" coordorigin="5712,7499" coordsize="490,2">
              <v:shape style="position:absolute;left:5712;top:7499;width:490;height:2" coordorigin="5712,7499" coordsize="490,0" path="m5712,7499l6202,7499e" filled="f" stroked="t" strokeweight=".47597pt" strokecolor="#383838">
                <v:path arrowok="t"/>
              </v:shape>
            </v:group>
            <v:group style="position:absolute;left:6092;top:7496;width:900;height:2" coordorigin="6092,7496" coordsize="900,2">
              <v:shape style="position:absolute;left:6092;top:7496;width:900;height:2" coordorigin="6092,7496" coordsize="900,0" path="m6092,7496l6992,7496e" filled="f" stroked="t" strokeweight=".951939pt" strokecolor="#545454">
                <v:path arrowok="t"/>
              </v:shape>
            </v:group>
            <v:group style="position:absolute;left:6821;top:7496;width:514;height:2" coordorigin="6821,7496" coordsize="514,2">
              <v:shape style="position:absolute;left:6821;top:7496;width:514;height:2" coordorigin="6821,7496" coordsize="514,0" path="m6821,7496l7335,7496e" filled="f" stroked="t" strokeweight=".47597pt" strokecolor="#3F3F3F">
                <v:path arrowok="t"/>
              </v:shape>
            </v:group>
            <v:group style="position:absolute;left:7278;top:7496;width:386;height:2" coordorigin="7278,7496" coordsize="386,2">
              <v:shape style="position:absolute;left:7278;top:7496;width:386;height:2" coordorigin="7278,7496" coordsize="386,0" path="m7278,7496l7663,7496e" filled="f" stroked="t" strokeweight=".47597pt" strokecolor="#1F1F1F">
                <v:path arrowok="t"/>
              </v:shape>
            </v:group>
            <v:group style="position:absolute;left:7606;top:7499;width:3970;height:2" coordorigin="7606,7499" coordsize="3970,2">
              <v:shape style="position:absolute;left:7606;top:7499;width:3970;height:2" coordorigin="7606,7499" coordsize="3970,0" path="m7606,7499l11576,7499e" filled="f" stroked="t" strokeweight=".951939pt" strokecolor="#4F4F4F">
                <v:path arrowok="t"/>
              </v:shape>
            </v:group>
            <v:group style="position:absolute;left:2287;top:7453;width:2;height:301" coordorigin="2287,7453" coordsize="2,301">
              <v:shape style="position:absolute;left:2287;top:7453;width:2;height:301" coordorigin="2287,7453" coordsize="0,301" path="m2287,7755l2287,7453e" filled="f" stroked="t" strokeweight=".237985pt" strokecolor="#343434">
                <v:path arrowok="t"/>
              </v:shape>
            </v:group>
            <v:group style="position:absolute;left:4841;top:7487;width:2;height:268" coordorigin="4841,7487" coordsize="2,268">
              <v:shape style="position:absolute;left:4841;top:7487;width:2;height:268" coordorigin="4841,7487" coordsize="0,268" path="m4841,7755l4841,7487e" filled="f" stroked="t" strokeweight=".47597pt" strokecolor="#444444">
                <v:path arrowok="t"/>
              </v:shape>
            </v:group>
            <v:group style="position:absolute;left:4831;top:7736;width:6744;height:2" coordorigin="4831,7736" coordsize="6744,2">
              <v:shape style="position:absolute;left:4831;top:7736;width:6744;height:2" coordorigin="4831,7736" coordsize="6744,0" path="m4831,7736l11576,7736e" filled="f" stroked="t" strokeweight=".713954pt" strokecolor="#4F4F4F">
                <v:path arrowok="t"/>
              </v:shape>
            </v:group>
            <v:group style="position:absolute;left:11568;top:7453;width:2;height:311" coordorigin="11568,7453" coordsize="2,311">
              <v:shape style="position:absolute;left:11568;top:7453;width:2;height:311" coordorigin="11568,7453" coordsize="0,311" path="m11568,7764l11568,7453e" filled="f" stroked="t" strokeweight=".47597pt" strokecolor="#3F3F3F">
                <v:path arrowok="t"/>
              </v:shape>
            </v:group>
            <v:group style="position:absolute;left:326;top:7697;width:2;height:3361" coordorigin="326,7697" coordsize="2,3361">
              <v:shape style="position:absolute;left:326;top:7697;width:2;height:3361" coordorigin="326,7697" coordsize="0,3361" path="m326,11058l326,7697e" filled="f" stroked="t" strokeweight=".47597pt" strokecolor="#545454">
                <v:path arrowok="t"/>
              </v:shape>
            </v:group>
            <v:group style="position:absolute;left:2285;top:7697;width:2;height:789" coordorigin="2285,7697" coordsize="2,789">
              <v:shape style="position:absolute;left:2285;top:7697;width:2;height:789" coordorigin="2285,7697" coordsize="0,789" path="m2285,8486l2285,7697e" filled="f" stroked="t" strokeweight=".47597pt" strokecolor="#545454">
                <v:path arrowok="t"/>
              </v:shape>
            </v:group>
            <v:group style="position:absolute;left:4841;top:7697;width:2;height:526" coordorigin="4841,7697" coordsize="2,526">
              <v:shape style="position:absolute;left:4841;top:7697;width:2;height:526" coordorigin="4841,7697" coordsize="0,526" path="m4841,8223l4841,7697e" filled="f" stroked="t" strokeweight=".713954pt" strokecolor="#484848">
                <v:path arrowok="t"/>
              </v:shape>
            </v:group>
            <v:group style="position:absolute;left:4831;top:7979;width:457;height:2" coordorigin="4831,7979" coordsize="457,2">
              <v:shape style="position:absolute;left:4831;top:7979;width:457;height:2" coordorigin="4831,7979" coordsize="457,0" path="m4831,7979l5288,7979e" filled="f" stroked="t" strokeweight=".47597pt" strokecolor="#2F2F2F">
                <v:path arrowok="t"/>
              </v:shape>
            </v:group>
            <v:group style="position:absolute;left:5231;top:7979;width:6345;height:2" coordorigin="5231,7979" coordsize="6345,2">
              <v:shape style="position:absolute;left:5231;top:7979;width:6345;height:2" coordorigin="5231,7979" coordsize="6345,0" path="m5231,7979l11576,7979e" filled="f" stroked="t" strokeweight=".713954pt" strokecolor="#4B4B4B">
                <v:path arrowok="t"/>
              </v:shape>
            </v:group>
            <v:group style="position:absolute;left:319;top:8221;width:2865;height:2" coordorigin="319,8221" coordsize="2865,2">
              <v:shape style="position:absolute;left:319;top:8221;width:2865;height:2" coordorigin="319,8221" coordsize="2865,0" path="m319,8221l3184,8221e" filled="f" stroked="t" strokeweight=".951939pt" strokecolor="#5B5B5B">
                <v:path arrowok="t"/>
              </v:shape>
            </v:group>
            <v:group style="position:absolute;left:3103;top:8218;width:538;height:2" coordorigin="3103,8218" coordsize="538,2">
              <v:shape style="position:absolute;left:3103;top:8218;width:538;height:2" coordorigin="3103,8218" coordsize="538,0" path="m3103,8218l3641,8218e" filled="f" stroked="t" strokeweight=".47597pt" strokecolor="#3F3F3F">
                <v:path arrowok="t"/>
              </v:shape>
            </v:group>
            <v:group style="position:absolute;left:3584;top:8218;width:1276;height:2" coordorigin="3584,8218" coordsize="1276,2">
              <v:shape style="position:absolute;left:3584;top:8218;width:1276;height:2" coordorigin="3584,8218" coordsize="1276,0" path="m3584,8218l4860,8218e" filled="f" stroked="t" strokeweight=".951939pt" strokecolor="#575757">
                <v:path arrowok="t"/>
              </v:shape>
            </v:group>
            <v:group style="position:absolute;left:4788;top:8218;width:500;height:2" coordorigin="4788,8218" coordsize="500,2">
              <v:shape style="position:absolute;left:4788;top:8218;width:500;height:2" coordorigin="4788,8218" coordsize="500,0" path="m4788,8218l5288,8218e" filled="f" stroked="t" strokeweight=".47597pt" strokecolor="#3B3B3B">
                <v:path arrowok="t"/>
              </v:shape>
            </v:group>
            <v:group style="position:absolute;left:5202;top:8218;width:1099;height:2" coordorigin="5202,8218" coordsize="1099,2">
              <v:shape style="position:absolute;left:5202;top:8218;width:1099;height:2" coordorigin="5202,8218" coordsize="1099,0" path="m5202,8218l6302,8218e" filled="f" stroked="t" strokeweight=".951939pt" strokecolor="#606060">
                <v:path arrowok="t"/>
              </v:shape>
            </v:group>
            <v:group style="position:absolute;left:6145;top:8218;width:733;height:2" coordorigin="6145,8218" coordsize="733,2">
              <v:shape style="position:absolute;left:6145;top:8218;width:733;height:2" coordorigin="6145,8218" coordsize="733,0" path="m6145,8218l6878,8218e" filled="f" stroked="t" strokeweight=".47597pt" strokecolor="#3F3F3F">
                <v:path arrowok="t"/>
              </v:shape>
            </v:group>
            <v:group style="position:absolute;left:6821;top:8221;width:4760;height:2" coordorigin="6821,8221" coordsize="4760,2">
              <v:shape style="position:absolute;left:6821;top:8221;width:4760;height:2" coordorigin="6821,8221" coordsize="4760,0" path="m6821,8221l11580,8221e" filled="f" stroked="t" strokeweight=".713954pt" strokecolor="#4F4F4F">
                <v:path arrowok="t"/>
              </v:shape>
            </v:group>
            <v:group style="position:absolute;left:11576;top:8429;width:2;height:306" coordorigin="11576,8429" coordsize="2,306">
              <v:shape style="position:absolute;left:11576;top:8429;width:2;height:306" coordorigin="11576,8429" coordsize="0,306" path="m11576,8735l11576,8429e" filled="f" stroked="t" strokeweight=".47597pt" strokecolor="#4F4F4F">
                <v:path arrowok="t"/>
              </v:shape>
            </v:group>
            <v:group style="position:absolute;left:324;top:9022;width:1342;height:2" coordorigin="324,9022" coordsize="1342,2">
              <v:shape style="position:absolute;left:324;top:9022;width:1342;height:2" coordorigin="324,9022" coordsize="1342,0" path="m324,9022l1666,9022e" filled="f" stroked="t" strokeweight=".713954pt" strokecolor="#5B5B5B">
                <v:path arrowok="t"/>
              </v:shape>
            </v:group>
            <v:group style="position:absolute;left:1609;top:9024;width:681;height:2" coordorigin="1609,9024" coordsize="681,2">
              <v:shape style="position:absolute;left:1609;top:9024;width:681;height:2" coordorigin="1609,9024" coordsize="681,0" path="m1609,9024l2289,9024e" filled="f" stroked="t" strokeweight=".713954pt" strokecolor="#484848">
                <v:path arrowok="t"/>
              </v:shape>
            </v:group>
            <v:group style="position:absolute;left:2287;top:8577;width:2;height:158" coordorigin="2287,8577" coordsize="2,158">
              <v:shape style="position:absolute;left:2287;top:8577;width:2;height:158" coordorigin="2287,8577" coordsize="0,158" path="m2287,8735l2287,8577e" filled="f" stroked="t" strokeweight=".237985pt" strokecolor="#4B4B4B">
                <v:path arrowok="t"/>
              </v:shape>
            </v:group>
            <v:group style="position:absolute;left:2287;top:8677;width:2;height:373" coordorigin="2287,8677" coordsize="2,373">
              <v:shape style="position:absolute;left:2287;top:8677;width:2;height:373" coordorigin="2287,8677" coordsize="0,373" path="m2287,9050l2287,8677e" filled="f" stroked="t" strokeweight=".237985pt" strokecolor="#343434">
                <v:path arrowok="t"/>
              </v:shape>
            </v:group>
            <v:group style="position:absolute;left:2180;top:9024;width:1266;height:2" coordorigin="2180,9024" coordsize="1266,2">
              <v:shape style="position:absolute;left:2180;top:9024;width:1266;height:2" coordorigin="2180,9024" coordsize="1266,0" path="m2180,9024l3446,9024e" filled="f" stroked="t" strokeweight=".951939pt" strokecolor="#5B5B5B">
                <v:path arrowok="t"/>
              </v:shape>
            </v:group>
            <v:group style="position:absolute;left:3389;top:9022;width:252;height:2" coordorigin="3389,9022" coordsize="252,2">
              <v:shape style="position:absolute;left:3389;top:9022;width:252;height:2" coordorigin="3389,9022" coordsize="252,0" path="m3389,9022l3641,9022e" filled="f" stroked="t" strokeweight=".47597pt" strokecolor="#444444">
                <v:path arrowok="t"/>
              </v:shape>
            </v:group>
            <v:group style="position:absolute;left:3584;top:9022;width:1266;height:2" coordorigin="3584,9022" coordsize="1266,2">
              <v:shape style="position:absolute;left:3584;top:9022;width:1266;height:2" coordorigin="3584,9022" coordsize="1266,0" path="m3584,9022l4850,9022e" filled="f" stroked="t" strokeweight=".713954pt" strokecolor="#545454">
                <v:path arrowok="t"/>
              </v:shape>
            </v:group>
            <v:group style="position:absolute;left:4793;top:9022;width:495;height:2" coordorigin="4793,9022" coordsize="495,2">
              <v:shape style="position:absolute;left:4793;top:9022;width:495;height:2" coordorigin="4793,9022" coordsize="495,0" path="m4793,9022l5288,9022e" filled="f" stroked="t" strokeweight=".47597pt" strokecolor="#2F2F2F">
                <v:path arrowok="t"/>
              </v:shape>
            </v:group>
            <v:group style="position:absolute;left:5231;top:9022;width:971;height:2" coordorigin="5231,9022" coordsize="971,2">
              <v:shape style="position:absolute;left:5231;top:9022;width:971;height:2" coordorigin="5231,9022" coordsize="971,0" path="m5231,9022l6202,9022e" filled="f" stroked="t" strokeweight=".713954pt" strokecolor="#4F4F4F">
                <v:path arrowok="t"/>
              </v:shape>
            </v:group>
            <v:group style="position:absolute;left:6145;top:9022;width:462;height:2" coordorigin="6145,9022" coordsize="462,2">
              <v:shape style="position:absolute;left:6145;top:9022;width:462;height:2" coordorigin="6145,9022" coordsize="462,0" path="m6145,9022l6606,9022e" filled="f" stroked="t" strokeweight=".47597pt" strokecolor="#282828">
                <v:path arrowok="t"/>
              </v:shape>
            </v:group>
            <v:group style="position:absolute;left:6549;top:9019;width:5036;height:2" coordorigin="6549,9019" coordsize="5036,2">
              <v:shape style="position:absolute;left:6549;top:9019;width:5036;height:2" coordorigin="6549,9019" coordsize="5036,0" path="m6549,9019l11585,9019e" filled="f" stroked="t" strokeweight=".713954pt" strokecolor="#545454">
                <v:path arrowok="t"/>
              </v:shape>
            </v:group>
            <v:group style="position:absolute;left:2287;top:8979;width:2;height:330" coordorigin="2287,8979" coordsize="2,330">
              <v:shape style="position:absolute;left:2287;top:8979;width:2;height:330" coordorigin="2287,8979" coordsize="0,330" path="m2287,9308l2287,8979e" filled="f" stroked="t" strokeweight=".237985pt" strokecolor="#545454">
                <v:path arrowok="t"/>
              </v:shape>
            </v:group>
            <v:group style="position:absolute;left:2256;top:9280;width:2;height:249" coordorigin="2256,9280" coordsize="2,249">
              <v:shape style="position:absolute;left:2256;top:9280;width:2;height:249" coordorigin="2256,9280" coordsize="0,249" path="m2256,9528l2256,9280e" filled="f" stroked="t" strokeweight=".237985pt" strokecolor="#000000">
                <v:path arrowok="t"/>
              </v:shape>
            </v:group>
            <v:group style="position:absolute;left:328;top:9959;width:11261;height:2" coordorigin="328,9959" coordsize="11261,2">
              <v:shape style="position:absolute;left:328;top:9959;width:11261;height:2" coordorigin="328,9959" coordsize="11261,0" path="m328,9959l11590,9959e" filled="f" stroked="t" strokeweight=".713954pt" strokecolor="#4F4F4F">
                <v:path arrowok="t"/>
              </v:shape>
            </v:group>
            <v:group style="position:absolute;left:2256;top:9528;width:2;height:688" coordorigin="2256,9528" coordsize="2,688">
              <v:shape style="position:absolute;left:2256;top:9528;width:2;height:688" coordorigin="2256,9528" coordsize="0,688" path="m2256,10217l2256,9528e" filled="f" stroked="t" strokeweight=".237985pt" strokecolor="#606060">
                <v:path arrowok="t"/>
              </v:shape>
            </v:group>
            <v:group style="position:absolute;left:11583;top:6129;width:2;height:4566" coordorigin="11583,6129" coordsize="2,4566">
              <v:shape style="position:absolute;left:11583;top:6129;width:2;height:4566" coordorigin="11583,6129" coordsize="0,4566" path="m11583,10695l11583,6129e" filled="f" stroked="t" strokeweight=".47597pt" strokecolor="#545454">
                <v:path arrowok="t"/>
              </v:shape>
            </v:group>
            <v:group style="position:absolute;left:324;top:10200;width:6283;height:2" coordorigin="324,10200" coordsize="6283,2">
              <v:shape style="position:absolute;left:324;top:10200;width:6283;height:2" coordorigin="324,10200" coordsize="6283,0" path="m324,10200l6606,10200e" filled="f" stroked="t" strokeweight=".713954pt" strokecolor="#575757">
                <v:path arrowok="t"/>
              </v:shape>
            </v:group>
            <v:group style="position:absolute;left:333;top:9916;width:2;height:330" coordorigin="333,9916" coordsize="2,330">
              <v:shape style="position:absolute;left:333;top:9916;width:2;height:330" coordorigin="333,9916" coordsize="0,330" path="m333,10245l333,9916e" filled="f" stroked="t" strokeweight=".47597pt" strokecolor="#484848">
                <v:path arrowok="t"/>
              </v:shape>
            </v:group>
            <v:group style="position:absolute;left:6549;top:10198;width:328;height:2" coordorigin="6549,10198" coordsize="328,2">
              <v:shape style="position:absolute;left:6549;top:10198;width:328;height:2" coordorigin="6549,10198" coordsize="328,0" path="m6549,10198l6878,10198e" filled="f" stroked="t" strokeweight=".47597pt" strokecolor="#383838">
                <v:path arrowok="t"/>
              </v:shape>
            </v:group>
            <v:group style="position:absolute;left:6821;top:10200;width:3027;height:2" coordorigin="6821,10200" coordsize="3027,2">
              <v:shape style="position:absolute;left:6821;top:10200;width:3027;height:2" coordorigin="6821,10200" coordsize="3027,0" path="m6821,10200l9848,10200e" filled="f" stroked="t" strokeweight=".713954pt" strokecolor="#4F4F4F">
                <v:path arrowok="t"/>
              </v:shape>
            </v:group>
            <v:group style="position:absolute;left:9791;top:10198;width:214;height:2" coordorigin="9791,10198" coordsize="214,2">
              <v:shape style="position:absolute;left:9791;top:10198;width:214;height:2" coordorigin="9791,10198" coordsize="214,0" path="m9791,10198l10005,10198e" filled="f" stroked="t" strokeweight=".47597pt" strokecolor="#232323">
                <v:path arrowok="t"/>
              </v:shape>
            </v:group>
            <v:group style="position:absolute;left:9948;top:10198;width:1642;height:2" coordorigin="9948,10198" coordsize="1642,2">
              <v:shape style="position:absolute;left:9948;top:10198;width:1642;height:2" coordorigin="9948,10198" coordsize="1642,0" path="m9948,10198l11590,10198e" filled="f" stroked="t" strokeweight=".713954pt" strokecolor="#484848">
                <v:path arrowok="t"/>
              </v:shape>
            </v:group>
            <v:group style="position:absolute;left:333;top:10446;width:2518;height:2" coordorigin="333,10446" coordsize="2518,2">
              <v:shape style="position:absolute;left:333;top:10446;width:2518;height:2" coordorigin="333,10446" coordsize="2518,0" path="m333,10446l2851,10446e" filled="f" stroked="t" strokeweight=".713954pt" strokecolor="#4F4F4F">
                <v:path arrowok="t"/>
              </v:shape>
            </v:group>
            <v:group style="position:absolute;left:333;top:10174;width:2;height:2983" coordorigin="333,10174" coordsize="2,2983">
              <v:shape style="position:absolute;left:333;top:10174;width:2;height:2983" coordorigin="333,10174" coordsize="0,2983" path="m333,13157l333,10174e" filled="f" stroked="t" strokeweight=".951939pt" strokecolor="#575757">
                <v:path arrowok="t"/>
              </v:shape>
            </v:group>
            <v:group style="position:absolute;left:2256;top:10202;width:2;height:234" coordorigin="2256,10202" coordsize="2,234">
              <v:shape style="position:absolute;left:2256;top:10202;width:2;height:234" coordorigin="2256,10202" coordsize="0,234" path="m2256,10437l2256,10202e" filled="f" stroked="t" strokeweight=".237985pt" strokecolor="#484848">
                <v:path arrowok="t"/>
              </v:shape>
            </v:group>
            <v:group style="position:absolute;left:2794;top:10446;width:366;height:2" coordorigin="2794,10446" coordsize="366,2">
              <v:shape style="position:absolute;left:2794;top:10446;width:366;height:2" coordorigin="2794,10446" coordsize="366,0" path="m2794,10446l3160,10446e" filled="f" stroked="t" strokeweight=".47597pt" strokecolor="#3F3F3F">
                <v:path arrowok="t"/>
              </v:shape>
            </v:group>
            <v:group style="position:absolute;left:3103;top:10442;width:343;height:2" coordorigin="3103,10442" coordsize="343,2">
              <v:shape style="position:absolute;left:3103;top:10442;width:343;height:2" coordorigin="3103,10442" coordsize="343,0" path="m3103,10442l3446,10442e" filled="f" stroked="t" strokeweight=".713954pt" strokecolor="#484848">
                <v:path arrowok="t"/>
              </v:shape>
            </v:group>
            <v:group style="position:absolute;left:3313;top:10444;width:1233;height:2" coordorigin="3313,10444" coordsize="1233,2">
              <v:shape style="position:absolute;left:3313;top:10444;width:1233;height:2" coordorigin="3313,10444" coordsize="1233,0" path="m3313,10444l4546,10444e" filled="f" stroked="t" strokeweight=".951939pt" strokecolor="#5B5B5B">
                <v:path arrowok="t"/>
              </v:shape>
            </v:group>
            <v:group style="position:absolute;left:4374;top:10444;width:476;height:2" coordorigin="4374,10444" coordsize="476,2">
              <v:shape style="position:absolute;left:4374;top:10444;width:476;height:2" coordorigin="4374,10444" coordsize="476,0" path="m4374,10444l4850,10444e" filled="f" stroked="t" strokeweight=".47597pt" strokecolor="#3F3F3F">
                <v:path arrowok="t"/>
              </v:shape>
            </v:group>
            <v:group style="position:absolute;left:4793;top:10444;width:6802;height:2" coordorigin="4793,10444" coordsize="6802,2">
              <v:shape style="position:absolute;left:4793;top:10444;width:6802;height:2" coordorigin="4793,10444" coordsize="6802,0" path="m4793,10444l11595,10444e" filled="f" stroked="t" strokeweight=".951939pt" strokecolor="#545454">
                <v:path arrowok="t"/>
              </v:shape>
            </v:group>
            <v:group style="position:absolute;left:338;top:10394;width:2;height:301" coordorigin="338,10394" coordsize="2,301">
              <v:shape style="position:absolute;left:338;top:10394;width:2;height:301" coordorigin="338,10394" coordsize="0,301" path="m338,10695l338,10394e" filled="f" stroked="t" strokeweight=".47597pt" strokecolor="#383838">
                <v:path arrowok="t"/>
              </v:shape>
            </v:group>
            <v:group style="position:absolute;left:2256;top:10422;width:2;height:244" coordorigin="2256,10422" coordsize="2,244">
              <v:shape style="position:absolute;left:2256;top:10422;width:2;height:244" coordorigin="2256,10422" coordsize="0,244" path="m2256,10666l2256,10422e" filled="f" stroked="t" strokeweight=".237985pt" strokecolor="#646464">
                <v:path arrowok="t"/>
              </v:shape>
            </v:group>
            <v:group style="position:absolute;left:333;top:10920;width:419;height:2" coordorigin="333,10920" coordsize="419,2">
              <v:shape style="position:absolute;left:333;top:10920;width:419;height:2" coordorigin="333,10920" coordsize="419,0" path="m333,10920l752,10920e" filled="f" stroked="t" strokeweight=".47597pt" strokecolor="#4B4B4B">
                <v:path arrowok="t"/>
              </v:shape>
            </v:group>
            <v:group style="position:absolute;left:347;top:10638;width:2;height:5536" coordorigin="347,10638" coordsize="2,5536">
              <v:shape style="position:absolute;left:347;top:10638;width:2;height:5536" coordorigin="347,10638" coordsize="0,5536" path="m347,16174l347,10638e" filled="f" stroked="t" strokeweight=".713954pt" strokecolor="#5B5B5B">
                <v:path arrowok="t"/>
              </v:shape>
            </v:group>
            <v:group style="position:absolute;left:405;top:10917;width:1885;height:2" coordorigin="405,10917" coordsize="1885,2">
              <v:shape style="position:absolute;left:405;top:10917;width:1885;height:2" coordorigin="405,10917" coordsize="1885,0" path="m405,10917l2289,10917e" filled="f" stroked="t" strokeweight=".713954pt" strokecolor="#545454">
                <v:path arrowok="t"/>
              </v:shape>
            </v:group>
            <v:group style="position:absolute;left:2256;top:10666;width:2;height:249" coordorigin="2256,10666" coordsize="2,249">
              <v:shape style="position:absolute;left:2256;top:10666;width:2;height:249" coordorigin="2256,10666" coordsize="0,249" path="m2256,10915l2256,10666e" filled="f" stroked="t" strokeweight=".237985pt" strokecolor="#232323">
                <v:path arrowok="t"/>
              </v:shape>
            </v:group>
            <v:group style="position:absolute;left:2228;top:10920;width:624;height:2" coordorigin="2228,10920" coordsize="624,2">
              <v:shape style="position:absolute;left:2228;top:10920;width:624;height:2" coordorigin="2228,10920" coordsize="624,0" path="m2228,10920l2851,10920e" filled="f" stroked="t" strokeweight=".47597pt" strokecolor="#343434">
                <v:path arrowok="t"/>
              </v:shape>
            </v:group>
            <v:group style="position:absolute;left:2794;top:10920;width:862;height:2" coordorigin="2794,10920" coordsize="862,2">
              <v:shape style="position:absolute;left:2794;top:10920;width:862;height:2" coordorigin="2794,10920" coordsize="862,0" path="m2794,10920l3655,10920e" filled="f" stroked="t" strokeweight=".951939pt" strokecolor="#575757">
                <v:path arrowok="t"/>
              </v:shape>
            </v:group>
            <v:group style="position:absolute;left:3584;top:10920;width:847;height:2" coordorigin="3584,10920" coordsize="847,2">
              <v:shape style="position:absolute;left:3584;top:10920;width:847;height:2" coordorigin="3584,10920" coordsize="847,0" path="m3584,10920l4431,10920e" filled="f" stroked="t" strokeweight=".47597pt" strokecolor="#343434">
                <v:path arrowok="t"/>
              </v:shape>
            </v:group>
            <v:group style="position:absolute;left:4374;top:10920;width:914;height:2" coordorigin="4374,10920" coordsize="914,2">
              <v:shape style="position:absolute;left:4374;top:10920;width:914;height:2" coordorigin="4374,10920" coordsize="914,0" path="m4374,10920l5288,10920e" filled="f" stroked="t" strokeweight=".951939pt" strokecolor="#5B5B5B">
                <v:path arrowok="t"/>
              </v:shape>
            </v:group>
            <v:group style="position:absolute;left:5231;top:10920;width:538;height:2" coordorigin="5231,10920" coordsize="538,2">
              <v:shape style="position:absolute;left:5231;top:10920;width:538;height:2" coordorigin="5231,10920" coordsize="538,0" path="m5231,10920l5769,10920e" filled="f" stroked="t" strokeweight=".47597pt" strokecolor="#3B3B3B">
                <v:path arrowok="t"/>
              </v:shape>
            </v:group>
            <v:group style="position:absolute;left:5674;top:10917;width:2042;height:2" coordorigin="5674,10917" coordsize="2042,2">
              <v:shape style="position:absolute;left:5674;top:10917;width:2042;height:2" coordorigin="5674,10917" coordsize="2042,0" path="m5674,10917l7715,10917e" filled="f" stroked="t" strokeweight=".951939pt" strokecolor="#575757">
                <v:path arrowok="t"/>
              </v:shape>
            </v:group>
            <v:group style="position:absolute;left:7606;top:10915;width:647;height:2" coordorigin="7606,10915" coordsize="647,2">
              <v:shape style="position:absolute;left:7606;top:10915;width:647;height:2" coordorigin="7606,10915" coordsize="647,0" path="m7606,10915l8253,10915e" filled="f" stroked="t" strokeweight=".47597pt" strokecolor="#343434">
                <v:path arrowok="t"/>
              </v:shape>
            </v:group>
            <v:group style="position:absolute;left:8196;top:10912;width:3398;height:2" coordorigin="8196,10912" coordsize="3398,2">
              <v:shape style="position:absolute;left:8196;top:10912;width:3398;height:2" coordorigin="8196,10912" coordsize="3398,0" path="m8196,10912l11595,10912e" filled="f" stroked="t" strokeweight=".951939pt" strokecolor="#545454">
                <v:path arrowok="t"/>
              </v:shape>
            </v:group>
            <v:group style="position:absolute;left:11590;top:8634;width:2;height:4064" coordorigin="11590,8634" coordsize="2,4064">
              <v:shape style="position:absolute;left:11590;top:8634;width:2;height:4064" coordorigin="11590,8634" coordsize="0,4064" path="m11590,12698l11590,8634e" filled="f" stroked="t" strokeweight=".951939pt" strokecolor="#575757">
                <v:path arrowok="t"/>
              </v:shape>
            </v:group>
            <v:group style="position:absolute;left:338;top:11161;width:4979;height:2" coordorigin="338,11161" coordsize="4979,2">
              <v:shape style="position:absolute;left:338;top:11161;width:4979;height:2" coordorigin="338,11161" coordsize="4979,0" path="m338,11161l5317,11161e" filled="f" stroked="t" strokeweight=".713954pt" strokecolor="#545454">
                <v:path arrowok="t"/>
              </v:shape>
            </v:group>
            <v:group style="position:absolute;left:2256;top:10900;width:2;height:492" coordorigin="2256,10900" coordsize="2,492">
              <v:shape style="position:absolute;left:2256;top:10900;width:2;height:492" coordorigin="2256,10900" coordsize="0,492" path="m2256,11393l2256,10900e" filled="f" stroked="t" strokeweight=".237985pt" strokecolor="#484848">
                <v:path arrowok="t"/>
              </v:shape>
            </v:group>
            <v:group style="position:absolute;left:5231;top:11159;width:538;height:2" coordorigin="5231,11159" coordsize="538,2">
              <v:shape style="position:absolute;left:5231;top:11159;width:538;height:2" coordorigin="5231,11159" coordsize="538,0" path="m5231,11159l5769,11159e" filled="f" stroked="t" strokeweight=".47597pt" strokecolor="#2F2F2F">
                <v:path arrowok="t"/>
              </v:shape>
            </v:group>
            <v:group style="position:absolute;left:5712;top:11151;width:5883;height:2" coordorigin="5712,11151" coordsize="5883,2">
              <v:shape style="position:absolute;left:5712;top:11151;width:5883;height:2" coordorigin="5712,11151" coordsize="5883,0" path="m5712,11151l11595,11151e" filled="f" stroked="t" strokeweight=".713954pt" strokecolor="#4F4F4F">
                <v:path arrowok="t"/>
              </v:shape>
            </v:group>
            <v:group style="position:absolute;left:338;top:11398;width:681;height:2" coordorigin="338,11398" coordsize="681,2">
              <v:shape style="position:absolute;left:338;top:11398;width:681;height:2" coordorigin="338,11398" coordsize="681,0" path="m338,11398l1019,11398e" filled="f" stroked="t" strokeweight=".47597pt" strokecolor="#444444">
                <v:path arrowok="t"/>
              </v:shape>
            </v:group>
            <v:group style="position:absolute;left:343;top:11130;width:2;height:292" coordorigin="343,11130" coordsize="2,292">
              <v:shape style="position:absolute;left:343;top:11130;width:2;height:292" coordorigin="343,11130" coordsize="0,292" path="m343,11422l343,11130e" filled="f" stroked="t" strokeweight=".47597pt" strokecolor="#444444">
                <v:path arrowok="t"/>
              </v:shape>
            </v:group>
            <v:group style="position:absolute;left:985;top:11159;width:2;height:727" coordorigin="985,11159" coordsize="2,727">
              <v:shape style="position:absolute;left:985;top:11159;width:2;height:727" coordorigin="985,11159" coordsize="0,727" path="m985,11885l985,11159e" filled="f" stroked="t" strokeweight=".237985pt" strokecolor="#2F2F2F">
                <v:path arrowok="t"/>
              </v:shape>
            </v:group>
            <v:group style="position:absolute;left:957;top:11398;width:1347;height:2" coordorigin="957,11398" coordsize="1347,2">
              <v:shape style="position:absolute;left:957;top:11398;width:1347;height:2" coordorigin="957,11398" coordsize="1347,0" path="m957,11398l2304,11398e" filled="f" stroked="t" strokeweight=".713954pt" strokecolor="#575757">
                <v:path arrowok="t"/>
              </v:shape>
            </v:group>
            <v:group style="position:absolute;left:2228;top:11398;width:3541;height:2" coordorigin="2228,11398" coordsize="3541,2">
              <v:shape style="position:absolute;left:2228;top:11398;width:3541;height:2" coordorigin="2228,11398" coordsize="3541,0" path="m2228,11398l5769,11398e" filled="f" stroked="t" strokeweight=".47597pt" strokecolor="#4F4F4F">
                <v:path arrowok="t"/>
              </v:shape>
            </v:group>
            <v:group style="position:absolute;left:5712;top:11393;width:490;height:2" coordorigin="5712,11393" coordsize="490,2">
              <v:shape style="position:absolute;left:5712;top:11393;width:490;height:2" coordorigin="5712,11393" coordsize="490,0" path="m5712,11393l6202,11393e" filled="f" stroked="t" strokeweight=".951939pt" strokecolor="#606060">
                <v:path arrowok="t"/>
              </v:shape>
            </v:group>
            <v:group style="position:absolute;left:6145;top:11393;width:733;height:2" coordorigin="6145,11393" coordsize="733,2">
              <v:shape style="position:absolute;left:6145;top:11393;width:733;height:2" coordorigin="6145,11393" coordsize="733,0" path="m6145,11393l6878,11393e" filled="f" stroked="t" strokeweight=".47597pt" strokecolor="#2F2F2F">
                <v:path arrowok="t"/>
              </v:shape>
            </v:group>
            <v:group style="position:absolute;left:7311;top:11144;width:2;height:4045" coordorigin="7311,11144" coordsize="2,4045">
              <v:shape style="position:absolute;left:7311;top:11144;width:2;height:4045" coordorigin="7311,11144" coordsize="0,4045" path="m7311,15189l7311,11144e" filled="f" stroked="t" strokeweight=".713954pt" strokecolor="#5B5B5B">
                <v:path arrowok="t"/>
              </v:shape>
            </v:group>
            <v:group style="position:absolute;left:6821;top:11388;width:4774;height:2" coordorigin="6821,11388" coordsize="4774,2">
              <v:shape style="position:absolute;left:6821;top:11388;width:4774;height:2" coordorigin="6821,11388" coordsize="4774,0" path="m6821,11388l11595,11388e" filled="f" stroked="t" strokeweight=".951939pt" strokecolor="#4F4F4F">
                <v:path arrowok="t"/>
              </v:shape>
            </v:group>
            <v:group style="position:absolute;left:2256;top:11379;width:2;height:507" coordorigin="2256,11379" coordsize="2,507">
              <v:shape style="position:absolute;left:2256;top:11379;width:2;height:507" coordorigin="2256,11379" coordsize="0,507" path="m2256,11885l2256,11379e" filled="f" stroked="t" strokeweight=".237985pt" strokecolor="#676767">
                <v:path arrowok="t"/>
              </v:shape>
            </v:group>
            <v:group style="position:absolute;left:7311;top:11350;width:2;height:564" coordorigin="7311,11350" coordsize="2,564">
              <v:shape style="position:absolute;left:7311;top:11350;width:2;height:564" coordorigin="7311,11350" coordsize="0,564" path="m7311,11914l7311,11350e" filled="f" stroked="t" strokeweight=".47597pt" strokecolor="#3B3B3B">
                <v:path arrowok="t"/>
              </v:shape>
            </v:group>
            <v:group style="position:absolute;left:985;top:11885;width:2;height:1473" coordorigin="985,11885" coordsize="2,1473">
              <v:shape style="position:absolute;left:985;top:11885;width:2;height:1473" coordorigin="985,11885" coordsize="0,1473" path="m985,13358l985,11885e" filled="f" stroked="t" strokeweight=".237985pt" strokecolor="#000000">
                <v:path arrowok="t"/>
              </v:shape>
            </v:group>
            <v:group style="position:absolute;left:1640;top:11149;width:2;height:980" coordorigin="1640,11149" coordsize="2,980">
              <v:shape style="position:absolute;left:1640;top:11149;width:2;height:980" coordorigin="1640,11149" coordsize="0,980" path="m1640,12129l1640,11149e" filled="f" stroked="t" strokeweight=".951939pt" strokecolor="#545454">
                <v:path arrowok="t"/>
              </v:shape>
            </v:group>
            <v:group style="position:absolute;left:2256;top:11885;width:2;height:1473" coordorigin="2256,11885" coordsize="2,1473">
              <v:shape style="position:absolute;left:2256;top:11885;width:2;height:1473" coordorigin="2256,11885" coordsize="0,1473" path="m2256,13358l2256,11885e" filled="f" stroked="t" strokeweight=".237985pt" strokecolor="#000000">
                <v:path arrowok="t"/>
              </v:shape>
            </v:group>
            <v:group style="position:absolute;left:347;top:12072;width:2;height:445" coordorigin="347,12072" coordsize="2,445">
              <v:shape style="position:absolute;left:347;top:12072;width:2;height:445" coordorigin="347,12072" coordsize="0,445" path="m347,12516l347,12072e" filled="f" stroked="t" strokeweight=".47597pt" strokecolor="#2B2B2B">
                <v:path arrowok="t"/>
              </v:shape>
            </v:group>
            <v:group style="position:absolute;left:1642;top:12072;width:2;height:292" coordorigin="1642,12072" coordsize="2,292">
              <v:shape style="position:absolute;left:1642;top:12072;width:2;height:292" coordorigin="1642,12072" coordsize="0,292" path="m1642,12363l1642,12072e" filled="f" stroked="t" strokeweight=".47597pt" strokecolor="#181818">
                <v:path arrowok="t"/>
              </v:shape>
            </v:group>
            <v:group style="position:absolute;left:11561;top:12100;width:2;height:3495" coordorigin="11561,12100" coordsize="2,3495">
              <v:shape style="position:absolute;left:11561;top:12100;width:2;height:3495" coordorigin="11561,12100" coordsize="0,3495" path="m11561,15595l11561,12100e" filled="f" stroked="t" strokeweight=".237985pt" strokecolor="#000000">
                <v:path arrowok="t"/>
              </v:shape>
            </v:group>
            <v:group style="position:absolute;left:1642;top:12306;width:2;height:210" coordorigin="1642,12306" coordsize="2,210">
              <v:shape style="position:absolute;left:1642;top:12306;width:2;height:210" coordorigin="1642,12306" coordsize="0,210" path="m1642,12516l1642,12306e" filled="f" stroked="t" strokeweight=".47597pt" strokecolor="#3B3B3B">
                <v:path arrowok="t"/>
              </v:shape>
            </v:group>
            <v:group style="position:absolute;left:1644;top:12459;width:2;height:708" coordorigin="1644,12459" coordsize="2,708">
              <v:shape style="position:absolute;left:1644;top:12459;width:2;height:708" coordorigin="1644,12459" coordsize="0,708" path="m1644,13167l1644,12459e" filled="f" stroked="t" strokeweight=".951939pt" strokecolor="#646464">
                <v:path arrowok="t"/>
              </v:shape>
            </v:group>
            <v:group style="position:absolute;left:1644;top:13028;width:2;height:880" coordorigin="1644,13028" coordsize="2,880">
              <v:shape style="position:absolute;left:1644;top:13028;width:2;height:880" coordorigin="1644,13028" coordsize="0,880" path="m1644,13908l1644,13028e" filled="f" stroked="t" strokeweight=".713954pt" strokecolor="#4F4F4F">
                <v:path arrowok="t"/>
              </v:shape>
            </v:group>
            <v:group style="position:absolute;left:324;top:13554;width:400;height:2" coordorigin="324,13554" coordsize="400,2">
              <v:shape style="position:absolute;left:324;top:13554;width:400;height:2" coordorigin="324,13554" coordsize="400,0" path="m324,13554l723,13554e" filled="f" stroked="t" strokeweight=".237985pt" strokecolor="#707070">
                <v:path arrowok="t"/>
              </v:shape>
            </v:group>
            <v:group style="position:absolute;left:723;top:13554;width:267;height:2" coordorigin="723,13554" coordsize="267,2">
              <v:shape style="position:absolute;left:723;top:13554;width:267;height:2" coordorigin="723,13554" coordsize="267,0" path="m723,13554l990,13554e" filled="f" stroked="t" strokeweight=".237985pt" strokecolor="#000000">
                <v:path arrowok="t"/>
              </v:shape>
            </v:group>
            <v:group style="position:absolute;left:985;top:13358;width:2;height:201" coordorigin="985,13358" coordsize="2,201">
              <v:shape style="position:absolute;left:985;top:13358;width:2;height:201" coordorigin="985,13358" coordsize="0,201" path="m985,13559l985,13358e" filled="f" stroked="t" strokeweight=".237985pt" strokecolor="#676767">
                <v:path arrowok="t"/>
              </v:shape>
            </v:group>
            <v:group style="position:absolute;left:985;top:13554;width:1276;height:2" coordorigin="985,13554" coordsize="1276,2">
              <v:shape style="position:absolute;left:985;top:13554;width:1276;height:2" coordorigin="985,13554" coordsize="1276,0" path="m985,13554l2261,13554e" filled="f" stroked="t" strokeweight=".237985pt" strokecolor="#606060">
                <v:path arrowok="t"/>
              </v:shape>
            </v:group>
            <v:group style="position:absolute;left:2256;top:13358;width:2;height:201" coordorigin="2256,13358" coordsize="2,201">
              <v:shape style="position:absolute;left:2256;top:13358;width:2;height:201" coordorigin="2256,13358" coordsize="0,201" path="m2256,13559l2256,13358e" filled="f" stroked="t" strokeweight=".237985pt" strokecolor="#646464">
                <v:path arrowok="t"/>
              </v:shape>
            </v:group>
            <v:group style="position:absolute;left:2256;top:13554;width:86;height:2" coordorigin="2256,13554" coordsize="86,2">
              <v:shape style="position:absolute;left:2256;top:13554;width:86;height:2" coordorigin="2256,13554" coordsize="86,0" path="m2256,13554l2342,13554e" filled="f" stroked="t" strokeweight=".237985pt" strokecolor="#383838">
                <v:path arrowok="t"/>
              </v:shape>
            </v:group>
            <v:group style="position:absolute;left:7325;top:11900;width:2;height:3275" coordorigin="7325,11900" coordsize="2,3275">
              <v:shape style="position:absolute;left:7325;top:11900;width:2;height:3275" coordorigin="7325,11900" coordsize="0,3275" path="m7325,15175l7325,11900e" filled="f" stroked="t" strokeweight=".713954pt" strokecolor="#5B5B5B">
                <v:path arrowok="t"/>
              </v:shape>
            </v:group>
            <v:group style="position:absolute;left:985;top:13554;width:2;height:1143" coordorigin="985,13554" coordsize="2,1143">
              <v:shape style="position:absolute;left:985;top:13554;width:2;height:1143" coordorigin="985,13554" coordsize="0,1143" path="m985,14697l985,13554e" filled="f" stroked="t" strokeweight=".237985pt" strokecolor="#000000">
                <v:path arrowok="t"/>
              </v:shape>
            </v:group>
            <v:group style="position:absolute;left:2256;top:13554;width:2;height:2041" coordorigin="2256,13554" coordsize="2,2041">
              <v:shape style="position:absolute;left:2256;top:13554;width:2;height:2041" coordorigin="2256,13554" coordsize="0,2041" path="m2256,15595l2256,13554e" filled="f" stroked="t" strokeweight=".237985pt" strokecolor="#000000">
                <v:path arrowok="t"/>
              </v:shape>
            </v:group>
            <v:group style="position:absolute;left:1652;top:13850;width:2;height:449" coordorigin="1652,13850" coordsize="2,449">
              <v:shape style="position:absolute;left:1652;top:13850;width:2;height:449" coordorigin="1652,13850" coordsize="0,449" path="m1652,14300l1652,13850e" filled="f" stroked="t" strokeweight=".47597pt" strokecolor="#2F2F2F">
                <v:path arrowok="t"/>
              </v:shape>
            </v:group>
            <v:group style="position:absolute;left:355;top:13898;width:2;height:2276" coordorigin="355,13898" coordsize="2,2276">
              <v:shape style="position:absolute;left:355;top:13898;width:2;height:2276" coordorigin="355,13898" coordsize="0,2276" path="m355,16174l355,13898e" filled="f" stroked="t" strokeweight=".713954pt" strokecolor="#545454">
                <v:path arrowok="t"/>
              </v:shape>
            </v:group>
            <v:group style="position:absolute;left:1652;top:14242;width:2;height:392" coordorigin="1652,14242" coordsize="2,392">
              <v:shape style="position:absolute;left:1652;top:14242;width:2;height:392" coordorigin="1652,14242" coordsize="0,392" path="m1652,14634l1652,14242e" filled="f" stroked="t" strokeweight=".951939pt" strokecolor="#575757">
                <v:path arrowok="t"/>
              </v:shape>
            </v:group>
            <v:group style="position:absolute;left:1652;top:14577;width:2;height:148" coordorigin="1652,14577" coordsize="2,148">
              <v:shape style="position:absolute;left:1652;top:14577;width:2;height:148" coordorigin="1652,14577" coordsize="0,148" path="m1652,14725l1652,14577e" filled="f" stroked="t" strokeweight=".713954pt" strokecolor="#3B3B3B">
                <v:path arrowok="t"/>
              </v:shape>
            </v:group>
            <v:group style="position:absolute;left:359;top:14668;width:2;height:1506" coordorigin="359,14668" coordsize="2,1506">
              <v:shape style="position:absolute;left:359;top:14668;width:2;height:1506" coordorigin="359,14668" coordsize="0,1506" path="m359,16174l359,14668e" filled="f" stroked="t" strokeweight=".47597pt" strokecolor="#4F4F4F">
                <v:path arrowok="t"/>
              </v:shape>
            </v:group>
            <v:group style="position:absolute;left:985;top:14697;width:2;height:449" coordorigin="985,14697" coordsize="2,449">
              <v:shape style="position:absolute;left:985;top:14697;width:2;height:449" coordorigin="985,14697" coordsize="0,449" path="m985,15146l985,14697e" filled="f" stroked="t" strokeweight=".237985pt" strokecolor="#CFCFCF">
                <v:path arrowok="t"/>
              </v:shape>
            </v:group>
            <v:group style="position:absolute;left:1656;top:14668;width:2;height:273" coordorigin="1656,14668" coordsize="2,273">
              <v:shape style="position:absolute;left:1656;top:14668;width:2;height:273" coordorigin="1656,14668" coordsize="0,273" path="m1656,14940l1656,14668e" filled="f" stroked="t" strokeweight=".47597pt" strokecolor="#282828">
                <v:path arrowok="t"/>
              </v:shape>
            </v:group>
            <v:group style="position:absolute;left:1659;top:14883;width:2;height:292" coordorigin="1659,14883" coordsize="2,292">
              <v:shape style="position:absolute;left:1659;top:14883;width:2;height:292" coordorigin="1659,14883" coordsize="0,292" path="m1659,15175l1659,14883e" filled="f" stroked="t" strokeweight=".47597pt" strokecolor="#4B4B4B">
                <v:path arrowok="t"/>
              </v:shape>
            </v:group>
            <v:group style="position:absolute;left:357;top:15089;width:2;height:363" coordorigin="357,15089" coordsize="2,363">
              <v:shape style="position:absolute;left:357;top:15089;width:2;height:363" coordorigin="357,15089" coordsize="0,363" path="m357,15452l357,15089e" filled="f" stroked="t" strokeweight=".951939pt" strokecolor="#707070">
                <v:path arrowok="t"/>
              </v:shape>
            </v:group>
            <v:group style="position:absolute;left:985;top:15146;width:2;height:449" coordorigin="985,15146" coordsize="2,449">
              <v:shape style="position:absolute;left:985;top:15146;width:2;height:449" coordorigin="985,15146" coordsize="0,449" path="m985,15595l985,15146e" filled="f" stroked="t" strokeweight=".237985pt" strokecolor="#000000">
                <v:path arrowok="t"/>
              </v:shape>
            </v:group>
            <v:group style="position:absolute;left:1656;top:15117;width:2;height:263" coordorigin="1656,15117" coordsize="2,263">
              <v:shape style="position:absolute;left:1656;top:15117;width:2;height:263" coordorigin="1656,15117" coordsize="0,263" path="m1656,15380l1656,15117e" filled="f" stroked="t" strokeweight=".713954pt" strokecolor="#606060">
                <v:path arrowok="t"/>
              </v:shape>
            </v:group>
            <v:group style="position:absolute;left:1661;top:15323;width:2;height:301" coordorigin="1661,15323" coordsize="2,301">
              <v:shape style="position:absolute;left:1661;top:15323;width:2;height:301" coordorigin="1661,15323" coordsize="0,301" path="m1661,15624l1661,15323e" filled="f" stroked="t" strokeweight=".47597pt" strokecolor="#282828">
                <v:path arrowok="t"/>
              </v:shape>
            </v:group>
            <v:group style="position:absolute;left:359;top:15567;width:2;height:607" coordorigin="359,15567" coordsize="2,607">
              <v:shape style="position:absolute;left:359;top:15567;width:2;height:607" coordorigin="359,15567" coordsize="0,607" path="m359,16174l359,15567e" filled="f" stroked="t" strokeweight=".47597pt" strokecolor="#3B3B3B">
                <v:path arrowok="t"/>
              </v:shape>
            </v:group>
            <v:group style="position:absolute;left:985;top:15595;width:2;height:559" coordorigin="985,15595" coordsize="2,559">
              <v:shape style="position:absolute;left:985;top:15595;width:2;height:559" coordorigin="985,15595" coordsize="0,559" path="m985,16155l985,15595e" filled="f" stroked="t" strokeweight=".237985pt" strokecolor="#545454">
                <v:path arrowok="t"/>
              </v:shape>
            </v:group>
            <v:group style="position:absolute;left:357;top:16164;width:1890;height:2" coordorigin="357,16164" coordsize="1890,2">
              <v:shape style="position:absolute;left:357;top:16164;width:1890;height:2" coordorigin="357,16164" coordsize="1890,0" path="m357,16164l2247,16164e" filled="f" stroked="t" strokeweight=".951939pt" strokecolor="#707070">
                <v:path arrowok="t"/>
              </v:shape>
            </v:group>
            <v:group style="position:absolute;left:1659;top:15567;width:2;height:602" coordorigin="1659,15567" coordsize="2,602">
              <v:shape style="position:absolute;left:1659;top:15567;width:2;height:602" coordorigin="1659,15567" coordsize="0,602" path="m1659,16169l1659,15567e" filled="f" stroked="t" strokeweight=".713954pt" strokecolor="#4B4B4B">
                <v:path arrowok="t"/>
              </v:shape>
            </v:group>
            <v:group style="position:absolute;left:2256;top:15595;width:2;height:559" coordorigin="2256,15595" coordsize="2,559">
              <v:shape style="position:absolute;left:2256;top:15595;width:2;height:559" coordorigin="2256,15595" coordsize="0,559" path="m2256,16155l2256,15595e" filled="f" stroked="t" strokeweight=".237985pt" strokecolor="#2B2B2B">
                <v:path arrowok="t"/>
              </v:shape>
            </v:group>
            <v:group style="position:absolute;left:2228;top:16159;width:624;height:2" coordorigin="2228,16159" coordsize="624,2">
              <v:shape style="position:absolute;left:2228;top:16159;width:624;height:2" coordorigin="2228,16159" coordsize="624,0" path="m2228,16159l2851,16159e" filled="f" stroked="t" strokeweight=".47597pt" strokecolor="#3F3F3F">
                <v:path arrowok="t"/>
              </v:shape>
            </v:group>
            <v:group style="position:absolute;left:2794;top:16162;width:224;height:2" coordorigin="2794,16162" coordsize="224,2">
              <v:shape style="position:absolute;left:2794;top:16162;width:224;height:2" coordorigin="2794,16162" coordsize="224,0" path="m2794,16162l3018,16162e" filled="f" stroked="t" strokeweight=".713954pt" strokecolor="#5B5B5B">
                <v:path arrowok="t"/>
              </v:shape>
            </v:group>
            <v:group style="position:absolute;left:7332;top:13602;width:2;height:2563" coordorigin="7332,13602" coordsize="2,2563">
              <v:shape style="position:absolute;left:7332;top:13602;width:2;height:2563" coordorigin="7332,13602" coordsize="0,2563" path="m7332,16164l7332,13602e" filled="f" stroked="t" strokeweight=".47597pt" strokecolor="#575757">
                <v:path arrowok="t"/>
              </v:shape>
            </v:group>
            <v:group style="position:absolute;left:6549;top:16155;width:328;height:2" coordorigin="6549,16155" coordsize="328,2">
              <v:shape style="position:absolute;left:6549;top:16155;width:328;height:2" coordorigin="6549,16155" coordsize="328,0" path="m6549,16155l6878,16155e" filled="f" stroked="t" strokeweight=".47597pt" strokecolor="#2F2F2F">
                <v:path arrowok="t"/>
              </v:shape>
            </v:group>
            <v:group style="position:absolute;left:7606;top:16155;width:647;height:2" coordorigin="7606,16155" coordsize="647,2">
              <v:shape style="position:absolute;left:7606;top:16155;width:647;height:2" coordorigin="7606,16155" coordsize="647,0" path="m7606,16155l8253,16155e" filled="f" stroked="t" strokeweight=".47597pt" strokecolor="#2B2B2B">
                <v:path arrowok="t"/>
              </v:shape>
            </v:group>
            <v:group style="position:absolute;left:1604;top:16155;width:10024;height:2" coordorigin="1604,16155" coordsize="10024,2">
              <v:shape style="position:absolute;left:1604;top:16155;width:10024;height:2" coordorigin="1604,16155" coordsize="10024,0" path="m1604,16155l11628,16155e" filled="f" stroked="t" strokeweight=".713954pt" strokecolor="#545454">
                <v:path arrowok="t"/>
              </v:shape>
            </v:group>
            <v:group style="position:absolute;left:11561;top:15595;width:2;height:559" coordorigin="11561,15595" coordsize="2,559">
              <v:shape style="position:absolute;left:11561;top:15595;width:2;height:559" coordorigin="11561,15595" coordsize="0,559" path="m11561,16155l11561,15595e" filled="f" stroked="t" strokeweight=".237985pt" strokecolor="#57575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1"/>
          <w:szCs w:val="21"/>
          <w:color w:val="2F2AB3"/>
          <w:spacing w:val="0"/>
          <w:w w:val="154"/>
        </w:rPr>
        <w:t>ı</w:t>
      </w:r>
      <w:r>
        <w:rPr>
          <w:rFonts w:ascii="Arial" w:hAnsi="Arial" w:cs="Arial" w:eastAsia="Arial"/>
          <w:sz w:val="21"/>
          <w:szCs w:val="21"/>
          <w:color w:val="2F2AB3"/>
          <w:spacing w:val="-43"/>
          <w:w w:val="154"/>
        </w:rPr>
        <w:t> </w:t>
      </w:r>
      <w:r>
        <w:rPr>
          <w:rFonts w:ascii="Arial" w:hAnsi="Arial" w:cs="Arial" w:eastAsia="Arial"/>
          <w:sz w:val="21"/>
          <w:szCs w:val="21"/>
          <w:color w:val="313F9A"/>
          <w:spacing w:val="0"/>
          <w:w w:val="333"/>
        </w:rPr>
        <w:t>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.582235pt;margin-top:31.780197pt;width:557.557507pt;height:777.52155pt;mso-position-horizontal-relative:page;mso-position-vertical-relative:page;z-index:-17057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1502" w:hRule="exact"/>
                    </w:trPr>
                    <w:tc>
                      <w:tcPr>
                        <w:tcW w:w="1929" w:type="dxa"/>
                        <w:gridSpan w:val="4"/>
                        <w:tcBorders>
                          <w:top w:val="single" w:sz="5.66408" w:space="0" w:color="5B5B5B"/>
                          <w:bottom w:val="single" w:sz="5.66408" w:space="0" w:color="5B5B5B"/>
                          <w:left w:val="single" w:sz="5.66408" w:space="0" w:color="4F4F4F"/>
                          <w:right w:val="single" w:sz="3.776048" w:space="0" w:color="606060"/>
                        </w:tcBorders>
                      </w:tcPr>
                      <w:p>
                        <w:pPr>
                          <w:spacing w:before="0" w:after="0" w:line="857" w:lineRule="exact"/>
                          <w:ind w:left="529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92"/>
                            <w:szCs w:val="92"/>
                            <w:color w:val="343434"/>
                            <w:spacing w:val="-612"/>
                            <w:w w:val="135"/>
                            <w:b/>
                            <w:bCs/>
                            <w:position w:val="1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343434"/>
                            <w:spacing w:val="0"/>
                            <w:w w:val="121"/>
                            <w:position w:val="-12"/>
                          </w:rPr>
                          <w:t>!ZMIR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28" w:lineRule="exact"/>
                          <w:ind w:left="480" w:right="-20"/>
                          <w:jc w:val="left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43434"/>
                            <w:spacing w:val="0"/>
                            <w:w w:val="101"/>
                            <w:b/>
                            <w:bCs/>
                          </w:rPr>
                          <w:t>BÜYÜKŞEHIR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42" w:lineRule="exact"/>
                          <w:ind w:left="527" w:right="-20"/>
                          <w:jc w:val="left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343434"/>
                            <w:spacing w:val="0"/>
                            <w:w w:val="113"/>
                          </w:rPr>
                          <w:t>BELEDIYESI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732" w:type="dxa"/>
                        <w:gridSpan w:val="6"/>
                        <w:tcBorders>
                          <w:top w:val="single" w:sz="5.66408" w:space="0" w:color="5B5B5B"/>
                          <w:bottom w:val="single" w:sz="5.66408" w:space="0" w:color="5B5B5B"/>
                          <w:left w:val="single" w:sz="3.776048" w:space="0" w:color="606060"/>
                          <w:right w:val="single" w:sz="5.66408" w:space="0" w:color="575757"/>
                        </w:tcBorders>
                      </w:tcPr>
                      <w:p>
                        <w:pPr>
                          <w:spacing w:before="8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55" w:lineRule="auto"/>
                          <w:ind w:left="1458" w:right="1726"/>
                          <w:jc w:val="center"/>
                          <w:rPr>
                            <w:rFonts w:ascii="Arial" w:hAnsi="Arial" w:cs="Arial" w:eastAsia="Arial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13"/>
                          </w:rPr>
                          <w:t>İZMİR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"/>
                            <w:w w:val="11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13"/>
                          </w:rPr>
                          <w:t>BÜYÜKŞEHİR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1"/>
                            <w:w w:val="11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13"/>
                          </w:rPr>
                          <w:t>BELEDİYESİ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1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12"/>
                          </w:rPr>
                          <w:t>İT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3"/>
                            <w:w w:val="112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12"/>
                          </w:rPr>
                          <w:t>AİY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12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5"/>
                            <w:w w:val="11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12"/>
                          </w:rPr>
                          <w:t>DAİRESi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"/>
                            <w:w w:val="11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14"/>
                          </w:rPr>
                          <w:t>BAŞKANLI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15"/>
                            <w:w w:val="115"/>
                          </w:rPr>
                          <w:t>G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343434"/>
                            <w:spacing w:val="0"/>
                            <w:w w:val="259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0" w:after="0" w:line="217" w:lineRule="exact"/>
                          <w:ind w:left="11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15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7"/>
                            <w:w w:val="11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15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15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7"/>
                            <w:w w:val="11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14"/>
                          </w:rPr>
                          <w:t>Müdahale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3"/>
                            <w:w w:val="11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Şub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13"/>
                          </w:rPr>
                          <w:t>Müdürlüğü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35" w:after="0" w:line="240" w:lineRule="auto"/>
                          <w:ind w:left="2248" w:right="2587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6"/>
                            <w:w w:val="113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13"/>
                          </w:rPr>
                          <w:t>ANGl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13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0"/>
                            <w:w w:val="11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13"/>
                          </w:rPr>
                          <w:t>RAPORU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445" w:type="dxa"/>
                        <w:tcBorders>
                          <w:top w:val="single" w:sz="5.66408" w:space="0" w:color="5B5B5B"/>
                          <w:bottom w:val="single" w:sz="5.66408" w:space="0" w:color="5B5B5B"/>
                          <w:left w:val="single" w:sz="5.66408" w:space="0" w:color="575757"/>
                          <w:right w:val="single" w:sz="5.66408" w:space="0" w:color="575757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11106" w:type="dxa"/>
                        <w:gridSpan w:val="11"/>
                        <w:tcBorders>
                          <w:top w:val="single" w:sz="5.66408" w:space="0" w:color="5B5B5B"/>
                          <w:bottom w:val="nil" w:sz="6" w:space="0" w:color="auto"/>
                          <w:left w:val="single" w:sz="5.66408" w:space="0" w:color="4F4F4F"/>
                          <w:right w:val="single" w:sz="5.66408" w:space="0" w:color="575757"/>
                        </w:tcBorders>
                      </w:tcPr>
                      <w:p>
                        <w:pPr>
                          <w:spacing w:before="0" w:after="0" w:line="236" w:lineRule="exact"/>
                          <w:ind w:left="-6" w:right="-20"/>
                          <w:jc w:val="left"/>
                          <w:tabs>
                            <w:tab w:pos="1360" w:val="left"/>
                            <w:tab w:pos="2920" w:val="left"/>
                            <w:tab w:pos="52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1"/>
                          </w:rPr>
                          <w:t>Pla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1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4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1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34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6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1"/>
                          </w:rPr>
                          <w:t>20/05/2017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22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0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15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0"/>
                          </w:rPr>
                          <w:t>Sıra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7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5"/>
                            <w:w w:val="100"/>
                            <w:position w:val="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43434"/>
                            <w:spacing w:val="0"/>
                            <w:w w:val="100"/>
                            <w:position w:val="0"/>
                          </w:rPr>
                          <w:t>lO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43434"/>
                            <w:spacing w:val="-32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43434"/>
                            <w:spacing w:val="0"/>
                            <w:w w:val="100"/>
                            <w:position w:val="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43434"/>
                            <w:spacing w:val="0"/>
                            <w:w w:val="100"/>
                            <w:position w:val="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  <w:position w:val="0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-9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5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  <w:position w:val="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28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47"/>
                            <w:position w:val="0"/>
                          </w:rPr>
                          <w:t>ll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2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-4"/>
                            <w:w w:val="100"/>
                            <w:position w:val="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0"/>
                          </w:rPr>
                          <w:t>14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0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6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4B4B4B"/>
                            <w:spacing w:val="0"/>
                            <w:w w:val="82"/>
                            <w:position w:val="0"/>
                          </w:rPr>
                          <w:t>Jreı: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4B4B4B"/>
                            <w:spacing w:val="-11"/>
                            <w:w w:val="82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0"/>
                          </w:rPr>
                          <w:t>0232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5"/>
                            <w:position w:val="0"/>
                          </w:rPr>
                          <w:t>2938800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11106" w:type="dxa"/>
                        <w:gridSpan w:val="11"/>
                        <w:tcBorders>
                          <w:top w:val="nil" w:sz="6" w:space="0" w:color="auto"/>
                          <w:bottom w:val="single" w:sz="5.66408" w:space="0" w:color="575757"/>
                          <w:left w:val="single" w:sz="5.66408" w:space="0" w:color="4F4F4F"/>
                          <w:right w:val="single" w:sz="5.66408" w:space="0" w:color="575757"/>
                        </w:tcBorders>
                      </w:tcPr>
                      <w:p>
                        <w:pPr>
                          <w:spacing w:before="10" w:after="0" w:line="240" w:lineRule="auto"/>
                          <w:ind w:left="22" w:right="-20"/>
                          <w:jc w:val="left"/>
                          <w:tabs>
                            <w:tab w:pos="1360" w:val="left"/>
                            <w:tab w:pos="2920" w:val="left"/>
                            <w:tab w:pos="4280" w:val="left"/>
                            <w:tab w:pos="52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20/05/2017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!Kayıt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-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3275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Ala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1"/>
                          </w:rPr>
                          <w:t>Merkez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6" w:hRule="exact"/>
                    </w:trPr>
                    <w:tc>
                      <w:tcPr>
                        <w:tcW w:w="11106" w:type="dxa"/>
                        <w:gridSpan w:val="11"/>
                        <w:tcBorders>
                          <w:top w:val="single" w:sz="5.66408" w:space="0" w:color="575757"/>
                          <w:bottom w:val="nil" w:sz="6" w:space="0" w:color="auto"/>
                          <w:left w:val="single" w:sz="5.66408" w:space="0" w:color="4F4F4F"/>
                          <w:right w:val="single" w:sz="5.66408" w:space="0" w:color="575757"/>
                        </w:tcBorders>
                      </w:tcPr>
                      <w:p>
                        <w:pPr>
                          <w:spacing w:before="3" w:after="0" w:line="240" w:lineRule="auto"/>
                          <w:ind w:left="1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BiJdirile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Adre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Kona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Kadifekale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Malı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5256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Sok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3"/>
                          </w:rPr>
                          <w:t>No:6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1106" w:type="dxa"/>
                        <w:gridSpan w:val="11"/>
                        <w:tcBorders>
                          <w:top w:val="nil" w:sz="6" w:space="0" w:color="auto"/>
                          <w:bottom w:val="single" w:sz="5.66408" w:space="0" w:color="575757"/>
                          <w:left w:val="single" w:sz="5.66408" w:space="0" w:color="4F4F4F"/>
                          <w:right w:val="single" w:sz="5.66408" w:space="0" w:color="575757"/>
                        </w:tcBorders>
                      </w:tcPr>
                      <w:p>
                        <w:pPr>
                          <w:spacing w:before="18" w:after="0" w:line="216" w:lineRule="exact"/>
                          <w:ind w:left="13" w:right="-20"/>
                          <w:jc w:val="left"/>
                          <w:tabs>
                            <w:tab w:pos="13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-1"/>
                          </w:rPr>
                          <w:t>Do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3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-1"/>
                          </w:rPr>
                          <w:t>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3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-1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38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66666"/>
                            <w:spacing w:val="0"/>
                            <w:w w:val="159"/>
                            <w:position w:val="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66666"/>
                            <w:spacing w:val="-1"/>
                            <w:w w:val="159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0"/>
                          </w:rPr>
                          <w:t>Kona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3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0"/>
                          </w:rPr>
                          <w:t>Kadifekale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35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0"/>
                          </w:rPr>
                          <w:t>Malı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5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0"/>
                          </w:rPr>
                          <w:t>5256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8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0"/>
                          </w:rPr>
                          <w:t>Sok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1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2"/>
                            <w:position w:val="0"/>
                          </w:rPr>
                          <w:t>No:6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1106" w:type="dxa"/>
                        <w:gridSpan w:val="11"/>
                        <w:tcBorders>
                          <w:top w:val="single" w:sz="5.66408" w:space="0" w:color="575757"/>
                          <w:bottom w:val="nil" w:sz="6" w:space="0" w:color="auto"/>
                          <w:left w:val="single" w:sz="5.66408" w:space="0" w:color="4F4F4F"/>
                          <w:right w:val="single" w:sz="5.66408" w:space="0" w:color="575757"/>
                        </w:tcBorders>
                      </w:tcPr>
                      <w:p>
                        <w:pPr>
                          <w:spacing w:before="8" w:after="0" w:line="240" w:lineRule="auto"/>
                          <w:ind w:left="13" w:right="-20"/>
                          <w:jc w:val="left"/>
                          <w:tabs>
                            <w:tab w:pos="1540" w:val="left"/>
                            <w:tab w:pos="3640" w:val="left"/>
                            <w:tab w:pos="68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Bina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Yangı_nı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Sebebi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:Tedbirsizli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Elektri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Kısa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2"/>
                          </w:rPr>
                          <w:t>Devre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3"/>
                          </w:rPr>
                          <w:t>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47" w:hRule="exact"/>
                    </w:trPr>
                    <w:tc>
                      <w:tcPr>
                        <w:tcW w:w="3342" w:type="dxa"/>
                        <w:vMerge w:val="restart"/>
                        <w:gridSpan w:val="5"/>
                        <w:tcBorders>
                          <w:top w:val="single" w:sz="7.552104" w:space="0" w:color="575757"/>
                          <w:left w:val="single" w:sz="5.66408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3" w:after="0" w:line="240" w:lineRule="auto"/>
                          <w:ind w:left="1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66666"/>
                            <w:spacing w:val="0"/>
                            <w:w w:val="136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151" w:type="dxa"/>
                        <w:gridSpan w:val="2"/>
                        <w:tcBorders>
                          <w:top w:val="single" w:sz="5.66408" w:space="0" w:color="575757"/>
                          <w:bottom w:val="single" w:sz="5.66408" w:space="0" w:color="676767"/>
                          <w:left w:val="nil" w:sz="6" w:space="0" w:color="auto"/>
                          <w:right w:val="single" w:sz="7.552104" w:space="0" w:color="6B6B6B"/>
                        </w:tcBorders>
                      </w:tcPr>
                      <w:p>
                        <w:pPr>
                          <w:spacing w:before="10" w:after="0" w:line="240" w:lineRule="auto"/>
                          <w:ind w:left="6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43434"/>
                            <w:spacing w:val="0"/>
                            <w:w w:val="100"/>
                          </w:rPr>
                          <w:t>!Yapını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43434"/>
                            <w:spacing w:val="-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43434"/>
                            <w:spacing w:val="0"/>
                            <w:w w:val="104"/>
                          </w:rPr>
                          <w:t>Şekli: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9" w:after="0" w:line="218" w:lineRule="exact"/>
                          <w:ind w:left="90" w:right="-45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Betonarme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Kagi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Ahşa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7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12121"/>
                            <w:spacing w:val="0"/>
                            <w:w w:val="100"/>
                          </w:rPr>
                          <w:t>lik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12121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12121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1"/>
                          </w:rPr>
                          <w:t>Diğer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614" w:type="dxa"/>
                        <w:gridSpan w:val="4"/>
                        <w:tcBorders>
                          <w:top w:val="single" w:sz="5.66408" w:space="0" w:color="575757"/>
                          <w:bottom w:val="nil" w:sz="6" w:space="0" w:color="auto"/>
                          <w:left w:val="single" w:sz="7.552104" w:space="0" w:color="6B6B6B"/>
                          <w:right w:val="single" w:sz="5.66408" w:space="0" w:color="575757"/>
                        </w:tcBorders>
                      </w:tcPr>
                      <w:p>
                        <w:pPr>
                          <w:spacing w:before="72" w:after="0" w:line="240" w:lineRule="auto"/>
                          <w:ind w:left="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Kullanım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Şekli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4"/>
                          </w:rPr>
                          <w:t>:Mesken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09" w:hRule="exact"/>
                    </w:trPr>
                    <w:tc>
                      <w:tcPr>
                        <w:tcW w:w="3342" w:type="dxa"/>
                        <w:vMerge/>
                        <w:gridSpan w:val="5"/>
                        <w:tcBorders>
                          <w:bottom w:val="single" w:sz="7.552104" w:space="0" w:color="5B5B5B"/>
                          <w:left w:val="single" w:sz="5.66408" w:space="0" w:color="4F4F4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151" w:type="dxa"/>
                        <w:gridSpan w:val="2"/>
                        <w:tcBorders>
                          <w:top w:val="single" w:sz="5.66408" w:space="0" w:color="676767"/>
                          <w:bottom w:val="single" w:sz="7.552104" w:space="0" w:color="444444"/>
                          <w:left w:val="single" w:sz="1.888024" w:space="0" w:color="7C7C7C"/>
                          <w:right w:val="single" w:sz="3.776048" w:space="0" w:color="575757"/>
                        </w:tcBorders>
                      </w:tcPr>
                      <w:p>
                        <w:pPr>
                          <w:spacing w:before="0" w:after="0" w:line="293" w:lineRule="exact"/>
                          <w:ind w:left="399" w:right="-20"/>
                          <w:jc w:val="left"/>
                          <w:tabs>
                            <w:tab w:pos="880" w:val="left"/>
                            <w:tab w:pos="1460" w:val="left"/>
                            <w:tab w:pos="1980" w:val="left"/>
                            <w:tab w:pos="2440" w:val="left"/>
                          </w:tabs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343434"/>
                            <w:spacing w:val="0"/>
                            <w:w w:val="100"/>
                            <w:position w:val="-3"/>
                          </w:rPr>
                          <w:t>X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343434"/>
                            <w:spacing w:val="-58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343434"/>
                            <w:spacing w:val="0"/>
                            <w:w w:val="100"/>
                            <w:position w:val="-3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343434"/>
                            <w:spacing w:val="0"/>
                            <w:w w:val="100"/>
                            <w:position w:val="-3"/>
                          </w:rPr>
                        </w:r>
                        <w:r>
                          <w:rPr>
                            <w:rFonts w:ascii="Arial" w:hAnsi="Arial" w:cs="Arial" w:eastAsia="Arial"/>
                            <w:sz w:val="46"/>
                            <w:szCs w:val="46"/>
                            <w:color w:val="343434"/>
                            <w:spacing w:val="0"/>
                            <w:w w:val="40"/>
                            <w:position w:val="-3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46"/>
                            <w:szCs w:val="46"/>
                            <w:color w:val="343434"/>
                            <w:spacing w:val="-43"/>
                            <w:w w:val="40"/>
                            <w:position w:val="-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46"/>
                            <w:szCs w:val="46"/>
                            <w:color w:val="343434"/>
                            <w:spacing w:val="0"/>
                            <w:w w:val="100"/>
                            <w:position w:val="-3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46"/>
                            <w:szCs w:val="46"/>
                            <w:color w:val="343434"/>
                            <w:spacing w:val="0"/>
                            <w:w w:val="100"/>
                            <w:position w:val="-3"/>
                          </w:rPr>
                        </w:r>
                        <w:r>
                          <w:rPr>
                            <w:rFonts w:ascii="Arial" w:hAnsi="Arial" w:cs="Arial" w:eastAsia="Arial"/>
                            <w:sz w:val="46"/>
                            <w:szCs w:val="46"/>
                            <w:color w:val="212121"/>
                            <w:spacing w:val="0"/>
                            <w:w w:val="40"/>
                            <w:position w:val="-3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46"/>
                            <w:szCs w:val="46"/>
                            <w:color w:val="212121"/>
                            <w:spacing w:val="0"/>
                            <w:w w:val="100"/>
                            <w:position w:val="-3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46"/>
                            <w:szCs w:val="46"/>
                            <w:color w:val="212121"/>
                            <w:spacing w:val="0"/>
                            <w:w w:val="100"/>
                            <w:position w:val="-3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B5B5B5"/>
                            <w:spacing w:val="0"/>
                            <w:w w:val="50"/>
                            <w:b/>
                            <w:bCs/>
                            <w:position w:val="-3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B5B5B5"/>
                            <w:spacing w:val="-16"/>
                            <w:w w:val="50"/>
                            <w:b/>
                            <w:bCs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B5B5B5"/>
                            <w:spacing w:val="0"/>
                            <w:w w:val="100"/>
                            <w:b/>
                            <w:bCs/>
                            <w:position w:val="-3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B5B5B5"/>
                            <w:spacing w:val="0"/>
                            <w:w w:val="100"/>
                            <w:b/>
                            <w:bCs/>
                            <w:position w:val="-3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43434"/>
                            <w:spacing w:val="0"/>
                            <w:w w:val="50"/>
                            <w:position w:val="-3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614" w:type="dxa"/>
                        <w:gridSpan w:val="4"/>
                        <w:tcBorders>
                          <w:top w:val="nil" w:sz="6" w:space="0" w:color="auto"/>
                          <w:bottom w:val="single" w:sz="5.66408" w:space="0" w:color="5B5B5B"/>
                          <w:left w:val="single" w:sz="3.776048" w:space="0" w:color="575757"/>
                          <w:right w:val="single" w:sz="5.66408" w:space="0" w:color="575757"/>
                        </w:tcBorders>
                      </w:tcPr>
                      <w:p>
                        <w:pPr>
                          <w:spacing w:before="12" w:after="0" w:line="240" w:lineRule="auto"/>
                          <w:ind w:left="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Kontrol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Altına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Alma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95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96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20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43434"/>
                            <w:spacing w:val="0"/>
                            <w:w w:val="145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43434"/>
                            <w:spacing w:val="-9"/>
                            <w:w w:val="145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7"/>
                          </w:rPr>
                          <w:t>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77" w:hRule="exact"/>
                    </w:trPr>
                    <w:tc>
                      <w:tcPr>
                        <w:tcW w:w="1929" w:type="dxa"/>
                        <w:gridSpan w:val="4"/>
                        <w:tcBorders>
                          <w:top w:val="single" w:sz="7.552104" w:space="0" w:color="5B5B5B"/>
                          <w:bottom w:val="single" w:sz="5.66408" w:space="0" w:color="545454"/>
                          <w:left w:val="single" w:sz="5.66408" w:space="0" w:color="4F4F4F"/>
                          <w:right w:val="single" w:sz="7.552104" w:space="0" w:color="5B5B5B"/>
                        </w:tcBorders>
                      </w:tcPr>
                      <w:p>
                        <w:pPr>
                          <w:spacing w:before="3" w:after="0" w:line="240" w:lineRule="auto"/>
                          <w:ind w:left="1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Yana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3"/>
                          </w:rPr>
                          <w:t>Şeyin: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77" w:type="dxa"/>
                        <w:gridSpan w:val="7"/>
                        <w:tcBorders>
                          <w:top w:val="nil" w:sz="6" w:space="0" w:color="auto"/>
                          <w:bottom w:val="nil" w:sz="6" w:space="0" w:color="auto"/>
                          <w:left w:val="single" w:sz="7.552104" w:space="0" w:color="5B5B5B"/>
                          <w:right w:val="single" w:sz="5.66408" w:space="0" w:color="575757"/>
                        </w:tcBorders>
                      </w:tcPr>
                      <w:p>
                        <w:pPr>
                          <w:spacing w:before="22" w:after="0" w:line="240" w:lineRule="auto"/>
                          <w:ind w:left="11" w:right="-20"/>
                          <w:jc w:val="left"/>
                          <w:tabs>
                            <w:tab w:pos="35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Sahibi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Müni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KAYMAZ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92"/>
                          </w:rPr>
                          <w:t>IKiracı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26"/>
                            <w:w w:val="9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Kullanan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:Müni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2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5"/>
                            <w:w w:val="102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2"/>
                          </w:rPr>
                          <w:t>YMAZ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1929" w:type="dxa"/>
                        <w:vMerge w:val="restart"/>
                        <w:gridSpan w:val="4"/>
                        <w:tcBorders>
                          <w:top w:val="single" w:sz="5.66408" w:space="0" w:color="545454"/>
                          <w:left w:val="single" w:sz="5.66408" w:space="0" w:color="4F4F4F"/>
                          <w:right w:val="single" w:sz="7.552104" w:space="0" w:color="4F4F4F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1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-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lGiden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5" w:after="0" w:line="240" w:lineRule="auto"/>
                          <w:ind w:left="1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Ekibin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77" w:type="dxa"/>
                        <w:gridSpan w:val="7"/>
                        <w:tcBorders>
                          <w:top w:val="nil" w:sz="6" w:space="0" w:color="auto"/>
                          <w:bottom w:val="single" w:sz="5.66408" w:space="0" w:color="575757"/>
                          <w:left w:val="single" w:sz="5.66408" w:space="0" w:color="484848"/>
                          <w:right w:val="single" w:sz="5.66408" w:space="0" w:color="575757"/>
                        </w:tcBorders>
                      </w:tcPr>
                      <w:p>
                        <w:pPr>
                          <w:spacing w:before="16" w:after="0" w:line="218" w:lineRule="exact"/>
                          <w:ind w:left="-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[Amiri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9"/>
                          </w:rPr>
                          <w:t>Çv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-11"/>
                            <w:w w:val="109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66666"/>
                            <w:spacing w:val="0"/>
                            <w:w w:val="109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66666"/>
                            <w:spacing w:val="-4"/>
                            <w:w w:val="10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Eyü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1"/>
                          </w:rPr>
                          <w:t>ÖZDEMİR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8" w:hRule="exact"/>
                    </w:trPr>
                    <w:tc>
                      <w:tcPr>
                        <w:tcW w:w="1929" w:type="dxa"/>
                        <w:vMerge/>
                        <w:gridSpan w:val="4"/>
                        <w:tcBorders>
                          <w:left w:val="single" w:sz="5.66408" w:space="0" w:color="4F4F4F"/>
                          <w:right w:val="single" w:sz="7.55210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3" w:type="dxa"/>
                        <w:vMerge w:val="restart"/>
                        <w:gridSpan w:val="2"/>
                        <w:tcBorders>
                          <w:top w:val="single" w:sz="5.66408" w:space="0" w:color="575757"/>
                          <w:left w:val="single" w:sz="7.552104" w:space="0" w:color="4F4F4F"/>
                          <w:right w:val="single" w:sz="7.552104" w:space="0" w:color="545454"/>
                        </w:tcBorders>
                      </w:tcPr>
                      <w:p>
                        <w:pPr>
                          <w:spacing w:before="6" w:after="0" w:line="240" w:lineRule="auto"/>
                          <w:ind w:left="1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237"/>
                          </w:rPr>
                          <w:t>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64"/>
                            <w:w w:val="23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4"/>
                          </w:rPr>
                          <w:t>:1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0" w:after="0" w:line="240" w:lineRule="auto"/>
                          <w:ind w:left="-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87"/>
                          </w:rPr>
                          <w:t>v-.raç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11"/>
                            <w:w w:val="8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Plakası:3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CFE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4"/>
                          </w:rPr>
                          <w:t>31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790" w:type="dxa"/>
                        <w:gridSpan w:val="3"/>
                        <w:tcBorders>
                          <w:top w:val="single" w:sz="5.66408" w:space="0" w:color="575757"/>
                          <w:bottom w:val="single" w:sz="5.66408" w:space="0" w:color="676767"/>
                          <w:left w:val="single" w:sz="7.552104" w:space="0" w:color="545454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40" w:lineRule="auto"/>
                          <w:ind w:left="-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pıkı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43434"/>
                            <w:spacing w:val="0"/>
                            <w:w w:val="163"/>
                          </w:rPr>
                          <w:t>ll: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15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854" w:type="dxa"/>
                        <w:gridSpan w:val="2"/>
                        <w:tcBorders>
                          <w:top w:val="nil" w:sz="6" w:space="0" w:color="auto"/>
                          <w:bottom w:val="single" w:sz="5.66408" w:space="0" w:color="676767"/>
                          <w:left w:val="nil" w:sz="6" w:space="0" w:color="auto"/>
                          <w:right w:val="single" w:sz="5.66408" w:space="0" w:color="575757"/>
                        </w:tcBorders>
                      </w:tcPr>
                      <w:p>
                        <w:pPr>
                          <w:spacing w:before="8" w:after="0" w:line="240" w:lineRule="auto"/>
                          <w:ind w:left="10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Varı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9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35"/>
                            <w:w w:val="10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9"/>
                          </w:rPr>
                          <w:t>11:16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1929" w:type="dxa"/>
                        <w:vMerge/>
                        <w:gridSpan w:val="4"/>
                        <w:tcBorders>
                          <w:left w:val="single" w:sz="5.66408" w:space="0" w:color="4F4F4F"/>
                          <w:right w:val="single" w:sz="7.55210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3" w:type="dxa"/>
                        <w:vMerge/>
                        <w:gridSpan w:val="2"/>
                        <w:tcBorders>
                          <w:left w:val="single" w:sz="7.552104" w:space="0" w:color="4F4F4F"/>
                          <w:right w:val="single" w:sz="7.552104" w:space="0" w:color="54545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43" w:type="dxa"/>
                        <w:gridSpan w:val="5"/>
                        <w:tcBorders>
                          <w:top w:val="single" w:sz="5.66408" w:space="0" w:color="676767"/>
                          <w:bottom w:val="single" w:sz="5.66408" w:space="0" w:color="5B5B5B"/>
                          <w:left w:val="single" w:sz="7.552104" w:space="0" w:color="545454"/>
                          <w:right w:val="single" w:sz="5.66408" w:space="0" w:color="575757"/>
                        </w:tcBorders>
                      </w:tcPr>
                      <w:p>
                        <w:pPr>
                          <w:spacing w:before="8" w:after="0" w:line="240" w:lineRule="auto"/>
                          <w:ind w:left="12" w:right="-20"/>
                          <w:jc w:val="left"/>
                          <w:tabs>
                            <w:tab w:pos="24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Elektri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Arıza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2"/>
                          </w:rPr>
                          <w:t>:Gelmedi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1929" w:type="dxa"/>
                        <w:vMerge/>
                        <w:gridSpan w:val="4"/>
                        <w:tcBorders>
                          <w:left w:val="single" w:sz="5.66408" w:space="0" w:color="4F4F4F"/>
                          <w:right w:val="single" w:sz="7.55210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3" w:type="dxa"/>
                        <w:vMerge/>
                        <w:gridSpan w:val="2"/>
                        <w:tcBorders>
                          <w:left w:val="single" w:sz="7.552104" w:space="0" w:color="4F4F4F"/>
                          <w:right w:val="single" w:sz="7.552104" w:space="0" w:color="54545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43" w:type="dxa"/>
                        <w:gridSpan w:val="5"/>
                        <w:tcBorders>
                          <w:top w:val="single" w:sz="5.66408" w:space="0" w:color="5B5B5B"/>
                          <w:bottom w:val="single" w:sz="5.66408" w:space="0" w:color="5B5B5B"/>
                          <w:left w:val="single" w:sz="7.552104" w:space="0" w:color="545454"/>
                          <w:right w:val="single" w:sz="5.66408" w:space="0" w:color="575757"/>
                        </w:tcBorders>
                      </w:tcPr>
                      <w:p>
                        <w:pPr>
                          <w:spacing w:before="3" w:after="0" w:line="240" w:lineRule="auto"/>
                          <w:ind w:left="21" w:right="-20"/>
                          <w:jc w:val="left"/>
                          <w:tabs>
                            <w:tab w:pos="24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66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6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12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Servi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2"/>
                          </w:rPr>
                          <w:t>:Gelmedi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1929" w:type="dxa"/>
                        <w:vMerge/>
                        <w:gridSpan w:val="4"/>
                        <w:tcBorders>
                          <w:left w:val="single" w:sz="5.66408" w:space="0" w:color="4F4F4F"/>
                          <w:right w:val="single" w:sz="7.55210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3" w:type="dxa"/>
                        <w:vMerge/>
                        <w:gridSpan w:val="2"/>
                        <w:tcBorders>
                          <w:bottom w:val="single" w:sz="5.66408" w:space="0" w:color="5B5B5B"/>
                          <w:left w:val="single" w:sz="7.552104" w:space="0" w:color="4F4F4F"/>
                          <w:right w:val="single" w:sz="7.552104" w:space="0" w:color="54545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43" w:type="dxa"/>
                        <w:gridSpan w:val="5"/>
                        <w:tcBorders>
                          <w:top w:val="single" w:sz="5.66408" w:space="0" w:color="5B5B5B"/>
                          <w:bottom w:val="single" w:sz="5.66408" w:space="0" w:color="5B5B5B"/>
                          <w:left w:val="single" w:sz="3.776048" w:space="0" w:color="343434"/>
                          <w:right w:val="single" w:sz="5.66408" w:space="0" w:color="575757"/>
                        </w:tcBorders>
                      </w:tcPr>
                      <w:p>
                        <w:pPr>
                          <w:spacing w:before="8" w:after="0" w:line="216" w:lineRule="exact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92"/>
                            <w:position w:val="-1"/>
                          </w:rPr>
                          <w:t>Eınn.iy_et-Jandarma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16"/>
                            <w:w w:val="92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  <w:position w:val="-1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  <w:position w:val="-1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12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-1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3"/>
                            <w:position w:val="-1"/>
                          </w:rPr>
                          <w:t>:Gelmedi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929" w:type="dxa"/>
                        <w:vMerge/>
                        <w:gridSpan w:val="4"/>
                        <w:tcBorders>
                          <w:bottom w:val="single" w:sz="5.66408" w:space="0" w:color="545454"/>
                          <w:left w:val="single" w:sz="5.66408" w:space="0" w:color="4F4F4F"/>
                          <w:right w:val="single" w:sz="7.552104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3" w:type="dxa"/>
                        <w:gridSpan w:val="2"/>
                        <w:tcBorders>
                          <w:top w:val="single" w:sz="5.66408" w:space="0" w:color="5B5B5B"/>
                          <w:bottom w:val="nil" w:sz="6" w:space="0" w:color="auto"/>
                          <w:left w:val="single" w:sz="7.552104" w:space="0" w:color="4F4F4F"/>
                          <w:right w:val="single" w:sz="7.552104" w:space="0" w:color="4F4F4F"/>
                        </w:tcBorders>
                      </w:tcPr>
                      <w:p>
                        <w:pPr>
                          <w:spacing w:before="8" w:after="0" w:line="240" w:lineRule="auto"/>
                          <w:ind w:left="15" w:right="-20"/>
                          <w:jc w:val="left"/>
                          <w:tabs>
                            <w:tab w:pos="14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5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43" w:type="dxa"/>
                        <w:gridSpan w:val="5"/>
                        <w:tcBorders>
                          <w:top w:val="single" w:sz="5.66408" w:space="0" w:color="5B5B5B"/>
                          <w:bottom w:val="nil" w:sz="6" w:space="0" w:color="auto"/>
                          <w:left w:val="single" w:sz="7.552104" w:space="0" w:color="4F4F4F"/>
                          <w:right w:val="single" w:sz="5.66408" w:space="0" w:color="575757"/>
                        </w:tcBorders>
                      </w:tcPr>
                      <w:p>
                        <w:pPr>
                          <w:spacing w:before="8" w:after="0" w:line="240" w:lineRule="auto"/>
                          <w:ind w:left="7" w:right="-20"/>
                          <w:jc w:val="left"/>
                          <w:tabs>
                            <w:tab w:pos="24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Doğalgaz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2"/>
                          </w:rPr>
                          <w:t>:Gelmedi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2" w:hRule="exact"/>
                    </w:trPr>
                    <w:tc>
                      <w:tcPr>
                        <w:tcW w:w="1929" w:type="dxa"/>
                        <w:vMerge w:val="restart"/>
                        <w:gridSpan w:val="4"/>
                        <w:tcBorders>
                          <w:top w:val="single" w:sz="5.66408" w:space="0" w:color="545454"/>
                          <w:left w:val="single" w:sz="5.66408" w:space="0" w:color="4F4F4F"/>
                          <w:right w:val="single" w:sz="5.66408" w:space="0" w:color="484848"/>
                        </w:tcBorders>
                      </w:tcPr>
                      <w:p>
                        <w:pPr>
                          <w:spacing w:before="0" w:after="0" w:line="240" w:lineRule="auto"/>
                          <w:ind w:left="18" w:right="-83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Courier New" w:hAnsi="Courier New" w:cs="Courier New" w:eastAsia="Courier New"/>
                            <w:sz w:val="24"/>
                            <w:szCs w:val="24"/>
                            <w:color w:val="343434"/>
                            <w:spacing w:val="-58"/>
                            <w:w w:val="94"/>
                            <w:position w:val="-2"/>
                          </w:rPr>
                          <w:t>Y</w:t>
                        </w:r>
                        <w:r>
                          <w:rPr>
                            <w:rFonts w:ascii="Courier New" w:hAnsi="Courier New" w:cs="Courier New" w:eastAsia="Courier New"/>
                            <w:sz w:val="24"/>
                            <w:szCs w:val="24"/>
                            <w:color w:val="666666"/>
                            <w:spacing w:val="0"/>
                            <w:w w:val="52"/>
                            <w:position w:val="-2"/>
                          </w:rPr>
                          <w:t>:</w:t>
                        </w:r>
                        <w:r>
                          <w:rPr>
                            <w:rFonts w:ascii="Courier New" w:hAnsi="Courier New" w:cs="Courier New" w:eastAsia="Courier New"/>
                            <w:sz w:val="24"/>
                            <w:szCs w:val="24"/>
                            <w:color w:val="666666"/>
                            <w:spacing w:val="41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0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3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0"/>
                          </w:rPr>
                          <w:t>mcı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9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2"/>
                            <w:position w:val="0"/>
                          </w:rPr>
                          <w:t>Gitmişse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2533" w:type="dxa"/>
                        <w:gridSpan w:val="2"/>
                        <w:tcBorders>
                          <w:top w:val="nil" w:sz="6" w:space="0" w:color="auto"/>
                          <w:bottom w:val="nil" w:sz="6" w:space="0" w:color="auto"/>
                          <w:left w:val="single" w:sz="5.66408" w:space="0" w:color="484848"/>
                          <w:right w:val="nil" w:sz="6" w:space="0" w:color="auto"/>
                        </w:tcBorders>
                      </w:tcPr>
                      <w:p>
                        <w:pPr>
                          <w:spacing w:before="23" w:after="0" w:line="245" w:lineRule="auto"/>
                          <w:ind w:left="8" w:right="1321" w:firstLine="87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201"/>
                          </w:rPr>
                          <w:t>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201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-44"/>
                            <w:w w:val="20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4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Dönüş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4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790" w:type="dxa"/>
                        <w:gridSpan w:val="3"/>
                        <w:tcBorders>
                          <w:top w:val="single" w:sz="5.66408" w:space="0" w:color="545454"/>
                          <w:bottom w:val="single" w:sz="5.66408" w:space="0" w:color="60606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2" w:after="0" w:line="240" w:lineRule="auto"/>
                          <w:ind w:left="1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240"/>
                          </w:rPr>
                          <w:t>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72"/>
                            <w:w w:val="24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36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854" w:type="dxa"/>
                        <w:gridSpan w:val="2"/>
                        <w:tcBorders>
                          <w:top w:val="single" w:sz="5.66408" w:space="0" w:color="606060"/>
                          <w:bottom w:val="single" w:sz="5.66408" w:space="0" w:color="606060"/>
                          <w:left w:val="nil" w:sz="6" w:space="0" w:color="auto"/>
                          <w:right w:val="single" w:sz="5.66408" w:space="0" w:color="575757"/>
                        </w:tcBorders>
                      </w:tcPr>
                      <w:p>
                        <w:pPr>
                          <w:spacing w:before="7" w:after="0" w:line="240" w:lineRule="auto"/>
                          <w:ind w:left="10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2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1929" w:type="dxa"/>
                        <w:vMerge/>
                        <w:gridSpan w:val="4"/>
                        <w:tcBorders>
                          <w:left w:val="single" w:sz="5.66408" w:space="0" w:color="4F4F4F"/>
                          <w:right w:val="single" w:sz="5.66408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3" w:type="dxa"/>
                        <w:gridSpan w:val="2"/>
                        <w:tcBorders>
                          <w:top w:val="nil" w:sz="6" w:space="0" w:color="auto"/>
                          <w:bottom w:val="single" w:sz="3.776048" w:space="0" w:color="4B4B4B"/>
                          <w:left w:val="single" w:sz="5.66408" w:space="0" w:color="4B4B4B"/>
                          <w:right w:val="single" w:sz="5.66408" w:space="0" w:color="3B3B3B"/>
                        </w:tcBorders>
                      </w:tcPr>
                      <w:p>
                        <w:pPr>
                          <w:spacing w:before="13" w:after="0" w:line="240" w:lineRule="auto"/>
                          <w:ind w:left="1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Yardıma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Gele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A.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2"/>
                          </w:rPr>
                          <w:t>Plakası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790" w:type="dxa"/>
                        <w:gridSpan w:val="3"/>
                        <w:tcBorders>
                          <w:top w:val="single" w:sz="5.66408" w:space="0" w:color="606060"/>
                          <w:bottom w:val="single" w:sz="5.66408" w:space="0" w:color="606060"/>
                          <w:left w:val="single" w:sz="5.66408" w:space="0" w:color="3B3B3B"/>
                          <w:right w:val="single" w:sz="1.888024" w:space="0" w:color="676767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854" w:type="dxa"/>
                        <w:gridSpan w:val="2"/>
                        <w:tcBorders>
                          <w:top w:val="single" w:sz="5.66408" w:space="0" w:color="606060"/>
                          <w:bottom w:val="single" w:sz="5.66408" w:space="0" w:color="606060"/>
                          <w:left w:val="single" w:sz="1.888024" w:space="0" w:color="676767"/>
                          <w:right w:val="single" w:sz="5.66408" w:space="0" w:color="575757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929" w:type="dxa"/>
                        <w:vMerge/>
                        <w:gridSpan w:val="4"/>
                        <w:tcBorders>
                          <w:bottom w:val="single" w:sz="5.66408" w:space="0" w:color="575757"/>
                          <w:left w:val="single" w:sz="5.66408" w:space="0" w:color="4F4F4F"/>
                          <w:right w:val="single" w:sz="5.66408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9177" w:type="dxa"/>
                        <w:gridSpan w:val="7"/>
                        <w:tcBorders>
                          <w:top w:val="nil" w:sz="6" w:space="0" w:color="auto"/>
                          <w:bottom w:val="nil" w:sz="6" w:space="0" w:color="auto"/>
                          <w:left w:val="single" w:sz="5.66408" w:space="0" w:color="4B4B4B"/>
                          <w:right w:val="single" w:sz="5.66408" w:space="0" w:color="575757"/>
                        </w:tcBorders>
                      </w:tcPr>
                      <w:p>
                        <w:pPr>
                          <w:spacing w:before="13" w:after="0" w:line="240" w:lineRule="auto"/>
                          <w:ind w:left="1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Amirini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2"/>
                          </w:rPr>
                          <w:t>Adı-Soyadı: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1" w:hRule="exact"/>
                    </w:trPr>
                    <w:tc>
                      <w:tcPr>
                        <w:tcW w:w="1929" w:type="dxa"/>
                        <w:gridSpan w:val="4"/>
                        <w:tcBorders>
                          <w:top w:val="single" w:sz="5.66408" w:space="0" w:color="575757"/>
                          <w:bottom w:val="single" w:sz="5.66408" w:space="0" w:color="575757"/>
                          <w:left w:val="single" w:sz="5.66408" w:space="0" w:color="4F4F4F"/>
                          <w:right w:val="single" w:sz="5.66408" w:space="0" w:color="484848"/>
                        </w:tcBorders>
                      </w:tcPr>
                      <w:p>
                        <w:pPr>
                          <w:spacing w:before="8" w:after="0" w:line="240" w:lineRule="auto"/>
                          <w:ind w:left="-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piayı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1"/>
                          </w:rPr>
                          <w:t>Görüldüğü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0" w:after="0" w:line="240" w:lineRule="auto"/>
                          <w:ind w:left="1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Durum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77" w:type="dxa"/>
                        <w:gridSpan w:val="7"/>
                        <w:tcBorders>
                          <w:top w:val="nil" w:sz="6" w:space="0" w:color="auto"/>
                          <w:bottom w:val="single" w:sz="5.66408" w:space="0" w:color="575757"/>
                          <w:left w:val="single" w:sz="5.66408" w:space="0" w:color="484848"/>
                          <w:right w:val="nil" w:sz="6" w:space="0" w:color="auto"/>
                        </w:tcBorders>
                      </w:tcPr>
                      <w:p>
                        <w:pPr>
                          <w:spacing w:before="15" w:after="0" w:line="251" w:lineRule="auto"/>
                          <w:ind w:left="-1" w:right="184" w:firstLine="52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yerine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vanldığında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kendiliğinde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sönrnüş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görüldü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Tarafımızda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gerekli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incelemele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1"/>
                          </w:rPr>
                          <w:t>yapılarak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-7"/>
                            <w:w w:val="100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66666"/>
                            <w:spacing w:val="6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rekli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önlemle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3"/>
                          </w:rPr>
                          <w:t>alındı.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1929" w:type="dxa"/>
                        <w:vMerge w:val="restart"/>
                        <w:gridSpan w:val="4"/>
                        <w:tcBorders>
                          <w:top w:val="single" w:sz="5.66408" w:space="0" w:color="575757"/>
                          <w:left w:val="single" w:sz="5.66408" w:space="0" w:color="4F4F4F"/>
                          <w:right w:val="single" w:sz="5.66408" w:space="0" w:color="484848"/>
                        </w:tcBorders>
                      </w:tcPr>
                      <w:p>
                        <w:pPr>
                          <w:spacing w:before="17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33" w:type="dxa"/>
                        <w:vMerge w:val="restart"/>
                        <w:gridSpan w:val="2"/>
                        <w:tcBorders>
                          <w:top w:val="single" w:sz="5.66408" w:space="0" w:color="575757"/>
                          <w:left w:val="single" w:sz="5.66408" w:space="0" w:color="484848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43" w:type="dxa"/>
                        <w:gridSpan w:val="5"/>
                        <w:tcBorders>
                          <w:top w:val="single" w:sz="5.66408" w:space="0" w:color="575757"/>
                          <w:bottom w:val="single" w:sz="5.66408" w:space="0" w:color="5B5B5B"/>
                          <w:left w:val="single" w:sz="7.552104" w:space="0" w:color="5B5B5B"/>
                          <w:right w:val="single" w:sz="5.66408" w:space="0" w:color="575757"/>
                        </w:tcBorders>
                      </w:tcPr>
                      <w:p>
                        <w:pPr>
                          <w:spacing w:before="8" w:after="0" w:line="240" w:lineRule="auto"/>
                          <w:ind w:left="5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29"/>
                          </w:rPr>
                          <w:t>öndünnede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-10"/>
                            <w:w w:val="12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Kullanıla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2"/>
                          </w:rPr>
                          <w:t>söndürücü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929" w:type="dxa"/>
                        <w:vMerge/>
                        <w:gridSpan w:val="4"/>
                        <w:tcBorders>
                          <w:left w:val="single" w:sz="5.66408" w:space="0" w:color="4F4F4F"/>
                          <w:right w:val="single" w:sz="5.66408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3" w:type="dxa"/>
                        <w:vMerge/>
                        <w:gridSpan w:val="2"/>
                        <w:tcBorders>
                          <w:left w:val="single" w:sz="5.66408" w:space="0" w:color="484848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43" w:type="dxa"/>
                        <w:gridSpan w:val="5"/>
                        <w:tcBorders>
                          <w:top w:val="single" w:sz="5.66408" w:space="0" w:color="5B5B5B"/>
                          <w:bottom w:val="nil" w:sz="6" w:space="0" w:color="auto"/>
                          <w:left w:val="single" w:sz="7.552104" w:space="0" w:color="5B5B5B"/>
                          <w:right w:val="single" w:sz="5.66408" w:space="0" w:color="575757"/>
                        </w:tcBorders>
                      </w:tcPr>
                      <w:p>
                        <w:pPr>
                          <w:spacing w:before="8" w:after="0" w:line="240" w:lineRule="auto"/>
                          <w:ind w:left="5" w:right="-20"/>
                          <w:jc w:val="left"/>
                          <w:tabs>
                            <w:tab w:pos="1880" w:val="left"/>
                            <w:tab w:pos="34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15"/>
                          </w:rPr>
                          <w:t>Sum3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66666"/>
                            <w:spacing w:val="8"/>
                            <w:w w:val="35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97"/>
                          </w:rPr>
                          <w:t>Köpil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98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74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8"/>
                            <w:w w:val="74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66666"/>
                            <w:spacing w:val="-13"/>
                            <w:w w:val="138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3"/>
                          </w:rPr>
                          <w:t>K.T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4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64" w:hRule="exact"/>
                    </w:trPr>
                    <w:tc>
                      <w:tcPr>
                        <w:tcW w:w="1929" w:type="dxa"/>
                        <w:vMerge/>
                        <w:gridSpan w:val="4"/>
                        <w:tcBorders>
                          <w:bottom w:val="single" w:sz="5.66408" w:space="0" w:color="575757"/>
                          <w:left w:val="single" w:sz="5.66408" w:space="0" w:color="4F4F4F"/>
                          <w:right w:val="single" w:sz="5.66408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33" w:type="dxa"/>
                        <w:vMerge/>
                        <w:gridSpan w:val="2"/>
                        <w:tcBorders>
                          <w:bottom w:val="single" w:sz="5.66408" w:space="0" w:color="575757"/>
                          <w:left w:val="single" w:sz="5.66408" w:space="0" w:color="484848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43" w:type="dxa"/>
                        <w:gridSpan w:val="5"/>
                        <w:tcBorders>
                          <w:top w:val="nil" w:sz="6" w:space="0" w:color="auto"/>
                          <w:bottom w:val="single" w:sz="5.66408" w:space="0" w:color="575757"/>
                          <w:left w:val="single" w:sz="3.776048" w:space="0" w:color="3B3B3B"/>
                          <w:right w:val="single" w:sz="5.66408" w:space="0" w:color="575757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800" w:hRule="exact"/>
                    </w:trPr>
                    <w:tc>
                      <w:tcPr>
                        <w:tcW w:w="1929" w:type="dxa"/>
                        <w:gridSpan w:val="4"/>
                        <w:tcBorders>
                          <w:top w:val="single" w:sz="5.66408" w:space="0" w:color="575757"/>
                          <w:bottom w:val="single" w:sz="5.66408" w:space="0" w:color="575757"/>
                          <w:left w:val="single" w:sz="5.66408" w:space="0" w:color="4F4F4F"/>
                          <w:right w:val="single" w:sz="5.66408" w:space="0" w:color="545454"/>
                        </w:tcBorders>
                      </w:tcPr>
                      <w:p>
                        <w:pPr>
                          <w:spacing w:before="12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Sonundaki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4" w:after="0" w:line="240" w:lineRule="auto"/>
                          <w:ind w:left="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Hasa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Durumu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77" w:type="dxa"/>
                        <w:gridSpan w:val="7"/>
                        <w:tcBorders>
                          <w:top w:val="single" w:sz="5.66408" w:space="0" w:color="575757"/>
                          <w:bottom w:val="nil" w:sz="6" w:space="0" w:color="auto"/>
                          <w:left w:val="single" w:sz="5.66408" w:space="0" w:color="545454"/>
                          <w:right w:val="single" w:sz="5.66408" w:space="0" w:color="575757"/>
                        </w:tcBorders>
                      </w:tcPr>
                      <w:p>
                        <w:pPr>
                          <w:spacing w:before="8" w:after="0" w:line="251" w:lineRule="auto"/>
                          <w:ind w:left="-1" w:right="1120" w:firstLine="47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Müni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4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YMAZ'a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ait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binanı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enerji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kablos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kısme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yanma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kopma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suretiyle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zara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2"/>
                          </w:rPr>
                          <w:t>görmüştü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"/>
                            <w:w w:val="103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66666"/>
                            <w:spacing w:val="0"/>
                            <w:w w:val="115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66666"/>
                            <w:spacing w:val="0"/>
                            <w:w w:val="11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lfalunini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maddi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zarar;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Eşyada:250.TL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3"/>
                          </w:rPr>
                          <w:t>Toplam:250.TL.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928" w:hRule="exact"/>
                    </w:trPr>
                    <w:tc>
                      <w:tcPr>
                        <w:tcW w:w="1929" w:type="dxa"/>
                        <w:gridSpan w:val="4"/>
                        <w:tcBorders>
                          <w:top w:val="single" w:sz="5.66408" w:space="0" w:color="575757"/>
                          <w:bottom w:val="single" w:sz="5.66408" w:space="0" w:color="575757"/>
                          <w:left w:val="single" w:sz="5.66408" w:space="0" w:color="4F4F4F"/>
                          <w:right w:val="single" w:sz="5.66408" w:space="0" w:color="484848"/>
                        </w:tcBorders>
                      </w:tcPr>
                      <w:p>
                        <w:pPr>
                          <w:spacing w:before="12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1"/>
                          </w:rPr>
                          <w:t>Nedeni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77" w:type="dxa"/>
                        <w:gridSpan w:val="7"/>
                        <w:tcBorders>
                          <w:top w:val="nil" w:sz="6" w:space="0" w:color="auto"/>
                          <w:bottom w:val="single" w:sz="5.66408" w:space="0" w:color="575757"/>
                          <w:left w:val="single" w:sz="5.66408" w:space="0" w:color="484848"/>
                          <w:right w:val="single" w:sz="5.66408" w:space="0" w:color="575757"/>
                        </w:tcBorders>
                      </w:tcPr>
                      <w:p>
                        <w:pPr>
                          <w:spacing w:before="14" w:after="0" w:line="235" w:lineRule="auto"/>
                          <w:ind w:left="-1" w:right="-61" w:firstLine="57"/>
                          <w:jc w:val="both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yerinde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tetkikte;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başlangıcını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Tedaş'a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ait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elektri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direğinde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Müni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5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YMAZ'a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ait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99"/>
                          </w:rPr>
                          <w:t>zemin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9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4B4B4B"/>
                            <w:spacing w:val="0"/>
                            <w:w w:val="162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4B4B4B"/>
                            <w:spacing w:val="-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43434"/>
                            <w:spacing w:val="0"/>
                            <w:w w:val="78"/>
                          </w:rPr>
                          <w:t>ttı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43434"/>
                            <w:spacing w:val="0"/>
                            <w:w w:val="7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43434"/>
                            <w:spacing w:val="8"/>
                            <w:w w:val="7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te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katlı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binaya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bağlı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buluna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havayi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hattaki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enerji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kablosunda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görülmü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olup,yapıla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araştırma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ve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soruşturınada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enerji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kablosunu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eskime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yıpranma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izole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özelliğini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kaybetme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v.b.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sebeblerde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dolayı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4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kısa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devre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yapması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sonuc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çıkııgı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kanaatine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4"/>
                          </w:rPr>
                          <w:t>varıldı.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1929" w:type="dxa"/>
                        <w:gridSpan w:val="4"/>
                        <w:tcBorders>
                          <w:top w:val="single" w:sz="5.66408" w:space="0" w:color="575757"/>
                          <w:bottom w:val="single" w:sz="5.66408" w:space="0" w:color="545454"/>
                          <w:left w:val="single" w:sz="5.66408" w:space="0" w:color="4F4F4F"/>
                          <w:right w:val="single" w:sz="5.66408" w:space="0" w:color="484848"/>
                        </w:tcBorders>
                      </w:tcPr>
                      <w:p>
                        <w:pPr>
                          <w:spacing w:before="3" w:after="0" w:line="240" w:lineRule="auto"/>
                          <w:ind w:left="-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Sigarta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4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3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563" w:type="dxa"/>
                        <w:gridSpan w:val="3"/>
                        <w:tcBorders>
                          <w:top w:val="single" w:sz="5.66408" w:space="0" w:color="575757"/>
                          <w:bottom w:val="nil" w:sz="6" w:space="0" w:color="auto"/>
                          <w:left w:val="single" w:sz="5.66408" w:space="0" w:color="484848"/>
                          <w:right w:val="single" w:sz="1.888024" w:space="0" w:color="606060"/>
                        </w:tcBorders>
                      </w:tcPr>
                      <w:p>
                        <w:pPr>
                          <w:spacing w:before="3" w:after="0" w:line="240" w:lineRule="auto"/>
                          <w:ind w:left="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Şirketi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Adı: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4"/>
                          </w:rPr>
                          <w:t>Yok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614" w:type="dxa"/>
                        <w:gridSpan w:val="4"/>
                        <w:tcBorders>
                          <w:top w:val="single" w:sz="5.66408" w:space="0" w:color="575757"/>
                          <w:bottom w:val="single" w:sz="5.66408" w:space="0" w:color="575757"/>
                          <w:left w:val="single" w:sz="1.888024" w:space="0" w:color="606060"/>
                          <w:right w:val="single" w:sz="5.66408" w:space="0" w:color="575757"/>
                        </w:tcBorders>
                      </w:tcPr>
                      <w:p>
                        <w:pPr>
                          <w:spacing w:before="8" w:after="0" w:line="216" w:lineRule="exact"/>
                          <w:ind w:left="6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w w:val="101"/>
                            <w:position w:val="-1"/>
                          </w:rPr>
                          <w:t>Bedeli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11"/>
                            <w:w w:val="101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1"/>
                            <w:position w:val="-1"/>
                          </w:rPr>
                          <w:t>Yok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929" w:type="dxa"/>
                        <w:gridSpan w:val="4"/>
                        <w:tcBorders>
                          <w:top w:val="single" w:sz="5.66408" w:space="0" w:color="545454"/>
                          <w:bottom w:val="single" w:sz="5.66408" w:space="0" w:color="5B5B5B"/>
                          <w:left w:val="single" w:sz="5.66408" w:space="0" w:color="4F4F4F"/>
                          <w:right w:val="single" w:sz="5.66408" w:space="0" w:color="484848"/>
                        </w:tcBorders>
                      </w:tcPr>
                      <w:p>
                        <w:pPr>
                          <w:spacing w:before="8" w:after="0" w:line="218" w:lineRule="exact"/>
                          <w:ind w:left="-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l-\raç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Gereç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Kaybı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77" w:type="dxa"/>
                        <w:gridSpan w:val="7"/>
                        <w:tcBorders>
                          <w:top w:val="single" w:sz="5.66408" w:space="0" w:color="575757"/>
                          <w:bottom w:val="nil" w:sz="6" w:space="0" w:color="auto"/>
                          <w:left w:val="single" w:sz="5.66408" w:space="0" w:color="484848"/>
                          <w:right w:val="single" w:sz="5.66408" w:space="0" w:color="575757"/>
                        </w:tcBorders>
                      </w:tcPr>
                      <w:p>
                        <w:pPr>
                          <w:spacing w:before="8" w:after="0" w:line="240" w:lineRule="auto"/>
                          <w:ind w:left="4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3"/>
                          </w:rPr>
                          <w:t>Yok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8" w:hRule="exact"/>
                    </w:trPr>
                    <w:tc>
                      <w:tcPr>
                        <w:tcW w:w="393" w:type="dxa"/>
                        <w:vMerge w:val="restart"/>
                        <w:tcBorders>
                          <w:top w:val="single" w:sz="5.66408" w:space="0" w:color="5B5B5B"/>
                          <w:left w:val="single" w:sz="5.66408" w:space="0" w:color="4F4F4F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08" w:lineRule="exact"/>
                          <w:ind w:left="-6" w:right="-118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2"/>
                            <w:position w:val="-1"/>
                          </w:rPr>
                          <w:t>Yang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66" w:lineRule="exact"/>
                          <w:ind w:left="-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  <w:color w:val="4B4B4B"/>
                            <w:spacing w:val="0"/>
                            <w:w w:val="102"/>
                            <w:position w:val="1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7" w:after="0" w:line="216" w:lineRule="exact"/>
                          <w:ind w:left="-6" w:right="-96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1"/>
                            <w:position w:val="-1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1536" w:type="dxa"/>
                        <w:gridSpan w:val="3"/>
                        <w:tcBorders>
                          <w:top w:val="single" w:sz="5.66408" w:space="0" w:color="5B5B5B"/>
                          <w:bottom w:val="single" w:sz="5.66408" w:space="0" w:color="575757"/>
                          <w:left w:val="nil" w:sz="6" w:space="0" w:color="auto"/>
                          <w:right w:val="single" w:sz="7.552104" w:space="0" w:color="4F4F4F"/>
                        </w:tcBorders>
                      </w:tcPr>
                      <w:p>
                        <w:pPr>
                          <w:spacing w:before="6" w:after="0" w:line="240" w:lineRule="auto"/>
                          <w:ind w:left="3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Yer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1"/>
                          </w:rPr>
                          <w:t>Kime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9" w:after="0" w:line="240" w:lineRule="auto"/>
                          <w:ind w:left="7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6"/>
                          </w:rPr>
                          <w:t>.ıEdildiği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177" w:type="dxa"/>
                        <w:gridSpan w:val="7"/>
                        <w:tcBorders>
                          <w:top w:val="nil" w:sz="6" w:space="0" w:color="auto"/>
                          <w:bottom w:val="nil" w:sz="6" w:space="0" w:color="auto"/>
                          <w:left w:val="single" w:sz="7.552104" w:space="0" w:color="4F4F4F"/>
                          <w:right w:val="single" w:sz="5.66408" w:space="0" w:color="575757"/>
                        </w:tcBorders>
                      </w:tcPr>
                      <w:p>
                        <w:pPr>
                          <w:spacing w:before="13" w:after="0" w:line="240" w:lineRule="auto"/>
                          <w:ind w:left="3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Müni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YMAZ'a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teslim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4"/>
                          </w:rPr>
                          <w:t>edildi.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393" w:type="dxa"/>
                        <w:vMerge/>
                        <w:tcBorders>
                          <w:bottom w:val="single" w:sz="5.66408" w:space="0" w:color="5B5B5B"/>
                          <w:left w:val="single" w:sz="5.66408" w:space="0" w:color="4F4F4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536" w:type="dxa"/>
                        <w:gridSpan w:val="3"/>
                        <w:tcBorders>
                          <w:top w:val="single" w:sz="5.66408" w:space="0" w:color="575757"/>
                          <w:bottom w:val="single" w:sz="5.66408" w:space="0" w:color="5B5B5B"/>
                          <w:left w:val="nil" w:sz="6" w:space="0" w:color="auto"/>
                          <w:right w:val="single" w:sz="3.776048" w:space="0" w:color="2F2F2F"/>
                        </w:tcBorders>
                      </w:tcPr>
                      <w:p>
                        <w:pPr>
                          <w:spacing w:before="8" w:after="0" w:line="216" w:lineRule="exact"/>
                          <w:ind w:left="2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17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-1"/>
                          </w:rPr>
                          <w:t>Dönüşü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9177" w:type="dxa"/>
                        <w:gridSpan w:val="7"/>
                        <w:tcBorders>
                          <w:top w:val="nil" w:sz="6" w:space="0" w:color="auto"/>
                          <w:bottom w:val="single" w:sz="5.66408" w:space="0" w:color="5B5B5B"/>
                          <w:left w:val="single" w:sz="3.776048" w:space="0" w:color="2F2F2F"/>
                          <w:right w:val="single" w:sz="5.66408" w:space="0" w:color="575757"/>
                        </w:tcBorders>
                      </w:tcPr>
                      <w:p>
                        <w:pPr>
                          <w:spacing w:before="15" w:after="0" w:line="216" w:lineRule="exact"/>
                          <w:ind w:left="1" w:right="-20"/>
                          <w:jc w:val="left"/>
                          <w:tabs>
                            <w:tab w:pos="38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-1"/>
                          </w:rPr>
                          <w:t>Tarih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-1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8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6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-1"/>
                          </w:rPr>
                          <w:t>20/05/2017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1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  <w:position w:val="-1"/>
                          </w:rPr>
                          <w:t>jSaati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1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36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-24"/>
                            <w:w w:val="136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85"/>
                            <w:position w:val="-1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3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5"/>
                            <w:w w:val="95"/>
                            <w:position w:val="-1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2"/>
                            <w:position w:val="-1"/>
                          </w:rPr>
                          <w:t>:50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756" w:type="dxa"/>
                        <w:gridSpan w:val="2"/>
                        <w:tcBorders>
                          <w:top w:val="single" w:sz="5.66408" w:space="0" w:color="5B5B5B"/>
                          <w:bottom w:val="single" w:sz="5.66408" w:space="0" w:color="5B5B5B"/>
                          <w:left w:val="single" w:sz="5.66408" w:space="0" w:color="4F4F4F"/>
                          <w:right w:val="single" w:sz="5.66408" w:space="0" w:color="4B4B4B"/>
                        </w:tcBorders>
                      </w:tcPr>
                      <w:p>
                        <w:pPr>
                          <w:spacing w:before="8" w:after="0" w:line="240" w:lineRule="auto"/>
                          <w:ind w:left="9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1"/>
                          </w:rPr>
                          <w:t>Varsa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03" w:type="dxa"/>
                        <w:tcBorders>
                          <w:top w:val="single" w:sz="5.66408" w:space="0" w:color="5B5B5B"/>
                          <w:bottom w:val="single" w:sz="5.66408" w:space="0" w:color="5B5B5B"/>
                          <w:left w:val="single" w:sz="5.66408" w:space="0" w:color="4B4B4B"/>
                          <w:right w:val="single" w:sz="5.66408" w:space="0" w:color="5B5B5B"/>
                        </w:tcBorders>
                      </w:tcPr>
                      <w:p>
                        <w:pPr>
                          <w:spacing w:before="13" w:after="0" w:line="216" w:lineRule="exact"/>
                          <w:ind w:left="12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1"/>
                            <w:position w:val="-1"/>
                          </w:rPr>
                          <w:t>Ölü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670" w:type="dxa"/>
                        <w:tcBorders>
                          <w:top w:val="single" w:sz="5.66408" w:space="0" w:color="5B5B5B"/>
                          <w:bottom w:val="single" w:sz="5.66408" w:space="0" w:color="5B5B5B"/>
                          <w:left w:val="single" w:sz="5.66408" w:space="0" w:color="5B5B5B"/>
                          <w:right w:val="single" w:sz="5.66408" w:space="0" w:color="4F4F4F"/>
                        </w:tcBorders>
                      </w:tcPr>
                      <w:p>
                        <w:pPr>
                          <w:spacing w:before="13" w:after="0" w:line="216" w:lineRule="exact"/>
                          <w:ind w:left="4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1"/>
                            <w:position w:val="-1"/>
                          </w:rPr>
                          <w:t>Yaralı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971" w:type="dxa"/>
                        <w:gridSpan w:val="4"/>
                        <w:tcBorders>
                          <w:top w:val="single" w:sz="5.66408" w:space="0" w:color="5B5B5B"/>
                          <w:bottom w:val="single" w:sz="5.66408" w:space="0" w:color="5B5B5B"/>
                          <w:left w:val="single" w:sz="5.66408" w:space="0" w:color="4F4F4F"/>
                          <w:right w:val="single" w:sz="5.66408" w:space="0" w:color="545454"/>
                        </w:tcBorders>
                      </w:tcPr>
                      <w:p>
                        <w:pPr>
                          <w:spacing w:before="8" w:after="0" w:line="240" w:lineRule="auto"/>
                          <w:ind w:left="-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GİDE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EKİP: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Kadifekale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9"/>
                          </w:rPr>
                          <w:t>l.Posta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206" w:type="dxa"/>
                        <w:gridSpan w:val="3"/>
                        <w:tcBorders>
                          <w:top w:val="single" w:sz="5.66408" w:space="0" w:color="5B5B5B"/>
                          <w:bottom w:val="single" w:sz="5.66408" w:space="0" w:color="5B5B5B"/>
                          <w:left w:val="single" w:sz="5.66408" w:space="0" w:color="545454"/>
                          <w:right w:val="single" w:sz="5.66408" w:space="0" w:color="575757"/>
                        </w:tcBorders>
                      </w:tcPr>
                      <w:p>
                        <w:pPr>
                          <w:spacing w:before="8" w:after="0" w:line="240" w:lineRule="auto"/>
                          <w:ind w:left="1660" w:right="1616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2"/>
                          </w:rPr>
                          <w:t>ONAYLA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011" w:hRule="exact"/>
                    </w:trPr>
                    <w:tc>
                      <w:tcPr>
                        <w:tcW w:w="756" w:type="dxa"/>
                        <w:gridSpan w:val="2"/>
                        <w:tcBorders>
                          <w:top w:val="single" w:sz="5.66408" w:space="0" w:color="5B5B5B"/>
                          <w:bottom w:val="single" w:sz="1.888024" w:space="0" w:color="1C1C1C"/>
                          <w:left w:val="single" w:sz="5.66408" w:space="0" w:color="4F4F4F"/>
                          <w:right w:val="single" w:sz="5.66408" w:space="0" w:color="4B4B4B"/>
                        </w:tcBorders>
                      </w:tcPr>
                      <w:p>
                        <w:pPr>
                          <w:spacing w:before="2" w:after="0" w:line="120" w:lineRule="exact"/>
                          <w:jc w:val="left"/>
                          <w:rPr>
                            <w:sz w:val="12"/>
                            <w:szCs w:val="12"/>
                          </w:rPr>
                        </w:pPr>
                        <w:rPr/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-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1"/>
                          </w:rPr>
                          <w:t>İtfaiyeci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03" w:type="dxa"/>
                        <w:tcBorders>
                          <w:top w:val="single" w:sz="5.66408" w:space="0" w:color="5B5B5B"/>
                          <w:bottom w:val="single" w:sz="1.888024" w:space="0" w:color="1C1C1C"/>
                          <w:left w:val="single" w:sz="5.66408" w:space="0" w:color="4B4B4B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0" w:type="dxa"/>
                        <w:tcBorders>
                          <w:top w:val="single" w:sz="5.66408" w:space="0" w:color="5B5B5B"/>
                          <w:bottom w:val="single" w:sz="1.888024" w:space="0" w:color="707070"/>
                          <w:left w:val="nil" w:sz="6" w:space="0" w:color="auto"/>
                          <w:right w:val="single" w:sz="5.66408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971" w:type="dxa"/>
                        <w:vMerge w:val="restart"/>
                        <w:gridSpan w:val="4"/>
                        <w:tcBorders>
                          <w:top w:val="single" w:sz="5.66408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590" w:lineRule="exact"/>
                          <w:ind w:left="152" w:right="-20"/>
                          <w:jc w:val="left"/>
                          <w:tabs>
                            <w:tab w:pos="26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6"/>
                          </w:rPr>
                          <w:t>Gitmişse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9"/>
                            <w:w w:val="100"/>
                            <w:position w:val="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6"/>
                          </w:rPr>
                          <w:t>Üs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6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8"/>
                            <w:w w:val="100"/>
                            <w:position w:val="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87"/>
                            <w:position w:val="6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83"/>
                            <w:w w:val="87"/>
                            <w:position w:val="6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113"/>
                            <w:szCs w:val="113"/>
                            <w:color w:val="3D4282"/>
                            <w:spacing w:val="-157"/>
                            <w:w w:val="87"/>
                            <w:position w:val="-46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87"/>
                            <w:position w:val="6"/>
                          </w:rPr>
                          <w:t>iri: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-41"/>
                            <w:w w:val="87"/>
                            <w:position w:val="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6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6"/>
                          </w:rPr>
                          <w:t>Yangına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24"/>
                            <w:w w:val="100"/>
                            <w:position w:val="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6"/>
                          </w:rPr>
                          <w:t>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4"/>
                            <w:w w:val="100"/>
                            <w:position w:val="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2"/>
                            <w:position w:val="6"/>
                          </w:rPr>
                          <w:t>Koyan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99" w:lineRule="exact"/>
                          <w:ind w:left="288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2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2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7"/>
                            <w:w w:val="100"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1"/>
                            <w:position w:val="2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21" w:after="0" w:line="1643" w:lineRule="exact"/>
                          <w:ind w:left="289" w:right="-20"/>
                          <w:jc w:val="left"/>
                          <w:tabs>
                            <w:tab w:pos="29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44"/>
                            <w:szCs w:val="144"/>
                            <w:color w:val="666666"/>
                            <w:spacing w:val="-242"/>
                            <w:w w:val="13"/>
                            <w:i/>
                            <w:position w:val="-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44"/>
                            <w:position w:val="-25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-34"/>
                            <w:w w:val="100"/>
                            <w:position w:val="-2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66666"/>
                            <w:spacing w:val="-51"/>
                            <w:w w:val="113"/>
                            <w:position w:val="-25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4"/>
                            <w:szCs w:val="144"/>
                            <w:color w:val="3D4282"/>
                            <w:spacing w:val="-298"/>
                            <w:w w:val="59"/>
                            <w:i/>
                            <w:position w:val="-3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66666"/>
                            <w:spacing w:val="0"/>
                            <w:w w:val="114"/>
                            <w:position w:val="-25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66666"/>
                            <w:spacing w:val="0"/>
                            <w:w w:val="113"/>
                            <w:position w:val="-25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66666"/>
                            <w:spacing w:val="-32"/>
                            <w:w w:val="100"/>
                            <w:position w:val="-2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4"/>
                            <w:szCs w:val="144"/>
                            <w:color w:val="3D4282"/>
                            <w:spacing w:val="-622"/>
                            <w:w w:val="59"/>
                            <w:i/>
                            <w:position w:val="-3"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  <w:position w:val="-25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10"/>
                            <w:w w:val="101"/>
                            <w:position w:val="-25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66666"/>
                            <w:spacing w:val="0"/>
                            <w:w w:val="124"/>
                            <w:position w:val="-25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66666"/>
                            <w:spacing w:val="0"/>
                            <w:w w:val="100"/>
                            <w:position w:val="-2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66666"/>
                            <w:spacing w:val="-21"/>
                            <w:w w:val="100"/>
                            <w:position w:val="-2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93"/>
                            <w:position w:val="-25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-29"/>
                            <w:w w:val="100"/>
                            <w:position w:val="-2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66666"/>
                            <w:spacing w:val="0"/>
                            <w:w w:val="100"/>
                            <w:position w:val="-25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66666"/>
                            <w:spacing w:val="-9"/>
                            <w:w w:val="100"/>
                            <w:position w:val="-2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10"/>
                            <w:position w:val="-25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-2"/>
                            <w:w w:val="110"/>
                            <w:position w:val="-25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4"/>
                            <w:szCs w:val="144"/>
                            <w:color w:val="3D4282"/>
                            <w:spacing w:val="-464"/>
                            <w:w w:val="60"/>
                            <w:i/>
                            <w:position w:val="-3"/>
                          </w:rPr>
                          <w:t>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9"/>
                            <w:position w:val="-25"/>
                          </w:rPr>
                          <w:t>ez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16"/>
                            <w:w w:val="100"/>
                            <w:position w:val="-2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-86"/>
                            <w:w w:val="91"/>
                            <w:position w:val="-25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4"/>
                            <w:szCs w:val="144"/>
                            <w:color w:val="4B4B4B"/>
                            <w:spacing w:val="-309"/>
                            <w:w w:val="29"/>
                            <w:i/>
                            <w:position w:val="-3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66666"/>
                            <w:spacing w:val="0"/>
                            <w:w w:val="50"/>
                            <w:position w:val="-25"/>
                          </w:rPr>
                          <w:t>:&gt;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66666"/>
                            <w:spacing w:val="-24"/>
                            <w:w w:val="100"/>
                            <w:position w:val="-2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54"/>
                            <w:position w:val="-25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-24"/>
                            <w:w w:val="100"/>
                            <w:position w:val="-2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66666"/>
                            <w:spacing w:val="0"/>
                            <w:w w:val="110"/>
                            <w:position w:val="-25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66666"/>
                            <w:spacing w:val="-35"/>
                            <w:w w:val="100"/>
                            <w:position w:val="-2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  <w:position w:val="-25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-27"/>
                            <w:w w:val="100"/>
                            <w:position w:val="-2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  <w:position w:val="-25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  <w:position w:val="-25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-27"/>
                          </w:rPr>
                          <w:t>İtf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  <w:position w:val="-27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10"/>
                            <w:w w:val="100"/>
                            <w:position w:val="-2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1"/>
                            <w:position w:val="-27"/>
                          </w:rPr>
                          <w:t>Çvş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82" w:lineRule="exact"/>
                          <w:ind w:left="25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1.Post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4B4B4B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15"/>
                          </w:rPr>
                          <w:t>Grupla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15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11"/>
                            <w:w w:val="11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99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-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66666"/>
                            <w:spacing w:val="0"/>
                            <w:w w:val="103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66666"/>
                            <w:spacing w:val="-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B4B4B"/>
                            <w:spacing w:val="0"/>
                            <w:w w:val="100"/>
                          </w:rPr>
                          <w:t>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5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right="185"/>
                          <w:jc w:val="right"/>
                          <w:rPr>
                            <w:rFonts w:ascii="Arial" w:hAnsi="Arial" w:cs="Arial" w:eastAsia="Arial"/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4654BA"/>
                            <w:spacing w:val="0"/>
                            <w:w w:val="89"/>
                          </w:rPr>
                          <w:t>"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0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72" w:lineRule="exact"/>
                          <w:ind w:left="2918" w:right="-20"/>
                          <w:jc w:val="left"/>
                          <w:tabs>
                            <w:tab w:pos="3300" w:val="left"/>
                          </w:tabs>
                          <w:rPr>
                            <w:rFonts w:ascii="Courier New" w:hAnsi="Courier New" w:cs="Courier New" w:eastAsia="Courier New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43434"/>
                            <w:spacing w:val="0"/>
                            <w:w w:val="100"/>
                            <w:position w:val="1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43434"/>
                            <w:spacing w:val="-5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43434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43434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Courier New" w:hAnsi="Courier New" w:cs="Courier New" w:eastAsia="Courier New"/>
                            <w:sz w:val="24"/>
                            <w:szCs w:val="24"/>
                            <w:color w:val="4B4B4B"/>
                            <w:spacing w:val="0"/>
                            <w:w w:val="100"/>
                            <w:position w:val="2"/>
                          </w:rPr>
                          <w:t>ER</w:t>
                        </w:r>
                        <w:r>
                          <w:rPr>
                            <w:rFonts w:ascii="Courier New" w:hAnsi="Courier New" w:cs="Courier New" w:eastAsia="Courier New"/>
                            <w:sz w:val="24"/>
                            <w:szCs w:val="24"/>
                            <w:color w:val="4B4B4B"/>
                            <w:spacing w:val="-24"/>
                            <w:w w:val="100"/>
                            <w:position w:val="2"/>
                          </w:rPr>
                          <w:t>K</w:t>
                        </w:r>
                        <w:r>
                          <w:rPr>
                            <w:rFonts w:ascii="Courier New" w:hAnsi="Courier New" w:cs="Courier New" w:eastAsia="Courier New"/>
                            <w:sz w:val="24"/>
                            <w:szCs w:val="24"/>
                            <w:color w:val="343434"/>
                            <w:spacing w:val="0"/>
                            <w:w w:val="100"/>
                            <w:position w:val="2"/>
                          </w:rPr>
                          <w:t>ÜN</w:t>
                        </w:r>
                        <w:r>
                          <w:rPr>
                            <w:rFonts w:ascii="Courier New" w:hAnsi="Courier New" w:cs="Courier New" w:eastAsia="Courier New"/>
                            <w:sz w:val="24"/>
                            <w:szCs w:val="2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94" w:lineRule="exact"/>
                          <w:ind w:left="3002" w:right="1360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2"/>
                          </w:rPr>
                          <w:t>İtf..Eri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5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79" w:lineRule="exact"/>
                          <w:ind w:left="431" w:right="-20"/>
                          <w:jc w:val="left"/>
                          <w:rPr>
                            <w:rFonts w:ascii="Arial" w:hAnsi="Arial" w:cs="Arial" w:eastAsia="Arial"/>
                            <w:sz w:val="27"/>
                            <w:szCs w:val="27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4B4B4B"/>
                            <w:spacing w:val="0"/>
                            <w:w w:val="100"/>
                            <w:position w:val="-3"/>
                          </w:rPr>
                          <w:t>Ab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4B4B4B"/>
                            <w:spacing w:val="0"/>
                            <w:w w:val="100"/>
                            <w:position w:val="-3"/>
                          </w:rPr>
                          <w:t>d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4B4B4B"/>
                            <w:spacing w:val="2"/>
                            <w:w w:val="100"/>
                            <w:position w:val="-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666666"/>
                            <w:spacing w:val="0"/>
                            <w:w w:val="70"/>
                            <w:position w:val="-3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04" w:lineRule="exact"/>
                          <w:ind w:left="440" w:right="-20"/>
                          <w:jc w:val="left"/>
                          <w:tabs>
                            <w:tab w:pos="1720" w:val="left"/>
                            <w:tab w:pos="2360" w:val="left"/>
                          </w:tabs>
                          <w:rPr>
                            <w:rFonts w:ascii="Arial" w:hAnsi="Arial" w:cs="Arial" w:eastAsia="Arial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495467"/>
                            <w:spacing w:val="0"/>
                            <w:w w:val="75"/>
                            <w:b/>
                            <w:bCs/>
                            <w:position w:val="1"/>
                          </w:rPr>
                          <w:t>Itfaiy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495467"/>
                            <w:spacing w:val="0"/>
                            <w:w w:val="75"/>
                            <w:b/>
                            <w:bCs/>
                            <w:position w:val="1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495467"/>
                            <w:spacing w:val="-8"/>
                            <w:w w:val="75"/>
                            <w:b/>
                            <w:bCs/>
                            <w:position w:val="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4B4B4B"/>
                            <w:spacing w:val="0"/>
                            <w:w w:val="75"/>
                            <w:b/>
                            <w:bCs/>
                            <w:position w:val="1"/>
                          </w:rPr>
                          <w:t>Me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4B4B4B"/>
                            <w:spacing w:val="-32"/>
                            <w:w w:val="75"/>
                            <w:b/>
                            <w:bCs/>
                            <w:position w:val="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4B4B4B"/>
                            <w:spacing w:val="0"/>
                            <w:w w:val="100"/>
                            <w:b/>
                            <w:bCs/>
                            <w:position w:val="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4B4B4B"/>
                            <w:spacing w:val="0"/>
                            <w:w w:val="100"/>
                            <w:b/>
                            <w:bCs/>
                            <w:position w:val="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666666"/>
                            <w:spacing w:val="0"/>
                            <w:w w:val="75"/>
                            <w:position w:val="1"/>
                          </w:rPr>
                          <w:t>ö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666666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666666"/>
                            <w:spacing w:val="0"/>
                            <w:w w:val="100"/>
                            <w:position w:val="1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666666"/>
                            <w:spacing w:val="-23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B5B5B5"/>
                            <w:spacing w:val="0"/>
                            <w:w w:val="80"/>
                            <w:position w:val="1"/>
                          </w:rPr>
                          <w:t>,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206" w:type="dxa"/>
                        <w:vMerge w:val="restart"/>
                        <w:gridSpan w:val="3"/>
                        <w:tcBorders>
                          <w:top w:val="single" w:sz="5.66408" w:space="0" w:color="5B5B5B"/>
                          <w:left w:val="nil" w:sz="6" w:space="0" w:color="auto"/>
                          <w:right w:val="single" w:sz="5.66408" w:space="0" w:color="575757"/>
                        </w:tcBorders>
                      </w:tcPr>
                      <w:p>
                        <w:pPr>
                          <w:spacing w:before="7" w:after="0" w:line="160" w:lineRule="exact"/>
                          <w:jc w:val="left"/>
                          <w:rPr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339" w:lineRule="exact"/>
                          <w:ind w:left="1468" w:right="1241"/>
                          <w:jc w:val="center"/>
                          <w:tabs>
                            <w:tab w:pos="2320" w:val="left"/>
                          </w:tabs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343434"/>
                            <w:spacing w:val="-92"/>
                            <w:w w:val="181"/>
                            <w:position w:val="-1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666666"/>
                            <w:spacing w:val="0"/>
                            <w:w w:val="111"/>
                            <w:position w:val="-1"/>
                          </w:rPr>
                          <w:t>: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666666"/>
                            <w:spacing w:val="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666666"/>
                            <w:spacing w:val="8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343434"/>
                            <w:spacing w:val="0"/>
                            <w:w w:val="100"/>
                            <w:b/>
                            <w:bCs/>
                            <w:position w:val="-1"/>
                          </w:rPr>
                          <w:t>\jı'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343434"/>
                            <w:spacing w:val="0"/>
                            <w:w w:val="100"/>
                            <w:b/>
                            <w:bCs/>
                            <w:position w:val="-1"/>
                          </w:rPr>
                          <w:t>()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343434"/>
                            <w:spacing w:val="0"/>
                            <w:w w:val="100"/>
                            <w:b/>
                            <w:bCs/>
                            <w:position w:val="-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343434"/>
                            <w:spacing w:val="0"/>
                            <w:w w:val="100"/>
                            <w:b/>
                            <w:bCs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343434"/>
                            <w:spacing w:val="0"/>
                            <w:w w:val="65"/>
                            <w:b/>
                            <w:bCs/>
                            <w:position w:val="-1"/>
                          </w:rPr>
                          <w:t>1017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028" w:lineRule="exact"/>
                          <w:ind w:left="1028" w:right="949"/>
                          <w:jc w:val="center"/>
                          <w:tabs>
                            <w:tab w:pos="2000" w:val="left"/>
                          </w:tabs>
                          <w:rPr>
                            <w:rFonts w:ascii="Times New Roman" w:hAnsi="Times New Roman" w:cs="Times New Roman" w:eastAsia="Times New Roman"/>
                            <w:sz w:val="110"/>
                            <w:szCs w:val="11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90"/>
                            <w:szCs w:val="90"/>
                            <w:color w:val="666666"/>
                            <w:spacing w:val="-332"/>
                            <w:w w:val="38"/>
                            <w:position w:val="-6"/>
                          </w:rPr>
                          <w:t>B</w:t>
                        </w:r>
                        <w:r>
                          <w:rPr>
                            <w:rFonts w:ascii="Arial" w:hAnsi="Arial" w:cs="Arial" w:eastAsia="Arial"/>
                            <w:sz w:val="90"/>
                            <w:szCs w:val="90"/>
                            <w:color w:val="666666"/>
                            <w:spacing w:val="0"/>
                            <w:w w:val="45"/>
                            <w:position w:val="-6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90"/>
                            <w:szCs w:val="90"/>
                            <w:color w:val="666666"/>
                            <w:spacing w:val="0"/>
                            <w:w w:val="100"/>
                            <w:position w:val="-6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90"/>
                            <w:szCs w:val="90"/>
                            <w:color w:val="666666"/>
                            <w:spacing w:val="0"/>
                            <w:w w:val="100"/>
                            <w:position w:val="-6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0"/>
                            <w:szCs w:val="110"/>
                            <w:color w:val="495467"/>
                            <w:spacing w:val="-165"/>
                            <w:w w:val="105"/>
                            <w:position w:val="-6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0"/>
                            <w:szCs w:val="110"/>
                            <w:color w:val="4654BA"/>
                            <w:spacing w:val="0"/>
                            <w:w w:val="87"/>
                            <w:position w:val="-6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0"/>
                            <w:szCs w:val="110"/>
                            <w:color w:val="4654BA"/>
                            <w:spacing w:val="-426"/>
                            <w:w w:val="87"/>
                            <w:position w:val="-6"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0"/>
                            <w:szCs w:val="110"/>
                            <w:color w:val="495467"/>
                            <w:spacing w:val="0"/>
                            <w:w w:val="104"/>
                            <w:position w:val="-6"/>
                          </w:rPr>
                          <w:t>ii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0"/>
                            <w:szCs w:val="11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530" w:lineRule="exact"/>
                          <w:ind w:left="1081" w:right="1062"/>
                          <w:jc w:val="center"/>
                          <w:tabs>
                            <w:tab w:pos="1780" w:val="left"/>
                            <w:tab w:pos="2780" w:val="left"/>
                          </w:tabs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61"/>
                            <w:szCs w:val="61"/>
                            <w:color w:val="4B4B4B"/>
                            <w:spacing w:val="0"/>
                            <w:w w:val="46"/>
                            <w:position w:val="-1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61"/>
                            <w:szCs w:val="61"/>
                            <w:color w:val="4B4B4B"/>
                            <w:spacing w:val="0"/>
                            <w:w w:val="46"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61"/>
                            <w:szCs w:val="61"/>
                            <w:color w:val="4B4B4B"/>
                            <w:spacing w:val="63"/>
                            <w:w w:val="46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B5B5B5"/>
                            <w:spacing w:val="-20"/>
                            <w:w w:val="265"/>
                            <w:position w:val="38"/>
                          </w:rPr>
                          <w:t>,</w:t>
                        </w:r>
                        <w:r>
                          <w:rPr>
                            <w:rFonts w:ascii="Arial" w:hAnsi="Arial" w:cs="Arial" w:eastAsia="Arial"/>
                            <w:sz w:val="61"/>
                            <w:szCs w:val="61"/>
                            <w:color w:val="9C9C9C"/>
                            <w:spacing w:val="-7"/>
                            <w:w w:val="43"/>
                            <w:position w:val="-1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B5B5B5"/>
                            <w:spacing w:val="0"/>
                            <w:w w:val="119"/>
                            <w:position w:val="38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B5B5B5"/>
                            <w:spacing w:val="0"/>
                            <w:w w:val="100"/>
                            <w:position w:val="3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B5B5B5"/>
                            <w:spacing w:val="0"/>
                            <w:w w:val="100"/>
                            <w:position w:val="38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B5B5B5"/>
                            <w:spacing w:val="-19"/>
                            <w:w w:val="100"/>
                            <w:position w:val="3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B5B5B5"/>
                            <w:spacing w:val="0"/>
                            <w:w w:val="100"/>
                            <w:position w:val="38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B5B5B5"/>
                            <w:spacing w:val="0"/>
                            <w:w w:val="100"/>
                            <w:position w:val="38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4B4B4B"/>
                            <w:spacing w:val="0"/>
                            <w:w w:val="100"/>
                            <w:position w:val="38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4B4B4B"/>
                            <w:spacing w:val="0"/>
                            <w:w w:val="100"/>
                            <w:position w:val="3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4B4B4B"/>
                            <w:spacing w:val="10"/>
                            <w:w w:val="100"/>
                            <w:position w:val="38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4B4B4B"/>
                            <w:spacing w:val="0"/>
                            <w:w w:val="76"/>
                            <w:position w:val="38"/>
                          </w:rPr>
                          <w:t>V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35" w:lineRule="exact"/>
                          <w:ind w:left="1242" w:right="1233"/>
                          <w:jc w:val="center"/>
                          <w:tabs>
                            <w:tab w:pos="1720" w:val="left"/>
                            <w:tab w:pos="2240" w:val="left"/>
                          </w:tabs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9C9C9C"/>
                            <w:spacing w:val="0"/>
                            <w:w w:val="293"/>
                            <w:position w:val="-4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9C9C9C"/>
                            <w:spacing w:val="0"/>
                            <w:w w:val="100"/>
                            <w:position w:val="-4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9C9C9C"/>
                            <w:spacing w:val="0"/>
                            <w:w w:val="100"/>
                            <w:position w:val="-4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9C9C9C"/>
                            <w:spacing w:val="0"/>
                            <w:w w:val="50"/>
                            <w:b/>
                            <w:bCs/>
                            <w:i/>
                            <w:position w:val="-4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9C9C9C"/>
                            <w:spacing w:val="0"/>
                            <w:w w:val="50"/>
                            <w:b/>
                            <w:bCs/>
                            <w:i/>
                            <w:position w:val="-4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9C9C9C"/>
                            <w:spacing w:val="0"/>
                            <w:w w:val="50"/>
                            <w:b/>
                            <w:bCs/>
                            <w:i/>
                            <w:position w:val="-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9C9C9C"/>
                            <w:spacing w:val="1"/>
                            <w:w w:val="50"/>
                            <w:b/>
                            <w:bCs/>
                            <w:i/>
                            <w:position w:val="-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B5B5B5"/>
                            <w:spacing w:val="0"/>
                            <w:w w:val="100"/>
                            <w:b/>
                            <w:bCs/>
                            <w:i/>
                            <w:position w:val="-4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B5B5B5"/>
                            <w:spacing w:val="0"/>
                            <w:w w:val="100"/>
                            <w:b/>
                            <w:bCs/>
                            <w:i/>
                            <w:position w:val="-4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B5B5B5"/>
                            <w:spacing w:val="0"/>
                            <w:w w:val="100"/>
                            <w:b/>
                            <w:bCs/>
                            <w:i/>
                            <w:position w:val="-4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9C9C9C"/>
                            <w:spacing w:val="0"/>
                            <w:w w:val="184"/>
                            <w:position w:val="-4"/>
                          </w:rPr>
                          <w:t>•,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9C9C9C"/>
                            <w:spacing w:val="0"/>
                            <w:w w:val="184"/>
                            <w:position w:val="-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9C9C9C"/>
                            <w:spacing w:val="4"/>
                            <w:w w:val="184"/>
                            <w:position w:val="-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858585"/>
                            <w:spacing w:val="0"/>
                            <w:w w:val="100"/>
                            <w:position w:val="-4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858585"/>
                            <w:spacing w:val="0"/>
                            <w:w w:val="100"/>
                            <w:position w:val="-4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858585"/>
                            <w:spacing w:val="28"/>
                            <w:w w:val="100"/>
                            <w:position w:val="-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343434"/>
                            <w:spacing w:val="0"/>
                            <w:w w:val="100"/>
                            <w:i/>
                            <w:position w:val="-4"/>
                          </w:rPr>
                          <w:t>{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343434"/>
                            <w:spacing w:val="-9"/>
                            <w:w w:val="100"/>
                            <w:i/>
                            <w:position w:val="-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343434"/>
                            <w:spacing w:val="0"/>
                            <w:w w:val="91"/>
                            <w:i/>
                            <w:position w:val="-4"/>
                          </w:rPr>
                          <w:t>.,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74" w:lineRule="exact"/>
                          <w:ind w:left="1224" w:right="1269"/>
                          <w:jc w:val="center"/>
                          <w:tabs>
                            <w:tab w:pos="2180" w:val="left"/>
                          </w:tabs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9C9C9C"/>
                            <w:spacing w:val="-37"/>
                            <w:w w:val="100"/>
                            <w:b/>
                            <w:bCs/>
                            <w:i/>
                            <w:position w:val="-3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858585"/>
                            <w:spacing w:val="-38"/>
                            <w:w w:val="100"/>
                            <w:i/>
                            <w:position w:val="1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666666"/>
                            <w:spacing w:val="-35"/>
                            <w:w w:val="100"/>
                            <w:i/>
                            <w:position w:val="1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9C9C9C"/>
                            <w:spacing w:val="0"/>
                            <w:w w:val="100"/>
                            <w:b/>
                            <w:bCs/>
                            <w:i/>
                            <w:position w:val="-3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9C9C9C"/>
                            <w:spacing w:val="0"/>
                            <w:w w:val="100"/>
                            <w:b/>
                            <w:bCs/>
                            <w:i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9C9C9C"/>
                            <w:spacing w:val="12"/>
                            <w:w w:val="100"/>
                            <w:b/>
                            <w:bCs/>
                            <w:i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9C9C9C"/>
                            <w:spacing w:val="-43"/>
                            <w:w w:val="88"/>
                            <w:i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66666"/>
                            <w:spacing w:val="-91"/>
                            <w:w w:val="134"/>
                            <w:b/>
                            <w:bCs/>
                            <w:i/>
                            <w:position w:val="-3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9C9C9C"/>
                            <w:spacing w:val="0"/>
                            <w:w w:val="88"/>
                            <w:i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9C9C9C"/>
                            <w:spacing w:val="7"/>
                            <w:w w:val="88"/>
                            <w:i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858585"/>
                            <w:spacing w:val="0"/>
                            <w:w w:val="91"/>
                            <w:i/>
                            <w:position w:val="1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858585"/>
                            <w:spacing w:val="-99"/>
                            <w:w w:val="90"/>
                            <w:i/>
                            <w:position w:val="1"/>
                          </w:rPr>
                          <w:t>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9C9C9C"/>
                            <w:spacing w:val="0"/>
                            <w:w w:val="163"/>
                            <w:b/>
                            <w:bCs/>
                            <w:position w:val="-3"/>
                          </w:rPr>
                          <w:t>t"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9C9C9C"/>
                            <w:spacing w:val="0"/>
                            <w:w w:val="100"/>
                            <w:b/>
                            <w:bCs/>
                            <w:position w:val="-3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9C9C9C"/>
                            <w:spacing w:val="0"/>
                            <w:w w:val="100"/>
                            <w:b/>
                            <w:bCs/>
                            <w:position w:val="-3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9C9C9C"/>
                            <w:spacing w:val="-26"/>
                            <w:w w:val="163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858585"/>
                            <w:spacing w:val="0"/>
                            <w:w w:val="88"/>
                            <w:position w:val="-3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858585"/>
                            <w:spacing w:val="-13"/>
                            <w:w w:val="88"/>
                            <w:position w:val="-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B5B5B5"/>
                            <w:spacing w:val="-17"/>
                            <w:w w:val="175"/>
                            <w:position w:val="-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9C9C9C"/>
                            <w:spacing w:val="-35"/>
                            <w:w w:val="116"/>
                            <w:position w:val="-3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9C9C9C"/>
                            <w:spacing w:val="0"/>
                            <w:w w:val="163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9C9C9C"/>
                            <w:spacing w:val="-32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9C9C9C"/>
                            <w:spacing w:val="0"/>
                            <w:w w:val="48"/>
                            <w:position w:val="1"/>
                          </w:rPr>
                          <w:t>,,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9C9C9C"/>
                            <w:spacing w:val="11"/>
                            <w:w w:val="48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  <w:color w:val="9C9C9C"/>
                            <w:spacing w:val="0"/>
                            <w:w w:val="100"/>
                            <w:b/>
                            <w:bCs/>
                            <w:position w:val="-3"/>
                          </w:rPr>
                          <w:t>'l'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  <w:color w:val="9C9C9C"/>
                            <w:spacing w:val="-6"/>
                            <w:w w:val="100"/>
                            <w:b/>
                            <w:bCs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  <w:color w:val="B5B5B5"/>
                            <w:spacing w:val="0"/>
                            <w:w w:val="100"/>
                            <w:b/>
                            <w:bCs/>
                            <w:position w:val="-3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  <w:color w:val="B5B5B5"/>
                            <w:spacing w:val="1"/>
                            <w:w w:val="100"/>
                            <w:b/>
                            <w:bCs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  <w:color w:val="9C9C9C"/>
                            <w:spacing w:val="0"/>
                            <w:w w:val="100"/>
                            <w:b/>
                            <w:bCs/>
                            <w:position w:val="-3"/>
                          </w:rPr>
                          <w:t>ir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  <w:color w:val="9C9C9C"/>
                            <w:spacing w:val="0"/>
                            <w:w w:val="100"/>
                            <w:b/>
                            <w:bCs/>
                            <w:position w:val="-3"/>
                          </w:rPr>
                          <w:t>   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  <w:color w:val="9C9C9C"/>
                            <w:spacing w:val="4"/>
                            <w:w w:val="100"/>
                            <w:b/>
                            <w:bCs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  <w:color w:val="343434"/>
                            <w:spacing w:val="0"/>
                            <w:w w:val="386"/>
                            <w:b/>
                            <w:bCs/>
                            <w:position w:val="-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50" w:lineRule="exact"/>
                          <w:ind w:left="1309" w:right="1102"/>
                          <w:jc w:val="center"/>
                          <w:tabs>
                            <w:tab w:pos="2320" w:val="left"/>
                          </w:tabs>
                          <w:rPr>
                            <w:rFonts w:ascii="Arial" w:hAnsi="Arial" w:cs="Arial" w:eastAsia="Arial"/>
                            <w:sz w:val="6"/>
                            <w:szCs w:val="6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858585"/>
                            <w:spacing w:val="0"/>
                            <w:w w:val="146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858585"/>
                            <w:spacing w:val="38"/>
                            <w:w w:val="146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666666"/>
                            <w:spacing w:val="0"/>
                            <w:w w:val="100"/>
                            <w:b/>
                            <w:bCs/>
                            <w:position w:val="1"/>
                          </w:rPr>
                          <w:t>'li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666666"/>
                            <w:spacing w:val="-10"/>
                            <w:w w:val="100"/>
                            <w:b/>
                            <w:bCs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858585"/>
                            <w:spacing w:val="0"/>
                            <w:w w:val="66"/>
                            <w:position w:val="1"/>
                          </w:rPr>
                          <w:t>,,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858585"/>
                            <w:spacing w:val="0"/>
                            <w:w w:val="66"/>
                            <w:position w:val="1"/>
                          </w:rPr>
                          <w:t> 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858585"/>
                            <w:spacing w:val="1"/>
                            <w:w w:val="66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B5B5B5"/>
                            <w:spacing w:val="0"/>
                            <w:w w:val="64"/>
                            <w:position w:val="1"/>
                          </w:rPr>
                          <w:t>...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B5B5B5"/>
                            <w:spacing w:val="-2"/>
                            <w:w w:val="64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9C9C9C"/>
                            <w:spacing w:val="0"/>
                            <w:w w:val="121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9C9C9C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9C9C9C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9C9C9C"/>
                            <w:spacing w:val="0"/>
                            <w:w w:val="54"/>
                            <w:i/>
                            <w:position w:val="1"/>
                          </w:rPr>
                          <w:t>)_;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9C9C9C"/>
                            <w:spacing w:val="18"/>
                            <w:w w:val="54"/>
                            <w:i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9C9C9C"/>
                            <w:spacing w:val="-84"/>
                            <w:w w:val="219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C8C8C8"/>
                            <w:spacing w:val="8"/>
                            <w:w w:val="97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B5B5B5"/>
                            <w:spacing w:val="0"/>
                            <w:w w:val="97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B5B5B5"/>
                            <w:spacing w:val="0"/>
                            <w:w w:val="100"/>
                            <w:position w:val="1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B5B5B5"/>
                            <w:spacing w:val="13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6"/>
                            <w:szCs w:val="6"/>
                            <w:color w:val="4B4B4B"/>
                            <w:spacing w:val="0"/>
                            <w:w w:val="100"/>
                            <w:position w:val="1"/>
                          </w:rPr>
                          <w:t>&lt;:0.:.</w:t>
                        </w:r>
                        <w:r>
                          <w:rPr>
                            <w:rFonts w:ascii="Arial" w:hAnsi="Arial" w:cs="Arial" w:eastAsia="Arial"/>
                            <w:sz w:val="6"/>
                            <w:szCs w:val="6"/>
                            <w:color w:val="4B4B4B"/>
                            <w:spacing w:val="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6"/>
                            <w:szCs w:val="6"/>
                            <w:color w:val="4B4B4B"/>
                            <w:spacing w:val="1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6"/>
                            <w:szCs w:val="6"/>
                            <w:color w:val="666666"/>
                            <w:spacing w:val="0"/>
                            <w:w w:val="100"/>
                            <w:position w:val="1"/>
                          </w:rPr>
                          <w:t>....</w:t>
                        </w:r>
                        <w:r>
                          <w:rPr>
                            <w:rFonts w:ascii="Arial" w:hAnsi="Arial" w:cs="Arial" w:eastAsia="Arial"/>
                            <w:sz w:val="6"/>
                            <w:szCs w:val="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80" w:lineRule="exact"/>
                          <w:ind w:left="1206" w:right="1091"/>
                          <w:jc w:val="center"/>
                          <w:tabs>
                            <w:tab w:pos="1860" w:val="left"/>
                            <w:tab w:pos="2340" w:val="left"/>
                            <w:tab w:pos="2680" w:val="left"/>
                          </w:tabs>
                          <w:rPr>
                            <w:rFonts w:ascii="Arial" w:hAnsi="Arial" w:cs="Arial" w:eastAsia="Arial"/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666666"/>
                            <w:spacing w:val="0"/>
                            <w:w w:val="413"/>
                            <w:b/>
                            <w:bCs/>
                            <w:i/>
                            <w:position w:val="-15"/>
                          </w:rPr>
                          <w:t>\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666666"/>
                            <w:spacing w:val="-81"/>
                            <w:w w:val="413"/>
                            <w:b/>
                            <w:bCs/>
                            <w:i/>
                            <w:position w:val="-1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858585"/>
                            <w:spacing w:val="0"/>
                            <w:w w:val="49"/>
                            <w:b/>
                            <w:bCs/>
                            <w:i/>
                            <w:position w:val="-15"/>
                          </w:rPr>
                          <w:t>_,J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858585"/>
                            <w:spacing w:val="9"/>
                            <w:w w:val="49"/>
                            <w:b/>
                            <w:bCs/>
                            <w:i/>
                            <w:position w:val="-1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B5B5B5"/>
                            <w:spacing w:val="-17"/>
                            <w:w w:val="117"/>
                            <w:b/>
                            <w:bCs/>
                            <w:i/>
                            <w:position w:val="-15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858585"/>
                            <w:spacing w:val="0"/>
                            <w:w w:val="71"/>
                            <w:b/>
                            <w:bCs/>
                            <w:i/>
                            <w:position w:val="-15"/>
                          </w:rPr>
                          <w:t>of!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858585"/>
                            <w:spacing w:val="0"/>
                            <w:w w:val="100"/>
                            <w:b/>
                            <w:bCs/>
                            <w:i/>
                            <w:position w:val="-15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858585"/>
                            <w:spacing w:val="0"/>
                            <w:w w:val="100"/>
                            <w:b/>
                            <w:bCs/>
                            <w:i/>
                            <w:position w:val="-15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858585"/>
                            <w:spacing w:val="4"/>
                            <w:w w:val="219"/>
                            <w:position w:val="-15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B5B5B5"/>
                            <w:spacing w:val="0"/>
                            <w:w w:val="75"/>
                            <w:position w:val="-15"/>
                          </w:rPr>
                          <w:t>..,,: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B5B5B5"/>
                            <w:spacing w:val="-1"/>
                            <w:w w:val="76"/>
                            <w:position w:val="-15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B5B5B5"/>
                            <w:spacing w:val="0"/>
                            <w:w w:val="76"/>
                            <w:position w:val="-15"/>
                          </w:rPr>
                          <w:t>.,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B5B5B5"/>
                            <w:spacing w:val="-11"/>
                            <w:w w:val="100"/>
                            <w:position w:val="-1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858585"/>
                            <w:spacing w:val="0"/>
                            <w:w w:val="100"/>
                            <w:position w:val="-15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858585"/>
                            <w:spacing w:val="-30"/>
                            <w:w w:val="100"/>
                            <w:position w:val="-1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858585"/>
                            <w:spacing w:val="0"/>
                            <w:w w:val="100"/>
                            <w:position w:val="-15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858585"/>
                            <w:spacing w:val="0"/>
                            <w:w w:val="100"/>
                            <w:position w:val="-15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9C9C9C"/>
                            <w:spacing w:val="0"/>
                            <w:w w:val="149"/>
                            <w:position w:val="-15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9C9C9C"/>
                            <w:spacing w:val="0"/>
                            <w:w w:val="149"/>
                            <w:position w:val="-15"/>
                          </w:rPr>
                          <w:t>\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9C9C9C"/>
                            <w:spacing w:val="-44"/>
                            <w:w w:val="149"/>
                            <w:position w:val="-1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9C9C9C"/>
                            <w:spacing w:val="0"/>
                            <w:w w:val="100"/>
                            <w:position w:val="-15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9C9C9C"/>
                            <w:spacing w:val="0"/>
                            <w:w w:val="100"/>
                            <w:position w:val="-15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666666"/>
                            <w:spacing w:val="0"/>
                            <w:w w:val="65"/>
                            <w:b/>
                            <w:bCs/>
                            <w:position w:val="-15"/>
                          </w:rPr>
                          <w:t>t...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666666"/>
                            <w:spacing w:val="0"/>
                            <w:w w:val="65"/>
                            <w:b/>
                            <w:bCs/>
                            <w:position w:val="-15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2"/>
                            <w:szCs w:val="12"/>
                            <w:color w:val="666666"/>
                            <w:spacing w:val="17"/>
                            <w:w w:val="65"/>
                            <w:b/>
                            <w:bCs/>
                            <w:position w:val="-1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9C9C9C"/>
                            <w:spacing w:val="0"/>
                            <w:w w:val="88"/>
                            <w:b/>
                            <w:bCs/>
                            <w:i/>
                            <w:position w:val="-15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57" w:lineRule="exact"/>
                          <w:ind w:left="1362" w:right="1479"/>
                          <w:jc w:val="center"/>
                          <w:tabs>
                            <w:tab w:pos="2520" w:val="left"/>
                          </w:tabs>
                          <w:rPr>
                            <w:rFonts w:ascii="Arial" w:hAnsi="Arial" w:cs="Arial" w:eastAsia="Arial"/>
                            <w:sz w:val="8"/>
                            <w:szCs w:val="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5"/>
                            <w:szCs w:val="5"/>
                            <w:color w:val="858585"/>
                            <w:spacing w:val="0"/>
                            <w:w w:val="71"/>
                            <w:b/>
                            <w:bCs/>
                            <w:position w:val="1"/>
                          </w:rPr>
                          <w:t>--1o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5"/>
                            <w:szCs w:val="5"/>
                            <w:color w:val="858585"/>
                            <w:spacing w:val="0"/>
                            <w:w w:val="71"/>
                            <w:b/>
                            <w:bCs/>
                            <w:position w:val="1"/>
                          </w:rPr>
                          <w:t>         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5"/>
                            <w:szCs w:val="5"/>
                            <w:color w:val="858585"/>
                            <w:spacing w:val="5"/>
                            <w:w w:val="71"/>
                            <w:b/>
                            <w:bCs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858585"/>
                            <w:spacing w:val="0"/>
                            <w:w w:val="100"/>
                            <w:b/>
                            <w:bCs/>
                            <w:i/>
                            <w:position w:val="1"/>
                          </w:rPr>
                          <w:t>(11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858585"/>
                            <w:spacing w:val="0"/>
                            <w:w w:val="100"/>
                            <w:b/>
                            <w:bCs/>
                            <w:i/>
                            <w:position w:val="1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858585"/>
                            <w:spacing w:val="16"/>
                            <w:w w:val="100"/>
                            <w:b/>
                            <w:bCs/>
                            <w:i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9C9C9C"/>
                            <w:spacing w:val="0"/>
                            <w:w w:val="46"/>
                            <w:b/>
                            <w:bCs/>
                            <w:position w:val="1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9C9C9C"/>
                            <w:spacing w:val="0"/>
                            <w:w w:val="46"/>
                            <w:b/>
                            <w:bCs/>
                            <w:position w:val="1"/>
                          </w:rPr>
                          <w:t>         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9C9C9C"/>
                            <w:spacing w:val="12"/>
                            <w:w w:val="46"/>
                            <w:b/>
                            <w:bCs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B5B5B5"/>
                            <w:spacing w:val="0"/>
                            <w:w w:val="71"/>
                            <w:b/>
                            <w:bCs/>
                            <w:i/>
                            <w:position w:val="1"/>
                          </w:rPr>
                          <w:t>;;J'"'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B5B5B5"/>
                            <w:spacing w:val="0"/>
                            <w:w w:val="71"/>
                            <w:b/>
                            <w:bCs/>
                            <w:i/>
                            <w:position w:val="1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B5B5B5"/>
                            <w:spacing w:val="7"/>
                            <w:w w:val="71"/>
                            <w:b/>
                            <w:bCs/>
                            <w:i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B5B5B5"/>
                            <w:spacing w:val="0"/>
                            <w:w w:val="71"/>
                            <w:b/>
                            <w:bCs/>
                            <w:i/>
                            <w:position w:val="1"/>
                          </w:rPr>
                          <w:t>(_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B5B5B5"/>
                            <w:spacing w:val="-19"/>
                            <w:w w:val="71"/>
                            <w:b/>
                            <w:bCs/>
                            <w:i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B5B5B5"/>
                            <w:spacing w:val="0"/>
                            <w:w w:val="100"/>
                            <w:b/>
                            <w:bCs/>
                            <w:i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B5B5B5"/>
                            <w:spacing w:val="0"/>
                            <w:w w:val="100"/>
                            <w:b/>
                            <w:bCs/>
                            <w:i/>
                            <w:position w:val="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8"/>
                            <w:szCs w:val="8"/>
                            <w:color w:val="858585"/>
                            <w:spacing w:val="0"/>
                            <w:w w:val="221"/>
                            <w:b/>
                            <w:bCs/>
                            <w:position w:val="1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8"/>
                            <w:szCs w:val="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54" w:after="0" w:line="240" w:lineRule="auto"/>
                          <w:ind w:left="1306" w:right="1196"/>
                          <w:jc w:val="center"/>
                          <w:tabs>
                            <w:tab w:pos="1820" w:val="left"/>
                            <w:tab w:pos="2660" w:val="left"/>
                          </w:tabs>
                          <w:rPr>
                            <w:rFonts w:ascii="Arial" w:hAnsi="Arial" w:cs="Arial" w:eastAsia="Arial"/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7"/>
                            <w:szCs w:val="7"/>
                            <w:color w:val="666666"/>
                            <w:spacing w:val="0"/>
                            <w:w w:val="225"/>
                            <w:b/>
                            <w:bCs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7"/>
                            <w:szCs w:val="7"/>
                            <w:color w:val="666666"/>
                            <w:spacing w:val="-5"/>
                            <w:w w:val="225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0"/>
                            <w:szCs w:val="10"/>
                            <w:color w:val="9C9C9C"/>
                            <w:spacing w:val="0"/>
                            <w:w w:val="225"/>
                            <w:b/>
                            <w:bCs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10"/>
                            <w:szCs w:val="10"/>
                            <w:color w:val="9C9C9C"/>
                            <w:spacing w:val="0"/>
                            <w:w w:val="100"/>
                            <w:b/>
                            <w:bCs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0"/>
                            <w:szCs w:val="10"/>
                            <w:color w:val="9C9C9C"/>
                            <w:spacing w:val="0"/>
                            <w:w w:val="100"/>
                            <w:b/>
                            <w:bCs/>
                          </w:rPr>
                        </w:r>
                        <w:r>
                          <w:rPr>
                            <w:rFonts w:ascii="Arial" w:hAnsi="Arial" w:cs="Arial" w:eastAsia="Arial"/>
                            <w:sz w:val="10"/>
                            <w:szCs w:val="10"/>
                            <w:color w:val="9C9C9C"/>
                            <w:spacing w:val="0"/>
                            <w:w w:val="399"/>
                          </w:rPr>
                          <w:t>,</w:t>
                        </w:r>
                        <w:r>
                          <w:rPr>
                            <w:rFonts w:ascii="Arial" w:hAnsi="Arial" w:cs="Arial" w:eastAsia="Arial"/>
                            <w:sz w:val="10"/>
                            <w:szCs w:val="10"/>
                            <w:color w:val="9C9C9C"/>
                            <w:spacing w:val="-85"/>
                            <w:w w:val="39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9C9C9C"/>
                            <w:spacing w:val="0"/>
                            <w:w w:val="94"/>
                            <w:b/>
                            <w:bCs/>
                          </w:rPr>
                          <w:t>;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9C9C9C"/>
                            <w:spacing w:val="-6"/>
                            <w:w w:val="93"/>
                            <w:b/>
                            <w:bCs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B5B5B5"/>
                            <w:spacing w:val="4"/>
                            <w:w w:val="28"/>
                            <w:b/>
                            <w:bCs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666666"/>
                            <w:spacing w:val="0"/>
                            <w:w w:val="114"/>
                            <w:b/>
                            <w:bCs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666666"/>
                            <w:spacing w:val="-16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B5B5B5"/>
                            <w:spacing w:val="0"/>
                            <w:w w:val="222"/>
                          </w:rPr>
                          <w:t>,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B5B5B5"/>
                            <w:spacing w:val="-27"/>
                            <w:w w:val="22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9C9C9C"/>
                            <w:spacing w:val="0"/>
                            <w:w w:val="100"/>
                          </w:rPr>
                          <w:t>••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9C9C9C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9C9C9C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B5B5B5"/>
                            <w:spacing w:val="0"/>
                            <w:w w:val="100"/>
                          </w:rPr>
                          <w:t>••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B5B5B5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B5B5B5"/>
                            <w:spacing w:val="0"/>
                            <w:w w:val="100"/>
                          </w:rPr>
                          <w:t>-.;</w:t>
                        </w:r>
                        <w:r>
                          <w:rPr>
                            <w:rFonts w:ascii="Arial" w:hAnsi="Arial" w:cs="Arial" w:eastAsia="Arial"/>
                            <w:sz w:val="12"/>
                            <w:szCs w:val="12"/>
                            <w:color w:val="B5B5B5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858585"/>
                            <w:spacing w:val="0"/>
                            <w:w w:val="120"/>
                            <w:b/>
                            <w:bCs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6"/>
                            <w:szCs w:val="16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45" w:lineRule="exact"/>
                          <w:ind w:left="1479" w:right="1725"/>
                          <w:jc w:val="center"/>
                          <w:rPr>
                            <w:rFonts w:ascii="Arial" w:hAnsi="Arial" w:cs="Arial" w:eastAsia="Arial"/>
                            <w:sz w:val="31"/>
                            <w:szCs w:val="3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9C9C9C"/>
                            <w:spacing w:val="0"/>
                            <w:w w:val="83"/>
                            <w:b/>
                            <w:bCs/>
                            <w:position w:val="-15"/>
                          </w:rPr>
                          <w:t>to:··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9C9C9C"/>
                            <w:spacing w:val="0"/>
                            <w:w w:val="83"/>
                            <w:b/>
                            <w:bCs/>
                            <w:position w:val="-15"/>
                          </w:rPr>
                          <w:t>  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9C9C9C"/>
                            <w:spacing w:val="21"/>
                            <w:w w:val="83"/>
                            <w:b/>
                            <w:bCs/>
                            <w:position w:val="-1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9C9C9C"/>
                            <w:spacing w:val="0"/>
                            <w:w w:val="130"/>
                            <w:position w:val="-31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9C9C9C"/>
                            <w:spacing w:val="-8"/>
                            <w:w w:val="130"/>
                            <w:position w:val="-3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50"/>
                            <w:szCs w:val="50"/>
                            <w:color w:val="9C9C9C"/>
                            <w:spacing w:val="-117"/>
                            <w:w w:val="71"/>
                            <w:position w:val="-31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9C9C9C"/>
                            <w:spacing w:val="-15"/>
                            <w:w w:val="176"/>
                            <w:position w:val="-15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B5B5B5"/>
                            <w:spacing w:val="-1"/>
                            <w:w w:val="88"/>
                            <w:position w:val="-15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9C9C9C"/>
                            <w:spacing w:val="0"/>
                            <w:w w:val="176"/>
                            <w:position w:val="-15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9C9C9C"/>
                            <w:spacing w:val="0"/>
                            <w:w w:val="100"/>
                            <w:position w:val="-1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9C9C9C"/>
                            <w:spacing w:val="-14"/>
                            <w:w w:val="100"/>
                            <w:position w:val="-1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  <w:color w:val="9C9C9C"/>
                            <w:spacing w:val="-4"/>
                            <w:w w:val="270"/>
                            <w:b/>
                            <w:bCs/>
                            <w:position w:val="-15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  <w:color w:val="666666"/>
                            <w:spacing w:val="0"/>
                            <w:w w:val="157"/>
                            <w:b/>
                            <w:bCs/>
                            <w:position w:val="-15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  <w:color w:val="666666"/>
                            <w:spacing w:val="0"/>
                            <w:w w:val="100"/>
                            <w:b/>
                            <w:bCs/>
                            <w:position w:val="-1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  <w:color w:val="666666"/>
                            <w:spacing w:val="7"/>
                            <w:w w:val="100"/>
                            <w:b/>
                            <w:bCs/>
                            <w:position w:val="-1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31"/>
                            <w:szCs w:val="31"/>
                            <w:color w:val="9C9C9C"/>
                            <w:spacing w:val="0"/>
                            <w:w w:val="62"/>
                            <w:position w:val="-33"/>
                          </w:rPr>
                          <w:t>-·</w:t>
                        </w:r>
                        <w:r>
                          <w:rPr>
                            <w:rFonts w:ascii="Arial" w:hAnsi="Arial" w:cs="Arial" w:eastAsia="Arial"/>
                            <w:sz w:val="31"/>
                            <w:szCs w:val="3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85" w:lineRule="exact"/>
                          <w:ind w:left="1334" w:right="1291"/>
                          <w:jc w:val="center"/>
                          <w:rPr>
                            <w:rFonts w:ascii="Arial" w:hAnsi="Arial" w:cs="Arial" w:eastAsia="Arial"/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9C9C9C"/>
                            <w:spacing w:val="0"/>
                            <w:w w:val="100"/>
                            <w:position w:val="4"/>
                          </w:rPr>
                          <w:t>"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9C9C9C"/>
                            <w:spacing w:val="-46"/>
                            <w:w w:val="100"/>
                            <w:position w:val="4"/>
                          </w:rPr>
                          <w:t>"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B5B5B5"/>
                            <w:spacing w:val="1"/>
                            <w:w w:val="100"/>
                            <w:position w:val="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B5B5B5"/>
                            <w:spacing w:val="0"/>
                            <w:w w:val="100"/>
                            <w:position w:val="0"/>
                          </w:rPr>
                          <w:t>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B5B5B5"/>
                            <w:spacing w:val="16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B5B5B5"/>
                            <w:spacing w:val="0"/>
                            <w:w w:val="135"/>
                            <w:position w:val="0"/>
                          </w:rPr>
                          <w:t>"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B5B5B5"/>
                            <w:spacing w:val="0"/>
                            <w:w w:val="135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B5B5B5"/>
                            <w:spacing w:val="11"/>
                            <w:w w:val="135"/>
                            <w:position w:val="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858585"/>
                            <w:spacing w:val="0"/>
                            <w:w w:val="268"/>
                            <w:position w:val="4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858585"/>
                            <w:spacing w:val="26"/>
                            <w:w w:val="268"/>
                            <w:position w:val="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9C9C9C"/>
                            <w:spacing w:val="0"/>
                            <w:w w:val="73"/>
                            <w:i/>
                            <w:position w:val="0"/>
                          </w:rPr>
                          <w:t>...:.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9C9C9C"/>
                            <w:spacing w:val="0"/>
                            <w:w w:val="73"/>
                            <w:i/>
                            <w:position w:val="0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9C9C9C"/>
                            <w:spacing w:val="4"/>
                            <w:w w:val="73"/>
                            <w:i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9C9C9C"/>
                            <w:spacing w:val="0"/>
                            <w:w w:val="73"/>
                            <w:position w:val="0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9C9C9C"/>
                            <w:spacing w:val="0"/>
                            <w:w w:val="73"/>
                            <w:position w:val="0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9C9C9C"/>
                            <w:spacing w:val="10"/>
                            <w:w w:val="73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B5B5B5"/>
                            <w:spacing w:val="0"/>
                            <w:w w:val="73"/>
                            <w:b/>
                            <w:bCs/>
                            <w:position w:val="0"/>
                          </w:rPr>
                          <w:t>•1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B5B5B5"/>
                            <w:spacing w:val="0"/>
                            <w:w w:val="73"/>
                            <w:b/>
                            <w:bCs/>
                            <w:position w:val="0"/>
                          </w:rPr>
                          <w:t>\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B5B5B5"/>
                            <w:spacing w:val="0"/>
                            <w:w w:val="73"/>
                            <w:b/>
                            <w:bCs/>
                            <w:position w:val="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B5B5B5"/>
                            <w:spacing w:val="0"/>
                            <w:w w:val="73"/>
                            <w:b/>
                            <w:bCs/>
                            <w:position w:val="0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B5B5B5"/>
                            <w:spacing w:val="6"/>
                            <w:w w:val="73"/>
                            <w:b/>
                            <w:bCs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666666"/>
                            <w:spacing w:val="6"/>
                            <w:w w:val="77"/>
                            <w:position w:val="0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9C9C9C"/>
                            <w:spacing w:val="0"/>
                            <w:w w:val="135"/>
                            <w:position w:val="0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666666"/>
                            <w:spacing w:val="-5"/>
                            <w:w w:val="334"/>
                            <w:position w:val="0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9C9C9C"/>
                            <w:spacing w:val="0"/>
                            <w:w w:val="119"/>
                            <w:position w:val="0"/>
                          </w:rPr>
                          <w:t>\: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9C9C9C"/>
                            <w:spacing w:val="-7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9C9C9C"/>
                            <w:spacing w:val="-71"/>
                            <w:w w:val="63"/>
                            <w:i/>
                            <w:position w:val="4"/>
                          </w:rPr>
                          <w:t>Q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9C9C9C"/>
                            <w:spacing w:val="0"/>
                            <w:w w:val="434"/>
                            <w:position w:val="0"/>
                          </w:rPr>
                          <w:t>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0"/>
                            <w:szCs w:val="10"/>
                            <w:color w:val="9C9C9C"/>
                            <w:spacing w:val="1"/>
                            <w:w w:val="434"/>
                            <w:position w:val="0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B5B5B5"/>
                            <w:spacing w:val="0"/>
                            <w:w w:val="234"/>
                            <w:position w:val="4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740" w:hRule="exact"/>
                    </w:trPr>
                    <w:tc>
                      <w:tcPr>
                        <w:tcW w:w="756" w:type="dxa"/>
                        <w:gridSpan w:val="2"/>
                        <w:tcBorders>
                          <w:top w:val="single" w:sz="1.888024" w:space="0" w:color="1C1C1C"/>
                          <w:bottom w:val="single" w:sz="5.66408" w:space="0" w:color="606060"/>
                          <w:left w:val="single" w:sz="5.66408" w:space="0" w:color="4F4F4F"/>
                          <w:right w:val="single" w:sz="5.66408" w:space="0" w:color="4B4B4B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9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-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43434"/>
                            <w:spacing w:val="0"/>
                            <w:w w:val="100"/>
                          </w:rPr>
                          <w:t>Halk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03" w:type="dxa"/>
                        <w:tcBorders>
                          <w:top w:val="single" w:sz="1.888024" w:space="0" w:color="1C1C1C"/>
                          <w:bottom w:val="single" w:sz="5.66408" w:space="0" w:color="606060"/>
                          <w:left w:val="single" w:sz="5.66408" w:space="0" w:color="4B4B4B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0" w:type="dxa"/>
                        <w:tcBorders>
                          <w:top w:val="single" w:sz="1.888024" w:space="0" w:color="707070"/>
                          <w:bottom w:val="single" w:sz="5.66408" w:space="0" w:color="60606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" w:after="0" w:line="110" w:lineRule="exact"/>
                          <w:jc w:val="left"/>
                          <w:rPr>
                            <w:sz w:val="11"/>
                            <w:szCs w:val="11"/>
                          </w:rPr>
                        </w:pPr>
                        <w:rPr/>
                        <w:r>
                          <w:rPr>
                            <w:sz w:val="11"/>
                            <w:szCs w:val="11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05" w:right="-20"/>
                          <w:jc w:val="left"/>
                          <w:rPr>
                            <w:rFonts w:ascii="Arial" w:hAnsi="Arial" w:cs="Arial" w:eastAsia="Arial"/>
                            <w:sz w:val="31"/>
                            <w:szCs w:val="31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31"/>
                            <w:szCs w:val="31"/>
                            <w:color w:val="C8C8C8"/>
                            <w:spacing w:val="0"/>
                            <w:w w:val="50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31"/>
                            <w:szCs w:val="31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971" w:type="dxa"/>
                        <w:vMerge/>
                        <w:gridSpan w:val="4"/>
                        <w:tcBorders>
                          <w:bottom w:val="single" w:sz="7.552104" w:space="0" w:color="60606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206" w:type="dxa"/>
                        <w:vMerge/>
                        <w:gridSpan w:val="3"/>
                        <w:tcBorders>
                          <w:bottom w:val="single" w:sz="7.552104" w:space="0" w:color="606060"/>
                          <w:left w:val="nil" w:sz="6" w:space="0" w:color="auto"/>
                          <w:right w:val="single" w:sz="5.66408" w:space="0" w:color="575757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7" w:after="0" w:line="462" w:lineRule="exact"/>
        <w:ind w:left="6500" w:right="-20"/>
        <w:jc w:val="left"/>
        <w:tabs>
          <w:tab w:pos="804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666666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66666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666666"/>
          <w:spacing w:val="0"/>
          <w:w w:val="100"/>
          <w:position w:val="-1"/>
        </w:rPr>
      </w:r>
      <w:r>
        <w:rPr>
          <w:rFonts w:ascii="Arial" w:hAnsi="Arial" w:cs="Arial" w:eastAsia="Arial"/>
          <w:sz w:val="41"/>
          <w:szCs w:val="41"/>
          <w:color w:val="343434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4500" w:right="5987"/>
        <w:jc w:val="center"/>
        <w:rPr>
          <w:rFonts w:ascii="Times New Roman" w:hAnsi="Times New Roman" w:cs="Times New Roman" w:eastAsia="Times New Roman"/>
          <w:sz w:val="48"/>
          <w:szCs w:val="48"/>
        </w:rPr>
      </w:pPr>
      <w:rPr/>
      <w:r>
        <w:rPr/>
        <w:pict>
          <v:group style="position:absolute;margin-left:153.874069pt;margin-top:-10.442049pt;width:.1pt;height:11.425494pt;mso-position-horizontal-relative:page;mso-position-vertical-relative:paragraph;z-index:-17061" coordorigin="3077,-209" coordsize="2,229">
            <v:shape style="position:absolute;left:3077;top:-209;width:2;height:229" coordorigin="3077,-209" coordsize="0,229" path="m3077,20l3077,-209e" filled="f" stroked="t" strokeweight=".236003pt" strokecolor="#000000">
              <v:path arrowok="t"/>
            </v:shape>
          </v:group>
          <w10:wrap type="none"/>
        </w:pict>
      </w:r>
      <w:r>
        <w:rPr/>
        <w:pict>
          <v:group style="position:absolute;margin-left:172.990326pt;margin-top:-3.777177pt;width:.1pt;height:6.188809pt;mso-position-horizontal-relative:page;mso-position-vertical-relative:paragraph;z-index:-17060" coordorigin="3460,-76" coordsize="2,124">
            <v:shape style="position:absolute;left:3460;top:-76;width:2;height:124" coordorigin="3460,-76" coordsize="0,124" path="m3460,48l3460,-76e" filled="f" stroked="t" strokeweight="1.416019pt" strokecolor="#3F4B93">
              <v:path arrowok="t"/>
            </v:shape>
          </v:group>
          <w10:wrap type="none"/>
        </w:pict>
      </w:r>
      <w:r>
        <w:rPr/>
        <w:pict>
          <v:group style="position:absolute;margin-left:187.268524pt;margin-top:-7.109613pt;width:.1pt;height:19.28052pt;mso-position-horizontal-relative:page;mso-position-vertical-relative:paragraph;z-index:-17059" coordorigin="3745,-142" coordsize="2,386">
            <v:shape style="position:absolute;left:3745;top:-142;width:2;height:386" coordorigin="3745,-142" coordsize="0,386" path="m3745,243l3745,-142e" filled="f" stroked="t" strokeweight=".70801pt" strokecolor="#343883">
              <v:path arrowok="t"/>
            </v:shape>
          </v:group>
          <w10:wrap type="none"/>
        </w:pict>
      </w:r>
      <w:r>
        <w:rPr/>
        <w:pict>
          <v:group style="position:absolute;margin-left:240.015228pt;margin-top:29.547178pt;width:35.63648pt;height:.1pt;mso-position-horizontal-relative:page;mso-position-vertical-relative:paragraph;z-index:-17058" coordorigin="4800,591" coordsize="713,2">
            <v:shape style="position:absolute;left:4800;top:591;width:713;height:2" coordorigin="4800,591" coordsize="713,0" path="m4800,591l5513,591e" filled="f" stroked="t" strokeweight="1.888025pt" strokecolor="#4F579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5.739563pt;margin-top:28.36964pt;width:203.624468pt;height:13pt;mso-position-horizontal-relative:page;mso-position-vertical-relative:paragraph;z-index:-17056" type="#_x0000_t202" filled="f" stroked="f">
            <v:textbox inset="0,0,0,0">
              <w:txbxContent>
                <w:p>
                  <w:pPr>
                    <w:spacing w:before="0" w:after="0" w:line="260" w:lineRule="exact"/>
                    <w:ind w:right="-79"/>
                    <w:jc w:val="left"/>
                    <w:tabs>
                      <w:tab w:pos="3300" w:val="left"/>
                    </w:tabs>
                    <w:rPr>
                      <w:rFonts w:ascii="Times New Roman" w:hAnsi="Times New Roman" w:cs="Times New Roman" w:eastAsia="Times New Roman"/>
                      <w:sz w:val="26"/>
                      <w:szCs w:val="26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3D4282"/>
                      <w:spacing w:val="0"/>
                      <w:w w:val="230"/>
                      <w:i/>
                      <w:position w:val="12"/>
                    </w:rPr>
                    <w:t>'V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3D4282"/>
                      <w:spacing w:val="0"/>
                      <w:w w:val="100"/>
                      <w:i/>
                      <w:position w:val="12"/>
                    </w:rPr>
                    <w:tab/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3D4282"/>
                      <w:spacing w:val="0"/>
                      <w:w w:val="100"/>
                      <w:i/>
                      <w:position w:val="1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343434"/>
                      <w:spacing w:val="0"/>
                      <w:w w:val="187"/>
                      <w:position w:val="0"/>
                    </w:rPr>
                    <w:t>ht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343434"/>
                      <w:spacing w:val="-8"/>
                      <w:w w:val="188"/>
                      <w:position w:val="0"/>
                    </w:rPr>
                    <w:t>d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4B4B4B"/>
                      <w:spacing w:val="0"/>
                      <w:w w:val="33"/>
                      <w:position w:val="0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4B4B4B"/>
                      <w:spacing w:val="-71"/>
                      <w:w w:val="33"/>
                      <w:position w:val="0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666666"/>
                      <w:spacing w:val="0"/>
                      <w:w w:val="122"/>
                      <w:position w:val="0"/>
                    </w:rPr>
                    <w:t>7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48"/>
          <w:szCs w:val="48"/>
          <w:color w:val="262A77"/>
          <w:spacing w:val="0"/>
          <w:w w:val="29"/>
          <w:i/>
        </w:rPr>
        <w:t>'</w:t>
      </w:r>
      <w:r>
        <w:rPr>
          <w:rFonts w:ascii="Times New Roman" w:hAnsi="Times New Roman" w:cs="Times New Roman" w:eastAsia="Times New Roman"/>
          <w:sz w:val="48"/>
          <w:szCs w:val="48"/>
          <w:color w:val="262A77"/>
          <w:spacing w:val="0"/>
          <w:w w:val="29"/>
          <w:i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262A77"/>
          <w:spacing w:val="9"/>
          <w:w w:val="29"/>
          <w:i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3D4282"/>
          <w:spacing w:val="6"/>
          <w:w w:val="34"/>
          <w:i/>
        </w:rPr>
        <w:t>A</w:t>
      </w:r>
      <w:r>
        <w:rPr>
          <w:rFonts w:ascii="Times New Roman" w:hAnsi="Times New Roman" w:cs="Times New Roman" w:eastAsia="Times New Roman"/>
          <w:sz w:val="48"/>
          <w:szCs w:val="48"/>
          <w:color w:val="262A77"/>
          <w:spacing w:val="0"/>
          <w:w w:val="21"/>
          <w:i/>
        </w:rPr>
        <w:t>,</w:t>
      </w:r>
      <w:r>
        <w:rPr>
          <w:rFonts w:ascii="Times New Roman" w:hAnsi="Times New Roman" w:cs="Times New Roman" w:eastAsia="Times New Roman"/>
          <w:sz w:val="48"/>
          <w:szCs w:val="48"/>
          <w:color w:val="262A77"/>
          <w:spacing w:val="-48"/>
          <w:w w:val="100"/>
          <w:i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3D4282"/>
          <w:spacing w:val="0"/>
          <w:w w:val="78"/>
          <w:i/>
        </w:rPr>
        <w:t>fA</w:t>
      </w:r>
      <w:r>
        <w:rPr>
          <w:rFonts w:ascii="Times New Roman" w:hAnsi="Times New Roman" w:cs="Times New Roman" w:eastAsia="Times New Roman"/>
          <w:sz w:val="48"/>
          <w:szCs w:val="48"/>
          <w:color w:val="000000"/>
          <w:spacing w:val="0"/>
          <w:w w:val="10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4606" w:right="537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yüp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ÖZDEMtR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540" w:bottom="280" w:left="240" w:right="300"/>
        </w:sectPr>
      </w:pPr>
      <w:rPr/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2" w:lineRule="exact"/>
        <w:ind w:left="3575" w:right="4545" w:firstLine="-109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</w:rPr>
        <w:t>İT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"/>
          <w:w w:val="12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</w:rPr>
        <w:t>AİY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9"/>
        </w:rPr>
        <w:t>DAİRE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2"/>
          <w:w w:val="120"/>
        </w:rPr>
        <w:t>S</w:t>
      </w:r>
      <w:r>
        <w:rPr>
          <w:rFonts w:ascii="Arial" w:hAnsi="Arial" w:cs="Arial" w:eastAsia="Arial"/>
          <w:sz w:val="20"/>
          <w:szCs w:val="20"/>
          <w:color w:val="2A2A2A"/>
          <w:spacing w:val="-15"/>
          <w:w w:val="281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</w:rPr>
        <w:t>BAŞKANL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20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0"/>
          <w:w w:val="60"/>
        </w:rPr>
        <w:t>CH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71" w:lineRule="exact"/>
        <w:ind w:left="887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605507pt;margin-top:-38.88979pt;width:503.401227pt;height:84.391084pt;mso-position-horizontal-relative:page;mso-position-vertical-relative:paragraph;z-index:-17048" type="#_x0000_t202" filled="f" stroked="f">
            <v:textbox inset="0,0,0,0">
              <w:txbxContent>
                <w:p>
                  <w:pPr>
                    <w:spacing w:before="0" w:after="0" w:line="1688" w:lineRule="exact"/>
                    <w:ind w:right="-293"/>
                    <w:jc w:val="left"/>
                    <w:tabs>
                      <w:tab w:pos="872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A2A2A"/>
                      <w:spacing w:val="0"/>
                      <w:w w:val="192"/>
                      <w:position w:val="64"/>
                    </w:rPr>
                    <w:t>1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A2A2A"/>
                      <w:spacing w:val="0"/>
                      <w:w w:val="100"/>
                      <w:position w:val="64"/>
                    </w:rPr>
                    <w:tab/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A2A2A"/>
                      <w:spacing w:val="0"/>
                      <w:w w:val="100"/>
                      <w:position w:val="64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B3B3B"/>
                      <w:spacing w:val="0"/>
                      <w:w w:val="266"/>
                      <w:position w:val="-6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2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5" w:lineRule="exact"/>
        <w:ind w:left="621" w:right="-20"/>
        <w:jc w:val="left"/>
        <w:tabs>
          <w:tab w:pos="3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BÜYÜKŞEHIR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  <w:position w:val="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2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1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"/>
          <w:w w:val="12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9"/>
          <w:position w:val="1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9"/>
          <w:position w:val="1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1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9"/>
          <w:position w:val="1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9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1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9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674" w:right="-20"/>
        <w:jc w:val="left"/>
        <w:tabs>
          <w:tab w:pos="4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2A2A2A"/>
          <w:spacing w:val="0"/>
          <w:w w:val="120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A2A2A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2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  <w:position w:val="-1"/>
        </w:rPr>
        <w:t>ANGl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2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1.877937" w:type="dxa"/>
      </w:tblPr>
      <w:tblGrid/>
      <w:tr>
        <w:trPr>
          <w:trHeight w:val="239" w:hRule="exact"/>
        </w:trPr>
        <w:tc>
          <w:tcPr>
            <w:tcW w:w="1214" w:type="dxa"/>
            <w:tcBorders>
              <w:top w:val="single" w:sz="5.697968" w:space="0" w:color="6B6B6B"/>
              <w:bottom w:val="single" w:sz="5.697968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w w:val="93"/>
              </w:rPr>
              <w:t>Olay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w w:val="94"/>
              </w:rPr>
              <w:t>_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1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12" w:type="dxa"/>
            <w:tcBorders>
              <w:top w:val="single" w:sz="5.697968" w:space="0" w:color="6B6B6B"/>
              <w:bottom w:val="single" w:sz="5.697968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203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0"/>
                <w:w w:val="108"/>
              </w:rPr>
              <w:t>:20.05.2017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454" w:type="dxa"/>
            <w:tcBorders>
              <w:top w:val="single" w:sz="5.697968" w:space="0" w:color="6B6B6B"/>
              <w:bottom w:val="single" w:sz="5.697968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18" w:after="0" w:line="206" w:lineRule="exact"/>
              <w:ind w:left="36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4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0"/>
                <w:w w:val="107"/>
              </w:rPr>
              <w:t>No:9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722" w:type="dxa"/>
            <w:tcBorders>
              <w:top w:val="single" w:sz="5.697968" w:space="0" w:color="6B6B6B"/>
              <w:bottom w:val="single" w:sz="5.697968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273" w:right="-20"/>
              <w:jc w:val="left"/>
              <w:tabs>
                <w:tab w:pos="236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-7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2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0"/>
                <w:w w:val="127"/>
              </w:rPr>
              <w:t>ıı.os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-24"/>
                <w:w w:val="127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0"/>
                <w:w w:val="127"/>
              </w:rPr>
              <w:t>reı: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39" w:hRule="exact"/>
        </w:trPr>
        <w:tc>
          <w:tcPr>
            <w:tcW w:w="1214" w:type="dxa"/>
            <w:tcBorders>
              <w:top w:val="single" w:sz="5.697968" w:space="0" w:color="676767"/>
              <w:bottom w:val="single" w:sz="5.697968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40" w:lineRule="auto"/>
              <w:ind w:left="4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0"/>
                <w:w w:val="108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12" w:type="dxa"/>
            <w:tcBorders>
              <w:top w:val="single" w:sz="5.697968" w:space="0" w:color="676767"/>
              <w:bottom w:val="single" w:sz="5.697968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18" w:after="0" w:line="206" w:lineRule="exact"/>
              <w:ind w:left="20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0"/>
                <w:w w:val="114"/>
              </w:rPr>
              <w:t>:20.05.20ı7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454" w:type="dxa"/>
            <w:tcBorders>
              <w:top w:val="single" w:sz="5.697968" w:space="0" w:color="676767"/>
              <w:bottom w:val="single" w:sz="5.697968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18" w:after="0" w:line="206" w:lineRule="exact"/>
              <w:ind w:left="362" w:right="-20"/>
              <w:jc w:val="left"/>
              <w:tabs>
                <w:tab w:pos="172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-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-9"/>
                <w:w w:val="12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0"/>
                <w:w w:val="110"/>
              </w:rPr>
              <w:t>3274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722" w:type="dxa"/>
            <w:tcBorders>
              <w:top w:val="single" w:sz="5.697968" w:space="0" w:color="676767"/>
              <w:bottom w:val="single" w:sz="5.697968" w:space="0" w:color="676767"/>
              <w:left w:val="nil" w:sz="6" w:space="0" w:color="auto"/>
              <w:right w:val="nil" w:sz="6" w:space="0" w:color="auto"/>
            </w:tcBorders>
          </w:tcPr>
          <w:p>
            <w:pPr>
              <w:spacing w:before="18" w:after="0" w:line="206" w:lineRule="exact"/>
              <w:ind w:left="273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65757"/>
                <w:spacing w:val="-12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:Kınık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B3B3B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0"/>
                <w:w w:val="121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0"/>
                <w:w w:val="121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15"/>
                <w:w w:val="12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0"/>
                <w:w w:val="121"/>
              </w:rPr>
              <w:t>Posta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06" w:lineRule="exact"/>
        <w:ind w:left="15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Poyract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Dinçe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salça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fab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Önil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kanal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köprlls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</w:rPr>
        <w:t>KINIK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156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9"/>
          <w:w w:val="10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Poyracı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Dinçe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salça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fa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6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6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6"/>
          <w:w w:val="6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kanal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köp.rOsO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KINIK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151" w:right="-20"/>
        <w:jc w:val="left"/>
        <w:tabs>
          <w:tab w:pos="1500" w:val="left"/>
          <w:tab w:pos="3680" w:val="left"/>
          <w:tab w:pos="6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2"/>
        </w:rPr>
        <w:t>:Otyaııgını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3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6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5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Kıvılcım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62" w:lineRule="exact"/>
        <w:ind w:left="147" w:right="-20"/>
        <w:jc w:val="left"/>
        <w:tabs>
          <w:tab w:pos="3680" w:val="left"/>
          <w:tab w:pos="6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4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95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4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5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368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18.56308pt;margin-top:5.633554pt;width:52.350061pt;height:.475442pt;mso-position-horizontal-relative:page;mso-position-vertical-relative:paragraph;z-index:-17050" coordorigin="8371,113" coordsize="1047,10">
            <v:group style="position:absolute;left:8376;top:117;width:584;height:2" coordorigin="8376,117" coordsize="584,2">
              <v:shape style="position:absolute;left:8376;top:117;width:584;height:2" coordorigin="8376,117" coordsize="584,0" path="m8376,117l8960,117e" filled="f" stroked="t" strokeweight=".47483pt" strokecolor="#707070">
                <v:path arrowok="t"/>
              </v:shape>
            </v:group>
            <v:group style="position:absolute;left:8903;top:115;width:513;height:2" coordorigin="8903,115" coordsize="513,2">
              <v:shape style="position:absolute;left:8903;top:115;width:513;height:2" coordorigin="8903,115" coordsize="513,0" path="m8903,115l9416,115e" filled="f" stroked="t" strokeweight=".237415pt" strokecolor="#4B4B4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80.053619pt;margin-top:5.871581pt;width:53.181014pt;height:.1pt;mso-position-horizontal-relative:page;mso-position-vertical-relative:paragraph;z-index:-17049" coordorigin="9601,117" coordsize="1064,2">
            <v:shape style="position:absolute;left:9601;top:117;width:1064;height:2" coordorigin="9601,117" coordsize="1064,0" path="m9601,117l10665,117e" filled="f" stroked="t" strokeweight=".237415pt" strokecolor="#67676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w w:val="62"/>
          <w:position w:val="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62"/>
          <w:position w:val="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3"/>
          <w:w w:val="98"/>
          <w:position w:val="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73"/>
          <w:position w:val="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8"/>
          <w:w w:val="98"/>
          <w:position w:val="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4"/>
          <w:position w:val="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74"/>
          <w:position w:val="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79"/>
          <w:position w:val="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6"/>
        </w:rPr>
        <w:t>rn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85"/>
          <w:position w:val="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8"/>
          <w:w w:val="118"/>
          <w:position w:val="6"/>
        </w:rPr>
        <w:t>e</w:t>
      </w:r>
      <w:r>
        <w:rPr>
          <w:rFonts w:ascii="Arial" w:hAnsi="Arial" w:cs="Arial" w:eastAsia="Arial"/>
          <w:sz w:val="52"/>
          <w:szCs w:val="52"/>
          <w:color w:val="565757"/>
          <w:spacing w:val="-18"/>
          <w:w w:val="51"/>
          <w:position w:val="-2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91"/>
          <w:position w:val="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89"/>
          <w:position w:val="6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  <w:position w:val="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83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8"/>
          <w:w w:val="92"/>
          <w:position w:val="6"/>
        </w:rPr>
        <w:t>A</w:t>
      </w:r>
      <w:r>
        <w:rPr>
          <w:rFonts w:ascii="Arial" w:hAnsi="Arial" w:cs="Arial" w:eastAsia="Arial"/>
          <w:sz w:val="52"/>
          <w:szCs w:val="52"/>
          <w:color w:val="3B3B3B"/>
          <w:spacing w:val="30"/>
          <w:w w:val="41"/>
          <w:position w:val="-2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92"/>
          <w:position w:val="6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94"/>
          <w:position w:val="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93"/>
          <w:position w:val="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3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6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8"/>
          <w:w w:val="100"/>
          <w:position w:val="6"/>
        </w:rPr>
        <w:t> </w:t>
      </w:r>
      <w:r>
        <w:rPr>
          <w:rFonts w:ascii="Arial" w:hAnsi="Arial" w:cs="Arial" w:eastAsia="Arial"/>
          <w:sz w:val="52"/>
          <w:szCs w:val="52"/>
          <w:color w:val="8A8A8A"/>
          <w:spacing w:val="-16"/>
          <w:w w:val="30"/>
          <w:position w:val="-2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6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8"/>
          <w:w w:val="100"/>
          <w:position w:val="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  <w:position w:val="6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  <w:position w:val="6"/>
        </w:rPr>
        <w:t> </w:t>
      </w:r>
      <w:r>
        <w:rPr>
          <w:rFonts w:ascii="Arial" w:hAnsi="Arial" w:cs="Arial" w:eastAsia="Arial"/>
          <w:sz w:val="52"/>
          <w:szCs w:val="52"/>
          <w:color w:val="2A2A2A"/>
          <w:spacing w:val="0"/>
          <w:w w:val="41"/>
          <w:position w:val="-22"/>
        </w:rPr>
        <w:t>ı</w:t>
      </w:r>
      <w:r>
        <w:rPr>
          <w:rFonts w:ascii="Arial" w:hAnsi="Arial" w:cs="Arial" w:eastAsia="Arial"/>
          <w:sz w:val="52"/>
          <w:szCs w:val="52"/>
          <w:color w:val="2A2A2A"/>
          <w:spacing w:val="-63"/>
          <w:w w:val="100"/>
          <w:position w:val="-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6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57"/>
          <w:w w:val="92"/>
          <w:position w:val="6"/>
        </w:rPr>
        <w:t>c</w:t>
      </w:r>
      <w:r>
        <w:rPr>
          <w:rFonts w:ascii="Arial" w:hAnsi="Arial" w:cs="Arial" w:eastAsia="Arial"/>
          <w:sz w:val="52"/>
          <w:szCs w:val="52"/>
          <w:color w:val="C3C3C3"/>
          <w:spacing w:val="-114"/>
          <w:w w:val="131"/>
          <w:position w:val="-2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5"/>
          <w:position w:val="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678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39"/>
        </w:rPr>
        <w:t>ııJO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56" w:right="-20"/>
        <w:jc w:val="left"/>
        <w:tabs>
          <w:tab w:pos="1920" w:val="left"/>
          <w:tab w:pos="5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4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4" w:after="0" w:line="240" w:lineRule="auto"/>
        <w:ind w:left="193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10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w w:val="102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10"/>
          <w:w w:val="9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1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30"/>
          <w:w w:val="1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H.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Aydı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ALKAN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left="1937" w:right="-20"/>
        <w:jc w:val="left"/>
        <w:tabs>
          <w:tab w:pos="4720" w:val="left"/>
          <w:tab w:pos="7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32"/>
        </w:rPr>
        <w:t>ıl.09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50"/>
        </w:rPr>
        <w:t>ıı.ı5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151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1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4"/>
          <w:position w:val="0"/>
        </w:rPr>
        <w:t>24ı3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156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5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lektri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4712" w:right="452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31"/>
        </w:rPr>
        <w:t>1ı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3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7"/>
          <w:w w:val="13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tLeast"/>
        <w:ind w:left="1951" w:right="4172" w:firstLine="2787"/>
        <w:jc w:val="left"/>
        <w:tabs>
          <w:tab w:pos="4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4"/>
          <w:w w:val="10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</w:rPr>
        <w:t>mniyet-Jandarma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7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71" w:lineRule="exact"/>
        <w:ind w:left="132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696B6B"/>
          <w:spacing w:val="0"/>
          <w:w w:val="199"/>
        </w:rPr>
        <w:t>1-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68" w:lineRule="exact"/>
        <w:ind w:left="151" w:right="-20"/>
        <w:jc w:val="left"/>
        <w:tabs>
          <w:tab w:pos="600" w:val="left"/>
          <w:tab w:pos="1920" w:val="left"/>
          <w:tab w:pos="4720" w:val="left"/>
          <w:tab w:pos="7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Y.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mcı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44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  <w:position w:val="1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151"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195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3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195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Adı-Soyad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59" w:lineRule="auto"/>
        <w:ind w:left="161" w:right="2758" w:firstLine="-9"/>
        <w:jc w:val="left"/>
        <w:tabs>
          <w:tab w:pos="19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-Yangı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duma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11"/>
        </w:rPr>
        <w:t>n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11"/>
        </w:rPr>
        <w:t>l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11"/>
        </w:rPr>
        <w:t>ı</w:t>
      </w:r>
      <w:r>
        <w:rPr>
          <w:rFonts w:ascii="Arial" w:hAnsi="Arial" w:cs="Arial" w:eastAsia="Arial"/>
          <w:sz w:val="20"/>
          <w:szCs w:val="20"/>
          <w:color w:val="2A2A2A"/>
          <w:spacing w:val="-17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709" w:right="389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7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3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18" w:lineRule="exact"/>
        <w:ind w:left="156" w:right="-20"/>
        <w:jc w:val="left"/>
        <w:tabs>
          <w:tab w:pos="2300" w:val="left"/>
          <w:tab w:pos="4740" w:val="left"/>
          <w:tab w:pos="6580" w:val="left"/>
          <w:tab w:pos="8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4"/>
        </w:rPr>
        <w:t>Sul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4"/>
        </w:rPr>
        <w:t>u</w:t>
      </w:r>
      <w:r>
        <w:rPr>
          <w:rFonts w:ascii="Arial" w:hAnsi="Arial" w:cs="Arial" w:eastAsia="Arial"/>
          <w:sz w:val="15"/>
          <w:szCs w:val="15"/>
          <w:color w:val="2A2A2A"/>
          <w:spacing w:val="1"/>
          <w:w w:val="100"/>
          <w:position w:val="4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4"/>
        </w:rPr>
        <w:t>Söndürme</w:t>
      </w:r>
      <w:r>
        <w:rPr>
          <w:rFonts w:ascii="Arial" w:hAnsi="Arial" w:cs="Arial" w:eastAsia="Arial"/>
          <w:sz w:val="15"/>
          <w:szCs w:val="15"/>
          <w:color w:val="2A2A2A"/>
          <w:spacing w:val="-21"/>
          <w:w w:val="100"/>
          <w:position w:val="4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jKöpü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IK.K.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  <w:position w:val="0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4767" w:right="-20"/>
        <w:jc w:val="left"/>
        <w:tabs>
          <w:tab w:pos="6640" w:val="left"/>
          <w:tab w:pos="818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Arial" w:hAnsi="Arial" w:cs="Arial" w:eastAsia="Arial"/>
          <w:sz w:val="25"/>
          <w:szCs w:val="25"/>
          <w:color w:val="2A2A2A"/>
          <w:spacing w:val="0"/>
          <w:w w:val="193"/>
          <w:position w:val="1"/>
        </w:rPr>
        <w:t>ı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0"/>
          <w:w w:val="45"/>
          <w:position w:val="-3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3B3B3B"/>
          <w:spacing w:val="0"/>
          <w:w w:val="60"/>
          <w:position w:val="-3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60" w:bottom="280" w:left="200" w:right="240"/>
        </w:sectPr>
      </w:pPr>
      <w:rPr/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61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16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left="52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-1"/>
        </w:rPr>
        <w:t>başlangıcının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kanal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köprüsü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-1"/>
        </w:rPr>
        <w:t>yanındaki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ot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0"/>
          <w:w w:val="100"/>
          <w:position w:val="-1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arda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  <w:position w:val="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8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28"/>
          <w:position w:val="0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240"/>
          <w:cols w:num="2" w:equalWidth="0">
            <w:col w:w="1863" w:space="131"/>
            <w:col w:w="9486"/>
          </w:cols>
        </w:sectPr>
      </w:pPr>
      <w:rPr/>
    </w:p>
    <w:p>
      <w:pPr>
        <w:spacing w:before="30" w:after="0" w:line="254" w:lineRule="auto"/>
        <w:ind w:left="1956" w:right="86" w:firstLine="-179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Jyapıla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1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9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kanal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köprüsünd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tadilat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</w:rPr>
        <w:t>nedeniyle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kayna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yapma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</w:rPr>
        <w:t>çıkan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kıvılcımları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9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6" w:lineRule="exact"/>
        <w:ind w:left="166" w:right="-20"/>
        <w:jc w:val="left"/>
        <w:tabs>
          <w:tab w:pos="1960" w:val="left"/>
          <w:tab w:pos="6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108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7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rtalı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-17"/>
          <w:w w:val="100"/>
          <w:position w:val="-1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Be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6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B6B"/>
          <w:spacing w:val="0"/>
          <w:w w:val="12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left="151"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0"/>
          <w:w w:val="149"/>
          <w:position w:val="-3"/>
        </w:rPr>
        <w:t>1-</w:t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B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5"/>
          <w:szCs w:val="15"/>
          <w:color w:val="8A8A8A"/>
          <w:spacing w:val="0"/>
          <w:w w:val="64"/>
          <w:position w:val="-3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left="16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Ai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99"/>
          <w:position w:val="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7"/>
          <w:w w:val="19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5"/>
          <w:position w:val="1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17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15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[Teslim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175" w:right="-20"/>
        <w:jc w:val="left"/>
        <w:tabs>
          <w:tab w:pos="1940" w:val="left"/>
          <w:tab w:pos="2540" w:val="left"/>
          <w:tab w:pos="6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22"/>
          <w:szCs w:val="22"/>
          <w:color w:val="696B6B"/>
          <w:spacing w:val="-27"/>
          <w:w w:val="126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86"/>
        </w:rPr>
        <w:t>ar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8"/>
          <w:w w:val="86"/>
        </w:rPr>
        <w:t>i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7"/>
        </w:rPr>
        <w:t>h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21"/>
          <w:w w:val="13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30"/>
        </w:rPr>
        <w:t>20.05.20ı7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1.5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40" w:lineRule="auto"/>
        <w:ind w:left="265" w:right="-20"/>
        <w:jc w:val="left"/>
        <w:tabs>
          <w:tab w:pos="1120" w:val="left"/>
          <w:tab w:pos="8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3.484489pt;margin-top:7.951201pt;width:81.848387pt;height:57pt;mso-position-horizontal-relative:page;mso-position-vertical-relative:paragraph;z-index:-17047" type="#_x0000_t202" filled="f" stroked="f">
            <v:textbox inset="0,0,0,0">
              <w:txbxContent>
                <w:p>
                  <w:pPr>
                    <w:spacing w:before="0" w:after="0" w:line="1140" w:lineRule="exact"/>
                    <w:ind w:right="-211"/>
                    <w:jc w:val="left"/>
                    <w:rPr>
                      <w:rFonts w:ascii="Arial" w:hAnsi="Arial" w:cs="Arial" w:eastAsia="Arial"/>
                      <w:sz w:val="114"/>
                      <w:szCs w:val="114"/>
                    </w:rPr>
                  </w:pPr>
                  <w:rPr/>
                  <w:r>
                    <w:rPr>
                      <w:rFonts w:ascii="Arial" w:hAnsi="Arial" w:cs="Arial" w:eastAsia="Arial"/>
                      <w:sz w:val="114"/>
                      <w:szCs w:val="114"/>
                      <w:color w:val="3F4466"/>
                      <w:w w:val="113"/>
                      <w:position w:val="-1"/>
                    </w:rPr>
                    <w:t>:t;</w:t>
                  </w:r>
                  <w:r>
                    <w:rPr>
                      <w:rFonts w:ascii="Arial" w:hAnsi="Arial" w:cs="Arial" w:eastAsia="Arial"/>
                      <w:sz w:val="114"/>
                      <w:szCs w:val="114"/>
                      <w:color w:val="3F4466"/>
                      <w:spacing w:val="-66"/>
                      <w:w w:val="114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114"/>
                      <w:szCs w:val="114"/>
                      <w:color w:val="2A2A2A"/>
                      <w:spacing w:val="0"/>
                      <w:w w:val="27"/>
                      <w:position w:val="-1"/>
                    </w:rPr>
                    <w:t>;"</w:t>
                  </w:r>
                  <w:r>
                    <w:rPr>
                      <w:rFonts w:ascii="Arial" w:hAnsi="Arial" w:cs="Arial" w:eastAsia="Arial"/>
                      <w:sz w:val="114"/>
                      <w:szCs w:val="11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8"/>
        </w:rPr>
        <w:t>Ö!üJYaralı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9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5"/>
        </w:rPr>
        <w:t>PiDE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5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9"/>
          <w:w w:val="1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Kını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16"/>
        </w:rPr>
        <w:t>!.Posta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7"/>
          <w:position w:val="1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0"/>
          <w:w w:val="108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6"/>
          <w:position w:val="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349" w:lineRule="exact"/>
        <w:ind w:left="4639" w:right="-20"/>
        <w:jc w:val="left"/>
        <w:tabs>
          <w:tab w:pos="87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3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3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3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1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76"/>
          <w:position w:val="-2"/>
        </w:rPr>
        <w:t>3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-29"/>
          <w:w w:val="100"/>
          <w:position w:val="-2"/>
        </w:rPr>
        <w:t> </w:t>
      </w:r>
      <w:r>
        <w:rPr>
          <w:rFonts w:ascii="Arial" w:hAnsi="Arial" w:cs="Arial" w:eastAsia="Arial"/>
          <w:sz w:val="32"/>
          <w:szCs w:val="32"/>
          <w:color w:val="2A2A2A"/>
          <w:spacing w:val="0"/>
          <w:w w:val="60"/>
          <w:position w:val="-2"/>
        </w:rPr>
        <w:t>o</w:t>
      </w:r>
      <w:r>
        <w:rPr>
          <w:rFonts w:ascii="Arial" w:hAnsi="Arial" w:cs="Arial" w:eastAsia="Arial"/>
          <w:sz w:val="32"/>
          <w:szCs w:val="32"/>
          <w:color w:val="2A2A2A"/>
          <w:spacing w:val="39"/>
          <w:w w:val="6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0"/>
          <w:position w:val="-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6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0"/>
          <w:position w:val="-2"/>
        </w:rPr>
        <w:t>YIS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60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A2A2A"/>
          <w:spacing w:val="0"/>
          <w:w w:val="60"/>
          <w:position w:val="-2"/>
        </w:rPr>
        <w:t>7.017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4828" w:right="565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8"/>
          <w:position w:val="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right="1706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83"/>
          <w:i/>
        </w:rPr>
        <w:t>  </w:t>
      </w:r>
      <w:r>
        <w:rPr>
          <w:rFonts w:ascii="Arial" w:hAnsi="Arial" w:cs="Arial" w:eastAsia="Arial"/>
          <w:sz w:val="19"/>
          <w:szCs w:val="19"/>
          <w:color w:val="3B3B3B"/>
          <w:spacing w:val="33"/>
          <w:w w:val="83"/>
          <w:i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83"/>
          <w:i/>
        </w:rPr>
        <w:t>1</w:t>
      </w:r>
      <w:r>
        <w:rPr>
          <w:rFonts w:ascii="Arial" w:hAnsi="Arial" w:cs="Arial" w:eastAsia="Arial"/>
          <w:sz w:val="19"/>
          <w:szCs w:val="19"/>
          <w:color w:val="3B3B3B"/>
          <w:spacing w:val="-3"/>
          <w:w w:val="83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22"/>
        </w:rPr>
        <w:t>20ı7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194" w:lineRule="exact"/>
        <w:ind w:left="242" w:right="-20"/>
        <w:jc w:val="left"/>
        <w:tabs>
          <w:tab w:pos="8980" w:val="left"/>
          <w:tab w:pos="932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6.149353pt;margin-top:5.206275pt;width:6.520576pt;height:33.424318pt;mso-position-horizontal-relative:page;mso-position-vertical-relative:paragraph;z-index:-17055" type="#_x0000_t202" filled="f" stroked="f">
            <v:textbox inset="0,0,0,0">
              <w:txbxContent>
                <w:p>
                  <w:pPr>
                    <w:spacing w:before="5" w:after="0" w:line="240" w:lineRule="auto"/>
                    <w:ind w:left="64" w:right="-52"/>
                    <w:jc w:val="left"/>
                    <w:rPr>
                      <w:rFonts w:ascii="Times New Roman" w:hAnsi="Times New Roman" w:cs="Times New Roman" w:eastAsia="Times New Roman"/>
                      <w:sz w:val="8"/>
                      <w:szCs w:val="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696B6B"/>
                      <w:spacing w:val="0"/>
                      <w:w w:val="33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İtfaiyeci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8"/>
          <w:szCs w:val="8"/>
          <w:color w:val="A1A1A1"/>
          <w:spacing w:val="0"/>
          <w:w w:val="385"/>
          <w:position w:val="1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A1A1A1"/>
          <w:spacing w:val="-59"/>
          <w:w w:val="385"/>
          <w:position w:val="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1A1A1"/>
          <w:spacing w:val="0"/>
          <w:w w:val="100"/>
          <w:position w:val="1"/>
        </w:rPr>
        <w:t>..</w:t>
      </w:r>
      <w:r>
        <w:rPr>
          <w:rFonts w:ascii="Times New Roman" w:hAnsi="Times New Roman" w:cs="Times New Roman" w:eastAsia="Times New Roman"/>
          <w:sz w:val="8"/>
          <w:szCs w:val="8"/>
          <w:color w:val="A1A1A1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1A1A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A1A1A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0"/>
          <w:w w:val="87"/>
          <w:position w:val="1"/>
        </w:rPr>
        <w:t>"-""</w:t>
      </w:r>
      <w:r>
        <w:rPr>
          <w:rFonts w:ascii="Times New Roman" w:hAnsi="Times New Roman" w:cs="Times New Roman" w:eastAsia="Times New Roman"/>
          <w:sz w:val="8"/>
          <w:szCs w:val="8"/>
          <w:color w:val="B1B1B1"/>
          <w:spacing w:val="-19"/>
          <w:w w:val="87"/>
          <w:position w:val="1"/>
        </w:rPr>
        <w:t>"</w:t>
      </w:r>
      <w:r>
        <w:rPr>
          <w:rFonts w:ascii="Times New Roman" w:hAnsi="Times New Roman" w:cs="Times New Roman" w:eastAsia="Times New Roman"/>
          <w:sz w:val="8"/>
          <w:szCs w:val="8"/>
          <w:color w:val="A1A1A1"/>
          <w:spacing w:val="0"/>
          <w:w w:val="133"/>
          <w:position w:val="1"/>
        </w:rPr>
        <w:t>..</w:t>
      </w:r>
      <w:r>
        <w:rPr>
          <w:rFonts w:ascii="Times New Roman" w:hAnsi="Times New Roman" w:cs="Times New Roman" w:eastAsia="Times New Roman"/>
          <w:sz w:val="8"/>
          <w:szCs w:val="8"/>
          <w:color w:val="A1A1A1"/>
          <w:spacing w:val="0"/>
          <w:w w:val="201"/>
          <w:position w:val="1"/>
        </w:rPr>
        <w:t>•J</w:t>
      </w:r>
      <w:r>
        <w:rPr>
          <w:rFonts w:ascii="Times New Roman" w:hAnsi="Times New Roman" w:cs="Times New Roman" w:eastAsia="Times New Roman"/>
          <w:sz w:val="8"/>
          <w:szCs w:val="8"/>
          <w:color w:val="A1A1A1"/>
          <w:spacing w:val="0"/>
          <w:w w:val="200"/>
          <w:position w:val="1"/>
        </w:rPr>
        <w:t>\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361" w:lineRule="exact"/>
        <w:ind w:left="2131" w:right="-20"/>
        <w:jc w:val="left"/>
        <w:tabs>
          <w:tab w:pos="8580" w:val="left"/>
        </w:tabs>
        <w:rPr>
          <w:rFonts w:ascii="Arial" w:hAnsi="Arial" w:cs="Arial" w:eastAsia="Arial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9.592255pt;margin-top:18.066446pt;width:10.950248pt;height:24.221635pt;mso-position-horizontal-relative:page;mso-position-vertical-relative:paragraph;z-index:-17054" type="#_x0000_t202" filled="f" stroked="f">
            <v:textbox inset="0,0,0,0">
              <w:txbxContent>
                <w:p>
                  <w:pPr>
                    <w:spacing w:before="0" w:after="0" w:line="429" w:lineRule="exact"/>
                    <w:ind w:left="58" w:right="-20"/>
                    <w:jc w:val="left"/>
                    <w:rPr>
                      <w:rFonts w:ascii="Times New Roman" w:hAnsi="Times New Roman" w:cs="Times New Roman" w:eastAsia="Times New Roman"/>
                      <w:sz w:val="42"/>
                      <w:szCs w:val="4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B1B1B1"/>
                      <w:spacing w:val="0"/>
                      <w:w w:val="58"/>
                      <w:i/>
                      <w:position w:val="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9.483429pt;margin-top:27.532797pt;width:11.311087pt;height:23.919405pt;mso-position-horizontal-relative:page;mso-position-vertical-relative:paragraph;z-index:-17053" type="#_x0000_t202" filled="f" stroked="f">
            <v:textbox inset="0,0,0,0">
              <w:txbxContent>
                <w:p>
                  <w:pPr>
                    <w:spacing w:before="0" w:after="0" w:line="266" w:lineRule="exact"/>
                    <w:ind w:right="-20"/>
                    <w:jc w:val="right"/>
                    <w:rPr>
                      <w:rFonts w:ascii="Arial" w:hAnsi="Arial" w:cs="Arial" w:eastAsia="Arial"/>
                      <w:sz w:val="26"/>
                      <w:szCs w:val="26"/>
                    </w:rPr>
                  </w:pPr>
                  <w:rPr/>
                  <w:r>
                    <w:rPr>
                      <w:rFonts w:ascii="Arial" w:hAnsi="Arial" w:cs="Arial" w:eastAsia="Arial"/>
                      <w:sz w:val="26"/>
                      <w:szCs w:val="26"/>
                      <w:color w:val="B1B1B1"/>
                      <w:spacing w:val="0"/>
                      <w:w w:val="47"/>
                    </w:rPr>
                    <w:t>..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2.656097pt;margin-top:18.066446pt;width:42.783283pt;height:49.243525pt;mso-position-horizontal-relative:page;mso-position-vertical-relative:paragraph;z-index:-17052" type="#_x0000_t202" filled="f" stroked="f">
            <v:textbox inset="0,0,0,0">
              <w:txbxContent>
                <w:p>
                  <w:pPr>
                    <w:spacing w:before="0" w:after="0" w:line="372" w:lineRule="exact"/>
                    <w:ind w:left="98" w:right="-103"/>
                    <w:jc w:val="left"/>
                    <w:rPr>
                      <w:rFonts w:ascii="Times New Roman" w:hAnsi="Times New Roman" w:cs="Times New Roman" w:eastAsia="Times New Roman"/>
                      <w:sz w:val="42"/>
                      <w:szCs w:val="4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8A8A8A"/>
                      <w:spacing w:val="-17"/>
                      <w:w w:val="63"/>
                      <w:i/>
                      <w:position w:val="-4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696B6B"/>
                      <w:spacing w:val="0"/>
                      <w:w w:val="94"/>
                      <w:i/>
                      <w:position w:val="-4"/>
                    </w:rPr>
                    <w:t>nn1i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60" w:lineRule="exact"/>
                    <w:ind w:left="117" w:right="-52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31"/>
                      <w:szCs w:val="31"/>
                      <w:color w:val="8A8A8A"/>
                      <w:spacing w:val="-39"/>
                      <w:w w:val="86"/>
                      <w:position w:val="1"/>
                    </w:rPr>
                    <w:t>,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B1B1B1"/>
                      <w:spacing w:val="0"/>
                      <w:w w:val="60"/>
                      <w:position w:val="1"/>
                    </w:rPr>
                    <w:t>.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B1B1B1"/>
                      <w:spacing w:val="-10"/>
                      <w:w w:val="100"/>
                      <w:position w:val="1"/>
                    </w:rPr>
                    <w:t> 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8A8A8A"/>
                      <w:spacing w:val="0"/>
                      <w:w w:val="100"/>
                      <w:position w:val="1"/>
                    </w:rPr>
                    <w:t>'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8A8A8A"/>
                      <w:spacing w:val="14"/>
                      <w:w w:val="100"/>
                      <w:position w:val="1"/>
                    </w:rPr>
                    <w:t> 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2A2A2A"/>
                      <w:spacing w:val="0"/>
                      <w:w w:val="100"/>
                      <w:position w:val="1"/>
                    </w:rPr>
                    <w:t>ı</w:t>
                  </w:r>
                  <w:r>
                    <w:rPr>
                      <w:rFonts w:ascii="Arial" w:hAnsi="Arial" w:cs="Arial" w:eastAsia="Arial"/>
                      <w:sz w:val="31"/>
                      <w:szCs w:val="31"/>
                      <w:color w:val="2A2A2A"/>
                      <w:spacing w:val="-31"/>
                      <w:w w:val="100"/>
                      <w:position w:val="1"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3B3B3B"/>
                      <w:spacing w:val="12"/>
                      <w:w w:val="63"/>
                      <w:position w:val="1"/>
                    </w:rPr>
                    <w:t>f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565757"/>
                      <w:spacing w:val="0"/>
                      <w:w w:val="86"/>
                      <w:position w:val="1"/>
                    </w:rPr>
                    <w:t>a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565757"/>
                      <w:spacing w:val="-30"/>
                      <w:w w:val="86"/>
                      <w:position w:val="1"/>
                    </w:rPr>
                    <w:t>i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3B3B3B"/>
                      <w:spacing w:val="0"/>
                      <w:w w:val="64"/>
                      <w:position w:val="1"/>
                    </w:rPr>
                    <w:t>y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4"/>
          <w:szCs w:val="24"/>
          <w:color w:val="565757"/>
          <w:spacing w:val="0"/>
          <w:w w:val="126"/>
          <w:position w:val="-9"/>
        </w:rPr>
        <w:t>Naim</w:t>
      </w:r>
      <w:r>
        <w:rPr>
          <w:rFonts w:ascii="Times New Roman" w:hAnsi="Times New Roman" w:cs="Times New Roman" w:eastAsia="Times New Roman"/>
          <w:sz w:val="24"/>
          <w:szCs w:val="24"/>
          <w:color w:val="565757"/>
          <w:spacing w:val="26"/>
          <w:w w:val="126"/>
          <w:position w:val="-9"/>
        </w:rPr>
        <w:t> </w:t>
      </w:r>
      <w:r>
        <w:rPr>
          <w:rFonts w:ascii="Arial" w:hAnsi="Arial" w:cs="Arial" w:eastAsia="Arial"/>
          <w:sz w:val="25"/>
          <w:szCs w:val="25"/>
          <w:color w:val="565757"/>
          <w:spacing w:val="0"/>
          <w:w w:val="126"/>
          <w:position w:val="-9"/>
        </w:rPr>
        <w:t>şiMŞEK</w:t>
      </w:r>
      <w:r>
        <w:rPr>
          <w:rFonts w:ascii="Arial" w:hAnsi="Arial" w:cs="Arial" w:eastAsia="Arial"/>
          <w:sz w:val="25"/>
          <w:szCs w:val="25"/>
          <w:color w:val="565757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25"/>
          <w:szCs w:val="25"/>
          <w:color w:val="565757"/>
          <w:spacing w:val="0"/>
          <w:w w:val="100"/>
          <w:position w:val="-9"/>
        </w:rPr>
      </w:r>
      <w:r>
        <w:rPr>
          <w:rFonts w:ascii="Arial" w:hAnsi="Arial" w:cs="Arial" w:eastAsia="Arial"/>
          <w:sz w:val="49"/>
          <w:szCs w:val="49"/>
          <w:color w:val="3B3B3B"/>
          <w:spacing w:val="0"/>
          <w:w w:val="37"/>
          <w:position w:val="-10"/>
        </w:rPr>
        <w:t>,tı</w:t>
      </w:r>
      <w:r>
        <w:rPr>
          <w:rFonts w:ascii="Arial" w:hAnsi="Arial" w:cs="Arial" w:eastAsia="Arial"/>
          <w:sz w:val="49"/>
          <w:szCs w:val="49"/>
          <w:color w:val="3B3B3B"/>
          <w:spacing w:val="-124"/>
          <w:w w:val="38"/>
          <w:position w:val="-10"/>
        </w:rPr>
        <w:t>r</w:t>
      </w:r>
      <w:r>
        <w:rPr>
          <w:rFonts w:ascii="Arial" w:hAnsi="Arial" w:cs="Arial" w:eastAsia="Arial"/>
          <w:sz w:val="22"/>
          <w:szCs w:val="22"/>
          <w:color w:val="8A8A8A"/>
          <w:spacing w:val="0"/>
          <w:w w:val="51"/>
          <w:position w:val="-11"/>
        </w:rPr>
        <w:t>.</w:t>
      </w:r>
      <w:r>
        <w:rPr>
          <w:rFonts w:ascii="Arial" w:hAnsi="Arial" w:cs="Arial" w:eastAsia="Arial"/>
          <w:sz w:val="22"/>
          <w:szCs w:val="22"/>
          <w:color w:val="8A8A8A"/>
          <w:spacing w:val="-12"/>
          <w:w w:val="51"/>
          <w:position w:val="-11"/>
        </w:rPr>
        <w:t>.</w:t>
      </w:r>
      <w:r>
        <w:rPr>
          <w:rFonts w:ascii="Arial" w:hAnsi="Arial" w:cs="Arial" w:eastAsia="Arial"/>
          <w:sz w:val="49"/>
          <w:szCs w:val="49"/>
          <w:color w:val="3B3B3B"/>
          <w:spacing w:val="0"/>
          <w:w w:val="37"/>
          <w:position w:val="-10"/>
        </w:rPr>
        <w:t>a;</w:t>
      </w:r>
      <w:r>
        <w:rPr>
          <w:rFonts w:ascii="Arial" w:hAnsi="Arial" w:cs="Arial" w:eastAsia="Arial"/>
          <w:sz w:val="49"/>
          <w:szCs w:val="49"/>
          <w:color w:val="3B3B3B"/>
          <w:spacing w:val="-10"/>
          <w:w w:val="38"/>
          <w:position w:val="-10"/>
        </w:rPr>
        <w:t>y</w:t>
      </w:r>
      <w:r>
        <w:rPr>
          <w:rFonts w:ascii="Arial" w:hAnsi="Arial" w:cs="Arial" w:eastAsia="Arial"/>
          <w:sz w:val="49"/>
          <w:szCs w:val="49"/>
          <w:color w:val="696B6B"/>
          <w:spacing w:val="-81"/>
          <w:w w:val="103"/>
          <w:position w:val="-10"/>
        </w:rPr>
        <w:t>"</w:t>
      </w:r>
      <w:r>
        <w:rPr>
          <w:rFonts w:ascii="Arial" w:hAnsi="Arial" w:cs="Arial" w:eastAsia="Arial"/>
          <w:sz w:val="49"/>
          <w:szCs w:val="49"/>
          <w:color w:val="B1B1B1"/>
          <w:spacing w:val="-111"/>
          <w:w w:val="90"/>
          <w:position w:val="-10"/>
        </w:rPr>
        <w:t>,</w:t>
      </w:r>
      <w:r>
        <w:rPr>
          <w:rFonts w:ascii="Arial" w:hAnsi="Arial" w:cs="Arial" w:eastAsia="Arial"/>
          <w:sz w:val="49"/>
          <w:szCs w:val="49"/>
          <w:color w:val="565757"/>
          <w:spacing w:val="0"/>
          <w:w w:val="67"/>
          <w:position w:val="-10"/>
        </w:rPr>
        <w:t>ıı</w:t>
      </w:r>
      <w:r>
        <w:rPr>
          <w:rFonts w:ascii="Arial" w:hAnsi="Arial" w:cs="Arial" w:eastAsia="Arial"/>
          <w:sz w:val="49"/>
          <w:szCs w:val="49"/>
          <w:color w:val="565757"/>
          <w:spacing w:val="0"/>
          <w:w w:val="68"/>
          <w:position w:val="-10"/>
        </w:rPr>
        <w:t>)</w:t>
      </w:r>
      <w:r>
        <w:rPr>
          <w:rFonts w:ascii="Arial" w:hAnsi="Arial" w:cs="Arial" w:eastAsia="Arial"/>
          <w:sz w:val="49"/>
          <w:szCs w:val="49"/>
          <w:color w:val="565757"/>
          <w:spacing w:val="0"/>
          <w:w w:val="67"/>
          <w:position w:val="-10"/>
        </w:rPr>
        <w:t>i'l</w:t>
      </w:r>
      <w:r>
        <w:rPr>
          <w:rFonts w:ascii="Arial" w:hAnsi="Arial" w:cs="Arial" w:eastAsia="Arial"/>
          <w:sz w:val="49"/>
          <w:szCs w:val="49"/>
          <w:color w:val="565757"/>
          <w:spacing w:val="-48"/>
          <w:w w:val="68"/>
          <w:position w:val="-1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-29"/>
          <w:w w:val="62"/>
          <w:position w:val="-1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8A8A8A"/>
          <w:spacing w:val="-1"/>
          <w:w w:val="54"/>
          <w:position w:val="-1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-1"/>
          <w:w w:val="62"/>
          <w:position w:val="-11"/>
        </w:rPr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-4"/>
          <w:w w:val="62"/>
          <w:emboss/>
          <w:position w:val="-1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-4"/>
          <w:w w:val="62"/>
          <w:emboss/>
          <w:position w:val="-11"/>
        </w:rPr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-4"/>
          <w:w w:val="62"/>
          <w:position w:val="-11"/>
        </w:rPr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-4"/>
          <w:w w:val="62"/>
          <w:position w:val="-11"/>
        </w:rPr>
      </w:r>
      <w:r>
        <w:rPr>
          <w:rFonts w:ascii="Times New Roman" w:hAnsi="Times New Roman" w:cs="Times New Roman" w:eastAsia="Times New Roman"/>
          <w:sz w:val="16"/>
          <w:szCs w:val="16"/>
          <w:color w:val="8A8A8A"/>
          <w:spacing w:val="0"/>
          <w:w w:val="54"/>
          <w:position w:val="-1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8A8A8A"/>
          <w:spacing w:val="19"/>
          <w:w w:val="100"/>
          <w:position w:val="-11"/>
        </w:rPr>
        <w:t> </w:t>
      </w:r>
      <w:r>
        <w:rPr>
          <w:rFonts w:ascii="Arial" w:hAnsi="Arial" w:cs="Arial" w:eastAsia="Arial"/>
          <w:sz w:val="49"/>
          <w:szCs w:val="49"/>
          <w:color w:val="565757"/>
          <w:spacing w:val="0"/>
          <w:w w:val="67"/>
          <w:position w:val="-10"/>
        </w:rPr>
        <w:t>T</w:t>
      </w:r>
      <w:r>
        <w:rPr>
          <w:rFonts w:ascii="Arial" w:hAnsi="Arial" w:cs="Arial" w:eastAsia="Arial"/>
          <w:sz w:val="49"/>
          <w:szCs w:val="49"/>
          <w:color w:val="565757"/>
          <w:spacing w:val="23"/>
          <w:w w:val="67"/>
          <w:position w:val="-10"/>
        </w:rPr>
        <w:t>!</w:t>
      </w:r>
      <w:r>
        <w:rPr>
          <w:rFonts w:ascii="Arial" w:hAnsi="Arial" w:cs="Arial" w:eastAsia="Arial"/>
          <w:sz w:val="8"/>
          <w:szCs w:val="8"/>
          <w:color w:val="696B6B"/>
          <w:spacing w:val="0"/>
          <w:w w:val="201"/>
          <w:position w:val="-11"/>
        </w:rPr>
        <w:t>)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240"/>
        </w:sectPr>
      </w:pPr>
      <w:rPr/>
    </w:p>
    <w:p>
      <w:pPr>
        <w:spacing w:before="60" w:after="0" w:line="240" w:lineRule="auto"/>
        <w:ind w:left="2112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565757"/>
          <w:spacing w:val="0"/>
          <w:w w:val="100"/>
        </w:rPr>
        <w:t>i-tfaiv</w:t>
      </w:r>
      <w:r>
        <w:rPr>
          <w:rFonts w:ascii="Arial" w:hAnsi="Arial" w:cs="Arial" w:eastAsia="Arial"/>
          <w:sz w:val="22"/>
          <w:szCs w:val="22"/>
          <w:color w:val="565757"/>
          <w:spacing w:val="0"/>
          <w:w w:val="100"/>
        </w:rPr>
        <w:t>e</w:t>
      </w:r>
      <w:r>
        <w:rPr>
          <w:rFonts w:ascii="Arial" w:hAnsi="Arial" w:cs="Arial" w:eastAsia="Arial"/>
          <w:sz w:val="22"/>
          <w:szCs w:val="22"/>
          <w:color w:val="565757"/>
          <w:spacing w:val="-13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65757"/>
          <w:spacing w:val="0"/>
          <w:w w:val="100"/>
        </w:rPr>
        <w:t>Kuze</w:t>
      </w:r>
      <w:r>
        <w:rPr>
          <w:rFonts w:ascii="Arial" w:hAnsi="Arial" w:cs="Arial" w:eastAsia="Arial"/>
          <w:sz w:val="22"/>
          <w:szCs w:val="22"/>
          <w:color w:val="565757"/>
          <w:spacing w:val="0"/>
          <w:w w:val="100"/>
        </w:rPr>
        <w:t>y</w:t>
      </w:r>
      <w:r>
        <w:rPr>
          <w:rFonts w:ascii="Arial" w:hAnsi="Arial" w:cs="Arial" w:eastAsia="Arial"/>
          <w:sz w:val="22"/>
          <w:szCs w:val="22"/>
          <w:color w:val="565757"/>
          <w:spacing w:val="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696B6B"/>
          <w:spacing w:val="0"/>
          <w:w w:val="102"/>
        </w:rPr>
        <w:t>Bölpe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324" w:lineRule="exact"/>
        <w:ind w:right="-20"/>
        <w:jc w:val="right"/>
        <w:tabs>
          <w:tab w:pos="24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9"/>
          <w:szCs w:val="19"/>
          <w:color w:val="565757"/>
          <w:spacing w:val="0"/>
          <w:w w:val="100"/>
          <w:position w:val="7"/>
        </w:rPr>
        <w:t>1</w:t>
      </w:r>
      <w:r>
        <w:rPr>
          <w:rFonts w:ascii="Arial" w:hAnsi="Arial" w:cs="Arial" w:eastAsia="Arial"/>
          <w:sz w:val="19"/>
          <w:szCs w:val="19"/>
          <w:color w:val="565757"/>
          <w:spacing w:val="0"/>
          <w:w w:val="100"/>
          <w:position w:val="7"/>
        </w:rPr>
        <w:t>.</w:t>
      </w:r>
      <w:r>
        <w:rPr>
          <w:rFonts w:ascii="Arial" w:hAnsi="Arial" w:cs="Arial" w:eastAsia="Arial"/>
          <w:sz w:val="19"/>
          <w:szCs w:val="19"/>
          <w:color w:val="565757"/>
          <w:spacing w:val="9"/>
          <w:w w:val="100"/>
          <w:position w:val="7"/>
        </w:rPr>
        <w:t> </w:t>
      </w:r>
      <w:r>
        <w:rPr>
          <w:rFonts w:ascii="Arial" w:hAnsi="Arial" w:cs="Arial" w:eastAsia="Arial"/>
          <w:sz w:val="19"/>
          <w:szCs w:val="19"/>
          <w:color w:val="565757"/>
          <w:spacing w:val="0"/>
          <w:w w:val="100"/>
          <w:position w:val="7"/>
        </w:rPr>
        <w:t>Post</w:t>
      </w:r>
      <w:r>
        <w:rPr>
          <w:rFonts w:ascii="Arial" w:hAnsi="Arial" w:cs="Arial" w:eastAsia="Arial"/>
          <w:sz w:val="19"/>
          <w:szCs w:val="19"/>
          <w:color w:val="565757"/>
          <w:spacing w:val="0"/>
          <w:w w:val="100"/>
          <w:position w:val="7"/>
        </w:rPr>
        <w:t>a</w:t>
      </w:r>
      <w:r>
        <w:rPr>
          <w:rFonts w:ascii="Arial" w:hAnsi="Arial" w:cs="Arial" w:eastAsia="Arial"/>
          <w:sz w:val="19"/>
          <w:szCs w:val="19"/>
          <w:color w:val="565757"/>
          <w:spacing w:val="0"/>
          <w:w w:val="100"/>
          <w:position w:val="7"/>
        </w:rPr>
        <w:t> </w:t>
      </w:r>
      <w:r>
        <w:rPr>
          <w:rFonts w:ascii="Arial" w:hAnsi="Arial" w:cs="Arial" w:eastAsia="Arial"/>
          <w:sz w:val="19"/>
          <w:szCs w:val="19"/>
          <w:color w:val="565757"/>
          <w:spacing w:val="19"/>
          <w:w w:val="100"/>
          <w:position w:val="7"/>
        </w:rPr>
        <w:t> </w:t>
      </w:r>
      <w:r>
        <w:rPr>
          <w:rFonts w:ascii="Arial" w:hAnsi="Arial" w:cs="Arial" w:eastAsia="Arial"/>
          <w:sz w:val="21"/>
          <w:szCs w:val="21"/>
          <w:color w:val="565757"/>
          <w:spacing w:val="0"/>
          <w:w w:val="100"/>
          <w:position w:val="7"/>
        </w:rPr>
        <w:t>Gn:ı</w:t>
      </w:r>
      <w:r>
        <w:rPr>
          <w:rFonts w:ascii="Arial" w:hAnsi="Arial" w:cs="Arial" w:eastAsia="Arial"/>
          <w:sz w:val="21"/>
          <w:szCs w:val="21"/>
          <w:color w:val="565757"/>
          <w:spacing w:val="23"/>
          <w:w w:val="100"/>
          <w:position w:val="7"/>
        </w:rPr>
        <w:t> </w:t>
      </w:r>
      <w:r>
        <w:rPr>
          <w:rFonts w:ascii="Arial" w:hAnsi="Arial" w:cs="Arial" w:eastAsia="Arial"/>
          <w:sz w:val="21"/>
          <w:szCs w:val="21"/>
          <w:color w:val="565757"/>
          <w:spacing w:val="0"/>
          <w:w w:val="100"/>
          <w:position w:val="7"/>
        </w:rPr>
        <w:t>it</w:t>
      </w:r>
      <w:r>
        <w:rPr>
          <w:rFonts w:ascii="Arial" w:hAnsi="Arial" w:cs="Arial" w:eastAsia="Arial"/>
          <w:sz w:val="21"/>
          <w:szCs w:val="21"/>
          <w:color w:val="565757"/>
          <w:spacing w:val="0"/>
          <w:w w:val="100"/>
          <w:position w:val="7"/>
        </w:rPr>
        <w:t>H</w:t>
      </w:r>
      <w:r>
        <w:rPr>
          <w:rFonts w:ascii="Arial" w:hAnsi="Arial" w:cs="Arial" w:eastAsia="Arial"/>
          <w:sz w:val="21"/>
          <w:szCs w:val="21"/>
          <w:color w:val="565757"/>
          <w:spacing w:val="31"/>
          <w:w w:val="100"/>
          <w:position w:val="7"/>
        </w:rPr>
        <w:t> </w:t>
      </w:r>
      <w:r>
        <w:rPr>
          <w:rFonts w:ascii="Arial" w:hAnsi="Arial" w:cs="Arial" w:eastAsia="Arial"/>
          <w:sz w:val="19"/>
          <w:szCs w:val="19"/>
          <w:color w:val="696B6B"/>
          <w:spacing w:val="0"/>
          <w:w w:val="126"/>
          <w:position w:val="7"/>
        </w:rPr>
        <w:t>Anıiri</w:t>
      </w:r>
      <w:r>
        <w:rPr>
          <w:rFonts w:ascii="Arial" w:hAnsi="Arial" w:cs="Arial" w:eastAsia="Arial"/>
          <w:sz w:val="19"/>
          <w:szCs w:val="19"/>
          <w:color w:val="696B6B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9"/>
          <w:szCs w:val="19"/>
          <w:color w:val="696B6B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1"/>
          <w:szCs w:val="21"/>
          <w:color w:val="565757"/>
          <w:spacing w:val="0"/>
          <w:w w:val="600"/>
          <w:position w:val="-6"/>
        </w:rPr>
        <w:t>H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45" w:lineRule="exact"/>
        <w:ind w:right="59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147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19"/>
          <w:w w:val="14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4"/>
          <w:position w:val="1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84" w:lineRule="exact"/>
        <w:ind w:left="9" w:right="-20"/>
        <w:jc w:val="left"/>
        <w:tabs>
          <w:tab w:pos="900" w:val="left"/>
          <w:tab w:pos="148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B1B1B1"/>
          <w:spacing w:val="-31"/>
          <w:w w:val="47"/>
          <w:position w:val="-9"/>
        </w:rPr>
        <w:t>,</w:t>
      </w:r>
      <w:r>
        <w:rPr>
          <w:rFonts w:ascii="Times New Roman" w:hAnsi="Times New Roman" w:cs="Times New Roman" w:eastAsia="Times New Roman"/>
          <w:sz w:val="42"/>
          <w:szCs w:val="42"/>
          <w:color w:val="A1A1A1"/>
          <w:spacing w:val="-2"/>
          <w:w w:val="16"/>
          <w:position w:val="-3"/>
        </w:rPr>
        <w:t>-</w:t>
      </w:r>
      <w:r>
        <w:rPr>
          <w:rFonts w:ascii="Arial" w:hAnsi="Arial" w:cs="Arial" w:eastAsia="Arial"/>
          <w:sz w:val="26"/>
          <w:szCs w:val="26"/>
          <w:color w:val="B1B1B1"/>
          <w:spacing w:val="0"/>
          <w:w w:val="47"/>
          <w:position w:val="-9"/>
        </w:rPr>
        <w:t>,</w:t>
      </w:r>
      <w:r>
        <w:rPr>
          <w:rFonts w:ascii="Arial" w:hAnsi="Arial" w:cs="Arial" w:eastAsia="Arial"/>
          <w:sz w:val="26"/>
          <w:szCs w:val="26"/>
          <w:color w:val="B1B1B1"/>
          <w:spacing w:val="-29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B1B1B1"/>
          <w:spacing w:val="0"/>
          <w:w w:val="44"/>
          <w:i/>
          <w:position w:val="-3"/>
        </w:rPr>
        <w:t>:</w:t>
      </w:r>
      <w:r>
        <w:rPr>
          <w:rFonts w:ascii="Times New Roman" w:hAnsi="Times New Roman" w:cs="Times New Roman" w:eastAsia="Times New Roman"/>
          <w:sz w:val="42"/>
          <w:szCs w:val="42"/>
          <w:color w:val="B1B1B1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42"/>
          <w:szCs w:val="42"/>
          <w:color w:val="B1B1B1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42"/>
          <w:szCs w:val="42"/>
          <w:color w:val="696B6B"/>
          <w:spacing w:val="0"/>
          <w:w w:val="100"/>
          <w:i/>
          <w:position w:val="-3"/>
        </w:rPr>
        <w:t>i</w:t>
      </w:r>
      <w:r>
        <w:rPr>
          <w:rFonts w:ascii="Times New Roman" w:hAnsi="Times New Roman" w:cs="Times New Roman" w:eastAsia="Times New Roman"/>
          <w:sz w:val="42"/>
          <w:szCs w:val="42"/>
          <w:color w:val="696B6B"/>
          <w:spacing w:val="-25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A1A1A1"/>
          <w:spacing w:val="0"/>
          <w:w w:val="44"/>
          <w:position w:val="-3"/>
        </w:rPr>
        <w:t>\</w:t>
      </w:r>
      <w:r>
        <w:rPr>
          <w:rFonts w:ascii="Times New Roman" w:hAnsi="Times New Roman" w:cs="Times New Roman" w:eastAsia="Times New Roman"/>
          <w:sz w:val="42"/>
          <w:szCs w:val="42"/>
          <w:color w:val="A1A1A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42"/>
          <w:szCs w:val="42"/>
          <w:color w:val="A1A1A1"/>
          <w:spacing w:val="0"/>
          <w:w w:val="100"/>
          <w:position w:val="-3"/>
        </w:rPr>
      </w:r>
      <w:r>
        <w:rPr>
          <w:rFonts w:ascii="Arial" w:hAnsi="Arial" w:cs="Arial" w:eastAsia="Arial"/>
          <w:sz w:val="33"/>
          <w:szCs w:val="33"/>
          <w:color w:val="8A8A8A"/>
          <w:spacing w:val="-32"/>
          <w:w w:val="100"/>
          <w:position w:val="-3"/>
        </w:rPr>
        <w:t>o</w:t>
      </w:r>
      <w:r>
        <w:rPr>
          <w:rFonts w:ascii="Arial" w:hAnsi="Arial" w:cs="Arial" w:eastAsia="Arial"/>
          <w:sz w:val="26"/>
          <w:szCs w:val="26"/>
          <w:color w:val="696B6B"/>
          <w:spacing w:val="-66"/>
          <w:w w:val="145"/>
          <w:position w:val="-9"/>
        </w:rPr>
        <w:t>'</w:t>
      </w:r>
      <w:r>
        <w:rPr>
          <w:rFonts w:ascii="Arial" w:hAnsi="Arial" w:cs="Arial" w:eastAsia="Arial"/>
          <w:sz w:val="33"/>
          <w:szCs w:val="33"/>
          <w:color w:val="B1B1B1"/>
          <w:spacing w:val="-19"/>
          <w:w w:val="94"/>
          <w:position w:val="-3"/>
        </w:rPr>
        <w:t>;</w:t>
      </w:r>
      <w:r>
        <w:rPr>
          <w:rFonts w:ascii="Arial" w:hAnsi="Arial" w:cs="Arial" w:eastAsia="Arial"/>
          <w:sz w:val="26"/>
          <w:szCs w:val="26"/>
          <w:color w:val="B1B1B1"/>
          <w:spacing w:val="0"/>
          <w:w w:val="39"/>
          <w:position w:val="-9"/>
        </w:rPr>
        <w:t>'f</w:t>
      </w:r>
      <w:r>
        <w:rPr>
          <w:rFonts w:ascii="Arial" w:hAnsi="Arial" w:cs="Arial" w:eastAsia="Arial"/>
          <w:sz w:val="26"/>
          <w:szCs w:val="26"/>
          <w:color w:val="B1B1B1"/>
          <w:spacing w:val="-6"/>
          <w:w w:val="100"/>
          <w:position w:val="-9"/>
        </w:rPr>
        <w:t> </w:t>
      </w:r>
      <w:r>
        <w:rPr>
          <w:rFonts w:ascii="Arial" w:hAnsi="Arial" w:cs="Arial" w:eastAsia="Arial"/>
          <w:sz w:val="26"/>
          <w:szCs w:val="26"/>
          <w:color w:val="696B6B"/>
          <w:spacing w:val="0"/>
          <w:w w:val="72"/>
          <w:position w:val="-9"/>
        </w:rPr>
        <w:t>·</w:t>
      </w:r>
      <w:r>
        <w:rPr>
          <w:rFonts w:ascii="Arial" w:hAnsi="Arial" w:cs="Arial" w:eastAsia="Arial"/>
          <w:sz w:val="26"/>
          <w:szCs w:val="26"/>
          <w:color w:val="696B6B"/>
          <w:spacing w:val="37"/>
          <w:w w:val="72"/>
          <w:position w:val="-9"/>
        </w:rPr>
        <w:t> </w:t>
      </w:r>
      <w:r>
        <w:rPr>
          <w:rFonts w:ascii="Arial" w:hAnsi="Arial" w:cs="Arial" w:eastAsia="Arial"/>
          <w:sz w:val="21"/>
          <w:szCs w:val="21"/>
          <w:color w:val="A1A1A1"/>
          <w:spacing w:val="0"/>
          <w:w w:val="72"/>
          <w:position w:val="-3"/>
        </w:rPr>
        <w:t>r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right="-20"/>
        <w:jc w:val="left"/>
        <w:tabs>
          <w:tab w:pos="860" w:val="left"/>
          <w:tab w:pos="1200" w:val="left"/>
          <w:tab w:pos="160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0.880096pt;margin-top:-6.300141pt;width:13.471143pt;height:32.0pt;mso-position-horizontal-relative:page;mso-position-vertical-relative:paragraph;z-index:-17046" type="#_x0000_t202" filled="f" stroked="f">
            <v:textbox inset="0,0,0,0">
              <w:txbxContent>
                <w:p>
                  <w:pPr>
                    <w:spacing w:before="0" w:after="0" w:line="640" w:lineRule="exact"/>
                    <w:ind w:right="-136"/>
                    <w:jc w:val="left"/>
                    <w:rPr>
                      <w:rFonts w:ascii="Arial" w:hAnsi="Arial" w:cs="Arial" w:eastAsia="Arial"/>
                      <w:sz w:val="64"/>
                      <w:szCs w:val="64"/>
                    </w:rPr>
                  </w:pPr>
                  <w:rPr/>
                  <w:r>
                    <w:rPr>
                      <w:rFonts w:ascii="Arial" w:hAnsi="Arial" w:cs="Arial" w:eastAsia="Arial"/>
                      <w:sz w:val="64"/>
                      <w:szCs w:val="64"/>
                      <w:color w:val="B1B1B1"/>
                      <w:spacing w:val="-38"/>
                      <w:w w:val="19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B1B1B1"/>
                      <w:spacing w:val="0"/>
                      <w:w w:val="19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B1B1B1"/>
                      <w:spacing w:val="-13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B1B1B1"/>
                      <w:spacing w:val="-102"/>
                      <w:w w:val="30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64"/>
                      <w:szCs w:val="6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1.781555pt;margin-top:-9.220076pt;width:22.142836pt;height:46.5pt;mso-position-horizontal-relative:page;mso-position-vertical-relative:paragraph;z-index:-17045" type="#_x0000_t202" filled="f" stroked="f">
            <v:textbox inset="0,0,0,0">
              <w:txbxContent>
                <w:p>
                  <w:pPr>
                    <w:spacing w:before="0" w:after="0" w:line="930" w:lineRule="exact"/>
                    <w:ind w:right="-180"/>
                    <w:jc w:val="left"/>
                    <w:rPr>
                      <w:rFonts w:ascii="Arial" w:hAnsi="Arial" w:cs="Arial" w:eastAsia="Arial"/>
                      <w:sz w:val="93"/>
                      <w:szCs w:val="93"/>
                    </w:rPr>
                  </w:pPr>
                  <w:rPr/>
                  <w:r>
                    <w:rPr>
                      <w:rFonts w:ascii="Arial" w:hAnsi="Arial" w:cs="Arial" w:eastAsia="Arial"/>
                      <w:sz w:val="93"/>
                      <w:szCs w:val="93"/>
                      <w:color w:val="23339C"/>
                      <w:spacing w:val="0"/>
                      <w:w w:val="143"/>
                      <w:position w:val="-1"/>
                    </w:rPr>
                    <w:t>)</w:t>
                  </w:r>
                  <w:r>
                    <w:rPr>
                      <w:rFonts w:ascii="Arial" w:hAnsi="Arial" w:cs="Arial" w:eastAsia="Arial"/>
                      <w:sz w:val="93"/>
                      <w:szCs w:val="9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1"/>
          <w:szCs w:val="31"/>
          <w:color w:val="B1B1B1"/>
          <w:spacing w:val="0"/>
          <w:w w:val="46"/>
          <w:position w:val="2"/>
        </w:rPr>
        <w:t>"</w:t>
      </w:r>
      <w:r>
        <w:rPr>
          <w:rFonts w:ascii="Arial" w:hAnsi="Arial" w:cs="Arial" w:eastAsia="Arial"/>
          <w:sz w:val="31"/>
          <w:szCs w:val="31"/>
          <w:color w:val="B1B1B1"/>
          <w:spacing w:val="38"/>
          <w:w w:val="46"/>
          <w:position w:val="2"/>
        </w:rPr>
        <w:t> </w:t>
      </w:r>
      <w:r>
        <w:rPr>
          <w:rFonts w:ascii="Arial" w:hAnsi="Arial" w:cs="Arial" w:eastAsia="Arial"/>
          <w:sz w:val="31"/>
          <w:szCs w:val="31"/>
          <w:color w:val="B1B1B1"/>
          <w:spacing w:val="0"/>
          <w:w w:val="17"/>
          <w:position w:val="2"/>
        </w:rPr>
        <w:t>._.</w:t>
      </w:r>
      <w:r>
        <w:rPr>
          <w:rFonts w:ascii="Arial" w:hAnsi="Arial" w:cs="Arial" w:eastAsia="Arial"/>
          <w:sz w:val="31"/>
          <w:szCs w:val="31"/>
          <w:color w:val="B1B1B1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1"/>
          <w:szCs w:val="31"/>
          <w:color w:val="B1B1B1"/>
          <w:spacing w:val="0"/>
          <w:w w:val="100"/>
          <w:position w:val="2"/>
        </w:rPr>
      </w:r>
      <w:r>
        <w:rPr>
          <w:rFonts w:ascii="Arial" w:hAnsi="Arial" w:cs="Arial" w:eastAsia="Arial"/>
          <w:sz w:val="22"/>
          <w:szCs w:val="22"/>
          <w:color w:val="696B6B"/>
          <w:spacing w:val="0"/>
          <w:w w:val="83"/>
          <w:position w:val="2"/>
        </w:rPr>
        <w:t>e</w:t>
      </w:r>
      <w:r>
        <w:rPr>
          <w:rFonts w:ascii="Arial" w:hAnsi="Arial" w:cs="Arial" w:eastAsia="Arial"/>
          <w:sz w:val="22"/>
          <w:szCs w:val="22"/>
          <w:color w:val="696B6B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2"/>
          <w:szCs w:val="22"/>
          <w:color w:val="696B6B"/>
          <w:spacing w:val="0"/>
          <w:w w:val="100"/>
          <w:position w:val="2"/>
        </w:rPr>
      </w:r>
      <w:r>
        <w:rPr>
          <w:rFonts w:ascii="Arial" w:hAnsi="Arial" w:cs="Arial" w:eastAsia="Arial"/>
          <w:sz w:val="22"/>
          <w:szCs w:val="22"/>
          <w:color w:val="B1B1B1"/>
          <w:spacing w:val="0"/>
          <w:w w:val="83"/>
          <w:position w:val="2"/>
        </w:rPr>
        <w:t>:</w:t>
      </w:r>
      <w:r>
        <w:rPr>
          <w:rFonts w:ascii="Arial" w:hAnsi="Arial" w:cs="Arial" w:eastAsia="Arial"/>
          <w:sz w:val="22"/>
          <w:szCs w:val="22"/>
          <w:color w:val="B1B1B1"/>
          <w:spacing w:val="-7"/>
          <w:w w:val="83"/>
          <w:position w:val="2"/>
        </w:rPr>
        <w:t> </w:t>
      </w:r>
      <w:r>
        <w:rPr>
          <w:rFonts w:ascii="Arial" w:hAnsi="Arial" w:cs="Arial" w:eastAsia="Arial"/>
          <w:sz w:val="22"/>
          <w:szCs w:val="22"/>
          <w:color w:val="8A8A8A"/>
          <w:spacing w:val="0"/>
          <w:w w:val="42"/>
          <w:position w:val="2"/>
        </w:rPr>
        <w:t>.</w:t>
      </w:r>
      <w:r>
        <w:rPr>
          <w:rFonts w:ascii="Arial" w:hAnsi="Arial" w:cs="Arial" w:eastAsia="Arial"/>
          <w:sz w:val="22"/>
          <w:szCs w:val="22"/>
          <w:color w:val="8A8A8A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2"/>
          <w:szCs w:val="22"/>
          <w:color w:val="8A8A8A"/>
          <w:spacing w:val="0"/>
          <w:w w:val="100"/>
          <w:position w:val="2"/>
        </w:rPr>
      </w:r>
      <w:r>
        <w:rPr>
          <w:rFonts w:ascii="Arial" w:hAnsi="Arial" w:cs="Arial" w:eastAsia="Arial"/>
          <w:sz w:val="22"/>
          <w:szCs w:val="22"/>
          <w:color w:val="696B6B"/>
          <w:spacing w:val="3"/>
          <w:w w:val="69"/>
          <w:i/>
          <w:position w:val="2"/>
        </w:rPr>
        <w:t>.</w:t>
      </w:r>
      <w:r>
        <w:rPr>
          <w:rFonts w:ascii="Arial" w:hAnsi="Arial" w:cs="Arial" w:eastAsia="Arial"/>
          <w:sz w:val="22"/>
          <w:szCs w:val="22"/>
          <w:color w:val="696B6B"/>
          <w:spacing w:val="-6"/>
          <w:w w:val="69"/>
          <w:i/>
          <w:position w:val="2"/>
        </w:rPr>
        <w:t>.</w:t>
      </w:r>
      <w:r>
        <w:rPr>
          <w:rFonts w:ascii="Arial" w:hAnsi="Arial" w:cs="Arial" w:eastAsia="Arial"/>
          <w:sz w:val="19"/>
          <w:szCs w:val="19"/>
          <w:color w:val="757991"/>
          <w:spacing w:val="0"/>
          <w:w w:val="69"/>
          <w:i/>
          <w:position w:val="2"/>
        </w:rPr>
        <w:t>.&lt;:/\</w:t>
      </w:r>
      <w:r>
        <w:rPr>
          <w:rFonts w:ascii="Arial" w:hAnsi="Arial" w:cs="Arial" w:eastAsia="Arial"/>
          <w:sz w:val="19"/>
          <w:szCs w:val="19"/>
          <w:color w:val="757991"/>
          <w:spacing w:val="0"/>
          <w:w w:val="69"/>
          <w:i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757991"/>
          <w:spacing w:val="8"/>
          <w:w w:val="69"/>
          <w:i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B1B1B1"/>
          <w:spacing w:val="0"/>
          <w:w w:val="134"/>
          <w:position w:val="2"/>
        </w:rPr>
        <w:t>ı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4" w:right="-20"/>
        <w:jc w:val="left"/>
        <w:tabs>
          <w:tab w:pos="1240" w:val="left"/>
          <w:tab w:pos="1540" w:val="left"/>
          <w:tab w:pos="2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B1B1B1"/>
          <w:w w:val="51"/>
        </w:rPr>
        <w:t>·</w:t>
      </w:r>
      <w:r>
        <w:rPr>
          <w:rFonts w:ascii="Arial" w:hAnsi="Arial" w:cs="Arial" w:eastAsia="Arial"/>
          <w:sz w:val="15"/>
          <w:szCs w:val="15"/>
          <w:color w:val="B1B1B1"/>
          <w:spacing w:val="-32"/>
          <w:w w:val="50"/>
        </w:rPr>
        <w:t>&gt;</w:t>
      </w:r>
      <w:r>
        <w:rPr>
          <w:rFonts w:ascii="Arial" w:hAnsi="Arial" w:cs="Arial" w:eastAsia="Arial"/>
          <w:sz w:val="15"/>
          <w:szCs w:val="15"/>
          <w:color w:val="B1B1B1"/>
          <w:spacing w:val="0"/>
          <w:w w:val="50"/>
        </w:rPr>
        <w:t>.</w:t>
      </w:r>
      <w:r>
        <w:rPr>
          <w:rFonts w:ascii="Arial" w:hAnsi="Arial" w:cs="Arial" w:eastAsia="Arial"/>
          <w:sz w:val="15"/>
          <w:szCs w:val="15"/>
          <w:color w:val="B1B1B1"/>
          <w:spacing w:val="0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B1B1B1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9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bd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21"/>
          <w:w w:val="10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B1B1B1"/>
          <w:spacing w:val="-48"/>
          <w:w w:val="77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4"/>
          <w:w w:val="6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4"/>
          <w:w w:val="8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0"/>
          <w:w w:val="8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65757"/>
          <w:spacing w:val="-43"/>
          <w:w w:val="89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8A8A8A"/>
          <w:spacing w:val="0"/>
          <w:w w:val="9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A8A8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A8A8A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A1A1A1"/>
          <w:spacing w:val="0"/>
          <w:w w:val="5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A1A1A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A1A1A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96B6B"/>
          <w:spacing w:val="0"/>
          <w:w w:val="77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696B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96B6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65757"/>
          <w:spacing w:val="0"/>
          <w:w w:val="77"/>
        </w:rPr>
        <w:t>lı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47" w:right="-20"/>
        <w:jc w:val="left"/>
        <w:tabs>
          <w:tab w:pos="600" w:val="left"/>
          <w:tab w:pos="1220" w:val="left"/>
        </w:tabs>
        <w:rPr>
          <w:rFonts w:ascii="Arial" w:hAnsi="Arial" w:cs="Arial" w:eastAsia="Arial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5"/>
          <w:szCs w:val="5"/>
          <w:color w:val="B1B1B1"/>
          <w:spacing w:val="-15"/>
          <w:w w:val="600"/>
        </w:rPr>
        <w:t>,</w:t>
      </w:r>
      <w:r>
        <w:rPr>
          <w:rFonts w:ascii="Times New Roman" w:hAnsi="Times New Roman" w:cs="Times New Roman" w:eastAsia="Times New Roman"/>
          <w:sz w:val="5"/>
          <w:szCs w:val="5"/>
          <w:color w:val="B1B1B1"/>
          <w:spacing w:val="0"/>
          <w:w w:val="110"/>
        </w:rPr>
        <w:t>o</w:t>
      </w:r>
      <w:r>
        <w:rPr>
          <w:rFonts w:ascii="Times New Roman" w:hAnsi="Times New Roman" w:cs="Times New Roman" w:eastAsia="Times New Roman"/>
          <w:sz w:val="5"/>
          <w:szCs w:val="5"/>
          <w:color w:val="B1B1B1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5"/>
          <w:szCs w:val="5"/>
          <w:color w:val="B1B1B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B1B1B1"/>
          <w:spacing w:val="0"/>
          <w:w w:val="310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B1B1B1"/>
          <w:spacing w:val="-17"/>
          <w:w w:val="310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8A8A8A"/>
          <w:spacing w:val="0"/>
          <w:w w:val="521"/>
        </w:rPr>
        <w:t>:</w:t>
      </w:r>
      <w:r>
        <w:rPr>
          <w:rFonts w:ascii="Times New Roman" w:hAnsi="Times New Roman" w:cs="Times New Roman" w:eastAsia="Times New Roman"/>
          <w:sz w:val="5"/>
          <w:szCs w:val="5"/>
          <w:color w:val="8A8A8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5"/>
          <w:szCs w:val="5"/>
          <w:color w:val="8A8A8A"/>
          <w:spacing w:val="0"/>
          <w:w w:val="100"/>
        </w:rPr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0"/>
          <w:w w:val="180"/>
          <w:i/>
        </w:rPr>
        <w:t>j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-9"/>
          <w:w w:val="180"/>
          <w:i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0"/>
          <w:w w:val="31"/>
          <w:i/>
        </w:rPr>
        <w:t>o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0"/>
          <w:w w:val="31"/>
          <w:i/>
        </w:rPr>
        <w:t>                            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2"/>
          <w:w w:val="31"/>
          <w:i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B1B1B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5"/>
          <w:szCs w:val="5"/>
          <w:color w:val="B1B1B1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5"/>
          <w:szCs w:val="5"/>
          <w:color w:val="B1B1B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B1B1B1"/>
          <w:spacing w:val="0"/>
          <w:w w:val="349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B1B1B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5"/>
          <w:szCs w:val="5"/>
          <w:color w:val="B1B1B1"/>
          <w:spacing w:val="0"/>
          <w:w w:val="220"/>
        </w:rPr>
        <w:t>·</w:t>
      </w:r>
      <w:r>
        <w:rPr>
          <w:rFonts w:ascii="Times New Roman" w:hAnsi="Times New Roman" w:cs="Times New Roman" w:eastAsia="Times New Roman"/>
          <w:sz w:val="5"/>
          <w:szCs w:val="5"/>
          <w:color w:val="B1B1B1"/>
          <w:spacing w:val="11"/>
          <w:w w:val="220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A1A1A1"/>
          <w:spacing w:val="1"/>
          <w:w w:val="480"/>
        </w:rPr>
        <w:t>'</w:t>
      </w:r>
      <w:r>
        <w:rPr>
          <w:rFonts w:ascii="Times New Roman" w:hAnsi="Times New Roman" w:cs="Times New Roman" w:eastAsia="Times New Roman"/>
          <w:sz w:val="5"/>
          <w:szCs w:val="5"/>
          <w:color w:val="696B6B"/>
          <w:spacing w:val="0"/>
          <w:w w:val="163"/>
        </w:rPr>
        <w:t>."</w:t>
      </w:r>
      <w:r>
        <w:rPr>
          <w:rFonts w:ascii="Times New Roman" w:hAnsi="Times New Roman" w:cs="Times New Roman" w:eastAsia="Times New Roman"/>
          <w:sz w:val="5"/>
          <w:szCs w:val="5"/>
          <w:color w:val="696B6B"/>
          <w:spacing w:val="0"/>
          <w:w w:val="100"/>
        </w:rPr>
        <w:t>             </w:t>
      </w:r>
      <w:r>
        <w:rPr>
          <w:rFonts w:ascii="Times New Roman" w:hAnsi="Times New Roman" w:cs="Times New Roman" w:eastAsia="Times New Roman"/>
          <w:sz w:val="5"/>
          <w:szCs w:val="5"/>
          <w:color w:val="696B6B"/>
          <w:spacing w:val="6"/>
          <w:w w:val="100"/>
        </w:rPr>
        <w:t> </w:t>
      </w:r>
      <w:r>
        <w:rPr>
          <w:rFonts w:ascii="Arial" w:hAnsi="Arial" w:cs="Arial" w:eastAsia="Arial"/>
          <w:sz w:val="6"/>
          <w:szCs w:val="6"/>
          <w:color w:val="B1B1B1"/>
          <w:spacing w:val="0"/>
          <w:w w:val="100"/>
        </w:rPr>
        <w:t>&lt;'</w:t>
      </w:r>
      <w:r>
        <w:rPr>
          <w:rFonts w:ascii="Arial" w:hAnsi="Arial" w:cs="Arial" w:eastAsia="Arial"/>
          <w:sz w:val="6"/>
          <w:szCs w:val="6"/>
          <w:color w:val="B1B1B1"/>
          <w:spacing w:val="13"/>
          <w:w w:val="100"/>
        </w:rPr>
        <w:t> </w:t>
      </w:r>
      <w:r>
        <w:rPr>
          <w:rFonts w:ascii="Arial" w:hAnsi="Arial" w:cs="Arial" w:eastAsia="Arial"/>
          <w:sz w:val="6"/>
          <w:szCs w:val="6"/>
          <w:color w:val="A1A1A1"/>
          <w:spacing w:val="0"/>
          <w:w w:val="600"/>
        </w:rPr>
        <w:t>;.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240"/>
          <w:cols w:num="2" w:equalWidth="0">
            <w:col w:w="5575" w:space="2829"/>
            <w:col w:w="3076"/>
          </w:cols>
        </w:sectPr>
      </w:pPr>
      <w:rPr/>
    </w:p>
    <w:p>
      <w:pPr>
        <w:spacing w:before="0" w:after="0" w:line="81" w:lineRule="exact"/>
        <w:ind w:left="2288" w:right="-187"/>
        <w:jc w:val="left"/>
        <w:rPr>
          <w:rFonts w:ascii="Times New Roman" w:hAnsi="Times New Roman" w:cs="Times New Roman" w:eastAsia="Times New Roman"/>
          <w:sz w:val="53"/>
          <w:szCs w:val="53"/>
        </w:rPr>
      </w:pPr>
      <w:rPr/>
      <w:r>
        <w:rPr>
          <w:rFonts w:ascii="Arial" w:hAnsi="Arial" w:cs="Arial" w:eastAsia="Arial"/>
          <w:sz w:val="98"/>
          <w:szCs w:val="98"/>
          <w:color w:val="3B4689"/>
          <w:spacing w:val="0"/>
          <w:w w:val="131"/>
          <w:position w:val="-73"/>
        </w:rPr>
        <w:t>6·</w:t>
      </w:r>
      <w:r>
        <w:rPr>
          <w:rFonts w:ascii="Arial" w:hAnsi="Arial" w:cs="Arial" w:eastAsia="Arial"/>
          <w:sz w:val="98"/>
          <w:szCs w:val="98"/>
          <w:color w:val="3B4689"/>
          <w:spacing w:val="-45"/>
          <w:w w:val="131"/>
          <w:position w:val="-73"/>
        </w:rPr>
        <w:t> </w:t>
      </w:r>
      <w:r>
        <w:rPr>
          <w:rFonts w:ascii="Times New Roman" w:hAnsi="Times New Roman" w:cs="Times New Roman" w:eastAsia="Times New Roman"/>
          <w:sz w:val="53"/>
          <w:szCs w:val="53"/>
          <w:color w:val="282D6B"/>
          <w:spacing w:val="0"/>
          <w:w w:val="218"/>
          <w:i/>
          <w:position w:val="-73"/>
        </w:rPr>
        <w:t>i</w:t>
      </w:r>
      <w:r>
        <w:rPr>
          <w:rFonts w:ascii="Times New Roman" w:hAnsi="Times New Roman" w:cs="Times New Roman" w:eastAsia="Times New Roman"/>
          <w:sz w:val="53"/>
          <w:szCs w:val="53"/>
          <w:color w:val="000000"/>
          <w:spacing w:val="0"/>
          <w:w w:val="100"/>
          <w:position w:val="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141" w:lineRule="atLeast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8"/>
          <w:w w:val="46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8A8A8A"/>
          <w:spacing w:val="-12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115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125" w:lineRule="atLeast"/>
        <w:ind w:right="-90"/>
        <w:jc w:val="lef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33"/>
          <w:szCs w:val="33"/>
          <w:color w:val="C3C3C3"/>
          <w:spacing w:val="0"/>
          <w:w w:val="52"/>
        </w:rPr>
        <w:t>...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02" w:lineRule="atLeast"/>
        <w:ind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A1A1A1"/>
          <w:spacing w:val="1"/>
          <w:w w:val="130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565757"/>
          <w:spacing w:val="0"/>
          <w:w w:val="112"/>
        </w:rPr>
        <w:t>,:</w:t>
      </w:r>
      <w:r>
        <w:rPr>
          <w:rFonts w:ascii="Times New Roman" w:hAnsi="Times New Roman" w:cs="Times New Roman" w:eastAsia="Times New Roman"/>
          <w:sz w:val="10"/>
          <w:szCs w:val="10"/>
          <w:color w:val="565757"/>
          <w:spacing w:val="-12"/>
          <w:w w:val="113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8A8A8A"/>
          <w:spacing w:val="0"/>
          <w:w w:val="78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240"/>
          <w:cols w:num="4" w:equalWidth="0">
            <w:col w:w="4063" w:space="4787"/>
            <w:col w:w="116" w:space="311"/>
            <w:col w:w="129" w:space="384"/>
            <w:col w:w="1690"/>
          </w:cols>
        </w:sectPr>
      </w:pPr>
      <w:rPr/>
    </w:p>
    <w:p>
      <w:pPr>
        <w:spacing w:before="59" w:after="0" w:line="240" w:lineRule="auto"/>
        <w:ind w:left="185" w:right="-63"/>
        <w:jc w:val="left"/>
        <w:tabs>
          <w:tab w:pos="2200" w:val="left"/>
        </w:tabs>
        <w:rPr>
          <w:rFonts w:ascii="Times New Roman" w:hAnsi="Times New Roman" w:cs="Times New Roman" w:eastAsia="Times New Roman"/>
          <w:sz w:val="52"/>
          <w:szCs w:val="52"/>
        </w:rPr>
      </w:pPr>
      <w:rPr/>
      <w:r>
        <w:rPr/>
        <w:pict>
          <v:group style="position:absolute;margin-left:15.550698pt;margin-top:33.173225pt;width:563.861201pt;height:786.070933pt;mso-position-horizontal-relative:page;mso-position-vertical-relative:page;z-index:-17051" coordorigin="311,663" coordsize="11277,15721">
            <v:group style="position:absolute;left:318;top:683;width:1334;height:2" coordorigin="318,683" coordsize="1334,2">
              <v:shape style="position:absolute;left:318;top:683;width:1334;height:2" coordorigin="318,683" coordsize="1334,0" path="m318,683l1652,683e" filled="f" stroked="t" strokeweight=".712246pt" strokecolor="#606060">
                <v:path arrowok="t"/>
              </v:shape>
            </v:group>
            <v:group style="position:absolute;left:1595;top:687;width:565;height:2" coordorigin="1595,687" coordsize="565,2">
              <v:shape style="position:absolute;left:1595;top:687;width:565;height:2" coordorigin="1595,687" coordsize="565,0" path="m1595,687l2160,687e" filled="f" stroked="t" strokeweight=".47483pt" strokecolor="#444444">
                <v:path arrowok="t"/>
              </v:shape>
            </v:group>
            <v:group style="position:absolute;left:2113;top:678;width:2;height:544" coordorigin="2113,678" coordsize="2,544">
              <v:shape style="position:absolute;left:2113;top:678;width:2;height:544" coordorigin="2113,678" coordsize="0,544" path="m2113,1222l2113,678e" filled="f" stroked="t" strokeweight=".949661pt" strokecolor="#575757">
                <v:path arrowok="t"/>
              </v:shape>
            </v:group>
            <v:group style="position:absolute;left:2089;top:687;width:632;height:2" coordorigin="2089,687" coordsize="632,2">
              <v:shape style="position:absolute;left:2089;top:687;width:632;height:2" coordorigin="2089,687" coordsize="632,0" path="m2089,687l2721,687e" filled="f" stroked="t" strokeweight=".949661pt" strokecolor="#676767">
                <v:path arrowok="t"/>
              </v:shape>
            </v:group>
            <v:group style="position:absolute;left:2664;top:687;width:617;height:2" coordorigin="2664,687" coordsize="617,2">
              <v:shape style="position:absolute;left:2664;top:687;width:617;height:2" coordorigin="2664,687" coordsize="617,0" path="m2664,687l3281,687e" filled="f" stroked="t" strokeweight=".47483pt" strokecolor="#4F4F4F">
                <v:path arrowok="t"/>
              </v:shape>
            </v:group>
            <v:group style="position:absolute;left:3224;top:685;width:6192;height:2" coordorigin="3224,685" coordsize="6192,2">
              <v:shape style="position:absolute;left:3224;top:685;width:6192;height:2" coordorigin="3224,685" coordsize="6192,0" path="m3224,685l9416,685e" filled="f" stroked="t" strokeweight=".712246pt" strokecolor="#646464">
                <v:path arrowok="t"/>
              </v:shape>
            </v:group>
            <v:group style="position:absolute;left:9093;top:673;width:2;height:1527" coordorigin="9093,673" coordsize="2,1527">
              <v:shape style="position:absolute;left:9093;top:673;width:2;height:1527" coordorigin="9093,673" coordsize="0,1527" path="m9093,2200l9093,673e" filled="f" stroked="t" strokeweight=".712246pt" strokecolor="#4F4F4F">
                <v:path arrowok="t"/>
              </v:shape>
            </v:group>
            <v:group style="position:absolute;left:9359;top:683;width:313;height:2" coordorigin="9359,683" coordsize="313,2">
              <v:shape style="position:absolute;left:9359;top:683;width:313;height:2" coordorigin="9359,683" coordsize="313,0" path="m9359,683l9672,683e" filled="f" stroked="t" strokeweight=".47483pt" strokecolor="#4F4F4F">
                <v:path arrowok="t"/>
              </v:shape>
            </v:group>
            <v:group style="position:absolute;left:9615;top:683;width:1890;height:2" coordorigin="9615,683" coordsize="1890,2">
              <v:shape style="position:absolute;left:9615;top:683;width:1890;height:2" coordorigin="9615,683" coordsize="1890,0" path="m9615,683l11505,683e" filled="f" stroked="t" strokeweight=".712246pt" strokecolor="#676767">
                <v:path arrowok="t"/>
              </v:shape>
            </v:group>
            <v:group style="position:absolute;left:11508;top:673;width:2;height:2281" coordorigin="11508,673" coordsize="2,2281">
              <v:shape style="position:absolute;left:11508;top:673;width:2;height:2281" coordorigin="11508,673" coordsize="0,2281" path="m11508,2954l11508,673e" filled="f" stroked="t" strokeweight=".949661pt" strokecolor="#676767">
                <v:path arrowok="t"/>
              </v:shape>
            </v:group>
            <v:group style="position:absolute;left:2113;top:1165;width:2;height:372" coordorigin="2113,1165" coordsize="2,372">
              <v:shape style="position:absolute;left:2113;top:1165;width:2;height:372" coordorigin="2113,1165" coordsize="0,372" path="m2113,1537l2113,1165e" filled="f" stroked="t" strokeweight=".47483pt" strokecolor="#282828">
                <v:path arrowok="t"/>
              </v:shape>
            </v:group>
            <v:group style="position:absolute;left:9093;top:1165;width:2;height:243" coordorigin="9093,1165" coordsize="2,243">
              <v:shape style="position:absolute;left:9093;top:1165;width:2;height:243" coordorigin="9093,1165" coordsize="0,243" path="m9093,1408l9093,1165e" filled="f" stroked="t" strokeweight=".47483pt" strokecolor="#3F3F3F">
                <v:path arrowok="t"/>
              </v:shape>
            </v:group>
            <v:group style="position:absolute;left:330;top:673;width:2;height:8920" coordorigin="330,673" coordsize="2,8920">
              <v:shape style="position:absolute;left:330;top:673;width:2;height:8920" coordorigin="330,673" coordsize="0,8920" path="m330,9593l330,673e" filled="f" stroked="t" strokeweight=".712246pt" strokecolor="#575757">
                <v:path arrowok="t"/>
              </v:shape>
            </v:group>
            <v:group style="position:absolute;left:2113;top:1480;width:2;height:721" coordorigin="2113,1480" coordsize="2,721">
              <v:shape style="position:absolute;left:2113;top:1480;width:2;height:721" coordorigin="2113,1480" coordsize="0,721" path="m2113,2200l2113,1480e" filled="f" stroked="t" strokeweight=".949661pt" strokecolor="#5B5B5B">
                <v:path arrowok="t"/>
              </v:shape>
            </v:group>
            <v:group style="position:absolute;left:9100;top:1480;width:2;height:721" coordorigin="9100,1480" coordsize="2,721">
              <v:shape style="position:absolute;left:9100;top:1480;width:2;height:721" coordorigin="9100,1480" coordsize="0,721" path="m9100,2200l9100,1480e" filled="f" stroked="t" strokeweight=".47483pt" strokecolor="#4F4F4F">
                <v:path arrowok="t"/>
              </v:shape>
            </v:group>
            <v:group style="position:absolute;left:318;top:2193;width:11201;height:2" coordorigin="318,2193" coordsize="11201,2">
              <v:shape style="position:absolute;left:318;top:2193;width:11201;height:2" coordorigin="318,2193" coordsize="11201,0" path="m318,2193l11519,2193e" filled="f" stroked="t" strokeweight=".712246pt" strokecolor="#6B6B6B">
                <v:path arrowok="t"/>
              </v:shape>
            </v:group>
            <v:group style="position:absolute;left:9055;top:2193;width:617;height:2" coordorigin="9055,2193" coordsize="617,2">
              <v:shape style="position:absolute;left:9055;top:2193;width:617;height:2" coordorigin="9055,2193" coordsize="617,0" path="m9055,2193l9672,2193e" filled="f" stroked="t" strokeweight=".47483pt" strokecolor="#545454">
                <v:path arrowok="t"/>
              </v:shape>
            </v:group>
            <v:group style="position:absolute;left:330;top:673;width:2;height:8920" coordorigin="330,673" coordsize="2,8920">
              <v:shape style="position:absolute;left:330;top:673;width:2;height:8920" coordorigin="330,673" coordsize="0,8920" path="m330,9593l330,673e" filled="f" stroked="t" strokeweight=".712246pt" strokecolor="#545454">
                <v:path arrowok="t"/>
              </v:shape>
            </v:group>
            <v:group style="position:absolute;left:7797;top:2191;width:2;height:248" coordorigin="7797,2191" coordsize="2,248">
              <v:shape style="position:absolute;left:7797;top:2191;width:2;height:248" coordorigin="7797,2191" coordsize="0,248" path="m7797,2439l7797,2191e" filled="f" stroked="t" strokeweight=".949661pt" strokecolor="#646464">
                <v:path arrowok="t"/>
              </v:shape>
            </v:group>
            <v:group style="position:absolute;left:7759;top:2434;width:570;height:2" coordorigin="7759,2434" coordsize="570,2">
              <v:shape style="position:absolute;left:7759;top:2434;width:570;height:2" coordorigin="7759,2434" coordsize="570,0" path="m7759,2434l8329,2434e" filled="f" stroked="t" strokeweight=".47483pt" strokecolor="#4F4F4F">
                <v:path arrowok="t"/>
              </v:shape>
            </v:group>
            <v:group style="position:absolute;left:8272;top:2432;width:869;height:2" coordorigin="8272,2432" coordsize="869,2">
              <v:shape style="position:absolute;left:8272;top:2432;width:869;height:2" coordorigin="8272,2432" coordsize="869,0" path="m8272,2432l9140,2432e" filled="f" stroked="t" strokeweight=".712246pt" strokecolor="#6B6B6B">
                <v:path arrowok="t"/>
              </v:shape>
            </v:group>
            <v:group style="position:absolute;left:9060;top:2432;width:613;height:2" coordorigin="9060,2432" coordsize="613,2">
              <v:shape style="position:absolute;left:9060;top:2432;width:613;height:2" coordorigin="9060,2432" coordsize="613,0" path="m9060,2432l9672,2432e" filled="f" stroked="t" strokeweight=".47483pt" strokecolor="#575757">
                <v:path arrowok="t"/>
              </v:shape>
            </v:group>
            <v:group style="position:absolute;left:9615;top:2432;width:1904;height:2" coordorigin="9615,2432" coordsize="1904,2">
              <v:shape style="position:absolute;left:9615;top:2432;width:1904;height:2" coordorigin="9615,2432" coordsize="1904,0" path="m9615,2432l11519,2432e" filled="f" stroked="t" strokeweight=".712246pt" strokecolor="#6B6B6B">
                <v:path arrowok="t"/>
              </v:shape>
            </v:group>
            <v:group style="position:absolute;left:323;top:2670;width:11197;height:2" coordorigin="323,2670" coordsize="11197,2">
              <v:shape style="position:absolute;left:323;top:2670;width:11197;height:2" coordorigin="323,2670" coordsize="11197,0" path="m323,2670l11519,2670e" filled="f" stroked="t" strokeweight=".712246pt" strokecolor="#676767">
                <v:path arrowok="t"/>
              </v:shape>
            </v:group>
            <v:group style="position:absolute;left:9359;top:2668;width:313;height:2" coordorigin="9359,2668" coordsize="313,2">
              <v:shape style="position:absolute;left:9359;top:2668;width:313;height:2" coordorigin="9359,2668" coordsize="313,0" path="m9359,2668l9672,2668e" filled="f" stroked="t" strokeweight=".47483pt" strokecolor="#545454">
                <v:path arrowok="t"/>
              </v:shape>
            </v:group>
            <v:group style="position:absolute;left:11510;top:2405;width:2;height:434" coordorigin="11510,2405" coordsize="2,434">
              <v:shape style="position:absolute;left:11510;top:2405;width:2;height:434" coordorigin="11510,2405" coordsize="0,434" path="m11510,2840l11510,2405e" filled="f" stroked="t" strokeweight=".949661pt" strokecolor="#676767">
                <v:path arrowok="t"/>
              </v:shape>
            </v:group>
            <v:group style="position:absolute;left:323;top:2907;width:8006;height:2" coordorigin="323,2907" coordsize="8006,2">
              <v:shape style="position:absolute;left:323;top:2907;width:8006;height:2" coordorigin="323,2907" coordsize="8006,0" path="m323,2907l8329,2907e" filled="f" stroked="t" strokeweight=".712246pt" strokecolor="#646464">
                <v:path arrowok="t"/>
              </v:shape>
            </v:group>
            <v:group style="position:absolute;left:8272;top:2907;width:689;height:2" coordorigin="8272,2907" coordsize="689,2">
              <v:shape style="position:absolute;left:8272;top:2907;width:689;height:2" coordorigin="8272,2907" coordsize="689,0" path="m8272,2907l8960,2907e" filled="f" stroked="t" strokeweight=".47483pt" strokecolor="#4F4F4F">
                <v:path arrowok="t"/>
              </v:shape>
            </v:group>
            <v:group style="position:absolute;left:8837;top:2907;width:2683;height:2" coordorigin="8837,2907" coordsize="2683,2">
              <v:shape style="position:absolute;left:8837;top:2907;width:2683;height:2" coordorigin="8837,2907" coordsize="2683,0" path="m8837,2907l11519,2907e" filled="f" stroked="t" strokeweight=".712246pt" strokecolor="#646464">
                <v:path arrowok="t"/>
              </v:shape>
            </v:group>
            <v:group style="position:absolute;left:328;top:3148;width:8001;height:2" coordorigin="328,3148" coordsize="8001,2">
              <v:shape style="position:absolute;left:328;top:3148;width:8001;height:2" coordorigin="328,3148" coordsize="8001,0" path="m328,3148l8329,3148e" filled="f" stroked="t" strokeweight=".712246pt" strokecolor="#676767">
                <v:path arrowok="t"/>
              </v:shape>
            </v:group>
            <v:group style="position:absolute;left:332;top:2868;width:2;height:305" coordorigin="332,2868" coordsize="2,305">
              <v:shape style="position:absolute;left:332;top:2868;width:2;height:305" coordorigin="332,2868" coordsize="0,305" path="m332,3174l332,2868e" filled="f" stroked="t" strokeweight=".47483pt" strokecolor="#3B3B3B">
                <v:path arrowok="t"/>
              </v:shape>
            </v:group>
            <v:group style="position:absolute;left:8272;top:3145;width:689;height:2" coordorigin="8272,3145" coordsize="689,2">
              <v:shape style="position:absolute;left:8272;top:3145;width:689;height:2" coordorigin="8272,3145" coordsize="689,0" path="m8272,3145l8960,3145e" filled="f" stroked="t" strokeweight=".47483pt" strokecolor="#5B5B5B">
                <v:path arrowok="t"/>
              </v:shape>
            </v:group>
            <v:group style="position:absolute;left:8756;top:3145;width:660;height:2" coordorigin="8756,3145" coordsize="660,2">
              <v:shape style="position:absolute;left:8756;top:3145;width:660;height:2" coordorigin="8756,3145" coordsize="660,0" path="m8756,3145l9416,3145e" filled="f" stroked="t" strokeweight=".949661pt" strokecolor="#707070">
                <v:path arrowok="t"/>
              </v:shape>
            </v:group>
            <v:group style="position:absolute;left:9359;top:3145;width:313;height:2" coordorigin="9359,3145" coordsize="313,2">
              <v:shape style="position:absolute;left:9359;top:3145;width:313;height:2" coordorigin="9359,3145" coordsize="313,0" path="m9359,3145l9672,3145e" filled="f" stroked="t" strokeweight=".47483pt" strokecolor="#545454">
                <v:path arrowok="t"/>
              </v:shape>
            </v:group>
            <v:group style="position:absolute;left:9615;top:3145;width:1904;height:2" coordorigin="9615,3145" coordsize="1904,2">
              <v:shape style="position:absolute;left:9615;top:3145;width:1904;height:2" coordorigin="9615,3145" coordsize="1904,0" path="m9615,3145l11519,3145e" filled="f" stroked="t" strokeweight=".712246pt" strokecolor="#676767">
                <v:path arrowok="t"/>
              </v:shape>
            </v:group>
            <v:group style="position:absolute;left:11512;top:2883;width:2;height:549" coordorigin="11512,2883" coordsize="2,549">
              <v:shape style="position:absolute;left:11512;top:2883;width:2;height:549" coordorigin="11512,2883" coordsize="0,549" path="m11512,3432l11512,2883e" filled="f" stroked="t" strokeweight=".47483pt" strokecolor="#545454">
                <v:path arrowok="t"/>
              </v:shape>
            </v:group>
            <v:group style="position:absolute;left:318;top:3386;width:6439;height:2" coordorigin="318,3386" coordsize="6439,2">
              <v:shape style="position:absolute;left:318;top:3386;width:6439;height:2" coordorigin="318,3386" coordsize="6439,0" path="m318,3386l6757,3386e" filled="f" stroked="t" strokeweight=".712246pt" strokecolor="#6B6B6B">
                <v:path arrowok="t"/>
              </v:shape>
            </v:group>
            <v:group style="position:absolute;left:6700;top:3389;width:280;height:2" coordorigin="6700,3389" coordsize="280,2">
              <v:shape style="position:absolute;left:6700;top:3389;width:280;height:2" coordorigin="6700,3389" coordsize="280,0" path="m6700,3389l6980,3389e" filled="f" stroked="t" strokeweight=".47483pt" strokecolor="#646464">
                <v:path arrowok="t"/>
              </v:shape>
            </v:group>
            <v:group style="position:absolute;left:6923;top:3384;width:2493;height:2" coordorigin="6923,3384" coordsize="2493,2">
              <v:shape style="position:absolute;left:6923;top:3384;width:2493;height:2" coordorigin="6923,3384" coordsize="2493,0" path="m6923,3384l9416,3384e" filled="f" stroked="t" strokeweight=".712246pt" strokecolor="#707070">
                <v:path arrowok="t"/>
              </v:shape>
            </v:group>
            <v:group style="position:absolute;left:9359;top:3384;width:313;height:2" coordorigin="9359,3384" coordsize="313,2">
              <v:shape style="position:absolute;left:9359;top:3384;width:313;height:2" coordorigin="9359,3384" coordsize="313,0" path="m9359,3384l9672,3384e" filled="f" stroked="t" strokeweight=".47483pt" strokecolor="#575757">
                <v:path arrowok="t"/>
              </v:shape>
            </v:group>
            <v:group style="position:absolute;left:9615;top:3384;width:1904;height:2" coordorigin="9615,3384" coordsize="1904,2">
              <v:shape style="position:absolute;left:9615;top:3384;width:1904;height:2" coordorigin="9615,3384" coordsize="1904,0" path="m9615,3384l11519,3384e" filled="f" stroked="t" strokeweight=".712246pt" strokecolor="#676767">
                <v:path arrowok="t"/>
              </v:shape>
            </v:group>
            <v:group style="position:absolute;left:3867;top:3379;width:2;height:764" coordorigin="3867,3379" coordsize="2,764">
              <v:shape style="position:absolute;left:3867;top:3379;width:2;height:764" coordorigin="3867,3379" coordsize="0,764" path="m3867,4143l3867,3379e" filled="f" stroked="t" strokeweight=".949661pt" strokecolor="#575757">
                <v:path arrowok="t"/>
              </v:shape>
            </v:group>
            <v:group style="position:absolute;left:6956;top:3379;width:2;height:248" coordorigin="6956,3379" coordsize="2,248">
              <v:shape style="position:absolute;left:6956;top:3379;width:2;height:248" coordorigin="6956,3379" coordsize="0,248" path="m6956,3627l6956,3379e" filled="f" stroked="t" strokeweight=".47483pt" strokecolor="#4B4B4B">
                <v:path arrowok="t"/>
              </v:shape>
            </v:group>
            <v:group style="position:absolute;left:11515;top:3360;width:2;height:468" coordorigin="11515,3360" coordsize="2,468">
              <v:shape style="position:absolute;left:11515;top:3360;width:2;height:468" coordorigin="11515,3360" coordsize="0,468" path="m11515,3828l11515,3360e" filled="f" stroked="t" strokeweight=".47483pt" strokecolor="#3B3B3B">
                <v:path arrowok="t"/>
              </v:shape>
            </v:group>
            <v:group style="position:absolute;left:3856;top:3806;width:3058;height:2" coordorigin="3856,3806" coordsize="3058,2">
              <v:shape style="position:absolute;left:3856;top:3806;width:3058;height:2" coordorigin="3856,3806" coordsize="3058,0" path="m3856,3806l6914,3806e" filled="f" stroked="t" strokeweight=".47483pt" strokecolor="#878787">
                <v:path arrowok="t"/>
              </v:shape>
            </v:group>
            <v:group style="position:absolute;left:6952;top:3766;width:1254;height:2" coordorigin="6952,3766" coordsize="1254,2">
              <v:shape style="position:absolute;left:6952;top:3766;width:1254;height:2" coordorigin="6952,3766" coordsize="1254,0" path="m6952,3766l8205,3766e" filled="f" stroked="t" strokeweight=".237415pt" strokecolor="#646464">
                <v:path arrowok="t"/>
              </v:shape>
            </v:group>
            <v:group style="position:absolute;left:6956;top:3570;width:2;height:263" coordorigin="6956,3570" coordsize="2,263">
              <v:shape style="position:absolute;left:6956;top:3570;width:2;height:263" coordorigin="6956,3570" coordsize="0,263" path="m6956,3833l6956,3570e" filled="f" stroked="t" strokeweight=".47483pt" strokecolor="#383838">
                <v:path arrowok="t"/>
              </v:shape>
            </v:group>
            <v:group style="position:absolute;left:10969;top:3766;width:551;height:2" coordorigin="10969,3766" coordsize="551,2">
              <v:shape style="position:absolute;left:10969;top:3766;width:551;height:2" coordorigin="10969,3766" coordsize="551,0" path="m10969,3766l11519,3766e" filled="f" stroked="t" strokeweight=".47483pt" strokecolor="#707070">
                <v:path arrowok="t"/>
              </v:shape>
            </v:group>
            <v:group style="position:absolute;left:328;top:4136;width:893;height:2" coordorigin="328,4136" coordsize="893,2">
              <v:shape style="position:absolute;left:328;top:4136;width:893;height:2" coordorigin="328,4136" coordsize="893,0" path="m328,4136l1220,4136e" filled="f" stroked="t" strokeweight=".712246pt" strokecolor="#646464">
                <v:path arrowok="t"/>
              </v:shape>
            </v:group>
            <v:group style="position:absolute;left:1163;top:4138;width:489;height:2" coordorigin="1163,4138" coordsize="489,2">
              <v:shape style="position:absolute;left:1163;top:4138;width:489;height:2" coordorigin="1163,4138" coordsize="489,0" path="m1163,4138l1652,4138e" filled="f" stroked="t" strokeweight=".47483pt" strokecolor="#4F4F4F">
                <v:path arrowok="t"/>
              </v:shape>
            </v:group>
            <v:group style="position:absolute;left:1529;top:4138;width:660;height:2" coordorigin="1529,4138" coordsize="660,2">
              <v:shape style="position:absolute;left:1529;top:4138;width:660;height:2" coordorigin="1529,4138" coordsize="660,0" path="m1529,4138l2189,4138e" filled="f" stroked="t" strokeweight=".949661pt" strokecolor="#676767">
                <v:path arrowok="t"/>
              </v:shape>
            </v:group>
            <v:group style="position:absolute;left:2094;top:4138;width:627;height:2" coordorigin="2094,4138" coordsize="627,2">
              <v:shape style="position:absolute;left:2094;top:4138;width:627;height:2" coordorigin="2094,4138" coordsize="627,0" path="m2094,4138l2721,4138e" filled="f" stroked="t" strokeweight=".47483pt" strokecolor="#4B4B4B">
                <v:path arrowok="t"/>
              </v:shape>
            </v:group>
            <v:group style="position:absolute;left:2664;top:4136;width:950;height:2" coordorigin="2664,4136" coordsize="950,2">
              <v:shape style="position:absolute;left:2664;top:4136;width:950;height:2" coordorigin="2664,4136" coordsize="950,0" path="m2664,4136l3613,4136e" filled="f" stroked="t" strokeweight=".949661pt" strokecolor="#707070">
                <v:path arrowok="t"/>
              </v:shape>
            </v:group>
            <v:group style="position:absolute;left:3556;top:4138;width:342;height:2" coordorigin="3556,4138" coordsize="342,2">
              <v:shape style="position:absolute;left:3556;top:4138;width:342;height:2" coordorigin="3556,4138" coordsize="342,0" path="m3556,4138l3898,4138e" filled="f" stroked="t" strokeweight=".47483pt" strokecolor="#3F3F3F">
                <v:path arrowok="t"/>
              </v:shape>
            </v:group>
            <v:group style="position:absolute;left:3860;top:4128;width:3115;height:2" coordorigin="3860,4128" coordsize="3115,2">
              <v:shape style="position:absolute;left:3860;top:4128;width:3115;height:2" coordorigin="3860,4128" coordsize="3115,0" path="m3860,4128l6975,4128e" filled="f" stroked="t" strokeweight="1.424491pt" strokecolor="#676767">
                <v:path arrowok="t"/>
              </v:shape>
            </v:group>
            <v:group style="position:absolute;left:6959;top:3761;width:2;height:387" coordorigin="6959,3761" coordsize="2,387">
              <v:shape style="position:absolute;left:6959;top:3761;width:2;height:387" coordorigin="6959,3761" coordsize="0,387" path="m6959,4148l6959,3761e" filled="f" stroked="t" strokeweight=".47483pt" strokecolor="#4F4F4F">
                <v:path arrowok="t"/>
              </v:shape>
            </v:group>
            <v:group style="position:absolute;left:6918;top:4133;width:4606;height:2" coordorigin="6918,4133" coordsize="4606,2">
              <v:shape style="position:absolute;left:6918;top:4133;width:4606;height:2" coordorigin="6918,4133" coordsize="4606,0" path="m6918,4133l11524,4133e" filled="f" stroked="t" strokeweight=".712246pt" strokecolor="#676767">
                <v:path arrowok="t"/>
              </v:shape>
            </v:group>
            <v:group style="position:absolute;left:332;top:4090;width:2;height:372" coordorigin="332,4090" coordsize="2,372">
              <v:shape style="position:absolute;left:332;top:4090;width:2;height:372" coordorigin="332,4090" coordsize="0,372" path="m332,4463l332,4090e" filled="f" stroked="t" strokeweight=".47483pt" strokecolor="#343434">
                <v:path arrowok="t"/>
              </v:shape>
            </v:group>
            <v:group style="position:absolute;left:2125;top:4133;width:2;height:811" coordorigin="2125,4133" coordsize="2,811">
              <v:shape style="position:absolute;left:2125;top:4133;width:2;height:811" coordorigin="2125,4133" coordsize="0,811" path="m2125,4945l2125,4133e" filled="f" stroked="t" strokeweight=".949661pt" strokecolor="#5B5B5B">
                <v:path arrowok="t"/>
              </v:shape>
            </v:group>
            <v:group style="position:absolute;left:328;top:4420;width:9088;height:2" coordorigin="328,4420" coordsize="9088,2">
              <v:shape style="position:absolute;left:328;top:4420;width:9088;height:2" coordorigin="328,4420" coordsize="9088,0" path="m328,4420l9416,4420e" filled="f" stroked="t" strokeweight=".712246pt" strokecolor="#606060">
                <v:path arrowok="t"/>
              </v:shape>
            </v:group>
            <v:group style="position:absolute;left:9359;top:4415;width:313;height:2" coordorigin="9359,4415" coordsize="313,2">
              <v:shape style="position:absolute;left:9359;top:4415;width:313;height:2" coordorigin="9359,4415" coordsize="313,0" path="m9359,4415l9672,4415e" filled="f" stroked="t" strokeweight=".47483pt" strokecolor="#4B4B4B">
                <v:path arrowok="t"/>
              </v:shape>
            </v:group>
            <v:group style="position:absolute;left:9615;top:4415;width:1909;height:2" coordorigin="9615,4415" coordsize="1909,2">
              <v:shape style="position:absolute;left:9615;top:4415;width:1909;height:2" coordorigin="9615,4415" coordsize="1909,0" path="m9615,4415l11524,4415e" filled="f" stroked="t" strokeweight=".712246pt" strokecolor="#646464">
                <v:path arrowok="t"/>
              </v:shape>
            </v:group>
            <v:group style="position:absolute;left:11519;top:4090;width:2;height:372" coordorigin="11519,4090" coordsize="2,372">
              <v:shape style="position:absolute;left:11519;top:4090;width:2;height:372" coordorigin="11519,4090" coordsize="0,372" path="m11519,4463l11519,4090e" filled="f" stroked="t" strokeweight=".47483pt" strokecolor="#383838">
                <v:path arrowok="t"/>
              </v:shape>
            </v:group>
            <v:group style="position:absolute;left:2113;top:4661;width:2825;height:2" coordorigin="2113,4661" coordsize="2825,2">
              <v:shape style="position:absolute;left:2113;top:4661;width:2825;height:2" coordorigin="2113,4661" coordsize="2825,0" path="m2113,4661l4938,4661e" filled="f" stroked="t" strokeweight=".712246pt" strokecolor="#646464">
                <v:path arrowok="t"/>
              </v:shape>
            </v:group>
            <v:group style="position:absolute;left:4881;top:4661;width:674;height:2" coordorigin="4881,4661" coordsize="674,2">
              <v:shape style="position:absolute;left:4881;top:4661;width:674;height:2" coordorigin="4881,4661" coordsize="674,0" path="m4881,4661l5556,4661e" filled="f" stroked="t" strokeweight=".47483pt" strokecolor="#484848">
                <v:path arrowok="t"/>
              </v:shape>
            </v:group>
            <v:group style="position:absolute;left:5499;top:4658;width:1258;height:2" coordorigin="5499,4658" coordsize="1258,2">
              <v:shape style="position:absolute;left:5499;top:4658;width:1258;height:2" coordorigin="5499,4658" coordsize="1258,0" path="m5499,4658l6757,4658e" filled="f" stroked="t" strokeweight=".712246pt" strokecolor="#646464">
                <v:path arrowok="t"/>
              </v:shape>
            </v:group>
            <v:group style="position:absolute;left:6700;top:4658;width:280;height:2" coordorigin="6700,4658" coordsize="280,2">
              <v:shape style="position:absolute;left:6700;top:4658;width:280;height:2" coordorigin="6700,4658" coordsize="280,0" path="m6700,4658l6980,4658e" filled="f" stroked="t" strokeweight=".47483pt" strokecolor="#3B3B3B">
                <v:path arrowok="t"/>
              </v:shape>
            </v:group>
            <v:group style="position:absolute;left:6923;top:4656;width:4606;height:2" coordorigin="6923,4656" coordsize="4606,2">
              <v:shape style="position:absolute;left:6923;top:4656;width:4606;height:2" coordorigin="6923,4656" coordsize="4606,0" path="m6923,4656l11529,4656e" filled="f" stroked="t" strokeweight=".712246pt" strokecolor="#676767">
                <v:path arrowok="t"/>
              </v:shape>
            </v:group>
            <v:group style="position:absolute;left:9359;top:4653;width:313;height:2" coordorigin="9359,4653" coordsize="313,2">
              <v:shape style="position:absolute;left:9359;top:4653;width:313;height:2" coordorigin="9359,4653" coordsize="313,0" path="m9359,4653l9672,4653e" filled="f" stroked="t" strokeweight=".47483pt" strokecolor="#4F4F4F">
                <v:path arrowok="t"/>
              </v:shape>
            </v:group>
            <v:group style="position:absolute;left:11524;top:845;width:2;height:6262" coordorigin="11524,845" coordsize="2,6262">
              <v:shape style="position:absolute;left:11524;top:845;width:2;height:6262" coordorigin="11524,845" coordsize="0,6262" path="m11524,7107l11524,845e" filled="f" stroked="t" strokeweight=".47483pt" strokecolor="#5B5B5B">
                <v:path arrowok="t"/>
              </v:shape>
            </v:group>
            <v:group style="position:absolute;left:4914;top:4649;width:2;height:2205" coordorigin="4914,4649" coordsize="2,2205">
              <v:shape style="position:absolute;left:4914;top:4649;width:2;height:2205" coordorigin="4914,4649" coordsize="0,2205" path="m4914,6854l4914,4649e" filled="f" stroked="t" strokeweight=".712246pt" strokecolor="#575757">
                <v:path arrowok="t"/>
              </v:shape>
            </v:group>
            <v:group style="position:absolute;left:7806;top:4644;width:2;height:515" coordorigin="7806,4644" coordsize="2,515">
              <v:shape style="position:absolute;left:7806;top:4644;width:2;height:515" coordorigin="7806,4644" coordsize="0,515" path="m7806,5159l7806,4644e" filled="f" stroked="t" strokeweight=".949661pt" strokecolor="#575757">
                <v:path arrowok="t"/>
              </v:shape>
            </v:group>
            <v:group style="position:absolute;left:11519;top:4587;width:2;height:592" coordorigin="11519,4587" coordsize="2,592">
              <v:shape style="position:absolute;left:11519;top:4587;width:2;height:592" coordorigin="11519,4587" coordsize="0,592" path="m11519,5178l11519,4587e" filled="f" stroked="t" strokeweight=".949661pt" strokecolor="#707070">
                <v:path arrowok="t"/>
              </v:shape>
            </v:group>
            <v:group style="position:absolute;left:2122;top:4887;width:2;height:282" coordorigin="2122,4887" coordsize="2,282">
              <v:shape style="position:absolute;left:2122;top:4887;width:2;height:282" coordorigin="2122,4887" coordsize="0,282" path="m2122,5169l2122,4887e" filled="f" stroked="t" strokeweight=".47483pt" strokecolor="#2F2F2F">
                <v:path arrowok="t"/>
              </v:shape>
            </v:group>
            <v:group style="position:absolute;left:4905;top:5155;width:1852;height:2" coordorigin="4905,5155" coordsize="1852,2">
              <v:shape style="position:absolute;left:4905;top:5155;width:1852;height:2" coordorigin="4905,5155" coordsize="1852,0" path="m4905,5155l6757,5155e" filled="f" stroked="t" strokeweight=".712246pt" strokecolor="#606060">
                <v:path arrowok="t"/>
              </v:shape>
            </v:group>
            <v:group style="position:absolute;left:6700;top:5155;width:280;height:2" coordorigin="6700,5155" coordsize="280,2">
              <v:shape style="position:absolute;left:6700;top:5155;width:280;height:2" coordorigin="6700,5155" coordsize="280,0" path="m6700,5155l6980,5155e" filled="f" stroked="t" strokeweight=".47483pt" strokecolor="#4B4B4B">
                <v:path arrowok="t"/>
              </v:shape>
            </v:group>
            <v:group style="position:absolute;left:6923;top:5152;width:907;height:2" coordorigin="6923,5152" coordsize="907,2">
              <v:shape style="position:absolute;left:6923;top:5152;width:907;height:2" coordorigin="6923,5152" coordsize="907,0" path="m6923,5152l7830,5152e" filled="f" stroked="t" strokeweight=".949661pt" strokecolor="#707070">
                <v:path arrowok="t"/>
              </v:shape>
            </v:group>
            <v:group style="position:absolute;left:7759;top:5152;width:570;height:2" coordorigin="7759,5152" coordsize="570,2">
              <v:shape style="position:absolute;left:7759;top:5152;width:570;height:2" coordorigin="7759,5152" coordsize="570,0" path="m7759,5152l8329,5152e" filled="f" stroked="t" strokeweight=".47483pt" strokecolor="#4F4F4F">
                <v:path arrowok="t"/>
              </v:shape>
            </v:group>
            <v:group style="position:absolute;left:8272;top:5152;width:883;height:2" coordorigin="8272,5152" coordsize="883,2">
              <v:shape style="position:absolute;left:8272;top:5152;width:883;height:2" coordorigin="8272,5152" coordsize="883,0" path="m8272,5152l9155,5152e" filled="f" stroked="t" strokeweight=".949661pt" strokecolor="#676767">
                <v:path arrowok="t"/>
              </v:shape>
            </v:group>
            <v:group style="position:absolute;left:9060;top:5155;width:356;height:2" coordorigin="9060,5155" coordsize="356,2">
              <v:shape style="position:absolute;left:9060;top:5155;width:356;height:2" coordorigin="9060,5155" coordsize="356,0" path="m9060,5155l9416,5155e" filled="f" stroked="t" strokeweight=".47483pt" strokecolor="#4F4F4F">
                <v:path arrowok="t"/>
              </v:shape>
            </v:group>
            <v:group style="position:absolute;left:9359;top:5155;width:2165;height:2" coordorigin="9359,5155" coordsize="2165,2">
              <v:shape style="position:absolute;left:9359;top:5155;width:2165;height:2" coordorigin="9359,5155" coordsize="2165,0" path="m9359,5155l11524,5155e" filled="f" stroked="t" strokeweight=".712246pt" strokecolor="#676767">
                <v:path arrowok="t"/>
              </v:shape>
            </v:group>
            <v:group style="position:absolute;left:2125;top:5112;width:2;height:558" coordorigin="2125,5112" coordsize="2,558">
              <v:shape style="position:absolute;left:2125;top:5112;width:2;height:558" coordorigin="2125,5112" coordsize="0,558" path="m2125,5670l2125,5112e" filled="f" stroked="t" strokeweight=".47483pt" strokecolor="#444444">
                <v:path arrowok="t"/>
              </v:shape>
            </v:group>
            <v:group style="position:absolute;left:4917;top:4677;width:2;height:1952" coordorigin="4917,4677" coordsize="2,1952">
              <v:shape style="position:absolute;left:4917;top:4677;width:2;height:1952" coordorigin="4917,4677" coordsize="0,1952" path="m4917,6629l4917,4677e" filled="f" stroked="t" strokeweight=".949661pt" strokecolor="#606060">
                <v:path arrowok="t"/>
              </v:shape>
            </v:group>
            <v:group style="position:absolute;left:4905;top:5403;width:2915;height:2" coordorigin="4905,5403" coordsize="2915,2">
              <v:shape style="position:absolute;left:4905;top:5403;width:2915;height:2" coordorigin="4905,5403" coordsize="2915,0" path="m4905,5403l7820,5403e" filled="f" stroked="t" strokeweight=".712246pt" strokecolor="#676767">
                <v:path arrowok="t"/>
              </v:shape>
            </v:group>
            <v:group style="position:absolute;left:7763;top:5403;width:565;height:2" coordorigin="7763,5403" coordsize="565,2">
              <v:shape style="position:absolute;left:7763;top:5403;width:565;height:2" coordorigin="7763,5403" coordsize="565,0" path="m7763,5403l8329,5403e" filled="f" stroked="t" strokeweight=".47483pt" strokecolor="#484848">
                <v:path arrowok="t"/>
              </v:shape>
            </v:group>
            <v:group style="position:absolute;left:8205;top:5403;width:755;height:2" coordorigin="8205,5403" coordsize="755,2">
              <v:shape style="position:absolute;left:8205;top:5403;width:755;height:2" coordorigin="8205,5403" coordsize="755,0" path="m8205,5403l8960,5403e" filled="f" stroked="t" strokeweight=".949661pt" strokecolor="#676767">
                <v:path arrowok="t"/>
              </v:shape>
            </v:group>
            <v:group style="position:absolute;left:8903;top:5403;width:513;height:2" coordorigin="8903,5403" coordsize="513,2">
              <v:shape style="position:absolute;left:8903;top:5403;width:513;height:2" coordorigin="8903,5403" coordsize="513,0" path="m8903,5403l9416,5403e" filled="f" stroked="t" strokeweight=".47483pt" strokecolor="#444444">
                <v:path arrowok="t"/>
              </v:shape>
            </v:group>
            <v:group style="position:absolute;left:9359;top:5403;width:2165;height:2" coordorigin="9359,5403" coordsize="2165,2">
              <v:shape style="position:absolute;left:9359;top:5403;width:2165;height:2" coordorigin="9359,5403" coordsize="2165,0" path="m9359,5403l11524,5403e" filled="f" stroked="t" strokeweight=".712246pt" strokecolor="#646464">
                <v:path arrowok="t"/>
              </v:shape>
            </v:group>
            <v:group style="position:absolute;left:332;top:5365;width:2;height:305" coordorigin="332,5365" coordsize="2,305">
              <v:shape style="position:absolute;left:332;top:5365;width:2;height:305" coordorigin="332,5365" coordsize="0,305" path="m332,5670l332,5365e" filled="f" stroked="t" strokeweight=".47483pt" strokecolor="#282828">
                <v:path arrowok="t"/>
              </v:shape>
            </v:group>
            <v:group style="position:absolute;left:4905;top:5653;width:4055;height:2" coordorigin="4905,5653" coordsize="4055,2">
              <v:shape style="position:absolute;left:4905;top:5653;width:4055;height:2" coordorigin="4905,5653" coordsize="4055,0" path="m4905,5653l8960,5653e" filled="f" stroked="t" strokeweight=".712246pt" strokecolor="#6B6B6B">
                <v:path arrowok="t"/>
              </v:shape>
            </v:group>
            <v:group style="position:absolute;left:8903;top:5651;width:214;height:2" coordorigin="8903,5651" coordsize="214,2">
              <v:shape style="position:absolute;left:8903;top:5651;width:214;height:2" coordorigin="8903,5651" coordsize="214,0" path="m8903,5651l9117,5651e" filled="f" stroked="t" strokeweight=".47483pt" strokecolor="#444444">
                <v:path arrowok="t"/>
              </v:shape>
            </v:group>
            <v:group style="position:absolute;left:9060;top:5653;width:2464;height:2" coordorigin="9060,5653" coordsize="2464,2">
              <v:shape style="position:absolute;left:9060;top:5653;width:2464;height:2" coordorigin="9060,5653" coordsize="2464,0" path="m9060,5653l11524,5653e" filled="f" stroked="t" strokeweight=".712246pt" strokecolor="#6B6B6B">
                <v:path arrowok="t"/>
              </v:shape>
            </v:group>
            <v:group style="position:absolute;left:2127;top:5613;width:2;height:1494" coordorigin="2127,5613" coordsize="2,1494">
              <v:shape style="position:absolute;left:2127;top:5613;width:2;height:1494" coordorigin="2127,5613" coordsize="0,1494" path="m2127,7107l2127,5613e" filled="f" stroked="t" strokeweight=".949661pt" strokecolor="#646464">
                <v:path arrowok="t"/>
              </v:shape>
            </v:group>
            <v:group style="position:absolute;left:2118;top:5897;width:1496;height:2" coordorigin="2118,5897" coordsize="1496,2">
              <v:shape style="position:absolute;left:2118;top:5897;width:1496;height:2" coordorigin="2118,5897" coordsize="1496,0" path="m2118,5897l3613,5897e" filled="f" stroked="t" strokeweight=".712246pt" strokecolor="#6B6B6B">
                <v:path arrowok="t"/>
              </v:shape>
            </v:group>
            <v:group style="position:absolute;left:3556;top:5894;width:332;height:2" coordorigin="3556,5894" coordsize="332,2">
              <v:shape style="position:absolute;left:3556;top:5894;width:332;height:2" coordorigin="3556,5894" coordsize="332,0" path="m3556,5894l3889,5894e" filled="f" stroked="t" strokeweight=".47483pt" strokecolor="#484848">
                <v:path arrowok="t"/>
              </v:shape>
            </v:group>
            <v:group style="position:absolute;left:3832;top:5894;width:750;height:2" coordorigin="3832,5894" coordsize="750,2">
              <v:shape style="position:absolute;left:3832;top:5894;width:750;height:2" coordorigin="3832,5894" coordsize="750,0" path="m3832,5894l4582,5894e" filled="f" stroked="t" strokeweight=".949661pt" strokecolor="#7C7C7C">
                <v:path arrowok="t"/>
              </v:shape>
            </v:group>
            <v:group style="position:absolute;left:4525;top:5894;width:423;height:2" coordorigin="4525,5894" coordsize="423,2">
              <v:shape style="position:absolute;left:4525;top:5894;width:423;height:2" coordorigin="4525,5894" coordsize="423,0" path="m4525,5894l4948,5894e" filled="f" stroked="t" strokeweight=".47483pt" strokecolor="#575757">
                <v:path arrowok="t"/>
              </v:shape>
            </v:group>
            <v:group style="position:absolute;left:4877;top:5892;width:4084;height:2" coordorigin="4877,5892" coordsize="4084,2">
              <v:shape style="position:absolute;left:4877;top:5892;width:4084;height:2" coordorigin="4877,5892" coordsize="4084,0" path="m4877,5892l8960,5892e" filled="f" stroked="t" strokeweight=".712246pt" strokecolor="#707070">
                <v:path arrowok="t"/>
              </v:shape>
            </v:group>
            <v:group style="position:absolute;left:8903;top:5890;width:214;height:2" coordorigin="8903,5890" coordsize="214,2">
              <v:shape style="position:absolute;left:8903;top:5890;width:214;height:2" coordorigin="8903,5890" coordsize="214,0" path="m8903,5890l9117,5890e" filled="f" stroked="t" strokeweight=".47483pt" strokecolor="#545454">
                <v:path arrowok="t"/>
              </v:shape>
            </v:group>
            <v:group style="position:absolute;left:9060;top:5892;width:2469;height:2" coordorigin="9060,5892" coordsize="2469,2">
              <v:shape style="position:absolute;left:9060;top:5892;width:2469;height:2" coordorigin="9060,5892" coordsize="2469,0" path="m9060,5892l11529,5892e" filled="f" stroked="t" strokeweight=".712246pt" strokecolor="#6B6B6B">
                <v:path arrowok="t"/>
              </v:shape>
            </v:group>
            <v:group style="position:absolute;left:760;top:6135;width:3129;height:2" coordorigin="760,6135" coordsize="3129,2">
              <v:shape style="position:absolute;left:760;top:6135;width:3129;height:2" coordorigin="760,6135" coordsize="3129,0" path="m760,6135l3889,6135e" filled="f" stroked="t" strokeweight=".712246pt" strokecolor="#646464">
                <v:path arrowok="t"/>
              </v:shape>
            </v:group>
            <v:group style="position:absolute;left:3832;top:6133;width:750;height:2" coordorigin="3832,6133" coordsize="750,2">
              <v:shape style="position:absolute;left:3832;top:6133;width:750;height:2" coordorigin="3832,6133" coordsize="750,0" path="m3832,6133l4582,6133e" filled="f" stroked="t" strokeweight=".712246pt" strokecolor="#777777">
                <v:path arrowok="t"/>
              </v:shape>
            </v:group>
            <v:group style="position:absolute;left:4525;top:6133;width:423;height:2" coordorigin="4525,6133" coordsize="423,2">
              <v:shape style="position:absolute;left:4525;top:6133;width:423;height:2" coordorigin="4525,6133" coordsize="423,0" path="m4525,6133l4948,6133e" filled="f" stroked="t" strokeweight=".47483pt" strokecolor="#575757">
                <v:path arrowok="t"/>
              </v:shape>
            </v:group>
            <v:group style="position:absolute;left:4877;top:6131;width:6652;height:2" coordorigin="4877,6131" coordsize="6652,2">
              <v:shape style="position:absolute;left:4877;top:6131;width:6652;height:2" coordorigin="4877,6131" coordsize="6652,0" path="m4877,6131l11529,6131e" filled="f" stroked="t" strokeweight=".712246pt" strokecolor="#707070">
                <v:path arrowok="t"/>
              </v:shape>
            </v:group>
            <v:group style="position:absolute;left:7818;top:6123;width:2;height:725" coordorigin="7818,6123" coordsize="2,725">
              <v:shape style="position:absolute;left:7818;top:6123;width:2;height:725" coordorigin="7818,6123" coordsize="0,725" path="m7818,6849l7818,6123e" filled="f" stroked="t" strokeweight=".949661pt" strokecolor="#646464">
                <v:path arrowok="t"/>
              </v:shape>
            </v:group>
            <v:group style="position:absolute;left:2122;top:6606;width:1159;height:2" coordorigin="2122,6606" coordsize="1159,2">
              <v:shape style="position:absolute;left:2122;top:6606;width:1159;height:2" coordorigin="2122,6606" coordsize="1159,0" path="m2122,6606l3281,6606e" filled="f" stroked="t" strokeweight=".712246pt" strokecolor="#6B6B6B">
                <v:path arrowok="t"/>
              </v:shape>
            </v:group>
            <v:group style="position:absolute;left:3224;top:6603;width:389;height:2" coordorigin="3224,6603" coordsize="389,2">
              <v:shape style="position:absolute;left:3224;top:6603;width:389;height:2" coordorigin="3224,6603" coordsize="389,0" path="m3224,6603l3613,6603e" filled="f" stroked="t" strokeweight=".47483pt" strokecolor="#545454">
                <v:path arrowok="t"/>
              </v:shape>
            </v:group>
            <v:group style="position:absolute;left:3556;top:6603;width:3424;height:2" coordorigin="3556,6603" coordsize="3424,2">
              <v:shape style="position:absolute;left:3556;top:6603;width:3424;height:2" coordorigin="3556,6603" coordsize="3424,0" path="m3556,6603l6980,6603e" filled="f" stroked="t" strokeweight=".712246pt" strokecolor="#707070">
                <v:path arrowok="t"/>
              </v:shape>
            </v:group>
            <v:group style="position:absolute;left:6923;top:6601;width:489;height:2" coordorigin="6923,6601" coordsize="489,2">
              <v:shape style="position:absolute;left:6923;top:6601;width:489;height:2" coordorigin="6923,6601" coordsize="489,0" path="m6923,6601l7412,6601e" filled="f" stroked="t" strokeweight=".47483pt" strokecolor="#575757">
                <v:path arrowok="t"/>
              </v:shape>
            </v:group>
            <v:group style="position:absolute;left:7355;top:6598;width:4179;height:2" coordorigin="7355,6598" coordsize="4179,2">
              <v:shape style="position:absolute;left:7355;top:6598;width:4179;height:2" coordorigin="7355,6598" coordsize="4179,0" path="m7355,6598l11534,6598e" filled="f" stroked="t" strokeweight=".712246pt" strokecolor="#707070">
                <v:path arrowok="t"/>
              </v:shape>
            </v:group>
            <v:group style="position:absolute;left:4919;top:6558;width:2;height:296" coordorigin="4919,6558" coordsize="2,296">
              <v:shape style="position:absolute;left:4919;top:6558;width:2;height:296" coordorigin="4919,6558" coordsize="0,296" path="m4919,6854l4919,6558e" filled="f" stroked="t" strokeweight=".712246pt" strokecolor="#444444">
                <v:path arrowok="t"/>
              </v:shape>
            </v:group>
            <v:group style="position:absolute;left:2122;top:6842;width:4862;height:2" coordorigin="2122,6842" coordsize="4862,2">
              <v:shape style="position:absolute;left:2122;top:6842;width:4862;height:2" coordorigin="2122,6842" coordsize="4862,0" path="m2122,6842l6985,6842e" filled="f" stroked="t" strokeweight=".712246pt" strokecolor="#6B6B6B">
                <v:path arrowok="t"/>
              </v:shape>
            </v:group>
            <v:group style="position:absolute;left:6923;top:6839;width:489;height:2" coordorigin="6923,6839" coordsize="489,2">
              <v:shape style="position:absolute;left:6923;top:6839;width:489;height:2" coordorigin="6923,6839" coordsize="489,0" path="m6923,6839l7412,6839e" filled="f" stroked="t" strokeweight=".47483pt" strokecolor="#545454">
                <v:path arrowok="t"/>
              </v:shape>
            </v:group>
            <v:group style="position:absolute;left:7355;top:6839;width:4179;height:2" coordorigin="7355,6839" coordsize="4179,2">
              <v:shape style="position:absolute;left:7355;top:6839;width:4179;height:2" coordorigin="7355,6839" coordsize="4179,0" path="m7355,6839l11534,6839e" filled="f" stroked="t" strokeweight=".712246pt" strokecolor="#6B6B6B">
                <v:path arrowok="t"/>
              </v:shape>
            </v:group>
            <v:group style="position:absolute;left:328;top:7078;width:893;height:2" coordorigin="328,7078" coordsize="893,2">
              <v:shape style="position:absolute;left:328;top:7078;width:893;height:2" coordorigin="328,7078" coordsize="893,0" path="m328,7078l1220,7078e" filled="f" stroked="t" strokeweight=".712246pt" strokecolor="#5B5B5B">
                <v:path arrowok="t"/>
              </v:shape>
            </v:group>
            <v:group style="position:absolute;left:1163;top:7083;width:489;height:2" coordorigin="1163,7083" coordsize="489,2">
              <v:shape style="position:absolute;left:1163;top:7083;width:489;height:2" coordorigin="1163,7083" coordsize="489,0" path="m1163,7083l1652,7083e" filled="f" stroked="t" strokeweight=".949661pt" strokecolor="#707070">
                <v:path arrowok="t"/>
              </v:shape>
            </v:group>
            <v:group style="position:absolute;left:1595;top:7083;width:565;height:2" coordorigin="1595,7083" coordsize="565,2">
              <v:shape style="position:absolute;left:1595;top:7083;width:565;height:2" coordorigin="1595,7083" coordsize="565,0" path="m1595,7083l2160,7083e" filled="f" stroked="t" strokeweight=".47483pt" strokecolor="#484848">
                <v:path arrowok="t"/>
              </v:shape>
            </v:group>
            <v:group style="position:absolute;left:2089;top:7080;width:4938;height:2" coordorigin="2089,7080" coordsize="4938,2">
              <v:shape style="position:absolute;left:2089;top:7080;width:4938;height:2" coordorigin="2089,7080" coordsize="4938,0" path="m2089,7080l7027,7080e" filled="f" stroked="t" strokeweight=".712246pt" strokecolor="#707070">
                <v:path arrowok="t"/>
              </v:shape>
            </v:group>
            <v:group style="position:absolute;left:6923;top:7078;width:489;height:2" coordorigin="6923,7078" coordsize="489,2">
              <v:shape style="position:absolute;left:6923;top:7078;width:489;height:2" coordorigin="6923,7078" coordsize="489,0" path="m6923,7078l7412,7078e" filled="f" stroked="t" strokeweight=".47483pt" strokecolor="#646464">
                <v:path arrowok="t"/>
              </v:shape>
            </v:group>
            <v:group style="position:absolute;left:7355;top:7076;width:4183;height:2" coordorigin="7355,7076" coordsize="4183,2">
              <v:shape style="position:absolute;left:7355;top:7076;width:4183;height:2" coordorigin="7355,7076" coordsize="4183,0" path="m7355,7076l11538,7076e" filled="f" stroked="t" strokeweight=".712246pt" strokecolor="#676767">
                <v:path arrowok="t"/>
              </v:shape>
            </v:group>
            <v:group style="position:absolute;left:340;top:7035;width:2;height:998" coordorigin="340,7035" coordsize="2,998">
              <v:shape style="position:absolute;left:340;top:7035;width:2;height:998" coordorigin="340,7035" coordsize="0,998" path="m340,8033l340,7035e" filled="f" stroked="t" strokeweight=".47483pt" strokecolor="#444444">
                <v:path arrowok="t"/>
              </v:shape>
            </v:group>
            <v:group style="position:absolute;left:2132;top:7035;width:2;height:764" coordorigin="2132,7035" coordsize="2,764">
              <v:shape style="position:absolute;left:2132;top:7035;width:2;height:764" coordorigin="2132,7035" coordsize="0,764" path="m2132,7799l2132,7035e" filled="f" stroked="t" strokeweight=".47483pt" strokecolor="#383838">
                <v:path arrowok="t"/>
              </v:shape>
            </v:group>
            <v:group style="position:absolute;left:11534;top:6940;width:2;height:2048" coordorigin="11534,6940" coordsize="2,2048">
              <v:shape style="position:absolute;left:11534;top:6940;width:2;height:2048" coordorigin="11534,6940" coordsize="0,2048" path="m11534,8987l11534,6940e" filled="f" stroked="t" strokeweight=".949661pt" strokecolor="#707070">
                <v:path arrowok="t"/>
              </v:shape>
            </v:group>
            <v:group style="position:absolute;left:332;top:7780;width:1320;height:2" coordorigin="332,7780" coordsize="1320,2">
              <v:shape style="position:absolute;left:332;top:7780;width:1320;height:2" coordorigin="332,7780" coordsize="1320,0" path="m332,7780l1652,7780e" filled="f" stroked="t" strokeweight=".712246pt" strokecolor="#6B6B6B">
                <v:path arrowok="t"/>
              </v:shape>
            </v:group>
            <v:group style="position:absolute;left:1595;top:7780;width:565;height:2" coordorigin="1595,7780" coordsize="565,2">
              <v:shape style="position:absolute;left:1595;top:7780;width:565;height:2" coordorigin="1595,7780" coordsize="565,0" path="m1595,7780l2160,7780e" filled="f" stroked="t" strokeweight=".47483pt" strokecolor="#5B5B5B">
                <v:path arrowok="t"/>
              </v:shape>
            </v:group>
            <v:group style="position:absolute;left:2089;top:7780;width:632;height:2" coordorigin="2089,7780" coordsize="632,2">
              <v:shape style="position:absolute;left:2089;top:7780;width:632;height:2" coordorigin="2089,7780" coordsize="632,0" path="m2089,7780l2721,7780e" filled="f" stroked="t" strokeweight=".949661pt" strokecolor="#777777">
                <v:path arrowok="t"/>
              </v:shape>
            </v:group>
            <v:group style="position:absolute;left:2664;top:7780;width:617;height:2" coordorigin="2664,7780" coordsize="617,2">
              <v:shape style="position:absolute;left:2664;top:7780;width:617;height:2" coordorigin="2664,7780" coordsize="617,0" path="m2664,7780l3281,7780e" filled="f" stroked="t" strokeweight=".47483pt" strokecolor="#5B5B5B">
                <v:path arrowok="t"/>
              </v:shape>
            </v:group>
            <v:group style="position:absolute;left:3224;top:7780;width:1358;height:2" coordorigin="3224,7780" coordsize="1358,2">
              <v:shape style="position:absolute;left:3224;top:7780;width:1358;height:2" coordorigin="3224,7780" coordsize="1358,0" path="m3224,7780l4582,7780e" filled="f" stroked="t" strokeweight=".712246pt" strokecolor="#747474">
                <v:path arrowok="t"/>
              </v:shape>
            </v:group>
            <v:group style="position:absolute;left:4525;top:7775;width:413;height:2" coordorigin="4525,7775" coordsize="413,2">
              <v:shape style="position:absolute;left:4525;top:7775;width:413;height:2" coordorigin="4525,7775" coordsize="413,0" path="m4525,7775l4938,7775e" filled="f" stroked="t" strokeweight=".47483pt" strokecolor="#646464">
                <v:path arrowok="t"/>
              </v:shape>
            </v:group>
            <v:group style="position:absolute;left:6923;top:7775;width:489;height:2" coordorigin="6923,7775" coordsize="489,2">
              <v:shape style="position:absolute;left:6923;top:7775;width:489;height:2" coordorigin="6923,7775" coordsize="489,0" path="m6923,7775l7412,7775e" filled="f" stroked="t" strokeweight=".47483pt" strokecolor="#5B5B5B">
                <v:path arrowok="t"/>
              </v:shape>
            </v:group>
            <v:group style="position:absolute;left:8272;top:7775;width:689;height:2" coordorigin="8272,7775" coordsize="689,2">
              <v:shape style="position:absolute;left:8272;top:7775;width:689;height:2" coordorigin="8272,7775" coordsize="689,0" path="m8272,7775l8960,7775e" filled="f" stroked="t" strokeweight=".47483pt" strokecolor="#4F4F4F">
                <v:path arrowok="t"/>
              </v:shape>
            </v:group>
            <v:group style="position:absolute;left:4881;top:7775;width:6662;height:2" coordorigin="4881,7775" coordsize="6662,2">
              <v:shape style="position:absolute;left:4881;top:7775;width:6662;height:2" coordorigin="4881,7775" coordsize="6662,0" path="m4881,7775l11543,7775e" filled="f" stroked="t" strokeweight=".712246pt" strokecolor="#707070">
                <v:path arrowok="t"/>
              </v:shape>
            </v:group>
            <v:group style="position:absolute;left:2139;top:7727;width:2;height:4343" coordorigin="2139,7727" coordsize="2,4343">
              <v:shape style="position:absolute;left:2139;top:7727;width:2;height:4343" coordorigin="2139,7727" coordsize="0,4343" path="m2139,12070l2139,7727e" filled="f" stroked="t" strokeweight=".949661pt" strokecolor="#606060">
                <v:path arrowok="t"/>
              </v:shape>
            </v:group>
            <v:group style="position:absolute;left:4929;top:7770;width:2;height:263" coordorigin="4929,7770" coordsize="2,263">
              <v:shape style="position:absolute;left:4929;top:7770;width:2;height:263" coordorigin="4929,7770" coordsize="0,263" path="m4929,8033l4929,7770e" filled="f" stroked="t" strokeweight=".47483pt" strokecolor="#3F3F3F">
                <v:path arrowok="t"/>
              </v:shape>
            </v:group>
            <v:group style="position:absolute;left:4924;top:8013;width:4036;height:2" coordorigin="4924,8013" coordsize="4036,2">
              <v:shape style="position:absolute;left:4924;top:8013;width:4036;height:2" coordorigin="4924,8013" coordsize="4036,0" path="m4924,8013l8960,8013e" filled="f" stroked="t" strokeweight=".712246pt" strokecolor="#747474">
                <v:path arrowok="t"/>
              </v:shape>
            </v:group>
            <v:group style="position:absolute;left:8903;top:8009;width:214;height:2" coordorigin="8903,8009" coordsize="214,2">
              <v:shape style="position:absolute;left:8903;top:8009;width:214;height:2" coordorigin="8903,8009" coordsize="214,0" path="m8903,8009l9117,8009e" filled="f" stroked="t" strokeweight=".47483pt" strokecolor="#545454">
                <v:path arrowok="t"/>
              </v:shape>
            </v:group>
            <v:group style="position:absolute;left:9060;top:8011;width:2483;height:2" coordorigin="9060,8011" coordsize="2483,2">
              <v:shape style="position:absolute;left:9060;top:8011;width:2483;height:2" coordorigin="9060,8011" coordsize="2483,0" path="m9060,8011l11543,8011e" filled="f" stroked="t" strokeweight=".712246pt" strokecolor="#747474">
                <v:path arrowok="t"/>
              </v:shape>
            </v:group>
            <v:group style="position:absolute;left:344;top:7961;width:2;height:4047" coordorigin="344,7961" coordsize="2,4047">
              <v:shape style="position:absolute;left:344;top:7961;width:2;height:4047" coordorigin="344,7961" coordsize="0,4047" path="m344,12008l344,7961e" filled="f" stroked="t" strokeweight=".712246pt" strokecolor="#606060">
                <v:path arrowok="t"/>
              </v:shape>
            </v:group>
            <v:group style="position:absolute;left:4926;top:7975;width:2;height:520" coordorigin="4926,7975" coordsize="2,520">
              <v:shape style="position:absolute;left:4926;top:7975;width:2;height:520" coordorigin="4926,7975" coordsize="0,520" path="m4926,8496l4926,7975e" filled="f" stroked="t" strokeweight=".949661pt" strokecolor="#646464">
                <v:path arrowok="t"/>
              </v:shape>
            </v:group>
            <v:group style="position:absolute;left:4914;top:8252;width:6629;height:2" coordorigin="4914,8252" coordsize="6629,2">
              <v:shape style="position:absolute;left:4914;top:8252;width:6629;height:2" coordorigin="4914,8252" coordsize="6629,0" path="m4914,8252l11543,8252e" filled="f" stroked="t" strokeweight=".712246pt" strokecolor="#6B6B6B">
                <v:path arrowok="t"/>
              </v:shape>
            </v:group>
            <v:group style="position:absolute;left:3224;top:8491;width:389;height:2" coordorigin="3224,8491" coordsize="389,2">
              <v:shape style="position:absolute;left:3224;top:8491;width:389;height:2" coordorigin="3224,8491" coordsize="389,0" path="m3224,8491l3613,8491e" filled="f" stroked="t" strokeweight=".47483pt" strokecolor="#4F4F4F">
                <v:path arrowok="t"/>
              </v:shape>
            </v:group>
            <v:group style="position:absolute;left:4525;top:8491;width:423;height:2" coordorigin="4525,8491" coordsize="423,2">
              <v:shape style="position:absolute;left:4525;top:8491;width:423;height:2" coordorigin="4525,8491" coordsize="423,0" path="m4525,8491l4948,8491e" filled="f" stroked="t" strokeweight=".47483pt" strokecolor="#4F4F4F">
                <v:path arrowok="t"/>
              </v:shape>
            </v:group>
            <v:group style="position:absolute;left:332;top:8491;width:7080;height:2" coordorigin="332,8491" coordsize="7080,2">
              <v:shape style="position:absolute;left:332;top:8491;width:7080;height:2" coordorigin="332,8491" coordsize="7080,0" path="m332,8491l7412,8491e" filled="f" stroked="t" strokeweight=".712246pt" strokecolor="#6B6B6B">
                <v:path arrowok="t"/>
              </v:shape>
            </v:group>
            <v:group style="position:absolute;left:7355;top:8488;width:465;height:2" coordorigin="7355,8488" coordsize="465,2">
              <v:shape style="position:absolute;left:7355;top:8488;width:465;height:2" coordorigin="7355,8488" coordsize="465,0" path="m7355,8488l7820,8488e" filled="f" stroked="t" strokeweight=".47483pt" strokecolor="#575757">
                <v:path arrowok="t"/>
              </v:shape>
            </v:group>
            <v:group style="position:absolute;left:7763;top:8488;width:3784;height:2" coordorigin="7763,8488" coordsize="3784,2">
              <v:shape style="position:absolute;left:7763;top:8488;width:3784;height:2" coordorigin="7763,8488" coordsize="3784,0" path="m7763,8488l11548,8488e" filled="f" stroked="t" strokeweight=".712246pt" strokecolor="#6B6B6B">
                <v:path arrowok="t"/>
              </v:shape>
            </v:group>
            <v:group style="position:absolute;left:337;top:9309;width:1315;height:2" coordorigin="337,9309" coordsize="1315,2">
              <v:shape style="position:absolute;left:337;top:9309;width:1315;height:2" coordorigin="337,9309" coordsize="1315,0" path="m337,9309l1652,9309e" filled="f" stroked="t" strokeweight=".712246pt" strokecolor="#606060">
                <v:path arrowok="t"/>
              </v:shape>
            </v:group>
            <v:group style="position:absolute;left:342;top:8930;width:2;height:659" coordorigin="342,8930" coordsize="2,659">
              <v:shape style="position:absolute;left:342;top:8930;width:2;height:659" coordorigin="342,8930" coordsize="0,659" path="m342,9589l342,8930e" filled="f" stroked="t" strokeweight=".47483pt" strokecolor="#3B3B3B">
                <v:path arrowok="t"/>
              </v:shape>
            </v:group>
            <v:group style="position:absolute;left:2664;top:9307;width:617;height:2" coordorigin="2664,9307" coordsize="617,2">
              <v:shape style="position:absolute;left:2664;top:9307;width:617;height:2" coordorigin="2664,9307" coordsize="617,0" path="m2664,9307l3281,9307e" filled="f" stroked="t" strokeweight=".47483pt" strokecolor="#545454">
                <v:path arrowok="t"/>
              </v:shape>
            </v:group>
            <v:group style="position:absolute;left:3832;top:9307;width:750;height:2" coordorigin="3832,9307" coordsize="750,2">
              <v:shape style="position:absolute;left:3832;top:9307;width:750;height:2" coordorigin="3832,9307" coordsize="750,0" path="m3832,9307l4582,9307e" filled="f" stroked="t" strokeweight=".47483pt" strokecolor="#575757">
                <v:path arrowok="t"/>
              </v:shape>
            </v:group>
            <v:group style="position:absolute;left:6923;top:9302;width:489;height:2" coordorigin="6923,9302" coordsize="489,2">
              <v:shape style="position:absolute;left:6923;top:9302;width:489;height:2" coordorigin="6923,9302" coordsize="489,0" path="m6923,9302l7412,9302e" filled="f" stroked="t" strokeweight=".47483pt" strokecolor="#4F4F4F">
                <v:path arrowok="t"/>
              </v:shape>
            </v:group>
            <v:group style="position:absolute;left:1595;top:9307;width:9952;height:2" coordorigin="1595,9307" coordsize="9952,2">
              <v:shape style="position:absolute;left:1595;top:9307;width:9952;height:2" coordorigin="1595,9307" coordsize="9952,0" path="m1595,9307l11548,9307e" filled="f" stroked="t" strokeweight=".712246pt" strokecolor="#676767">
                <v:path arrowok="t"/>
              </v:shape>
            </v:group>
            <v:group style="position:absolute;left:8272;top:9302;width:689;height:2" coordorigin="8272,9302" coordsize="689,2">
              <v:shape style="position:absolute;left:8272;top:9302;width:689;height:2" coordorigin="8272,9302" coordsize="689,0" path="m8272,9302l8960,9302e" filled="f" stroked="t" strokeweight=".47483pt" strokecolor="#545454">
                <v:path arrowok="t"/>
              </v:shape>
            </v:group>
            <v:group style="position:absolute;left:9359;top:9302;width:313;height:2" coordorigin="9359,9302" coordsize="313,2">
              <v:shape style="position:absolute;left:9359;top:9302;width:313;height:2" coordorigin="9359,9302" coordsize="313,0" path="m9359,9302l9672,9302e" filled="f" stroked="t" strokeweight=".47483pt" strokecolor="#4F4F4F">
                <v:path arrowok="t"/>
              </v:shape>
            </v:group>
            <v:group style="position:absolute;left:11538;top:8930;width:2;height:401" coordorigin="11538,8930" coordsize="2,401">
              <v:shape style="position:absolute;left:11538;top:8930;width:2;height:401" coordorigin="11538,8930" coordsize="0,401" path="m11538,9331l11538,8930e" filled="f" stroked="t" strokeweight=".47483pt" strokecolor="#4F4F4F">
                <v:path arrowok="t"/>
              </v:shape>
            </v:group>
            <v:group style="position:absolute;left:11543;top:9259;width:2;height:1694" coordorigin="11543,9259" coordsize="2,1694">
              <v:shape style="position:absolute;left:11543;top:9259;width:2;height:1694" coordorigin="11543,9259" coordsize="0,1694" path="m11543,10954l11543,9259e" filled="f" stroked="t" strokeweight=".949661pt" strokecolor="#747474">
                <v:path arrowok="t"/>
              </v:shape>
            </v:group>
            <v:group style="position:absolute;left:344;top:9531;width:2;height:296" coordorigin="344,9531" coordsize="2,296">
              <v:shape style="position:absolute;left:344;top:9531;width:2;height:296" coordorigin="344,9531" coordsize="0,296" path="m344,9827l344,9531e" filled="f" stroked="t" strokeweight=".712246pt" strokecolor="#4F4F4F">
                <v:path arrowok="t"/>
              </v:shape>
            </v:group>
            <v:group style="position:absolute;left:337;top:10486;width:11215;height:2" coordorigin="337,10486" coordsize="11215,2">
              <v:shape style="position:absolute;left:337;top:10486;width:11215;height:2" coordorigin="337,10486" coordsize="11215,0" path="m337,10486l11553,10486e" filled="f" stroked="t" strokeweight=".712246pt" strokecolor="#6B6B6B">
                <v:path arrowok="t"/>
              </v:shape>
            </v:group>
            <v:group style="position:absolute;left:812;top:10729;width:840;height:2" coordorigin="812,10729" coordsize="840,2">
              <v:shape style="position:absolute;left:812;top:10729;width:840;height:2" coordorigin="812,10729" coordsize="840,0" path="m812,10729l1652,10729e" filled="f" stroked="t" strokeweight=".712246pt" strokecolor="#676767">
                <v:path arrowok="t"/>
              </v:shape>
            </v:group>
            <v:group style="position:absolute;left:1595;top:10729;width:560;height:2" coordorigin="1595,10729" coordsize="560,2">
              <v:shape style="position:absolute;left:1595;top:10729;width:560;height:2" coordorigin="1595,10729" coordsize="560,0" path="m1595,10729l2156,10729e" filled="f" stroked="t" strokeweight=".47483pt" strokecolor="#4F4F4F">
                <v:path arrowok="t"/>
              </v:shape>
            </v:group>
            <v:group style="position:absolute;left:2089;top:10727;width:9463;height:2" coordorigin="2089,10727" coordsize="9463,2">
              <v:shape style="position:absolute;left:2089;top:10727;width:9463;height:2" coordorigin="2089,10727" coordsize="9463,0" path="m2089,10727l11553,10727e" filled="f" stroked="t" strokeweight=".712246pt" strokecolor="#707070">
                <v:path arrowok="t"/>
              </v:shape>
            </v:group>
            <v:group style="position:absolute;left:8272;top:10724;width:689;height:2" coordorigin="8272,10724" coordsize="689,2">
              <v:shape style="position:absolute;left:8272;top:10724;width:689;height:2" coordorigin="8272,10724" coordsize="689,0" path="m8272,10724l8960,10724e" filled="f" stroked="t" strokeweight=".47483pt" strokecolor="#5B5B5B">
                <v:path arrowok="t"/>
              </v:shape>
            </v:group>
            <v:group style="position:absolute;left:9359;top:10724;width:313;height:2" coordorigin="9359,10724" coordsize="313,2">
              <v:shape style="position:absolute;left:9359;top:10724;width:313;height:2" coordorigin="9359,10724" coordsize="313,0" path="m9359,10724l9672,10724e" filled="f" stroked="t" strokeweight=".47483pt" strokecolor="#646464">
                <v:path arrowok="t"/>
              </v:shape>
            </v:group>
            <v:group style="position:absolute;left:342;top:10975;width:1819;height:2" coordorigin="342,10975" coordsize="1819,2">
              <v:shape style="position:absolute;left:342;top:10975;width:1819;height:2" coordorigin="342,10975" coordsize="1819,0" path="m342,10975l2160,10975e" filled="f" stroked="t" strokeweight=".47483pt" strokecolor="#606060">
                <v:path arrowok="t"/>
              </v:shape>
            </v:group>
            <v:group style="position:absolute;left:356;top:7732;width:2;height:8643" coordorigin="356,7732" coordsize="2,8643">
              <v:shape style="position:absolute;left:356;top:7732;width:2;height:8643" coordorigin="356,7732" coordsize="0,8643" path="m356,16375l356,7732e" filled="f" stroked="t" strokeweight=".949661pt" strokecolor="#575757">
                <v:path arrowok="t"/>
              </v:shape>
            </v:group>
            <v:group style="position:absolute;left:3224;top:10973;width:665;height:2" coordorigin="3224,10973" coordsize="665,2">
              <v:shape style="position:absolute;left:3224;top:10973;width:665;height:2" coordorigin="3224,10973" coordsize="665,0" path="m3224,10973l3889,10973e" filled="f" stroked="t" strokeweight=".47483pt" strokecolor="#5B5B5B">
                <v:path arrowok="t"/>
              </v:shape>
            </v:group>
            <v:group style="position:absolute;left:4525;top:10973;width:413;height:2" coordorigin="4525,10973" coordsize="413,2">
              <v:shape style="position:absolute;left:4525;top:10973;width:413;height:2" coordorigin="4525,10973" coordsize="413,0" path="m4525,10973l4938,10973e" filled="f" stroked="t" strokeweight=".47483pt" strokecolor="#545454">
                <v:path arrowok="t"/>
              </v:shape>
            </v:group>
            <v:group style="position:absolute;left:2089;top:10973;width:9463;height:2" coordorigin="2089,10973" coordsize="9463,2">
              <v:shape style="position:absolute;left:2089;top:10973;width:9463;height:2" coordorigin="2089,10973" coordsize="9463,0" path="m2089,10973l11553,10973e" filled="f" stroked="t" strokeweight=".712246pt" strokecolor="#707070">
                <v:path arrowok="t"/>
              </v:shape>
            </v:group>
            <v:group style="position:absolute;left:8903;top:10968;width:214;height:2" coordorigin="8903,10968" coordsize="214,2">
              <v:shape style="position:absolute;left:8903;top:10968;width:214;height:2" coordorigin="8903,10968" coordsize="214,0" path="m8903,10968l9117,10968e" filled="f" stroked="t" strokeweight=".47483pt" strokecolor="#444444">
                <v:path arrowok="t"/>
              </v:shape>
            </v:group>
            <v:group style="position:absolute;left:11546;top:10758;width:2;height:4190" coordorigin="11546,10758" coordsize="2,4190">
              <v:shape style="position:absolute;left:11546;top:10758;width:2;height:4190" coordorigin="11546,10758" coordsize="0,4190" path="m11546,14948l11546,10758e" filled="f" stroked="t" strokeweight=".712246pt" strokecolor="#707070">
                <v:path arrowok="t"/>
              </v:shape>
            </v:group>
            <v:group style="position:absolute;left:347;top:11459;width:1814;height:2" coordorigin="347,11459" coordsize="1814,2">
              <v:shape style="position:absolute;left:347;top:11459;width:1814;height:2" coordorigin="347,11459" coordsize="1814,0" path="m347,11459l2160,11459e" filled="f" stroked="t" strokeweight=".712246pt" strokecolor="#646464">
                <v:path arrowok="t"/>
              </v:shape>
            </v:group>
            <v:group style="position:absolute;left:2089;top:11459;width:632;height:2" coordorigin="2089,11459" coordsize="632,2">
              <v:shape style="position:absolute;left:2089;top:11459;width:632;height:2" coordorigin="2089,11459" coordsize="632,0" path="m2089,11459l2721,11459e" filled="f" stroked="t" strokeweight=".47483pt" strokecolor="#484848">
                <v:path arrowok="t"/>
              </v:shape>
            </v:group>
            <v:group style="position:absolute;left:2664;top:11457;width:1002;height:2" coordorigin="2664,11457" coordsize="1002,2">
              <v:shape style="position:absolute;left:2664;top:11457;width:1002;height:2" coordorigin="2664,11457" coordsize="1002,0" path="m2664,11457l3666,11457e" filled="f" stroked="t" strokeweight=".949661pt" strokecolor="#707070">
                <v:path arrowok="t"/>
              </v:shape>
            </v:group>
            <v:group style="position:absolute;left:3556;top:11459;width:332;height:2" coordorigin="3556,11459" coordsize="332,2">
              <v:shape style="position:absolute;left:3556;top:11459;width:332;height:2" coordorigin="3556,11459" coordsize="332,0" path="m3556,11459l3889,11459e" filled="f" stroked="t" strokeweight=".47483pt" strokecolor="#575757">
                <v:path arrowok="t"/>
              </v:shape>
            </v:group>
            <v:group style="position:absolute;left:3832;top:11457;width:2925;height:2" coordorigin="3832,11457" coordsize="2925,2">
              <v:shape style="position:absolute;left:3832;top:11457;width:2925;height:2" coordorigin="3832,11457" coordsize="2925,0" path="m3832,11457l6757,11457e" filled="f" stroked="t" strokeweight=".712246pt" strokecolor="#6B6B6B">
                <v:path arrowok="t"/>
              </v:shape>
            </v:group>
            <v:group style="position:absolute;left:6700;top:11455;width:280;height:2" coordorigin="6700,11455" coordsize="280,2">
              <v:shape style="position:absolute;left:6700;top:11455;width:280;height:2" coordorigin="6700,11455" coordsize="280,0" path="m6700,11455l6980,11455e" filled="f" stroked="t" strokeweight=".47483pt" strokecolor="#4B4B4B">
                <v:path arrowok="t"/>
              </v:shape>
            </v:group>
            <v:group style="position:absolute;left:6923;top:11452;width:2493;height:2" coordorigin="6923,11452" coordsize="2493,2">
              <v:shape style="position:absolute;left:6923;top:11452;width:2493;height:2" coordorigin="6923,11452" coordsize="2493,0" path="m6923,11452l9416,11452e" filled="f" stroked="t" strokeweight=".712246pt" strokecolor="#707070">
                <v:path arrowok="t"/>
              </v:shape>
            </v:group>
            <v:group style="position:absolute;left:9359;top:11450;width:313;height:2" coordorigin="9359,11450" coordsize="313,2">
              <v:shape style="position:absolute;left:9359;top:11450;width:313;height:2" coordorigin="9359,11450" coordsize="313,0" path="m9359,11450l9672,11450e" filled="f" stroked="t" strokeweight=".47483pt" strokecolor="#575757">
                <v:path arrowok="t"/>
              </v:shape>
            </v:group>
            <v:group style="position:absolute;left:9615;top:11452;width:1937;height:2" coordorigin="9615,11452" coordsize="1937,2">
              <v:shape style="position:absolute;left:9615;top:11452;width:1937;height:2" coordorigin="9615,11452" coordsize="1937,0" path="m9615,11452l11553,11452e" filled="f" stroked="t" strokeweight=".712246pt" strokecolor="#747474">
                <v:path arrowok="t"/>
              </v:shape>
            </v:group>
            <v:group style="position:absolute;left:2149;top:11412;width:2;height:678" coordorigin="2149,11412" coordsize="2,678">
              <v:shape style="position:absolute;left:2149;top:11412;width:2;height:678" coordorigin="2149,11412" coordsize="0,678" path="m2149,12089l2149,11412e" filled="f" stroked="t" strokeweight=".949661pt" strokecolor="#606060">
                <v:path arrowok="t"/>
              </v:shape>
            </v:group>
            <v:group style="position:absolute;left:4881;top:11696;width:674;height:2" coordorigin="4881,11696" coordsize="674,2">
              <v:shape style="position:absolute;left:4881;top:11696;width:674;height:2" coordorigin="4881,11696" coordsize="674,0" path="m4881,11696l5556,11696e" filled="f" stroked="t" strokeweight=".47483pt" strokecolor="#4B4B4B">
                <v:path arrowok="t"/>
              </v:shape>
            </v:group>
            <v:group style="position:absolute;left:347;top:11696;width:11206;height:2" coordorigin="347,11696" coordsize="11206,2">
              <v:shape style="position:absolute;left:347;top:11696;width:11206;height:2" coordorigin="347,11696" coordsize="11206,0" path="m347,11696l11553,11696e" filled="f" stroked="t" strokeweight=".712246pt" strokecolor="#6B6B6B">
                <v:path arrowok="t"/>
              </v:shape>
            </v:group>
            <v:group style="position:absolute;left:332;top:12056;width:869;height:2" coordorigin="332,12056" coordsize="869,2">
              <v:shape style="position:absolute;left:332;top:12056;width:869;height:2" coordorigin="332,12056" coordsize="869,0" path="m332,12056l1201,12056e" filled="f" stroked="t" strokeweight=".237415pt" strokecolor="#484848">
                <v:path arrowok="t"/>
              </v:shape>
            </v:group>
            <v:group style="position:absolute;left:1201;top:11693;width:2;height:1766" coordorigin="1201,11693" coordsize="2,1766">
              <v:shape style="position:absolute;left:1201;top:11693;width:2;height:1766" coordorigin="1201,11693" coordsize="0,1766" path="m1201,13459l1201,11693e" filled="f" stroked="t" strokeweight=".712246pt" strokecolor="#545454">
                <v:path arrowok="t"/>
              </v:shape>
            </v:group>
            <v:group style="position:absolute;left:1187;top:12056;width:3723;height:2" coordorigin="1187,12056" coordsize="3723,2">
              <v:shape style="position:absolute;left:1187;top:12056;width:3723;height:2" coordorigin="1187,12056" coordsize="3723,0" path="m1187,12056l4910,12056e" filled="f" stroked="t" strokeweight=".237415pt" strokecolor="#6B6B6B">
                <v:path arrowok="t"/>
              </v:shape>
            </v:group>
            <v:group style="position:absolute;left:4910;top:12056;width:2042;height:2" coordorigin="4910,12056" coordsize="2042,2">
              <v:shape style="position:absolute;left:4910;top:12056;width:2042;height:2" coordorigin="4910,12056" coordsize="2042,0" path="m4910,12056l6952,12056e" filled="f" stroked="t" strokeweight=".237415pt" strokecolor="#000000">
                <v:path arrowok="t"/>
              </v:shape>
            </v:group>
            <v:group style="position:absolute;left:6952;top:12056;width:840;height:2" coordorigin="6952,12056" coordsize="840,2">
              <v:shape style="position:absolute;left:6952;top:12056;width:840;height:2" coordorigin="6952,12056" coordsize="840,0" path="m6952,12056l7792,12056e" filled="f" stroked="t" strokeweight=".237415pt" strokecolor="#747474">
                <v:path arrowok="t"/>
              </v:shape>
            </v:group>
            <v:group style="position:absolute;left:7388;top:11684;width:2;height:1437" coordorigin="7388,11684" coordsize="2,1437">
              <v:shape style="position:absolute;left:7388;top:11684;width:2;height:1437" coordorigin="7388,11684" coordsize="0,1437" path="m7388,13120l7388,11684e" filled="f" stroked="t" strokeweight=".949661pt" strokecolor="#6B6B6B">
                <v:path arrowok="t"/>
              </v:shape>
            </v:group>
            <v:group style="position:absolute;left:7792;top:12056;width:3732;height:2" coordorigin="7792,12056" coordsize="3732,2">
              <v:shape style="position:absolute;left:7792;top:12056;width:3732;height:2" coordorigin="7792,12056" coordsize="3732,0" path="m7792,12056l11524,12056e" filled="f" stroked="t" strokeweight=".237415pt" strokecolor="#000000">
                <v:path arrowok="t"/>
              </v:shape>
            </v:group>
            <v:group style="position:absolute;left:356;top:12027;width:2;height:420" coordorigin="356,12027" coordsize="2,420">
              <v:shape style="position:absolute;left:356;top:12027;width:2;height:420" coordorigin="356,12027" coordsize="0,420" path="m356,12447l356,12027e" filled="f" stroked="t" strokeweight=".47483pt" strokecolor="#383838">
                <v:path arrowok="t"/>
              </v:shape>
            </v:group>
            <v:group style="position:absolute;left:1201;top:11999;width:2;height:449" coordorigin="1201,11999" coordsize="2,449">
              <v:shape style="position:absolute;left:1201;top:11999;width:2;height:449" coordorigin="1201,11999" coordsize="0,449" path="m1201,12447l1201,11999e" filled="f" stroked="t" strokeweight=".47483pt" strokecolor="#383838">
                <v:path arrowok="t"/>
              </v:shape>
            </v:group>
            <v:group style="position:absolute;left:1631;top:12027;width:2;height:850" coordorigin="1631,12027" coordsize="2,850">
              <v:shape style="position:absolute;left:1631;top:12027;width:2;height:850" coordorigin="1631,12027" coordsize="0,850" path="m1631,12877l1631,12027e" filled="f" stroked="t" strokeweight=".47483pt" strokecolor="#3B3B3B">
                <v:path arrowok="t"/>
              </v:shape>
            </v:group>
            <v:group style="position:absolute;left:2151;top:12027;width:2;height:1060" coordorigin="2151,12027" coordsize="2,1060">
              <v:shape style="position:absolute;left:2151;top:12027;width:2;height:1060" coordorigin="2151,12027" coordsize="0,1060" path="m2151,13087l2151,12027e" filled="f" stroked="t" strokeweight=".47483pt" strokecolor="#3B3B3B">
                <v:path arrowok="t"/>
              </v:shape>
            </v:group>
            <v:group style="position:absolute;left:11550;top:12027;width:2;height:420" coordorigin="11550,12027" coordsize="2,420">
              <v:shape style="position:absolute;left:11550;top:12027;width:2;height:420" coordorigin="11550,12027" coordsize="0,420" path="m11550,12447l11550,12027e" filled="f" stroked="t" strokeweight=".237415pt" strokecolor="#575757">
                <v:path arrowok="t"/>
              </v:shape>
            </v:group>
            <v:group style="position:absolute;left:11519;top:12419;width:2;height:1012" coordorigin="11519,12419" coordsize="2,1012">
              <v:shape style="position:absolute;left:11519;top:12419;width:2;height:1012" coordorigin="11519,12419" coordsize="0,1012" path="m11519,13431l11519,12419e" filled="f" stroked="t" strokeweight=".237415pt" strokecolor="#000000">
                <v:path arrowok="t"/>
              </v:shape>
            </v:group>
            <v:group style="position:absolute;left:1629;top:12820;width:2;height:267" coordorigin="1629,12820" coordsize="2,267">
              <v:shape style="position:absolute;left:1629;top:12820;width:2;height:267" coordorigin="1629,12820" coordsize="0,267" path="m1629,13087l1629,12820e" filled="f" stroked="t" strokeweight=".712246pt" strokecolor="#4F4F4F">
                <v:path arrowok="t"/>
              </v:shape>
            </v:group>
            <v:group style="position:absolute;left:1631;top:12915;width:2;height:974" coordorigin="1631,12915" coordsize="2,974">
              <v:shape style="position:absolute;left:1631;top:12915;width:2;height:974" coordorigin="1631,12915" coordsize="0,974" path="m1631,13889l1631,12915e" filled="f" stroked="t" strokeweight=".949661pt" strokecolor="#646464">
                <v:path arrowok="t"/>
              </v:shape>
            </v:group>
            <v:group style="position:absolute;left:2151;top:13030;width:2;height:859" coordorigin="2151,13030" coordsize="2,859">
              <v:shape style="position:absolute;left:2151;top:13030;width:2;height:859" coordorigin="2151,13030" coordsize="0,859" path="m2151,13889l2151,13030e" filled="f" stroked="t" strokeweight=".949661pt" strokecolor="#676767">
                <v:path arrowok="t"/>
              </v:shape>
            </v:group>
            <v:group style="position:absolute;left:7395;top:13030;width:2;height:3198" coordorigin="7395,13030" coordsize="2,3198">
              <v:shape style="position:absolute;left:7395;top:13030;width:2;height:3198" coordorigin="7395,13030" coordsize="0,3198" path="m7395,16227l7395,13030e" filled="f" stroked="t" strokeweight=".712246pt" strokecolor="#606060">
                <v:path arrowok="t"/>
              </v:shape>
            </v:group>
            <v:group style="position:absolute;left:1201;top:13402;width:2;height:153" coordorigin="1201,13402" coordsize="2,153">
              <v:shape style="position:absolute;left:1201;top:13402;width:2;height:153" coordorigin="1201,13402" coordsize="0,153" path="m1201,13555l1201,13402e" filled="f" stroked="t" strokeweight=".47483pt" strokecolor="#232323">
                <v:path arrowok="t"/>
              </v:shape>
            </v:group>
            <v:group style="position:absolute;left:7393;top:13402;width:2;height:153" coordorigin="7393,13402" coordsize="2,153">
              <v:shape style="position:absolute;left:7393;top:13402;width:2;height:153" coordorigin="7393,13402" coordsize="0,153" path="m7393,13555l7393,13402e" filled="f" stroked="t" strokeweight=".47483pt" strokecolor="#3B3B3B">
                <v:path arrowok="t"/>
              </v:shape>
            </v:group>
            <v:group style="position:absolute;left:11550;top:13445;width:2;height:110" coordorigin="11550,13445" coordsize="2,110">
              <v:shape style="position:absolute;left:11550;top:13445;width:2;height:110" coordorigin="11550,13445" coordsize="0,110" path="m11550,13555l11550,13445e" filled="f" stroked="t" strokeweight=".237415pt" strokecolor="#A3A3A3">
                <v:path arrowok="t"/>
              </v:shape>
            </v:group>
            <v:group style="position:absolute;left:1201;top:13497;width:2;height:291" coordorigin="1201,13497" coordsize="2,291">
              <v:shape style="position:absolute;left:1201;top:13497;width:2;height:291" coordorigin="1201,13497" coordsize="0,291" path="m1201,13789l1201,13497e" filled="f" stroked="t" strokeweight=".47483pt" strokecolor="#383838">
                <v:path arrowok="t"/>
              </v:shape>
            </v:group>
            <v:group style="position:absolute;left:11519;top:13526;width:2;height:2429" coordorigin="11519,13526" coordsize="2,2429">
              <v:shape style="position:absolute;left:11519;top:13526;width:2;height:2429" coordorigin="11519,13526" coordsize="0,2429" path="m11519,15955l11519,13526e" filled="f" stroked="t" strokeweight=".237415pt" strokecolor="#000000">
                <v:path arrowok="t"/>
              </v:shape>
            </v:group>
            <v:group style="position:absolute;left:1204;top:13731;width:2;height:158" coordorigin="1204,13731" coordsize="2,158">
              <v:shape style="position:absolute;left:1204;top:13731;width:2;height:158" coordorigin="1204,13731" coordsize="0,158" path="m1204,13889l1204,13731e" filled="f" stroked="t" strokeweight=".712246pt" strokecolor="#575757">
                <v:path arrowok="t"/>
              </v:shape>
            </v:group>
            <v:group style="position:absolute;left:356;top:14032;width:461;height:2" coordorigin="356,14032" coordsize="461,2">
              <v:shape style="position:absolute;left:356;top:14032;width:461;height:2" coordorigin="356,14032" coordsize="461,0" path="m356,14032l817,14032e" filled="f" stroked="t" strokeweight=".47483pt" strokecolor="#3F3F3F">
                <v:path arrowok="t"/>
              </v:shape>
            </v:group>
            <v:group style="position:absolute;left:760;top:14030;width:470;height:2" coordorigin="760,14030" coordsize="470,2">
              <v:shape style="position:absolute;left:760;top:14030;width:470;height:2" coordorigin="760,14030" coordsize="470,0" path="m760,14030l1230,14030e" filled="f" stroked="t" strokeweight=".47483pt" strokecolor="#545454">
                <v:path arrowok="t"/>
              </v:shape>
            </v:group>
            <v:group style="position:absolute;left:1206;top:13831;width:2;height:243" coordorigin="1206,13831" coordsize="2,243">
              <v:shape style="position:absolute;left:1206;top:13831;width:2;height:243" coordorigin="1206,13831" coordsize="0,243" path="m1206,14075l1206,13831e" filled="f" stroked="t" strokeweight=".47483pt" strokecolor="#444444">
                <v:path arrowok="t"/>
              </v:shape>
            </v:group>
            <v:group style="position:absolute;left:1633;top:13831;width:2;height:439" coordorigin="1633,13831" coordsize="2,439">
              <v:shape style="position:absolute;left:1633;top:13831;width:2;height:439" coordorigin="1633,13831" coordsize="0,439" path="m1633,14271l1633,13831e" filled="f" stroked="t" strokeweight=".47483pt" strokecolor="#343434">
                <v:path arrowok="t"/>
              </v:shape>
            </v:group>
            <v:group style="position:absolute;left:1159;top:14030;width:997;height:2" coordorigin="1159,14030" coordsize="997,2">
              <v:shape style="position:absolute;left:1159;top:14030;width:997;height:2" coordorigin="1159,14030" coordsize="997,0" path="m1159,14030l2156,14030e" filled="f" stroked="t" strokeweight=".949661pt" strokecolor="#707070">
                <v:path arrowok="t"/>
              </v:shape>
            </v:group>
            <v:group style="position:absolute;left:2153;top:13831;width:2;height:1236" coordorigin="2153,13831" coordsize="2,1236">
              <v:shape style="position:absolute;left:2153;top:13831;width:2;height:1236" coordorigin="2153,13831" coordsize="0,1236" path="m2153,15068l2153,13831e" filled="f" stroked="t" strokeweight=".47483pt" strokecolor="#484848">
                <v:path arrowok="t"/>
              </v:shape>
            </v:group>
            <v:group style="position:absolute;left:1206;top:14003;width:2;height:267" coordorigin="1206,14003" coordsize="2,267">
              <v:shape style="position:absolute;left:1206;top:14003;width:2;height:267" coordorigin="1206,14003" coordsize="0,267" path="m1206,14271l1206,14003e" filled="f" stroked="t" strokeweight=".47483pt" strokecolor="#2F2F2F">
                <v:path arrowok="t"/>
              </v:shape>
            </v:group>
            <v:group style="position:absolute;left:361;top:14094;width:2;height:177" coordorigin="361,14094" coordsize="2,177">
              <v:shape style="position:absolute;left:361;top:14094;width:2;height:177" coordorigin="361,14094" coordsize="0,177" path="m361,14271l361,14094e" filled="f" stroked="t" strokeweight=".47483pt" strokecolor="#282828">
                <v:path arrowok="t"/>
              </v:shape>
            </v:group>
            <v:group style="position:absolute;left:7398;top:14089;width:2;height:1680" coordorigin="7398,14089" coordsize="2,1680">
              <v:shape style="position:absolute;left:7398;top:14089;width:2;height:1680" coordorigin="7398,14089" coordsize="0,1680" path="m7398,15769l7398,14089e" filled="f" stroked="t" strokeweight=".949661pt" strokecolor="#6B6B6B">
                <v:path arrowok="t"/>
              </v:shape>
            </v:group>
            <v:group style="position:absolute;left:361;top:14213;width:2;height:239" coordorigin="361,14213" coordsize="2,239">
              <v:shape style="position:absolute;left:361;top:14213;width:2;height:239" coordorigin="361,14213" coordsize="0,239" path="m361,14452l361,14213e" filled="f" stroked="t" strokeweight=".47483pt" strokecolor="#3B3B3B">
                <v:path arrowok="t"/>
              </v:shape>
            </v:group>
            <v:group style="position:absolute;left:1206;top:14213;width:2;height:1451" coordorigin="1206,14213" coordsize="2,1451">
              <v:shape style="position:absolute;left:1206;top:14213;width:2;height:1451" coordorigin="1206,14213" coordsize="0,1451" path="m1206,15664l1206,14213e" filled="f" stroked="t" strokeweight=".949661pt" strokecolor="#646464">
                <v:path arrowok="t"/>
              </v:shape>
            </v:group>
            <v:group style="position:absolute;left:1636;top:14213;width:2;height:434" coordorigin="1636,14213" coordsize="2,434">
              <v:shape style="position:absolute;left:1636;top:14213;width:2;height:434" coordorigin="1636,14213" coordsize="0,434" path="m1636,14648l1636,14213e" filled="f" stroked="t" strokeweight=".47483pt" strokecolor="#484848">
                <v:path arrowok="t"/>
              </v:shape>
            </v:group>
            <v:group style="position:absolute;left:2122;top:14423;width:2;height:1532" coordorigin="2122,14423" coordsize="2,1532">
              <v:shape style="position:absolute;left:2122;top:14423;width:2;height:1532" coordorigin="2122,14423" coordsize="0,1532" path="m2122,15955l2122,14423e" filled="f" stroked="t" strokeweight=".237415pt" strokecolor="#000000">
                <v:path arrowok="t"/>
              </v:shape>
            </v:group>
            <v:group style="position:absolute;left:366;top:14590;width:2;height:401" coordorigin="366,14590" coordsize="2,401">
              <v:shape style="position:absolute;left:366;top:14590;width:2;height:401" coordorigin="366,14590" coordsize="0,401" path="m366,14991l366,14590e" filled="f" stroked="t" strokeweight=".47483pt" strokecolor="#3B3B3B">
                <v:path arrowok="t"/>
              </v:shape>
            </v:group>
            <v:group style="position:absolute;left:1638;top:14590;width:2;height:401" coordorigin="1638,14590" coordsize="2,401">
              <v:shape style="position:absolute;left:1638;top:14590;width:2;height:401" coordorigin="1638,14590" coordsize="0,401" path="m1638,14991l1638,14590e" filled="f" stroked="t" strokeweight=".47483pt" strokecolor="#343434">
                <v:path arrowok="t"/>
              </v:shape>
            </v:group>
            <v:group style="position:absolute;left:366;top:14934;width:2;height:492" coordorigin="366,14934" coordsize="2,492">
              <v:shape style="position:absolute;left:366;top:14934;width:2;height:492" coordorigin="366,14934" coordsize="0,492" path="m366,15426l366,14934e" filled="f" stroked="t" strokeweight=".47483pt" strokecolor="#4F4F4F">
                <v:path arrowok="t"/>
              </v:shape>
            </v:group>
            <v:group style="position:absolute;left:1641;top:14934;width:2;height:683" coordorigin="1641,14934" coordsize="2,683">
              <v:shape style="position:absolute;left:1641;top:14934;width:2;height:683" coordorigin="1641,14934" coordsize="0,683" path="m1641,15617l1641,14934e" filled="f" stroked="t" strokeweight=".47483pt" strokecolor="#484848">
                <v:path arrowok="t"/>
              </v:shape>
            </v:group>
            <v:group style="position:absolute;left:366;top:15445;width:2;height:931" coordorigin="366,15445" coordsize="2,931">
              <v:shape style="position:absolute;left:366;top:15445;width:2;height:931" coordorigin="366,15445" coordsize="0,931" path="m366,16375l366,15445e" filled="f" stroked="t" strokeweight=".949661pt" strokecolor="#6B6B6B">
                <v:path arrowok="t"/>
              </v:shape>
            </v:group>
            <v:group style="position:absolute;left:1216;top:14357;width:2;height:2019" coordorigin="1216,14357" coordsize="2,2019">
              <v:shape style="position:absolute;left:1216;top:14357;width:2;height:2019" coordorigin="1216,14357" coordsize="0,2019" path="m1216,16375l1216,14357e" filled="f" stroked="t" strokeweight=".949661pt" strokecolor="#646464">
                <v:path arrowok="t"/>
              </v:shape>
            </v:group>
            <v:group style="position:absolute;left:1643;top:15559;width:2;height:811" coordorigin="1643,15559" coordsize="2,811">
              <v:shape style="position:absolute;left:1643;top:15559;width:2;height:811" coordorigin="1643,15559" coordsize="0,811" path="m1643,16371l1643,15559e" filled="f" stroked="t" strokeweight=".949661pt" strokecolor="#676767">
                <v:path arrowok="t"/>
              </v:shape>
            </v:group>
            <v:group style="position:absolute;left:4910;top:15955;width:632;height:2" coordorigin="4910,15955" coordsize="632,2">
              <v:shape style="position:absolute;left:4910;top:15955;width:632;height:2" coordorigin="4910,15955" coordsize="632,0" path="m4910,15955l5541,15955e" filled="f" stroked="t" strokeweight="1.424491pt" strokecolor="#5B609C">
                <v:path arrowok="t"/>
              </v:shape>
            </v:group>
            <v:group style="position:absolute;left:5527;top:15645;width:2;height:520" coordorigin="5527,15645" coordsize="2,520">
              <v:shape style="position:absolute;left:5527;top:15645;width:2;height:520" coordorigin="5527,15645" coordsize="0,520" path="m5527,16165l5527,15645e" filled="f" stroked="t" strokeweight="1.899322pt" strokecolor="#3F487C">
                <v:path arrowok="t"/>
              </v:shape>
            </v:group>
            <v:group style="position:absolute;left:5484;top:15955;width:783;height:2" coordorigin="5484,15955" coordsize="783,2">
              <v:shape style="position:absolute;left:5484;top:15955;width:783;height:2" coordorigin="5484,15955" coordsize="783,0" path="m5484,15955l6268,15955e" filled="f" stroked="t" strokeweight="2.136737pt" strokecolor="#3B488C">
                <v:path arrowok="t"/>
              </v:shape>
            </v:group>
            <v:group style="position:absolute;left:7407;top:11956;width:2;height:4028" coordorigin="7407,11956" coordsize="2,4028">
              <v:shape style="position:absolute;left:7407;top:11956;width:2;height:4028" coordorigin="7407,11956" coordsize="0,4028" path="m7407,15984l7407,11956e" filled="f" stroked="t" strokeweight=".712246pt" strokecolor="#646464">
                <v:path arrowok="t"/>
              </v:shape>
            </v:group>
            <v:group style="position:absolute;left:366;top:16368;width:1296;height:2" coordorigin="366,16368" coordsize="1296,2">
              <v:shape style="position:absolute;left:366;top:16368;width:1296;height:2" coordorigin="366,16368" coordsize="1296,0" path="m366,16368l1662,16368e" filled="f" stroked="t" strokeweight=".949661pt" strokecolor="#777777">
                <v:path arrowok="t"/>
              </v:shape>
            </v:group>
            <v:group style="position:absolute;left:1591;top:16366;width:565;height:2" coordorigin="1591,16366" coordsize="565,2">
              <v:shape style="position:absolute;left:1591;top:16366;width:565;height:2" coordorigin="1591,16366" coordsize="565,0" path="m1591,16366l2156,16366e" filled="f" stroked="t" strokeweight=".47483pt" strokecolor="#676767">
                <v:path arrowok="t"/>
              </v:shape>
            </v:group>
            <v:group style="position:absolute;left:2122;top:15955;width:2;height:401" coordorigin="2122,15955" coordsize="2,401">
              <v:shape style="position:absolute;left:2122;top:15955;width:2;height:401" coordorigin="2122,15955" coordsize="0,401" path="m2122,16356l2122,15955e" filled="f" stroked="t" strokeweight=".237415pt" strokecolor="#A0A0A0">
                <v:path arrowok="t"/>
              </v:shape>
            </v:group>
            <v:group style="position:absolute;left:2664;top:16363;width:950;height:2" coordorigin="2664,16363" coordsize="950,2">
              <v:shape style="position:absolute;left:2664;top:16363;width:950;height:2" coordorigin="2664,16363" coordsize="950,0" path="m2664,16363l3613,16363e" filled="f" stroked="t" strokeweight=".47483pt" strokecolor="#606060">
                <v:path arrowok="t"/>
              </v:shape>
            </v:group>
            <v:group style="position:absolute;left:6700;top:16356;width:280;height:2" coordorigin="6700,16356" coordsize="280,2">
              <v:shape style="position:absolute;left:6700;top:16356;width:280;height:2" coordorigin="6700,16356" coordsize="280,0" path="m6700,16356l6980,16356e" filled="f" stroked="t" strokeweight=".47483pt" strokecolor="#676767">
                <v:path arrowok="t"/>
              </v:shape>
            </v:group>
            <v:group style="position:absolute;left:2094;top:16361;width:9487;height:2" coordorigin="2094,16361" coordsize="9487,2">
              <v:shape style="position:absolute;left:2094;top:16361;width:9487;height:2" coordorigin="2094,16361" coordsize="9487,0" path="m2094,16361l11581,16361e" filled="f" stroked="t" strokeweight=".712246pt" strokecolor="#7C7C7C">
                <v:path arrowok="t"/>
              </v:shape>
            </v:group>
            <v:group style="position:absolute;left:7405;top:15927;width:2;height:439" coordorigin="7405,15927" coordsize="2,439">
              <v:shape style="position:absolute;left:7405;top:15927;width:2;height:439" coordorigin="7405,15927" coordsize="0,439" path="m7405,16366l7405,15927e" filled="f" stroked="t" strokeweight=".47483pt" strokecolor="#4B4B4B">
                <v:path arrowok="t"/>
              </v:shape>
            </v:group>
            <v:group style="position:absolute;left:8903;top:16356;width:214;height:2" coordorigin="8903,16356" coordsize="214,2">
              <v:shape style="position:absolute;left:8903;top:16356;width:214;height:2" coordorigin="8903,16356" coordsize="214,0" path="m8903,16356l9117,16356e" filled="f" stroked="t" strokeweight=".47483pt" strokecolor="#707070">
                <v:path arrowok="t"/>
              </v:shape>
            </v:group>
            <v:group style="position:absolute;left:11519;top:15955;width:2;height:401" coordorigin="11519,15955" coordsize="2,401">
              <v:shape style="position:absolute;left:11519;top:15955;width:2;height:401" coordorigin="11519,15955" coordsize="0,401" path="m11519,16356l11519,15955e" filled="f" stroked="t" strokeweight=".237415pt" strokecolor="#707070">
                <v:path arrowok="t"/>
              </v:shape>
            </v:group>
            <v:group style="position:absolute;left:9281;top:12951;width:2;height:108" coordorigin="9281,12951" coordsize="2,108">
              <v:shape style="position:absolute;left:9281;top:12951;width:2;height:108" coordorigin="9281,12951" coordsize="0,108" path="m9281,13059l9281,12951e" filled="f" stroked="t" strokeweight="2.42pt" strokecolor="#EDEDED">
                <v:path arrowok="t"/>
              </v:shape>
            </v:group>
            <v:group style="position:absolute;left:9515;top:12951;width:276;height:108" coordorigin="9515,12951" coordsize="276,108">
              <v:shape style="position:absolute;left:9515;top:12951;width:276;height:108" coordorigin="9515,12951" coordsize="276,108" path="m9515,12951l9791,12951,9791,13059,9515,13059,9515,12951e" filled="t" fillcolor="#EDEDED" stroked="f">
                <v:path arrowok="t"/>
                <v:fill/>
              </v:shape>
            </v:group>
            <v:group style="position:absolute;left:9323;top:12955;width:124;height:598" coordorigin="9323,12955" coordsize="124,598">
              <v:shape style="position:absolute;left:9323;top:12955;width:124;height:598" coordorigin="9323,12955" coordsize="124,598" path="m9323,12955l9447,12955,9447,13553,9323,13553,9323,12955xe" filled="t" fillcolor="#EDEDED" stroked="f">
                <v:path arrowok="t"/>
                <v:fill/>
              </v:shape>
            </v:group>
            <v:group style="position:absolute;left:10143;top:13302;width:2;height:229" coordorigin="10143,13302" coordsize="2,229">
              <v:shape style="position:absolute;left:10143;top:13302;width:2;height:229" coordorigin="10143,13302" coordsize="0,229" path="m10143,13530l10143,13302e" filled="f" stroked="t" strokeweight="3.238411pt" strokecolor="#EDEDED">
                <v:path arrowok="t"/>
              </v:shape>
            </v:group>
            <v:group style="position:absolute;left:8389;top:13342;width:252;height:565" coordorigin="8389,13342" coordsize="252,565">
              <v:shape style="position:absolute;left:8389;top:13342;width:252;height:565" coordorigin="8389,13342" coordsize="252,565" path="m8389,13342l8641,13342,8641,13908,8389,13908,8389,13342e" filled="t" fillcolor="#EDEDED" stroked="f">
                <v:path arrowok="t"/>
                <v:fill/>
              </v:shape>
            </v:group>
            <v:group style="position:absolute;left:8871;top:13349;width:2;height:204" coordorigin="8871,13349" coordsize="2,204">
              <v:shape style="position:absolute;left:8871;top:13349;width:2;height:204" coordorigin="8871,13349" coordsize="0,204" path="m8871,13553l8871,13349e" filled="f" stroked="t" strokeweight="3.17692pt" strokecolor="#EDEDED">
                <v:path arrowok="t"/>
              </v:shape>
            </v:group>
            <v:group style="position:absolute;left:9874;top:13342;width:2;height:565" coordorigin="9874,13342" coordsize="2,565">
              <v:shape style="position:absolute;left:9874;top:13342;width:2;height:565" coordorigin="9874,13342" coordsize="0,565" path="m9874,13908l9874,13342e" filled="f" stroked="t" strokeweight="2.71765pt" strokecolor="#EDEDED">
                <v:path arrowok="t"/>
              </v:shape>
            </v:group>
            <v:group style="position:absolute;left:10443;top:13436;width:2;height:450" coordorigin="10443,13436" coordsize="2,450">
              <v:shape style="position:absolute;left:10443;top:13436;width:2;height:450" coordorigin="10443,13436" coordsize="0,450" path="m10443,13886l10443,13436e" filled="f" stroked="t" strokeweight="4.441975pt" strokecolor="#EDEDED">
                <v:path arrowok="t"/>
              </v:shape>
            </v:group>
            <v:group style="position:absolute;left:10614;top:13561;width:2;height:286" coordorigin="10614,13561" coordsize="2,286">
              <v:shape style="position:absolute;left:10614;top:13561;width:2;height:286" coordorigin="10614,13561" coordsize="0,286" path="m10614,13847l10614,13561e" filled="f" stroked="t" strokeweight="2.61748pt" strokecolor="#EDEDED">
                <v:path arrowok="t"/>
              </v:shape>
            </v:group>
            <v:group style="position:absolute;left:8592;top:13571;width:61;height:355" coordorigin="8592,13571" coordsize="61,355">
              <v:shape style="position:absolute;left:8592;top:13571;width:61;height:355" coordorigin="8592,13571" coordsize="61,355" path="m8592,13571l8653,13571,8653,13925,8592,13925,8592,13571xe" filled="t" fillcolor="#EDEDED" stroked="f">
                <v:path arrowok="t"/>
                <v:fill/>
              </v:shape>
            </v:group>
            <v:group style="position:absolute;left:10350;top:13571;width:2;height:355" coordorigin="10350,13571" coordsize="2,355">
              <v:shape style="position:absolute;left:10350;top:13571;width:2;height:355" coordorigin="10350,13571" coordsize="0,355" path="m10350,13925l10350,13571e" filled="f" stroked="t" strokeweight="2.5284pt" strokecolor="#EDEDED">
                <v:path arrowok="t"/>
              </v:shape>
            </v:group>
            <v:group style="position:absolute;left:8590;top:13686;width:63;height:423" coordorigin="8590,13686" coordsize="63,423">
              <v:shape style="position:absolute;left:8590;top:13686;width:63;height:423" coordorigin="8590,13686" coordsize="63,423" path="m8590,13686l8653,13686,8653,14109,8590,14109,8590,13686xe" filled="t" fillcolor="#EDEDED" stroked="f">
                <v:path arrowok="t"/>
                <v:fill/>
              </v:shape>
            </v:group>
            <v:group style="position:absolute;left:9821;top:13779;width:2;height:300" coordorigin="9821,13779" coordsize="2,300">
              <v:shape style="position:absolute;left:9821;top:13779;width:2;height:300" coordorigin="9821,13779" coordsize="0,300" path="m9821,14080l9821,13779e" filled="f" stroked="t" strokeweight="2.72042pt" strokecolor="#EDEDED">
                <v:path arrowok="t"/>
              </v:shape>
            </v:group>
            <v:group style="position:absolute;left:10621;top:13800;width:2;height:273" coordorigin="10621,13800" coordsize="2,273">
              <v:shape style="position:absolute;left:10621;top:13800;width:2;height:273" coordorigin="10621,13800" coordsize="0,273" path="m10621,14073l10621,13800e" filled="f" stroked="t" strokeweight="3.8395pt" strokecolor="#EDEDED">
                <v:path arrowok="t"/>
              </v:shape>
            </v:group>
            <v:group style="position:absolute;left:8653;top:13553;width:819;height:873" coordorigin="8653,13553" coordsize="819,873">
              <v:shape style="position:absolute;left:8653;top:13553;width:819;height:873" coordorigin="8653,13553" coordsize="819,873" path="m8653,13553l9472,13553,9472,14426,8653,14426,8653,13553e" filled="t" fillcolor="#EDEDED" stroked="f">
                <v:path arrowok="t"/>
                <v:fill/>
              </v:shape>
            </v:group>
            <v:group style="position:absolute;left:8601;top:14060;width:292;height:242" coordorigin="8601,14060" coordsize="292,242">
              <v:shape style="position:absolute;left:8601;top:14060;width:292;height:242" coordorigin="8601,14060" coordsize="292,242" path="m8601,14060l8893,14060,8893,14302,8601,14302,8601,14060e" filled="t" fillcolor="#EDEDED" stroked="f">
                <v:path arrowok="t"/>
                <v:fill/>
              </v:shape>
            </v:group>
            <v:group style="position:absolute;left:9342;top:14060;width:2;height:242" coordorigin="9342,14060" coordsize="2,242">
              <v:shape style="position:absolute;left:9342;top:14060;width:2;height:242" coordorigin="9342,14060" coordsize="0,242" path="m9342,14302l9342,14060e" filled="f" stroked="t" strokeweight="2.40769pt" strokecolor="#EDEDED">
                <v:path arrowok="t"/>
              </v:shape>
            </v:group>
            <v:group style="position:absolute;left:9847;top:14060;width:2;height:242" coordorigin="9847,14060" coordsize="2,242">
              <v:shape style="position:absolute;left:9847;top:14060;width:2;height:242" coordorigin="9847,14060" coordsize="0,242" path="m9847,14302l9847,14060e" filled="f" stroked="t" strokeweight="1.62847pt" strokecolor="#EDEDED">
                <v:path arrowok="t"/>
              </v:shape>
            </v:group>
            <v:group style="position:absolute;left:8740;top:14319;width:28;height:67" coordorigin="8740,14319" coordsize="28,67">
              <v:shape style="position:absolute;left:8740;top:14319;width:28;height:67" coordorigin="8740,14319" coordsize="28,67" path="m8740,14352l8767,14352e" filled="f" stroked="t" strokeweight="3.465479pt" strokecolor="#EDEDED">
                <v:path arrowok="t"/>
              </v:shape>
            </v:group>
            <v:group style="position:absolute;left:8848;top:14319;width:54;height:67" coordorigin="8848,14319" coordsize="54,67">
              <v:shape style="position:absolute;left:8848;top:14319;width:54;height:67" coordorigin="8848,14319" coordsize="54,67" path="m8848,14352l8902,14352e" filled="f" stroked="t" strokeweight="3.465479pt" strokecolor="#EDEDED">
                <v:path arrowok="t"/>
              </v:shape>
            </v:group>
            <v:group style="position:absolute;left:9282;top:14299;width:2;height:93" coordorigin="9282,14299" coordsize="2,93">
              <v:shape style="position:absolute;left:9282;top:14299;width:2;height:93" coordorigin="9282,14299" coordsize="0,93" path="m9282,14392l9282,14299e" filled="f" stroked="t" strokeweight=".6425pt" strokecolor="#EDEDED">
                <v:path arrowok="t"/>
              </v:shape>
            </v:group>
            <v:group style="position:absolute;left:9433;top:14319;width:22;height:67" coordorigin="9433,14319" coordsize="22,67">
              <v:shape style="position:absolute;left:9433;top:14319;width:22;height:67" coordorigin="9433,14319" coordsize="22,67" path="m9433,14352l9455,14352e" filled="f" stroked="t" strokeweight="3.465479pt" strokecolor="#EDEDED">
                <v:path arrowok="t"/>
              </v:shape>
            </v:group>
            <v:group style="position:absolute;left:9955;top:14319;width:43;height:67" coordorigin="9955,14319" coordsize="43,67">
              <v:shape style="position:absolute;left:9955;top:14319;width:43;height:67" coordorigin="9955,14319" coordsize="43,67" path="m9955,14352l9998,14352e" filled="f" stroked="t" strokeweight="3.465479pt" strokecolor="#EDEDED">
                <v:path arrowok="t"/>
              </v:shape>
            </v:group>
            <v:group style="position:absolute;left:10210;top:14308;width:52;height:82" coordorigin="10210,14308" coordsize="52,82">
              <v:shape style="position:absolute;left:10210;top:14308;width:52;height:82" coordorigin="10210,14308" coordsize="52,82" path="m10236,14390l10236,14308e" filled="f" stroked="t" strokeweight="2.695507pt" strokecolor="#EDEDED">
                <v:path arrowok="t"/>
              </v:shape>
            </v:group>
            <v:group style="position:absolute;left:8977;top:14451;width:2;height:94" coordorigin="8977,14451" coordsize="2,94">
              <v:shape style="position:absolute;left:8977;top:14451;width:2;height:94" coordorigin="8977,14451" coordsize="0,94" path="m8977,14545l8977,14451e" filled="f" stroked="t" strokeweight="4.152510pt" strokecolor="#EDEDED">
                <v:path arrowok="t"/>
              </v:shape>
            </v:group>
            <v:group style="position:absolute;left:9589;top:14288;width:2;height:257" coordorigin="9589,14288" coordsize="2,257">
              <v:shape style="position:absolute;left:9589;top:14288;width:2;height:257" coordorigin="9589,14288" coordsize="0,257" path="m9589,14545l9589,14288e" filled="f" stroked="t" strokeweight="5.248367pt" strokecolor="#EDEDED">
                <v:path arrowok="t"/>
              </v:shape>
            </v:group>
            <v:group style="position:absolute;left:9772;top:14451;width:2;height:94" coordorigin="9772,14451" coordsize="2,94">
              <v:shape style="position:absolute;left:9772;top:14451;width:2;height:94" coordorigin="9772,14451" coordsize="0,94" path="m9772,14545l9772,14451e" filled="f" stroked="t" strokeweight="1.347085pt" strokecolor="#EDEDED">
                <v:path arrowok="t"/>
              </v:shape>
            </v:group>
            <v:group style="position:absolute;left:9865;top:14288;width:2;height:257" coordorigin="9865,14288" coordsize="2,257">
              <v:shape style="position:absolute;left:9865;top:14288;width:2;height:257" coordorigin="9865,14288" coordsize="0,257" path="m9865,14545l9865,14288e" filled="f" stroked="t" strokeweight="4.695186pt" strokecolor="#EDEDED">
                <v:path arrowok="t"/>
              </v:shape>
            </v:group>
            <v:group style="position:absolute;left:9132;top:14590;width:2;height:229" coordorigin="9132,14590" coordsize="2,229">
              <v:shape style="position:absolute;left:9132;top:14590;width:2;height:229" coordorigin="9132,14590" coordsize="0,229" path="m9132,14819l9132,14590e" filled="f" stroked="t" strokeweight="2.543750pt" strokecolor="#EDEDED">
                <v:path arrowok="t"/>
              </v:shape>
            </v:group>
            <v:group style="position:absolute;left:10001;top:14658;width:2;height:135" coordorigin="10001,14658" coordsize="2,135">
              <v:shape style="position:absolute;left:10001;top:14658;width:2;height:135" coordorigin="10001,14658" coordsize="0,135" path="m10001,14793l10001,14658e" filled="f" stroked="t" strokeweight="1.725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3"/>
        </w:rPr>
        <w:t>Halk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  <w:position w:val="1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3"/>
        </w:rPr>
      </w:r>
      <w:r>
        <w:rPr>
          <w:rFonts w:ascii="Times New Roman" w:hAnsi="Times New Roman" w:cs="Times New Roman" w:eastAsia="Times New Roman"/>
          <w:sz w:val="29"/>
          <w:szCs w:val="29"/>
          <w:color w:val="565757"/>
          <w:spacing w:val="-14"/>
          <w:w w:val="107"/>
          <w:position w:val="0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-18"/>
          <w:w w:val="152"/>
          <w:position w:val="0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565757"/>
          <w:spacing w:val="0"/>
          <w:w w:val="105"/>
          <w:position w:val="0"/>
        </w:rPr>
        <w:t>K</w:t>
      </w:r>
      <w:r>
        <w:rPr>
          <w:rFonts w:ascii="Times New Roman" w:hAnsi="Times New Roman" w:cs="Times New Roman" w:eastAsia="Times New Roman"/>
          <w:sz w:val="29"/>
          <w:szCs w:val="29"/>
          <w:color w:val="565757"/>
          <w:spacing w:val="-4"/>
          <w:w w:val="104"/>
          <w:position w:val="0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3B3B3B"/>
          <w:spacing w:val="8"/>
          <w:w w:val="113"/>
          <w:position w:val="0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565757"/>
          <w:spacing w:val="0"/>
          <w:w w:val="111"/>
          <w:position w:val="0"/>
        </w:rPr>
        <w:t>im</w:t>
      </w:r>
      <w:r>
        <w:rPr>
          <w:rFonts w:ascii="Times New Roman" w:hAnsi="Times New Roman" w:cs="Times New Roman" w:eastAsia="Times New Roman"/>
          <w:sz w:val="29"/>
          <w:szCs w:val="29"/>
          <w:color w:val="565757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52"/>
          <w:szCs w:val="52"/>
          <w:color w:val="3F4466"/>
          <w:spacing w:val="0"/>
          <w:w w:val="43"/>
          <w:position w:val="0"/>
        </w:rPr>
        <w:t>..;_</w:t>
      </w:r>
      <w:r>
        <w:rPr>
          <w:rFonts w:ascii="Times New Roman" w:hAnsi="Times New Roman" w:cs="Times New Roman" w:eastAsia="Times New Roman"/>
          <w:sz w:val="52"/>
          <w:szCs w:val="52"/>
          <w:color w:val="3F4466"/>
          <w:spacing w:val="-18"/>
          <w:w w:val="44"/>
          <w:position w:val="0"/>
        </w:rPr>
        <w:t>Ö</w:t>
      </w:r>
      <w:r>
        <w:rPr>
          <w:rFonts w:ascii="Times New Roman" w:hAnsi="Times New Roman" w:cs="Times New Roman" w:eastAsia="Times New Roman"/>
          <w:sz w:val="52"/>
          <w:szCs w:val="52"/>
          <w:color w:val="3B3B3B"/>
          <w:spacing w:val="0"/>
          <w:w w:val="71"/>
          <w:position w:val="0"/>
        </w:rPr>
        <w:t>sE</w:t>
      </w:r>
      <w:r>
        <w:rPr>
          <w:rFonts w:ascii="Times New Roman" w:hAnsi="Times New Roman" w:cs="Times New Roman" w:eastAsia="Times New Roman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218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!tfaiye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Kuze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B3B3B"/>
          <w:w w:val="105"/>
        </w:rPr>
        <w:t>N</w:t>
      </w:r>
      <w:r>
        <w:rPr>
          <w:rFonts w:ascii="Arial" w:hAnsi="Arial" w:cs="Arial" w:eastAsia="Arial"/>
          <w:sz w:val="19"/>
          <w:szCs w:val="19"/>
          <w:color w:val="3B3B3B"/>
          <w:spacing w:val="-3"/>
          <w:w w:val="105"/>
        </w:rPr>
        <w:t>C</w:t>
      </w:r>
      <w:r>
        <w:rPr>
          <w:rFonts w:ascii="Arial" w:hAnsi="Arial" w:cs="Arial" w:eastAsia="Arial"/>
          <w:sz w:val="19"/>
          <w:szCs w:val="19"/>
          <w:color w:val="565757"/>
          <w:spacing w:val="0"/>
          <w:w w:val="91"/>
        </w:rPr>
        <w:t>B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10" w:lineRule="exact"/>
        <w:ind w:left="144" w:right="-130"/>
        <w:jc w:val="left"/>
        <w:rPr>
          <w:rFonts w:ascii="Times New Roman" w:hAnsi="Times New Roman" w:cs="Times New Roman" w:eastAsia="Times New Roman"/>
          <w:sz w:val="60"/>
          <w:szCs w:val="60"/>
        </w:rPr>
      </w:pPr>
      <w:rPr/>
      <w:r>
        <w:rPr>
          <w:rFonts w:ascii="Times New Roman" w:hAnsi="Times New Roman" w:cs="Times New Roman" w:eastAsia="Times New Roman"/>
          <w:sz w:val="60"/>
          <w:szCs w:val="60"/>
          <w:color w:val="282D6B"/>
          <w:spacing w:val="0"/>
          <w:w w:val="76"/>
          <w:position w:val="-7"/>
        </w:rPr>
        <w:t>!Aill</w:t>
      </w:r>
      <w:r>
        <w:rPr>
          <w:rFonts w:ascii="Times New Roman" w:hAnsi="Times New Roman" w:cs="Times New Roman" w:eastAsia="Times New Roman"/>
          <w:sz w:val="60"/>
          <w:szCs w:val="60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8C97C4"/>
          <w:spacing w:val="0"/>
          <w:w w:val="27"/>
          <w:position w:val="2"/>
        </w:rPr>
        <w:t>-</w:t>
      </w:r>
      <w:r>
        <w:rPr>
          <w:rFonts w:ascii="Arial" w:hAnsi="Arial" w:cs="Arial" w:eastAsia="Arial"/>
          <w:sz w:val="32"/>
          <w:szCs w:val="32"/>
          <w:color w:val="8C97C4"/>
          <w:spacing w:val="0"/>
          <w:w w:val="27"/>
          <w:position w:val="2"/>
        </w:rPr>
        <w:t>  </w:t>
      </w:r>
      <w:r>
        <w:rPr>
          <w:rFonts w:ascii="Arial" w:hAnsi="Arial" w:cs="Arial" w:eastAsia="Arial"/>
          <w:sz w:val="32"/>
          <w:szCs w:val="32"/>
          <w:color w:val="8C97C4"/>
          <w:spacing w:val="22"/>
          <w:w w:val="27"/>
          <w:position w:val="2"/>
        </w:rPr>
        <w:t> </w:t>
      </w:r>
      <w:r>
        <w:rPr>
          <w:rFonts w:ascii="Arial" w:hAnsi="Arial" w:cs="Arial" w:eastAsia="Arial"/>
          <w:sz w:val="32"/>
          <w:szCs w:val="32"/>
          <w:color w:val="282D6B"/>
          <w:spacing w:val="0"/>
          <w:w w:val="78"/>
          <w:position w:val="2"/>
        </w:rPr>
        <w:t>VV'</w:t>
      </w:r>
      <w:r>
        <w:rPr>
          <w:rFonts w:ascii="Arial" w:hAnsi="Arial" w:cs="Arial" w:eastAsia="Arial"/>
          <w:sz w:val="32"/>
          <w:szCs w:val="32"/>
          <w:color w:val="282D6B"/>
          <w:spacing w:val="0"/>
          <w:w w:val="78"/>
          <w:position w:val="2"/>
        </w:rPr>
        <w:t> </w:t>
      </w:r>
      <w:r>
        <w:rPr>
          <w:rFonts w:ascii="Arial" w:hAnsi="Arial" w:cs="Arial" w:eastAsia="Arial"/>
          <w:sz w:val="32"/>
          <w:szCs w:val="32"/>
          <w:color w:val="282D6B"/>
          <w:spacing w:val="8"/>
          <w:w w:val="78"/>
          <w:position w:val="2"/>
        </w:rPr>
        <w:t> </w:t>
      </w:r>
      <w:r>
        <w:rPr>
          <w:rFonts w:ascii="Arial" w:hAnsi="Arial" w:cs="Arial" w:eastAsia="Arial"/>
          <w:sz w:val="32"/>
          <w:szCs w:val="32"/>
          <w:color w:val="282D6B"/>
          <w:spacing w:val="0"/>
          <w:w w:val="78"/>
          <w:position w:val="2"/>
        </w:rPr>
        <w:t>"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433" w:lineRule="atLeast"/>
        <w:ind w:right="-20"/>
        <w:jc w:val="left"/>
        <w:tabs>
          <w:tab w:pos="640" w:val="left"/>
          <w:tab w:pos="128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"/>
          <w:szCs w:val="7"/>
          <w:color w:val="C3C3C3"/>
          <w:spacing w:val="0"/>
          <w:w w:val="416"/>
        </w:rPr>
        <w:t>;</w:t>
      </w:r>
      <w:r>
        <w:rPr>
          <w:rFonts w:ascii="Times New Roman" w:hAnsi="Times New Roman" w:cs="Times New Roman" w:eastAsia="Times New Roman"/>
          <w:sz w:val="7"/>
          <w:szCs w:val="7"/>
          <w:color w:val="C3C3C3"/>
          <w:spacing w:val="60"/>
          <w:w w:val="416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0"/>
          <w:w w:val="179"/>
        </w:rPr>
        <w:t>...</w:t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0"/>
          <w:w w:val="100"/>
        </w:rPr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0"/>
          <w:w w:val="411"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48"/>
          <w:w w:val="41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7"/>
          <w:szCs w:val="7"/>
          <w:color w:val="A1A1A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0"/>
          <w:w w:val="241"/>
        </w:rPr>
        <w:t>-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0"/>
          <w:w w:val="134"/>
        </w:rPr>
        <w:t>...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0"/>
          <w:w w:val="134"/>
        </w:rPr>
        <w:t>   </w:t>
      </w:r>
      <w:r>
        <w:rPr>
          <w:rFonts w:ascii="Times New Roman" w:hAnsi="Times New Roman" w:cs="Times New Roman" w:eastAsia="Times New Roman"/>
          <w:sz w:val="7"/>
          <w:szCs w:val="7"/>
          <w:color w:val="B1B1B1"/>
          <w:spacing w:val="11"/>
          <w:w w:val="134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C3C3C3"/>
          <w:spacing w:val="0"/>
          <w:w w:val="175"/>
        </w:rPr>
        <w:t>t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69" w:after="0" w:line="240" w:lineRule="auto"/>
        <w:ind w:left="375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C3C3C3"/>
          <w:spacing w:val="0"/>
          <w:w w:val="235"/>
        </w:rPr>
        <w:t>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240"/>
          <w:cols w:num="4" w:equalWidth="0">
            <w:col w:w="4240" w:space="280"/>
            <w:col w:w="402" w:space="386"/>
            <w:col w:w="1016" w:space="2417"/>
            <w:col w:w="2739"/>
          </w:cols>
        </w:sectPr>
      </w:pPr>
      <w:rPr/>
    </w:p>
    <w:p>
      <w:pPr>
        <w:spacing w:before="2" w:after="0" w:line="90" w:lineRule="exact"/>
        <w:jc w:val="left"/>
        <w:rPr>
          <w:sz w:val="9"/>
          <w:szCs w:val="9"/>
        </w:rPr>
      </w:pPr>
      <w:rPr/>
      <w:r>
        <w:rPr>
          <w:sz w:val="9"/>
          <w:szCs w:val="9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99.403439" w:type="dxa"/>
      </w:tblPr>
      <w:tblGrid/>
      <w:tr>
        <w:trPr>
          <w:trHeight w:val="1496" w:hRule="exact"/>
        </w:trPr>
        <w:tc>
          <w:tcPr>
            <w:tcW w:w="2032" w:type="dxa"/>
            <w:tcBorders>
              <w:top w:val="nil" w:sz="6" w:space="0" w:color="auto"/>
              <w:bottom w:val="single" w:sz="5.711632" w:space="0" w:color="575757"/>
              <w:left w:val="nil" w:sz="6" w:space="0" w:color="auto"/>
              <w:right w:val="single" w:sz="3.80776" w:space="0" w:color="4B4B4B"/>
            </w:tcBorders>
          </w:tcPr>
          <w:p>
            <w:pPr>
              <w:spacing w:before="0" w:after="0" w:line="854" w:lineRule="exact"/>
              <w:ind w:left="331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Times New Roman" w:hAnsi="Times New Roman" w:cs="Times New Roman" w:eastAsia="Times New Roman"/>
                <w:sz w:val="88"/>
                <w:szCs w:val="88"/>
                <w:color w:val="383838"/>
                <w:spacing w:val="-468"/>
                <w:w w:val="191"/>
                <w:i/>
                <w:position w:val="1"/>
              </w:rPr>
              <w:t>l</w:t>
            </w:r>
            <w:r>
              <w:rPr>
                <w:rFonts w:ascii="Arial" w:hAnsi="Arial" w:cs="Arial" w:eastAsia="Arial"/>
                <w:sz w:val="14"/>
                <w:szCs w:val="14"/>
                <w:color w:val="383838"/>
                <w:spacing w:val="0"/>
                <w:w w:val="121"/>
                <w:position w:val="-12"/>
              </w:rPr>
              <w:t>IZMIR</w:t>
            </w:r>
            <w:r>
              <w:rPr>
                <w:rFonts w:ascii="Arial" w:hAnsi="Arial" w:cs="Arial" w:eastAsia="Arial"/>
                <w:sz w:val="14"/>
                <w:szCs w:val="14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40" w:lineRule="exact"/>
              <w:ind w:left="495" w:right="-2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  <w:rPr/>
            <w:r>
              <w:rPr>
                <w:rFonts w:ascii="Arial" w:hAnsi="Arial" w:cs="Arial" w:eastAsia="Arial"/>
                <w:sz w:val="15"/>
                <w:szCs w:val="15"/>
                <w:color w:val="383838"/>
                <w:spacing w:val="0"/>
                <w:w w:val="104"/>
              </w:rPr>
              <w:t>BÜYÜKŞEHIR</w:t>
            </w:r>
            <w:r>
              <w:rPr>
                <w:rFonts w:ascii="Arial" w:hAnsi="Arial" w:cs="Arial" w:eastAsia="Arial"/>
                <w:sz w:val="15"/>
                <w:szCs w:val="15"/>
                <w:color w:val="000000"/>
                <w:spacing w:val="0"/>
                <w:w w:val="100"/>
              </w:rPr>
            </w:r>
          </w:p>
          <w:p>
            <w:pPr>
              <w:spacing w:before="0" w:after="0" w:line="142" w:lineRule="exact"/>
              <w:ind w:left="543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color w:val="383838"/>
                <w:spacing w:val="0"/>
                <w:w w:val="114"/>
              </w:rPr>
              <w:t>BELEDIYESI</w:t>
            </w:r>
            <w:r>
              <w:rPr>
                <w:rFonts w:ascii="Arial" w:hAnsi="Arial" w:cs="Arial" w:eastAsia="Arial"/>
                <w:sz w:val="14"/>
                <w:szCs w:val="14"/>
                <w:color w:val="000000"/>
                <w:spacing w:val="0"/>
                <w:w w:val="100"/>
              </w:rPr>
            </w:r>
          </w:p>
          <w:p>
            <w:pPr>
              <w:spacing w:before="0" w:after="0" w:line="353" w:lineRule="exact"/>
              <w:ind w:right="-20"/>
              <w:jc w:val="left"/>
              <w:rPr>
                <w:rFonts w:ascii="Arial" w:hAnsi="Arial" w:cs="Arial" w:eastAsia="Arial"/>
                <w:sz w:val="41"/>
                <w:szCs w:val="41"/>
              </w:rPr>
            </w:pPr>
            <w:rPr/>
            <w:r>
              <w:rPr>
                <w:rFonts w:ascii="Arial" w:hAnsi="Arial" w:cs="Arial" w:eastAsia="Arial"/>
                <w:sz w:val="41"/>
                <w:szCs w:val="41"/>
                <w:color w:val="9C9C9C"/>
                <w:spacing w:val="0"/>
                <w:w w:val="52"/>
                <w:position w:val="-7"/>
              </w:rPr>
              <w:t>ı</w:t>
            </w:r>
            <w:r>
              <w:rPr>
                <w:rFonts w:ascii="Arial" w:hAnsi="Arial" w:cs="Arial" w:eastAsia="Arial"/>
                <w:sz w:val="41"/>
                <w:szCs w:val="41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780" w:type="dxa"/>
            <w:gridSpan w:val="3"/>
            <w:tcBorders>
              <w:top w:val="nil" w:sz="6" w:space="0" w:color="auto"/>
              <w:bottom w:val="single" w:sz="5.711632" w:space="0" w:color="575757"/>
              <w:left w:val="single" w:sz="3.80776" w:space="0" w:color="4B4B4B"/>
              <w:right w:val="nil" w:sz="6" w:space="0" w:color="auto"/>
            </w:tcBorders>
          </w:tcPr>
          <w:p>
            <w:pPr>
              <w:spacing w:before="11" w:after="0" w:line="240" w:lineRule="exact"/>
              <w:jc w:val="left"/>
              <w:rPr>
                <w:sz w:val="24"/>
                <w:szCs w:val="24"/>
              </w:rPr>
            </w:pPr>
            <w:rPr/>
            <w:r>
              <w:rPr>
                <w:sz w:val="24"/>
                <w:szCs w:val="24"/>
              </w:rPr>
            </w:r>
          </w:p>
          <w:p>
            <w:pPr>
              <w:spacing w:before="0" w:after="0" w:line="240" w:lineRule="auto"/>
              <w:ind w:left="1499" w:right="1769"/>
              <w:jc w:val="center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Pr/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0"/>
                <w:w w:val="100"/>
              </w:rPr>
              <w:t>İZMİR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0"/>
                <w:w w:val="100"/>
              </w:rPr>
              <w:t>BÜYÜKŞEHİR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4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0"/>
                <w:w w:val="103"/>
              </w:rPr>
              <w:t>BELEDİYESİ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000000"/>
                <w:spacing w:val="0"/>
                <w:w w:val="100"/>
              </w:rPr>
            </w:r>
          </w:p>
          <w:p>
            <w:pPr>
              <w:spacing w:before="7" w:after="0" w:line="240" w:lineRule="auto"/>
              <w:ind w:left="1616" w:right="1922"/>
              <w:jc w:val="center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Pr/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0"/>
                <w:w w:val="100"/>
              </w:rPr>
              <w:t>iT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3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0"/>
                <w:w w:val="100"/>
              </w:rPr>
              <w:t>AİY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4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0"/>
                <w:w w:val="100"/>
              </w:rPr>
              <w:t>DAİRESi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0"/>
                <w:w w:val="102"/>
              </w:rPr>
              <w:t>BAŞKANLIÖI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000000"/>
                <w:spacing w:val="0"/>
                <w:w w:val="100"/>
              </w:rPr>
            </w:r>
          </w:p>
          <w:p>
            <w:pPr>
              <w:spacing w:before="7" w:after="0" w:line="240" w:lineRule="auto"/>
              <w:ind w:left="1147" w:right="-2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Pr/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0"/>
                <w:w w:val="100"/>
              </w:rPr>
              <w:t>itfaiye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0"/>
                <w:w w:val="100"/>
              </w:rPr>
              <w:t>Acil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0"/>
                <w:w w:val="100"/>
              </w:rPr>
              <w:t>Müdahale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0"/>
                <w:w w:val="100"/>
              </w:rPr>
              <w:t>Şub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0"/>
                <w:w w:val="103"/>
              </w:rPr>
              <w:t>Müdürlüğü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000000"/>
                <w:spacing w:val="0"/>
                <w:w w:val="100"/>
              </w:rPr>
            </w:r>
          </w:p>
          <w:p>
            <w:pPr>
              <w:spacing w:before="12" w:after="0" w:line="240" w:lineRule="auto"/>
              <w:ind w:left="2270" w:right="2604"/>
              <w:jc w:val="center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Pr/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9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0"/>
                <w:w w:val="100"/>
              </w:rPr>
              <w:t>ANGIN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83838"/>
                <w:spacing w:val="0"/>
                <w:w w:val="103"/>
              </w:rPr>
              <w:t>RAPORU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000000"/>
                <w:spacing w:val="0"/>
                <w:w w:val="100"/>
              </w:rPr>
            </w:r>
          </w:p>
        </w:tc>
        <w:tc>
          <w:tcPr>
            <w:tcW w:w="2563" w:type="dxa"/>
            <w:tcBorders>
              <w:top w:val="single" w:sz="5.711632" w:space="0" w:color="575757"/>
              <w:bottom w:val="single" w:sz="5.711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585" w:lineRule="exact"/>
              <w:ind w:left="355" w:right="-20"/>
              <w:jc w:val="left"/>
              <w:tabs>
                <w:tab w:pos="960" w:val="left"/>
              </w:tabs>
              <w:rPr>
                <w:rFonts w:ascii="Arial" w:hAnsi="Arial" w:cs="Arial" w:eastAsia="Arial"/>
                <w:sz w:val="82"/>
                <w:szCs w:val="82"/>
              </w:rPr>
            </w:pPr>
            <w:rPr/>
            <w:r>
              <w:rPr>
                <w:rFonts w:ascii="Arial" w:hAnsi="Arial" w:cs="Arial" w:eastAsia="Arial"/>
                <w:sz w:val="82"/>
                <w:szCs w:val="82"/>
                <w:color w:val="727577"/>
                <w:w w:val="99"/>
                <w:position w:val="6"/>
              </w:rPr>
            </w:r>
            <w:r>
              <w:rPr>
                <w:rFonts w:ascii="Arial" w:hAnsi="Arial" w:cs="Arial" w:eastAsia="Arial"/>
                <w:sz w:val="82"/>
                <w:szCs w:val="82"/>
                <w:color w:val="727577"/>
                <w:w w:val="99"/>
                <w:strike/>
                <w:position w:val="6"/>
              </w:rPr>
              <w:t> </w:t>
            </w:r>
            <w:r>
              <w:rPr>
                <w:rFonts w:ascii="Arial" w:hAnsi="Arial" w:cs="Arial" w:eastAsia="Arial"/>
                <w:sz w:val="82"/>
                <w:szCs w:val="82"/>
                <w:color w:val="727577"/>
                <w:w w:val="100"/>
                <w:strike/>
                <w:position w:val="6"/>
              </w:rPr>
              <w:tab/>
            </w:r>
            <w:r>
              <w:rPr>
                <w:rFonts w:ascii="Arial" w:hAnsi="Arial" w:cs="Arial" w:eastAsia="Arial"/>
                <w:sz w:val="82"/>
                <w:szCs w:val="82"/>
                <w:color w:val="727577"/>
                <w:w w:val="100"/>
                <w:strike/>
                <w:position w:val="6"/>
              </w:rPr>
            </w:r>
            <w:r>
              <w:rPr>
                <w:rFonts w:ascii="Arial" w:hAnsi="Arial" w:cs="Arial" w:eastAsia="Arial"/>
                <w:sz w:val="82"/>
                <w:szCs w:val="82"/>
                <w:color w:val="727577"/>
                <w:spacing w:val="0"/>
                <w:w w:val="205"/>
                <w:strike/>
                <w:position w:val="6"/>
              </w:rPr>
              <w:t>-</w:t>
            </w:r>
            <w:r>
              <w:rPr>
                <w:rFonts w:ascii="Arial" w:hAnsi="Arial" w:cs="Arial" w:eastAsia="Arial"/>
                <w:sz w:val="82"/>
                <w:szCs w:val="82"/>
                <w:color w:val="727577"/>
                <w:spacing w:val="0"/>
                <w:w w:val="205"/>
                <w:position w:val="6"/>
              </w:rPr>
            </w:r>
            <w:r>
              <w:rPr>
                <w:rFonts w:ascii="Arial" w:hAnsi="Arial" w:cs="Arial" w:eastAsia="Arial"/>
                <w:sz w:val="82"/>
                <w:szCs w:val="82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0" w:hRule="exact"/>
        </w:trPr>
        <w:tc>
          <w:tcPr>
            <w:tcW w:w="3065" w:type="dxa"/>
            <w:gridSpan w:val="2"/>
            <w:tcBorders>
              <w:top w:val="single" w:sz="5.711632" w:space="0" w:color="575757"/>
              <w:bottom w:val="single" w:sz="5.711632" w:space="0" w:color="4F4F4F"/>
              <w:left w:val="nil" w:sz="6" w:space="0" w:color="auto"/>
              <w:right w:val="single" w:sz="7.615512" w:space="0" w:color="575757"/>
            </w:tcBorders>
          </w:tcPr>
          <w:p>
            <w:pPr>
              <w:spacing w:before="0" w:after="0" w:line="226" w:lineRule="exact"/>
              <w:ind w:left="-10" w:right="-20"/>
              <w:jc w:val="left"/>
              <w:tabs>
                <w:tab w:pos="13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9C9C9C"/>
                <w:spacing w:val="-28"/>
                <w:w w:val="100"/>
              </w:rPr>
              <w:t>;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4"/>
                <w:position w:val="-1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3"/>
                <w:w w:val="104"/>
                <w:position w:val="-1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-2"/>
                <w:w w:val="107"/>
                <w:position w:val="-1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3"/>
                <w:position w:val="-1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"/>
                <w:w w:val="103"/>
                <w:position w:val="-1"/>
              </w:rPr>
              <w:t>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6"/>
                <w:w w:val="98"/>
                <w:position w:val="-1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4"/>
                <w:position w:val="-1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9"/>
                <w:w w:val="104"/>
                <w:position w:val="-1"/>
              </w:rPr>
              <w:t>0</w:t>
            </w:r>
            <w:r>
              <w:rPr>
                <w:rFonts w:ascii="Arial" w:hAnsi="Arial" w:cs="Arial" w:eastAsia="Arial"/>
                <w:sz w:val="26"/>
                <w:szCs w:val="26"/>
                <w:color w:val="383838"/>
                <w:spacing w:val="-8"/>
                <w:w w:val="186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8"/>
                <w:position w:val="-1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8310" w:type="dxa"/>
            <w:gridSpan w:val="3"/>
            <w:tcBorders>
              <w:top w:val="single" w:sz="5.711632" w:space="0" w:color="575757"/>
              <w:bottom w:val="single" w:sz="5.711632" w:space="0" w:color="646464"/>
              <w:left w:val="single" w:sz="7.615512" w:space="0" w:color="575757"/>
              <w:right w:val="nil" w:sz="6" w:space="0" w:color="auto"/>
            </w:tcBorders>
          </w:tcPr>
          <w:p>
            <w:pPr>
              <w:spacing w:before="0" w:after="0" w:line="226" w:lineRule="exact"/>
              <w:ind w:left="14" w:right="-20"/>
              <w:jc w:val="left"/>
              <w:tabs>
                <w:tab w:pos="2360" w:val="left"/>
                <w:tab w:pos="49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7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4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5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4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5"/>
                <w:position w:val="-1"/>
              </w:rPr>
              <w:t>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-22"/>
                <w:w w:val="114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1"/>
                <w:position w:val="-1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3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0"/>
                <w:w w:val="91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1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3"/>
                <w:position w:val="-1"/>
              </w:rPr>
              <w:t>10:38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  <w:position w:val="-1"/>
              </w:rPr>
              <w:t> 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10"/>
                <w:w w:val="100"/>
                <w:position w:val="-1"/>
              </w:rPr>
              <w:t> </w:t>
            </w:r>
            <w:r>
              <w:rPr>
                <w:rFonts w:ascii="Arial" w:hAnsi="Arial" w:cs="Arial" w:eastAsia="Arial"/>
                <w:sz w:val="27"/>
                <w:szCs w:val="27"/>
                <w:color w:val="383838"/>
                <w:spacing w:val="-10"/>
                <w:w w:val="99"/>
                <w:position w:val="-1"/>
              </w:rPr>
            </w:r>
            <w:r>
              <w:rPr>
                <w:rFonts w:ascii="Arial" w:hAnsi="Arial" w:cs="Arial" w:eastAsia="Arial"/>
                <w:sz w:val="27"/>
                <w:szCs w:val="27"/>
                <w:color w:val="383838"/>
                <w:spacing w:val="0"/>
                <w:w w:val="99"/>
                <w:u w:val="single" w:color="4B4B4B"/>
                <w:position w:val="-1"/>
              </w:rPr>
              <w:t> </w:t>
            </w:r>
            <w:r>
              <w:rPr>
                <w:rFonts w:ascii="Arial" w:hAnsi="Arial" w:cs="Arial" w:eastAsia="Arial"/>
                <w:sz w:val="27"/>
                <w:szCs w:val="27"/>
                <w:color w:val="383838"/>
                <w:spacing w:val="-55"/>
                <w:w w:val="100"/>
                <w:u w:val="single" w:color="4B4B4B"/>
                <w:position w:val="-1"/>
              </w:rPr>
              <w:t> </w:t>
            </w:r>
            <w:r>
              <w:rPr>
                <w:rFonts w:ascii="Arial" w:hAnsi="Arial" w:cs="Arial" w:eastAsia="Arial"/>
                <w:sz w:val="27"/>
                <w:szCs w:val="27"/>
                <w:color w:val="383838"/>
                <w:spacing w:val="-55"/>
                <w:w w:val="100"/>
                <w:u w:val="single" w:color="4B4B4B"/>
                <w:position w:val="-1"/>
              </w:rPr>
            </w:r>
            <w:r>
              <w:rPr>
                <w:rFonts w:ascii="Arial" w:hAnsi="Arial" w:cs="Arial" w:eastAsia="Arial"/>
                <w:sz w:val="27"/>
                <w:szCs w:val="27"/>
                <w:color w:val="383838"/>
                <w:spacing w:val="0"/>
                <w:w w:val="57"/>
                <w:u w:val="single" w:color="4B4B4B"/>
                <w:position w:val="-1"/>
              </w:rPr>
              <w:t>t</w:t>
            </w:r>
            <w:r>
              <w:rPr>
                <w:rFonts w:ascii="Arial" w:hAnsi="Arial" w:cs="Arial" w:eastAsia="Arial"/>
                <w:sz w:val="27"/>
                <w:szCs w:val="27"/>
                <w:color w:val="383838"/>
                <w:spacing w:val="4"/>
                <w:w w:val="57"/>
                <w:u w:val="single" w:color="4B4B4B"/>
                <w:position w:val="-1"/>
              </w:rPr>
              <w:t>T</w:t>
            </w:r>
            <w:r>
              <w:rPr>
                <w:rFonts w:ascii="Arial" w:hAnsi="Arial" w:cs="Arial" w:eastAsia="Arial"/>
                <w:sz w:val="27"/>
                <w:szCs w:val="27"/>
                <w:color w:val="383838"/>
                <w:spacing w:val="4"/>
                <w:w w:val="57"/>
                <w:u w:val="single" w:color="4B4B4B"/>
                <w:position w:val="-1"/>
              </w:rPr>
            </w:r>
            <w:r>
              <w:rPr>
                <w:rFonts w:ascii="Arial" w:hAnsi="Arial" w:cs="Arial" w:eastAsia="Arial"/>
                <w:sz w:val="27"/>
                <w:szCs w:val="27"/>
                <w:color w:val="383838"/>
                <w:spacing w:val="4"/>
                <w:w w:val="57"/>
                <w:u w:val="single" w:color="4B4B4B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1"/>
                <w:u w:val="single" w:color="4B4B4B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1"/>
                <w:u w:val="single" w:color="4B4B4B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5"/>
                <w:w w:val="101"/>
                <w:u w:val="single" w:color="4B4B4B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5"/>
                <w:w w:val="101"/>
                <w:u w:val="single" w:color="4B4B4B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5"/>
                <w:w w:val="101"/>
                <w:u w:val="single" w:color="4B4B4B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0"/>
                <w:w w:val="137"/>
                <w:u w:val="single" w:color="4B4B4B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0"/>
                <w:w w:val="137"/>
                <w:u w:val="single" w:color="4B4B4B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0"/>
                <w:w w:val="100"/>
                <w:u w:val="single" w:color="4B4B4B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0"/>
                <w:w w:val="100"/>
                <w:u w:val="single" w:color="4B4B4B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0"/>
                <w:w w:val="100"/>
                <w:u w:val="single" w:color="4B4B4B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9" w:hRule="exact"/>
        </w:trPr>
        <w:tc>
          <w:tcPr>
            <w:tcW w:w="3065" w:type="dxa"/>
            <w:gridSpan w:val="2"/>
            <w:tcBorders>
              <w:top w:val="single" w:sz="5.711632" w:space="0" w:color="4F4F4F"/>
              <w:bottom w:val="single" w:sz="5.711632" w:space="0" w:color="4B4B4B"/>
              <w:left w:val="nil" w:sz="6" w:space="0" w:color="auto"/>
              <w:right w:val="single" w:sz="3.80776" w:space="0" w:color="2F2F2F"/>
            </w:tcBorders>
          </w:tcPr>
          <w:p>
            <w:pPr>
              <w:spacing w:before="8" w:after="0" w:line="217" w:lineRule="exact"/>
              <w:ind w:right="-20"/>
              <w:jc w:val="left"/>
              <w:tabs>
                <w:tab w:pos="13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w w:val="91"/>
              </w:rPr>
              <w:t>iKa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w w:val="92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0"/>
                <w:w w:val="100"/>
              </w:rPr>
              <w:t>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62626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3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05/2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22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2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41" w:type="dxa"/>
            <w:tcBorders>
              <w:top w:val="single" w:sz="5.711632" w:space="0" w:color="4F4F4F"/>
              <w:bottom w:val="single" w:sz="5.711632" w:space="0" w:color="4B4B4B"/>
              <w:left w:val="single" w:sz="3.80776" w:space="0" w:color="2F2F2F"/>
              <w:right w:val="single" w:sz="7.26" w:space="0" w:color="EBEDED"/>
            </w:tcBorders>
          </w:tcPr>
          <w:p>
            <w:pPr>
              <w:spacing w:before="8" w:after="0" w:line="217" w:lineRule="exact"/>
              <w:ind w:left="24" w:right="-9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0"/>
                <w:w w:val="84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0"/>
                <w:w w:val="102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-2"/>
                <w:w w:val="103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B1B1B1"/>
                <w:spacing w:val="0"/>
                <w:w w:val="34"/>
              </w:rPr>
              <w:t>,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7970" w:type="dxa"/>
            <w:gridSpan w:val="2"/>
            <w:tcBorders>
              <w:top w:val="single" w:sz="5.711632" w:space="0" w:color="646464"/>
              <w:bottom w:val="single" w:sz="5.711632" w:space="0" w:color="606060"/>
              <w:left w:val="single" w:sz="7.26" w:space="0" w:color="EBEDED"/>
              <w:right w:val="nil" w:sz="6" w:space="0" w:color="auto"/>
            </w:tcBorders>
          </w:tcPr>
          <w:p>
            <w:pPr>
              <w:spacing w:before="8" w:after="0" w:line="217" w:lineRule="exact"/>
              <w:ind w:left="5" w:right="-20"/>
              <w:jc w:val="left"/>
              <w:tabs>
                <w:tab w:pos="1000" w:val="left"/>
                <w:tab w:pos="20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81"/>
              </w:rPr>
              <w:t>tt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2"/>
                <w:w w:val="8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3273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0"/>
              </w:rPr>
              <w:t>:Merkez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83838"/>
                <w:spacing w:val="0"/>
                <w:w w:val="103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26" w:after="0" w:line="199" w:lineRule="auto"/>
        <w:ind w:left="102" w:right="7098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3.089164pt;margin-top:10.601389pt;width:570.3306pt;height:.715015pt;mso-position-horizontal-relative:page;mso-position-vertical-relative:paragraph;z-index:-17043" coordorigin="262,212" coordsize="11407,14">
            <v:group style="position:absolute;left:267;top:222;width:4612;height:2" coordorigin="267,222" coordsize="4612,2">
              <v:shape style="position:absolute;left:267;top:222;width:4612;height:2" coordorigin="267,222" coordsize="4612,0" path="m267,222l4879,222e" filled="f" stroked="t" strokeweight=".47597pt" strokecolor="#5B5B5B">
                <v:path arrowok="t"/>
              </v:shape>
            </v:group>
            <v:group style="position:absolute;left:4822;top:222;width:519;height:2" coordorigin="4822,222" coordsize="519,2">
              <v:shape style="position:absolute;left:4822;top:222;width:519;height:2" coordorigin="4822,222" coordsize="519,0" path="m4822,222l5340,222e" filled="f" stroked="t" strokeweight=".47597pt" strokecolor="#444444">
                <v:path arrowok="t"/>
              </v:shape>
            </v:group>
            <v:group style="position:absolute;left:6121;top:222;width:533;height:2" coordorigin="6121,222" coordsize="533,2">
              <v:shape style="position:absolute;left:6121;top:222;width:533;height:2" coordorigin="6121,222" coordsize="533,0" path="m6121,222l6654,222e" filled="f" stroked="t" strokeweight=".47597pt" strokecolor="#3B3B3B">
                <v:path arrowok="t"/>
              </v:shape>
            </v:group>
            <v:group style="position:absolute;left:5283;top:219;width:6378;height:2" coordorigin="5283,219" coordsize="6378,2">
              <v:shape style="position:absolute;left:5283;top:219;width:6378;height:2" coordorigin="5283,219" coordsize="6378,0" path="m5283,219l11661,219e" filled="f" stroked="t" strokeweight=".713954pt" strokecolor="#6B6B6B">
                <v:path arrowok="t"/>
              </v:shape>
            </v:group>
            <v:group style="position:absolute;left:9043;top:217;width:419;height:2" coordorigin="9043,217" coordsize="419,2">
              <v:shape style="position:absolute;left:9043;top:217;width:419;height:2" coordorigin="9043,217" coordsize="419,0" path="m9043,217l9462,217e" filled="f" stroked="t" strokeweight=".47597pt" strokecolor="#57575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2.970172pt;margin-top:19.566124pt;width:570.925561pt;height:656.176592pt;mso-position-horizontal-relative:page;mso-position-vertical-relative:paragraph;z-index:-17042" coordorigin="259,391" coordsize="11419,13124">
            <v:group style="position:absolute;left:4822;top:461;width:519;height:2" coordorigin="4822,461" coordsize="519,2">
              <v:shape style="position:absolute;left:4822;top:461;width:519;height:2" coordorigin="4822,461" coordsize="519,0" path="m4822,461l5340,461e" filled="f" stroked="t" strokeweight=".47597pt" strokecolor="#444444">
                <v:path arrowok="t"/>
              </v:shape>
            </v:group>
            <v:group style="position:absolute;left:6121;top:461;width:804;height:2" coordorigin="6121,461" coordsize="804,2">
              <v:shape style="position:absolute;left:6121;top:461;width:804;height:2" coordorigin="6121,461" coordsize="804,0" path="m6121,461l6925,461e" filled="f" stroked="t" strokeweight=".47597pt" strokecolor="#484848">
                <v:path arrowok="t"/>
              </v:shape>
            </v:group>
            <v:group style="position:absolute;left:7649;top:461;width:628;height:2" coordorigin="7649,461" coordsize="628,2">
              <v:shape style="position:absolute;left:7649;top:461;width:628;height:2" coordorigin="7649,461" coordsize="628,0" path="m7649,461l8277,461e" filled="f" stroked="t" strokeweight=".47597pt" strokecolor="#4F4F4F">
                <v:path arrowok="t"/>
              </v:shape>
            </v:group>
            <v:group style="position:absolute;left:271;top:458;width:11371;height:2" coordorigin="271,458" coordsize="11371,2">
              <v:shape style="position:absolute;left:271;top:458;width:11371;height:2" coordorigin="271,458" coordsize="11371,0" path="m271,458l11642,458e" filled="f" stroked="t" strokeweight=".713954pt" strokecolor="#646464">
                <v:path arrowok="t"/>
              </v:shape>
            </v:group>
            <v:group style="position:absolute;left:271;top:702;width:6654;height:2" coordorigin="271,702" coordsize="6654,2">
              <v:shape style="position:absolute;left:271;top:702;width:6654;height:2" coordorigin="271,702" coordsize="6654,0" path="m271,702l6925,702e" filled="f" stroked="t" strokeweight=".713954pt" strokecolor="#575757">
                <v:path arrowok="t"/>
              </v:shape>
            </v:group>
            <v:group style="position:absolute;left:276;top:398;width:2;height:373" coordorigin="276,398" coordsize="2,373">
              <v:shape style="position:absolute;left:276;top:398;width:2;height:373" coordorigin="276,398" coordsize="0,373" path="m276,771l276,398e" filled="f" stroked="t" strokeweight=".713954pt" strokecolor="#8C8C8C">
                <v:path arrowok="t"/>
              </v:shape>
            </v:group>
            <v:group style="position:absolute;left:6868;top:704;width:476;height:2" coordorigin="6868,704" coordsize="476,2">
              <v:shape style="position:absolute;left:6868;top:704;width:476;height:2" coordorigin="6868,704" coordsize="476,0" path="m6868,704l7344,704e" filled="f" stroked="t" strokeweight=".47597pt" strokecolor="#343434">
                <v:path arrowok="t"/>
              </v:shape>
            </v:group>
            <v:group style="position:absolute;left:7287;top:700;width:4360;height:2" coordorigin="7287,700" coordsize="4360,2">
              <v:shape style="position:absolute;left:7287;top:700;width:4360;height:2" coordorigin="7287,700" coordsize="4360,0" path="m7287,700l11647,700e" filled="f" stroked="t" strokeweight=".713954pt" strokecolor="#5B5B5B">
                <v:path arrowok="t"/>
              </v:shape>
            </v:group>
            <v:group style="position:absolute;left:3713;top:700;width:2;height:215" coordorigin="3713,700" coordsize="2,215">
              <v:shape style="position:absolute;left:3713;top:700;width:2;height:215" coordorigin="3713,700" coordsize="0,215" path="m3713,915l3713,700e" filled="f" stroked="t" strokeweight=".237985pt" strokecolor="#747474">
                <v:path arrowok="t"/>
              </v:shape>
            </v:group>
            <v:group style="position:absolute;left:6906;top:695;width:2;height:760" coordorigin="6906,695" coordsize="2,760">
              <v:shape style="position:absolute;left:6906;top:695;width:2;height:760" coordorigin="6906,695" coordsize="0,760" path="m6906,1455l6906,695e" filled="f" stroked="t" strokeweight=".951939pt" strokecolor="#646464">
                <v:path arrowok="t"/>
              </v:shape>
            </v:group>
            <v:group style="position:absolute;left:6892;top:1130;width:1357;height:2" coordorigin="6892,1130" coordsize="1357,2">
              <v:shape style="position:absolute;left:6892;top:1130;width:1357;height:2" coordorigin="6892,1130" coordsize="1357,0" path="m6892,1130l8249,1130e" filled="f" stroked="t" strokeweight=".237985pt" strokecolor="#7C7C7C">
                <v:path arrowok="t"/>
              </v:shape>
            </v:group>
            <v:group style="position:absolute;left:3713;top:915;width:2;height:215" coordorigin="3713,915" coordsize="2,215">
              <v:shape style="position:absolute;left:3713;top:915;width:2;height:215" coordorigin="3713,915" coordsize="0,215" path="m3713,1130l3713,915e" filled="f" stroked="t" strokeweight=".237985pt" strokecolor="#000000">
                <v:path arrowok="t"/>
              </v:shape>
            </v:group>
            <v:group style="position:absolute;left:3789;top:1130;width:2404;height:2" coordorigin="3789,1130" coordsize="2404,2">
              <v:shape style="position:absolute;left:3789;top:1130;width:2404;height:2" coordorigin="3789,1130" coordsize="2404,0" path="m3789,1130l6192,1130e" filled="f" stroked="t" strokeweight=".713954pt" strokecolor="#646464">
                <v:path arrowok="t"/>
              </v:shape>
            </v:group>
            <v:group style="position:absolute;left:6121;top:1120;width:795;height:2" coordorigin="6121,1120" coordsize="795,2">
              <v:shape style="position:absolute;left:6121;top:1120;width:795;height:2" coordorigin="6121,1120" coordsize="795,0" path="m6121,1120l6916,1120e" filled="f" stroked="t" strokeweight=".47597pt" strokecolor="#A3A3A3">
                <v:path arrowok="t"/>
              </v:shape>
            </v:group>
            <v:group style="position:absolute;left:8249;top:1130;width:3413;height:2" coordorigin="8249,1130" coordsize="3413,2">
              <v:shape style="position:absolute;left:8249;top:1130;width:3413;height:2" coordorigin="8249,1130" coordsize="3413,0" path="m8249,1130l11661,1130e" filled="f" stroked="t" strokeweight=".237985pt" strokecolor="#000000">
                <v:path arrowok="t"/>
              </v:shape>
            </v:group>
            <v:group style="position:absolute;left:271;top:1443;width:690;height:2" coordorigin="271,1443" coordsize="690,2">
              <v:shape style="position:absolute;left:271;top:1443;width:690;height:2" coordorigin="271,1443" coordsize="690,0" path="m271,1443l961,1443e" filled="f" stroked="t" strokeweight=".47597pt" strokecolor="#5B5B5B">
                <v:path arrowok="t"/>
              </v:shape>
            </v:group>
            <v:group style="position:absolute;left:276;top:398;width:2;height:3887" coordorigin="276,398" coordsize="2,3887">
              <v:shape style="position:absolute;left:276;top:398;width:2;height:3887" coordorigin="276,398" coordsize="0,3887" path="m276,4285l276,398e" filled="f" stroked="t" strokeweight=".713954pt" strokecolor="#ACACAC">
                <v:path arrowok="t"/>
              </v:shape>
            </v:group>
            <v:group style="position:absolute;left:904;top:1443;width:762;height:2" coordorigin="904,1443" coordsize="762,2">
              <v:shape style="position:absolute;left:904;top:1443;width:762;height:2" coordorigin="904,1443" coordsize="762,0" path="m904,1443l1666,1443e" filled="f" stroked="t" strokeweight=".47597pt" strokecolor="#444444">
                <v:path arrowok="t"/>
              </v:shape>
            </v:group>
            <v:group style="position:absolute;left:1609;top:1445;width:1233;height:2" coordorigin="1609,1445" coordsize="1233,2">
              <v:shape style="position:absolute;left:1609;top:1445;width:1233;height:2" coordorigin="1609,1445" coordsize="1233,0" path="m1609,1445l2842,1445e" filled="f" stroked="t" strokeweight=".713954pt" strokecolor="#575757">
                <v:path arrowok="t"/>
              </v:shape>
            </v:group>
            <v:group style="position:absolute;left:2784;top:1445;width:762;height:2" coordorigin="2784,1445" coordsize="762,2">
              <v:shape style="position:absolute;left:2784;top:1445;width:762;height:2" coordorigin="2784,1445" coordsize="762,0" path="m2784,1445l3546,1445e" filled="f" stroked="t" strokeweight=".47597pt" strokecolor="#2B2B2B">
                <v:path arrowok="t"/>
              </v:shape>
            </v:group>
            <v:group style="position:absolute;left:3489;top:1445;width:257;height:2" coordorigin="3489,1445" coordsize="257,2">
              <v:shape style="position:absolute;left:3489;top:1445;width:257;height:2" coordorigin="3489,1445" coordsize="257,0" path="m3489,1445l3746,1445e" filled="f" stroked="t" strokeweight=".47597pt" strokecolor="#444444">
                <v:path arrowok="t"/>
              </v:shape>
            </v:group>
            <v:group style="position:absolute;left:3713;top:1130;width:2;height:311" coordorigin="3713,1130" coordsize="2,311">
              <v:shape style="position:absolute;left:3713;top:1130;width:2;height:311" coordorigin="3713,1130" coordsize="0,311" path="m3713,1441l3713,1130e" filled="f" stroked="t" strokeweight=".237985pt" strokecolor="#707070">
                <v:path arrowok="t"/>
              </v:shape>
            </v:group>
            <v:group style="position:absolute;left:3660;top:1441;width:2994;height:2" coordorigin="3660,1441" coordsize="2994,2">
              <v:shape style="position:absolute;left:3660;top:1441;width:2994;height:2" coordorigin="3660,1441" coordsize="2994,0" path="m3660,1441l6654,1441e" filled="f" stroked="t" strokeweight=".951939pt" strokecolor="#484848">
                <v:path arrowok="t"/>
              </v:shape>
            </v:group>
            <v:group style="position:absolute;left:4822;top:1441;width:519;height:2" coordorigin="4822,1441" coordsize="519,2">
              <v:shape style="position:absolute;left:4822;top:1441;width:519;height:2" coordorigin="4822,1441" coordsize="519,0" path="m4822,1441l5340,1441e" filled="f" stroked="t" strokeweight=".951939pt" strokecolor="#2B2B2B">
                <v:path arrowok="t"/>
              </v:shape>
            </v:group>
            <v:group style="position:absolute;left:6473;top:1441;width:5174;height:2" coordorigin="6473,1441" coordsize="5174,2">
              <v:shape style="position:absolute;left:6473;top:1441;width:5174;height:2" coordorigin="6473,1441" coordsize="5174,0" path="m6473,1441l11647,1441e" filled="f" stroked="t" strokeweight=".713954pt" strokecolor="#5B5B5B">
                <v:path arrowok="t"/>
              </v:shape>
            </v:group>
            <v:group style="position:absolute;left:271;top:1720;width:1395;height:2" coordorigin="271,1720" coordsize="1395,2">
              <v:shape style="position:absolute;left:271;top:1720;width:1395;height:2" coordorigin="271,1720" coordsize="1395,0" path="m271,1720l1666,1720e" filled="f" stroked="t" strokeweight=".47597pt" strokecolor="#444444">
                <v:path arrowok="t"/>
              </v:shape>
            </v:group>
            <v:group style="position:absolute;left:1609;top:1720;width:10043;height:2" coordorigin="1609,1720" coordsize="10043,2">
              <v:shape style="position:absolute;left:1609;top:1720;width:10043;height:2" coordorigin="1609,1720" coordsize="10043,0" path="m1609,1720l11652,1720e" filled="f" stroked="t" strokeweight=".713954pt" strokecolor="#575757">
                <v:path arrowok="t"/>
              </v:shape>
            </v:group>
            <v:group style="position:absolute;left:2304;top:1436;width:2;height:564" coordorigin="2304,1436" coordsize="2,564">
              <v:shape style="position:absolute;left:2304;top:1436;width:2;height:564" coordorigin="2304,1436" coordsize="0,564" path="m2304,2000l2304,1436e" filled="f" stroked="t" strokeweight=".951939pt" strokecolor="#5B5B5B">
                <v:path arrowok="t"/>
              </v:shape>
            </v:group>
            <v:group style="position:absolute;left:8620;top:1718;width:481;height:2" coordorigin="8620,1718" coordsize="481,2">
              <v:shape style="position:absolute;left:8620;top:1718;width:481;height:2" coordorigin="8620,1718" coordsize="481,0" path="m8620,1718l9101,1718e" filled="f" stroked="t" strokeweight=".47597pt" strokecolor="#383838">
                <v:path arrowok="t"/>
              </v:shape>
            </v:group>
            <v:group style="position:absolute;left:9043;top:1718;width:419;height:2" coordorigin="9043,1718" coordsize="419,2">
              <v:shape style="position:absolute;left:9043;top:1718;width:419;height:2" coordorigin="9043,1718" coordsize="419,0" path="m9043,1718l9462,1718e" filled="f" stroked="t" strokeweight=".47597pt" strokecolor="#4B4B4B">
                <v:path arrowok="t"/>
              </v:shape>
            </v:group>
            <v:group style="position:absolute;left:10119;top:1718;width:428;height:2" coordorigin="10119,1718" coordsize="428,2">
              <v:shape style="position:absolute;left:10119;top:1718;width:428;height:2" coordorigin="10119,1718" coordsize="428,0" path="m10119,1718l10547,1718e" filled="f" stroked="t" strokeweight=".47597pt" strokecolor="#3B3B3B">
                <v:path arrowok="t"/>
              </v:shape>
            </v:group>
            <v:group style="position:absolute;left:4822;top:1962;width:519;height:2" coordorigin="4822,1962" coordsize="519,2">
              <v:shape style="position:absolute;left:4822;top:1962;width:519;height:2" coordorigin="4822,1962" coordsize="519,0" path="m4822,1962l5340,1962e" filled="f" stroked="t" strokeweight=".47597pt" strokecolor="#3B3B3B">
                <v:path arrowok="t"/>
              </v:shape>
            </v:group>
            <v:group style="position:absolute;left:6121;top:1962;width:533;height:2" coordorigin="6121,1962" coordsize="533,2">
              <v:shape style="position:absolute;left:6121;top:1962;width:533;height:2" coordorigin="6121,1962" coordsize="533,0" path="m6121,1962l6654,1962e" filled="f" stroked="t" strokeweight=".47597pt" strokecolor="#343434">
                <v:path arrowok="t"/>
              </v:shape>
            </v:group>
            <v:group style="position:absolute;left:2299;top:1959;width:9353;height:2" coordorigin="2299,1959" coordsize="9353,2">
              <v:shape style="position:absolute;left:2299;top:1959;width:9353;height:2" coordorigin="2299,1959" coordsize="9353,0" path="m2299,1959l11652,1959e" filled="f" stroked="t" strokeweight=".713954pt" strokecolor="#5B5B5B">
                <v:path arrowok="t"/>
              </v:shape>
            </v:group>
            <v:group style="position:absolute;left:7649;top:1962;width:628;height:2" coordorigin="7649,1962" coordsize="628,2">
              <v:shape style="position:absolute;left:7649;top:1962;width:628;height:2" coordorigin="7649,1962" coordsize="628,0" path="m7649,1962l8277,1962e" filled="f" stroked="t" strokeweight=".47597pt" strokecolor="#383838">
                <v:path arrowok="t"/>
              </v:shape>
            </v:group>
            <v:group style="position:absolute;left:2304;top:1943;width:2;height:755" coordorigin="2304,1943" coordsize="2,755">
              <v:shape style="position:absolute;left:2304;top:1943;width:2;height:755" coordorigin="2304,1943" coordsize="0,755" path="m2304,2698l2304,1943e" filled="f" stroked="t" strokeweight=".47597pt" strokecolor="#2F2F2F">
                <v:path arrowok="t"/>
              </v:shape>
            </v:group>
            <v:group style="position:absolute;left:4860;top:1957;width:2;height:1014" coordorigin="4860,1957" coordsize="2,1014">
              <v:shape style="position:absolute;left:4860;top:1957;width:2;height:1014" coordorigin="4860,1957" coordsize="0,1014" path="m4860,2971l4860,1957e" filled="f" stroked="t" strokeweight=".951939pt" strokecolor="#545454">
                <v:path arrowok="t"/>
              </v:shape>
            </v:group>
            <v:group style="position:absolute;left:7677;top:1967;width:2;height:244" coordorigin="7677,1967" coordsize="2,244">
              <v:shape style="position:absolute;left:7677;top:1967;width:2;height:244" coordorigin="7677,1967" coordsize="0,244" path="m7677,2210l7677,1967e" filled="f" stroked="t" strokeweight=".237985pt" strokecolor="#676767">
                <v:path arrowok="t"/>
              </v:shape>
            </v:group>
            <v:group style="position:absolute;left:288;top:1842;width:2;height:612" coordorigin="288,1842" coordsize="2,612">
              <v:shape style="position:absolute;left:288;top:1842;width:2;height:612" coordorigin="288,1842" coordsize="0,612" path="m288,2454l288,1842e" filled="f" stroked="t" strokeweight=".713954pt" strokecolor="#878787">
                <v:path arrowok="t"/>
              </v:shape>
            </v:group>
            <v:group style="position:absolute;left:4850;top:2438;width:6797;height:2" coordorigin="4850,2438" coordsize="6797,2">
              <v:shape style="position:absolute;left:4850;top:2438;width:6797;height:2" coordorigin="4850,2438" coordsize="6797,0" path="m4850,2438l11647,2438e" filled="f" stroked="t" strokeweight=".713954pt" strokecolor="#606060">
                <v:path arrowok="t"/>
              </v:shape>
            </v:group>
            <v:group style="position:absolute;left:7677;top:2210;width:2;height:225" coordorigin="7677,2210" coordsize="2,225">
              <v:shape style="position:absolute;left:7677;top:2210;width:2;height:225" coordorigin="7677,2210" coordsize="0,225" path="m7677,2435l7677,2210e" filled="f" stroked="t" strokeweight=".237985pt" strokecolor="#4F4F4F">
                <v:path arrowok="t"/>
              </v:shape>
            </v:group>
            <v:group style="position:absolute;left:4850;top:2679;width:3427;height:2" coordorigin="4850,2679" coordsize="3427,2">
              <v:shape style="position:absolute;left:4850;top:2679;width:3427;height:2" coordorigin="4850,2679" coordsize="3427,0" path="m4850,2679l8277,2679e" filled="f" stroked="t" strokeweight=".713954pt" strokecolor="#4F4F4F">
                <v:path arrowok="t"/>
              </v:shape>
            </v:group>
            <v:group style="position:absolute;left:8220;top:2677;width:3427;height:2" coordorigin="8220,2677" coordsize="3427,2">
              <v:shape style="position:absolute;left:8220;top:2677;width:3427;height:2" coordorigin="8220,2677" coordsize="3427,0" path="m8220,2677l11647,2677e" filled="f" stroked="t" strokeweight=".713954pt" strokecolor="#646464">
                <v:path arrowok="t"/>
              </v:shape>
            </v:group>
            <v:group style="position:absolute;left:4855;top:2920;width:2489;height:2" coordorigin="4855,2920" coordsize="2489,2">
              <v:shape style="position:absolute;left:4855;top:2920;width:2489;height:2" coordorigin="4855,2920" coordsize="2489,0" path="m4855,2920l7344,2920e" filled="f" stroked="t" strokeweight=".713954pt" strokecolor="#4B4B4B">
                <v:path arrowok="t"/>
              </v:shape>
            </v:group>
            <v:group style="position:absolute;left:7159;top:2918;width:600;height:2" coordorigin="7159,2918" coordsize="600,2">
              <v:shape style="position:absolute;left:7159;top:2918;width:600;height:2" coordorigin="7159,2918" coordsize="600,0" path="m7159,2918l7758,2918e" filled="f" stroked="t" strokeweight=".951939pt" strokecolor="#606060">
                <v:path arrowok="t"/>
              </v:shape>
            </v:group>
            <v:group style="position:absolute;left:7649;top:2918;width:1028;height:2" coordorigin="7649,2918" coordsize="1028,2">
              <v:shape style="position:absolute;left:7649;top:2918;width:1028;height:2" coordorigin="7649,2918" coordsize="1028,0" path="m7649,2918l8677,2918e" filled="f" stroked="t" strokeweight=".47597pt" strokecolor="#444444">
                <v:path arrowok="t"/>
              </v:shape>
            </v:group>
            <v:group style="position:absolute;left:8534;top:2916;width:3113;height:2" coordorigin="8534,2916" coordsize="3113,2">
              <v:shape style="position:absolute;left:8534;top:2916;width:3113;height:2" coordorigin="8534,2916" coordsize="3113,0" path="m8534,2916l11647,2916e" filled="f" stroked="t" strokeweight=".713954pt" strokecolor="#606060">
                <v:path arrowok="t"/>
              </v:shape>
            </v:group>
            <v:group style="position:absolute;left:2294;top:3167;width:547;height:2" coordorigin="2294,3167" coordsize="547,2">
              <v:shape style="position:absolute;left:2294;top:3167;width:547;height:2" coordorigin="2294,3167" coordsize="547,0" path="m2294,3167l2842,3167e" filled="f" stroked="t" strokeweight=".951939pt" strokecolor="#575757">
                <v:path arrowok="t"/>
              </v:shape>
            </v:group>
            <v:group style="position:absolute;left:2784;top:3167;width:762;height:2" coordorigin="2784,3167" coordsize="762,2">
              <v:shape style="position:absolute;left:2784;top:3167;width:762;height:2" coordorigin="2784,3167" coordsize="762,0" path="m2784,3167l3546,3167e" filled="f" stroked="t" strokeweight=".47597pt" strokecolor="#383838">
                <v:path arrowok="t"/>
              </v:shape>
            </v:group>
            <v:group style="position:absolute;left:3489;top:3164;width:5188;height:2" coordorigin="3489,3164" coordsize="5188,2">
              <v:shape style="position:absolute;left:3489;top:3164;width:5188;height:2" coordorigin="3489,3164" coordsize="5188,0" path="m3489,3164l8677,3164e" filled="f" stroked="t" strokeweight=".713954pt" strokecolor="#545454">
                <v:path arrowok="t"/>
              </v:shape>
            </v:group>
            <v:group style="position:absolute;left:4860;top:2913;width:2;height:521" coordorigin="4860,2913" coordsize="2,521">
              <v:shape style="position:absolute;left:4860;top:2913;width:2;height:521" coordorigin="4860,2913" coordsize="0,521" path="m4860,3434l4860,2913e" filled="f" stroked="t" strokeweight=".47597pt" strokecolor="#2B2B2B">
                <v:path arrowok="t"/>
              </v:shape>
            </v:group>
            <v:group style="position:absolute;left:8620;top:3162;width:481;height:2" coordorigin="8620,3162" coordsize="481,2">
              <v:shape style="position:absolute;left:8620;top:3162;width:481;height:2" coordorigin="8620,3162" coordsize="481,0" path="m8620,3162l9101,3162e" filled="f" stroked="t" strokeweight=".47597pt" strokecolor="#2F2F2F">
                <v:path arrowok="t"/>
              </v:shape>
            </v:group>
            <v:group style="position:absolute;left:9043;top:3159;width:2599;height:2" coordorigin="9043,3159" coordsize="2599,2">
              <v:shape style="position:absolute;left:9043;top:3159;width:2599;height:2" coordorigin="9043,3159" coordsize="2599,0" path="m9043,3159l11642,3159e" filled="f" stroked="t" strokeweight=".713954pt" strokecolor="#5B5B5B">
                <v:path arrowok="t"/>
              </v:shape>
            </v:group>
            <v:group style="position:absolute;left:267;top:3406;width:11376;height:2" coordorigin="267,3406" coordsize="11376,2">
              <v:shape style="position:absolute;left:267;top:3406;width:11376;height:2" coordorigin="267,3406" coordsize="11376,0" path="m267,3406l11642,3406e" filled="f" stroked="t" strokeweight=".713954pt" strokecolor="#575757">
                <v:path arrowok="t"/>
              </v:shape>
            </v:group>
            <v:group style="position:absolute;left:9043;top:3401;width:419;height:2" coordorigin="9043,3401" coordsize="419,2">
              <v:shape style="position:absolute;left:9043;top:3401;width:419;height:2" coordorigin="9043,3401" coordsize="419,0" path="m9043,3401l9462,3401e" filled="f" stroked="t" strokeweight=".47597pt" strokecolor="#484848">
                <v:path arrowok="t"/>
              </v:shape>
            </v:group>
            <v:group style="position:absolute;left:10119;top:3401;width:428;height:2" coordorigin="10119,3401" coordsize="428,2">
              <v:shape style="position:absolute;left:10119;top:3401;width:428;height:2" coordorigin="10119,3401" coordsize="428,0" path="m10119,3401l10547,3401e" filled="f" stroked="t" strokeweight=".47597pt" strokecolor="#3F3F3F">
                <v:path arrowok="t"/>
              </v:shape>
            </v:group>
            <v:group style="position:absolute;left:4860;top:3363;width:2;height:765" coordorigin="4860,3363" coordsize="2,765">
              <v:shape style="position:absolute;left:4860;top:3363;width:2;height:765" coordorigin="4860,3363" coordsize="0,765" path="m4860,4128l4860,3363e" filled="f" stroked="t" strokeweight=".951939pt" strokecolor="#545454">
                <v:path arrowok="t"/>
              </v:shape>
            </v:group>
            <v:group style="position:absolute;left:7677;top:3391;width:2;height:727" coordorigin="7677,3391" coordsize="2,727">
              <v:shape style="position:absolute;left:7677;top:3391;width:2;height:727" coordorigin="7677,3391" coordsize="0,727" path="m7677,4118l7677,3391e" filled="f" stroked="t" strokeweight=".237985pt" strokecolor="#575757">
                <v:path arrowok="t"/>
              </v:shape>
            </v:group>
            <v:group style="position:absolute;left:276;top:3654;width:2;height:483" coordorigin="276,3654" coordsize="2,483">
              <v:shape style="position:absolute;left:276;top:3654;width:2;height:483" coordorigin="276,3654" coordsize="0,483" path="m276,4137l276,3654e" filled="f" stroked="t" strokeweight=".47597pt" strokecolor="#878787">
                <v:path arrowok="t"/>
              </v:shape>
            </v:group>
            <v:group style="position:absolute;left:2301;top:2641;width:2;height:1262" coordorigin="2301,2641" coordsize="2,1262">
              <v:shape style="position:absolute;left:2301;top:2641;width:2;height:1262" coordorigin="2301,2641" coordsize="0,1262" path="m2301,3903l2301,2641e" filled="f" stroked="t" strokeweight=".951939pt" strokecolor="#545454">
                <v:path arrowok="t"/>
              </v:shape>
            </v:group>
            <v:group style="position:absolute;left:2299;top:3884;width:1071;height:2" coordorigin="2299,3884" coordsize="1071,2">
              <v:shape style="position:absolute;left:2299;top:3884;width:1071;height:2" coordorigin="2299,3884" coordsize="1071,0" path="m2299,3884l3370,3884e" filled="f" stroked="t" strokeweight=".713954pt" strokecolor="#4F4F4F">
                <v:path arrowok="t"/>
              </v:shape>
            </v:group>
            <v:group style="position:absolute;left:3313;top:3884;width:233;height:2" coordorigin="3313,3884" coordsize="233,2">
              <v:shape style="position:absolute;left:3313;top:3884;width:233;height:2" coordorigin="3313,3884" coordsize="233,0" path="m3313,3884l3546,3884e" filled="f" stroked="t" strokeweight=".47597pt" strokecolor="#2F2F2F">
                <v:path arrowok="t"/>
              </v:shape>
            </v:group>
            <v:group style="position:absolute;left:3489;top:3884;width:252;height:2" coordorigin="3489,3884" coordsize="252,2">
              <v:shape style="position:absolute;left:3489;top:3884;width:252;height:2" coordorigin="3489,3884" coordsize="252,0" path="m3489,3884l3741,3884e" filled="f" stroked="t" strokeweight=".47597pt" strokecolor="#444444">
                <v:path arrowok="t"/>
              </v:shape>
            </v:group>
            <v:group style="position:absolute;left:3660;top:3881;width:7982;height:2" coordorigin="3660,3881" coordsize="7982,2">
              <v:shape style="position:absolute;left:3660;top:3881;width:7982;height:2" coordorigin="3660,3881" coordsize="7982,0" path="m3660,3881l11642,3881e" filled="f" stroked="t" strokeweight=".713954pt" strokecolor="#5B5B5B">
                <v:path arrowok="t"/>
              </v:shape>
            </v:group>
            <v:group style="position:absolute;left:9043;top:3879;width:419;height:2" coordorigin="9043,3879" coordsize="419,2">
              <v:shape style="position:absolute;left:9043;top:3879;width:419;height:2" coordorigin="9043,3879" coordsize="419,0" path="m9043,3879l9462,3879e" filled="f" stroked="t" strokeweight=".47597pt" strokecolor="#545454">
                <v:path arrowok="t"/>
              </v:shape>
            </v:group>
            <v:group style="position:absolute;left:10119;top:3879;width:428;height:2" coordorigin="10119,3879" coordsize="428,2">
              <v:shape style="position:absolute;left:10119;top:3879;width:428;height:2" coordorigin="10119,3879" coordsize="428,0" path="m10119,3879l10547,3879e" filled="f" stroked="t" strokeweight=".47597pt" strokecolor="#4B4B4B">
                <v:path arrowok="t"/>
              </v:shape>
            </v:group>
            <v:group style="position:absolute;left:2304;top:3845;width:2;height:545" coordorigin="2304,3845" coordsize="2,545">
              <v:shape style="position:absolute;left:2304;top:3845;width:2;height:545" coordorigin="2304,3845" coordsize="0,545" path="m2304,4391l2304,3845e" filled="f" stroked="t" strokeweight=".47597pt" strokecolor="#383838">
                <v:path arrowok="t"/>
              </v:shape>
            </v:group>
            <v:group style="position:absolute;left:2299;top:4123;width:2589;height:2" coordorigin="2299,4123" coordsize="2589,2">
              <v:shape style="position:absolute;left:2299;top:4123;width:2589;height:2" coordorigin="2299,4123" coordsize="2589,0" path="m2299,4123l4888,4123e" filled="f" stroked="t" strokeweight=".47597pt" strokecolor="#4F4F4F">
                <v:path arrowok="t"/>
              </v:shape>
            </v:group>
            <v:group style="position:absolute;left:4817;top:4123;width:524;height:2" coordorigin="4817,4123" coordsize="524,2">
              <v:shape style="position:absolute;left:4817;top:4123;width:524;height:2" coordorigin="4817,4123" coordsize="524,0" path="m4817,4123l5340,4123e" filled="f" stroked="t" strokeweight=".47597pt" strokecolor="#343434">
                <v:path arrowok="t"/>
              </v:shape>
            </v:group>
            <v:group style="position:absolute;left:6121;top:4123;width:533;height:2" coordorigin="6121,4123" coordsize="533,2">
              <v:shape style="position:absolute;left:6121;top:4123;width:533;height:2" coordorigin="6121,4123" coordsize="533,0" path="m6121,4123l6654,4123e" filled="f" stroked="t" strokeweight=".47597pt" strokecolor="#343434">
                <v:path arrowok="t"/>
              </v:shape>
            </v:group>
            <v:group style="position:absolute;left:5283;top:4120;width:6364;height:2" coordorigin="5283,4120" coordsize="6364,2">
              <v:shape style="position:absolute;left:5283;top:4120;width:6364;height:2" coordorigin="5283,4120" coordsize="6364,0" path="m5283,4120l11647,4120e" filled="f" stroked="t" strokeweight=".713954pt" strokecolor="#5B5B5B">
                <v:path arrowok="t"/>
              </v:shape>
            </v:group>
            <v:group style="position:absolute;left:9043;top:4118;width:419;height:2" coordorigin="9043,4118" coordsize="419,2">
              <v:shape style="position:absolute;left:9043;top:4118;width:419;height:2" coordorigin="9043,4118" coordsize="419,0" path="m9043,4118l9462,4118e" filled="f" stroked="t" strokeweight=".47597pt" strokecolor="#4F4F4F">
                <v:path arrowok="t"/>
              </v:shape>
            </v:group>
            <v:group style="position:absolute;left:276;top:1708;width:2;height:3045" coordorigin="276,1708" coordsize="2,3045">
              <v:shape style="position:absolute;left:276;top:1708;width:2;height:3045" coordorigin="276,1708" coordsize="0,3045" path="m276,4754l276,1708e" filled="f" stroked="t" strokeweight=".713954pt" strokecolor="#A8A8A8">
                <v:path arrowok="t"/>
              </v:shape>
            </v:group>
            <v:group style="position:absolute;left:6121;top:4362;width:804;height:2" coordorigin="6121,4362" coordsize="804,2">
              <v:shape style="position:absolute;left:6121;top:4362;width:804;height:2" coordorigin="6121,4362" coordsize="804,0" path="m6121,4362l6925,4362e" filled="f" stroked="t" strokeweight=".47597pt" strokecolor="#343434">
                <v:path arrowok="t"/>
              </v:shape>
            </v:group>
            <v:group style="position:absolute;left:7649;top:4362;width:628;height:2" coordorigin="7649,4362" coordsize="628,2">
              <v:shape style="position:absolute;left:7649;top:4362;width:628;height:2" coordorigin="7649,4362" coordsize="628,0" path="m7649,4362l8277,4362e" filled="f" stroked="t" strokeweight=".47597pt" strokecolor="#3F3F3F">
                <v:path arrowok="t"/>
              </v:shape>
            </v:group>
            <v:group style="position:absolute;left:267;top:4362;width:11380;height:2" coordorigin="267,4362" coordsize="11380,2">
              <v:shape style="position:absolute;left:267;top:4362;width:11380;height:2" coordorigin="267,4362" coordsize="11380,0" path="m267,4362l11647,4362e" filled="f" stroked="t" strokeweight=".713954pt" strokecolor="#5B5B5B">
                <v:path arrowok="t"/>
              </v:shape>
            </v:group>
            <v:group style="position:absolute;left:2304;top:4319;width:2;height:822" coordorigin="2304,4319" coordsize="2,822">
              <v:shape style="position:absolute;left:2304;top:4319;width:2;height:822" coordorigin="2304,4319" coordsize="0,822" path="m2304,5141l2304,4319e" filled="f" stroked="t" strokeweight=".951939pt" strokecolor="#575757">
                <v:path arrowok="t"/>
              </v:shape>
            </v:group>
            <v:group style="position:absolute;left:267;top:4833;width:3103;height:2" coordorigin="267,4833" coordsize="3103,2">
              <v:shape style="position:absolute;left:267;top:4833;width:3103;height:2" coordorigin="267,4833" coordsize="3103,0" path="m267,4833l3370,4833e" filled="f" stroked="t" strokeweight=".713954pt" strokecolor="#5B5B5B">
                <v:path arrowok="t"/>
              </v:shape>
            </v:group>
            <v:group style="position:absolute;left:278;top:4438;width:2;height:2840" coordorigin="278,4438" coordsize="2,2840">
              <v:shape style="position:absolute;left:278;top:4438;width:2;height:2840" coordorigin="278,4438" coordsize="0,2840" path="m278,7278l278,4438e" filled="f" stroked="t" strokeweight=".713954pt" strokecolor="#A3A3A3">
                <v:path arrowok="t"/>
              </v:shape>
            </v:group>
            <v:group style="position:absolute;left:3313;top:4830;width:233;height:2" coordorigin="3313,4830" coordsize="233,2">
              <v:shape style="position:absolute;left:3313;top:4830;width:233;height:2" coordorigin="3313,4830" coordsize="233,0" path="m3313,4830l3546,4830e" filled="f" stroked="t" strokeweight=".47597pt" strokecolor="#383838">
                <v:path arrowok="t"/>
              </v:shape>
            </v:group>
            <v:group style="position:absolute;left:3489;top:4833;width:252;height:2" coordorigin="3489,4833" coordsize="252,2">
              <v:shape style="position:absolute;left:3489;top:4833;width:252;height:2" coordorigin="3489,4833" coordsize="252,0" path="m3489,4833l3741,4833e" filled="f" stroked="t" strokeweight=".47597pt" strokecolor="#4B4B4B">
                <v:path arrowok="t"/>
              </v:shape>
            </v:group>
            <v:group style="position:absolute;left:6121;top:4830;width:533;height:2" coordorigin="6121,4830" coordsize="533,2">
              <v:shape style="position:absolute;left:6121;top:4830;width:533;height:2" coordorigin="6121,4830" coordsize="533,0" path="m6121,4830l6654,4830e" filled="f" stroked="t" strokeweight=".47597pt" strokecolor="#2F2F2F">
                <v:path arrowok="t"/>
              </v:shape>
            </v:group>
            <v:group style="position:absolute;left:3655;top:4830;width:7996;height:2" coordorigin="3655,4830" coordsize="7996,2">
              <v:shape style="position:absolute;left:3655;top:4830;width:7996;height:2" coordorigin="3655,4830" coordsize="7996,0" path="m3655,4830l11652,4830e" filled="f" stroked="t" strokeweight=".713954pt" strokecolor="#5B5B5B">
                <v:path arrowok="t"/>
              </v:shape>
            </v:group>
            <v:group style="position:absolute;left:7287;top:4826;width:419;height:2" coordorigin="7287,4826" coordsize="419,2">
              <v:shape style="position:absolute;left:7287;top:4826;width:419;height:2" coordorigin="7287,4826" coordsize="419,0" path="m7287,4826l7706,4826e" filled="f" stroked="t" strokeweight=".47597pt" strokecolor="#3B3B3B">
                <v:path arrowok="t"/>
              </v:shape>
            </v:group>
            <v:group style="position:absolute;left:7649;top:4828;width:628;height:2" coordorigin="7649,4828" coordsize="628,2">
              <v:shape style="position:absolute;left:7649;top:4828;width:628;height:2" coordorigin="7649,4828" coordsize="628,0" path="m7649,4828l8277,4828e" filled="f" stroked="t" strokeweight=".713954pt" strokecolor="#4F4F4F">
                <v:path arrowok="t"/>
              </v:shape>
            </v:group>
            <v:group style="position:absolute;left:9043;top:4826;width:419;height:2" coordorigin="9043,4826" coordsize="419,2">
              <v:shape style="position:absolute;left:9043;top:4826;width:419;height:2" coordorigin="9043,4826" coordsize="419,0" path="m9043,4826l9462,4826e" filled="f" stroked="t" strokeweight=".47597pt" strokecolor="#4F4F4F">
                <v:path arrowok="t"/>
              </v:shape>
            </v:group>
            <v:group style="position:absolute;left:10119;top:4826;width:428;height:2" coordorigin="10119,4826" coordsize="428,2">
              <v:shape style="position:absolute;left:10119;top:4826;width:428;height:2" coordorigin="10119,4826" coordsize="428,0" path="m10119,4826l10547,4826e" filled="f" stroked="t" strokeweight=".47597pt" strokecolor="#545454">
                <v:path arrowok="t"/>
              </v:shape>
            </v:group>
            <v:group style="position:absolute;left:4872;top:4826;width:2;height:263" coordorigin="4872,4826" coordsize="2,263">
              <v:shape style="position:absolute;left:4872;top:4826;width:2;height:263" coordorigin="4872,4826" coordsize="0,263" path="m4872,5089l4872,4826e" filled="f" stroked="t" strokeweight=".951939pt" strokecolor="#545454">
                <v:path arrowok="t"/>
              </v:shape>
            </v:group>
            <v:group style="position:absolute;left:4855;top:5069;width:2903;height:2" coordorigin="4855,5069" coordsize="2903,2">
              <v:shape style="position:absolute;left:4855;top:5069;width:2903;height:2" coordorigin="4855,5069" coordsize="2903,0" path="m4855,5069l7758,5069e" filled="f" stroked="t" strokeweight=".713954pt" strokecolor="#575757">
                <v:path arrowok="t"/>
              </v:shape>
            </v:group>
            <v:group style="position:absolute;left:7649;top:5072;width:1028;height:2" coordorigin="7649,5072" coordsize="1028,2">
              <v:shape style="position:absolute;left:7649;top:5072;width:1028;height:2" coordorigin="7649,5072" coordsize="1028,0" path="m7649,5072l8677,5072e" filled="f" stroked="t" strokeweight=".47597pt" strokecolor="#444444">
                <v:path arrowok="t"/>
              </v:shape>
            </v:group>
            <v:group style="position:absolute;left:9405;top:5069;width:771;height:2" coordorigin="9405,5069" coordsize="771,2">
              <v:shape style="position:absolute;left:9405;top:5069;width:771;height:2" coordorigin="9405,5069" coordsize="771,0" path="m9405,5069l10176,5069e" filled="f" stroked="t" strokeweight=".47597pt" strokecolor="#444444">
                <v:path arrowok="t"/>
              </v:shape>
            </v:group>
            <v:group style="position:absolute;left:8534;top:5067;width:3118;height:2" coordorigin="8534,5067" coordsize="3118,2">
              <v:shape style="position:absolute;left:8534;top:5067;width:3118;height:2" coordorigin="8534,5067" coordsize="3118,0" path="m8534,5067l11652,5067e" filled="f" stroked="t" strokeweight=".713954pt" strokecolor="#606060">
                <v:path arrowok="t"/>
              </v:shape>
            </v:group>
            <v:group style="position:absolute;left:2306;top:5031;width:2;height:316" coordorigin="2306,5031" coordsize="2,316">
              <v:shape style="position:absolute;left:2306;top:5031;width:2;height:316" coordorigin="2306,5031" coordsize="0,316" path="m2306,5347l2306,5031e" filled="f" stroked="t" strokeweight=".47597pt" strokecolor="#444444">
                <v:path arrowok="t"/>
              </v:shape>
            </v:group>
            <v:group style="position:absolute;left:4862;top:4959;width:2;height:387" coordorigin="4862,4959" coordsize="2,387">
              <v:shape style="position:absolute;left:4862;top:4959;width:2;height:387" coordorigin="4862,4959" coordsize="0,387" path="m4862,5347l4862,4959e" filled="f" stroked="t" strokeweight=".951939pt" strokecolor="#606060">
                <v:path arrowok="t"/>
              </v:shape>
            </v:group>
            <v:group style="position:absolute;left:4855;top:5311;width:4684;height:2" coordorigin="4855,5311" coordsize="4684,2">
              <v:shape style="position:absolute;left:4855;top:5311;width:4684;height:2" coordorigin="4855,5311" coordsize="4684,0" path="m4855,5311l9538,5311e" filled="f" stroked="t" strokeweight=".713954pt" strokecolor="#575757">
                <v:path arrowok="t"/>
              </v:shape>
            </v:group>
            <v:group style="position:absolute;left:9405;top:5308;width:771;height:2" coordorigin="9405,5308" coordsize="771,2">
              <v:shape style="position:absolute;left:9405;top:5308;width:771;height:2" coordorigin="9405,5308" coordsize="771,0" path="m9405,5308l10176,5308e" filled="f" stroked="t" strokeweight=".47597pt" strokecolor="#3B3B3B">
                <v:path arrowok="t"/>
              </v:shape>
            </v:group>
            <v:group style="position:absolute;left:10119;top:5308;width:1533;height:2" coordorigin="10119,5308" coordsize="1533,2">
              <v:shape style="position:absolute;left:10119;top:5308;width:1533;height:2" coordorigin="10119,5308" coordsize="1533,0" path="m10119,5308l11652,5308e" filled="f" stroked="t" strokeweight=".713954pt" strokecolor="#5B5B5B">
                <v:path arrowok="t"/>
              </v:shape>
            </v:group>
            <v:group style="position:absolute;left:271;top:5559;width:1395;height:2" coordorigin="271,5559" coordsize="1395,2">
              <v:shape style="position:absolute;left:271;top:5559;width:1395;height:2" coordorigin="271,5559" coordsize="1395,0" path="m271,5559l1666,5559e" filled="f" stroked="t" strokeweight=".951939pt" strokecolor="#646464">
                <v:path arrowok="t"/>
              </v:shape>
            </v:group>
            <v:group style="position:absolute;left:276;top:5136;width:2;height:712" coordorigin="276,5136" coordsize="2,712">
              <v:shape style="position:absolute;left:276;top:5136;width:2;height:712" coordorigin="276,5136" coordsize="0,712" path="m276,5849l276,5136e" filled="f" stroked="t" strokeweight=".47597pt" strokecolor="#A0A0A0">
                <v:path arrowok="t"/>
              </v:shape>
            </v:group>
            <v:group style="position:absolute;left:1609;top:5559;width:1233;height:2" coordorigin="1609,5559" coordsize="1233,2">
              <v:shape style="position:absolute;left:1609;top:5559;width:1233;height:2" coordorigin="1609,5559" coordsize="1233,0" path="m1609,5559l2842,5559e" filled="f" stroked="t" strokeweight=".47597pt" strokecolor="#3F3F3F">
                <v:path arrowok="t"/>
              </v:shape>
            </v:group>
            <v:group style="position:absolute;left:2304;top:5289;width:2;height:330" coordorigin="2304,5289" coordsize="2,330">
              <v:shape style="position:absolute;left:2304;top:5289;width:2;height:330" coordorigin="2304,5289" coordsize="0,330" path="m2304,5619l2304,5289e" filled="f" stroked="t" strokeweight=".47597pt" strokecolor="#2B2B2B">
                <v:path arrowok="t"/>
              </v:shape>
            </v:group>
            <v:group style="position:absolute;left:2708;top:5562;width:1066;height:2" coordorigin="2708,5562" coordsize="1066,2">
              <v:shape style="position:absolute;left:2708;top:5562;width:1066;height:2" coordorigin="2708,5562" coordsize="1066,0" path="m2708,5562l3774,5562e" filled="f" stroked="t" strokeweight=".951939pt" strokecolor="#5B5B5B">
                <v:path arrowok="t"/>
              </v:shape>
            </v:group>
            <v:group style="position:absolute;left:3684;top:5559;width:352;height:2" coordorigin="3684,5559" coordsize="352,2">
              <v:shape style="position:absolute;left:3684;top:5559;width:352;height:2" coordorigin="3684,5559" coordsize="352,0" path="m3684,5559l4036,5559e" filled="f" stroked="t" strokeweight=".47597pt" strokecolor="#444444">
                <v:path arrowok="t"/>
              </v:shape>
            </v:group>
            <v:group style="position:absolute;left:3979;top:5559;width:7677;height:2" coordorigin="3979,5559" coordsize="7677,2">
              <v:shape style="position:absolute;left:3979;top:5559;width:7677;height:2" coordorigin="3979,5559" coordsize="7677,0" path="m3979,5559l11656,5559e" filled="f" stroked="t" strokeweight=".713954pt" strokecolor="#5B5B5B">
                <v:path arrowok="t"/>
              </v:shape>
            </v:group>
            <v:group style="position:absolute;left:4869;top:5289;width:2;height:282" coordorigin="4869,5289" coordsize="2,282">
              <v:shape style="position:absolute;left:4869;top:5289;width:2;height:282" coordorigin="4869,5289" coordsize="0,282" path="m4869,5571l4869,5289e" filled="f" stroked="t" strokeweight="1.189924pt" strokecolor="#4B4B4B">
                <v:path arrowok="t"/>
              </v:shape>
            </v:group>
            <v:group style="position:absolute;left:6121;top:5557;width:533;height:2" coordorigin="6121,5557" coordsize="533,2">
              <v:shape style="position:absolute;left:6121;top:5557;width:533;height:2" coordorigin="6121,5557" coordsize="533,0" path="m6121,5557l6654,5557e" filled="f" stroked="t" strokeweight=".47597pt" strokecolor="#2F2F2F">
                <v:path arrowok="t"/>
              </v:shape>
            </v:group>
            <v:group style="position:absolute;left:7649;top:5557;width:628;height:2" coordorigin="7649,5557" coordsize="628,2">
              <v:shape style="position:absolute;left:7649;top:5557;width:628;height:2" coordorigin="7649,5557" coordsize="628,0" path="m7649,5557l8277,5557e" filled="f" stroked="t" strokeweight=".47597pt" strokecolor="#3B3B3B">
                <v:path arrowok="t"/>
              </v:shape>
            </v:group>
            <v:group style="position:absolute;left:276;top:6367;width:1390;height:2" coordorigin="276,6367" coordsize="1390,2">
              <v:shape style="position:absolute;left:276;top:6367;width:1390;height:2" coordorigin="276,6367" coordsize="1390,0" path="m276,6367l1666,6367e" filled="f" stroked="t" strokeweight=".47597pt" strokecolor="#4F4F4F">
                <v:path arrowok="t"/>
              </v:shape>
            </v:group>
            <v:group style="position:absolute;left:1561;top:6367;width:1366;height:2" coordorigin="1561,6367" coordsize="1366,2">
              <v:shape style="position:absolute;left:1561;top:6367;width:1366;height:2" coordorigin="1561,6367" coordsize="1366,0" path="m1561,6367l2927,6367e" filled="f" stroked="t" strokeweight=".951939pt" strokecolor="#676767">
                <v:path arrowok="t"/>
              </v:shape>
            </v:group>
            <v:group style="position:absolute;left:2306;top:5548;width:2;height:899" coordorigin="2306,5548" coordsize="2,899">
              <v:shape style="position:absolute;left:2306;top:5548;width:2;height:899" coordorigin="2306,5548" coordsize="0,899" path="m2306,6446l2306,5548e" filled="f" stroked="t" strokeweight=".951939pt" strokecolor="#5B5B5B">
                <v:path arrowok="t"/>
              </v:shape>
            </v:group>
            <v:group style="position:absolute;left:2784;top:6370;width:585;height:2" coordorigin="2784,6370" coordsize="585,2">
              <v:shape style="position:absolute;left:2784;top:6370;width:585;height:2" coordorigin="2784,6370" coordsize="585,0" path="m2784,6370l3370,6370e" filled="f" stroked="t" strokeweight=".47597pt" strokecolor="#3F3F3F">
                <v:path arrowok="t"/>
              </v:shape>
            </v:group>
            <v:group style="position:absolute;left:6868;top:6365;width:838;height:2" coordorigin="6868,6365" coordsize="838,2">
              <v:shape style="position:absolute;left:6868;top:6365;width:838;height:2" coordorigin="6868,6365" coordsize="838,0" path="m6868,6365l7706,6365e" filled="f" stroked="t" strokeweight=".47597pt" strokecolor="#343434">
                <v:path arrowok="t"/>
              </v:shape>
            </v:group>
            <v:group style="position:absolute;left:8620;top:6365;width:481;height:2" coordorigin="8620,6365" coordsize="481,2">
              <v:shape style="position:absolute;left:8620;top:6365;width:481;height:2" coordorigin="8620,6365" coordsize="481,0" path="m8620,6365l9101,6365e" filled="f" stroked="t" strokeweight=".47597pt" strokecolor="#2F2F2F">
                <v:path arrowok="t"/>
              </v:shape>
            </v:group>
            <v:group style="position:absolute;left:3313;top:6365;width:8349;height:2" coordorigin="3313,6365" coordsize="8349,2">
              <v:shape style="position:absolute;left:3313;top:6365;width:8349;height:2" coordorigin="3313,6365" coordsize="8349,0" path="m3313,6365l11661,6365e" filled="f" stroked="t" strokeweight=".713954pt" strokecolor="#575757">
                <v:path arrowok="t"/>
              </v:shape>
            </v:group>
            <v:group style="position:absolute;left:2306;top:6322;width:2;height:904" coordorigin="2306,6322" coordsize="2,904">
              <v:shape style="position:absolute;left:2306;top:6322;width:2;height:904" coordorigin="2306,6322" coordsize="0,904" path="m2306,7226l2306,6322e" filled="f" stroked="t" strokeweight=".713954pt" strokecolor="#484848">
                <v:path arrowok="t"/>
              </v:shape>
            </v:group>
            <v:group style="position:absolute;left:271;top:7202;width:11385;height:2" coordorigin="271,7202" coordsize="11385,2">
              <v:shape style="position:absolute;left:271;top:7202;width:11385;height:2" coordorigin="271,7202" coordsize="11385,0" path="m271,7202l11656,7202e" filled="f" stroked="t" strokeweight=".713954pt" strokecolor="#575757">
                <v:path arrowok="t"/>
              </v:shape>
            </v:group>
            <v:group style="position:absolute;left:271;top:7450;width:2056;height:2" coordorigin="271,7450" coordsize="2056,2">
              <v:shape style="position:absolute;left:271;top:7450;width:2056;height:2" coordorigin="271,7450" coordsize="2056,0" path="m271,7450l2327,7450e" filled="f" stroked="t" strokeweight=".713954pt" strokecolor="#5B5B5B">
                <v:path arrowok="t"/>
              </v:shape>
            </v:group>
            <v:group style="position:absolute;left:288;top:7044;width:2;height:440" coordorigin="288,7044" coordsize="2,440">
              <v:shape style="position:absolute;left:288;top:7044;width:2;height:440" coordorigin="288,7044" coordsize="0,440" path="m288,7484l288,7044e" filled="f" stroked="t" strokeweight=".951939pt" strokecolor="#8C8C8C">
                <v:path arrowok="t"/>
              </v:shape>
            </v:group>
            <v:group style="position:absolute;left:2256;top:7450;width:1114;height:2" coordorigin="2256,7450" coordsize="1114,2">
              <v:shape style="position:absolute;left:2256;top:7450;width:1114;height:2" coordorigin="2256,7450" coordsize="1114,0" path="m2256,7450l3370,7450e" filled="f" stroked="t" strokeweight=".47597pt" strokecolor="#484848">
                <v:path arrowok="t"/>
              </v:shape>
            </v:group>
            <v:group style="position:absolute;left:4284;top:7448;width:595;height:2" coordorigin="4284,7448" coordsize="595,2">
              <v:shape style="position:absolute;left:4284;top:7448;width:595;height:2" coordorigin="4284,7448" coordsize="595,0" path="m4284,7448l4879,7448e" filled="f" stroked="t" strokeweight=".713954pt" strokecolor="#444444">
                <v:path arrowok="t"/>
              </v:shape>
            </v:group>
            <v:group style="position:absolute;left:6868;top:7443;width:838;height:2" coordorigin="6868,7443" coordsize="838,2">
              <v:shape style="position:absolute;left:6868;top:7443;width:838;height:2" coordorigin="6868,7443" coordsize="838,0" path="m6868,7443l7706,7443e" filled="f" stroked="t" strokeweight=".47597pt" strokecolor="#4B4B4B">
                <v:path arrowok="t"/>
              </v:shape>
            </v:group>
            <v:group style="position:absolute;left:8220;top:7443;width:457;height:2" coordorigin="8220,7443" coordsize="457,2">
              <v:shape style="position:absolute;left:8220;top:7443;width:457;height:2" coordorigin="8220,7443" coordsize="457,0" path="m8220,7443l8677,7443e" filled="f" stroked="t" strokeweight=".713954pt" strokecolor="#4B4B4B">
                <v:path arrowok="t"/>
              </v:shape>
            </v:group>
            <v:group style="position:absolute;left:8620;top:7446;width:481;height:2" coordorigin="8620,7446" coordsize="481,2">
              <v:shape style="position:absolute;left:8620;top:7446;width:481;height:2" coordorigin="8620,7446" coordsize="481,0" path="m8620,7446l9101,7446e" filled="f" stroked="t" strokeweight=".47597pt" strokecolor="#383838">
                <v:path arrowok="t"/>
              </v:shape>
            </v:group>
            <v:group style="position:absolute;left:9020;top:7441;width:557;height:2" coordorigin="9020,7441" coordsize="557,2">
              <v:shape style="position:absolute;left:9020;top:7441;width:557;height:2" coordorigin="9020,7441" coordsize="557,0" path="m9020,7441l9577,7441e" filled="f" stroked="t" strokeweight=".951939pt" strokecolor="#6B6B6B">
                <v:path arrowok="t"/>
              </v:shape>
            </v:group>
            <v:group style="position:absolute;left:9405;top:7441;width:771;height:2" coordorigin="9405,7441" coordsize="771,2">
              <v:shape style="position:absolute;left:9405;top:7441;width:771;height:2" coordorigin="9405,7441" coordsize="771,0" path="m9405,7441l10176,7441e" filled="f" stroked="t" strokeweight=".47597pt" strokecolor="#3F3F3F">
                <v:path arrowok="t"/>
              </v:shape>
            </v:group>
            <v:group style="position:absolute;left:3313;top:7446;width:8358;height:2" coordorigin="3313,7446" coordsize="8358,2">
              <v:shape style="position:absolute;left:3313;top:7446;width:8358;height:2" coordorigin="3313,7446" coordsize="8358,0" path="m3313,7446l11671,7446e" filled="f" stroked="t" strokeweight=".713954pt" strokecolor="#575757">
                <v:path arrowok="t"/>
              </v:shape>
            </v:group>
            <v:group style="position:absolute;left:3313;top:7689;width:233;height:2" coordorigin="3313,7689" coordsize="233,2">
              <v:shape style="position:absolute;left:3313;top:7689;width:233;height:2" coordorigin="3313,7689" coordsize="233,0" path="m3313,7689l3546,7689e" filled="f" stroked="t" strokeweight=".47597pt" strokecolor="#3F3F3F">
                <v:path arrowok="t"/>
              </v:shape>
            </v:group>
            <v:group style="position:absolute;left:3617;top:7689;width:857;height:2" coordorigin="3617,7689" coordsize="857,2">
              <v:shape style="position:absolute;left:3617;top:7689;width:857;height:2" coordorigin="3617,7689" coordsize="857,0" path="m3617,7689l4474,7689e" filled="f" stroked="t" strokeweight=".951939pt" strokecolor="#575757">
                <v:path arrowok="t"/>
              </v:shape>
            </v:group>
            <v:group style="position:absolute;left:4284;top:7689;width:595;height:2" coordorigin="4284,7689" coordsize="595,2">
              <v:shape style="position:absolute;left:4284;top:7689;width:595;height:2" coordorigin="4284,7689" coordsize="595,0" path="m4284,7689l4879,7689e" filled="f" stroked="t" strokeweight=".47597pt" strokecolor="#444444">
                <v:path arrowok="t"/>
              </v:shape>
            </v:group>
            <v:group style="position:absolute;left:5069;top:7689;width:6587;height:2" coordorigin="5069,7689" coordsize="6587,2">
              <v:shape style="position:absolute;left:5069;top:7689;width:6587;height:2" coordorigin="5069,7689" coordsize="6587,0" path="m5069,7689l11656,7689e" filled="f" stroked="t" strokeweight=".713954pt" strokecolor="#575757">
                <v:path arrowok="t"/>
              </v:shape>
            </v:group>
            <v:group style="position:absolute;left:7287;top:7685;width:419;height:2" coordorigin="7287,7685" coordsize="419,2">
              <v:shape style="position:absolute;left:7287;top:7685;width:419;height:2" coordorigin="7287,7685" coordsize="419,0" path="m7287,7685l7706,7685e" filled="f" stroked="t" strokeweight=".47597pt" strokecolor="#343434">
                <v:path arrowok="t"/>
              </v:shape>
            </v:group>
            <v:group style="position:absolute;left:8620;top:7685;width:481;height:2" coordorigin="8620,7685" coordsize="481,2">
              <v:shape style="position:absolute;left:8620;top:7685;width:481;height:2" coordorigin="8620,7685" coordsize="481,0" path="m8620,7685l9101,7685e" filled="f" stroked="t" strokeweight=".47597pt" strokecolor="#2F2F2F">
                <v:path arrowok="t"/>
              </v:shape>
            </v:group>
            <v:group style="position:absolute;left:271;top:7687;width:11385;height:2" coordorigin="271,7687" coordsize="11385,2">
              <v:shape style="position:absolute;left:271;top:7687;width:11385;height:2" coordorigin="271,7687" coordsize="11385,0" path="m271,7687l11656,7687e" filled="f" stroked="t" strokeweight=".713954pt" strokecolor="#575757">
                <v:path arrowok="t"/>
              </v:shape>
            </v:group>
            <v:group style="position:absolute;left:10119;top:7682;width:428;height:2" coordorigin="10119,7682" coordsize="428,2">
              <v:shape style="position:absolute;left:10119;top:7682;width:428;height:2" coordorigin="10119,7682" coordsize="428,0" path="m10119,7682l10547,7682e" filled="f" stroked="t" strokeweight=".713954pt" strokecolor="#4B4B4B">
                <v:path arrowok="t"/>
              </v:shape>
            </v:group>
            <v:group style="position:absolute;left:2306;top:7058;width:2;height:927" coordorigin="2306,7058" coordsize="2,927">
              <v:shape style="position:absolute;left:2306;top:7058;width:2;height:927" coordorigin="2306,7058" coordsize="0,927" path="m2306,7986l2306,7058e" filled="f" stroked="t" strokeweight=".951939pt" strokecolor="#5B5B5B">
                <v:path arrowok="t"/>
              </v:shape>
            </v:group>
            <v:group style="position:absolute;left:800;top:8170;width:1142;height:2" coordorigin="800,8170" coordsize="1142,2">
              <v:shape style="position:absolute;left:800;top:8170;width:1142;height:2" coordorigin="800,8170" coordsize="1142,0" path="m800,8170l1942,8170e" filled="f" stroked="t" strokeweight=".951939pt" strokecolor="#6B6B6B">
                <v:path arrowok="t"/>
              </v:shape>
            </v:group>
            <v:group style="position:absolute;left:1609;top:8172;width:719;height:2" coordorigin="1609,8172" coordsize="719,2">
              <v:shape style="position:absolute;left:1609;top:8172;width:719;height:2" coordorigin="1609,8172" coordsize="719,0" path="m1609,8172l2327,8172e" filled="f" stroked="t" strokeweight=".713954pt" strokecolor="#545454">
                <v:path arrowok="t"/>
              </v:shape>
            </v:group>
            <v:group style="position:absolute;left:2308;top:7909;width:2;height:540" coordorigin="2308,7909" coordsize="2,540">
              <v:shape style="position:absolute;left:2308;top:7909;width:2;height:540" coordorigin="2308,7909" coordsize="0,540" path="m2308,8450l2308,7909e" filled="f" stroked="t" strokeweight=".47597pt" strokecolor="#3B3B3B">
                <v:path arrowok="t"/>
              </v:shape>
            </v:group>
            <v:group style="position:absolute;left:2256;top:8172;width:585;height:2" coordorigin="2256,8172" coordsize="585,2">
              <v:shape style="position:absolute;left:2256;top:8172;width:585;height:2" coordorigin="2256,8172" coordsize="585,0" path="m2256,8172l2842,8172e" filled="f" stroked="t" strokeweight=".47597pt" strokecolor="#2F2F2F">
                <v:path arrowok="t"/>
              </v:shape>
            </v:group>
            <v:group style="position:absolute;left:2784;top:8172;width:957;height:2" coordorigin="2784,8172" coordsize="957,2">
              <v:shape style="position:absolute;left:2784;top:8172;width:957;height:2" coordorigin="2784,8172" coordsize="957,0" path="m2784,8172l3741,8172e" filled="f" stroked="t" strokeweight=".713954pt" strokecolor="#5B5B5B">
                <v:path arrowok="t"/>
              </v:shape>
            </v:group>
            <v:group style="position:absolute;left:3684;top:8172;width:657;height:2" coordorigin="3684,8172" coordsize="657,2">
              <v:shape style="position:absolute;left:3684;top:8172;width:657;height:2" coordorigin="3684,8172" coordsize="657,0" path="m3684,8172l4341,8172e" filled="f" stroked="t" strokeweight=".47597pt" strokecolor="#2B2B2B">
                <v:path arrowok="t"/>
              </v:shape>
            </v:group>
            <v:group style="position:absolute;left:6597;top:8167;width:328;height:2" coordorigin="6597,8167" coordsize="328,2">
              <v:shape style="position:absolute;left:6597;top:8167;width:328;height:2" coordorigin="6597,8167" coordsize="328,0" path="m6597,8167l6925,8167e" filled="f" stroked="t" strokeweight=".47597pt" strokecolor="#444444">
                <v:path arrowok="t"/>
              </v:shape>
            </v:group>
            <v:group style="position:absolute;left:4284;top:8167;width:7378;height:2" coordorigin="4284,8167" coordsize="7378,2">
              <v:shape style="position:absolute;left:4284;top:8167;width:7378;height:2" coordorigin="4284,8167" coordsize="7378,0" path="m4284,8167l11661,8167e" filled="f" stroked="t" strokeweight=".713954pt" strokecolor="#606060">
                <v:path arrowok="t"/>
              </v:shape>
            </v:group>
            <v:group style="position:absolute;left:271;top:8414;width:2056;height:2" coordorigin="271,8414" coordsize="2056,2">
              <v:shape style="position:absolute;left:271;top:8414;width:2056;height:2" coordorigin="271,8414" coordsize="2056,0" path="m271,8414l2327,8414e" filled="f" stroked="t" strokeweight=".713954pt" strokecolor="#5B5B5B">
                <v:path arrowok="t"/>
              </v:shape>
            </v:group>
            <v:group style="position:absolute;left:2256;top:8411;width:585;height:2" coordorigin="2256,8411" coordsize="585,2">
              <v:shape style="position:absolute;left:2256;top:8411;width:585;height:2" coordorigin="2256,8411" coordsize="585,0" path="m2256,8411l2842,8411e" filled="f" stroked="t" strokeweight=".47597pt" strokecolor="#2B2B2B">
                <v:path arrowok="t"/>
              </v:shape>
            </v:group>
            <v:group style="position:absolute;left:2784;top:8411;width:1252;height:2" coordorigin="2784,8411" coordsize="1252,2">
              <v:shape style="position:absolute;left:2784;top:8411;width:1252;height:2" coordorigin="2784,8411" coordsize="1252,0" path="m2784,8411l4036,8411e" filled="f" stroked="t" strokeweight=".713954pt" strokecolor="#545454">
                <v:path arrowok="t"/>
              </v:shape>
            </v:group>
            <v:group style="position:absolute;left:3979;top:8411;width:362;height:2" coordorigin="3979,8411" coordsize="362,2">
              <v:shape style="position:absolute;left:3979;top:8411;width:362;height:2" coordorigin="3979,8411" coordsize="362,0" path="m3979,8411l4341,8411e" filled="f" stroked="t" strokeweight=".47597pt" strokecolor="#232323">
                <v:path arrowok="t"/>
              </v:shape>
            </v:group>
            <v:group style="position:absolute;left:4284;top:8409;width:3546;height:2" coordorigin="4284,8409" coordsize="3546,2">
              <v:shape style="position:absolute;left:4284;top:8409;width:3546;height:2" coordorigin="4284,8409" coordsize="3546,0" path="m4284,8409l7830,8409e" filled="f" stroked="t" strokeweight=".713954pt" strokecolor="#5B5B5B">
                <v:path arrowok="t"/>
              </v:shape>
            </v:group>
            <v:group style="position:absolute;left:7649;top:8406;width:628;height:2" coordorigin="7649,8406" coordsize="628,2">
              <v:shape style="position:absolute;left:7649;top:8406;width:628;height:2" coordorigin="7649,8406" coordsize="628,0" path="m7649,8406l8277,8406e" filled="f" stroked="t" strokeweight=".47597pt" strokecolor="#4F4F4F">
                <v:path arrowok="t"/>
              </v:shape>
            </v:group>
            <v:group style="position:absolute;left:8220;top:8404;width:3437;height:2" coordorigin="8220,8404" coordsize="3437,2">
              <v:shape style="position:absolute;left:8220;top:8404;width:3437;height:2" coordorigin="8220,8404" coordsize="3437,0" path="m8220,8404l11656,8404e" filled="f" stroked="t" strokeweight=".713954pt" strokecolor="#676767">
                <v:path arrowok="t"/>
              </v:shape>
            </v:group>
            <v:group style="position:absolute;left:933;top:8406;width:2;height:239" coordorigin="933,8406" coordsize="2,239">
              <v:shape style="position:absolute;left:933;top:8406;width:2;height:239" coordorigin="933,8406" coordsize="0,239" path="m933,8646l933,8406e" filled="f" stroked="t" strokeweight=".237985pt" strokecolor="#4F4F4F">
                <v:path arrowok="t"/>
              </v:shape>
            </v:group>
            <v:group style="position:absolute;left:1647;top:8402;width:2;height:5106" coordorigin="1647,8402" coordsize="2,5106">
              <v:shape style="position:absolute;left:1647;top:8402;width:2;height:5106" coordorigin="1647,8402" coordsize="0,5106" path="m1647,13508l1647,8402e" filled="f" stroked="t" strokeweight=".713954pt" strokecolor="#575757">
                <v:path arrowok="t"/>
              </v:shape>
            </v:group>
            <v:group style="position:absolute;left:2308;top:8378;width:2;height:1076" coordorigin="2308,8378" coordsize="2,1076">
              <v:shape style="position:absolute;left:2308;top:8378;width:2;height:1076" coordorigin="2308,8378" coordsize="0,1076" path="m2308,9454l2308,8378e" filled="f" stroked="t" strokeweight=".713954pt" strokecolor="#545454">
                <v:path arrowok="t"/>
              </v:shape>
            </v:group>
            <v:group style="position:absolute;left:7316;top:8397;width:2;height:373" coordorigin="7316,8397" coordsize="2,373">
              <v:shape style="position:absolute;left:7316;top:8397;width:2;height:373" coordorigin="7316,8397" coordsize="0,373" path="m7316,8770l7316,8397e" filled="f" stroked="t" strokeweight=".951939pt" strokecolor="#606060">
                <v:path arrowok="t"/>
              </v:shape>
            </v:group>
            <v:group style="position:absolute;left:271;top:8646;width:11390;height:2" coordorigin="271,8646" coordsize="11390,2">
              <v:shape style="position:absolute;left:271;top:8646;width:11390;height:2" coordorigin="271,8646" coordsize="11390,0" path="m271,8646l11661,8646e" filled="f" stroked="t" strokeweight=".713954pt" strokecolor="#5B5B5B">
                <v:path arrowok="t"/>
              </v:shape>
            </v:group>
            <v:group style="position:absolute;left:933;top:8631;width:2;height:502" coordorigin="933,8631" coordsize="2,502">
              <v:shape style="position:absolute;left:933;top:8631;width:2;height:502" coordorigin="933,8631" coordsize="0,502" path="m933,9133l933,8631e" filled="f" stroked="t" strokeweight=".237985pt" strokecolor="#383838">
                <v:path arrowok="t"/>
              </v:shape>
            </v:group>
            <v:group style="position:absolute;left:1649;top:8402;width:2;height:5106" coordorigin="1649,8402" coordsize="2,5106">
              <v:shape style="position:absolute;left:1649;top:8402;width:2;height:5106" coordorigin="1649,8402" coordsize="0,5106" path="m1649,13508l1649,8402e" filled="f" stroked="t" strokeweight=".713954pt" strokecolor="#575757">
                <v:path arrowok="t"/>
              </v:shape>
            </v:group>
            <v:group style="position:absolute;left:7320;top:8397;width:2;height:5096" coordorigin="7320,8397" coordsize="2,5096">
              <v:shape style="position:absolute;left:7320;top:8397;width:2;height:5096" coordorigin="7320,8397" coordsize="0,5096" path="m7320,13493l7320,8397e" filled="f" stroked="t" strokeweight=".47597pt" strokecolor="#545454">
                <v:path arrowok="t"/>
              </v:shape>
            </v:group>
            <v:group style="position:absolute;left:281;top:8526;width:2;height:2166" coordorigin="281,8526" coordsize="2,2166">
              <v:shape style="position:absolute;left:281;top:8526;width:2;height:2166" coordorigin="281,8526" coordsize="0,2166" path="m281,10692l281,8526e" filled="f" stroked="t" strokeweight=".713954pt" strokecolor="#B8B8B8">
                <v:path arrowok="t"/>
              </v:shape>
            </v:group>
            <v:group style="position:absolute;left:933;top:9133;width:2;height:1530" coordorigin="933,9133" coordsize="2,1530">
              <v:shape style="position:absolute;left:933;top:9133;width:2;height:1530" coordorigin="933,9133" coordsize="0,1530" path="m933,10663l933,9133e" filled="f" stroked="t" strokeweight=".237985pt" strokecolor="#000000">
                <v:path arrowok="t"/>
              </v:shape>
            </v:group>
            <v:group style="position:absolute;left:7320;top:9104;width:2;height:813" coordorigin="7320,9104" coordsize="2,813">
              <v:shape style="position:absolute;left:7320;top:9104;width:2;height:813" coordorigin="7320,9104" coordsize="0,813" path="m7320,9917l7320,9104e" filled="f" stroked="t" strokeweight=".951939pt" strokecolor="#5B5B5B">
                <v:path arrowok="t"/>
              </v:shape>
            </v:group>
            <v:group style="position:absolute;left:2308;top:9396;width:2;height:301" coordorigin="2308,9396" coordsize="2,301">
              <v:shape style="position:absolute;left:2308;top:9396;width:2;height:301" coordorigin="2308,9396" coordsize="0,301" path="m2308,9697l2308,9396e" filled="f" stroked="t" strokeweight=".47597pt" strokecolor="#2B2B2B">
                <v:path arrowok="t"/>
              </v:shape>
            </v:group>
            <v:group style="position:absolute;left:2313;top:9640;width:2;height:210" coordorigin="2313,9640" coordsize="2,210">
              <v:shape style="position:absolute;left:2313;top:9640;width:2;height:210" coordorigin="2313,9640" coordsize="0,210" path="m2313,9850l2313,9640e" filled="f" stroked="t" strokeweight=".713954pt" strokecolor="#3F3F3F">
                <v:path arrowok="t"/>
              </v:shape>
            </v:group>
            <v:group style="position:absolute;left:283;top:9439;width:2;height:1128" coordorigin="283,9439" coordsize="2,1128">
              <v:shape style="position:absolute;left:283;top:9439;width:2;height:1128" coordorigin="283,9439" coordsize="0,1128" path="m283,10567l283,9439e" filled="f" stroked="t" strokeweight=".713954pt" strokecolor="#B8B8B8">
                <v:path arrowok="t"/>
              </v:shape>
            </v:group>
            <v:group style="position:absolute;left:1652;top:9793;width:2;height:124" coordorigin="1652,9793" coordsize="2,124">
              <v:shape style="position:absolute;left:1652;top:9793;width:2;height:124" coordorigin="1652,9793" coordsize="0,124" path="m1652,9917l1652,9793e" filled="f" stroked="t" strokeweight=".47597pt" strokecolor="#383838">
                <v:path arrowok="t"/>
              </v:shape>
            </v:group>
            <v:group style="position:absolute;left:3322;top:9855;width:38;height:2" coordorigin="3322,9855" coordsize="38,2">
              <v:shape style="position:absolute;left:3322;top:9855;width:38;height:2" coordorigin="3322,9855" coordsize="38,0" path="m3322,9855l3360,9855e" filled="f" stroked="t" strokeweight="3.346637pt" strokecolor="#000000">
                <v:path arrowok="t"/>
              </v:shape>
            </v:group>
            <v:group style="position:absolute;left:3334;top:9951;width:2;height:402" coordorigin="3334,9951" coordsize="2,402">
              <v:shape style="position:absolute;left:3334;top:9951;width:2;height:402" coordorigin="3334,9951" coordsize="0,402" path="m3334,10352l3334,9951e" filled="f" stroked="t" strokeweight="1.903878pt" strokecolor="#343897">
                <v:path arrowok="t"/>
              </v:shape>
            </v:group>
            <v:group style="position:absolute;left:3732;top:9664;width:2;height:617" coordorigin="3732,9664" coordsize="2,617">
              <v:shape style="position:absolute;left:3732;top:9664;width:2;height:617" coordorigin="3732,9664" coordsize="0,617" path="m3732,10281l3732,9664e" filled="f" stroked="t" strokeweight="2.141863pt" strokecolor="#3844A0">
                <v:path arrowok="t"/>
              </v:shape>
            </v:group>
            <v:group style="position:absolute;left:7325;top:9860;width:2;height:268" coordorigin="7325,9860" coordsize="2,268">
              <v:shape style="position:absolute;left:7325;top:9860;width:2;height:268" coordorigin="7325,9860" coordsize="0,268" path="m7325,10128l7325,9860e" filled="f" stroked="t" strokeweight=".47597pt" strokecolor="#3F3F3F">
                <v:path arrowok="t"/>
              </v:shape>
            </v:group>
            <v:group style="position:absolute;left:2311;top:9750;width:2;height:779" coordorigin="2311,9750" coordsize="2,779">
              <v:shape style="position:absolute;left:2311;top:9750;width:2;height:779" coordorigin="2311,9750" coordsize="0,779" path="m2311,10529l2311,9750e" filled="f" stroked="t" strokeweight=".951939pt" strokecolor="#5B5B5B">
                <v:path arrowok="t"/>
              </v:shape>
            </v:group>
            <v:group style="position:absolute;left:7325;top:10070;width:2;height:851" coordorigin="7325,10070" coordsize="2,851">
              <v:shape style="position:absolute;left:7325;top:10070;width:2;height:851" coordorigin="7325,10070" coordsize="0,851" path="m7325,10921l7325,10070e" filled="f" stroked="t" strokeweight=".951939pt" strokecolor="#5B5B5B">
                <v:path arrowok="t"/>
              </v:shape>
            </v:group>
            <v:group style="position:absolute;left:2313;top:10472;width:2;height:292" coordorigin="2313,10472" coordsize="2,292">
              <v:shape style="position:absolute;left:2313;top:10472;width:2;height:292" coordorigin="2313,10472" coordsize="0,292" path="m2313,10763l2313,10472e" filled="f" stroked="t" strokeweight=".47597pt" strokecolor="#343434">
                <v:path arrowok="t"/>
              </v:shape>
            </v:group>
            <v:group style="position:absolute;left:276;top:10737;width:2042;height:2" coordorigin="276,10737" coordsize="2042,2">
              <v:shape style="position:absolute;left:276;top:10737;width:2042;height:2" coordorigin="276,10737" coordsize="2042,0" path="m276,10737l2318,10737e" filled="f" stroked="t" strokeweight=".713954pt" strokecolor="#707070">
                <v:path arrowok="t"/>
              </v:shape>
            </v:group>
            <v:group style="position:absolute;left:933;top:10663;width:2;height:229" coordorigin="933,10663" coordsize="2,229">
              <v:shape style="position:absolute;left:933;top:10663;width:2;height:229" coordorigin="933,10663" coordsize="0,229" path="m933,10893l933,10663e" filled="f" stroked="t" strokeweight=".237985pt" strokecolor="#575757">
                <v:path arrowok="t"/>
              </v:shape>
            </v:group>
            <v:group style="position:absolute;left:933;top:10893;width:2;height:1812" coordorigin="933,10893" coordsize="2,1812">
              <v:shape style="position:absolute;left:933;top:10893;width:2;height:1812" coordorigin="933,10893" coordsize="0,1812" path="m933,12705l933,10893e" filled="f" stroked="t" strokeweight=".237985pt" strokecolor="#000000">
                <v:path arrowok="t"/>
              </v:shape>
            </v:group>
            <v:group style="position:absolute;left:2311;top:10692;width:2;height:512" coordorigin="2311,10692" coordsize="2,512">
              <v:shape style="position:absolute;left:2311;top:10692;width:2;height:512" coordorigin="2311,10692" coordsize="0,512" path="m2311,11203l2311,10692e" filled="f" stroked="t" strokeweight=".47597pt" strokecolor="#484848">
                <v:path arrowok="t"/>
              </v:shape>
            </v:group>
            <v:group style="position:absolute;left:7325;top:10864;width:2;height:626" coordorigin="7325,10864" coordsize="2,626">
              <v:shape style="position:absolute;left:7325;top:10864;width:2;height:626" coordorigin="7325,10864" coordsize="0,626" path="m7325,11490l7325,10864e" filled="f" stroked="t" strokeweight=".47597pt" strokecolor="#3B3B3B">
                <v:path arrowok="t"/>
              </v:shape>
            </v:group>
            <v:group style="position:absolute;left:281;top:11022;width:2;height:373" coordorigin="281,11022" coordsize="2,373">
              <v:shape style="position:absolute;left:281;top:11022;width:2;height:373" coordorigin="281,11022" coordsize="0,373" path="m281,11395l281,11022e" filled="f" stroked="t" strokeweight=".47597pt" strokecolor="#B3B3B3">
                <v:path arrowok="t"/>
              </v:shape>
            </v:group>
            <v:group style="position:absolute;left:1652;top:11146;width:2;height:445" coordorigin="1652,11146" coordsize="2,445">
              <v:shape style="position:absolute;left:1652;top:11146;width:2;height:445" coordorigin="1652,11146" coordsize="0,445" path="m1652,11591l1652,11146e" filled="f" stroked="t" strokeweight=".47597pt" strokecolor="#343434">
                <v:path arrowok="t"/>
              </v:shape>
            </v:group>
            <v:group style="position:absolute;left:2308;top:11146;width:2;height:249" coordorigin="2308,11146" coordsize="2,249">
              <v:shape style="position:absolute;left:2308;top:11146;width:2;height:249" coordorigin="2308,11146" coordsize="0,249" path="m2308,11395l2308,11146e" filled="f" stroked="t" strokeweight=".47597pt" strokecolor="#343434">
                <v:path arrowok="t"/>
              </v:shape>
            </v:group>
            <v:group style="position:absolute;left:1647;top:11892;width:2;height:143" coordorigin="1647,11892" coordsize="2,143">
              <v:shape style="position:absolute;left:1647;top:11892;width:2;height:143" coordorigin="1647,11892" coordsize="0,143" path="m1647,12035l1647,11892e" filled="f" stroked="t" strokeweight=".47597pt" strokecolor="#2B2B2B">
                <v:path arrowok="t"/>
              </v:shape>
            </v:group>
            <v:group style="position:absolute;left:2311;top:11337;width:2;height:851" coordorigin="2311,11337" coordsize="2,851">
              <v:shape style="position:absolute;left:2311;top:11337;width:2;height:851" coordorigin="2311,11337" coordsize="0,851" path="m2311,12188l2311,11337e" filled="f" stroked="t" strokeweight=".951939pt" strokecolor="#5B5B5B">
                <v:path arrowok="t"/>
              </v:shape>
            </v:group>
            <v:group style="position:absolute;left:1652;top:11978;width:2;height:139" coordorigin="1652,11978" coordsize="2,139">
              <v:shape style="position:absolute;left:1652;top:11978;width:2;height:139" coordorigin="1652,11978" coordsize="0,139" path="m1652,12116l1652,11978e" filled="f" stroked="t" strokeweight=".713954pt" strokecolor="#3F3F3F">
                <v:path arrowok="t"/>
              </v:shape>
            </v:group>
            <v:group style="position:absolute;left:2311;top:12126;width:2;height:325" coordorigin="2311,12126" coordsize="2,325">
              <v:shape style="position:absolute;left:2311;top:12126;width:2;height:325" coordorigin="2311,12126" coordsize="0,325" path="m2311,12451l2311,12126e" filled="f" stroked="t" strokeweight=".47597pt" strokecolor="#3F3F3F">
                <v:path arrowok="t"/>
              </v:shape>
            </v:group>
            <v:group style="position:absolute;left:7328;top:11433;width:2;height:884" coordorigin="7328,11433" coordsize="2,884">
              <v:shape style="position:absolute;left:7328;top:11433;width:2;height:884" coordorigin="7328,11433" coordsize="0,884" path="m7328,12317l7328,11433e" filled="f" stroked="t" strokeweight=".951939pt" strokecolor="#5B5B5B">
                <v:path arrowok="t"/>
              </v:shape>
            </v:group>
            <v:group style="position:absolute;left:7330;top:12241;width:2;height:210" coordorigin="7330,12241" coordsize="2,210">
              <v:shape style="position:absolute;left:7330;top:12241;width:2;height:210" coordorigin="7330,12241" coordsize="0,210" path="m7330,12451l7330,12241e" filled="f" stroked="t" strokeweight=".47597pt" strokecolor="#3F3F3F">
                <v:path arrowok="t"/>
              </v:shape>
            </v:group>
            <v:group style="position:absolute;left:281;top:11022;width:2;height:2481" coordorigin="281,11022" coordsize="2,2481">
              <v:shape style="position:absolute;left:281;top:11022;width:2;height:2481" coordorigin="281,11022" coordsize="0,2481" path="m281,13503l281,11022e" filled="f" stroked="t" strokeweight=".713954pt" strokecolor="#B8B8B8">
                <v:path arrowok="t"/>
              </v:shape>
            </v:group>
            <v:group style="position:absolute;left:2313;top:12394;width:2;height:1109" coordorigin="2313,12394" coordsize="2,1109">
              <v:shape style="position:absolute;left:2313;top:12394;width:2;height:1109" coordorigin="2313,12394" coordsize="0,1109" path="m2313,13503l2313,12394e" filled="f" stroked="t" strokeweight=".713954pt" strokecolor="#5B5B5B">
                <v:path arrowok="t"/>
              </v:shape>
            </v:group>
            <v:group style="position:absolute;left:7330;top:12394;width:2;height:1100" coordorigin="7330,12394" coordsize="2,1100">
              <v:shape style="position:absolute;left:7330;top:12394;width:2;height:1100" coordorigin="7330,12394" coordsize="0,1100" path="m7330,13493l7330,12394e" filled="f" stroked="t" strokeweight=".713954pt" strokecolor="#606060">
                <v:path arrowok="t"/>
              </v:shape>
            </v:group>
            <v:group style="position:absolute;left:271;top:13496;width:1404;height:2" coordorigin="271,13496" coordsize="1404,2">
              <v:shape style="position:absolute;left:271;top:13496;width:1404;height:2" coordorigin="271,13496" coordsize="1404,0" path="m271,13496l1675,13496e" filled="f" stroked="t" strokeweight=".951939pt" strokecolor="#6B6B6B">
                <v:path arrowok="t"/>
              </v:shape>
            </v:group>
            <v:group style="position:absolute;left:933;top:12705;width:2;height:779" coordorigin="933,12705" coordsize="2,779">
              <v:shape style="position:absolute;left:933;top:12705;width:2;height:779" coordorigin="933,12705" coordsize="0,779" path="m933,13484l933,12705e" filled="f" stroked="t" strokeweight=".237985pt" strokecolor="#747474">
                <v:path arrowok="t"/>
              </v:shape>
            </v:group>
            <v:group style="position:absolute;left:1604;top:13496;width:723;height:2" coordorigin="1604,13496" coordsize="723,2">
              <v:shape style="position:absolute;left:1604;top:13496;width:723;height:2" coordorigin="1604,13496" coordsize="723,0" path="m1604,13496l2327,13496e" filled="f" stroked="t" strokeweight=".47597pt" strokecolor="#575757">
                <v:path arrowok="t"/>
              </v:shape>
            </v:group>
            <v:group style="position:absolute;left:4822;top:13491;width:519;height:2" coordorigin="4822,13491" coordsize="519,2">
              <v:shape style="position:absolute;left:4822;top:13491;width:519;height:2" coordorigin="4822,13491" coordsize="519,0" path="m4822,13491l5340,13491e" filled="f" stroked="t" strokeweight=".47597pt" strokecolor="#5B5B5B">
                <v:path arrowok="t"/>
              </v:shape>
            </v:group>
            <v:group style="position:absolute;left:6868;top:13489;width:485;height:2" coordorigin="6868,13489" coordsize="485,2">
              <v:shape style="position:absolute;left:6868;top:13489;width:485;height:2" coordorigin="6868,13489" coordsize="485,0" path="m6868,13489l7354,13489e" filled="f" stroked="t" strokeweight=".47597pt" strokecolor="#484848">
                <v:path arrowok="t"/>
              </v:shape>
            </v:group>
            <v:group style="position:absolute;left:2256;top:13489;width:9410;height:2" coordorigin="2256,13489" coordsize="9410,2">
              <v:shape style="position:absolute;left:2256;top:13489;width:9410;height:2" coordorigin="2256,13489" coordsize="9410,0" path="m2256,13489l11666,13489e" filled="f" stroked="t" strokeweight=".713954pt" strokecolor="#646464">
                <v:path arrowok="t"/>
              </v:shape>
            </v:group>
            <v:group style="position:absolute;left:8220;top:13484;width:457;height:2" coordorigin="8220,13484" coordsize="457,2">
              <v:shape style="position:absolute;left:8220;top:13484;width:457;height:2" coordorigin="8220,13484" coordsize="457,0" path="m8220,13484l8677,13484e" filled="f" stroked="t" strokeweight=".47597pt" strokecolor="#545454">
                <v:path arrowok="t"/>
              </v:shape>
            </v:group>
            <v:group style="position:absolute;left:9405;top:13484;width:771;height:2" coordorigin="9405,13484" coordsize="771,2">
              <v:shape style="position:absolute;left:9405;top:13484;width:771;height:2" coordorigin="9405,13484" coordsize="771,0" path="m9405,13484l10176,13484e" filled="f" stroked="t" strokeweight=".47597pt" strokecolor="#545454">
                <v:path arrowok="t"/>
              </v:shape>
            </v:group>
            <v:group style="position:absolute;left:1533;top:693;width:2;height:256" coordorigin="1533,693" coordsize="2,256">
              <v:shape style="position:absolute;left:1533;top:693;width:2;height:256" coordorigin="1533,693" coordsize="0,256" path="m1533,949l1533,693e" filled="f" stroked="t" strokeweight="1.3996pt" strokecolor="#EBEDED">
                <v:path arrowok="t"/>
              </v:shape>
            </v:group>
            <v:group style="position:absolute;left:5541;top:10428;width:2;height:1902" coordorigin="5541,10428" coordsize="2,1902">
              <v:shape style="position:absolute;left:5541;top:10428;width:2;height:1902" coordorigin="5541,10428" coordsize="0,1902" path="m5541,12330l5541,10428e" filled="f" stroked="t" strokeweight="3.49625pt" strokecolor="#EBEDED">
                <v:path arrowok="t"/>
              </v:shape>
            </v:group>
            <v:group style="position:absolute;left:9875;top:10956;width:2;height:512" coordorigin="9875,10956" coordsize="2,512">
              <v:shape style="position:absolute;left:9875;top:10956;width:2;height:512" coordorigin="9875,10956" coordsize="0,512" path="m9875,11468l9875,10956e" filled="f" stroked="t" strokeweight="2.95pt" strokecolor="#EBEDED">
                <v:path arrowok="t"/>
              </v:shape>
            </v:group>
            <v:group style="position:absolute;left:10580;top:10963;width:2;height:505" coordorigin="10580,10963" coordsize="2,505">
              <v:shape style="position:absolute;left:10580;top:10963;width:2;height:505" coordorigin="10580,10963" coordsize="0,505" path="m10580,11468l10580,10963e" filled="f" stroked="t" strokeweight="3.71pt" strokecolor="#EBEDED">
                <v:path arrowok="t"/>
              </v:shape>
            </v:group>
            <v:group style="position:absolute;left:9935;top:11390;width:2;height:81" coordorigin="9935,11390" coordsize="2,81">
              <v:shape style="position:absolute;left:9935;top:11390;width:2;height:81" coordorigin="9935,11390" coordsize="0,81" path="m9935,11390l9935,11470,9935,11390xe" filled="t" fillcolor="#EBEDED" stroked="f">
                <v:path arrowok="t"/>
                <v:fill/>
              </v:shape>
            </v:group>
            <v:group style="position:absolute;left:9128;top:11436;width:2;height:300" coordorigin="9128,11436" coordsize="2,300">
              <v:shape style="position:absolute;left:9128;top:11436;width:2;height:300" coordorigin="9128,11436" coordsize="0,300" path="m9128,11736l9128,11436e" filled="f" stroked="t" strokeweight="5.775409pt" strokecolor="#EBEDED">
                <v:path arrowok="t"/>
              </v:shape>
            </v:group>
            <v:group style="position:absolute;left:9268;top:11426;width:2;height:191" coordorigin="9268,11426" coordsize="2,191">
              <v:shape style="position:absolute;left:9268;top:11426;width:2;height:191" coordorigin="9268,11426" coordsize="0,191" path="m9268,11617l9268,11426e" filled="f" stroked="t" strokeweight="1.4475pt" strokecolor="#EBEDED">
                <v:path arrowok="t"/>
              </v:shape>
            </v:group>
            <v:group style="position:absolute;left:10541;top:11457;width:2;height:150" coordorigin="10541,11457" coordsize="2,150">
              <v:shape style="position:absolute;left:10541;top:11457;width:2;height:150" coordorigin="10541,11457" coordsize="0,150" path="m10541,11607l10541,11457e" filled="f" stroked="t" strokeweight="2.96418pt" strokecolor="#EBEDED">
                <v:path arrowok="t"/>
              </v:shape>
            </v:group>
            <v:group style="position:absolute;left:9994;top:11555;width:2;height:312" coordorigin="9994,11555" coordsize="2,312">
              <v:shape style="position:absolute;left:9994;top:11555;width:2;height:312" coordorigin="9994,11555" coordsize="0,312" path="m9994,11867l9994,11555e" filled="f" stroked="t" strokeweight="5.035573pt" strokecolor="#EBEDED">
                <v:path arrowok="t"/>
              </v:shape>
            </v:group>
            <v:group style="position:absolute;left:10109;top:11555;width:2;height:191" coordorigin="10109,11555" coordsize="2,191">
              <v:shape style="position:absolute;left:10109;top:11555;width:2;height:191" coordorigin="10109,11555" coordsize="0,191" path="m10109,11746l10109,11555e" filled="f" stroked="t" strokeweight="4.062700pt" strokecolor="#EBEDED">
                <v:path arrowok="t"/>
              </v:shape>
            </v:group>
            <v:group style="position:absolute;left:9802;top:11746;width:2;height:121" coordorigin="9802,11746" coordsize="2,121">
              <v:shape style="position:absolute;left:9802;top:11746;width:2;height:121" coordorigin="9802,11746" coordsize="0,121" path="m9802,11867l9802,11746e" filled="f" stroked="t" strokeweight="2.305pt" strokecolor="#EBEDED">
                <v:path arrowok="t"/>
              </v:shape>
            </v:group>
            <v:group style="position:absolute;left:10414;top:11743;width:2;height:323" coordorigin="10414,11743" coordsize="2,323">
              <v:shape style="position:absolute;left:10414;top:11743;width:2;height:323" coordorigin="10414,11743" coordsize="0,323" path="m10414,12066l10414,11743e" filled="f" stroked="t" strokeweight="2.93716pt" strokecolor="#EBEDED">
                <v:path arrowok="t"/>
              </v:shape>
            </v:group>
            <v:group style="position:absolute;left:9618;top:11881;width:112;height:177" coordorigin="9618,11881" coordsize="112,177">
              <v:shape style="position:absolute;left:9618;top:11881;width:112;height:177" coordorigin="9618,11881" coordsize="112,177" path="m9618,11881l9730,11881,9730,12058,9618,12058,9618,11881e" filled="t" fillcolor="#EBEDED" stroked="f">
                <v:path arrowok="t"/>
                <v:fill/>
              </v:shape>
            </v:group>
            <v:group style="position:absolute;left:10326;top:11966;width:2;height:188" coordorigin="10326,11966" coordsize="2,188">
              <v:shape style="position:absolute;left:10326;top:11966;width:2;height:188" coordorigin="10326,11966" coordsize="0,188" path="m10326,12155l10326,11966e" filled="f" stroked="t" strokeweight="4.466494pt" strokecolor="#EBEDED">
                <v:path arrowok="t"/>
              </v:shape>
            </v:group>
            <v:group style="position:absolute;left:5375;top:12051;width:2;height:135" coordorigin="5375,12051" coordsize="2,135">
              <v:shape style="position:absolute;left:5375;top:12051;width:2;height:135" coordorigin="5375,12051" coordsize="0,135" path="m5375,12185l5375,12051e" filled="f" stroked="t" strokeweight="3.275pt" strokecolor="#EBEDED">
                <v:path arrowok="t"/>
              </v:shape>
            </v:group>
            <v:group style="position:absolute;left:9161;top:12020;width:2;height:177" coordorigin="9161,12020" coordsize="2,177">
              <v:shape style="position:absolute;left:9161;top:12020;width:2;height:177" coordorigin="9161,12020" coordsize="0,177" path="m9161,12197l9161,12020e" filled="f" stroked="t" strokeweight="2.54868pt" strokecolor="#EBEDED">
                <v:path arrowok="t"/>
              </v:shape>
            </v:group>
            <v:group style="position:absolute;left:9714;top:12074;width:2;height:150" coordorigin="9714,12074" coordsize="2,150">
              <v:shape style="position:absolute;left:9714;top:12074;width:2;height:150" coordorigin="9714,12074" coordsize="0,150" path="m9714,12224l9714,12074e" filled="f" stroked="t" strokeweight="3.832575pt" strokecolor="#EBEDED">
                <v:path arrowok="t"/>
              </v:shape>
            </v:group>
            <v:group style="position:absolute;left:9362;top:12289;width:2;height:148" coordorigin="9362,12289" coordsize="2,148">
              <v:shape style="position:absolute;left:9362;top:12289;width:2;height:148" coordorigin="9362,12289" coordsize="0,148" path="m9362,12437l9362,12289e" filled="f" stroked="t" strokeweight="2.7675pt" strokecolor="#EBEDED">
                <v:path arrowok="t"/>
              </v:shape>
            </v:group>
            <v:group style="position:absolute;left:9600;top:12289;width:2;height:148" coordorigin="9600,12289" coordsize="2,148">
              <v:shape style="position:absolute;left:9600;top:12289;width:2;height:148" coordorigin="9600,12289" coordsize="0,148" path="m9600,12437l9600,12289e" filled="f" stroked="t" strokeweight="2.92051pt" strokecolor="#D4D6DA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525252"/>
          <w:w w:val="8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w w:val="8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8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51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7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Karafatma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0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6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10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-12"/>
          <w:w w:val="17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Karafatma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14" w:lineRule="exact"/>
        <w:ind w:left="130" w:right="-20"/>
        <w:jc w:val="left"/>
        <w:tabs>
          <w:tab w:pos="1500" w:val="left"/>
          <w:tab w:pos="446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8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9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position w:val="-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ıııı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1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8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11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3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3"/>
          <w:position w:val="0"/>
        </w:rPr>
        <w:t>_fugara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4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1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0"/>
        </w:rPr>
        <w:t>ik.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8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83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99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0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2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9" w:lineRule="exact"/>
        <w:ind w:left="111" w:right="-20"/>
        <w:jc w:val="left"/>
        <w:tabs>
          <w:tab w:pos="364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525252"/>
          <w:spacing w:val="0"/>
          <w:w w:val="97"/>
          <w:position w:val="2"/>
        </w:rPr>
        <w:t>i</w:t>
      </w:r>
      <w:r>
        <w:rPr>
          <w:rFonts w:ascii="Arial" w:hAnsi="Arial" w:cs="Arial" w:eastAsia="Arial"/>
          <w:sz w:val="25"/>
          <w:szCs w:val="25"/>
          <w:color w:val="525252"/>
          <w:spacing w:val="2"/>
          <w:w w:val="97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position w:val="2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97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-9"/>
          <w:w w:val="76"/>
          <w:position w:val="2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7"/>
          <w:position w:val="2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0"/>
          <w:w w:val="90"/>
          <w:position w:val="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3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9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100"/>
          <w:position w:val="-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4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left="3657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6.533722pt;margin-top:2.741148pt;width:3.7395pt;height:25pt;mso-position-horizontal-relative:page;mso-position-vertical-relative:paragraph;z-index:-17041" type="#_x0000_t202" filled="f" stroked="f">
            <v:textbox inset="0,0,0,0">
              <w:txbxContent>
                <w:p>
                  <w:pPr>
                    <w:spacing w:before="0" w:after="0" w:line="500" w:lineRule="exact"/>
                    <w:ind w:right="-115"/>
                    <w:jc w:val="left"/>
                    <w:rPr>
                      <w:rFonts w:ascii="Arial" w:hAnsi="Arial" w:cs="Arial" w:eastAsia="Arial"/>
                      <w:sz w:val="50"/>
                      <w:szCs w:val="50"/>
                    </w:rPr>
                  </w:pPr>
                  <w:rPr/>
                  <w:r>
                    <w:rPr>
                      <w:rFonts w:ascii="Arial" w:hAnsi="Arial" w:cs="Arial" w:eastAsia="Arial"/>
                      <w:sz w:val="50"/>
                      <w:szCs w:val="50"/>
                      <w:color w:val="9C9C9C"/>
                      <w:spacing w:val="0"/>
                      <w:w w:val="5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0"/>
                      <w:szCs w:val="5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79"/>
          <w:position w:val="-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2"/>
          <w:position w:val="-1"/>
        </w:rPr>
        <w:t>et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"/>
          <w:w w:val="93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78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5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4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1"/>
        </w:rPr>
        <w:t>hşa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5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95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-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6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6"/>
          <w:position w:val="-1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3"/>
          <w:w w:val="76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-5"/>
          <w:w w:val="118"/>
          <w:position w:val="-1"/>
        </w:rPr>
        <w:t>D</w:t>
      </w:r>
      <w:r>
        <w:rPr>
          <w:rFonts w:ascii="Arial" w:hAnsi="Arial" w:cs="Arial" w:eastAsia="Arial"/>
          <w:sz w:val="17"/>
          <w:szCs w:val="17"/>
          <w:color w:val="525252"/>
          <w:spacing w:val="0"/>
          <w:w w:val="96"/>
          <w:position w:val="-1"/>
        </w:rPr>
        <w:t>iğ</w:t>
      </w:r>
      <w:r>
        <w:rPr>
          <w:rFonts w:ascii="Arial" w:hAnsi="Arial" w:cs="Arial" w:eastAsia="Arial"/>
          <w:sz w:val="17"/>
          <w:szCs w:val="17"/>
          <w:color w:val="525252"/>
          <w:spacing w:val="-7"/>
          <w:w w:val="96"/>
          <w:position w:val="-1"/>
        </w:rPr>
        <w:t>e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19"/>
          <w:position w:val="-1"/>
        </w:rPr>
        <w:t>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37" w:lineRule="exact"/>
        <w:ind w:left="6047" w:right="-20"/>
        <w:jc w:val="left"/>
        <w:tabs>
          <w:tab w:pos="6760" w:val="left"/>
          <w:tab w:pos="1020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Arial" w:hAnsi="Arial" w:cs="Arial" w:eastAsia="Arial"/>
          <w:sz w:val="41"/>
          <w:szCs w:val="41"/>
          <w:color w:val="262626"/>
          <w:spacing w:val="0"/>
          <w:w w:val="52"/>
          <w:position w:val="-4"/>
        </w:rPr>
        <w:t>ı</w:t>
      </w:r>
      <w:r>
        <w:rPr>
          <w:rFonts w:ascii="Arial" w:hAnsi="Arial" w:cs="Arial" w:eastAsia="Arial"/>
          <w:sz w:val="41"/>
          <w:szCs w:val="41"/>
          <w:color w:val="262626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1"/>
          <w:szCs w:val="41"/>
          <w:color w:val="26262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00"/>
          <w:position w:val="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4"/>
        </w:rPr>
        <w:t>lO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4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7"/>
          <w:szCs w:val="27"/>
          <w:color w:val="383838"/>
          <w:spacing w:val="0"/>
          <w:w w:val="103"/>
          <w:position w:val="4"/>
        </w:rPr>
        <w:t>3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80" w:bottom="280" w:left="160" w:right="120"/>
        </w:sectPr>
      </w:pPr>
      <w:rPr/>
    </w:p>
    <w:p>
      <w:pPr>
        <w:spacing w:before="27" w:after="0" w:line="240" w:lineRule="auto"/>
        <w:ind w:left="116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6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24" w:lineRule="exact"/>
        <w:ind w:right="-20"/>
        <w:jc w:val="left"/>
        <w:tabs>
          <w:tab w:pos="580" w:val="left"/>
          <w:tab w:pos="1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5"/>
          <w:szCs w:val="45"/>
          <w:color w:val="383838"/>
          <w:spacing w:val="0"/>
          <w:w w:val="53"/>
          <w:position w:val="-10"/>
        </w:rPr>
        <w:t>'</w:t>
      </w:r>
      <w:r>
        <w:rPr>
          <w:rFonts w:ascii="Times New Roman" w:hAnsi="Times New Roman" w:cs="Times New Roman" w:eastAsia="Times New Roman"/>
          <w:sz w:val="45"/>
          <w:szCs w:val="45"/>
          <w:color w:val="383838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45"/>
          <w:szCs w:val="45"/>
          <w:color w:val="383838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36"/>
          <w:szCs w:val="36"/>
          <w:color w:val="525252"/>
          <w:spacing w:val="0"/>
          <w:w w:val="53"/>
          <w:position w:val="-10"/>
        </w:rPr>
        <w:t>'</w:t>
      </w:r>
      <w:r>
        <w:rPr>
          <w:rFonts w:ascii="Times New Roman" w:hAnsi="Times New Roman" w:cs="Times New Roman" w:eastAsia="Times New Roman"/>
          <w:sz w:val="36"/>
          <w:szCs w:val="36"/>
          <w:color w:val="525252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36"/>
          <w:szCs w:val="36"/>
          <w:color w:val="525252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8"/>
          <w:position w:val="5"/>
        </w:rPr>
        <w:t>JK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  <w:position w:val="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5"/>
          <w:position w:val="5"/>
        </w:rPr>
        <w:t>ra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5"/>
          <w:w w:val="105"/>
          <w:position w:val="5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  <w:position w:val="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7"/>
          <w:position w:val="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60" w:right="120"/>
          <w:cols w:num="2" w:equalWidth="0">
            <w:col w:w="2828" w:space="1639"/>
            <w:col w:w="7173"/>
          </w:cols>
        </w:sectPr>
      </w:pPr>
      <w:rPr/>
    </w:p>
    <w:p>
      <w:pPr>
        <w:spacing w:before="0" w:after="0" w:line="194" w:lineRule="exact"/>
        <w:ind w:left="21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101"/>
        </w:rPr>
        <w:t>Am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0"/>
          <w:w w:val="8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KÖ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24" w:lineRule="exact"/>
        <w:ind w:left="116" w:right="2487" w:firstLine="2037"/>
        <w:jc w:val="left"/>
        <w:tabs>
          <w:tab w:pos="2140" w:val="left"/>
          <w:tab w:pos="470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4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9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  <w:position w:val="1"/>
        </w:rPr>
        <w:t>l0:4ı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49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1"/>
        </w:rPr>
        <w:t>iden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1"/>
          <w:position w:val="0"/>
        </w:rPr>
        <w:t>4ı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16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8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687" w:right="471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7" w:lineRule="auto"/>
        <w:ind w:left="2163" w:right="4331" w:firstLine="2551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nuıi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1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7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5"/>
          <w:w w:val="11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Jandarma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9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57" w:lineRule="auto"/>
        <w:ind w:left="2158" w:right="2664" w:firstLine="-2042"/>
        <w:jc w:val="left"/>
        <w:tabs>
          <w:tab w:pos="2140" w:val="left"/>
          <w:tab w:pos="470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w w:val="78"/>
        </w:rPr>
        <w:t>iYı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w w:val="102"/>
          <w:emboss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w w:val="102"/>
          <w:emboss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w w:val="10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w w:val="102"/>
        </w:rPr>
      </w:r>
      <w:r>
        <w:rPr>
          <w:rFonts w:ascii="Times New Roman" w:hAnsi="Times New Roman" w:cs="Times New Roman" w:eastAsia="Times New Roman"/>
          <w:sz w:val="19"/>
          <w:szCs w:val="19"/>
          <w:color w:val="727577"/>
          <w:spacing w:val="-31"/>
          <w:w w:val="6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</w:rPr>
        <w:t>r.,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5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7"/>
          <w:w w:val="10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4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9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21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63" w:right="-20"/>
        <w:jc w:val="left"/>
        <w:tabs>
          <w:tab w:pos="4660" w:val="left"/>
          <w:tab w:pos="5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u w:val="single" w:color="3B3B3B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u w:val="single" w:color="3B3B3B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u w:val="single" w:color="3B3B3B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06" w:lineRule="exact"/>
        <w:ind w:left="116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nldığında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7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7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4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3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10"/>
          <w:w w:val="10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4670" w:right="408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ndür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95" w:lineRule="auto"/>
        <w:ind w:left="4704" w:right="2423" w:firstLine="-4588"/>
        <w:jc w:val="left"/>
        <w:tabs>
          <w:tab w:pos="3040" w:val="left"/>
          <w:tab w:pos="4700" w:val="left"/>
          <w:tab w:pos="6620" w:val="left"/>
          <w:tab w:pos="81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0"/>
          <w:position w:val="0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4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0"/>
        </w:rPr>
        <w:t>Köııü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4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88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8"/>
          <w:w w:val="139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1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6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91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"/>
          <w:w w:val="106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p.3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56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56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26" w:after="0" w:line="214" w:lineRule="exact"/>
        <w:ind w:left="22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otlu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arazi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60" w:right="120"/>
        </w:sectPr>
      </w:pPr>
      <w:rPr/>
    </w:p>
    <w:p>
      <w:pPr>
        <w:spacing w:before="19" w:after="0" w:line="240" w:lineRule="auto"/>
        <w:ind w:left="11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başlangıcının,otlu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60" w:right="120"/>
          <w:cols w:num="2" w:equalWidth="0">
            <w:col w:w="1716" w:space="585"/>
            <w:col w:w="9339"/>
          </w:cols>
        </w:sectPr>
      </w:pPr>
      <w:rPr/>
    </w:p>
    <w:p>
      <w:pPr>
        <w:spacing w:before="19" w:after="0" w:line="252" w:lineRule="auto"/>
        <w:ind w:left="2153" w:right="65" w:firstLine="-2037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soru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söndürül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3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maritinin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0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7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16" w:right="-20"/>
        <w:jc w:val="left"/>
        <w:tabs>
          <w:tab w:pos="214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rketi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07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Kaybı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9" w:after="0" w:line="196" w:lineRule="exact"/>
        <w:ind w:left="249" w:right="10220" w:firstLine="-14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8"/>
          <w:w w:val="105"/>
        </w:rPr>
        <w:t>s</w:t>
      </w:r>
      <w:r>
        <w:rPr>
          <w:rFonts w:ascii="Arial" w:hAnsi="Arial" w:cs="Arial" w:eastAsia="Arial"/>
          <w:sz w:val="19"/>
          <w:szCs w:val="19"/>
          <w:color w:val="525252"/>
          <w:spacing w:val="11"/>
          <w:w w:val="113"/>
        </w:rPr>
        <w:t>ı</w:t>
      </w:r>
      <w:r>
        <w:rPr>
          <w:rFonts w:ascii="Times New Roman" w:hAnsi="Times New Roman" w:cs="Times New Roman" w:eastAsia="Times New Roman"/>
          <w:sz w:val="13"/>
          <w:szCs w:val="13"/>
          <w:color w:val="525252"/>
          <w:spacing w:val="4"/>
          <w:w w:val="185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108"/>
        </w:rPr>
        <w:t>'Tl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9"/>
        </w:rPr>
        <w:t>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5" w:lineRule="exact"/>
        <w:ind w:left="135" w:right="-20"/>
        <w:jc w:val="left"/>
        <w:tabs>
          <w:tab w:pos="2140" w:val="left"/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w w:val="8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8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6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B1B1B1"/>
          <w:spacing w:val="-8"/>
          <w:w w:val="16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51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şü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1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-10"/>
          <w:w w:val="17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9"/>
        </w:rPr>
        <w:t>!Saa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5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383838"/>
          <w:spacing w:val="-6"/>
          <w:w w:val="18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11" w:right="-20"/>
        <w:jc w:val="left"/>
        <w:tabs>
          <w:tab w:pos="1020" w:val="left"/>
          <w:tab w:pos="1540" w:val="left"/>
          <w:tab w:pos="8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B1B1B1"/>
          <w:spacing w:val="0"/>
          <w:w w:val="55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B1B1B1"/>
          <w:spacing w:val="0"/>
          <w:w w:val="55"/>
        </w:rPr>
        <w:t>    </w:t>
      </w:r>
      <w:r>
        <w:rPr>
          <w:rFonts w:ascii="Times New Roman" w:hAnsi="Times New Roman" w:cs="Times New Roman" w:eastAsia="Times New Roman"/>
          <w:sz w:val="10"/>
          <w:szCs w:val="10"/>
          <w:color w:val="B1B1B1"/>
          <w:spacing w:val="13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06" w:right="-20"/>
        <w:jc w:val="left"/>
        <w:tabs>
          <w:tab w:pos="4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410" w:lineRule="exact"/>
        <w:ind w:left="478" w:right="-20"/>
        <w:jc w:val="left"/>
        <w:tabs>
          <w:tab w:pos="5040" w:val="left"/>
          <w:tab w:pos="8880" w:val="left"/>
          <w:tab w:pos="93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.269814pt;margin-top:15.967799pt;width:5.73552pt;height:4pt;mso-position-horizontal-relative:page;mso-position-vertical-relative:paragraph;z-index:-17040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Arial" w:hAnsi="Arial" w:cs="Arial" w:eastAsia="Arial"/>
                      <w:sz w:val="8"/>
                      <w:szCs w:val="8"/>
                    </w:rPr>
                  </w:pPr>
                  <w:rPr/>
                  <w:r>
                    <w:rPr>
                      <w:rFonts w:ascii="Arial" w:hAnsi="Arial" w:cs="Arial" w:eastAsia="Arial"/>
                      <w:sz w:val="8"/>
                      <w:szCs w:val="8"/>
                      <w:color w:val="383838"/>
                      <w:w w:val="125"/>
                      <w:i/>
                    </w:rPr>
                    <w:t>&lt;l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383838"/>
                      <w:w w:val="126"/>
                      <w:i/>
                    </w:rPr>
                    <w:t>)</w:t>
                  </w:r>
                  <w:r>
                    <w:rPr>
                      <w:rFonts w:ascii="Arial" w:hAnsi="Arial" w:cs="Arial" w:eastAsia="Arial"/>
                      <w:sz w:val="8"/>
                      <w:szCs w:val="8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525252"/>
          <w:spacing w:val="9"/>
          <w:w w:val="88"/>
          <w:position w:val="4"/>
        </w:rPr>
        <w:t>'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88"/>
          <w:position w:val="4"/>
        </w:rPr>
        <w:t>G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5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  <w:position w:val="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5"/>
        </w:rPr>
        <w:t>Amiri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5"/>
        </w:rPr>
      </w:r>
      <w:r>
        <w:rPr>
          <w:rFonts w:ascii="Arial" w:hAnsi="Arial" w:cs="Arial" w:eastAsia="Arial"/>
          <w:sz w:val="25"/>
          <w:szCs w:val="25"/>
          <w:color w:val="383838"/>
          <w:spacing w:val="14"/>
          <w:w w:val="82"/>
          <w:position w:val="-4"/>
        </w:rPr>
        <w:t>7</w:t>
      </w:r>
      <w:r>
        <w:rPr>
          <w:rFonts w:ascii="Times New Roman" w:hAnsi="Times New Roman" w:cs="Times New Roman" w:eastAsia="Times New Roman"/>
          <w:sz w:val="24"/>
          <w:szCs w:val="24"/>
          <w:color w:val="525252"/>
          <w:spacing w:val="0"/>
          <w:w w:val="117"/>
          <w:position w:val="-4"/>
        </w:rPr>
        <w:t>;t</w:t>
      </w:r>
      <w:r>
        <w:rPr>
          <w:rFonts w:ascii="Times New Roman" w:hAnsi="Times New Roman" w:cs="Times New Roman" w:eastAsia="Times New Roman"/>
          <w:sz w:val="24"/>
          <w:szCs w:val="24"/>
          <w:color w:val="525252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525252"/>
          <w:spacing w:val="0"/>
          <w:w w:val="100"/>
          <w:position w:val="-4"/>
        </w:rPr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118"/>
          <w:position w:val="-4"/>
        </w:rPr>
        <w:t>&amp;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118"/>
          <w:position w:val="-4"/>
        </w:rPr>
        <w:t>)</w:t>
      </w:r>
      <w:r>
        <w:rPr>
          <w:rFonts w:ascii="Arial" w:hAnsi="Arial" w:cs="Arial" w:eastAsia="Arial"/>
          <w:sz w:val="24"/>
          <w:szCs w:val="24"/>
          <w:color w:val="383838"/>
          <w:spacing w:val="16"/>
          <w:w w:val="118"/>
          <w:position w:val="-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118"/>
          <w:position w:val="-4"/>
        </w:rPr>
        <w:t>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15" w:lineRule="exact"/>
        <w:ind w:left="483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i/>
          <w:position w:val="-3"/>
        </w:rPr>
        <w:t>.Q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60" w:right="120"/>
        </w:sectPr>
      </w:pPr>
      <w:rPr/>
    </w:p>
    <w:p>
      <w:pPr>
        <w:spacing w:before="13" w:after="0" w:line="240" w:lineRule="auto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.079887pt;margin-top:1.831506pt;width:6.520242pt;height:12.5pt;mso-position-horizontal-relative:page;mso-position-vertical-relative:paragraph;z-index:-17039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383838"/>
                      <w:w w:val="52"/>
                    </w:rPr>
                    <w:t>..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383838"/>
                      <w:spacing w:val="-10"/>
                      <w:w w:val="52"/>
                    </w:rPr>
                    <w:t>.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383838"/>
                      <w:spacing w:val="-31"/>
                      <w:w w:val="52"/>
                    </w:rPr>
                    <w:t>.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52"/>
        </w:rPr>
        <w:t>&lt;</w:t>
      </w:r>
      <w:r>
        <w:rPr>
          <w:rFonts w:ascii="Arial" w:hAnsi="Arial" w:cs="Arial" w:eastAsia="Arial"/>
          <w:sz w:val="18"/>
          <w:szCs w:val="18"/>
          <w:color w:val="383838"/>
          <w:spacing w:val="10"/>
          <w:w w:val="52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-3"/>
          <w:w w:val="52"/>
        </w:rPr>
        <w:t>: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53"/>
        </w:rPr>
        <w:t>l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20" w:lineRule="exact"/>
        <w:ind w:right="-20"/>
        <w:jc w:val="righ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383838"/>
          <w:spacing w:val="0"/>
          <w:w w:val="90"/>
        </w:rPr>
        <w:t>·&gt;-&lt;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0" w:after="0" w:line="425" w:lineRule="exact"/>
        <w:ind w:right="-191"/>
        <w:jc w:val="left"/>
        <w:rPr>
          <w:rFonts w:ascii="Arial" w:hAnsi="Arial" w:cs="Arial" w:eastAsia="Arial"/>
          <w:sz w:val="101"/>
          <w:szCs w:val="101"/>
        </w:rPr>
      </w:pPr>
      <w:rPr/>
      <w:r>
        <w:rPr/>
        <w:br w:type="column"/>
      </w:r>
      <w:r>
        <w:rPr>
          <w:rFonts w:ascii="Arial" w:hAnsi="Arial" w:cs="Arial" w:eastAsia="Arial"/>
          <w:sz w:val="101"/>
          <w:szCs w:val="101"/>
          <w:color w:val="383838"/>
          <w:spacing w:val="32"/>
          <w:w w:val="18"/>
          <w:position w:val="-48"/>
        </w:rPr>
        <w:t>B</w:t>
      </w:r>
      <w:r>
        <w:rPr>
          <w:rFonts w:ascii="Arial" w:hAnsi="Arial" w:cs="Arial" w:eastAsia="Arial"/>
          <w:sz w:val="101"/>
          <w:szCs w:val="101"/>
          <w:color w:val="525252"/>
          <w:spacing w:val="0"/>
          <w:w w:val="135"/>
          <w:position w:val="-48"/>
        </w:rPr>
        <w:t>J</w:t>
      </w:r>
      <w:r>
        <w:rPr>
          <w:rFonts w:ascii="Arial" w:hAnsi="Arial" w:cs="Arial" w:eastAsia="Arial"/>
          <w:sz w:val="101"/>
          <w:szCs w:val="101"/>
          <w:color w:val="525252"/>
          <w:spacing w:val="-66"/>
          <w:w w:val="134"/>
          <w:position w:val="-48"/>
        </w:rPr>
        <w:t>t</w:t>
      </w:r>
      <w:r>
        <w:rPr>
          <w:rFonts w:ascii="Arial" w:hAnsi="Arial" w:cs="Arial" w:eastAsia="Arial"/>
          <w:sz w:val="101"/>
          <w:szCs w:val="101"/>
          <w:color w:val="383838"/>
          <w:spacing w:val="0"/>
          <w:w w:val="21"/>
          <w:position w:val="-48"/>
        </w:rPr>
        <w:t>UL</w:t>
      </w:r>
      <w:r>
        <w:rPr>
          <w:rFonts w:ascii="Arial" w:hAnsi="Arial" w:cs="Arial" w:eastAsia="Arial"/>
          <w:sz w:val="101"/>
          <w:szCs w:val="101"/>
          <w:color w:val="000000"/>
          <w:spacing w:val="0"/>
          <w:w w:val="100"/>
          <w:position w:val="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itfai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60" w:right="120"/>
          <w:cols w:num="3" w:equalWidth="0">
            <w:col w:w="639" w:space="4218"/>
            <w:col w:w="1389" w:space="2433"/>
            <w:col w:w="2961"/>
          </w:cols>
        </w:sectPr>
      </w:pPr>
      <w:rPr/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95" w:lineRule="exact"/>
        <w:ind w:left="111" w:right="-146"/>
        <w:jc w:val="left"/>
        <w:tabs>
          <w:tab w:pos="2320" w:val="left"/>
        </w:tabs>
        <w:rPr>
          <w:rFonts w:ascii="Arial" w:hAnsi="Arial" w:cs="Arial" w:eastAsia="Arial"/>
          <w:sz w:val="68"/>
          <w:szCs w:val="68"/>
        </w:rPr>
      </w:pPr>
      <w:rPr/>
      <w:r>
        <w:rPr>
          <w:rFonts w:ascii="Arial" w:hAnsi="Arial" w:cs="Arial" w:eastAsia="Arial"/>
          <w:sz w:val="17"/>
          <w:szCs w:val="17"/>
          <w:color w:val="B1B1B1"/>
          <w:spacing w:val="0"/>
          <w:w w:val="126"/>
          <w:position w:val="-19"/>
        </w:rPr>
        <w:t>ı</w:t>
      </w:r>
      <w:r>
        <w:rPr>
          <w:rFonts w:ascii="Arial" w:hAnsi="Arial" w:cs="Arial" w:eastAsia="Arial"/>
          <w:sz w:val="17"/>
          <w:szCs w:val="17"/>
          <w:color w:val="B1B1B1"/>
          <w:spacing w:val="0"/>
          <w:w w:val="100"/>
          <w:position w:val="-19"/>
        </w:rPr>
        <w:tab/>
      </w:r>
      <w:r>
        <w:rPr>
          <w:rFonts w:ascii="Arial" w:hAnsi="Arial" w:cs="Arial" w:eastAsia="Arial"/>
          <w:sz w:val="17"/>
          <w:szCs w:val="17"/>
          <w:color w:val="B1B1B1"/>
          <w:spacing w:val="0"/>
          <w:w w:val="100"/>
          <w:position w:val="-19"/>
        </w:rPr>
      </w:r>
      <w:r>
        <w:rPr>
          <w:rFonts w:ascii="Arial" w:hAnsi="Arial" w:cs="Arial" w:eastAsia="Arial"/>
          <w:sz w:val="68"/>
          <w:szCs w:val="68"/>
          <w:color w:val="525252"/>
          <w:spacing w:val="0"/>
          <w:w w:val="27"/>
          <w:position w:val="-32"/>
        </w:rPr>
        <w:t>.</w:t>
      </w:r>
      <w:r>
        <w:rPr>
          <w:rFonts w:ascii="Arial" w:hAnsi="Arial" w:cs="Arial" w:eastAsia="Arial"/>
          <w:sz w:val="68"/>
          <w:szCs w:val="68"/>
          <w:color w:val="525252"/>
          <w:spacing w:val="-109"/>
          <w:w w:val="100"/>
          <w:position w:val="-32"/>
        </w:rPr>
        <w:t> </w:t>
      </w:r>
      <w:r>
        <w:rPr>
          <w:rFonts w:ascii="Arial" w:hAnsi="Arial" w:cs="Arial" w:eastAsia="Arial"/>
          <w:sz w:val="68"/>
          <w:szCs w:val="68"/>
          <w:color w:val="525252"/>
          <w:spacing w:val="-103"/>
          <w:w w:val="39"/>
          <w:i/>
          <w:position w:val="-32"/>
        </w:rPr>
        <w:t>A</w:t>
      </w:r>
      <w:r>
        <w:rPr>
          <w:rFonts w:ascii="Arial" w:hAnsi="Arial" w:cs="Arial" w:eastAsia="Arial"/>
          <w:sz w:val="68"/>
          <w:szCs w:val="68"/>
          <w:color w:val="383F5B"/>
          <w:spacing w:val="0"/>
          <w:w w:val="82"/>
          <w:i/>
          <w:position w:val="-32"/>
        </w:rPr>
        <w:t>t</w:t>
      </w:r>
      <w:r>
        <w:rPr>
          <w:rFonts w:ascii="Arial" w:hAnsi="Arial" w:cs="Arial" w:eastAsia="Arial"/>
          <w:sz w:val="68"/>
          <w:szCs w:val="68"/>
          <w:color w:val="383F5B"/>
          <w:spacing w:val="-97"/>
          <w:w w:val="83"/>
          <w:i/>
          <w:position w:val="-32"/>
        </w:rPr>
        <w:t>J</w:t>
      </w:r>
      <w:r>
        <w:rPr>
          <w:rFonts w:ascii="Times New Roman" w:hAnsi="Times New Roman" w:cs="Times New Roman" w:eastAsia="Times New Roman"/>
          <w:sz w:val="35"/>
          <w:szCs w:val="35"/>
          <w:color w:val="1A2A70"/>
          <w:spacing w:val="-115"/>
          <w:w w:val="52"/>
          <w:position w:val="-3"/>
        </w:rPr>
        <w:t>1</w:t>
      </w:r>
      <w:r>
        <w:rPr>
          <w:rFonts w:ascii="Arial" w:hAnsi="Arial" w:cs="Arial" w:eastAsia="Arial"/>
          <w:sz w:val="68"/>
          <w:szCs w:val="68"/>
          <w:color w:val="525252"/>
          <w:spacing w:val="0"/>
          <w:w w:val="42"/>
          <w:i/>
          <w:position w:val="-32"/>
        </w:rPr>
        <w:t>!l</w:t>
      </w:r>
      <w:r>
        <w:rPr>
          <w:rFonts w:ascii="Arial" w:hAnsi="Arial" w:cs="Arial" w:eastAsia="Arial"/>
          <w:sz w:val="68"/>
          <w:szCs w:val="68"/>
          <w:color w:val="000000"/>
          <w:spacing w:val="0"/>
          <w:w w:val="100"/>
          <w:position w:val="0"/>
        </w:rPr>
      </w:r>
    </w:p>
    <w:p>
      <w:pPr>
        <w:spacing w:before="0" w:after="0" w:line="501" w:lineRule="exact"/>
        <w:ind w:right="-20"/>
        <w:jc w:val="left"/>
        <w:tabs>
          <w:tab w:pos="5520" w:val="left"/>
          <w:tab w:pos="652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9"/>
          <w:szCs w:val="59"/>
          <w:color w:val="24318E"/>
          <w:spacing w:val="0"/>
          <w:w w:val="100"/>
          <w:position w:val="-7"/>
        </w:rPr>
        <w:t>Jı</w:t>
      </w:r>
      <w:r>
        <w:rPr>
          <w:rFonts w:ascii="Times New Roman" w:hAnsi="Times New Roman" w:cs="Times New Roman" w:eastAsia="Times New Roman"/>
          <w:sz w:val="59"/>
          <w:szCs w:val="59"/>
          <w:color w:val="24318E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59"/>
          <w:szCs w:val="59"/>
          <w:color w:val="24318E"/>
          <w:spacing w:val="0"/>
          <w:w w:val="100"/>
          <w:position w:val="-7"/>
        </w:rPr>
      </w:r>
      <w:r>
        <w:rPr>
          <w:rFonts w:ascii="Arial" w:hAnsi="Arial" w:cs="Arial" w:eastAsia="Arial"/>
          <w:sz w:val="39"/>
          <w:szCs w:val="39"/>
          <w:color w:val="525252"/>
          <w:spacing w:val="0"/>
          <w:w w:val="74"/>
          <w:position w:val="-11"/>
        </w:rPr>
        <w:t>\</w:t>
      </w:r>
      <w:r>
        <w:rPr>
          <w:rFonts w:ascii="Arial" w:hAnsi="Arial" w:cs="Arial" w:eastAsia="Arial"/>
          <w:sz w:val="39"/>
          <w:szCs w:val="39"/>
          <w:color w:val="525252"/>
          <w:spacing w:val="0"/>
          <w:w w:val="74"/>
          <w:position w:val="-11"/>
        </w:rPr>
        <w:t>U</w:t>
      </w:r>
      <w:r>
        <w:rPr>
          <w:rFonts w:ascii="Arial" w:hAnsi="Arial" w:cs="Arial" w:eastAsia="Arial"/>
          <w:sz w:val="39"/>
          <w:szCs w:val="39"/>
          <w:color w:val="525252"/>
          <w:spacing w:val="0"/>
          <w:w w:val="74"/>
          <w:position w:val="-11"/>
        </w:rPr>
        <w:t> </w:t>
      </w:r>
      <w:r>
        <w:rPr>
          <w:rFonts w:ascii="Arial" w:hAnsi="Arial" w:cs="Arial" w:eastAsia="Arial"/>
          <w:sz w:val="39"/>
          <w:szCs w:val="39"/>
          <w:color w:val="525252"/>
          <w:spacing w:val="16"/>
          <w:w w:val="74"/>
          <w:position w:val="-11"/>
        </w:rPr>
        <w:t> </w:t>
      </w:r>
      <w:r>
        <w:rPr>
          <w:rFonts w:ascii="Arial" w:hAnsi="Arial" w:cs="Arial" w:eastAsia="Arial"/>
          <w:sz w:val="39"/>
          <w:szCs w:val="39"/>
          <w:color w:val="525790"/>
          <w:spacing w:val="0"/>
          <w:w w:val="201"/>
          <w:position w:val="-11"/>
        </w:rPr>
        <w:t>\</w:t>
      </w:r>
      <w:r>
        <w:rPr>
          <w:rFonts w:ascii="Arial" w:hAnsi="Arial" w:cs="Arial" w:eastAsia="Arial"/>
          <w:sz w:val="39"/>
          <w:szCs w:val="39"/>
          <w:color w:val="525790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39"/>
          <w:szCs w:val="39"/>
          <w:color w:val="525790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26"/>
          <w:szCs w:val="26"/>
          <w:color w:val="606479"/>
          <w:spacing w:val="0"/>
          <w:w w:val="46"/>
          <w:position w:val="-11"/>
        </w:rPr>
        <w:t>...</w:t>
      </w:r>
      <w:r>
        <w:rPr>
          <w:rFonts w:ascii="Times New Roman" w:hAnsi="Times New Roman" w:cs="Times New Roman" w:eastAsia="Times New Roman"/>
          <w:sz w:val="26"/>
          <w:szCs w:val="26"/>
          <w:color w:val="606479"/>
          <w:spacing w:val="0"/>
          <w:w w:val="46"/>
          <w:position w:val="-11"/>
        </w:rPr>
        <w:t>c</w:t>
      </w:r>
      <w:r>
        <w:rPr>
          <w:rFonts w:ascii="Times New Roman" w:hAnsi="Times New Roman" w:cs="Times New Roman" w:eastAsia="Times New Roman"/>
          <w:sz w:val="26"/>
          <w:szCs w:val="26"/>
          <w:color w:val="606479"/>
          <w:spacing w:val="25"/>
          <w:w w:val="46"/>
          <w:position w:val="-1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43875"/>
          <w:spacing w:val="-28"/>
          <w:w w:val="92"/>
          <w:position w:val="-11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727577"/>
          <w:spacing w:val="0"/>
          <w:w w:val="84"/>
          <w:position w:val="-11"/>
        </w:rPr>
        <w:t>"'</w:t>
      </w:r>
      <w:r>
        <w:rPr>
          <w:rFonts w:ascii="Times New Roman" w:hAnsi="Times New Roman" w:cs="Times New Roman" w:eastAsia="Times New Roman"/>
          <w:sz w:val="26"/>
          <w:szCs w:val="26"/>
          <w:color w:val="727577"/>
          <w:spacing w:val="-35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25252"/>
          <w:spacing w:val="0"/>
          <w:w w:val="109"/>
          <w:position w:val="-11"/>
        </w:rPr>
        <w:t>UN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7" w:lineRule="exact"/>
        <w:ind w:left="2013" w:right="-20"/>
        <w:jc w:val="left"/>
        <w:tabs>
          <w:tab w:pos="6200" w:val="left"/>
          <w:tab w:pos="7320" w:val="left"/>
        </w:tabs>
        <w:rPr>
          <w:rFonts w:ascii="Times New Roman" w:hAnsi="Times New Roman" w:cs="Times New Roman" w:eastAsia="Times New Roman"/>
          <w:sz w:val="47"/>
          <w:szCs w:val="4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0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600"/>
          <w:position w:val="-1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30"/>
          <w:szCs w:val="30"/>
          <w:color w:val="525252"/>
          <w:spacing w:val="-33"/>
          <w:w w:val="128"/>
          <w:position w:val="-11"/>
        </w:rPr>
        <w:t>'</w:t>
      </w:r>
      <w:r>
        <w:rPr>
          <w:rFonts w:ascii="Times New Roman" w:hAnsi="Times New Roman" w:cs="Times New Roman" w:eastAsia="Times New Roman"/>
          <w:sz w:val="47"/>
          <w:szCs w:val="47"/>
          <w:color w:val="525790"/>
          <w:spacing w:val="0"/>
          <w:w w:val="170"/>
          <w:i/>
          <w:position w:val="-26"/>
        </w:rPr>
        <w:t>'j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60" w:right="120"/>
          <w:cols w:num="2" w:equalWidth="0">
            <w:col w:w="3114" w:space="182"/>
            <w:col w:w="8344"/>
          </w:cols>
        </w:sectPr>
      </w:pPr>
      <w:rPr/>
    </w:p>
    <w:p>
      <w:pPr>
        <w:spacing w:before="0" w:after="0" w:line="134" w:lineRule="exact"/>
        <w:ind w:left="111" w:right="-85"/>
        <w:jc w:val="left"/>
        <w:tabs>
          <w:tab w:pos="3140" w:val="left"/>
          <w:tab w:pos="358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16"/>
          <w:szCs w:val="16"/>
          <w:color w:val="B1B1B1"/>
          <w:spacing w:val="0"/>
          <w:w w:val="168"/>
          <w:position w:val="-15"/>
        </w:rPr>
        <w:t>ı</w:t>
      </w:r>
      <w:r>
        <w:rPr>
          <w:rFonts w:ascii="Arial" w:hAnsi="Arial" w:cs="Arial" w:eastAsia="Arial"/>
          <w:sz w:val="16"/>
          <w:szCs w:val="16"/>
          <w:color w:val="B1B1B1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16"/>
          <w:szCs w:val="16"/>
          <w:color w:val="B1B1B1"/>
          <w:spacing w:val="0"/>
          <w:w w:val="100"/>
          <w:position w:val="-15"/>
        </w:rPr>
      </w:r>
      <w:r>
        <w:rPr>
          <w:rFonts w:ascii="Arial" w:hAnsi="Arial" w:cs="Arial" w:eastAsia="Arial"/>
          <w:sz w:val="18"/>
          <w:szCs w:val="18"/>
          <w:color w:val="383F5B"/>
          <w:spacing w:val="0"/>
          <w:w w:val="100"/>
          <w:position w:val="-14"/>
        </w:rPr>
        <w:t>'f</w:t>
      </w:r>
      <w:r>
        <w:rPr>
          <w:rFonts w:ascii="Arial" w:hAnsi="Arial" w:cs="Arial" w:eastAsia="Arial"/>
          <w:sz w:val="18"/>
          <w:szCs w:val="18"/>
          <w:color w:val="383F5B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18"/>
          <w:szCs w:val="18"/>
          <w:color w:val="383F5B"/>
          <w:spacing w:val="0"/>
          <w:w w:val="100"/>
          <w:position w:val="-14"/>
        </w:rPr>
      </w:r>
      <w:r>
        <w:rPr>
          <w:rFonts w:ascii="Arial" w:hAnsi="Arial" w:cs="Arial" w:eastAsia="Arial"/>
          <w:sz w:val="30"/>
          <w:szCs w:val="30"/>
          <w:color w:val="525252"/>
          <w:spacing w:val="0"/>
          <w:w w:val="129"/>
          <w:position w:val="-14"/>
        </w:rPr>
        <w:t>T</w:t>
      </w:r>
      <w:r>
        <w:rPr>
          <w:rFonts w:ascii="Arial" w:hAnsi="Arial" w:cs="Arial" w:eastAsia="Arial"/>
          <w:sz w:val="30"/>
          <w:szCs w:val="30"/>
          <w:color w:val="525252"/>
          <w:spacing w:val="-3"/>
          <w:w w:val="129"/>
          <w:position w:val="-14"/>
        </w:rPr>
        <w:t>t</w:t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130"/>
          <w:position w:val="-14"/>
        </w:rPr>
        <w:t>U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47" w:after="0" w:line="87" w:lineRule="exact"/>
        <w:ind w:right="-20"/>
        <w:jc w:val="left"/>
        <w:tabs>
          <w:tab w:pos="7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727577"/>
          <w:spacing w:val="9"/>
          <w:w w:val="189"/>
          <w:position w:val="-14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9C9C9C"/>
          <w:spacing w:val="0"/>
          <w:w w:val="60"/>
          <w:position w:val="-14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9C9C9C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9C9C9C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58"/>
          <w:i/>
          <w:position w:val="-14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727577"/>
          <w:spacing w:val="0"/>
          <w:w w:val="58"/>
          <w:i/>
          <w:position w:val="-14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727577"/>
          <w:spacing w:val="0"/>
          <w:w w:val="58"/>
          <w:i/>
          <w:position w:val="-14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727577"/>
          <w:spacing w:val="9"/>
          <w:w w:val="58"/>
          <w:i/>
          <w:position w:val="-14"/>
        </w:rPr>
        <w:t> 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57"/>
          <w:position w:val="-14"/>
        </w:rPr>
        <w:t>cil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60" w:right="120"/>
          <w:cols w:num="2" w:equalWidth="0">
            <w:col w:w="4183" w:space="4406"/>
            <w:col w:w="3051"/>
          </w:cols>
        </w:sectPr>
      </w:pPr>
      <w:rPr/>
    </w:p>
    <w:p>
      <w:pPr>
        <w:spacing w:before="0" w:after="0" w:line="413" w:lineRule="exact"/>
        <w:ind w:right="1289"/>
        <w:jc w:val="right"/>
        <w:tabs>
          <w:tab w:pos="6460" w:val="left"/>
        </w:tabs>
        <w:rPr>
          <w:rFonts w:ascii="Arial" w:hAnsi="Arial" w:cs="Arial" w:eastAsia="Arial"/>
          <w:sz w:val="50"/>
          <w:szCs w:val="5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0.826721pt;margin-top:.492884pt;width:264.491207pt;height:71.5pt;mso-position-horizontal-relative:page;mso-position-vertical-relative:paragraph;z-index:-17038" type="#_x0000_t202" filled="f" stroked="f">
            <v:textbox inset="0,0,0,0">
              <w:txbxContent>
                <w:p>
                  <w:pPr>
                    <w:spacing w:before="0" w:after="0" w:line="1430" w:lineRule="exact"/>
                    <w:ind w:right="-255"/>
                    <w:jc w:val="left"/>
                    <w:tabs>
                      <w:tab w:pos="5200" w:val="left"/>
                    </w:tabs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3"/>
                      <w:szCs w:val="143"/>
                      <w:color w:val="87898A"/>
                      <w:w w:val="18"/>
                      <w:i/>
                      <w:position w:val="-1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43"/>
                      <w:szCs w:val="143"/>
                      <w:color w:val="87898A"/>
                      <w:spacing w:val="-184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43"/>
                      <w:szCs w:val="143"/>
                      <w:color w:val="AAACD1"/>
                      <w:spacing w:val="0"/>
                      <w:w w:val="19"/>
                      <w:i/>
                      <w:position w:val="-1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43"/>
                      <w:szCs w:val="143"/>
                      <w:color w:val="AAACD1"/>
                      <w:spacing w:val="-211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43"/>
                      <w:szCs w:val="143"/>
                      <w:color w:val="343875"/>
                      <w:spacing w:val="0"/>
                      <w:w w:val="56"/>
                      <w:i/>
                      <w:position w:val="-1"/>
                    </w:rPr>
                    <w:t>yJ</w:t>
                  </w:r>
                  <w:r>
                    <w:rPr>
                      <w:rFonts w:ascii="Times New Roman" w:hAnsi="Times New Roman" w:cs="Times New Roman" w:eastAsia="Times New Roman"/>
                      <w:sz w:val="143"/>
                      <w:szCs w:val="143"/>
                      <w:color w:val="343875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43"/>
                      <w:szCs w:val="143"/>
                      <w:color w:val="343875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525252"/>
                      <w:spacing w:val="0"/>
                      <w:w w:val="68"/>
                      <w:position w:val="75"/>
                    </w:rPr>
                    <w:t>V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13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3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13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3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13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35"/>
          <w:szCs w:val="35"/>
          <w:color w:val="383838"/>
          <w:spacing w:val="-36"/>
          <w:w w:val="40"/>
          <w:position w:val="-8"/>
        </w:rPr>
        <w:t>O</w:t>
      </w:r>
      <w:r>
        <w:rPr>
          <w:rFonts w:ascii="Times New Roman" w:hAnsi="Times New Roman" w:cs="Times New Roman" w:eastAsia="Times New Roman"/>
          <w:sz w:val="35"/>
          <w:szCs w:val="35"/>
          <w:color w:val="525252"/>
          <w:spacing w:val="0"/>
          <w:w w:val="212"/>
          <w:position w:val="-8"/>
        </w:rPr>
        <w:t>:_</w:t>
      </w:r>
      <w:r>
        <w:rPr>
          <w:rFonts w:ascii="Times New Roman" w:hAnsi="Times New Roman" w:cs="Times New Roman" w:eastAsia="Times New Roman"/>
          <w:sz w:val="35"/>
          <w:szCs w:val="35"/>
          <w:color w:val="525252"/>
          <w:spacing w:val="0"/>
          <w:w w:val="213"/>
          <w:position w:val="-8"/>
        </w:rPr>
        <w:t>$</w:t>
      </w:r>
      <w:r>
        <w:rPr>
          <w:rFonts w:ascii="Times New Roman" w:hAnsi="Times New Roman" w:cs="Times New Roman" w:eastAsia="Times New Roman"/>
          <w:sz w:val="35"/>
          <w:szCs w:val="35"/>
          <w:color w:val="525252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525252"/>
          <w:spacing w:val="23"/>
          <w:w w:val="100"/>
          <w:position w:val="-8"/>
        </w:rPr>
        <w:t> </w:t>
      </w:r>
      <w:r>
        <w:rPr>
          <w:rFonts w:ascii="Arial" w:hAnsi="Arial" w:cs="Arial" w:eastAsia="Arial"/>
          <w:sz w:val="50"/>
          <w:szCs w:val="50"/>
          <w:color w:val="525252"/>
          <w:spacing w:val="0"/>
          <w:w w:val="40"/>
          <w:position w:val="-8"/>
        </w:rPr>
        <w:t>r-ı</w:t>
      </w:r>
      <w:r>
        <w:rPr>
          <w:rFonts w:ascii="Arial" w:hAnsi="Arial" w:cs="Arial" w:eastAsia="Arial"/>
          <w:sz w:val="50"/>
          <w:szCs w:val="50"/>
          <w:color w:val="9C9C9C"/>
          <w:spacing w:val="-47"/>
          <w:w w:val="48"/>
          <w:position w:val="-8"/>
        </w:rPr>
        <w:t>·</w:t>
      </w:r>
      <w:r>
        <w:rPr>
          <w:rFonts w:ascii="Arial" w:hAnsi="Arial" w:cs="Arial" w:eastAsia="Arial"/>
          <w:sz w:val="50"/>
          <w:szCs w:val="50"/>
          <w:color w:val="383838"/>
          <w:spacing w:val="0"/>
          <w:w w:val="34"/>
          <w:position w:val="-8"/>
        </w:rPr>
        <w:t>r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  <w:position w:val="0"/>
        </w:rPr>
      </w:r>
    </w:p>
    <w:p>
      <w:pPr>
        <w:spacing w:before="0" w:after="0" w:line="277" w:lineRule="exact"/>
        <w:ind w:right="1267"/>
        <w:jc w:val="right"/>
        <w:tabs>
          <w:tab w:pos="6220" w:val="left"/>
        </w:tabs>
        <w:rPr>
          <w:rFonts w:ascii="Times New Roman" w:hAnsi="Times New Roman" w:cs="Times New Roman" w:eastAsia="Times New Roman"/>
          <w:sz w:val="38"/>
          <w:szCs w:val="3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0.271912pt;margin-top:11.757513pt;width:29.645896pt;height:4.5pt;mso-position-horizontal-relative:page;mso-position-vertical-relative:paragraph;z-index:-17037" type="#_x0000_t202" filled="f" stroked="f">
            <v:textbox inset="0,0,0,0">
              <w:txbxContent>
                <w:p>
                  <w:pPr>
                    <w:spacing w:before="0" w:after="0" w:line="90" w:lineRule="exact"/>
                    <w:ind w:right="-54"/>
                    <w:jc w:val="left"/>
                    <w:rPr>
                      <w:rFonts w:ascii="Arial" w:hAnsi="Arial" w:cs="Arial" w:eastAsia="Arial"/>
                      <w:sz w:val="9"/>
                      <w:szCs w:val="9"/>
                    </w:rPr>
                  </w:pPr>
                  <w:rPr/>
                  <w:r>
                    <w:rPr>
                      <w:rFonts w:ascii="Arial" w:hAnsi="Arial" w:cs="Arial" w:eastAsia="Arial"/>
                      <w:sz w:val="9"/>
                      <w:szCs w:val="9"/>
                      <w:color w:val="525252"/>
                      <w:spacing w:val="0"/>
                      <w:w w:val="428"/>
                    </w:rPr>
                    <w:t>-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525252"/>
                      <w:spacing w:val="36"/>
                      <w:w w:val="428"/>
                    </w:rPr>
                    <w:t> 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9C9C9C"/>
                      <w:spacing w:val="0"/>
                      <w:w w:val="250"/>
                    </w:rPr>
                    <w:t>"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9C9C9C"/>
                      <w:spacing w:val="0"/>
                      <w:w w:val="250"/>
                    </w:rPr>
                    <w:t> 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9C9C9C"/>
                      <w:spacing w:val="57"/>
                      <w:w w:val="250"/>
                    </w:rPr>
                    <w:t> 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727577"/>
                      <w:spacing w:val="0"/>
                      <w:w w:val="250"/>
                    </w:rPr>
                    <w:t>ı</w:t>
                  </w:r>
                  <w:r>
                    <w:rPr>
                      <w:rFonts w:ascii="Arial" w:hAnsi="Arial" w:cs="Arial" w:eastAsia="Arial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7"/>
          <w:position w:val="11"/>
        </w:rPr>
        <w:t>1.Posta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17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7"/>
          <w:position w:val="11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7"/>
          <w:position w:val="1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17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1"/>
        </w:rPr>
      </w:r>
      <w:r>
        <w:rPr>
          <w:rFonts w:ascii="Arial" w:hAnsi="Arial" w:cs="Arial" w:eastAsia="Arial"/>
          <w:sz w:val="36"/>
          <w:szCs w:val="36"/>
          <w:color w:val="525252"/>
          <w:spacing w:val="-4"/>
          <w:w w:val="64"/>
          <w:i/>
          <w:position w:val="1"/>
        </w:rPr>
        <w:t>1</w:t>
      </w:r>
      <w:r>
        <w:rPr>
          <w:rFonts w:ascii="Times New Roman" w:hAnsi="Times New Roman" w:cs="Times New Roman" w:eastAsia="Times New Roman"/>
          <w:sz w:val="15"/>
          <w:szCs w:val="15"/>
          <w:color w:val="727577"/>
          <w:spacing w:val="0"/>
          <w:w w:val="117"/>
          <w:position w:val="1"/>
        </w:rPr>
        <w:t>t</w:t>
      </w:r>
      <w:r>
        <w:rPr>
          <w:rFonts w:ascii="Times New Roman" w:hAnsi="Times New Roman" w:cs="Times New Roman" w:eastAsia="Times New Roman"/>
          <w:sz w:val="15"/>
          <w:szCs w:val="15"/>
          <w:color w:val="727577"/>
          <w:spacing w:val="-25"/>
          <w:w w:val="117"/>
          <w:position w:val="1"/>
        </w:rPr>
        <w:t>;</w:t>
      </w:r>
      <w:r>
        <w:rPr>
          <w:rFonts w:ascii="Times New Roman" w:hAnsi="Times New Roman" w:cs="Times New Roman" w:eastAsia="Times New Roman"/>
          <w:sz w:val="15"/>
          <w:szCs w:val="15"/>
          <w:color w:val="9C9C9C"/>
          <w:spacing w:val="0"/>
          <w:w w:val="89"/>
          <w:position w:val="1"/>
        </w:rPr>
        <w:t>..</w:t>
      </w:r>
      <w:r>
        <w:rPr>
          <w:rFonts w:ascii="Times New Roman" w:hAnsi="Times New Roman" w:cs="Times New Roman" w:eastAsia="Times New Roman"/>
          <w:sz w:val="15"/>
          <w:szCs w:val="15"/>
          <w:color w:val="9C9C9C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5"/>
          <w:szCs w:val="15"/>
          <w:color w:val="9C9C9C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727577"/>
          <w:spacing w:val="0"/>
          <w:w w:val="100"/>
          <w:position w:val="1"/>
        </w:rPr>
        <w:t>:7</w:t>
      </w:r>
      <w:r>
        <w:rPr>
          <w:rFonts w:ascii="Times New Roman" w:hAnsi="Times New Roman" w:cs="Times New Roman" w:eastAsia="Times New Roman"/>
          <w:sz w:val="38"/>
          <w:szCs w:val="38"/>
          <w:color w:val="727577"/>
          <w:spacing w:val="0"/>
          <w:w w:val="100"/>
          <w:position w:val="1"/>
        </w:rPr>
        <w:t>((</w:t>
      </w:r>
      <w:r>
        <w:rPr>
          <w:rFonts w:ascii="Times New Roman" w:hAnsi="Times New Roman" w:cs="Times New Roman" w:eastAsia="Times New Roman"/>
          <w:sz w:val="38"/>
          <w:szCs w:val="38"/>
          <w:color w:val="727577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87898A"/>
          <w:spacing w:val="-2"/>
          <w:w w:val="41"/>
          <w:position w:val="1"/>
        </w:rPr>
        <w:t>,</w:t>
      </w:r>
      <w:r>
        <w:rPr>
          <w:rFonts w:ascii="Times New Roman" w:hAnsi="Times New Roman" w:cs="Times New Roman" w:eastAsia="Times New Roman"/>
          <w:sz w:val="38"/>
          <w:szCs w:val="38"/>
          <w:color w:val="525252"/>
          <w:spacing w:val="-84"/>
          <w:w w:val="70"/>
          <w:position w:val="1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87898A"/>
          <w:spacing w:val="18"/>
          <w:w w:val="41"/>
          <w:position w:val="1"/>
        </w:rPr>
        <w:t>,</w:t>
      </w:r>
      <w:r>
        <w:rPr>
          <w:rFonts w:ascii="Times New Roman" w:hAnsi="Times New Roman" w:cs="Times New Roman" w:eastAsia="Times New Roman"/>
          <w:sz w:val="38"/>
          <w:szCs w:val="38"/>
          <w:color w:val="B1B1B1"/>
          <w:spacing w:val="-14"/>
          <w:w w:val="60"/>
          <w:position w:val="1"/>
        </w:rPr>
        <w:t>,</w:t>
      </w:r>
      <w:r>
        <w:rPr>
          <w:rFonts w:ascii="Times New Roman" w:hAnsi="Times New Roman" w:cs="Times New Roman" w:eastAsia="Times New Roman"/>
          <w:sz w:val="38"/>
          <w:szCs w:val="38"/>
          <w:color w:val="87898A"/>
          <w:spacing w:val="0"/>
          <w:w w:val="206"/>
          <w:position w:val="1"/>
        </w:rPr>
        <w:t>,</w:t>
      </w:r>
      <w:r>
        <w:rPr>
          <w:rFonts w:ascii="Times New Roman" w:hAnsi="Times New Roman" w:cs="Times New Roman" w:eastAsia="Times New Roman"/>
          <w:sz w:val="38"/>
          <w:szCs w:val="38"/>
          <w:color w:val="87898A"/>
          <w:spacing w:val="-5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6970A3"/>
          <w:spacing w:val="0"/>
          <w:w w:val="97"/>
          <w:i/>
          <w:position w:val="1"/>
        </w:rPr>
        <w:t>)</w:t>
      </w:r>
      <w:r>
        <w:rPr>
          <w:rFonts w:ascii="Times New Roman" w:hAnsi="Times New Roman" w:cs="Times New Roman" w:eastAsia="Times New Roman"/>
          <w:sz w:val="38"/>
          <w:szCs w:val="38"/>
          <w:color w:val="9C9C9C"/>
          <w:spacing w:val="0"/>
          <w:w w:val="53"/>
          <w:i/>
          <w:position w:val="1"/>
        </w:rPr>
        <w:t>,</w:t>
      </w:r>
      <w:r>
        <w:rPr>
          <w:rFonts w:ascii="Times New Roman" w:hAnsi="Times New Roman" w:cs="Times New Roman" w:eastAsia="Times New Roman"/>
          <w:sz w:val="38"/>
          <w:szCs w:val="38"/>
          <w:color w:val="9C9C9C"/>
          <w:spacing w:val="-10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87898A"/>
          <w:spacing w:val="0"/>
          <w:w w:val="37"/>
          <w:i/>
          <w:position w:val="1"/>
        </w:rPr>
        <w:t>:</w:t>
      </w:r>
      <w:r>
        <w:rPr>
          <w:rFonts w:ascii="Times New Roman" w:hAnsi="Times New Roman" w:cs="Times New Roman" w:eastAsia="Times New Roman"/>
          <w:sz w:val="38"/>
          <w:szCs w:val="38"/>
          <w:color w:val="87898A"/>
          <w:spacing w:val="-50"/>
          <w:w w:val="37"/>
          <w:i/>
          <w:position w:val="1"/>
        </w:rPr>
        <w:t>,</w:t>
      </w:r>
      <w:r>
        <w:rPr>
          <w:rFonts w:ascii="Times New Roman" w:hAnsi="Times New Roman" w:cs="Times New Roman" w:eastAsia="Times New Roman"/>
          <w:sz w:val="38"/>
          <w:szCs w:val="38"/>
          <w:color w:val="B1B1B1"/>
          <w:spacing w:val="0"/>
          <w:w w:val="76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40" w:lineRule="exact"/>
        <w:ind w:right="1919"/>
        <w:jc w:val="right"/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7.864227pt;margin-top:1.856448pt;width:30.818416pt;height:7pt;mso-position-horizontal-relative:page;mso-position-vertical-relative:paragraph;z-index:-17036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tabs>
                      <w:tab w:pos="540" w:val="left"/>
                    </w:tabs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9C9C9C"/>
                      <w:spacing w:val="0"/>
                      <w:w w:val="160"/>
                      <w:i/>
                    </w:rPr>
                    <w:t>: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9C9C9C"/>
                      <w:spacing w:val="8"/>
                      <w:w w:val="16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9C9C9C"/>
                      <w:spacing w:val="0"/>
                      <w:w w:val="160"/>
                      <w:i/>
                    </w:rPr>
                    <w:t>:-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9C9C9C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9C9C9C"/>
                      <w:spacing w:val="0"/>
                      <w:w w:val="100"/>
                      <w:i/>
                    </w:rPr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B1B1B1"/>
                      <w:spacing w:val="0"/>
                      <w:w w:val="187"/>
                    </w:rPr>
                    <w:t>t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6"/>
          <w:szCs w:val="6"/>
          <w:color w:val="9C9C9C"/>
          <w:spacing w:val="0"/>
          <w:w w:val="53"/>
        </w:rPr>
        <w:t>4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spacing w:before="0" w:after="0" w:line="289" w:lineRule="exact"/>
        <w:ind w:right="1193"/>
        <w:jc w:val="righ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2.670654pt;margin-top:7.511346pt;width:35.174345pt;height:5.5pt;mso-position-horizontal-relative:page;mso-position-vertical-relative:paragraph;z-index:-17035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6"/>
                    <w:jc w:val="left"/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Pr/>
                  <w:r>
                    <w:rPr>
                      <w:rFonts w:ascii="Arial" w:hAnsi="Arial" w:cs="Arial" w:eastAsia="Arial"/>
                      <w:sz w:val="11"/>
                      <w:szCs w:val="11"/>
                      <w:color w:val="9C9C9C"/>
                      <w:spacing w:val="-8"/>
                      <w:w w:val="215"/>
                    </w:rPr>
                    <w:t>: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727577"/>
                      <w:spacing w:val="0"/>
                      <w:w w:val="171"/>
                    </w:rPr>
                    <w:t>\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727577"/>
                      <w:spacing w:val="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727577"/>
                      <w:spacing w:val="4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525252"/>
                      <w:spacing w:val="0"/>
                      <w:w w:val="100"/>
                    </w:rPr>
                    <w:t>t.4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525252"/>
                      <w:spacing w:val="0"/>
                      <w:w w:val="100"/>
                    </w:rPr>
                    <w:t>  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525252"/>
                      <w:spacing w:val="29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727577"/>
                      <w:spacing w:val="0"/>
                      <w:w w:val="97"/>
                    </w:rPr>
                    <w:t>-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727577"/>
                      <w:spacing w:val="-19"/>
                      <w:w w:val="96"/>
                    </w:rPr>
                    <w:t>.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B1B1B1"/>
                      <w:spacing w:val="0"/>
                      <w:w w:val="55"/>
                    </w:rPr>
                    <w:t>':"..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B1B1B1"/>
                      <w:spacing w:val="0"/>
                      <w:w w:val="100"/>
                    </w:rPr>
                    <w:t>  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B1B1B1"/>
                      <w:spacing w:val="-8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9C9C9C"/>
                      <w:spacing w:val="0"/>
                      <w:w w:val="100"/>
                    </w:rPr>
                    <w:t>...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3"/>
          <w:szCs w:val="13"/>
          <w:color w:val="9C9C9C"/>
          <w:spacing w:val="0"/>
          <w:w w:val="100"/>
          <w:i/>
          <w:position w:val="12"/>
        </w:rPr>
        <w:t>!</w:t>
      </w:r>
      <w:r>
        <w:rPr>
          <w:rFonts w:ascii="Times New Roman" w:hAnsi="Times New Roman" w:cs="Times New Roman" w:eastAsia="Times New Roman"/>
          <w:sz w:val="13"/>
          <w:szCs w:val="13"/>
          <w:color w:val="9C9C9C"/>
          <w:spacing w:val="0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C9C9C"/>
          <w:spacing w:val="26"/>
          <w:w w:val="100"/>
          <w:i/>
          <w:position w:val="1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25252"/>
          <w:spacing w:val="0"/>
          <w:w w:val="59"/>
          <w:position w:val="12"/>
        </w:rPr>
        <w:t>.,.....</w:t>
      </w:r>
      <w:r>
        <w:rPr>
          <w:rFonts w:ascii="Times New Roman" w:hAnsi="Times New Roman" w:cs="Times New Roman" w:eastAsia="Times New Roman"/>
          <w:sz w:val="13"/>
          <w:szCs w:val="13"/>
          <w:color w:val="525252"/>
          <w:spacing w:val="0"/>
          <w:w w:val="59"/>
          <w:position w:val="12"/>
        </w:rPr>
        <w:t>   </w:t>
      </w:r>
      <w:r>
        <w:rPr>
          <w:rFonts w:ascii="Times New Roman" w:hAnsi="Times New Roman" w:cs="Times New Roman" w:eastAsia="Times New Roman"/>
          <w:sz w:val="13"/>
          <w:szCs w:val="13"/>
          <w:color w:val="525252"/>
          <w:spacing w:val="12"/>
          <w:w w:val="59"/>
          <w:position w:val="1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1B1B1"/>
          <w:spacing w:val="0"/>
          <w:w w:val="61"/>
          <w:position w:val="12"/>
        </w:rPr>
        <w:t>'"</w:t>
      </w:r>
      <w:r>
        <w:rPr>
          <w:rFonts w:ascii="Times New Roman" w:hAnsi="Times New Roman" w:cs="Times New Roman" w:eastAsia="Times New Roman"/>
          <w:sz w:val="13"/>
          <w:szCs w:val="13"/>
          <w:color w:val="B1B1B1"/>
          <w:spacing w:val="-17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1B1B1"/>
          <w:spacing w:val="0"/>
          <w:w w:val="83"/>
          <w:position w:val="12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B1B1B1"/>
          <w:spacing w:val="-23"/>
          <w:w w:val="83"/>
          <w:position w:val="12"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83"/>
          <w:position w:val="12"/>
        </w:rPr>
        <w:t>)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83"/>
          <w:position w:val="12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26"/>
          <w:w w:val="83"/>
          <w:position w:val="12"/>
        </w:rPr>
        <w:t> </w:t>
      </w:r>
      <w:r>
        <w:rPr>
          <w:rFonts w:ascii="Arial" w:hAnsi="Arial" w:cs="Arial" w:eastAsia="Arial"/>
          <w:sz w:val="14"/>
          <w:szCs w:val="14"/>
          <w:color w:val="87898A"/>
          <w:spacing w:val="-4"/>
          <w:w w:val="59"/>
          <w:position w:val="12"/>
        </w:rPr>
        <w:t>t</w:t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59"/>
          <w:position w:val="12"/>
        </w:rPr>
        <w:t>•</w:t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59"/>
          <w:position w:val="12"/>
        </w:rPr>
        <w:t> </w:t>
      </w:r>
      <w:r>
        <w:rPr>
          <w:rFonts w:ascii="Arial" w:hAnsi="Arial" w:cs="Arial" w:eastAsia="Arial"/>
          <w:sz w:val="14"/>
          <w:szCs w:val="14"/>
          <w:color w:val="B1B1B1"/>
          <w:spacing w:val="2"/>
          <w:w w:val="59"/>
          <w:position w:val="12"/>
        </w:rPr>
        <w:t> </w:t>
      </w:r>
      <w:r>
        <w:rPr>
          <w:rFonts w:ascii="Arial" w:hAnsi="Arial" w:cs="Arial" w:eastAsia="Arial"/>
          <w:sz w:val="14"/>
          <w:szCs w:val="14"/>
          <w:color w:val="9C9C9C"/>
          <w:spacing w:val="0"/>
          <w:w w:val="59"/>
          <w:position w:val="12"/>
        </w:rPr>
        <w:t>"'""</w:t>
      </w:r>
      <w:r>
        <w:rPr>
          <w:rFonts w:ascii="Arial" w:hAnsi="Arial" w:cs="Arial" w:eastAsia="Arial"/>
          <w:sz w:val="14"/>
          <w:szCs w:val="14"/>
          <w:color w:val="9C9C9C"/>
          <w:spacing w:val="0"/>
          <w:w w:val="59"/>
          <w:position w:val="12"/>
        </w:rPr>
        <w:t>  </w:t>
      </w:r>
      <w:r>
        <w:rPr>
          <w:rFonts w:ascii="Arial" w:hAnsi="Arial" w:cs="Arial" w:eastAsia="Arial"/>
          <w:sz w:val="14"/>
          <w:szCs w:val="14"/>
          <w:color w:val="9C9C9C"/>
          <w:spacing w:val="8"/>
          <w:w w:val="59"/>
          <w:position w:val="12"/>
        </w:rPr>
        <w:t> </w:t>
      </w:r>
      <w:r>
        <w:rPr>
          <w:rFonts w:ascii="Arial" w:hAnsi="Arial" w:cs="Arial" w:eastAsia="Arial"/>
          <w:sz w:val="30"/>
          <w:szCs w:val="30"/>
          <w:color w:val="87898A"/>
          <w:spacing w:val="1"/>
          <w:w w:val="82"/>
          <w:i/>
          <w:position w:val="-1"/>
        </w:rPr>
        <w:t>r</w:t>
      </w:r>
      <w:r>
        <w:rPr>
          <w:rFonts w:ascii="Arial" w:hAnsi="Arial" w:cs="Arial" w:eastAsia="Arial"/>
          <w:sz w:val="30"/>
          <w:szCs w:val="30"/>
          <w:color w:val="9C9C9C"/>
          <w:spacing w:val="0"/>
          <w:w w:val="21"/>
          <w:i/>
          <w:position w:val="-1"/>
        </w:rPr>
        <w:t>....</w:t>
      </w:r>
      <w:r>
        <w:rPr>
          <w:rFonts w:ascii="Arial" w:hAnsi="Arial" w:cs="Arial" w:eastAsia="Arial"/>
          <w:sz w:val="30"/>
          <w:szCs w:val="30"/>
          <w:color w:val="9C9C9C"/>
          <w:spacing w:val="-59"/>
          <w:w w:val="100"/>
          <w:i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9C9C9C"/>
          <w:spacing w:val="0"/>
          <w:w w:val="53"/>
          <w:i/>
          <w:position w:val="-1"/>
        </w:rPr>
        <w:t>·.=:</w:t>
      </w:r>
      <w:r>
        <w:rPr>
          <w:rFonts w:ascii="Arial" w:hAnsi="Arial" w:cs="Arial" w:eastAsia="Arial"/>
          <w:sz w:val="14"/>
          <w:szCs w:val="14"/>
          <w:color w:val="9C9C9C"/>
          <w:spacing w:val="4"/>
          <w:w w:val="53"/>
          <w:i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53"/>
          <w:i/>
          <w:position w:val="-1"/>
        </w:rPr>
        <w:t>..</w:t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53"/>
          <w:i/>
          <w:position w:val="-1"/>
        </w:rPr>
        <w:t>  </w:t>
      </w:r>
      <w:r>
        <w:rPr>
          <w:rFonts w:ascii="Arial" w:hAnsi="Arial" w:cs="Arial" w:eastAsia="Arial"/>
          <w:sz w:val="14"/>
          <w:szCs w:val="14"/>
          <w:color w:val="B1B1B1"/>
          <w:spacing w:val="21"/>
          <w:w w:val="53"/>
          <w:i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B1B1B1"/>
          <w:spacing w:val="0"/>
          <w:w w:val="135"/>
          <w:position w:val="-1"/>
        </w:rPr>
        <w:t>.</w:t>
      </w:r>
      <w:r>
        <w:rPr>
          <w:rFonts w:ascii="Arial" w:hAnsi="Arial" w:cs="Arial" w:eastAsia="Arial"/>
          <w:sz w:val="14"/>
          <w:szCs w:val="14"/>
          <w:color w:val="B1B1B1"/>
          <w:spacing w:val="30"/>
          <w:w w:val="135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B1B1B1"/>
          <w:spacing w:val="-10"/>
          <w:w w:val="170"/>
          <w:position w:val="-1"/>
        </w:rPr>
        <w:t>·</w:t>
      </w:r>
      <w:r>
        <w:rPr>
          <w:rFonts w:ascii="Arial" w:hAnsi="Arial" w:cs="Arial" w:eastAsia="Arial"/>
          <w:sz w:val="14"/>
          <w:szCs w:val="14"/>
          <w:color w:val="525252"/>
          <w:spacing w:val="0"/>
          <w:w w:val="75"/>
          <w:position w:val="-1"/>
        </w:rPr>
        <w:t>-</w:t>
      </w:r>
      <w:r>
        <w:rPr>
          <w:rFonts w:ascii="Arial" w:hAnsi="Arial" w:cs="Arial" w:eastAsia="Arial"/>
          <w:sz w:val="14"/>
          <w:szCs w:val="14"/>
          <w:color w:val="525252"/>
          <w:spacing w:val="0"/>
          <w:w w:val="100"/>
          <w:position w:val="-1"/>
        </w:rPr>
        <w:t>   </w:t>
      </w:r>
      <w:r>
        <w:rPr>
          <w:rFonts w:ascii="Arial" w:hAnsi="Arial" w:cs="Arial" w:eastAsia="Arial"/>
          <w:sz w:val="14"/>
          <w:szCs w:val="14"/>
          <w:color w:val="525252"/>
          <w:spacing w:val="12"/>
          <w:w w:val="100"/>
          <w:position w:val="-1"/>
        </w:rPr>
        <w:t> </w:t>
      </w:r>
      <w:r>
        <w:rPr>
          <w:rFonts w:ascii="Arial" w:hAnsi="Arial" w:cs="Arial" w:eastAsia="Arial"/>
          <w:sz w:val="12"/>
          <w:szCs w:val="12"/>
          <w:color w:val="87898A"/>
          <w:spacing w:val="0"/>
          <w:w w:val="174"/>
          <w:i/>
          <w:position w:val="12"/>
        </w:rPr>
        <w:t>J</w:t>
      </w:r>
      <w:r>
        <w:rPr>
          <w:rFonts w:ascii="Arial" w:hAnsi="Arial" w:cs="Arial" w:eastAsia="Arial"/>
          <w:sz w:val="12"/>
          <w:szCs w:val="12"/>
          <w:color w:val="87898A"/>
          <w:spacing w:val="-5"/>
          <w:w w:val="174"/>
          <w:i/>
          <w:position w:val="12"/>
        </w:rPr>
        <w:t> </w:t>
      </w:r>
      <w:r>
        <w:rPr>
          <w:rFonts w:ascii="Arial" w:hAnsi="Arial" w:cs="Arial" w:eastAsia="Arial"/>
          <w:sz w:val="14"/>
          <w:szCs w:val="14"/>
          <w:color w:val="87898A"/>
          <w:spacing w:val="0"/>
          <w:w w:val="122"/>
          <w:position w:val="-1"/>
        </w:rPr>
        <w:t>.'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160" w:right="120"/>
        </w:sectPr>
      </w:pPr>
      <w:rPr/>
    </w:p>
    <w:p>
      <w:pPr>
        <w:spacing w:before="0" w:after="0" w:line="48" w:lineRule="exact"/>
        <w:ind w:right="-20"/>
        <w:jc w:val="right"/>
        <w:tabs>
          <w:tab w:pos="52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727577"/>
          <w:spacing w:val="0"/>
          <w:w w:val="248"/>
          <w:position w:val="-5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727577"/>
          <w:spacing w:val="32"/>
          <w:w w:val="248"/>
          <w:position w:val="-5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25252"/>
          <w:spacing w:val="0"/>
          <w:w w:val="62"/>
          <w:position w:val="-5"/>
        </w:rPr>
        <w:t>-&lt;':'</w:t>
      </w:r>
      <w:r>
        <w:rPr>
          <w:rFonts w:ascii="Times New Roman" w:hAnsi="Times New Roman" w:cs="Times New Roman" w:eastAsia="Times New Roman"/>
          <w:sz w:val="11"/>
          <w:szCs w:val="11"/>
          <w:color w:val="525252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525252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1"/>
          <w:szCs w:val="11"/>
          <w:color w:val="9C9C9C"/>
          <w:spacing w:val="0"/>
          <w:w w:val="88"/>
          <w:position w:val="-5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4" w:after="0" w:line="44" w:lineRule="exact"/>
        <w:ind w:right="-54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"/>
          <w:szCs w:val="9"/>
          <w:color w:val="9C9C9C"/>
          <w:spacing w:val="0"/>
          <w:w w:val="157"/>
          <w:position w:val="-5"/>
        </w:rPr>
        <w:t>'·..u.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4" w:after="0" w:line="44" w:lineRule="exact"/>
        <w:ind w:right="-20"/>
        <w:jc w:val="left"/>
        <w:tabs>
          <w:tab w:pos="58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"/>
          <w:szCs w:val="9"/>
          <w:color w:val="87898A"/>
          <w:spacing w:val="3"/>
          <w:w w:val="108"/>
          <w:position w:val="-5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0"/>
          <w:w w:val="196"/>
          <w:position w:val="-5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0"/>
          <w:w w:val="100"/>
          <w:position w:val="-5"/>
        </w:rPr>
        <w:t>      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-11"/>
          <w:w w:val="188"/>
          <w:position w:val="-5"/>
        </w:rPr>
        <w:t>-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0"/>
          <w:w w:val="133"/>
          <w:position w:val="-5"/>
        </w:rPr>
        <w:t>"</w:t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B1B1B1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9"/>
          <w:szCs w:val="9"/>
          <w:color w:val="9C9C9C"/>
          <w:spacing w:val="0"/>
          <w:w w:val="204"/>
          <w:position w:val="-5"/>
        </w:rPr>
        <w:t>••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60" w:right="120"/>
          <w:cols w:num="3" w:equalWidth="0">
            <w:col w:w="9122" w:space="99"/>
            <w:col w:w="250" w:space="117"/>
            <w:col w:w="2052"/>
          </w:cols>
        </w:sectPr>
      </w:pPr>
      <w:rPr/>
    </w:p>
    <w:p>
      <w:pPr>
        <w:spacing w:before="0" w:after="0" w:line="16" w:lineRule="exact"/>
        <w:ind w:left="563" w:right="-76"/>
        <w:jc w:val="left"/>
        <w:tabs>
          <w:tab w:pos="862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9"/>
          <w:szCs w:val="9"/>
          <w:color w:val="383838"/>
          <w:spacing w:val="0"/>
          <w:w w:val="100"/>
          <w:position w:val="-18"/>
        </w:rPr>
        <w:t>o:j</w:t>
      </w:r>
      <w:r>
        <w:rPr>
          <w:rFonts w:ascii="Arial" w:hAnsi="Arial" w:cs="Arial" w:eastAsia="Arial"/>
          <w:sz w:val="9"/>
          <w:szCs w:val="9"/>
          <w:color w:val="383838"/>
          <w:spacing w:val="-16"/>
          <w:w w:val="100"/>
          <w:position w:val="-18"/>
        </w:rPr>
        <w:t> </w:t>
      </w:r>
      <w:r>
        <w:rPr>
          <w:rFonts w:ascii="Arial" w:hAnsi="Arial" w:cs="Arial" w:eastAsia="Arial"/>
          <w:sz w:val="9"/>
          <w:szCs w:val="9"/>
          <w:color w:val="383838"/>
          <w:spacing w:val="0"/>
          <w:w w:val="100"/>
          <w:position w:val="-18"/>
        </w:rPr>
        <w:tab/>
      </w:r>
      <w:r>
        <w:rPr>
          <w:rFonts w:ascii="Arial" w:hAnsi="Arial" w:cs="Arial" w:eastAsia="Arial"/>
          <w:sz w:val="9"/>
          <w:szCs w:val="9"/>
          <w:color w:val="383838"/>
          <w:spacing w:val="0"/>
          <w:w w:val="100"/>
          <w:position w:val="-18"/>
        </w:rPr>
      </w:r>
      <w:r>
        <w:rPr>
          <w:rFonts w:ascii="Times New Roman" w:hAnsi="Times New Roman" w:cs="Times New Roman" w:eastAsia="Times New Roman"/>
          <w:sz w:val="24"/>
          <w:szCs w:val="24"/>
          <w:color w:val="727577"/>
          <w:spacing w:val="0"/>
          <w:w w:val="100"/>
          <w:position w:val="-18"/>
        </w:rPr>
        <w:t>\</w:t>
      </w:r>
      <w:r>
        <w:rPr>
          <w:rFonts w:ascii="Times New Roman" w:hAnsi="Times New Roman" w:cs="Times New Roman" w:eastAsia="Times New Roman"/>
          <w:sz w:val="24"/>
          <w:szCs w:val="24"/>
          <w:color w:val="727577"/>
          <w:spacing w:val="25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25252"/>
          <w:spacing w:val="0"/>
          <w:w w:val="74"/>
          <w:position w:val="-18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525252"/>
          <w:spacing w:val="-35"/>
          <w:w w:val="74"/>
          <w:position w:val="-18"/>
        </w:rPr>
        <w:t>-</w:t>
      </w:r>
      <w:r>
        <w:rPr>
          <w:rFonts w:ascii="Arial" w:hAnsi="Arial" w:cs="Arial" w:eastAsia="Arial"/>
          <w:sz w:val="13"/>
          <w:szCs w:val="13"/>
          <w:color w:val="9C9C9C"/>
          <w:spacing w:val="0"/>
          <w:w w:val="145"/>
          <w:position w:val="-20"/>
        </w:rPr>
        <w:t>.</w:t>
      </w:r>
      <w:r>
        <w:rPr>
          <w:rFonts w:ascii="Arial" w:hAnsi="Arial" w:cs="Arial" w:eastAsia="Arial"/>
          <w:sz w:val="13"/>
          <w:szCs w:val="13"/>
          <w:color w:val="9C9C9C"/>
          <w:spacing w:val="17"/>
          <w:w w:val="100"/>
          <w:position w:val="-20"/>
        </w:rPr>
        <w:t> </w:t>
      </w:r>
      <w:r>
        <w:rPr>
          <w:rFonts w:ascii="Arial" w:hAnsi="Arial" w:cs="Arial" w:eastAsia="Arial"/>
          <w:sz w:val="13"/>
          <w:szCs w:val="13"/>
          <w:color w:val="525252"/>
          <w:spacing w:val="0"/>
          <w:w w:val="80"/>
          <w:i/>
          <w:position w:val="-20"/>
        </w:rPr>
        <w:t>f&gt;.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6" w:lineRule="exact"/>
        <w:ind w:right="-20"/>
        <w:jc w:val="left"/>
        <w:tabs>
          <w:tab w:pos="9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9C9C9C"/>
          <w:spacing w:val="-39"/>
          <w:w w:val="131"/>
          <w:position w:val="-18"/>
        </w:rPr>
        <w:t>r</w:t>
      </w:r>
      <w:r>
        <w:rPr>
          <w:rFonts w:ascii="Arial" w:hAnsi="Arial" w:cs="Arial" w:eastAsia="Arial"/>
          <w:sz w:val="13"/>
          <w:szCs w:val="13"/>
          <w:color w:val="525252"/>
          <w:spacing w:val="0"/>
          <w:w w:val="89"/>
          <w:position w:val="-20"/>
        </w:rPr>
        <w:t>•</w:t>
      </w:r>
      <w:r>
        <w:rPr>
          <w:rFonts w:ascii="Arial" w:hAnsi="Arial" w:cs="Arial" w:eastAsia="Arial"/>
          <w:sz w:val="13"/>
          <w:szCs w:val="13"/>
          <w:color w:val="525252"/>
          <w:spacing w:val="0"/>
          <w:w w:val="100"/>
          <w:position w:val="-20"/>
        </w:rPr>
        <w:t>  </w:t>
      </w:r>
      <w:r>
        <w:rPr>
          <w:rFonts w:ascii="Arial" w:hAnsi="Arial" w:cs="Arial" w:eastAsia="Arial"/>
          <w:sz w:val="13"/>
          <w:szCs w:val="13"/>
          <w:color w:val="525252"/>
          <w:spacing w:val="-10"/>
          <w:w w:val="100"/>
          <w:position w:val="-20"/>
        </w:rPr>
        <w:t> </w:t>
      </w:r>
      <w:r>
        <w:rPr>
          <w:rFonts w:ascii="Arial" w:hAnsi="Arial" w:cs="Arial" w:eastAsia="Arial"/>
          <w:sz w:val="13"/>
          <w:szCs w:val="13"/>
          <w:color w:val="87898A"/>
          <w:spacing w:val="0"/>
          <w:w w:val="241"/>
          <w:position w:val="-20"/>
        </w:rPr>
        <w:t>,</w:t>
      </w:r>
      <w:r>
        <w:rPr>
          <w:rFonts w:ascii="Arial" w:hAnsi="Arial" w:cs="Arial" w:eastAsia="Arial"/>
          <w:sz w:val="13"/>
          <w:szCs w:val="13"/>
          <w:color w:val="87898A"/>
          <w:spacing w:val="0"/>
          <w:w w:val="100"/>
          <w:position w:val="-20"/>
        </w:rPr>
        <w:tab/>
      </w:r>
      <w:r>
        <w:rPr>
          <w:rFonts w:ascii="Arial" w:hAnsi="Arial" w:cs="Arial" w:eastAsia="Arial"/>
          <w:sz w:val="13"/>
          <w:szCs w:val="13"/>
          <w:color w:val="87898A"/>
          <w:spacing w:val="0"/>
          <w:w w:val="100"/>
          <w:position w:val="-20"/>
        </w:rPr>
      </w:r>
      <w:r>
        <w:rPr>
          <w:rFonts w:ascii="Times New Roman" w:hAnsi="Times New Roman" w:cs="Times New Roman" w:eastAsia="Times New Roman"/>
          <w:sz w:val="24"/>
          <w:szCs w:val="24"/>
          <w:color w:val="B1B1B1"/>
          <w:spacing w:val="0"/>
          <w:w w:val="71"/>
          <w:position w:val="-18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60" w:right="120"/>
          <w:cols w:num="2" w:equalWidth="0">
            <w:col w:w="9091" w:space="226"/>
            <w:col w:w="2323"/>
          </w:cols>
        </w:sectPr>
      </w:pPr>
      <w:rPr/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89" w:lineRule="exact"/>
        <w:ind w:right="-20"/>
        <w:jc w:val="righ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51"/>
          <w:position w:val="-6"/>
        </w:rPr>
        <w:t>::c: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96" w:lineRule="exact"/>
        <w:ind w:right="-60"/>
        <w:jc w:val="left"/>
        <w:tabs>
          <w:tab w:pos="420" w:val="left"/>
          <w:tab w:pos="378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9.062531pt;margin-top:-11.686709pt;width:7.440809pt;height:12.96191pt;mso-position-horizontal-relative:page;mso-position-vertical-relative:paragraph;z-index:-17044" type="#_x0000_t202" filled="f" stroked="f">
            <v:textbox inset="0,0,0,0">
              <w:txbxContent>
                <w:p>
                  <w:pPr>
                    <w:spacing w:before="0" w:after="0" w:line="245" w:lineRule="exact"/>
                    <w:ind w:right="-20"/>
                    <w:jc w:val="left"/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9C9C9C"/>
                      <w:spacing w:val="0"/>
                      <w:w w:val="131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8.578186pt;margin-top:11.185904pt;width:4.761pt;height:11.5pt;mso-position-horizontal-relative:page;mso-position-vertical-relative:paragraph;z-index:-17034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Times New Roman" w:hAnsi="Times New Roman" w:cs="Times New Roman" w:eastAsia="Times New Roman"/>
                      <w:sz w:val="23"/>
                      <w:szCs w:val="2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87898A"/>
                      <w:spacing w:val="0"/>
                      <w:w w:val="230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0"/>
          <w:szCs w:val="10"/>
          <w:color w:val="B1B1B1"/>
          <w:spacing w:val="0"/>
          <w:w w:val="143"/>
          <w:position w:val="-4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B1B1B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B1B1B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0"/>
          <w:w w:val="143"/>
          <w:position w:val="-4"/>
        </w:rPr>
        <w:t>..</w:t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-27"/>
          <w:w w:val="143"/>
          <w:position w:val="-4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383838"/>
          <w:spacing w:val="0"/>
          <w:w w:val="100"/>
          <w:position w:val="-4"/>
        </w:rPr>
      </w:r>
      <w:r>
        <w:rPr>
          <w:rFonts w:ascii="Arial" w:hAnsi="Arial" w:cs="Arial" w:eastAsia="Arial"/>
          <w:sz w:val="13"/>
          <w:szCs w:val="13"/>
          <w:color w:val="B1B1B1"/>
          <w:spacing w:val="0"/>
          <w:w w:val="67"/>
          <w:position w:val="-4"/>
        </w:rPr>
        <w:t>..</w:t>
      </w:r>
      <w:r>
        <w:rPr>
          <w:rFonts w:ascii="Arial" w:hAnsi="Arial" w:cs="Arial" w:eastAsia="Arial"/>
          <w:sz w:val="13"/>
          <w:szCs w:val="13"/>
          <w:color w:val="B1B1B1"/>
          <w:spacing w:val="20"/>
          <w:w w:val="67"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9C9C9C"/>
          <w:spacing w:val="0"/>
          <w:w w:val="60"/>
          <w:i/>
          <w:position w:val="-4"/>
        </w:rPr>
        <w:t>J!-</w:t>
      </w:r>
      <w:r>
        <w:rPr>
          <w:rFonts w:ascii="Arial" w:hAnsi="Arial" w:cs="Arial" w:eastAsia="Arial"/>
          <w:sz w:val="13"/>
          <w:szCs w:val="13"/>
          <w:color w:val="727577"/>
          <w:spacing w:val="-42"/>
          <w:w w:val="74"/>
          <w:i/>
          <w:position w:val="-4"/>
        </w:rPr>
        <w:t>•</w:t>
      </w:r>
      <w:r>
        <w:rPr>
          <w:rFonts w:ascii="Arial" w:hAnsi="Arial" w:cs="Arial" w:eastAsia="Arial"/>
          <w:sz w:val="13"/>
          <w:szCs w:val="13"/>
          <w:color w:val="9C9C9C"/>
          <w:spacing w:val="0"/>
          <w:w w:val="60"/>
          <w:i/>
          <w:position w:val="-4"/>
        </w:rPr>
        <w:t>.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314" w:lineRule="exact"/>
        <w:ind w:right="-109"/>
        <w:jc w:val="left"/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46"/>
          <w:szCs w:val="46"/>
          <w:color w:val="727577"/>
          <w:w w:val="50"/>
          <w:position w:val="-12"/>
        </w:rPr>
        <w:t>,</w:t>
      </w:r>
      <w:r>
        <w:rPr>
          <w:rFonts w:ascii="Arial" w:hAnsi="Arial" w:cs="Arial" w:eastAsia="Arial"/>
          <w:sz w:val="46"/>
          <w:szCs w:val="46"/>
          <w:color w:val="727577"/>
          <w:spacing w:val="32"/>
          <w:w w:val="50"/>
          <w:position w:val="-12"/>
        </w:rPr>
        <w:t>,</w:t>
      </w:r>
      <w:r>
        <w:rPr>
          <w:rFonts w:ascii="Arial" w:hAnsi="Arial" w:cs="Arial" w:eastAsia="Arial"/>
          <w:sz w:val="11"/>
          <w:szCs w:val="11"/>
          <w:color w:val="B1B1B1"/>
          <w:spacing w:val="0"/>
          <w:w w:val="244"/>
          <w:position w:val="-12"/>
        </w:rPr>
        <w:t>;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73" w:after="0" w:line="241" w:lineRule="exact"/>
        <w:ind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-50"/>
          <w:w w:val="102"/>
          <w:position w:val="-3"/>
        </w:rPr>
        <w:t>•</w:t>
      </w:r>
      <w:r>
        <w:rPr>
          <w:rFonts w:ascii="Arial" w:hAnsi="Arial" w:cs="Arial" w:eastAsia="Arial"/>
          <w:sz w:val="27"/>
          <w:szCs w:val="27"/>
          <w:color w:val="9C9C9C"/>
          <w:spacing w:val="0"/>
          <w:w w:val="50"/>
          <w:position w:val="-6"/>
        </w:rPr>
        <w:t>.</w:t>
      </w:r>
      <w:r>
        <w:rPr>
          <w:rFonts w:ascii="Arial" w:hAnsi="Arial" w:cs="Arial" w:eastAsia="Arial"/>
          <w:sz w:val="27"/>
          <w:szCs w:val="27"/>
          <w:color w:val="9C9C9C"/>
          <w:spacing w:val="-39"/>
          <w:w w:val="50"/>
          <w:position w:val="-6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B1B1B1"/>
          <w:spacing w:val="0"/>
          <w:w w:val="102"/>
          <w:position w:val="-3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60" w:right="120"/>
          <w:cols w:num="4" w:equalWidth="0">
            <w:col w:w="678" w:space="4516"/>
            <w:col w:w="3997" w:space="172"/>
            <w:col w:w="237" w:space="528"/>
            <w:col w:w="1512"/>
          </w:cols>
        </w:sectPr>
      </w:pPr>
      <w:rPr/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39" w:lineRule="exact"/>
        <w:ind w:left="2363" w:right="-20"/>
        <w:jc w:val="left"/>
        <w:tabs>
          <w:tab w:pos="3760" w:val="left"/>
        </w:tabs>
        <w:rPr>
          <w:rFonts w:ascii="Courier New" w:hAnsi="Courier New" w:cs="Courier New" w:eastAsia="Courier New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0"/>
          <w:w w:val="100"/>
        </w:rPr>
        <w:t>Abdurrah</w:t>
      </w:r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0"/>
          <w:w w:val="100"/>
        </w:rPr>
      </w:r>
      <w:r>
        <w:rPr>
          <w:rFonts w:ascii="Courier New" w:hAnsi="Courier New" w:cs="Courier New" w:eastAsia="Courier New"/>
          <w:sz w:val="31"/>
          <w:szCs w:val="31"/>
          <w:color w:val="383838"/>
          <w:spacing w:val="0"/>
          <w:w w:val="80"/>
        </w:rPr>
        <w:t>T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36"/>
          <w:w w:val="80"/>
        </w:rPr>
        <w:t>O</w:t>
      </w:r>
      <w:r>
        <w:rPr>
          <w:rFonts w:ascii="Courier New" w:hAnsi="Courier New" w:cs="Courier New" w:eastAsia="Courier New"/>
          <w:sz w:val="31"/>
          <w:szCs w:val="31"/>
          <w:color w:val="525252"/>
          <w:spacing w:val="-36"/>
          <w:w w:val="94"/>
        </w:rPr>
        <w:t>P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0"/>
          <w:w w:val="87"/>
        </w:rPr>
        <w:t>Ç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</w:rPr>
      </w:r>
    </w:p>
    <w:p>
      <w:pPr>
        <w:spacing w:before="0" w:after="0" w:line="269" w:lineRule="exact"/>
        <w:ind w:left="2372" w:right="-82"/>
        <w:jc w:val="left"/>
        <w:tabs>
          <w:tab w:pos="416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23"/>
          <w:szCs w:val="23"/>
          <w:color w:val="525252"/>
          <w:spacing w:val="0"/>
          <w:w w:val="79"/>
          <w:position w:val="2"/>
        </w:rPr>
        <w:t>Itfaiy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79"/>
          <w:position w:val="2"/>
        </w:rPr>
        <w:t>e</w:t>
      </w:r>
      <w:r>
        <w:rPr>
          <w:rFonts w:ascii="Arial" w:hAnsi="Arial" w:cs="Arial" w:eastAsia="Arial"/>
          <w:sz w:val="23"/>
          <w:szCs w:val="23"/>
          <w:color w:val="525252"/>
          <w:spacing w:val="8"/>
          <w:w w:val="79"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79"/>
          <w:position w:val="2"/>
        </w:rPr>
        <w:t>M</w:t>
      </w:r>
      <w:r>
        <w:rPr>
          <w:rFonts w:ascii="Arial" w:hAnsi="Arial" w:cs="Arial" w:eastAsia="Arial"/>
          <w:sz w:val="23"/>
          <w:szCs w:val="23"/>
          <w:color w:val="525252"/>
          <w:spacing w:val="-2"/>
          <w:w w:val="79"/>
          <w:position w:val="2"/>
        </w:rPr>
        <w:t>e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9"/>
          <w:position w:val="2"/>
        </w:rPr>
        <w:t>r</w:t>
      </w:r>
      <w:r>
        <w:rPr>
          <w:rFonts w:ascii="Arial" w:hAnsi="Arial" w:cs="Arial" w:eastAsia="Arial"/>
          <w:sz w:val="23"/>
          <w:szCs w:val="23"/>
          <w:color w:val="383838"/>
          <w:spacing w:val="0"/>
          <w:w w:val="79"/>
          <w:position w:val="2"/>
        </w:rPr>
        <w:t>  </w:t>
      </w:r>
      <w:r>
        <w:rPr>
          <w:rFonts w:ascii="Arial" w:hAnsi="Arial" w:cs="Arial" w:eastAsia="Arial"/>
          <w:sz w:val="23"/>
          <w:szCs w:val="23"/>
          <w:color w:val="383838"/>
          <w:spacing w:val="28"/>
          <w:w w:val="79"/>
          <w:position w:val="2"/>
        </w:rPr>
        <w:t> </w:t>
      </w:r>
      <w:r>
        <w:rPr>
          <w:rFonts w:ascii="Courier New" w:hAnsi="Courier New" w:cs="Courier New" w:eastAsia="Courier New"/>
          <w:sz w:val="28"/>
          <w:szCs w:val="28"/>
          <w:color w:val="383838"/>
          <w:spacing w:val="27"/>
          <w:w w:val="79"/>
          <w:position w:val="3"/>
        </w:rPr>
        <w:t>z</w:t>
      </w:r>
      <w:r>
        <w:rPr>
          <w:rFonts w:ascii="Courier New" w:hAnsi="Courier New" w:cs="Courier New" w:eastAsia="Courier New"/>
          <w:sz w:val="28"/>
          <w:szCs w:val="28"/>
          <w:color w:val="525252"/>
          <w:spacing w:val="0"/>
          <w:w w:val="79"/>
          <w:position w:val="3"/>
        </w:rPr>
        <w:t>B</w:t>
      </w:r>
      <w:r>
        <w:rPr>
          <w:rFonts w:ascii="Courier New" w:hAnsi="Courier New" w:cs="Courier New" w:eastAsia="Courier New"/>
          <w:sz w:val="28"/>
          <w:szCs w:val="28"/>
          <w:color w:val="525252"/>
          <w:spacing w:val="0"/>
          <w:w w:val="100"/>
          <w:position w:val="3"/>
        </w:rPr>
        <w:tab/>
      </w:r>
      <w:r>
        <w:rPr>
          <w:rFonts w:ascii="Courier New" w:hAnsi="Courier New" w:cs="Courier New" w:eastAsia="Courier New"/>
          <w:sz w:val="28"/>
          <w:szCs w:val="28"/>
          <w:color w:val="525252"/>
          <w:spacing w:val="0"/>
          <w:w w:val="100"/>
          <w:position w:val="3"/>
        </w:rPr>
      </w:r>
      <w:r>
        <w:rPr>
          <w:rFonts w:ascii="Arial" w:hAnsi="Arial" w:cs="Arial" w:eastAsia="Arial"/>
          <w:sz w:val="23"/>
          <w:szCs w:val="23"/>
          <w:color w:val="383838"/>
          <w:spacing w:val="-1"/>
          <w:w w:val="79"/>
          <w:position w:val="1"/>
        </w:rPr>
        <w:t>m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0"/>
          <w:w w:val="59"/>
          <w:i/>
          <w:position w:val="1"/>
        </w:rPr>
        <w:t>ir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right="-20"/>
        <w:jc w:val="left"/>
        <w:tabs>
          <w:tab w:pos="414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-5"/>
          <w:w w:val="84"/>
          <w:position w:val="6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4"/>
          <w:position w:val="6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4"/>
          <w:position w:val="6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4"/>
          <w:w w:val="84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4"/>
          <w:position w:val="6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84"/>
          <w:position w:val="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6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84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GOKTAŞ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</w:r>
      <w:r>
        <w:rPr>
          <w:rFonts w:ascii="Arial" w:hAnsi="Arial" w:cs="Arial" w:eastAsia="Arial"/>
          <w:sz w:val="22"/>
          <w:szCs w:val="22"/>
          <w:color w:val="525252"/>
          <w:spacing w:val="0"/>
          <w:w w:val="129"/>
          <w:position w:val="-5"/>
        </w:rPr>
        <w:t>'</w:t>
      </w:r>
      <w:r>
        <w:rPr>
          <w:rFonts w:ascii="Arial" w:hAnsi="Arial" w:cs="Arial" w:eastAsia="Arial"/>
          <w:sz w:val="22"/>
          <w:szCs w:val="22"/>
          <w:color w:val="525252"/>
          <w:spacing w:val="19"/>
          <w:w w:val="129"/>
          <w:position w:val="-5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0"/>
          <w:w w:val="100"/>
          <w:position w:val="-5"/>
        </w:rPr>
        <w:t>..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C9C9C"/>
          <w:spacing w:val="0"/>
          <w:w w:val="100"/>
          <w:position w:val="-5"/>
        </w:rPr>
        <w:t>•</w:t>
      </w:r>
      <w:r>
        <w:rPr>
          <w:rFonts w:ascii="Times New Roman" w:hAnsi="Times New Roman" w:cs="Times New Roman" w:eastAsia="Times New Roman"/>
          <w:sz w:val="11"/>
          <w:szCs w:val="11"/>
          <w:color w:val="9C9C9C"/>
          <w:spacing w:val="0"/>
          <w:w w:val="100"/>
          <w:position w:val="-5"/>
        </w:rPr>
        <w:t>  </w:t>
      </w:r>
      <w:r>
        <w:rPr>
          <w:rFonts w:ascii="Times New Roman" w:hAnsi="Times New Roman" w:cs="Times New Roman" w:eastAsia="Times New Roman"/>
          <w:sz w:val="11"/>
          <w:szCs w:val="11"/>
          <w:color w:val="9C9C9C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1B1B1"/>
          <w:spacing w:val="4"/>
          <w:w w:val="154"/>
          <w:position w:val="-5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525252"/>
          <w:spacing w:val="-15"/>
          <w:w w:val="169"/>
          <w:position w:val="-5"/>
        </w:rPr>
        <w:t>r</w:t>
      </w:r>
      <w:r>
        <w:rPr>
          <w:rFonts w:ascii="Times New Roman" w:hAnsi="Times New Roman" w:cs="Times New Roman" w:eastAsia="Times New Roman"/>
          <w:sz w:val="11"/>
          <w:szCs w:val="11"/>
          <w:color w:val="727577"/>
          <w:spacing w:val="0"/>
          <w:w w:val="53"/>
          <w:position w:val="-5"/>
        </w:rPr>
        <w:t>41ı</w:t>
      </w:r>
      <w:r>
        <w:rPr>
          <w:rFonts w:ascii="Times New Roman" w:hAnsi="Times New Roman" w:cs="Times New Roman" w:eastAsia="Times New Roman"/>
          <w:sz w:val="11"/>
          <w:szCs w:val="11"/>
          <w:color w:val="727577"/>
          <w:spacing w:val="0"/>
          <w:w w:val="54"/>
          <w:position w:val="-5"/>
        </w:rPr>
        <w:t>f</w:t>
      </w:r>
      <w:r>
        <w:rPr>
          <w:rFonts w:ascii="Times New Roman" w:hAnsi="Times New Roman" w:cs="Times New Roman" w:eastAsia="Times New Roman"/>
          <w:sz w:val="11"/>
          <w:szCs w:val="11"/>
          <w:color w:val="727577"/>
          <w:spacing w:val="-1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C9C9C"/>
          <w:spacing w:val="0"/>
          <w:w w:val="173"/>
          <w:position w:val="-5"/>
        </w:rPr>
        <w:t>ı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left="4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102"/>
          <w:position w:val="1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3"/>
          <w:position w:val="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"/>
          <w:w w:val="116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60" w:right="120"/>
          <w:cols w:num="2" w:equalWidth="0">
            <w:col w:w="4423" w:space="458"/>
            <w:col w:w="675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771" w:right="444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70" w:lineRule="exact"/>
        <w:ind w:left="3883" w:right="457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12"/>
          <w:position w:val="-6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"/>
          <w:w w:val="112"/>
          <w:position w:val="-6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  <w:position w:val="-6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  <w:position w:val="-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12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2"/>
          <w:position w:val="-6"/>
        </w:rPr>
        <w:t>DAİRESt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12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-6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15"/>
          <w:position w:val="-6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6"/>
          <w:position w:val="-6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38" w:lineRule="exact"/>
        <w:ind w:left="988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.639778pt;margin-top:-36.835777pt;width:504.190499pt;height:86.972457pt;mso-position-horizontal-relative:page;mso-position-vertical-relative:paragraph;z-index:-17031" type="#_x0000_t202" filled="f" stroked="f">
            <v:textbox inset="0,0,0,0">
              <w:txbxContent>
                <w:p>
                  <w:pPr>
                    <w:spacing w:before="0" w:after="0" w:line="1739" w:lineRule="exact"/>
                    <w:ind w:right="-301"/>
                    <w:jc w:val="left"/>
                    <w:tabs>
                      <w:tab w:pos="876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A2A2A"/>
                      <w:spacing w:val="0"/>
                      <w:w w:val="184"/>
                      <w:i/>
                      <w:position w:val="67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A2A2A"/>
                      <w:spacing w:val="0"/>
                      <w:w w:val="100"/>
                      <w:i/>
                      <w:position w:val="67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0"/>
                      <w:szCs w:val="90"/>
                      <w:color w:val="2A2A2A"/>
                      <w:spacing w:val="0"/>
                      <w:w w:val="100"/>
                      <w:i/>
                      <w:position w:val="67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24242"/>
                      <w:spacing w:val="0"/>
                      <w:w w:val="262"/>
                      <w:position w:val="-7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15"/>
          <w:position w:val="-1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716" w:right="-20"/>
        <w:jc w:val="left"/>
        <w:tabs>
          <w:tab w:pos="3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</w:rPr>
        <w:t>BÜYÜKSEHIR</w:t>
      </w:r>
      <w:r>
        <w:rPr>
          <w:rFonts w:ascii="Arial" w:hAnsi="Arial" w:cs="Arial" w:eastAsia="Arial"/>
          <w:sz w:val="15"/>
          <w:szCs w:val="15"/>
          <w:color w:val="2A2A2A"/>
          <w:spacing w:val="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7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1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8" w:lineRule="exact"/>
        <w:ind w:left="764"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A2A2A"/>
          <w:spacing w:val="0"/>
          <w:w w:val="114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43" w:right="-20"/>
        <w:jc w:val="left"/>
        <w:tabs>
          <w:tab w:pos="1620" w:val="left"/>
          <w:tab w:pos="3280" w:val="left"/>
          <w:tab w:pos="566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37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37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20.05.2017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2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9"/>
          <w:position w:val="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3"/>
          <w:position w:val="2"/>
        </w:rPr>
        <w:t>';/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3"/>
          <w:position w:val="2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8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EA0A0"/>
          <w:spacing w:val="0"/>
          <w:w w:val="100"/>
          <w:position w:val="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9EA0A0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9EA0A0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08:45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  <w:position w:val="0"/>
        </w:rPr>
        <w:t>tı'el:8561642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258" w:right="-20"/>
        <w:jc w:val="left"/>
        <w:tabs>
          <w:tab w:pos="1620" w:val="left"/>
          <w:tab w:pos="3280" w:val="left"/>
          <w:tab w:pos="466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.051965pt;margin-top:10.992324pt;width:223.140341pt;height:.95571pt;mso-position-horizontal-relative:page;mso-position-vertical-relative:paragraph;z-index:-17032" coordorigin="241,220" coordsize="4463,19">
            <v:group style="position:absolute;left:248;top:225;width:1394;height:2" coordorigin="248,225" coordsize="1394,2">
              <v:shape style="position:absolute;left:248;top:225;width:1394;height:2" coordorigin="248,225" coordsize="1394,0" path="m248,225l1642,225e" filled="f" stroked="t" strokeweight=".477306pt" strokecolor="#383838">
                <v:path arrowok="t"/>
              </v:shape>
            </v:group>
            <v:group style="position:absolute;left:248;top:232;width:4448;height:2" coordorigin="248,232" coordsize="4448,2">
              <v:shape style="position:absolute;left:248;top:232;width:4448;height:2" coordorigin="248,232" coordsize="4448,0" path="m248,232l4697,232e" filled="f" stroked="t" strokeweight=".715958pt" strokecolor="#44444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3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20.05.2017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  <w:position w:val="1"/>
        </w:rPr>
        <w:t>lK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vıtNo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100"/>
          <w:i/>
          <w:position w:val="0"/>
        </w:rPr>
        <w:t>:3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100"/>
          <w:i/>
          <w:position w:val="0"/>
        </w:rPr>
        <w:t>)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100"/>
          <w:i/>
          <w:position w:val="0"/>
        </w:rPr>
        <w:t>..1-2.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100"/>
          <w:i/>
          <w:position w:val="0"/>
        </w:rPr>
        <w:tab/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6"/>
          <w:position w:val="1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2"/>
          <w:w w:val="11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2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5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Çetme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Sanayi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Ege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Karayel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Otomoti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Ltd.Şti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No:l0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İnönü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TORBAL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8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</w:rPr>
        <w:t>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58" w:right="-20"/>
        <w:jc w:val="left"/>
        <w:tabs>
          <w:tab w:pos="1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Doıtr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Çetme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Sanayi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Ege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Karayel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Otomoti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Lt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No:l0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İnönü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TORBAL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6"/>
          <w:w w:val="134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!ZMIR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8" w:after="0" w:line="170" w:lineRule="auto"/>
        <w:ind w:left="253" w:right="886" w:firstLine="-5"/>
        <w:jc w:val="left"/>
        <w:tabs>
          <w:tab w:pos="1620" w:val="left"/>
          <w:tab w:pos="3760" w:val="left"/>
          <w:tab w:pos="5800" w:val="left"/>
          <w:tab w:pos="6880" w:val="left"/>
          <w:tab w:pos="8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7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Iş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0"/>
        </w:rPr>
        <w:t>E.K.D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Is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51"/>
          <w:position w:val="0"/>
        </w:rPr>
        <w:t>I</w:t>
      </w:r>
      <w:r>
        <w:rPr>
          <w:rFonts w:ascii="Arial" w:hAnsi="Arial" w:cs="Arial" w:eastAsia="Arial"/>
          <w:sz w:val="27"/>
          <w:szCs w:val="27"/>
          <w:color w:val="2A2A2A"/>
          <w:spacing w:val="6"/>
          <w:w w:val="51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2"/>
          <w:position w:val="0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3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-8"/>
        </w:rPr>
        <w:t>Fabrika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1" w:lineRule="exact"/>
        <w:ind w:left="37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8"/>
          <w:position w:val="-1"/>
        </w:rPr>
        <w:t>Betonam1e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Abşap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Celik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88"/>
          <w:position w:val="-2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424242"/>
          <w:spacing w:val="0"/>
          <w:w w:val="68"/>
          <w:i/>
          <w:position w:val="-2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424242"/>
          <w:spacing w:val="8"/>
          <w:w w:val="68"/>
          <w:i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3"/>
          <w:position w:val="-2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3" w:lineRule="exact"/>
        <w:ind w:left="4143" w:right="-20"/>
        <w:jc w:val="left"/>
        <w:tabs>
          <w:tab w:pos="4580" w:val="left"/>
          <w:tab w:pos="5180" w:val="left"/>
          <w:tab w:pos="5700" w:val="left"/>
          <w:tab w:pos="6160" w:val="left"/>
          <w:tab w:pos="6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3"/>
          <w:szCs w:val="13"/>
          <w:color w:val="2A2A2A"/>
          <w:spacing w:val="0"/>
          <w:w w:val="100"/>
          <w:position w:val="9"/>
        </w:rPr>
        <w:t>X</w:t>
      </w:r>
      <w:r>
        <w:rPr>
          <w:rFonts w:ascii="Arial" w:hAnsi="Arial" w:cs="Arial" w:eastAsia="Arial"/>
          <w:sz w:val="13"/>
          <w:szCs w:val="13"/>
          <w:color w:val="2A2A2A"/>
          <w:spacing w:val="-32"/>
          <w:w w:val="100"/>
          <w:position w:val="9"/>
        </w:rPr>
        <w:t> </w:t>
      </w:r>
      <w:r>
        <w:rPr>
          <w:rFonts w:ascii="Arial" w:hAnsi="Arial" w:cs="Arial" w:eastAsia="Arial"/>
          <w:sz w:val="13"/>
          <w:szCs w:val="13"/>
          <w:color w:val="2A2A2A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3"/>
          <w:szCs w:val="13"/>
          <w:color w:val="2A2A2A"/>
          <w:spacing w:val="0"/>
          <w:w w:val="100"/>
          <w:position w:val="9"/>
        </w:rPr>
      </w:r>
      <w:r>
        <w:rPr>
          <w:rFonts w:ascii="Arial" w:hAnsi="Arial" w:cs="Arial" w:eastAsia="Arial"/>
          <w:sz w:val="42"/>
          <w:szCs w:val="42"/>
          <w:color w:val="2A2A2A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2A2A2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2A2A2A"/>
          <w:spacing w:val="0"/>
          <w:w w:val="100"/>
          <w:position w:val="0"/>
        </w:rPr>
      </w:r>
      <w:r>
        <w:rPr>
          <w:rFonts w:ascii="Arial" w:hAnsi="Arial" w:cs="Arial" w:eastAsia="Arial"/>
          <w:sz w:val="42"/>
          <w:szCs w:val="42"/>
          <w:color w:val="424242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424242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424242"/>
          <w:spacing w:val="0"/>
          <w:w w:val="100"/>
          <w:position w:val="0"/>
        </w:rPr>
      </w:r>
      <w:r>
        <w:rPr>
          <w:rFonts w:ascii="Arial" w:hAnsi="Arial" w:cs="Arial" w:eastAsia="Arial"/>
          <w:sz w:val="42"/>
          <w:szCs w:val="42"/>
          <w:color w:val="838585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838585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838585"/>
          <w:spacing w:val="0"/>
          <w:w w:val="100"/>
          <w:position w:val="0"/>
        </w:rPr>
      </w:r>
      <w:r>
        <w:rPr>
          <w:rFonts w:ascii="Arial" w:hAnsi="Arial" w:cs="Arial" w:eastAsia="Arial"/>
          <w:sz w:val="41"/>
          <w:szCs w:val="41"/>
          <w:color w:val="2A2A2A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2A2A2A"/>
          <w:spacing w:val="-57"/>
          <w:w w:val="51"/>
          <w:position w:val="1"/>
        </w:rPr>
        <w:t> </w:t>
      </w:r>
      <w:r>
        <w:rPr>
          <w:rFonts w:ascii="Arial" w:hAnsi="Arial" w:cs="Arial" w:eastAsia="Arial"/>
          <w:sz w:val="41"/>
          <w:szCs w:val="41"/>
          <w:color w:val="2A2A2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1"/>
          <w:szCs w:val="41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8"/>
        </w:rPr>
        <w:t>:09:05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243" w:right="-20"/>
        <w:jc w:val="left"/>
        <w:tabs>
          <w:tab w:pos="2280" w:val="left"/>
          <w:tab w:pos="3180" w:val="left"/>
          <w:tab w:pos="5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Yaşetti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KARACA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9" w:after="0" w:line="240" w:lineRule="auto"/>
        <w:ind w:left="22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:Çavu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İhsa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BAHÇI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ANOGLU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282" w:right="-20"/>
        <w:jc w:val="left"/>
        <w:tabs>
          <w:tab w:pos="4900" w:val="left"/>
          <w:tab w:pos="7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204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20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0"/>
          <w:w w:val="2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1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08:46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08:58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5" w:lineRule="exact"/>
        <w:ind w:left="243" w:right="-20"/>
        <w:jc w:val="left"/>
        <w:tabs>
          <w:tab w:pos="2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  <w:position w:val="0"/>
        </w:rPr>
        <w:t>1123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243" w:right="-20"/>
        <w:jc w:val="left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818" w:right="465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3" w:lineRule="auto"/>
        <w:ind w:left="2291" w:right="4300" w:firstLine="2554"/>
        <w:jc w:val="left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239" w:right="-20"/>
        <w:jc w:val="left"/>
        <w:tabs>
          <w:tab w:pos="780" w:val="left"/>
          <w:tab w:pos="4840" w:val="left"/>
          <w:tab w:pos="7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Yaı.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1cı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0"/>
          <w:position w:val="0"/>
        </w:rPr>
        <w:t>pkı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4"/>
          <w:w w:val="13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:08.45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98" w:lineRule="exact"/>
        <w:ind w:left="22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Pönüş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5"/>
          <w:position w:val="-2"/>
        </w:rPr>
        <w:t>Saati:09.20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2282" w:right="-20"/>
        <w:jc w:val="left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2A2A2A"/>
          <w:w w:val="61"/>
          <w:position w:val="1"/>
        </w:rPr>
        <w:t>rı</w:t>
      </w:r>
      <w:r>
        <w:rPr>
          <w:rFonts w:ascii="Arial" w:hAnsi="Arial" w:cs="Arial" w:eastAsia="Arial"/>
          <w:sz w:val="30"/>
          <w:szCs w:val="30"/>
          <w:color w:val="2A2A2A"/>
          <w:spacing w:val="-6"/>
          <w:w w:val="61"/>
          <w:position w:val="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27"/>
          <w:position w:val="1"/>
        </w:rPr>
        <w:t>y</w:t>
      </w:r>
      <w:r>
        <w:rPr>
          <w:rFonts w:ascii="Arial" w:hAnsi="Arial" w:cs="Arial" w:eastAsia="Arial"/>
          <w:sz w:val="18"/>
          <w:szCs w:val="18"/>
          <w:color w:val="2A2A2A"/>
          <w:spacing w:val="12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27"/>
          <w:position w:val="1"/>
        </w:rPr>
        <w:t>5248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23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Ersa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-1"/>
        </w:rPr>
        <w:t>ŞEN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248" w:right="-20"/>
        <w:jc w:val="left"/>
        <w:tabs>
          <w:tab w:pos="2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Görüldogu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60"/>
          <w:position w:val="0"/>
        </w:rPr>
        <w:t>l</w:t>
      </w:r>
      <w:r>
        <w:rPr>
          <w:rFonts w:ascii="Arial" w:hAnsi="Arial" w:cs="Arial" w:eastAsia="Arial"/>
          <w:sz w:val="27"/>
          <w:szCs w:val="27"/>
          <w:color w:val="2A2A2A"/>
          <w:spacing w:val="2"/>
          <w:w w:val="6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makinede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dumanları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253" w:right="-20"/>
        <w:jc w:val="left"/>
        <w:tabs>
          <w:tab w:pos="1000" w:val="left"/>
          <w:tab w:pos="1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w w:val="102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w w:val="100"/>
          <w:u w:val="single" w:color="2828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w w:val="100"/>
          <w:u w:val="single" w:color="28282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w w:val="100"/>
          <w:u w:val="single" w:color="282828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w w:val="100"/>
        </w:rPr>
      </w:r>
    </w:p>
    <w:p>
      <w:pPr>
        <w:spacing w:before="34" w:after="0" w:line="240" w:lineRule="auto"/>
        <w:ind w:left="2344" w:right="-20"/>
        <w:jc w:val="left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işlendi.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Söndilrmede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00" w:lineRule="exact"/>
        <w:ind w:left="253" w:right="-20"/>
        <w:jc w:val="left"/>
        <w:tabs>
          <w:tab w:pos="4840" w:val="left"/>
          <w:tab w:pos="6740" w:val="left"/>
          <w:tab w:pos="8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7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"/>
          <w:w w:val="44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-3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3"/>
        </w:rPr>
        <w:t>Kg.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77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77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6"/>
          <w:w w:val="116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5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6"/>
          <w:w w:val="14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9"/>
          <w:position w:val="-4"/>
        </w:rPr>
        <w:t>T.K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12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6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left="4840" w:right="-20"/>
        <w:jc w:val="left"/>
        <w:tabs>
          <w:tab w:pos="6740" w:val="left"/>
          <w:tab w:pos="83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>0.5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181818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23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Fabrika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Toz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boy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Kurutma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Makinesinde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aksamları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izocam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malzeme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kısmen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52" w:lineRule="auto"/>
        <w:ind w:left="248" w:right="4215"/>
        <w:jc w:val="left"/>
        <w:tabs>
          <w:tab w:pos="2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29"/>
        </w:rPr>
        <w:t>anmada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2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4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1000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3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başlangıcının;Toz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boy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kurutma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makinasını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iç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43" w:right="-20"/>
        <w:jc w:val="left"/>
        <w:tabs>
          <w:tab w:pos="2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plup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çalışı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vaziyetteki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makinede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kablolarını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2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0"/>
        </w:rPr>
        <w:t>!Yapması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neticesi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7" w:lineRule="auto"/>
        <w:ind w:left="253" w:right="4128" w:firstLine="-10"/>
        <w:jc w:val="left"/>
        <w:tabs>
          <w:tab w:pos="2280" w:val="left"/>
          <w:tab w:pos="6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Sigarta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Sirketi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0"/>
          <w:position w:val="0"/>
        </w:rPr>
        <w:t>renilemedi.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4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83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9"/>
          <w:position w:val="0"/>
        </w:rPr>
        <w:t>ed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"/>
          <w:w w:val="10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7"/>
          <w:position w:val="0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1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53" w:right="-20"/>
        <w:jc w:val="left"/>
        <w:tabs>
          <w:tab w:pos="2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</w:rPr>
        <w:t>Sahibine.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69" w:lineRule="exact"/>
        <w:ind w:left="-792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2A2A2A"/>
          <w:spacing w:val="-270"/>
          <w:w w:val="535"/>
          <w:position w:val="-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97"/>
          <w:position w:val="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7"/>
          <w:position w:val="4"/>
        </w:rPr>
        <w:t>e5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4"/>
        </w:rPr>
        <w:t>Edildi!ti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00" w:bottom="280" w:left="0" w:right="200"/>
        </w:sectPr>
      </w:pPr>
      <w:rPr/>
    </w:p>
    <w:p>
      <w:pPr>
        <w:spacing w:before="0" w:after="0" w:line="194" w:lineRule="exact"/>
        <w:ind w:left="25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Dönilşü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5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6"/>
        </w:rPr>
        <w:t>20.05.2017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203"/>
        </w:rPr>
        <w:t>aati: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52"/>
          <w:w w:val="2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4"/>
        </w:rPr>
        <w:t>09:40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200"/>
          <w:cols w:num="4" w:equalWidth="0">
            <w:col w:w="1446" w:space="854"/>
            <w:col w:w="424" w:space="163"/>
            <w:col w:w="1010" w:space="2409"/>
            <w:col w:w="5414"/>
          </w:cols>
        </w:sectPr>
      </w:pPr>
      <w:rPr/>
    </w:p>
    <w:p>
      <w:pPr>
        <w:spacing w:before="15" w:after="0" w:line="240" w:lineRule="auto"/>
        <w:ind w:left="358" w:right="-20"/>
        <w:jc w:val="left"/>
        <w:tabs>
          <w:tab w:pos="1160" w:val="left"/>
          <w:tab w:pos="1660" w:val="left"/>
          <w:tab w:pos="8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5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2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2444" w:right="-20"/>
        <w:jc w:val="left"/>
        <w:tabs>
          <w:tab w:pos="4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8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0"/>
          <w:w w:val="100"/>
          <w:position w:val="-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8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5"/>
          <w:w w:val="100"/>
          <w:position w:val="-28"/>
        </w:rPr>
        <w:t> </w:t>
      </w:r>
      <w:r>
        <w:rPr>
          <w:rFonts w:ascii="Times New Roman" w:hAnsi="Times New Roman" w:cs="Times New Roman" w:eastAsia="Times New Roman"/>
          <w:sz w:val="53"/>
          <w:szCs w:val="53"/>
          <w:color w:val="2A2A2A"/>
          <w:spacing w:val="-14"/>
          <w:w w:val="56"/>
          <w:position w:val="-28"/>
        </w:rPr>
        <w:t>t</w:t>
      </w:r>
      <w:r>
        <w:rPr>
          <w:rFonts w:ascii="Times New Roman" w:hAnsi="Times New Roman" w:cs="Times New Roman" w:eastAsia="Times New Roman"/>
          <w:sz w:val="53"/>
          <w:szCs w:val="53"/>
          <w:color w:val="384175"/>
          <w:spacing w:val="-94"/>
          <w:w w:val="63"/>
          <w:position w:val="-28"/>
        </w:rPr>
        <w:t>y</w:t>
      </w:r>
      <w:r>
        <w:rPr>
          <w:rFonts w:ascii="Times New Roman" w:hAnsi="Times New Roman" w:cs="Times New Roman" w:eastAsia="Times New Roman"/>
          <w:sz w:val="53"/>
          <w:szCs w:val="53"/>
          <w:color w:val="2F3156"/>
          <w:spacing w:val="0"/>
          <w:w w:val="59"/>
          <w:position w:val="-28"/>
        </w:rPr>
        <w:t>;.</w:t>
      </w:r>
      <w:r>
        <w:rPr>
          <w:rFonts w:ascii="Times New Roman" w:hAnsi="Times New Roman" w:cs="Times New Roman" w:eastAsia="Times New Roman"/>
          <w:sz w:val="53"/>
          <w:szCs w:val="53"/>
          <w:color w:val="2F3156"/>
          <w:spacing w:val="-2"/>
          <w:w w:val="60"/>
          <w:position w:val="-28"/>
        </w:rPr>
        <w:t>r</w:t>
      </w:r>
      <w:r>
        <w:rPr>
          <w:rFonts w:ascii="Times New Roman" w:hAnsi="Times New Roman" w:cs="Times New Roman" w:eastAsia="Times New Roman"/>
          <w:sz w:val="53"/>
          <w:szCs w:val="53"/>
          <w:color w:val="545454"/>
          <w:spacing w:val="0"/>
          <w:w w:val="40"/>
          <w:position w:val="-28"/>
        </w:rPr>
        <w:t>:</w:t>
      </w:r>
      <w:r>
        <w:rPr>
          <w:rFonts w:ascii="Times New Roman" w:hAnsi="Times New Roman" w:cs="Times New Roman" w:eastAsia="Times New Roman"/>
          <w:sz w:val="53"/>
          <w:szCs w:val="53"/>
          <w:color w:val="545454"/>
          <w:spacing w:val="0"/>
          <w:w w:val="100"/>
          <w:position w:val="-28"/>
        </w:rPr>
        <w:tab/>
      </w:r>
      <w:r>
        <w:rPr>
          <w:rFonts w:ascii="Times New Roman" w:hAnsi="Times New Roman" w:cs="Times New Roman" w:eastAsia="Times New Roman"/>
          <w:sz w:val="53"/>
          <w:szCs w:val="53"/>
          <w:color w:val="545454"/>
          <w:spacing w:val="0"/>
          <w:w w:val="100"/>
          <w:position w:val="-28"/>
        </w:rPr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-28"/>
        </w:rPr>
        <w:t>Yangınf!: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13"/>
          <w:position w:val="-2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"/>
          <w:w w:val="113"/>
          <w:position w:val="-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28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200"/>
        </w:sectPr>
      </w:pPr>
      <w:rPr/>
    </w:p>
    <w:p>
      <w:pPr>
        <w:spacing w:before="0" w:after="0" w:line="224" w:lineRule="exact"/>
        <w:ind w:left="616" w:right="-131"/>
        <w:jc w:val="left"/>
        <w:tabs>
          <w:tab w:pos="3040" w:val="left"/>
          <w:tab w:pos="5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3.93911pt;margin-top:30.659883pt;width:419.297047pt;height:29pt;mso-position-horizontal-relative:page;mso-position-vertical-relative:paragraph;z-index:-17030" type="#_x0000_t202" filled="f" stroked="f">
            <v:textbox inset="0,0,0,0">
              <w:txbxContent>
                <w:p>
                  <w:pPr>
                    <w:spacing w:before="0" w:after="0" w:line="580" w:lineRule="exact"/>
                    <w:ind w:right="-127"/>
                    <w:jc w:val="left"/>
                    <w:tabs>
                      <w:tab w:pos="2460" w:val="left"/>
                      <w:tab w:pos="7580" w:val="left"/>
                    </w:tabs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424242"/>
                      <w:spacing w:val="0"/>
                      <w:w w:val="600"/>
                      <w:i/>
                      <w:position w:val="-1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424242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424242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2A2A2A"/>
                      <w:spacing w:val="0"/>
                      <w:w w:val="73"/>
                      <w:i/>
                      <w:position w:val="-1"/>
                    </w:rPr>
                    <w:t>al'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2A2A2A"/>
                      <w:spacing w:val="-60"/>
                      <w:w w:val="73"/>
                      <w:i/>
                      <w:position w:val="-1"/>
                    </w:rPr>
                    <w:t>J</w:t>
                  </w:r>
                  <w:r>
                    <w:rPr>
                      <w:rFonts w:ascii="Arial" w:hAnsi="Arial" w:cs="Arial" w:eastAsia="Arial"/>
                      <w:sz w:val="58"/>
                      <w:szCs w:val="58"/>
                      <w:color w:val="2A2A2A"/>
                      <w:spacing w:val="-38"/>
                      <w:w w:val="73"/>
                      <w:position w:val="-1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2A2A2A"/>
                      <w:spacing w:val="-34"/>
                      <w:w w:val="73"/>
                      <w:i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8"/>
                      <w:szCs w:val="58"/>
                      <w:color w:val="2A2A2A"/>
                      <w:spacing w:val="-72"/>
                      <w:w w:val="73"/>
                      <w:position w:val="-1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2A2A2A"/>
                      <w:spacing w:val="-8"/>
                      <w:w w:val="73"/>
                      <w:i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58"/>
                      <w:szCs w:val="58"/>
                      <w:color w:val="2A2A2A"/>
                      <w:spacing w:val="-104"/>
                      <w:w w:val="73"/>
                      <w:position w:val="-1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2A2A2A"/>
                      <w:spacing w:val="-9"/>
                      <w:w w:val="73"/>
                      <w:i/>
                      <w:position w:val="-1"/>
                    </w:rPr>
                    <w:t>[</w:t>
                  </w:r>
                  <w:r>
                    <w:rPr>
                      <w:rFonts w:ascii="Arial" w:hAnsi="Arial" w:cs="Arial" w:eastAsia="Arial"/>
                      <w:sz w:val="58"/>
                      <w:szCs w:val="58"/>
                      <w:color w:val="2A2A2A"/>
                      <w:spacing w:val="-126"/>
                      <w:w w:val="73"/>
                      <w:position w:val="-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2A2A2A"/>
                      <w:spacing w:val="0"/>
                      <w:w w:val="73"/>
                      <w:i/>
                      <w:position w:val="-1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33"/>
                      <w:szCs w:val="33"/>
                      <w:color w:val="2A2A2A"/>
                      <w:spacing w:val="18"/>
                      <w:w w:val="73"/>
                      <w:i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8"/>
                      <w:szCs w:val="58"/>
                      <w:color w:val="2A2A2A"/>
                      <w:spacing w:val="0"/>
                      <w:w w:val="73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58"/>
                      <w:szCs w:val="58"/>
                      <w:color w:val="2A2A2A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8"/>
                      <w:szCs w:val="58"/>
                      <w:color w:val="2A2A2A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9EA0A0"/>
                      <w:spacing w:val="0"/>
                      <w:w w:val="101"/>
                      <w:position w:val="18"/>
                    </w:rPr>
                    <w:t>#."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9EA0A0"/>
                      <w:spacing w:val="-34"/>
                      <w:w w:val="101"/>
                      <w:position w:val="18"/>
                    </w:rPr>
                    <w:t>"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838585"/>
                      <w:spacing w:val="-47"/>
                      <w:w w:val="111"/>
                      <w:position w:val="18"/>
                    </w:rPr>
                    <w:t>/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9EA0A0"/>
                      <w:spacing w:val="0"/>
                      <w:w w:val="292"/>
                      <w:position w:val="18"/>
                    </w:rPr>
                    <w:t>;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9EA0A0"/>
                      <w:spacing w:val="-24"/>
                      <w:w w:val="100"/>
                      <w:position w:val="18"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707072"/>
                      <w:spacing w:val="0"/>
                      <w:w w:val="106"/>
                      <w:position w:val="18"/>
                    </w:rPr>
                    <w:t>''"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B1B5B5"/>
                      <w:spacing w:val="0"/>
                      <w:w w:val="99"/>
                      <w:position w:val="18"/>
                    </w:rPr>
                    <w:t>.,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78"/>
          <w:position w:val="-36"/>
        </w:rPr>
        <w:t>·o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00"/>
          <w:position w:val="-36"/>
        </w:rPr>
        <w:tab/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100"/>
          <w:position w:val="-36"/>
        </w:rPr>
      </w:r>
      <w:r>
        <w:rPr>
          <w:rFonts w:ascii="Arial" w:hAnsi="Arial" w:cs="Arial" w:eastAsia="Arial"/>
          <w:sz w:val="61"/>
          <w:szCs w:val="61"/>
          <w:color w:val="384175"/>
          <w:spacing w:val="0"/>
          <w:w w:val="237"/>
          <w:i/>
          <w:position w:val="-31"/>
        </w:rPr>
        <w:t>l</w:t>
      </w:r>
      <w:r>
        <w:rPr>
          <w:rFonts w:ascii="Arial" w:hAnsi="Arial" w:cs="Arial" w:eastAsia="Arial"/>
          <w:sz w:val="61"/>
          <w:szCs w:val="61"/>
          <w:color w:val="384175"/>
          <w:spacing w:val="0"/>
          <w:w w:val="100"/>
          <w:i/>
          <w:position w:val="-31"/>
        </w:rPr>
        <w:tab/>
      </w:r>
      <w:r>
        <w:rPr>
          <w:rFonts w:ascii="Arial" w:hAnsi="Arial" w:cs="Arial" w:eastAsia="Arial"/>
          <w:sz w:val="61"/>
          <w:szCs w:val="61"/>
          <w:color w:val="384175"/>
          <w:spacing w:val="0"/>
          <w:w w:val="100"/>
          <w:i/>
          <w:position w:val="-3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26"/>
          <w:position w:val="-31"/>
        </w:rPr>
        <w:t>EkiıAn'ri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79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2A2A2A"/>
          <w:w w:val="68"/>
          <w:position w:val="-19"/>
        </w:rPr>
        <w:t>3</w:t>
      </w:r>
      <w:r>
        <w:rPr>
          <w:rFonts w:ascii="Arial" w:hAnsi="Arial" w:cs="Arial" w:eastAsia="Arial"/>
          <w:sz w:val="27"/>
          <w:szCs w:val="27"/>
          <w:color w:val="2A2A2A"/>
          <w:spacing w:val="-38"/>
          <w:w w:val="100"/>
          <w:position w:val="-19"/>
        </w:rPr>
        <w:t> 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57"/>
          <w:position w:val="-19"/>
        </w:rPr>
        <w:t>L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57"/>
          <w:position w:val="-19"/>
        </w:rPr>
        <w:t> </w:t>
      </w:r>
      <w:r>
        <w:rPr>
          <w:rFonts w:ascii="Arial" w:hAnsi="Arial" w:cs="Arial" w:eastAsia="Arial"/>
          <w:sz w:val="27"/>
          <w:szCs w:val="27"/>
          <w:color w:val="2A2A2A"/>
          <w:spacing w:val="32"/>
          <w:w w:val="57"/>
          <w:position w:val="-19"/>
        </w:rPr>
        <w:t> </w:t>
      </w:r>
      <w:r>
        <w:rPr>
          <w:rFonts w:ascii="Arial" w:hAnsi="Arial" w:cs="Arial" w:eastAsia="Arial"/>
          <w:sz w:val="24"/>
          <w:szCs w:val="24"/>
          <w:color w:val="2A2A2A"/>
          <w:spacing w:val="0"/>
          <w:w w:val="57"/>
          <w:position w:val="-19"/>
        </w:rPr>
        <w:t>MaYı</w:t>
      </w:r>
      <w:r>
        <w:rPr>
          <w:rFonts w:ascii="Arial" w:hAnsi="Arial" w:cs="Arial" w:eastAsia="Arial"/>
          <w:sz w:val="24"/>
          <w:szCs w:val="24"/>
          <w:color w:val="2A2A2A"/>
          <w:spacing w:val="0"/>
          <w:w w:val="57"/>
          <w:position w:val="-19"/>
        </w:rPr>
        <w:t>s</w:t>
      </w:r>
      <w:r>
        <w:rPr>
          <w:rFonts w:ascii="Arial" w:hAnsi="Arial" w:cs="Arial" w:eastAsia="Arial"/>
          <w:sz w:val="24"/>
          <w:szCs w:val="24"/>
          <w:color w:val="2A2A2A"/>
          <w:spacing w:val="7"/>
          <w:w w:val="57"/>
          <w:position w:val="-19"/>
        </w:rPr>
        <w:t> 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58"/>
          <w:position w:val="-19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200"/>
          <w:cols w:num="2" w:equalWidth="0">
            <w:col w:w="6100" w:space="2869"/>
            <w:col w:w="2751"/>
          </w:cols>
        </w:sectPr>
      </w:pPr>
      <w:rPr/>
    </w:p>
    <w:p>
      <w:pPr>
        <w:spacing w:before="1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22" w:lineRule="exact"/>
        <w:ind w:right="-20"/>
        <w:jc w:val="righ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2A2A2A"/>
          <w:spacing w:val="0"/>
          <w:w w:val="89"/>
          <w:i/>
          <w:position w:val="-3"/>
        </w:rPr>
        <w:t>.o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right="3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w w:val="53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6"/>
          <w:w w:val="53"/>
          <w:position w:val="-4"/>
        </w:rPr>
        <w:t>.</w:t>
      </w:r>
      <w:r>
        <w:rPr>
          <w:rFonts w:ascii="Arial" w:hAnsi="Arial" w:cs="Arial" w:eastAsia="Arial"/>
          <w:sz w:val="28"/>
          <w:szCs w:val="28"/>
          <w:color w:val="2A2A2A"/>
          <w:spacing w:val="-26"/>
          <w:w w:val="88"/>
          <w:position w:val="1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5"/>
          <w:w w:val="53"/>
          <w:position w:val="-4"/>
        </w:rPr>
        <w:t>.</w:t>
      </w:r>
      <w:r>
        <w:rPr>
          <w:rFonts w:ascii="Arial" w:hAnsi="Arial" w:cs="Arial" w:eastAsia="Arial"/>
          <w:sz w:val="28"/>
          <w:szCs w:val="28"/>
          <w:color w:val="2A2A2A"/>
          <w:spacing w:val="-73"/>
          <w:w w:val="88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53"/>
          <w:position w:val="-4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21"/>
          <w:w w:val="53"/>
          <w:position w:val="-4"/>
        </w:rPr>
        <w:t>.</w:t>
      </w:r>
      <w:r>
        <w:rPr>
          <w:rFonts w:ascii="Arial" w:hAnsi="Arial" w:cs="Arial" w:eastAsia="Arial"/>
          <w:sz w:val="28"/>
          <w:szCs w:val="28"/>
          <w:color w:val="2A2A2A"/>
          <w:spacing w:val="-46"/>
          <w:w w:val="89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53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782" w:lineRule="exact"/>
        <w:ind w:left="1442" w:right="-20"/>
        <w:jc w:val="left"/>
        <w:tabs>
          <w:tab w:pos="1920" w:val="left"/>
          <w:tab w:pos="4040" w:val="left"/>
          <w:tab w:pos="7540" w:val="left"/>
          <w:tab w:pos="7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41"/>
          <w:szCs w:val="41"/>
          <w:color w:val="424242"/>
          <w:spacing w:val="0"/>
          <w:w w:val="100"/>
          <w:position w:val="1"/>
        </w:rPr>
        <w:t>..</w:t>
      </w:r>
      <w:r>
        <w:rPr>
          <w:rFonts w:ascii="Times New Roman" w:hAnsi="Times New Roman" w:cs="Times New Roman" w:eastAsia="Times New Roman"/>
          <w:sz w:val="41"/>
          <w:szCs w:val="41"/>
          <w:color w:val="424242"/>
          <w:spacing w:val="-5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41"/>
          <w:szCs w:val="41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41"/>
          <w:szCs w:val="41"/>
          <w:color w:val="384175"/>
          <w:spacing w:val="0"/>
          <w:w w:val="78"/>
          <w:i/>
          <w:position w:val="1"/>
        </w:rPr>
        <w:t>Mı</w:t>
      </w:r>
      <w:r>
        <w:rPr>
          <w:rFonts w:ascii="Times New Roman" w:hAnsi="Times New Roman" w:cs="Times New Roman" w:eastAsia="Times New Roman"/>
          <w:sz w:val="41"/>
          <w:szCs w:val="41"/>
          <w:color w:val="384175"/>
          <w:spacing w:val="0"/>
          <w:w w:val="78"/>
          <w:i/>
          <w:position w:val="1"/>
        </w:rPr>
        <w:t>U</w:t>
      </w:r>
      <w:r>
        <w:rPr>
          <w:rFonts w:ascii="Times New Roman" w:hAnsi="Times New Roman" w:cs="Times New Roman" w:eastAsia="Times New Roman"/>
          <w:sz w:val="41"/>
          <w:szCs w:val="41"/>
          <w:color w:val="384175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41"/>
          <w:szCs w:val="41"/>
          <w:color w:val="384175"/>
          <w:spacing w:val="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77"/>
          <w:szCs w:val="77"/>
          <w:color w:val="384175"/>
          <w:spacing w:val="0"/>
          <w:w w:val="78"/>
          <w:i/>
          <w:position w:val="1"/>
        </w:rPr>
        <w:t>VI</w:t>
      </w:r>
      <w:r>
        <w:rPr>
          <w:rFonts w:ascii="Times New Roman" w:hAnsi="Times New Roman" w:cs="Times New Roman" w:eastAsia="Times New Roman"/>
          <w:sz w:val="77"/>
          <w:szCs w:val="77"/>
          <w:color w:val="384175"/>
          <w:spacing w:val="0"/>
          <w:w w:val="78"/>
          <w:i/>
          <w:position w:val="1"/>
        </w:rPr>
        <w:t>(</w:t>
      </w:r>
      <w:r>
        <w:rPr>
          <w:rFonts w:ascii="Times New Roman" w:hAnsi="Times New Roman" w:cs="Times New Roman" w:eastAsia="Times New Roman"/>
          <w:sz w:val="77"/>
          <w:szCs w:val="77"/>
          <w:color w:val="384175"/>
          <w:spacing w:val="-138"/>
          <w:w w:val="78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77"/>
          <w:szCs w:val="77"/>
          <w:color w:val="384175"/>
          <w:spacing w:val="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77"/>
          <w:szCs w:val="77"/>
          <w:color w:val="384175"/>
          <w:spacing w:val="0"/>
          <w:w w:val="100"/>
          <w:i/>
          <w:position w:val="1"/>
        </w:rPr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78"/>
          <w:i/>
          <w:position w:val="19"/>
        </w:rPr>
        <w:t>1</w:t>
      </w:r>
      <w:r>
        <w:rPr>
          <w:rFonts w:ascii="Arial" w:hAnsi="Arial" w:cs="Arial" w:eastAsia="Arial"/>
          <w:sz w:val="20"/>
          <w:szCs w:val="20"/>
          <w:color w:val="2A2A2A"/>
          <w:spacing w:val="-42"/>
          <w:w w:val="78"/>
          <w:i/>
          <w:position w:val="19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i/>
          <w:position w:val="19"/>
        </w:rPr>
        <w:tab/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78"/>
          <w:i/>
          <w:position w:val="19"/>
        </w:rPr>
        <w:t>1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78"/>
          <w:i/>
          <w:position w:val="19"/>
        </w:rPr>
        <w:t> </w:t>
      </w:r>
      <w:r>
        <w:rPr>
          <w:rFonts w:ascii="Arial" w:hAnsi="Arial" w:cs="Arial" w:eastAsia="Arial"/>
          <w:sz w:val="20"/>
          <w:szCs w:val="20"/>
          <w:color w:val="2A2A2A"/>
          <w:spacing w:val="37"/>
          <w:w w:val="78"/>
          <w:i/>
          <w:position w:val="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19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5" w:lineRule="exact"/>
        <w:ind w:right="210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8.427673pt;margin-top:3.26368pt;width:27.499448pt;height:27.5pt;mso-position-horizontal-relative:page;mso-position-vertical-relative:paragraph;z-index:-17029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rPr>
                      <w:rFonts w:ascii="Times New Roman" w:hAnsi="Times New Roman" w:cs="Times New Roman" w:eastAsia="Times New Roman"/>
                      <w:sz w:val="55"/>
                      <w:szCs w:val="5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9EA0A0"/>
                      <w:spacing w:val="-25"/>
                      <w:w w:val="39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838585"/>
                      <w:spacing w:val="-49"/>
                      <w:w w:val="48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9EA0A0"/>
                      <w:spacing w:val="-78"/>
                      <w:w w:val="39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838585"/>
                      <w:spacing w:val="-87"/>
                      <w:w w:val="48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9EA0A0"/>
                      <w:spacing w:val="-80"/>
                      <w:w w:val="39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9EA0A0"/>
                      <w:spacing w:val="-41"/>
                      <w:w w:val="53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838585"/>
                      <w:spacing w:val="0"/>
                      <w:w w:val="53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838585"/>
                      <w:spacing w:val="-9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838585"/>
                      <w:spacing w:val="0"/>
                      <w:w w:val="100"/>
                    </w:rPr>
                    <w:t>h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A2A2A"/>
          <w:w w:val="68"/>
          <w:position w:val="-1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8"/>
          <w:w w:val="68"/>
          <w:position w:val="-1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8"/>
          <w:w w:val="65"/>
          <w:position w:val="-1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68"/>
          <w:position w:val="-1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8"/>
          <w:w w:val="69"/>
          <w:position w:val="-10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2"/>
          <w:position w:val="-1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8"/>
          <w:w w:val="101"/>
          <w:position w:val="-1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9EA0A0"/>
          <w:spacing w:val="-29"/>
          <w:w w:val="93"/>
          <w:position w:val="-1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6"/>
          <w:w w:val="84"/>
          <w:position w:val="-1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B1B5B5"/>
          <w:spacing w:val="-48"/>
          <w:w w:val="146"/>
          <w:position w:val="-1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4"/>
          <w:position w:val="-1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5"/>
          <w:w w:val="89"/>
          <w:position w:val="-1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9EA0A0"/>
          <w:spacing w:val="0"/>
          <w:w w:val="43"/>
          <w:position w:val="-1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9EA0A0"/>
          <w:spacing w:val="-73"/>
          <w:w w:val="43"/>
          <w:position w:val="-1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1"/>
          <w:w w:val="89"/>
          <w:position w:val="-1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-30"/>
          <w:w w:val="69"/>
          <w:position w:val="-1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-94"/>
          <w:w w:val="112"/>
          <w:position w:val="-10"/>
        </w:rPr>
        <w:t>}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89"/>
          <w:position w:val="-1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"/>
          <w:w w:val="89"/>
          <w:position w:val="-1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113"/>
          <w:position w:val="-1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2"/>
          <w:spacing w:val="-21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EA0A0"/>
          <w:spacing w:val="0"/>
          <w:w w:val="113"/>
          <w:position w:val="-10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0" w:right="200"/>
          <w:cols w:num="2" w:equalWidth="0">
            <w:col w:w="823" w:space="656"/>
            <w:col w:w="10241"/>
          </w:cols>
        </w:sectPr>
      </w:pPr>
      <w:rPr/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11"/>
        </w:rPr>
        <w:t>Grupla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111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-11"/>
          <w:w w:val="1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A2A2A"/>
          <w:spacing w:val="0"/>
          <w:w w:val="99"/>
        </w:rPr>
        <w:t>Amiri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438" w:lineRule="exact"/>
        <w:ind w:right="-20"/>
        <w:jc w:val="left"/>
        <w:tabs>
          <w:tab w:pos="900" w:val="left"/>
          <w:tab w:pos="390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İhsa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ÇI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6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>ANOGLU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1"/>
        </w:rPr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100"/>
          <w:position w:val="-4"/>
        </w:rPr>
        <w:t>..</w:t>
      </w:r>
      <w:r>
        <w:rPr>
          <w:rFonts w:ascii="Arial" w:hAnsi="Arial" w:cs="Arial" w:eastAsia="Arial"/>
          <w:sz w:val="21"/>
          <w:szCs w:val="21"/>
          <w:color w:val="545454"/>
          <w:spacing w:val="-9"/>
          <w:w w:val="100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838585"/>
          <w:spacing w:val="-72"/>
          <w:w w:val="135"/>
          <w:position w:val="-4"/>
        </w:rPr>
        <w:t>.</w:t>
      </w:r>
      <w:r>
        <w:rPr>
          <w:rFonts w:ascii="Arial" w:hAnsi="Arial" w:cs="Arial" w:eastAsia="Arial"/>
          <w:sz w:val="21"/>
          <w:szCs w:val="21"/>
          <w:color w:val="838585"/>
          <w:spacing w:val="0"/>
          <w:w w:val="154"/>
          <w:position w:val="-4"/>
        </w:rPr>
        <w:t>ı</w:t>
      </w:r>
      <w:r>
        <w:rPr>
          <w:rFonts w:ascii="Arial" w:hAnsi="Arial" w:cs="Arial" w:eastAsia="Arial"/>
          <w:sz w:val="21"/>
          <w:szCs w:val="21"/>
          <w:color w:val="838585"/>
          <w:spacing w:val="0"/>
          <w:w w:val="100"/>
          <w:position w:val="-4"/>
        </w:rPr>
        <w:t>  </w:t>
      </w:r>
      <w:r>
        <w:rPr>
          <w:rFonts w:ascii="Arial" w:hAnsi="Arial" w:cs="Arial" w:eastAsia="Arial"/>
          <w:sz w:val="21"/>
          <w:szCs w:val="21"/>
          <w:color w:val="838585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45454"/>
          <w:spacing w:val="0"/>
          <w:w w:val="135"/>
          <w:position w:val="-4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545454"/>
          <w:spacing w:val="0"/>
          <w:w w:val="135"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45454"/>
          <w:spacing w:val="0"/>
          <w:w w:val="135"/>
          <w:position w:val="-4"/>
        </w:rPr>
        <w:t>ıl</w:t>
      </w:r>
      <w:r>
        <w:rPr>
          <w:rFonts w:ascii="Times New Roman" w:hAnsi="Times New Roman" w:cs="Times New Roman" w:eastAsia="Times New Roman"/>
          <w:sz w:val="26"/>
          <w:szCs w:val="26"/>
          <w:color w:val="545454"/>
          <w:spacing w:val="-14"/>
          <w:w w:val="136"/>
          <w:position w:val="-4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838585"/>
          <w:spacing w:val="0"/>
          <w:w w:val="86"/>
          <w:position w:val="-4"/>
        </w:rPr>
        <w:t>"</w:t>
      </w:r>
      <w:r>
        <w:rPr>
          <w:rFonts w:ascii="Times New Roman" w:hAnsi="Times New Roman" w:cs="Times New Roman" w:eastAsia="Times New Roman"/>
          <w:sz w:val="26"/>
          <w:szCs w:val="26"/>
          <w:color w:val="838585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838585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B1B5B5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B1B5B5"/>
          <w:spacing w:val="1"/>
          <w:w w:val="100"/>
          <w:position w:val="-4"/>
        </w:rPr>
        <w:t> </w:t>
      </w:r>
      <w:r>
        <w:rPr>
          <w:rFonts w:ascii="Arial" w:hAnsi="Arial" w:cs="Arial" w:eastAsia="Arial"/>
          <w:sz w:val="42"/>
          <w:szCs w:val="42"/>
          <w:color w:val="838585"/>
          <w:spacing w:val="0"/>
          <w:w w:val="58"/>
          <w:i/>
          <w:position w:val="-4"/>
        </w:rPr>
        <w:t>,</w:t>
      </w:r>
      <w:r>
        <w:rPr>
          <w:rFonts w:ascii="Arial" w:hAnsi="Arial" w:cs="Arial" w:eastAsia="Arial"/>
          <w:sz w:val="42"/>
          <w:szCs w:val="42"/>
          <w:color w:val="838585"/>
          <w:spacing w:val="-49"/>
          <w:w w:val="59"/>
          <w:i/>
          <w:position w:val="-4"/>
        </w:rPr>
        <w:t>J</w:t>
      </w:r>
      <w:r>
        <w:rPr>
          <w:rFonts w:ascii="Arial" w:hAnsi="Arial" w:cs="Arial" w:eastAsia="Arial"/>
          <w:sz w:val="42"/>
          <w:szCs w:val="42"/>
          <w:color w:val="9EA0A0"/>
          <w:spacing w:val="0"/>
          <w:w w:val="30"/>
          <w:i/>
          <w:position w:val="-4"/>
        </w:rPr>
        <w:t>'ı:·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558" w:right="-20"/>
        <w:jc w:val="left"/>
        <w:tabs>
          <w:tab w:pos="3920" w:val="left"/>
        </w:tabs>
        <w:rPr>
          <w:rFonts w:ascii="Arial" w:hAnsi="Arial" w:cs="Arial" w:eastAsia="Arial"/>
          <w:sz w:val="54"/>
          <w:szCs w:val="5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  <w:t>ltf.Çavuşu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5"/>
        </w:rPr>
      </w:r>
      <w:r>
        <w:rPr>
          <w:rFonts w:ascii="Arial" w:hAnsi="Arial" w:cs="Arial" w:eastAsia="Arial"/>
          <w:sz w:val="54"/>
          <w:szCs w:val="54"/>
          <w:color w:val="545454"/>
          <w:spacing w:val="0"/>
          <w:w w:val="178"/>
          <w:position w:val="-21"/>
        </w:rPr>
        <w:t>tlt</w:t>
      </w:r>
      <w:r>
        <w:rPr>
          <w:rFonts w:ascii="Arial" w:hAnsi="Arial" w:cs="Arial" w:eastAsia="Arial"/>
          <w:sz w:val="54"/>
          <w:szCs w:val="54"/>
          <w:color w:val="606683"/>
          <w:spacing w:val="0"/>
          <w:w w:val="91"/>
          <w:position w:val="-21"/>
        </w:rPr>
        <w:t>"/4</w:t>
      </w:r>
      <w:r>
        <w:rPr>
          <w:rFonts w:ascii="Arial" w:hAnsi="Arial" w:cs="Arial" w:eastAsia="Arial"/>
          <w:sz w:val="54"/>
          <w:szCs w:val="54"/>
          <w:color w:val="606683"/>
          <w:spacing w:val="-13"/>
          <w:w w:val="100"/>
          <w:position w:val="-21"/>
        </w:rPr>
        <w:t> </w:t>
      </w:r>
      <w:r>
        <w:rPr>
          <w:rFonts w:ascii="Arial" w:hAnsi="Arial" w:cs="Arial" w:eastAsia="Arial"/>
          <w:sz w:val="54"/>
          <w:szCs w:val="54"/>
          <w:color w:val="606683"/>
          <w:spacing w:val="0"/>
          <w:w w:val="100"/>
          <w:position w:val="-21"/>
        </w:rPr>
        <w:t>7</w:t>
      </w:r>
      <w:r>
        <w:rPr>
          <w:rFonts w:ascii="Arial" w:hAnsi="Arial" w:cs="Arial" w:eastAsia="Arial"/>
          <w:sz w:val="54"/>
          <w:szCs w:val="5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200"/>
          <w:cols w:num="2" w:equalWidth="0">
            <w:col w:w="4458" w:space="401"/>
            <w:col w:w="6861"/>
          </w:cols>
        </w:sectPr>
      </w:pPr>
      <w:rPr/>
    </w:p>
    <w:p>
      <w:pPr>
        <w:spacing w:before="0" w:after="0" w:line="210" w:lineRule="exact"/>
        <w:ind w:right="-20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19"/>
          <w:szCs w:val="19"/>
          <w:color w:val="838585"/>
          <w:spacing w:val="2"/>
          <w:w w:val="212"/>
          <w:position w:val="-3"/>
        </w:rPr>
        <w:t>,</w:t>
      </w:r>
      <w:r>
        <w:rPr>
          <w:rFonts w:ascii="Arial" w:hAnsi="Arial" w:cs="Arial" w:eastAsia="Arial"/>
          <w:sz w:val="19"/>
          <w:szCs w:val="19"/>
          <w:color w:val="9EA0A0"/>
          <w:spacing w:val="0"/>
          <w:w w:val="43"/>
          <w:position w:val="-3"/>
        </w:rPr>
        <w:t>_</w:t>
      </w:r>
      <w:r>
        <w:rPr>
          <w:rFonts w:ascii="Arial" w:hAnsi="Arial" w:cs="Arial" w:eastAsia="Arial"/>
          <w:sz w:val="19"/>
          <w:szCs w:val="19"/>
          <w:color w:val="9EA0A0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9EA0A0"/>
          <w:spacing w:val="-13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545454"/>
          <w:spacing w:val="0"/>
          <w:w w:val="94"/>
          <w:position w:val="-3"/>
        </w:rPr>
        <w:t>l</w:t>
      </w:r>
      <w:r>
        <w:rPr>
          <w:rFonts w:ascii="Arial" w:hAnsi="Arial" w:cs="Arial" w:eastAsia="Arial"/>
          <w:sz w:val="19"/>
          <w:szCs w:val="19"/>
          <w:color w:val="545454"/>
          <w:spacing w:val="5"/>
          <w:w w:val="93"/>
          <w:position w:val="-3"/>
        </w:rPr>
        <w:t>t</w:t>
      </w:r>
      <w:r>
        <w:rPr>
          <w:rFonts w:ascii="Arial" w:hAnsi="Arial" w:cs="Arial" w:eastAsia="Arial"/>
          <w:sz w:val="20"/>
          <w:szCs w:val="20"/>
          <w:color w:val="424242"/>
          <w:spacing w:val="-16"/>
          <w:w w:val="85"/>
          <w:position w:val="-3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9EA0A0"/>
          <w:spacing w:val="-91"/>
          <w:w w:val="116"/>
          <w:position w:val="-3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545454"/>
          <w:spacing w:val="-7"/>
          <w:w w:val="77"/>
          <w:position w:val="-3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B1B5B5"/>
          <w:spacing w:val="-74"/>
          <w:w w:val="77"/>
          <w:position w:val="-3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424242"/>
          <w:spacing w:val="-39"/>
          <w:w w:val="55"/>
          <w:position w:val="-3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545454"/>
          <w:spacing w:val="-42"/>
          <w:w w:val="77"/>
          <w:position w:val="-3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424242"/>
          <w:spacing w:val="-40"/>
          <w:w w:val="74"/>
          <w:position w:val="-3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838585"/>
          <w:spacing w:val="0"/>
          <w:w w:val="67"/>
          <w:position w:val="-3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15" w:after="0" w:line="195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-2"/>
        </w:rPr>
        <w:t>ıı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23"/>
          <w:position w:val="-2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23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5"/>
          <w:w w:val="123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545454"/>
          <w:spacing w:val="-18"/>
          <w:w w:val="123"/>
          <w:i/>
          <w:position w:val="-2"/>
        </w:rPr>
        <w:t>{</w:t>
      </w:r>
      <w:r>
        <w:rPr>
          <w:rFonts w:ascii="Arial" w:hAnsi="Arial" w:cs="Arial" w:eastAsia="Arial"/>
          <w:sz w:val="17"/>
          <w:szCs w:val="17"/>
          <w:color w:val="707072"/>
          <w:spacing w:val="0"/>
          <w:w w:val="123"/>
          <w:i/>
          <w:position w:val="-2"/>
        </w:rPr>
        <w:t>ıi</w:t>
      </w:r>
      <w:r>
        <w:rPr>
          <w:rFonts w:ascii="Arial" w:hAnsi="Arial" w:cs="Arial" w:eastAsia="Arial"/>
          <w:sz w:val="17"/>
          <w:szCs w:val="17"/>
          <w:color w:val="707072"/>
          <w:spacing w:val="0"/>
          <w:w w:val="123"/>
          <w:i/>
          <w:position w:val="-2"/>
        </w:rPr>
        <w:t>l</w:t>
      </w:r>
      <w:r>
        <w:rPr>
          <w:rFonts w:ascii="Arial" w:hAnsi="Arial" w:cs="Arial" w:eastAsia="Arial"/>
          <w:sz w:val="17"/>
          <w:szCs w:val="17"/>
          <w:color w:val="707072"/>
          <w:spacing w:val="9"/>
          <w:w w:val="123"/>
          <w:i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9EA0A0"/>
          <w:spacing w:val="7"/>
          <w:w w:val="167"/>
          <w:position w:val="-2"/>
        </w:rPr>
        <w:t>.</w:t>
      </w:r>
      <w:r>
        <w:rPr>
          <w:rFonts w:ascii="Arial" w:hAnsi="Arial" w:cs="Arial" w:eastAsia="Arial"/>
          <w:sz w:val="16"/>
          <w:szCs w:val="16"/>
          <w:color w:val="707072"/>
          <w:spacing w:val="0"/>
          <w:w w:val="113"/>
          <w:position w:val="-2"/>
        </w:rPr>
        <w:t>ıı</w:t>
      </w:r>
      <w:r>
        <w:rPr>
          <w:rFonts w:ascii="Arial" w:hAnsi="Arial" w:cs="Arial" w:eastAsia="Arial"/>
          <w:sz w:val="16"/>
          <w:szCs w:val="16"/>
          <w:color w:val="707072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707072"/>
          <w:spacing w:val="2"/>
          <w:w w:val="100"/>
          <w:position w:val="-2"/>
        </w:rPr>
        <w:t> </w:t>
      </w:r>
      <w:r>
        <w:rPr>
          <w:rFonts w:ascii="Arial" w:hAnsi="Arial" w:cs="Arial" w:eastAsia="Arial"/>
          <w:sz w:val="16"/>
          <w:szCs w:val="16"/>
          <w:color w:val="9EA0A0"/>
          <w:spacing w:val="0"/>
          <w:w w:val="253"/>
          <w:position w:val="-2"/>
        </w:rPr>
        <w:t>·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200"/>
          <w:cols w:num="2" w:equalWidth="0">
            <w:col w:w="9452" w:space="219"/>
            <w:col w:w="2049"/>
          </w:cols>
        </w:sectPr>
      </w:pPr>
      <w:rPr/>
    </w:p>
    <w:p>
      <w:pPr>
        <w:spacing w:before="68" w:after="0" w:line="160" w:lineRule="exact"/>
        <w:ind w:right="-20"/>
        <w:jc w:val="right"/>
        <w:tabs>
          <w:tab w:pos="66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B1B5B5"/>
          <w:w w:val="71"/>
        </w:rPr>
        <w:t>l'.f\</w:t>
      </w:r>
      <w:r>
        <w:rPr>
          <w:rFonts w:ascii="Times New Roman" w:hAnsi="Times New Roman" w:cs="Times New Roman" w:eastAsia="Times New Roman"/>
          <w:sz w:val="14"/>
          <w:szCs w:val="14"/>
          <w:color w:val="B1B5B5"/>
          <w:w w:val="72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B1B5B5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B1B5B5"/>
          <w:w w:val="100"/>
        </w:rPr>
      </w:r>
      <w:r>
        <w:rPr>
          <w:rFonts w:ascii="Times New Roman" w:hAnsi="Times New Roman" w:cs="Times New Roman" w:eastAsia="Times New Roman"/>
          <w:sz w:val="7"/>
          <w:szCs w:val="7"/>
          <w:color w:val="2A2A2A"/>
          <w:spacing w:val="0"/>
          <w:w w:val="248"/>
        </w:rPr>
        <w:t>!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0" w:after="0" w:line="228" w:lineRule="exact"/>
        <w:ind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77"/>
          <w:position w:val="5"/>
        </w:rPr>
        <w:t>11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77"/>
          <w:position w:val="5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24"/>
          <w:w w:val="77"/>
          <w:position w:val="5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2A2A2A"/>
          <w:spacing w:val="0"/>
          <w:w w:val="600"/>
          <w:position w:val="-2"/>
        </w:rPr>
        <w:t>'</w:t>
      </w:r>
      <w:r>
        <w:rPr>
          <w:rFonts w:ascii="Times New Roman" w:hAnsi="Times New Roman" w:cs="Times New Roman" w:eastAsia="Times New Roman"/>
          <w:sz w:val="7"/>
          <w:szCs w:val="7"/>
          <w:color w:val="2A2A2A"/>
          <w:spacing w:val="88"/>
          <w:w w:val="600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707072"/>
          <w:spacing w:val="0"/>
          <w:w w:val="57"/>
          <w:position w:val="-2"/>
        </w:rPr>
        <w:t>r-</w:t>
      </w:r>
      <w:r>
        <w:rPr>
          <w:rFonts w:ascii="Times New Roman" w:hAnsi="Times New Roman" w:cs="Times New Roman" w:eastAsia="Times New Roman"/>
          <w:sz w:val="15"/>
          <w:szCs w:val="15"/>
          <w:color w:val="707072"/>
          <w:spacing w:val="-3"/>
          <w:w w:val="57"/>
          <w:position w:val="-2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9EA0A0"/>
          <w:spacing w:val="0"/>
          <w:w w:val="42"/>
          <w:position w:val="-2"/>
        </w:rPr>
        <w:t>ı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200"/>
          <w:cols w:num="2" w:equalWidth="0">
            <w:col w:w="9638" w:space="161"/>
            <w:col w:w="1921"/>
          </w:cols>
        </w:sectPr>
      </w:pPr>
      <w:rPr/>
    </w:p>
    <w:p>
      <w:pPr>
        <w:spacing w:before="0" w:after="0" w:line="338" w:lineRule="exact"/>
        <w:ind w:right="1462"/>
        <w:jc w:val="righ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7.998077pt;margin-top:2.346099pt;width:57.21953pt;height:8pt;mso-position-horizontal-relative:page;mso-position-vertical-relative:paragraph;z-index:-17028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tabs>
                      <w:tab w:pos="860" w:val="left"/>
                    </w:tabs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424242"/>
                      <w:w w:val="128"/>
                    </w:rPr>
                    <w:t>•$</w:t>
                  </w:r>
                  <w:r>
                    <w:rPr>
                      <w:rFonts w:ascii="Times New Roman" w:hAnsi="Times New Roman" w:cs="Times New Roman" w:eastAsia="Times New Roman"/>
                      <w:sz w:val="15"/>
                      <w:szCs w:val="15"/>
                      <w:color w:val="424242"/>
                      <w:spacing w:val="-28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A2A2A"/>
                      <w:spacing w:val="0"/>
                      <w:w w:val="126"/>
                    </w:rPr>
                    <w:t>ıt-:ı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A2A2A"/>
                      <w:spacing w:val="0"/>
                      <w:w w:val="127"/>
                    </w:rPr>
                    <w:t>(l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A2A2A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A2A2A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838585"/>
                      <w:spacing w:val="4"/>
                      <w:w w:val="209"/>
                    </w:rPr>
                    <w:t>·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2A2A2A"/>
                      <w:spacing w:val="-9"/>
                      <w:w w:val="179"/>
                    </w:rPr>
                    <w:t>·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838585"/>
                      <w:spacing w:val="0"/>
                      <w:w w:val="474"/>
                    </w:rPr>
                    <w:t>'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9EA0A0"/>
          <w:spacing w:val="0"/>
          <w:w w:val="52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9EA0A0"/>
          <w:spacing w:val="0"/>
          <w:w w:val="52"/>
          <w:position w:val="-1"/>
        </w:rPr>
        <w:t>  </w:t>
      </w:r>
      <w:r>
        <w:rPr>
          <w:rFonts w:ascii="Arial" w:hAnsi="Arial" w:cs="Arial" w:eastAsia="Arial"/>
          <w:sz w:val="18"/>
          <w:szCs w:val="18"/>
          <w:color w:val="9EA0A0"/>
          <w:spacing w:val="5"/>
          <w:w w:val="52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707072"/>
          <w:spacing w:val="0"/>
          <w:w w:val="108"/>
          <w:position w:val="-1"/>
        </w:rPr>
        <w:t>"</w:t>
      </w:r>
      <w:r>
        <w:rPr>
          <w:rFonts w:ascii="Arial" w:hAnsi="Arial" w:cs="Arial" w:eastAsia="Arial"/>
          <w:sz w:val="15"/>
          <w:szCs w:val="15"/>
          <w:color w:val="707072"/>
          <w:spacing w:val="-28"/>
          <w:w w:val="100"/>
          <w:position w:val="-1"/>
        </w:rPr>
        <w:t> </w:t>
      </w:r>
      <w:r>
        <w:rPr>
          <w:rFonts w:ascii="Arial" w:hAnsi="Arial" w:cs="Arial" w:eastAsia="Arial"/>
          <w:sz w:val="32"/>
          <w:szCs w:val="32"/>
          <w:color w:val="9EA0A0"/>
          <w:spacing w:val="0"/>
          <w:w w:val="58"/>
          <w:position w:val="-1"/>
        </w:rPr>
        <w:t>..</w:t>
      </w:r>
      <w:r>
        <w:rPr>
          <w:rFonts w:ascii="Arial" w:hAnsi="Arial" w:cs="Arial" w:eastAsia="Arial"/>
          <w:sz w:val="32"/>
          <w:szCs w:val="32"/>
          <w:color w:val="9EA0A0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0"/>
          <w:w w:val="41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-18"/>
          <w:w w:val="41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707072"/>
          <w:spacing w:val="0"/>
          <w:w w:val="63"/>
          <w:i/>
          <w:position w:val="-1"/>
        </w:rPr>
        <w:t>;::..-</w:t>
      </w:r>
      <w:r>
        <w:rPr>
          <w:rFonts w:ascii="Times New Roman" w:hAnsi="Times New Roman" w:cs="Times New Roman" w:eastAsia="Times New Roman"/>
          <w:sz w:val="27"/>
          <w:szCs w:val="27"/>
          <w:color w:val="707072"/>
          <w:spacing w:val="-61"/>
          <w:w w:val="63"/>
          <w:i/>
          <w:position w:val="-1"/>
        </w:rPr>
        <w:t>-</w:t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0"/>
          <w:w w:val="60"/>
          <w:i/>
          <w:position w:val="-1"/>
        </w:rPr>
        <w:t>""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0" w:right="200"/>
        </w:sectPr>
      </w:pPr>
      <w:rPr/>
    </w:p>
    <w:p>
      <w:pPr>
        <w:spacing w:before="0" w:after="0" w:line="303" w:lineRule="exact"/>
        <w:ind w:right="-20"/>
        <w:jc w:val="right"/>
        <w:rPr>
          <w:rFonts w:ascii="Arial" w:hAnsi="Arial" w:cs="Arial" w:eastAsia="Arial"/>
          <w:sz w:val="27"/>
          <w:szCs w:val="27"/>
        </w:rPr>
      </w:pPr>
      <w:rPr/>
      <w:r>
        <w:rPr/>
        <w:pict>
          <v:group style="position:absolute;margin-left:10.500722pt;margin-top:31.719677pt;width:571.812041pt;height:748.795619pt;mso-position-horizontal-relative:page;mso-position-vertical-relative:page;z-index:-17033" coordorigin="210,634" coordsize="11436,14976">
            <v:group style="position:absolute;left:220;top:646;width:2840;height:2" coordorigin="220,646" coordsize="2840,2">
              <v:shape style="position:absolute;left:220;top:646;width:2840;height:2" coordorigin="220,646" coordsize="2840,0" path="m220,646l3060,646e" filled="f" stroked="t" strokeweight=".954611pt" strokecolor="#5B5B5B">
                <v:path arrowok="t"/>
              </v:shape>
            </v:group>
            <v:group style="position:absolute;left:2997;top:658;width:7618;height:2" coordorigin="2997,658" coordsize="7618,2">
              <v:shape style="position:absolute;left:2997;top:658;width:7618;height:2" coordorigin="2997,658" coordsize="7618,0" path="m2997,658l10615,658e" filled="f" stroked="t" strokeweight=".715958pt" strokecolor="#484848">
                <v:path arrowok="t"/>
              </v:shape>
            </v:group>
            <v:group style="position:absolute;left:7269;top:670;width:4310;height:2" coordorigin="7269,670" coordsize="4310,2">
              <v:shape style="position:absolute;left:7269;top:670;width:4310;height:2" coordorigin="7269,670" coordsize="4310,0" path="m7269,670l11579,670e" filled="f" stroked="t" strokeweight=".477306pt" strokecolor="#343434">
                <v:path arrowok="t"/>
              </v:shape>
            </v:group>
            <v:group style="position:absolute;left:9038;top:665;width:2;height:1508" coordorigin="9038,665" coordsize="2,1508">
              <v:shape style="position:absolute;left:9038;top:665;width:2;height:1508" coordorigin="9038,665" coordsize="0,1508" path="m9038,2174l9038,665e" filled="f" stroked="t" strokeweight=".954611pt" strokecolor="#484848">
                <v:path arrowok="t"/>
              </v:shape>
            </v:group>
            <v:group style="position:absolute;left:9479;top:677;width:2100;height:2" coordorigin="9479,677" coordsize="2100,2">
              <v:shape style="position:absolute;left:9479;top:677;width:2100;height:2" coordorigin="9479,677" coordsize="2100,0" path="m9479,677l11579,677e" filled="f" stroked="t" strokeweight=".477306pt" strokecolor="#3B3B3B">
                <v:path arrowok="t"/>
              </v:shape>
            </v:group>
            <v:group style="position:absolute;left:11575;top:665;width:2;height:1518" coordorigin="11575,665" coordsize="2,1518">
              <v:shape style="position:absolute;left:11575;top:665;width:2;height:1518" coordorigin="11575,665" coordsize="0,1518" path="m11575,2183l11575,665e" filled="f" stroked="t" strokeweight=".715958pt" strokecolor="#575757">
                <v:path arrowok="t"/>
              </v:shape>
            </v:group>
            <v:group style="position:absolute;left:239;top:2143;width:6501;height:2" coordorigin="239,2143" coordsize="6501,2">
              <v:shape style="position:absolute;left:239;top:2143;width:6501;height:2" coordorigin="239,2143" coordsize="6501,0" path="m239,2143l6740,2143e" filled="f" stroked="t" strokeweight=".954611pt" strokecolor="#4B4B4B">
                <v:path arrowok="t"/>
              </v:shape>
            </v:group>
            <v:group style="position:absolute;left:2265;top:642;width:2;height:1513" coordorigin="2265,642" coordsize="2,1513">
              <v:shape style="position:absolute;left:2265;top:642;width:2;height:1513" coordorigin="2265,642" coordsize="0,1513" path="m2265,2154l2265,642e" filled="f" stroked="t" strokeweight=".715958pt" strokecolor="#484848">
                <v:path arrowok="t"/>
              </v:shape>
            </v:group>
            <v:group style="position:absolute;left:2253;top:2154;width:4487;height:2" coordorigin="2253,2154" coordsize="4487,2">
              <v:shape style="position:absolute;left:2253;top:2154;width:4487;height:2" coordorigin="2253,2154" coordsize="4487,0" path="m2253,2154l6740,2154e" filled="f" stroked="t" strokeweight=".954611pt" strokecolor="#4B4B4B">
                <v:path arrowok="t"/>
              </v:shape>
            </v:group>
            <v:group style="position:absolute;left:6596;top:2157;width:334;height:2" coordorigin="6596,2157" coordsize="334,2">
              <v:shape style="position:absolute;left:6596;top:2157;width:334;height:2" coordorigin="6596,2157" coordsize="334,0" path="m6596,2157l6930,2157e" filled="f" stroked="t" strokeweight=".715958pt" strokecolor="#4F4F4F">
                <v:path arrowok="t"/>
              </v:shape>
            </v:group>
            <v:group style="position:absolute;left:6835;top:2159;width:492;height:2" coordorigin="6835,2159" coordsize="492,2">
              <v:shape style="position:absolute;left:6835;top:2159;width:492;height:2" coordorigin="6835,2159" coordsize="492,0" path="m6835,2159l7327,2159e" filled="f" stroked="t" strokeweight=".477306pt" strokecolor="#3B3B3B">
                <v:path arrowok="t"/>
              </v:shape>
            </v:group>
            <v:group style="position:absolute;left:7269;top:2159;width:406;height:2" coordorigin="7269,2159" coordsize="406,2">
              <v:shape style="position:absolute;left:7269;top:2159;width:406;height:2" coordorigin="7269,2159" coordsize="406,0" path="m7269,2159l7675,2159e" filled="f" stroked="t" strokeweight=".477306pt" strokecolor="#282828">
                <v:path arrowok="t"/>
              </v:shape>
            </v:group>
            <v:group style="position:absolute;left:7618;top:2162;width:1441;height:2" coordorigin="7618,2162" coordsize="1441,2">
              <v:shape style="position:absolute;left:7618;top:2162;width:1441;height:2" coordorigin="7618,2162" coordsize="1441,0" path="m7618,2162l9059,2162e" filled="f" stroked="t" strokeweight=".477306pt" strokecolor="#3B3B3B">
                <v:path arrowok="t"/>
              </v:shape>
            </v:group>
            <v:group style="position:absolute;left:8983;top:2166;width:2606;height:2" coordorigin="8983,2166" coordsize="2606,2">
              <v:shape style="position:absolute;left:8983;top:2166;width:2606;height:2" coordorigin="8983,2166" coordsize="2606,0" path="m8983,2166l11589,2166e" filled="f" stroked="t" strokeweight=".954611pt" strokecolor="#4F4F4F">
                <v:path arrowok="t"/>
              </v:shape>
            </v:group>
            <v:group style="position:absolute;left:239;top:2379;width:1403;height:2" coordorigin="239,2379" coordsize="1403,2">
              <v:shape style="position:absolute;left:239;top:2379;width:1403;height:2" coordorigin="239,2379" coordsize="1403,0" path="m239,2379l1642,2379e" filled="f" stroked="t" strokeweight=".715958pt" strokecolor="#444444">
                <v:path arrowok="t"/>
              </v:shape>
            </v:group>
            <v:group style="position:absolute;left:1570;top:2396;width:6133;height:2" coordorigin="1570,2396" coordsize="6133,2">
              <v:shape style="position:absolute;left:1570;top:2396;width:6133;height:2" coordorigin="1570,2396" coordsize="6133,0" path="m1570,2396l7704,2396e" filled="f" stroked="t" strokeweight=".954611pt" strokecolor="#4B4B4B">
                <v:path arrowok="t"/>
              </v:shape>
            </v:group>
            <v:group style="position:absolute;left:7618;top:2406;width:3976;height:2" coordorigin="7618,2406" coordsize="3976,2">
              <v:shape style="position:absolute;left:7618;top:2406;width:3976;height:2" coordorigin="7618,2406" coordsize="3976,0" path="m7618,2406l11594,2406e" filled="f" stroked="t" strokeweight=".715958pt" strokecolor="#3F3F3F">
                <v:path arrowok="t"/>
              </v:shape>
            </v:group>
            <v:group style="position:absolute;left:7742;top:2408;width:2334;height:2" coordorigin="7742,2408" coordsize="2334,2">
              <v:shape style="position:absolute;left:7742;top:2408;width:2334;height:2" coordorigin="7742,2408" coordsize="2334,0" path="m7742,2408l10076,2408e" filled="f" stroked="t" strokeweight=".477306pt" strokecolor="#2F2F2F">
                <v:path arrowok="t"/>
              </v:shape>
            </v:group>
            <v:group style="position:absolute;left:11584;top:2107;width:2;height:340" coordorigin="11584,2107" coordsize="2,340">
              <v:shape style="position:absolute;left:11584;top:2107;width:2;height:340" coordorigin="11584,2107" coordsize="0,340" path="m11584,2447l11584,2107e" filled="f" stroked="t" strokeweight=".477306pt" strokecolor="#444444">
                <v:path arrowok="t"/>
              </v:shape>
            </v:group>
            <v:group style="position:absolute;left:4983;top:2638;width:6539;height:2" coordorigin="4983,2638" coordsize="6539,2">
              <v:shape style="position:absolute;left:4983;top:2638;width:6539;height:2" coordorigin="4983,2638" coordsize="6539,0" path="m4983,2638l11522,2638e" filled="f" stroked="t" strokeweight=".954611pt" strokecolor="#4B4B4B">
                <v:path arrowok="t"/>
              </v:shape>
            </v:group>
            <v:group style="position:absolute;left:10019;top:2648;width:1580;height:2" coordorigin="10019,2648" coordsize="1580,2">
              <v:shape style="position:absolute;left:10019;top:2648;width:1580;height:2" coordorigin="10019,2648" coordsize="1580,0" path="m10019,2648l11599,2648e" filled="f" stroked="t" strokeweight=".954611pt" strokecolor="#4F4F4F">
                <v:path arrowok="t"/>
              </v:shape>
            </v:group>
            <v:group style="position:absolute;left:410;top:2877;width:11188;height:2" coordorigin="410,2877" coordsize="11188,2">
              <v:shape style="position:absolute;left:410;top:2877;width:11188;height:2" coordorigin="410,2877" coordsize="11188,0" path="m410,2877l11599,2877e" filled="f" stroked="t" strokeweight=".715958pt" strokecolor="#4B4B4B">
                <v:path arrowok="t"/>
              </v:shape>
            </v:group>
            <v:group style="position:absolute;left:243;top:3112;width:9603;height:2" coordorigin="243,3112" coordsize="9603,2">
              <v:shape style="position:absolute;left:243;top:3112;width:9603;height:2" coordorigin="243,3112" coordsize="9603,0" path="m243,3112l9847,3112e" filled="f" stroked="t" strokeweight=".715958pt" strokecolor="#4F4F4F">
                <v:path arrowok="t"/>
              </v:shape>
            </v:group>
            <v:group style="position:absolute;left:7465;top:3122;width:4129;height:2" coordorigin="7465,3122" coordsize="4129,2">
              <v:shape style="position:absolute;left:7465;top:3122;width:4129;height:2" coordorigin="7465,3122" coordsize="4129,0" path="m7465,3122l11594,3122e" filled="f" stroked="t" strokeweight=".715958pt" strokecolor="#575757">
                <v:path arrowok="t"/>
              </v:shape>
            </v:group>
            <v:group style="position:absolute;left:243;top:3344;width:3298;height:2" coordorigin="243,3344" coordsize="3298,2">
              <v:shape style="position:absolute;left:243;top:3344;width:3298;height:2" coordorigin="243,3344" coordsize="3298,0" path="m243,3344l3542,3344e" filled="f" stroked="t" strokeweight=".715958pt" strokecolor="#4F4F4F">
                <v:path arrowok="t"/>
              </v:shape>
            </v:group>
            <v:group style="position:absolute;left:3484;top:3351;width:305;height:2" coordorigin="3484,3351" coordsize="305,2">
              <v:shape style="position:absolute;left:3484;top:3351;width:305;height:2" coordorigin="3484,3351" coordsize="305,0" path="m3484,3351l3790,3351e" filled="f" stroked="t" strokeweight=".477306pt" strokecolor="#1C1C1C">
                <v:path arrowok="t"/>
              </v:shape>
            </v:group>
            <v:group style="position:absolute;left:3733;top:3354;width:816;height:2" coordorigin="3733,3354" coordsize="816,2">
              <v:shape style="position:absolute;left:3733;top:3354;width:816;height:2" coordorigin="3733,3354" coordsize="816,0" path="m3733,3354l4549,3354e" filled="f" stroked="t" strokeweight=".477306pt" strokecolor="#383838">
                <v:path arrowok="t"/>
              </v:shape>
            </v:group>
            <v:group style="position:absolute;left:4286;top:3354;width:3040;height:2" coordorigin="4286,3354" coordsize="3040,2">
              <v:shape style="position:absolute;left:4286;top:3354;width:3040;height:2" coordorigin="4286,3354" coordsize="3040,0" path="m4286,3354l7327,3354e" filled="f" stroked="t" strokeweight=".715958pt" strokecolor="#545454">
                <v:path arrowok="t"/>
              </v:shape>
            </v:group>
            <v:group style="position:absolute;left:7269;top:3356;width:406;height:2" coordorigin="7269,3356" coordsize="406,2">
              <v:shape style="position:absolute;left:7269;top:3356;width:406;height:2" coordorigin="7269,3356" coordsize="406,0" path="m7269,3356l7675,3356e" filled="f" stroked="t" strokeweight=".477306pt" strokecolor="#282828">
                <v:path arrowok="t"/>
              </v:shape>
            </v:group>
            <v:group style="position:absolute;left:7618;top:3359;width:506;height:2" coordorigin="7618,3359" coordsize="506,2">
              <v:shape style="position:absolute;left:7618;top:3359;width:506;height:2" coordorigin="7618,3359" coordsize="506,0" path="m7618,3359l8124,3359e" filled="f" stroked="t" strokeweight=".477306pt" strokecolor="#3F3F3F">
                <v:path arrowok="t"/>
              </v:shape>
            </v:group>
            <v:group style="position:absolute;left:7952;top:3359;width:3642;height:2" coordorigin="7952,3359" coordsize="3642,2">
              <v:shape style="position:absolute;left:7952;top:3359;width:3642;height:2" coordorigin="7952,3359" coordsize="3642,0" path="m7952,3359l11594,3359e" filled="f" stroked="t" strokeweight=".954611pt" strokecolor="#545454">
                <v:path arrowok="t"/>
              </v:shape>
            </v:group>
            <v:group style="position:absolute;left:11589;top:1111;width:2;height:5444" coordorigin="11589,1111" coordsize="2,5444">
              <v:shape style="position:absolute;left:11589;top:1111;width:2;height:5444" coordorigin="11589,1111" coordsize="0,5444" path="m11589,6554l11589,1111e" filled="f" stroked="t" strokeweight=".715958pt" strokecolor="#575757">
                <v:path arrowok="t"/>
              </v:shape>
            </v:group>
            <v:group style="position:absolute;left:3773;top:3347;width:2;height:268" coordorigin="3773,3347" coordsize="2,268">
              <v:shape style="position:absolute;left:3773;top:3347;width:2;height:268" coordorigin="3773,3347" coordsize="0,268" path="m3773,3615l3773,3347e" filled="f" stroked="t" strokeweight=".477306pt" strokecolor="#282828">
                <v:path arrowok="t"/>
              </v:shape>
            </v:group>
            <v:group style="position:absolute;left:6873;top:3351;width:2;height:747" coordorigin="6873,3351" coordsize="2,747">
              <v:shape style="position:absolute;left:6873;top:3351;width:2;height:747" coordorigin="6873,3351" coordsize="0,747" path="m6873,4098l6873,3351e" filled="f" stroked="t" strokeweight=".477306pt" strokecolor="#343434">
                <v:path arrowok="t"/>
              </v:shape>
            </v:group>
            <v:group style="position:absolute;left:6859;top:3787;width:2162;height:2" coordorigin="6859,3787" coordsize="2162,2">
              <v:shape style="position:absolute;left:6859;top:3787;width:2162;height:2" coordorigin="6859,3787" coordsize="2162,0" path="m6859,3787l9021,3787e" filled="f" stroked="t" strokeweight=".477306pt" strokecolor="#484848">
                <v:path arrowok="t"/>
              </v:shape>
            </v:group>
            <v:group style="position:absolute;left:3771;top:3557;width:2;height:259" coordorigin="3771,3557" coordsize="2,259">
              <v:shape style="position:absolute;left:3771;top:3557;width:2;height:259" coordorigin="3771,3557" coordsize="0,259" path="m3771,3816l3771,3557e" filled="f" stroked="t" strokeweight=".477306pt" strokecolor="#0F0F0F">
                <v:path arrowok="t"/>
              </v:shape>
            </v:group>
            <v:group style="position:absolute;left:3766;top:3778;width:2382;height:2" coordorigin="3766,3778" coordsize="2382,2">
              <v:shape style="position:absolute;left:3766;top:3778;width:2382;height:2" coordorigin="3766,3778" coordsize="2382,0" path="m3766,3778l6148,3778e" filled="f" stroked="t" strokeweight=".715958pt" strokecolor="#575757">
                <v:path arrowok="t"/>
              </v:shape>
            </v:group>
            <v:group style="position:absolute;left:6090;top:3773;width:788;height:2" coordorigin="6090,3773" coordsize="788,2">
              <v:shape style="position:absolute;left:6090;top:3773;width:788;height:2" coordorigin="6090,3773" coordsize="788,0" path="m6090,3773l6878,3773e" filled="f" stroked="t" strokeweight=".477306pt" strokecolor="#939393">
                <v:path arrowok="t"/>
              </v:shape>
            </v:group>
            <v:group style="position:absolute;left:9021;top:3787;width:1026;height:2" coordorigin="9021,3787" coordsize="1026,2">
              <v:shape style="position:absolute;left:9021;top:3787;width:1026;height:2" coordorigin="9021,3787" coordsize="1026,0" path="m9021,3787l10047,3787e" filled="f" stroked="t" strokeweight=".477306pt" strokecolor="#000000">
                <v:path arrowok="t"/>
              </v:shape>
            </v:group>
            <v:group style="position:absolute;left:10047;top:3787;width:1542;height:2" coordorigin="10047,3787" coordsize="1542,2">
              <v:shape style="position:absolute;left:10047;top:3787;width:1542;height:2" coordorigin="10047,3787" coordsize="1542,0" path="m10047,3787l11589,3787e" filled="f" stroked="t" strokeweight=".477306pt" strokecolor="#6B6B6B">
                <v:path arrowok="t"/>
              </v:shape>
            </v:group>
            <v:group style="position:absolute;left:243;top:4086;width:3341;height:2" coordorigin="243,4086" coordsize="3341,2">
              <v:shape style="position:absolute;left:243;top:4086;width:3341;height:2" coordorigin="243,4086" coordsize="3341,0" path="m243,4086l3585,4086e" filled="f" stroked="t" strokeweight=".954611pt" strokecolor="#545454">
                <v:path arrowok="t"/>
              </v:shape>
            </v:group>
            <v:group style="position:absolute;left:3484;top:4093;width:315;height:2" coordorigin="3484,4093" coordsize="315,2">
              <v:shape style="position:absolute;left:3484;top:4093;width:315;height:2" coordorigin="3484,4093" coordsize="315,0" path="m3484,4093l3799,4093e" filled="f" stroked="t" strokeweight=".715958pt" strokecolor="#484848">
                <v:path arrowok="t"/>
              </v:shape>
            </v:group>
            <v:group style="position:absolute;left:3766;top:3758;width:2;height:335" coordorigin="3766,3758" coordsize="2,335">
              <v:shape style="position:absolute;left:3766;top:3758;width:2;height:335" coordorigin="3766,3758" coordsize="0,335" path="m3766,4093l3766,3758e" filled="f" stroked="t" strokeweight=".715958pt" strokecolor="#343434">
                <v:path arrowok="t"/>
              </v:shape>
            </v:group>
            <v:group style="position:absolute;left:3618;top:4086;width:3236;height:2" coordorigin="3618,4086" coordsize="3236,2">
              <v:shape style="position:absolute;left:3618;top:4086;width:3236;height:2" coordorigin="3618,4086" coordsize="3236,0" path="m3618,4086l6854,4086e" filled="f" stroked="t" strokeweight="1.193264pt" strokecolor="#3F3F3F">
                <v:path arrowok="t"/>
              </v:shape>
            </v:group>
            <v:group style="position:absolute;left:5833;top:4096;width:5761;height:2" coordorigin="5833,4096" coordsize="5761,2">
              <v:shape style="position:absolute;left:5833;top:4096;width:5761;height:2" coordorigin="5833,4096" coordsize="5761,0" path="m5833,4096l11594,4096e" filled="f" stroked="t" strokeweight=".715958pt" strokecolor="#4B4B4B">
                <v:path arrowok="t"/>
              </v:shape>
            </v:group>
            <v:group style="position:absolute;left:239;top:4369;width:10243;height:2" coordorigin="239,4369" coordsize="10243,2">
              <v:shape style="position:absolute;left:239;top:4369;width:10243;height:2" coordorigin="239,4369" coordsize="10243,0" path="m239,4369l10482,4369e" filled="f" stroked="t" strokeweight=".954611pt" strokecolor="#4F4F4F">
                <v:path arrowok="t"/>
              </v:shape>
            </v:group>
            <v:group style="position:absolute;left:2270;top:4079;width:2;height:4912" coordorigin="2270,4079" coordsize="2,4912">
              <v:shape style="position:absolute;left:2270;top:4079;width:2;height:4912" coordorigin="2270,4079" coordsize="0,4912" path="m2270,8991l2270,4079e" filled="f" stroked="t" strokeweight=".954611pt" strokecolor="#4F4F4F">
                <v:path arrowok="t"/>
              </v:shape>
            </v:group>
            <v:group style="position:absolute;left:5871;top:4084;width:2;height:297" coordorigin="5871,4084" coordsize="2,297">
              <v:shape style="position:absolute;left:5871;top:4084;width:2;height:297" coordorigin="5871,4084" coordsize="0,297" path="m5871,4381l5871,4084e" filled="f" stroked="t" strokeweight=".477306pt" strokecolor="#4F4F4F">
                <v:path arrowok="t"/>
              </v:shape>
            </v:group>
            <v:group style="position:absolute;left:10019;top:4376;width:1575;height:2" coordorigin="10019,4376" coordsize="1575,2">
              <v:shape style="position:absolute;left:10019;top:4376;width:1575;height:2" coordorigin="10019,4376" coordsize="1575,0" path="m10019,4376l11594,4376e" filled="f" stroked="t" strokeweight=".477306pt" strokecolor="#282828">
                <v:path arrowok="t"/>
              </v:shape>
            </v:group>
            <v:group style="position:absolute;left:2262;top:4611;width:5064;height:2" coordorigin="2262,4611" coordsize="5064,2">
              <v:shape style="position:absolute;left:2262;top:4611;width:5064;height:2" coordorigin="2262,4611" coordsize="5064,0" path="m2262,4611l7327,4611e" filled="f" stroked="t" strokeweight=".954611pt" strokecolor="#4B4B4B">
                <v:path arrowok="t"/>
              </v:shape>
            </v:group>
            <v:group style="position:absolute;left:7269;top:4611;width:406;height:2" coordorigin="7269,4611" coordsize="406,2">
              <v:shape style="position:absolute;left:7269;top:4611;width:406;height:2" coordorigin="7269,4611" coordsize="406,0" path="m7269,4611l7675,4611e" filled="f" stroked="t" strokeweight=".477306pt" strokecolor="#2B2B2B">
                <v:path arrowok="t"/>
              </v:shape>
            </v:group>
            <v:group style="position:absolute;left:7618;top:4611;width:3976;height:2" coordorigin="7618,4611" coordsize="3976,2">
              <v:shape style="position:absolute;left:7618;top:4611;width:3976;height:2" coordorigin="7618,4611" coordsize="3976,0" path="m7618,4611l11594,4611e" filled="f" stroked="t" strokeweight=".954611pt" strokecolor="#545454">
                <v:path arrowok="t"/>
              </v:shape>
            </v:group>
            <v:group style="position:absolute;left:4826;top:4563;width:2;height:2217" coordorigin="4826,4563" coordsize="2,2217">
              <v:shape style="position:absolute;left:4826;top:4563;width:2;height:2217" coordorigin="4826,4563" coordsize="0,2217" path="m4826,6779l4826,4563e" filled="f" stroked="t" strokeweight=".954611pt" strokecolor="#3F3F3F">
                <v:path arrowok="t"/>
              </v:shape>
            </v:group>
            <v:group style="position:absolute;left:4811;top:5099;width:4506;height:2" coordorigin="4811,5099" coordsize="4506,2">
              <v:shape style="position:absolute;left:4811;top:5099;width:4506;height:2" coordorigin="4811,5099" coordsize="4506,0" path="m4811,5099l9317,5099e" filled="f" stroked="t" strokeweight=".954611pt" strokecolor="#5B5B5B">
                <v:path arrowok="t"/>
              </v:shape>
            </v:group>
            <v:group style="position:absolute;left:7646;top:4596;width:2;height:254" coordorigin="7646,4596" coordsize="2,254">
              <v:shape style="position:absolute;left:7646;top:4596;width:2;height:254" coordorigin="7646,4596" coordsize="0,254" path="m7646,4850l7646,4596e" filled="f" stroked="t" strokeweight=".477306pt" strokecolor="#2B2B2B">
                <v:path arrowok="t"/>
              </v:shape>
            </v:group>
            <v:group style="position:absolute;left:7646;top:4850;width:2;height:244" coordorigin="7646,4850" coordsize="2,244">
              <v:shape style="position:absolute;left:7646;top:4850;width:2;height:244" coordorigin="7646,4850" coordsize="0,244" path="m7646,5094l7646,4850e" filled="f" stroked="t" strokeweight=".477306pt" strokecolor="#747474">
                <v:path arrowok="t"/>
              </v:shape>
            </v:group>
            <v:group style="position:absolute;left:9260;top:5099;width:277;height:2" coordorigin="9260,5099" coordsize="277,2">
              <v:shape style="position:absolute;left:9260;top:5099;width:277;height:2" coordorigin="9260,5099" coordsize="277,0" path="m9260,5099l9537,5099e" filled="f" stroked="t" strokeweight=".477306pt" strokecolor="#3B3B3B">
                <v:path arrowok="t"/>
              </v:shape>
            </v:group>
            <v:group style="position:absolute;left:9479;top:5099;width:597;height:2" coordorigin="9479,5099" coordsize="597,2">
              <v:shape style="position:absolute;left:9479;top:5099;width:597;height:2" coordorigin="9479,5099" coordsize="597,0" path="m9479,5099l10076,5099e" filled="f" stroked="t" strokeweight=".477306pt" strokecolor="#282828">
                <v:path arrowok="t"/>
              </v:shape>
            </v:group>
            <v:group style="position:absolute;left:10019;top:5099;width:1575;height:2" coordorigin="10019,5099" coordsize="1575,2">
              <v:shape style="position:absolute;left:10019;top:5099;width:1575;height:2" coordorigin="10019,5099" coordsize="1575,0" path="m10019,5099l11594,5099e" filled="f" stroked="t" strokeweight=".954611pt" strokecolor="#545454">
                <v:path arrowok="t"/>
              </v:shape>
            </v:group>
            <v:group style="position:absolute;left:11587;top:4821;width:2;height:546" coordorigin="11587,4821" coordsize="2,546">
              <v:shape style="position:absolute;left:11587;top:4821;width:2;height:546" coordorigin="11587,4821" coordsize="0,546" path="m11587,5367l11587,4821e" filled="f" stroked="t" strokeweight=".715958pt" strokecolor="#3F3F3F">
                <v:path arrowok="t"/>
              </v:shape>
            </v:group>
            <v:group style="position:absolute;left:4811;top:5338;width:2081;height:2" coordorigin="4811,5338" coordsize="2081,2">
              <v:shape style="position:absolute;left:4811;top:5338;width:2081;height:2" coordorigin="4811,5338" coordsize="2081,0" path="m4811,5338l6892,5338e" filled="f" stroked="t" strokeweight=".954611pt" strokecolor="#4F4F4F">
                <v:path arrowok="t"/>
              </v:shape>
            </v:group>
            <v:group style="position:absolute;left:6835;top:5338;width:492;height:2" coordorigin="6835,5338" coordsize="492,2">
              <v:shape style="position:absolute;left:6835;top:5338;width:492;height:2" coordorigin="6835,5338" coordsize="492,0" path="m6835,5338l7327,5338e" filled="f" stroked="t" strokeweight=".477306pt" strokecolor="#3F3F3F">
                <v:path arrowok="t"/>
              </v:shape>
            </v:group>
            <v:group style="position:absolute;left:7269;top:5338;width:406;height:2" coordorigin="7269,5338" coordsize="406,2">
              <v:shape style="position:absolute;left:7269;top:5338;width:406;height:2" coordorigin="7269,5338" coordsize="406,0" path="m7269,5338l7675,5338e" filled="f" stroked="t" strokeweight=".477306pt" strokecolor="#1C1C1C">
                <v:path arrowok="t"/>
              </v:shape>
            </v:group>
            <v:group style="position:absolute;left:7618;top:5338;width:3976;height:2" coordorigin="7618,5338" coordsize="3976,2">
              <v:shape style="position:absolute;left:7618;top:5338;width:3976;height:2" coordorigin="7618,5338" coordsize="3976,0" path="m7618,5338l11594,5338e" filled="f" stroked="t" strokeweight=".954611pt" strokecolor="#545454">
                <v:path arrowok="t"/>
              </v:shape>
            </v:group>
            <v:group style="position:absolute;left:4816;top:5580;width:3308;height:2" coordorigin="4816,5580" coordsize="3308,2">
              <v:shape style="position:absolute;left:4816;top:5580;width:3308;height:2" coordorigin="4816,5580" coordsize="3308,0" path="m4816,5580l8124,5580e" filled="f" stroked="t" strokeweight=".715958pt" strokecolor="#484848">
                <v:path arrowok="t"/>
              </v:shape>
            </v:group>
            <v:group style="position:absolute;left:8066;top:5582;width:983;height:2" coordorigin="8066,5582" coordsize="983,2">
              <v:shape style="position:absolute;left:8066;top:5582;width:983;height:2" coordorigin="8066,5582" coordsize="983,0" path="m8066,5582l9050,5582e" filled="f" stroked="t" strokeweight=".477306pt" strokecolor="#232323">
                <v:path arrowok="t"/>
              </v:shape>
            </v:group>
            <v:group style="position:absolute;left:8992;top:5585;width:2606;height:2" coordorigin="8992,5585" coordsize="2606,2">
              <v:shape style="position:absolute;left:8992;top:5585;width:2606;height:2" coordorigin="8992,5585" coordsize="2606,0" path="m8992,5585l11599,5585e" filled="f" stroked="t" strokeweight=".954611pt" strokecolor="#4B4B4B">
                <v:path arrowok="t"/>
              </v:shape>
            </v:group>
            <v:group style="position:absolute;left:2272;top:4319;width:2;height:6090" coordorigin="2272,4319" coordsize="2,6090">
              <v:shape style="position:absolute;left:2272;top:4319;width:2;height:6090" coordorigin="2272,4319" coordsize="0,6090" path="m2272,10408l2272,4319e" filled="f" stroked="t" strokeweight=".954611pt" strokecolor="#575757">
                <v:path arrowok="t"/>
              </v:shape>
            </v:group>
            <v:group style="position:absolute;left:2267;top:5815;width:2282;height:2" coordorigin="2267,5815" coordsize="2282,2">
              <v:shape style="position:absolute;left:2267;top:5815;width:2282;height:2" coordorigin="2267,5815" coordsize="2282,0" path="m2267,5815l4549,5815e" filled="f" stroked="t" strokeweight=".954611pt" strokecolor="#4F4F4F">
                <v:path arrowok="t"/>
              </v:shape>
            </v:group>
            <v:group style="position:absolute;left:4491;top:5817;width:368;height:2" coordorigin="4491,5817" coordsize="368,2">
              <v:shape style="position:absolute;left:4491;top:5817;width:368;height:2" coordorigin="4491,5817" coordsize="368,0" path="m4491,5817l4859,5817e" filled="f" stroked="t" strokeweight=".477306pt" strokecolor="#232323">
                <v:path arrowok="t"/>
              </v:shape>
            </v:group>
            <v:group style="position:absolute;left:4821;top:4596;width:2;height:2183" coordorigin="4821,4596" coordsize="2,2183">
              <v:shape style="position:absolute;left:4821;top:4596;width:2;height:2183" coordorigin="4821,4596" coordsize="0,2183" path="m4821,6779l4821,4596e" filled="f" stroked="t" strokeweight=".954611pt" strokecolor="#3B3B3B">
                <v:path arrowok="t"/>
              </v:shape>
            </v:group>
            <v:group style="position:absolute;left:4783;top:5817;width:3341;height:2" coordorigin="4783,5817" coordsize="3341,2">
              <v:shape style="position:absolute;left:4783;top:5817;width:3341;height:2" coordorigin="4783,5817" coordsize="3341,0" path="m4783,5817l8124,5817e" filled="f" stroked="t" strokeweight=".715958pt" strokecolor="#4B4B4B">
                <v:path arrowok="t"/>
              </v:shape>
            </v:group>
            <v:group style="position:absolute;left:8066;top:5822;width:983;height:2" coordorigin="8066,5822" coordsize="983,2">
              <v:shape style="position:absolute;left:8066;top:5822;width:983;height:2" coordorigin="8066,5822" coordsize="983,0" path="m8066,5822l9050,5822e" filled="f" stroked="t" strokeweight=".477306pt" strokecolor="#1F1F1F">
                <v:path arrowok="t"/>
              </v:shape>
            </v:group>
            <v:group style="position:absolute;left:8992;top:5822;width:1394;height:2" coordorigin="8992,5822" coordsize="1394,2">
              <v:shape style="position:absolute;left:8992;top:5822;width:1394;height:2" coordorigin="8992,5822" coordsize="1394,0" path="m8992,5822l10386,5822e" filled="f" stroked="t" strokeweight=".715958pt" strokecolor="#484848">
                <v:path arrowok="t"/>
              </v:shape>
            </v:group>
            <v:group style="position:absolute;left:10396;top:5827;width:1198;height:2" coordorigin="10396,5827" coordsize="1198,2">
              <v:shape style="position:absolute;left:10396;top:5827;width:1198;height:2" coordorigin="10396,5827" coordsize="1198,0" path="m10396,5827l11594,5827e" filled="f" stroked="t" strokeweight=".954611pt" strokecolor="#4B4B4B">
                <v:path arrowok="t"/>
              </v:shape>
            </v:group>
            <v:group style="position:absolute;left:243;top:6059;width:8825;height:2" coordorigin="243,6059" coordsize="8825,2">
              <v:shape style="position:absolute;left:243;top:6059;width:8825;height:2" coordorigin="243,6059" coordsize="8825,0" path="m243,6059l9069,6059e" filled="f" stroked="t" strokeweight=".954611pt" strokecolor="#4B4B4B">
                <v:path arrowok="t"/>
              </v:shape>
            </v:group>
            <v:group style="position:absolute;left:2272;top:5779;width:2;height:326" coordorigin="2272,5779" coordsize="2,326">
              <v:shape style="position:absolute;left:2272;top:5779;width:2;height:326" coordorigin="2272,5779" coordsize="0,326" path="m2272,6104l2272,5779e" filled="f" stroked="t" strokeweight=".477306pt" strokecolor="#2B2B2B">
                <v:path arrowok="t"/>
              </v:shape>
            </v:group>
            <v:group style="position:absolute;left:8066;top:6066;width:1251;height:2" coordorigin="8066,6066" coordsize="1251,2">
              <v:shape style="position:absolute;left:8066;top:6066;width:1251;height:2" coordorigin="8066,6066" coordsize="1251,0" path="m8066,6066l9317,6066e" filled="f" stroked="t" strokeweight=".954611pt" strokecolor="#4F4F4F">
                <v:path arrowok="t"/>
              </v:shape>
            </v:group>
            <v:group style="position:absolute;left:9260;top:6066;width:587;height:2" coordorigin="9260,6066" coordsize="587,2">
              <v:shape style="position:absolute;left:9260;top:6066;width:587;height:2" coordorigin="9260,6066" coordsize="587,0" path="m9260,6066l9847,6066e" filled="f" stroked="t" strokeweight=".477306pt" strokecolor="#232323">
                <v:path arrowok="t"/>
              </v:shape>
            </v:group>
            <v:group style="position:absolute;left:9790;top:6064;width:1804;height:2" coordorigin="9790,6064" coordsize="1804,2">
              <v:shape style="position:absolute;left:9790;top:6064;width:1804;height:2" coordorigin="9790,6064" coordsize="1804,0" path="m9790,6064l11594,6064e" filled="f" stroked="t" strokeweight=".954611pt" strokecolor="#4F4F4F">
                <v:path arrowok="t"/>
              </v:shape>
            </v:group>
            <v:group style="position:absolute;left:2277;top:6033;width:2;height:311" coordorigin="2277,6033" coordsize="2,311">
              <v:shape style="position:absolute;left:2277;top:6033;width:2;height:311" coordorigin="2277,6033" coordsize="0,311" path="m2277,6344l2277,6033e" filled="f" stroked="t" strokeweight=".715958pt" strokecolor="#3F3F3F">
                <v:path arrowok="t"/>
              </v:shape>
            </v:group>
            <v:group style="position:absolute;left:7646;top:6056;width:2;height:728" coordorigin="7646,6056" coordsize="2,728">
              <v:shape style="position:absolute;left:7646;top:6056;width:2;height:728" coordorigin="7646,6056" coordsize="0,728" path="m7646,6784l7646,6056e" filled="f" stroked="t" strokeweight=".477306pt" strokecolor="#4B4B4B">
                <v:path arrowok="t"/>
              </v:shape>
            </v:group>
            <v:group style="position:absolute;left:2267;top:6526;width:2592;height:2" coordorigin="2267,6526" coordsize="2592,2">
              <v:shape style="position:absolute;left:2267;top:6526;width:2592;height:2" coordorigin="2267,6526" coordsize="2592,0" path="m2267,6526l4859,6526e" filled="f" stroked="t" strokeweight=".954611pt" strokecolor="#575757">
                <v:path arrowok="t"/>
              </v:shape>
            </v:group>
            <v:group style="position:absolute;left:4783;top:6526;width:368;height:2" coordorigin="4783,6526" coordsize="368,2">
              <v:shape style="position:absolute;left:4783;top:6526;width:368;height:2" coordorigin="4783,6526" coordsize="368,0" path="m4783,6526l5150,6526e" filled="f" stroked="t" strokeweight=".477306pt" strokecolor="#1F1F1F">
                <v:path arrowok="t"/>
              </v:shape>
            </v:group>
            <v:group style="position:absolute;left:5093;top:6528;width:449;height:2" coordorigin="5093,6528" coordsize="449,2">
              <v:shape style="position:absolute;left:5093;top:6528;width:449;height:2" coordorigin="5093,6528" coordsize="449,0" path="m5093,6528l5542,6528e" filled="f" stroked="t" strokeweight=".477306pt" strokecolor="#343434">
                <v:path arrowok="t"/>
              </v:shape>
            </v:group>
            <v:group style="position:absolute;left:5355;top:6528;width:6248;height:2" coordorigin="5355,6528" coordsize="6248,2">
              <v:shape style="position:absolute;left:5355;top:6528;width:6248;height:2" coordorigin="5355,6528" coordsize="6248,0" path="m5355,6528l11603,6528e" filled="f" stroked="t" strokeweight=".954611pt" strokecolor="#4F4F4F">
                <v:path arrowok="t"/>
              </v:shape>
            </v:group>
            <v:group style="position:absolute;left:2272;top:6767;width:3618;height:2" coordorigin="2272,6767" coordsize="3618,2">
              <v:shape style="position:absolute;left:2272;top:6767;width:3618;height:2" coordorigin="2272,6767" coordsize="3618,0" path="m2272,6767l5890,6767e" filled="f" stroked="t" strokeweight=".954611pt" strokecolor="#4B4B4B">
                <v:path arrowok="t"/>
              </v:shape>
            </v:group>
            <v:group style="position:absolute;left:5833;top:6770;width:315;height:2" coordorigin="5833,6770" coordsize="315,2">
              <v:shape style="position:absolute;left:5833;top:6770;width:315;height:2" coordorigin="5833,6770" coordsize="315,0" path="m5833,6770l6148,6770e" filled="f" stroked="t" strokeweight=".477306pt" strokecolor="#181818">
                <v:path arrowok="t"/>
              </v:shape>
            </v:group>
            <v:group style="position:absolute;left:6090;top:6770;width:2687;height:2" coordorigin="6090,6770" coordsize="2687,2">
              <v:shape style="position:absolute;left:6090;top:6770;width:2687;height:2" coordorigin="6090,6770" coordsize="2687,0" path="m6090,6770l8778,6770e" filled="f" stroked="t" strokeweight=".954611pt" strokecolor="#545454">
                <v:path arrowok="t"/>
              </v:shape>
            </v:group>
            <v:group style="position:absolute;left:8720;top:6770;width:329;height:2" coordorigin="8720,6770" coordsize="329,2">
              <v:shape style="position:absolute;left:8720;top:6770;width:329;height:2" coordorigin="8720,6770" coordsize="329,0" path="m8720,6770l9050,6770e" filled="f" stroked="t" strokeweight=".477306pt" strokecolor="#282828">
                <v:path arrowok="t"/>
              </v:shape>
            </v:group>
            <v:group style="position:absolute;left:8992;top:6772;width:2616;height:2" coordorigin="8992,6772" coordsize="2616,2">
              <v:shape style="position:absolute;left:8992;top:6772;width:2616;height:2" coordorigin="8992,6772" coordsize="2616,0" path="m8992,6772l11608,6772e" filled="f" stroked="t" strokeweight=".954611pt" strokecolor="#4F4F4F">
                <v:path arrowok="t"/>
              </v:shape>
            </v:group>
            <v:group style="position:absolute;left:239;top:7007;width:11369;height:2" coordorigin="239,7007" coordsize="11369,2">
              <v:shape style="position:absolute;left:239;top:7007;width:11369;height:2" coordorigin="239,7007" coordsize="11369,0" path="m239,7007l11608,7007e" filled="f" stroked="t" strokeweight=".954611pt" strokecolor="#4F4F4F">
                <v:path arrowok="t"/>
              </v:shape>
            </v:group>
            <v:group style="position:absolute;left:2282;top:6746;width:2;height:1235" coordorigin="2282,6746" coordsize="2,1235">
              <v:shape style="position:absolute;left:2282;top:6746;width:2;height:1235" coordorigin="2282,6746" coordsize="0,1235" path="m2282,7981l2282,6746e" filled="f" stroked="t" strokeweight=".954611pt" strokecolor="#575757">
                <v:path arrowok="t"/>
              </v:shape>
            </v:group>
            <v:group style="position:absolute;left:11599;top:5099;width:2;height:3165" coordorigin="11599,5099" coordsize="2,3165">
              <v:shape style="position:absolute;left:11599;top:5099;width:2;height:3165" coordorigin="11599,5099" coordsize="0,3165" path="m11599,8264l11599,5099e" filled="f" stroked="t" strokeweight=".715958pt" strokecolor="#5B5B5B">
                <v:path arrowok="t"/>
              </v:shape>
            </v:group>
            <v:group style="position:absolute;left:248;top:7478;width:2048;height:2" coordorigin="248,7478" coordsize="2048,2">
              <v:shape style="position:absolute;left:248;top:7478;width:2048;height:2" coordorigin="248,7478" coordsize="2048,0" path="m248,7478l2296,7478e" filled="f" stroked="t" strokeweight=".715958pt" strokecolor="#383838">
                <v:path arrowok="t"/>
              </v:shape>
            </v:group>
            <v:group style="position:absolute;left:2219;top:7483;width:668;height:2" coordorigin="2219,7483" coordsize="668,2">
              <v:shape style="position:absolute;left:2219;top:7483;width:668;height:2" coordorigin="2219,7483" coordsize="668,0" path="m2219,7483l2888,7483e" filled="f" stroked="t" strokeweight=".477306pt" strokecolor="#1F1F1F">
                <v:path arrowok="t"/>
              </v:shape>
            </v:group>
            <v:group style="position:absolute;left:2830;top:7481;width:1718;height:2" coordorigin="2830,7481" coordsize="1718,2">
              <v:shape style="position:absolute;left:2830;top:7481;width:1718;height:2" coordorigin="2830,7481" coordsize="1718,0" path="m2830,7481l4549,7481e" filled="f" stroked="t" strokeweight=".954611pt" strokecolor="#545454">
                <v:path arrowok="t"/>
              </v:shape>
            </v:group>
            <v:group style="position:absolute;left:4491;top:7483;width:659;height:2" coordorigin="4491,7483" coordsize="659,2">
              <v:shape style="position:absolute;left:4491;top:7483;width:659;height:2" coordorigin="4491,7483" coordsize="659,0" path="m4491,7483l5150,7483e" filled="f" stroked="t" strokeweight=".477306pt" strokecolor="#131313">
                <v:path arrowok="t"/>
              </v:shape>
            </v:group>
            <v:group style="position:absolute;left:5093;top:7486;width:449;height:2" coordorigin="5093,7486" coordsize="449,2">
              <v:shape style="position:absolute;left:5093;top:7486;width:449;height:2" coordorigin="5093,7486" coordsize="449,0" path="m5093,7486l5542,7486e" filled="f" stroked="t" strokeweight=".715958pt" strokecolor="#343434">
                <v:path arrowok="t"/>
              </v:shape>
            </v:group>
            <v:group style="position:absolute;left:5336;top:7486;width:6272;height:2" coordorigin="5336,7486" coordsize="6272,2">
              <v:shape style="position:absolute;left:5336;top:7486;width:6272;height:2" coordorigin="5336,7486" coordsize="6272,0" path="m5336,7486l11608,7486e" filled="f" stroked="t" strokeweight=".954611pt" strokecolor="#4B4B4B">
                <v:path arrowok="t"/>
              </v:shape>
            </v:group>
            <v:group style="position:absolute;left:4833;top:7478;width:2;height:661" coordorigin="4833,7478" coordsize="2,661">
              <v:shape style="position:absolute;left:4833;top:7478;width:2;height:661" coordorigin="4833,7478" coordsize="0,661" path="m4833,8139l4833,7478e" filled="f" stroked="t" strokeweight=".954611pt" strokecolor="#3F3F3F">
                <v:path arrowok="t"/>
              </v:shape>
            </v:group>
            <v:group style="position:absolute;left:4826;top:7727;width:3298;height:2" coordorigin="4826,7727" coordsize="3298,2">
              <v:shape style="position:absolute;left:4826;top:7727;width:3298;height:2" coordorigin="4826,7727" coordsize="3298,0" path="m4826,7727l8124,7727e" filled="f" stroked="t" strokeweight=".715958pt" strokecolor="#484848">
                <v:path arrowok="t"/>
              </v:shape>
            </v:group>
            <v:group style="position:absolute;left:8066;top:7727;width:983;height:2" coordorigin="8066,7727" coordsize="983,2">
              <v:shape style="position:absolute;left:8066;top:7727;width:983;height:2" coordorigin="8066,7727" coordsize="983,0" path="m8066,7727l9050,7727e" filled="f" stroked="t" strokeweight=".477306pt" strokecolor="#232323">
                <v:path arrowok="t"/>
              </v:shape>
            </v:group>
            <v:group style="position:absolute;left:8992;top:7730;width:325;height:2" coordorigin="8992,7730" coordsize="325,2">
              <v:shape style="position:absolute;left:8992;top:7730;width:325;height:2" coordorigin="8992,7730" coordsize="325,0" path="m8992,7730l9317,7730e" filled="f" stroked="t" strokeweight=".477306pt" strokecolor="#383838">
                <v:path arrowok="t"/>
              </v:shape>
            </v:group>
            <v:group style="position:absolute;left:9164;top:7730;width:2444;height:2" coordorigin="9164,7730" coordsize="2444,2">
              <v:shape style="position:absolute;left:9164;top:7730;width:2444;height:2" coordorigin="9164,7730" coordsize="2444,0" path="m9164,7730l11608,7730e" filled="f" stroked="t" strokeweight=".954611pt" strokecolor="#4F4F4F">
                <v:path arrowok="t"/>
              </v:shape>
            </v:group>
            <v:group style="position:absolute;left:4826;top:7969;width:6783;height:2" coordorigin="4826,7969" coordsize="6783,2">
              <v:shape style="position:absolute;left:4826;top:7969;width:6783;height:2" coordorigin="4826,7969" coordsize="6783,0" path="m4826,7969l11608,7969e" filled="f" stroked="t" strokeweight=".715958pt" strokecolor="#4B4B4B">
                <v:path arrowok="t"/>
              </v:shape>
            </v:group>
            <v:group style="position:absolute;left:9479;top:7972;width:368;height:2" coordorigin="9479,7972" coordsize="368,2">
              <v:shape style="position:absolute;left:9479;top:7972;width:368;height:2" coordorigin="9479,7972" coordsize="368,0" path="m9479,7972l9847,7972e" filled="f" stroked="t" strokeweight=".477306pt" strokecolor="#282828">
                <v:path arrowok="t"/>
              </v:shape>
            </v:group>
            <v:group style="position:absolute;left:243;top:8201;width:3298;height:2" coordorigin="243,8201" coordsize="3298,2">
              <v:shape style="position:absolute;left:243;top:8201;width:3298;height:2" coordorigin="243,8201" coordsize="3298,0" path="m243,8201l3542,8201e" filled="f" stroked="t" strokeweight=".954611pt" strokecolor="#575757">
                <v:path arrowok="t"/>
              </v:shape>
            </v:group>
            <v:group style="position:absolute;left:3484;top:8206;width:305;height:2" coordorigin="3484,8206" coordsize="305,2">
              <v:shape style="position:absolute;left:3484;top:8206;width:305;height:2" coordorigin="3484,8206" coordsize="305,0" path="m3484,8206l3790,8206e" filled="f" stroked="t" strokeweight=".477306pt" strokecolor="#1C1C1C">
                <v:path arrowok="t"/>
              </v:shape>
            </v:group>
            <v:group style="position:absolute;left:3733;top:8206;width:816;height:2" coordorigin="3733,8206" coordsize="816,2">
              <v:shape style="position:absolute;left:3733;top:8206;width:816;height:2" coordorigin="3733,8206" coordsize="816,0" path="m3733,8206l4549,8206e" filled="f" stroked="t" strokeweight=".477306pt" strokecolor="#3B3B3B">
                <v:path arrowok="t"/>
              </v:shape>
            </v:group>
            <v:group style="position:absolute;left:4386;top:8209;width:1761;height:2" coordorigin="4386,8209" coordsize="1761,2">
              <v:shape style="position:absolute;left:4386;top:8209;width:1761;height:2" coordorigin="4386,8209" coordsize="1761,0" path="m4386,8209l6148,8209e" filled="f" stroked="t" strokeweight=".954611pt" strokecolor="#545454">
                <v:path arrowok="t"/>
              </v:shape>
            </v:group>
            <v:group style="position:absolute;left:4840;top:7924;width:2;height:292" coordorigin="4840,7924" coordsize="2,292">
              <v:shape style="position:absolute;left:4840;top:7924;width:2;height:292" coordorigin="4840,7924" coordsize="0,292" path="m4840,8216l4840,7924e" filled="f" stroked="t" strokeweight="1.193264pt" strokecolor="#3F3F3F">
                <v:path arrowok="t"/>
              </v:shape>
            </v:group>
            <v:group style="position:absolute;left:6090;top:8206;width:563;height:2" coordorigin="6090,8206" coordsize="563,2">
              <v:shape style="position:absolute;left:6090;top:8206;width:563;height:2" coordorigin="6090,8206" coordsize="563,0" path="m6090,8206l6654,8206e" filled="f" stroked="t" strokeweight=".477306pt" strokecolor="#383838">
                <v:path arrowok="t"/>
              </v:shape>
            </v:group>
            <v:group style="position:absolute;left:6582;top:8209;width:5026;height:2" coordorigin="6582,8209" coordsize="5026,2">
              <v:shape style="position:absolute;left:6582;top:8209;width:5026;height:2" coordorigin="6582,8209" coordsize="5026,0" path="m6582,8209l11608,8209e" filled="f" stroked="t" strokeweight=".954611pt" strokecolor="#4F4F4F">
                <v:path arrowok="t"/>
              </v:shape>
            </v:group>
            <v:group style="position:absolute;left:11601;top:8187;width:2;height:852" coordorigin="11601,8187" coordsize="2,852">
              <v:shape style="position:absolute;left:11601;top:8187;width:2;height:852" coordorigin="11601,8187" coordsize="0,852" path="m11601,9039l11601,8187e" filled="f" stroked="t" strokeweight=".477306pt" strokecolor="#444444">
                <v:path arrowok="t"/>
              </v:shape>
            </v:group>
            <v:group style="position:absolute;left:243;top:9010;width:2052;height:2" coordorigin="243,9010" coordsize="2052,2">
              <v:shape style="position:absolute;left:243;top:9010;width:2052;height:2" coordorigin="243,9010" coordsize="2052,0" path="m243,9010l2296,9010e" filled="f" stroked="t" strokeweight=".477306pt" strokecolor="#343434">
                <v:path arrowok="t"/>
              </v:shape>
            </v:group>
            <v:group style="position:absolute;left:2219;top:9013;width:2329;height:2" coordorigin="2219,9013" coordsize="2329,2">
              <v:shape style="position:absolute;left:2219;top:9013;width:2329;height:2" coordorigin="2219,9013" coordsize="2329,0" path="m2219,9013l4549,9013e" filled="f" stroked="t" strokeweight=".954611pt" strokecolor="#4F4F4F">
                <v:path arrowok="t"/>
              </v:shape>
            </v:group>
            <v:group style="position:absolute;left:4491;top:9013;width:358;height:2" coordorigin="4491,9013" coordsize="358,2">
              <v:shape style="position:absolute;left:4491;top:9013;width:358;height:2" coordorigin="4491,9013" coordsize="358,0" path="m4491,9013l4849,9013e" filled="f" stroked="t" strokeweight=".477306pt" strokecolor="#2F2F2F">
                <v:path arrowok="t"/>
              </v:shape>
            </v:group>
            <v:group style="position:absolute;left:4792;top:9015;width:358;height:2" coordorigin="4792,9015" coordsize="358,2">
              <v:shape style="position:absolute;left:4792;top:9015;width:358;height:2" coordorigin="4792,9015" coordsize="358,0" path="m4792,9015l5150,9015e" filled="f" stroked="t" strokeweight=".477306pt" strokecolor="#181818">
                <v:path arrowok="t"/>
              </v:shape>
            </v:group>
            <v:group style="position:absolute;left:5093;top:9013;width:6515;height:2" coordorigin="5093,9013" coordsize="6515,2">
              <v:shape style="position:absolute;left:5093;top:9013;width:6515;height:2" coordorigin="5093,9013" coordsize="6515,0" path="m5093,9013l11608,9013e" filled="f" stroked="t" strokeweight=".715958pt" strokecolor="#4F4F4F">
                <v:path arrowok="t"/>
              </v:shape>
            </v:group>
            <v:group style="position:absolute;left:8720;top:9010;width:329;height:2" coordorigin="8720,9010" coordsize="329,2">
              <v:shape style="position:absolute;left:8720;top:9010;width:329;height:2" coordorigin="8720,9010" coordsize="329,0" path="m8720,9010l9050,9010e" filled="f" stroked="t" strokeweight=".477306pt" strokecolor="#3F3F3F">
                <v:path arrowok="t"/>
              </v:shape>
            </v:group>
            <v:group style="position:absolute;left:2282;top:8963;width:2;height:2073" coordorigin="2282,8963" coordsize="2,2073">
              <v:shape style="position:absolute;left:2282;top:8963;width:2;height:2073" coordorigin="2282,8963" coordsize="0,2073" path="m2282,11036l2282,8963e" filled="f" stroked="t" strokeweight=".715958pt" strokecolor="#575757">
                <v:path arrowok="t"/>
              </v:shape>
            </v:group>
            <v:group style="position:absolute;left:11601;top:8852;width:2;height:1120" coordorigin="11601,8852" coordsize="2,1120">
              <v:shape style="position:absolute;left:11601;top:8852;width:2;height:1120" coordorigin="11601,8852" coordsize="0,1120" path="m11601,9973l11601,8852e" filled="f" stroked="t" strokeweight=".954611pt" strokecolor="#606060">
                <v:path arrowok="t"/>
              </v:shape>
            </v:group>
            <v:group style="position:absolute;left:248;top:9944;width:7876;height:2" coordorigin="248,9944" coordsize="7876,2">
              <v:shape style="position:absolute;left:248;top:9944;width:7876;height:2" coordorigin="248,9944" coordsize="7876,0" path="m248,9944l8124,9944e" filled="f" stroked="t" strokeweight=".954611pt" strokecolor="#4F4F4F">
                <v:path arrowok="t"/>
              </v:shape>
            </v:group>
            <v:group style="position:absolute;left:8066;top:9949;width:983;height:2" coordorigin="8066,9949" coordsize="983,2">
              <v:shape style="position:absolute;left:8066;top:9949;width:983;height:2" coordorigin="8066,9949" coordsize="983,0" path="m8066,9949l9050,9949e" filled="f" stroked="t" strokeweight=".477306pt" strokecolor="#282828">
                <v:path arrowok="t"/>
              </v:shape>
            </v:group>
            <v:group style="position:absolute;left:8992;top:9949;width:2616;height:2" coordorigin="8992,9949" coordsize="2616,2">
              <v:shape style="position:absolute;left:8992;top:9949;width:2616;height:2" coordorigin="8992,9949" coordsize="2616,0" path="m8992,9949l11608,9949e" filled="f" stroked="t" strokeweight=".715958pt" strokecolor="#484848">
                <v:path arrowok="t"/>
              </v:shape>
            </v:group>
            <v:group style="position:absolute;left:248;top:10188;width:5656;height:2" coordorigin="248,10188" coordsize="5656,2">
              <v:shape style="position:absolute;left:248;top:10188;width:5656;height:2" coordorigin="248,10188" coordsize="5656,0" path="m248,10188l5904,10188e" filled="f" stroked="t" strokeweight=".954611pt" strokecolor="#4F4F4F">
                <v:path arrowok="t"/>
              </v:shape>
            </v:group>
            <v:group style="position:absolute;left:5833;top:10188;width:821;height:2" coordorigin="5833,10188" coordsize="821,2">
              <v:shape style="position:absolute;left:5833;top:10188;width:821;height:2" coordorigin="5833,10188" coordsize="821,0" path="m5833,10188l6654,10188e" filled="f" stroked="t" strokeweight=".477306pt" strokecolor="#2B2B2B">
                <v:path arrowok="t"/>
              </v:shape>
            </v:group>
            <v:group style="position:absolute;left:6596;top:10186;width:1527;height:2" coordorigin="6596,10186" coordsize="1527,2">
              <v:shape style="position:absolute;left:6596;top:10186;width:1527;height:2" coordorigin="6596,10186" coordsize="1527,0" path="m6596,10186l8124,10186e" filled="f" stroked="t" strokeweight=".954611pt" strokecolor="#545454">
                <v:path arrowok="t"/>
              </v:shape>
            </v:group>
            <v:group style="position:absolute;left:8066;top:10188;width:983;height:2" coordorigin="8066,10188" coordsize="983,2">
              <v:shape style="position:absolute;left:8066;top:10188;width:983;height:2" coordorigin="8066,10188" coordsize="983,0" path="m8066,10188l9050,10188e" filled="f" stroked="t" strokeweight=".477306pt" strokecolor="#1F1F1F">
                <v:path arrowok="t"/>
              </v:shape>
            </v:group>
            <v:group style="position:absolute;left:8992;top:10188;width:1394;height:2" coordorigin="8992,10188" coordsize="1394,2">
              <v:shape style="position:absolute;left:8992;top:10188;width:1394;height:2" coordorigin="8992,10188" coordsize="1394,0" path="m8992,10188l10386,10188e" filled="f" stroked="t" strokeweight=".954611pt" strokecolor="#4B4B4B">
                <v:path arrowok="t"/>
              </v:shape>
            </v:group>
            <v:group style="position:absolute;left:10019;top:10188;width:1589;height:2" coordorigin="10019,10188" coordsize="1589,2">
              <v:shape style="position:absolute;left:10019;top:10188;width:1589;height:2" coordorigin="10019,10188" coordsize="1589,0" path="m10019,10188l11608,10188e" filled="f" stroked="t" strokeweight=".477306pt" strokecolor="#343434">
                <v:path arrowok="t"/>
              </v:shape>
            </v:group>
            <v:group style="position:absolute;left:11603;top:9896;width:2;height:311" coordorigin="11603,9896" coordsize="2,311">
              <v:shape style="position:absolute;left:11603;top:9896;width:2;height:311" coordorigin="11603,9896" coordsize="0,311" path="m11603,10207l11603,9896e" filled="f" stroked="t" strokeweight=".477306pt" strokecolor="#3F3F3F">
                <v:path arrowok="t"/>
              </v:shape>
            </v:group>
            <v:group style="position:absolute;left:253;top:10430;width:4296;height:2" coordorigin="253,10430" coordsize="4296,2">
              <v:shape style="position:absolute;left:253;top:10430;width:4296;height:2" coordorigin="253,10430" coordsize="4296,0" path="m253,10430l4549,10430e" filled="f" stroked="t" strokeweight=".715958pt" strokecolor="#4B4B4B">
                <v:path arrowok="t"/>
              </v:shape>
            </v:group>
            <v:group style="position:absolute;left:4491;top:10432;width:659;height:2" coordorigin="4491,10432" coordsize="659,2">
              <v:shape style="position:absolute;left:4491;top:10432;width:659;height:2" coordorigin="4491,10432" coordsize="659,0" path="m4491,10432l5150,10432e" filled="f" stroked="t" strokeweight=".477306pt" strokecolor="#232323">
                <v:path arrowok="t"/>
              </v:shape>
            </v:group>
            <v:group style="position:absolute;left:5093;top:10430;width:3685;height:2" coordorigin="5093,10430" coordsize="3685,2">
              <v:shape style="position:absolute;left:5093;top:10430;width:3685;height:2" coordorigin="5093,10430" coordsize="3685,0" path="m5093,10430l8778,10430e" filled="f" stroked="t" strokeweight=".954611pt" strokecolor="#545454">
                <v:path arrowok="t"/>
              </v:shape>
            </v:group>
            <v:group style="position:absolute;left:8720;top:10428;width:329;height:2" coordorigin="8720,10428" coordsize="329,2">
              <v:shape style="position:absolute;left:8720;top:10428;width:329;height:2" coordorigin="8720,10428" coordsize="329,0" path="m8720,10428l9050,10428e" filled="f" stroked="t" strokeweight=".477306pt" strokecolor="#3F3F3F">
                <v:path arrowok="t"/>
              </v:shape>
            </v:group>
            <v:group style="position:absolute;left:8969;top:10428;width:1418;height:2" coordorigin="8969,10428" coordsize="1418,2">
              <v:shape style="position:absolute;left:8969;top:10428;width:1418;height:2" coordorigin="8969,10428" coordsize="1418,0" path="m8969,10428l10386,10428e" filled="f" stroked="t" strokeweight=".954611pt" strokecolor="#545454">
                <v:path arrowok="t"/>
              </v:shape>
            </v:group>
            <v:group style="position:absolute;left:10019;top:10428;width:1594;height:2" coordorigin="10019,10428" coordsize="1594,2">
              <v:shape style="position:absolute;left:10019;top:10428;width:1594;height:2" coordorigin="10019,10428" coordsize="1594,0" path="m10019,10428l11613,10428e" filled="f" stroked="t" strokeweight=".477306pt" strokecolor="#383838">
                <v:path arrowok="t"/>
              </v:shape>
            </v:group>
            <v:group style="position:absolute;left:11606;top:10140;width:2;height:1269" coordorigin="11606,10140" coordsize="2,1269">
              <v:shape style="position:absolute;left:11606;top:10140;width:2;height:1269" coordorigin="11606,10140" coordsize="0,1269" path="m11606,11409l11606,10140e" filled="f" stroked="t" strokeweight=".477306pt" strokecolor="#646464">
                <v:path arrowok="t"/>
              </v:shape>
            </v:group>
            <v:group style="position:absolute;left:778;top:10904;width:4071;height:2" coordorigin="778,10904" coordsize="4071,2">
              <v:shape style="position:absolute;left:778;top:10904;width:4071;height:2" coordorigin="778,10904" coordsize="4071,0" path="m778,10904l4849,10904e" filled="f" stroked="t" strokeweight=".954611pt" strokecolor="#4F4F4F">
                <v:path arrowok="t"/>
              </v:shape>
            </v:group>
            <v:group style="position:absolute;left:4792;top:10902;width:358;height:2" coordorigin="4792,10902" coordsize="358,2">
              <v:shape style="position:absolute;left:4792;top:10902;width:358;height:2" coordorigin="4792,10902" coordsize="358,0" path="m4792,10902l5150,10902e" filled="f" stroked="t" strokeweight=".477306pt" strokecolor="#1F1F1F">
                <v:path arrowok="t"/>
              </v:shape>
            </v:group>
            <v:group style="position:absolute;left:5093;top:10902;width:1838;height:2" coordorigin="5093,10902" coordsize="1838,2">
              <v:shape style="position:absolute;left:5093;top:10902;width:1838;height:2" coordorigin="5093,10902" coordsize="1838,0" path="m5093,10902l6930,10902e" filled="f" stroked="t" strokeweight=".954611pt" strokecolor="#4F4F4F">
                <v:path arrowok="t"/>
              </v:shape>
            </v:group>
            <v:group style="position:absolute;left:6835;top:10902;width:492;height:2" coordorigin="6835,10902" coordsize="492,2">
              <v:shape style="position:absolute;left:6835;top:10902;width:492;height:2" coordorigin="6835,10902" coordsize="492,0" path="m6835,10902l7327,10902e" filled="f" stroked="t" strokeweight=".477306pt" strokecolor="#2F2F2F">
                <v:path arrowok="t"/>
              </v:shape>
            </v:group>
            <v:group style="position:absolute;left:7269;top:10899;width:1508;height:2" coordorigin="7269,10899" coordsize="1508,2">
              <v:shape style="position:absolute;left:7269;top:10899;width:1508;height:2" coordorigin="7269,10899" coordsize="1508,0" path="m7269,10899l8778,10899e" filled="f" stroked="t" strokeweight=".715958pt" strokecolor="#545454">
                <v:path arrowok="t"/>
              </v:shape>
            </v:group>
            <v:group style="position:absolute;left:8720;top:10897;width:329;height:2" coordorigin="8720,10897" coordsize="329,2">
              <v:shape style="position:absolute;left:8720;top:10897;width:329;height:2" coordorigin="8720,10897" coordsize="329,0" path="m8720,10897l9050,10897e" filled="f" stroked="t" strokeweight=".477306pt" strokecolor="#3B3B3B">
                <v:path arrowok="t"/>
              </v:shape>
            </v:group>
            <v:group style="position:absolute;left:8930;top:10894;width:2682;height:2" coordorigin="8930,10894" coordsize="2682,2">
              <v:shape style="position:absolute;left:8930;top:10894;width:2682;height:2" coordorigin="8930,10894" coordsize="2682,0" path="m8930,10894l11613,10894e" filled="f" stroked="t" strokeweight=".954611pt" strokecolor="#4F4F4F">
                <v:path arrowok="t"/>
              </v:shape>
            </v:group>
            <v:group style="position:absolute;left:2224;top:11151;width:663;height:2" coordorigin="2224,11151" coordsize="663,2">
              <v:shape style="position:absolute;left:2224;top:11151;width:663;height:2" coordorigin="2224,11151" coordsize="663,0" path="m2224,11151l2888,11151e" filled="f" stroked="t" strokeweight=".477306pt" strokecolor="#282828">
                <v:path arrowok="t"/>
              </v:shape>
            </v:group>
            <v:group style="position:absolute;left:2749;top:11146;width:4577;height:2" coordorigin="2749,11146" coordsize="4577,2">
              <v:shape style="position:absolute;left:2749;top:11146;width:4577;height:2" coordorigin="2749,11146" coordsize="4577,0" path="m2749,11146l7327,11146e" filled="f" stroked="t" strokeweight=".954611pt" strokecolor="#545454">
                <v:path arrowok="t"/>
              </v:shape>
            </v:group>
            <v:group style="position:absolute;left:253;top:11148;width:2038;height:2" coordorigin="253,11148" coordsize="2038,2">
              <v:shape style="position:absolute;left:253;top:11148;width:2038;height:2" coordorigin="253,11148" coordsize="2038,0" path="m253,11148l2291,11148e" filled="f" stroked="t" strokeweight=".715958pt" strokecolor="#4F4F4F">
                <v:path arrowok="t"/>
              </v:shape>
            </v:group>
            <v:group style="position:absolute;left:2284;top:10916;width:2;height:254" coordorigin="2284,10916" coordsize="2,254">
              <v:shape style="position:absolute;left:2284;top:10916;width:2;height:254" coordorigin="2284,10916" coordsize="0,254" path="m2284,11170l2284,10916e" filled="f" stroked="t" strokeweight=".477306pt" strokecolor="#3F3F3F">
                <v:path arrowok="t"/>
              </v:shape>
            </v:group>
            <v:group style="position:absolute;left:7269;top:11141;width:406;height:2" coordorigin="7269,11141" coordsize="406,2">
              <v:shape style="position:absolute;left:7269;top:11141;width:406;height:2" coordorigin="7269,11141" coordsize="406,0" path="m7269,11141l7675,11141e" filled="f" stroked="t" strokeweight=".477306pt" strokecolor="#232323">
                <v:path arrowok="t"/>
              </v:shape>
            </v:group>
            <v:group style="position:absolute;left:8992;top:11139;width:1408;height:2" coordorigin="8992,11139" coordsize="1408,2">
              <v:shape style="position:absolute;left:8992;top:11139;width:1408;height:2" coordorigin="8992,11139" coordsize="1408,0" path="m8992,11139l10400,11139e" filled="f" stroked="t" strokeweight=".715958pt" strokecolor="#4B4B4B">
                <v:path arrowok="t"/>
              </v:shape>
            </v:group>
            <v:group style="position:absolute;left:7618;top:11136;width:3995;height:2" coordorigin="7618,11136" coordsize="3995,2">
              <v:shape style="position:absolute;left:7618;top:11136;width:3995;height:2" coordorigin="7618,11136" coordsize="3995,0" path="m7618,11136l11613,11136e" filled="f" stroked="t" strokeweight=".954611pt" strokecolor="#545454">
                <v:path arrowok="t"/>
              </v:shape>
            </v:group>
            <v:group style="position:absolute;left:253;top:11388;width:1542;height:2" coordorigin="253,11388" coordsize="1542,2">
              <v:shape style="position:absolute;left:253;top:11388;width:1542;height:2" coordorigin="253,11388" coordsize="1542,0" path="m253,11388l1795,11388e" filled="f" stroked="t" strokeweight=".954611pt" strokecolor="#575757">
                <v:path arrowok="t"/>
              </v:shape>
            </v:group>
            <v:group style="position:absolute;left:2289;top:11093;width:2;height:311" coordorigin="2289,11093" coordsize="2,311">
              <v:shape style="position:absolute;left:2289;top:11093;width:2;height:311" coordorigin="2289,11093" coordsize="0,311" path="m2289,11404l2289,11093e" filled="f" stroked="t" strokeweight=".238653pt" strokecolor="#2F2F2F">
                <v:path arrowok="t"/>
              </v:shape>
            </v:group>
            <v:group style="position:absolute;left:1575;top:11385;width:3575;height:2" coordorigin="1575,11385" coordsize="3575,2">
              <v:shape style="position:absolute;left:1575;top:11385;width:3575;height:2" coordorigin="1575,11385" coordsize="3575,0" path="m1575,11385l5150,11385e" filled="f" stroked="t" strokeweight=".715958pt" strokecolor="#444444">
                <v:path arrowok="t"/>
              </v:shape>
            </v:group>
            <v:group style="position:absolute;left:4888;top:11388;width:1088;height:2" coordorigin="4888,11388" coordsize="1088,2">
              <v:shape style="position:absolute;left:4888;top:11388;width:1088;height:2" coordorigin="4888,11388" coordsize="1088,0" path="m4888,11388l5976,11388e" filled="f" stroked="t" strokeweight=".954611pt" strokecolor="#575757">
                <v:path arrowok="t"/>
              </v:shape>
            </v:group>
            <v:group style="position:absolute;left:5833;top:11390;width:315;height:2" coordorigin="5833,11390" coordsize="315,2">
              <v:shape style="position:absolute;left:5833;top:11390;width:315;height:2" coordorigin="5833,11390" coordsize="315,0" path="m5833,11390l6148,11390e" filled="f" stroked="t" strokeweight=".715958pt" strokecolor="#444444">
                <v:path arrowok="t"/>
              </v:shape>
            </v:group>
            <v:group style="position:absolute;left:7300;top:11136;width:2;height:1992" coordorigin="7300,11136" coordsize="2,1992">
              <v:shape style="position:absolute;left:7300;top:11136;width:2;height:1992" coordorigin="7300,11136" coordsize="0,1992" path="m7300,13128l7300,11136e" filled="f" stroked="t" strokeweight=".954611pt" strokecolor="#545454">
                <v:path arrowok="t"/>
              </v:shape>
            </v:group>
            <v:group style="position:absolute;left:6090;top:11380;width:5522;height:2" coordorigin="6090,11380" coordsize="5522,2">
              <v:shape style="position:absolute;left:6090;top:11380;width:5522;height:2" coordorigin="6090,11380" coordsize="5522,0" path="m6090,11380l11613,11380e" filled="f" stroked="t" strokeweight=".715958pt" strokecolor="#4F4F4F">
                <v:path arrowok="t"/>
              </v:shape>
            </v:group>
            <v:group style="position:absolute;left:1043;top:11333;width:2;height:579" coordorigin="1043,11333" coordsize="2,579">
              <v:shape style="position:absolute;left:1043;top:11333;width:2;height:579" coordorigin="1043,11333" coordsize="0,579" path="m1043,11912l1043,11333e" filled="f" stroked="t" strokeweight=".954611pt" strokecolor="#5B5B5B">
                <v:path arrowok="t"/>
              </v:shape>
            </v:group>
            <v:group style="position:absolute;left:11610;top:11333;width:2;height:795" coordorigin="11610,11333" coordsize="2,795">
              <v:shape style="position:absolute;left:11610;top:11333;width:2;height:795" coordorigin="11610,11333" coordsize="0,795" path="m11610,12127l11610,11333e" filled="f" stroked="t" strokeweight=".238653pt" strokecolor="#545454">
                <v:path arrowok="t"/>
              </v:shape>
            </v:group>
            <v:group style="position:absolute;left:1045;top:11854;width:2;height:273" coordorigin="1045,11854" coordsize="2,273">
              <v:shape style="position:absolute;left:1045;top:11854;width:2;height:273" coordorigin="1045,11854" coordsize="0,273" path="m1045,12127l1045,11854e" filled="f" stroked="t" strokeweight=".477306pt" strokecolor="#282828">
                <v:path arrowok="t"/>
              </v:shape>
            </v:group>
            <v:group style="position:absolute;left:1045;top:10978;width:2;height:4625" coordorigin="1045,10978" coordsize="2,4625">
              <v:shape style="position:absolute;left:1045;top:10978;width:2;height:4625" coordorigin="1045,10978" coordsize="0,4625" path="m1045,15603l1045,10978e" filled="f" stroked="t" strokeweight=".715958pt" strokecolor="#484848">
                <v:path arrowok="t"/>
              </v:shape>
            </v:group>
            <v:group style="position:absolute;left:11610;top:12070;width:2;height:579" coordorigin="11610,12070" coordsize="2,579">
              <v:shape style="position:absolute;left:11610;top:12070;width:2;height:579" coordorigin="11610,12070" coordsize="0,579" path="m11610,12649l11610,12070e" filled="f" stroked="t" strokeweight=".238653pt" strokecolor="#383838">
                <v:path arrowok="t"/>
              </v:shape>
            </v:group>
            <v:group style="position:absolute;left:5861;top:12118;width:2;height:321" coordorigin="5861,12118" coordsize="2,321">
              <v:shape style="position:absolute;left:5861;top:12118;width:2;height:321" coordorigin="5861,12118" coordsize="0,321" path="m5861,12438l5861,12118e" filled="f" stroked="t" strokeweight=".715958pt" strokecolor="#3F3F83">
                <v:path arrowok="t"/>
              </v:shape>
            </v:group>
            <v:group style="position:absolute;left:5527;top:12070;width:2;height:819" coordorigin="5527,12070" coordsize="2,819">
              <v:shape style="position:absolute;left:5527;top:12070;width:2;height:819" coordorigin="5527,12070" coordsize="0,819" path="m5527,12889l5527,12070e" filled="f" stroked="t" strokeweight=".954611pt" strokecolor="#3F4B8C">
                <v:path arrowok="t"/>
              </v:shape>
            </v:group>
            <v:group style="position:absolute;left:5861;top:12410;width:2;height:211" coordorigin="5861,12410" coordsize="2,211">
              <v:shape style="position:absolute;left:5861;top:12410;width:2;height:211" coordorigin="5861,12410" coordsize="0,211" path="m5861,12620l5861,12410e" filled="f" stroked="t" strokeweight="1.909222pt" strokecolor="#3B4493">
                <v:path arrowok="t"/>
              </v:shape>
            </v:group>
            <v:group style="position:absolute;left:5508;top:12472;width:2;height:383" coordorigin="5508,12472" coordsize="2,383">
              <v:shape style="position:absolute;left:5508;top:12472;width:2;height:383" coordorigin="5508,12472" coordsize="0,383" path="m5508,12855l5508,12472e" filled="f" stroked="t" strokeweight=".954611pt" strokecolor="#3B488C">
                <v:path arrowok="t"/>
              </v:shape>
            </v:group>
            <v:group style="position:absolute;left:5866;top:12558;width:2;height:345" coordorigin="5866,12558" coordsize="2,345">
              <v:shape style="position:absolute;left:5866;top:12558;width:2;height:345" coordorigin="5866,12558" coordsize="0,345" path="m5866,12903l5866,12558e" filled="f" stroked="t" strokeweight="1.909222pt" strokecolor="#3B448C">
                <v:path arrowok="t"/>
              </v:shape>
            </v:group>
            <v:group style="position:absolute;left:11610;top:12592;width:2;height:412" coordorigin="11610,12592" coordsize="2,412">
              <v:shape style="position:absolute;left:11610;top:12592;width:2;height:412" coordorigin="11610,12592" coordsize="0,412" path="m11610,13003l11610,12592e" filled="f" stroked="t" strokeweight=".238653pt" strokecolor="#676767">
                <v:path arrowok="t"/>
              </v:shape>
            </v:group>
            <v:group style="position:absolute;left:1041;top:12798;width:2;height:292" coordorigin="1041,12798" coordsize="2,292">
              <v:shape style="position:absolute;left:1041;top:12798;width:2;height:292" coordorigin="1041,12798" coordsize="0,292" path="m1041,13090l1041,12798e" filled="f" stroked="t" strokeweight=".477306pt" strokecolor="#3B3B3B">
                <v:path arrowok="t"/>
              </v:shape>
            </v:group>
            <v:group style="position:absolute;left:1623;top:11141;width:2;height:1949" coordorigin="1623,11141" coordsize="2,1949">
              <v:shape style="position:absolute;left:1623;top:11141;width:2;height:1949" coordorigin="1623,11141" coordsize="0,1949" path="m1623,13090l1623,11141e" filled="f" stroked="t" strokeweight=".954611pt" strokecolor="#575757">
                <v:path arrowok="t"/>
              </v:shape>
            </v:group>
            <v:group style="position:absolute;left:2284;top:11337;width:2;height:1752" coordorigin="2284,11337" coordsize="2,1752">
              <v:shape style="position:absolute;left:2284;top:11337;width:2;height:1752" coordorigin="2284,11337" coordsize="0,1752" path="m2284,13090l2284,11337e" filled="f" stroked="t" strokeweight=".477306pt" strokecolor="#606060">
                <v:path arrowok="t"/>
              </v:shape>
            </v:group>
            <v:group style="position:absolute;left:5847;top:12434;width:2;height:479" coordorigin="5847,12434" coordsize="2,479">
              <v:shape style="position:absolute;left:5847;top:12434;width:2;height:479" coordorigin="5847,12434" coordsize="0,479" path="m5847,12912l5847,12434e" filled="f" stroked="t" strokeweight="1.193264pt" strokecolor="#3F4493">
                <v:path arrowok="t"/>
              </v:shape>
            </v:group>
            <v:group style="position:absolute;left:1041;top:13032;width:2;height:378" coordorigin="1041,13032" coordsize="2,378">
              <v:shape style="position:absolute;left:1041;top:13032;width:2;height:378" coordorigin="1041,13032" coordsize="0,378" path="m1041,13410l1041,13032e" filled="f" stroked="t" strokeweight=".477306pt" strokecolor="#1F1F1F">
                <v:path arrowok="t"/>
              </v:shape>
            </v:group>
            <v:group style="position:absolute;left:1623;top:13032;width:2;height:546" coordorigin="1623,13032" coordsize="2,546">
              <v:shape style="position:absolute;left:1623;top:13032;width:2;height:546" coordorigin="1623,13032" coordsize="0,546" path="m1623,13578l1623,13032e" filled="f" stroked="t" strokeweight=".477306pt" strokecolor="#282828">
                <v:path arrowok="t"/>
              </v:shape>
            </v:group>
            <v:group style="position:absolute;left:2289;top:13032;width:2;height:321" coordorigin="2289,13032" coordsize="2,321">
              <v:shape style="position:absolute;left:2289;top:13032;width:2;height:321" coordorigin="2289,13032" coordsize="0,321" path="m2289,13353l2289,13032e" filled="f" stroked="t" strokeweight=".238653pt" strokecolor="#383838">
                <v:path arrowok="t"/>
              </v:shape>
            </v:group>
            <v:group style="position:absolute;left:7303;top:13032;width:2;height:321" coordorigin="7303,13032" coordsize="2,321">
              <v:shape style="position:absolute;left:7303;top:13032;width:2;height:321" coordorigin="7303,13032" coordsize="0,321" path="m7303,13353l7303,13032e" filled="f" stroked="t" strokeweight=".477306pt" strokecolor="#3B3B3B">
                <v:path arrowok="t"/>
              </v:shape>
            </v:group>
            <v:group style="position:absolute;left:11579;top:13061;width:2;height:1068" coordorigin="11579,13061" coordsize="2,1068">
              <v:shape style="position:absolute;left:11579;top:13061;width:2;height:1068" coordorigin="11579,13061" coordsize="0,1068" path="m11579,14129l11579,13061e" filled="f" stroked="t" strokeweight=".477306pt" strokecolor="#000000">
                <v:path arrowok="t"/>
              </v:shape>
            </v:group>
            <v:group style="position:absolute;left:2289;top:13295;width:2;height:282" coordorigin="2289,13295" coordsize="2,282">
              <v:shape style="position:absolute;left:2289;top:13295;width:2;height:282" coordorigin="2289,13295" coordsize="0,282" path="m2289,13578l2289,13295e" filled="f" stroked="t" strokeweight=".238653pt" strokecolor="#1C1C1C">
                <v:path arrowok="t"/>
              </v:shape>
            </v:group>
            <v:group style="position:absolute;left:7303;top:13295;width:2;height:278" coordorigin="7303,13295" coordsize="2,278">
              <v:shape style="position:absolute;left:7303;top:13295;width:2;height:278" coordorigin="7303,13295" coordsize="0,278" path="m7303,13573l7303,13295e" filled="f" stroked="t" strokeweight=".477306pt" strokecolor="#232323">
                <v:path arrowok="t"/>
              </v:shape>
            </v:group>
            <v:group style="position:absolute;left:224;top:13544;width:616;height:2" coordorigin="224,13544" coordsize="616,2">
              <v:shape style="position:absolute;left:224;top:13544;width:616;height:2" coordorigin="224,13544" coordsize="616,0" path="m224,13544l840,13544e" filled="f" stroked="t" strokeweight=".477306pt" strokecolor="#000000">
                <v:path arrowok="t"/>
              </v:shape>
            </v:group>
            <v:group style="position:absolute;left:840;top:13544;width:1422;height:2" coordorigin="840,13544" coordsize="1422,2">
              <v:shape style="position:absolute;left:840;top:13544;width:1422;height:2" coordorigin="840,13544" coordsize="1422,0" path="m840,13544l2262,13544e" filled="f" stroked="t" strokeweight=".477306pt" strokecolor="#131313">
                <v:path arrowok="t"/>
              </v:shape>
            </v:group>
            <v:group style="position:absolute;left:1628;top:13511;width:2;height:665" coordorigin="1628,13511" coordsize="2,665">
              <v:shape style="position:absolute;left:1628;top:13511;width:2;height:665" coordorigin="1628,13511" coordsize="0,665" path="m1628,14176l1628,13511e" filled="f" stroked="t" strokeweight=".954611pt" strokecolor="#575757">
                <v:path arrowok="t"/>
              </v:shape>
            </v:group>
            <v:group style="position:absolute;left:2289;top:13511;width:2;height:393" coordorigin="2289,13511" coordsize="2,393">
              <v:shape style="position:absolute;left:2289;top:13511;width:2;height:393" coordorigin="2289,13511" coordsize="0,393" path="m2289,13904l2289,13511e" filled="f" stroked="t" strokeweight=".238653pt" strokecolor="#3F3F3F">
                <v:path arrowok="t"/>
              </v:shape>
            </v:group>
            <v:group style="position:absolute;left:7308;top:13516;width:2;height:857" coordorigin="7308,13516" coordsize="2,857">
              <v:shape style="position:absolute;left:7308;top:13516;width:2;height:857" coordorigin="7308,13516" coordsize="0,857" path="m7308,14373l7308,13516e" filled="f" stroked="t" strokeweight=".715958pt" strokecolor="#4F4F4F">
                <v:path arrowok="t"/>
              </v:shape>
            </v:group>
            <v:group style="position:absolute;left:2289;top:13846;width:2;height:201" coordorigin="2289,13846" coordsize="2,201">
              <v:shape style="position:absolute;left:2289;top:13846;width:2;height:201" coordorigin="2289,13846" coordsize="0,201" path="m2289,14047l2289,13846e" filled="f" stroked="t" strokeweight=".238653pt" strokecolor="#646464">
                <v:path arrowok="t"/>
              </v:shape>
            </v:group>
            <v:group style="position:absolute;left:1045;top:14100;width:2;height:833" coordorigin="1045,14100" coordsize="2,833">
              <v:shape style="position:absolute;left:1045;top:14100;width:2;height:833" coordorigin="1045,14100" coordsize="0,833" path="m1045,14933l1045,14100e" filled="f" stroked="t" strokeweight=".477306pt" strokecolor="#1F1F1F">
                <v:path arrowok="t"/>
              </v:shape>
            </v:group>
            <v:group style="position:absolute;left:1628;top:14100;width:2;height:273" coordorigin="1628,14100" coordsize="2,273">
              <v:shape style="position:absolute;left:1628;top:14100;width:2;height:273" coordorigin="1628,14100" coordsize="0,273" path="m1628,14373l1628,14100e" filled="f" stroked="t" strokeweight=".477306pt" strokecolor="#3B3B3B">
                <v:path arrowok="t"/>
              </v:shape>
            </v:group>
            <v:group style="position:absolute;left:2258;top:14129;width:2;height:1446" coordorigin="2258,14129" coordsize="2,1446">
              <v:shape style="position:absolute;left:2258;top:14129;width:2;height:1446" coordorigin="2258,14129" coordsize="0,1446" path="m2258,15574l2258,14129e" filled="f" stroked="t" strokeweight=".477306pt" strokecolor="#000000">
                <v:path arrowok="t"/>
              </v:shape>
            </v:group>
            <v:group style="position:absolute;left:11610;top:14272;width:2;height:259" coordorigin="11610,14272" coordsize="2,259">
              <v:shape style="position:absolute;left:11610;top:14272;width:2;height:259" coordorigin="11610,14272" coordsize="0,259" path="m11610,14531l11610,14272e" filled="f" stroked="t" strokeweight=".238653pt" strokecolor="#878787">
                <v:path arrowok="t"/>
              </v:shape>
            </v:group>
            <v:group style="position:absolute;left:1628;top:14315;width:2;height:388" coordorigin="1628,14315" coordsize="2,388">
              <v:shape style="position:absolute;left:1628;top:14315;width:2;height:388" coordorigin="1628,14315" coordsize="0,388" path="m1628,14703l1628,14315e" filled="f" stroked="t" strokeweight=".477306pt" strokecolor="#1C1C1C">
                <v:path arrowok="t"/>
              </v:shape>
            </v:group>
            <v:group style="position:absolute;left:7310;top:14315;width:2;height:388" coordorigin="7310,14315" coordsize="2,388">
              <v:shape style="position:absolute;left:7310;top:14315;width:2;height:388" coordorigin="7310,14315" coordsize="0,388" path="m7310,14703l7310,14315e" filled="f" stroked="t" strokeweight=".477306pt" strokecolor="#343434">
                <v:path arrowok="t"/>
              </v:shape>
            </v:group>
            <v:group style="position:absolute;left:1632;top:14646;width:2;height:958" coordorigin="1632,14646" coordsize="2,958">
              <v:shape style="position:absolute;left:1632;top:14646;width:2;height:958" coordorigin="1632,14646" coordsize="0,958" path="m1632,15603l1632,14646e" filled="f" stroked="t" strokeweight=".715958pt" strokecolor="#545454">
                <v:path arrowok="t"/>
              </v:shape>
            </v:group>
            <v:group style="position:absolute;left:7315;top:14603;width:2;height:986" coordorigin="7315,14603" coordsize="2,986">
              <v:shape style="position:absolute;left:7315;top:14603;width:2;height:986" coordorigin="7315,14603" coordsize="0,986" path="m7315,15589l7315,14603e" filled="f" stroked="t" strokeweight=".715958pt" strokecolor="#4F4F4F">
                <v:path arrowok="t"/>
              </v:shape>
            </v:group>
            <v:group style="position:absolute;left:11579;top:14674;width:2;height:230" coordorigin="11579,14674" coordsize="2,230">
              <v:shape style="position:absolute;left:11579;top:14674;width:2;height:230" coordorigin="11579,14674" coordsize="0,230" path="m11579,14904l11579,14674e" filled="f" stroked="t" strokeweight=".477306pt" strokecolor="#000000">
                <v:path arrowok="t"/>
              </v:shape>
            </v:group>
            <v:group style="position:absolute;left:272;top:15594;width:329;height:2" coordorigin="272,15594" coordsize="329,2">
              <v:shape style="position:absolute;left:272;top:15594;width:329;height:2" coordorigin="272,15594" coordsize="329,0" path="m272,15594l601,15594e" filled="f" stroked="t" strokeweight=".477306pt" strokecolor="#383838">
                <v:path arrowok="t"/>
              </v:shape>
            </v:group>
            <v:group style="position:absolute;left:272;top:15594;width:2019;height:2" coordorigin="272,15594" coordsize="2019,2">
              <v:shape style="position:absolute;left:272;top:15594;width:2019;height:2" coordorigin="272,15594" coordsize="2019,0" path="m272,15594l2291,15594e" filled="f" stroked="t" strokeweight=".715958pt" strokecolor="#4B4B4B">
                <v:path arrowok="t"/>
              </v:shape>
            </v:group>
            <v:group style="position:absolute;left:2224;top:15594;width:663;height:2" coordorigin="2224,15594" coordsize="663,2">
              <v:shape style="position:absolute;left:2224;top:15594;width:663;height:2" coordorigin="2224,15594" coordsize="663,0" path="m2224,15594l2888,15594e" filled="f" stroked="t" strokeweight=".477306pt" strokecolor="#1F1F1F">
                <v:path arrowok="t"/>
              </v:shape>
            </v:group>
            <v:group style="position:absolute;left:2830;top:15589;width:224;height:2" coordorigin="2830,15589" coordsize="224,2">
              <v:shape style="position:absolute;left:2830;top:15589;width:224;height:2" coordorigin="2830,15589" coordsize="224,0" path="m2830,15589l3055,15589e" filled="f" stroked="t" strokeweight=".715958pt" strokecolor="#575757">
                <v:path arrowok="t"/>
              </v:shape>
            </v:group>
            <v:group style="position:absolute;left:4138;top:15589;width:2282;height:2" coordorigin="4138,15589" coordsize="2282,2">
              <v:shape style="position:absolute;left:4138;top:15589;width:2282;height:2" coordorigin="4138,15589" coordsize="2282,0" path="m4138,15589l6420,15589e" filled="f" stroked="t" strokeweight=".715958pt" strokecolor="#545454">
                <v:path arrowok="t"/>
              </v:shape>
            </v:group>
            <v:group style="position:absolute;left:2902;top:15586;width:8735;height:2" coordorigin="2902,15586" coordsize="8735,2">
              <v:shape style="position:absolute;left:2902;top:15586;width:8735;height:2" coordorigin="2902,15586" coordsize="8735,0" path="m2902,15586l11637,15586e" filled="f" stroked="t" strokeweight=".715958pt" strokecolor="#545454">
                <v:path arrowok="t"/>
              </v:shape>
            </v:group>
            <v:group style="position:absolute;left:8066;top:15579;width:711;height:2" coordorigin="8066,15579" coordsize="711,2">
              <v:shape style="position:absolute;left:8066;top:15579;width:711;height:2" coordorigin="8066,15579" coordsize="711,0" path="m8066,15579l8778,15579e" filled="f" stroked="t" strokeweight=".477306pt" strokecolor="#3B3B3B">
                <v:path arrowok="t"/>
              </v:shape>
            </v:group>
            <v:group style="position:absolute;left:9479;top:15570;width:368;height:2" coordorigin="9479,15570" coordsize="368,2">
              <v:shape style="position:absolute;left:9479;top:15570;width:368;height:2" coordorigin="9479,15570" coordsize="368,0" path="m9479,15570l9847,15570e" filled="f" stroked="t" strokeweight=".715958pt" strokecolor="#3F3F3F">
                <v:path arrowok="t"/>
              </v:shape>
            </v:group>
            <v:group style="position:absolute;left:8711;top:15572;width:2926;height:2" coordorigin="8711,15572" coordsize="2926,2">
              <v:shape style="position:absolute;left:8711;top:15572;width:2926;height:2" coordorigin="8711,15572" coordsize="2926,0" path="m8711,15572l11637,15572e" filled="f" stroked="t" strokeweight=".954611pt" strokecolor="#5B5B5B">
                <v:path arrowok="t"/>
              </v:shape>
            </v:group>
            <v:group style="position:absolute;left:11579;top:14904;width:2;height:675" coordorigin="11579,14904" coordsize="2,675">
              <v:shape style="position:absolute;left:11579;top:14904;width:2;height:675" coordorigin="11579,14904" coordsize="0,675" path="m11579,15579l11579,14904e" filled="f" stroked="t" strokeweight=".477306pt" strokecolor="#6B6B6B">
                <v:path arrowok="t"/>
              </v:shape>
            </v:group>
            <v:group style="position:absolute;left:9983;top:12266;width:180;height:314" coordorigin="9983,12266" coordsize="180,314">
              <v:shape style="position:absolute;left:9983;top:12266;width:180;height:314" coordorigin="9983,12266" coordsize="180,314" path="m9983,12266l10164,12266,10164,12580,9983,12580,9983,12266e" filled="t" fillcolor="#EDEDED" stroked="f">
                <v:path arrowok="t"/>
                <v:fill/>
              </v:shape>
            </v:group>
            <v:group style="position:absolute;left:9305;top:12567;width:92;height:256" coordorigin="9305,12567" coordsize="92,256">
              <v:shape style="position:absolute;left:9305;top:12567;width:92;height:256" coordorigin="9305,12567" coordsize="92,256" path="m9305,12567l9397,12567,9397,12822,9305,12822,9305,12567e" filled="t" fillcolor="#EDEDED" stroked="f">
                <v:path arrowok="t"/>
                <v:fill/>
              </v:shape>
            </v:group>
            <v:group style="position:absolute;left:9980;top:13020;width:2;height:350" coordorigin="9980,13020" coordsize="2,350">
              <v:shape style="position:absolute;left:9980;top:13020;width:2;height:350" coordorigin="9980,13020" coordsize="0,350" path="m9980,13370l9980,13020e" filled="f" stroked="t" strokeweight="2.8625pt" strokecolor="#EDEDED">
                <v:path arrowok="t"/>
              </v:shape>
            </v:group>
            <v:group style="position:absolute;left:9602;top:13506;width:2;height:323" coordorigin="9602,13506" coordsize="2,323">
              <v:shape style="position:absolute;left:9602;top:13506;width:2;height:323" coordorigin="9602,13506" coordsize="0,323" path="m9602,13829l9602,13506e" filled="f" stroked="t" strokeweight="3.17692pt" strokecolor="#EDEDED">
                <v:path arrowok="t"/>
              </v:shape>
            </v:group>
            <v:group style="position:absolute;left:8912;top:13825;width:158;height:188" coordorigin="8912,13825" coordsize="158,188">
              <v:shape style="position:absolute;left:8912;top:13825;width:158;height:188" coordorigin="8912,13825" coordsize="158,188" path="m8912,13825l9070,13825,9070,14013,8912,14013,8912,13825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27"/>
          <w:szCs w:val="27"/>
          <w:color w:val="2A2A2A"/>
          <w:w w:val="56"/>
        </w:rPr>
        <w:t>:</w:t>
      </w:r>
      <w:r>
        <w:rPr>
          <w:rFonts w:ascii="Arial" w:hAnsi="Arial" w:cs="Arial" w:eastAsia="Arial"/>
          <w:sz w:val="27"/>
          <w:szCs w:val="27"/>
          <w:color w:val="2A2A2A"/>
          <w:spacing w:val="-60"/>
          <w:w w:val="56"/>
        </w:rPr>
        <w:t>ı</w:t>
      </w:r>
      <w:r>
        <w:rPr>
          <w:rFonts w:ascii="Times New Roman" w:hAnsi="Times New Roman" w:cs="Times New Roman" w:eastAsia="Times New Roman"/>
          <w:sz w:val="12"/>
          <w:szCs w:val="12"/>
          <w:color w:val="2A2A2A"/>
          <w:spacing w:val="-8"/>
          <w:w w:val="82"/>
          <w:position w:val="15"/>
        </w:rPr>
        <w:t>«</w:t>
      </w:r>
      <w:r>
        <w:rPr>
          <w:rFonts w:ascii="Arial" w:hAnsi="Arial" w:cs="Arial" w:eastAsia="Arial"/>
          <w:sz w:val="27"/>
          <w:szCs w:val="27"/>
          <w:color w:val="2A2A2A"/>
          <w:spacing w:val="-8"/>
          <w:w w:val="56"/>
          <w:position w:val="0"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2A2A2A"/>
          <w:spacing w:val="-29"/>
          <w:w w:val="82"/>
          <w:position w:val="15"/>
        </w:rPr>
        <w:t>!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56"/>
          <w:position w:val="0"/>
        </w:rPr>
        <w:t>: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26" w:right="264"/>
        <w:jc w:val="center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424242"/>
          <w:spacing w:val="0"/>
          <w:w w:val="118"/>
        </w:rPr>
        <w:t>Ergün</w:t>
      </w:r>
      <w:r>
        <w:rPr>
          <w:rFonts w:ascii="Times New Roman" w:hAnsi="Times New Roman" w:cs="Times New Roman" w:eastAsia="Times New Roman"/>
          <w:sz w:val="28"/>
          <w:szCs w:val="28"/>
          <w:color w:val="424242"/>
          <w:spacing w:val="62"/>
          <w:w w:val="118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707072"/>
          <w:spacing w:val="0"/>
          <w:w w:val="103"/>
          <w:position w:val="2"/>
        </w:rPr>
        <w:t>Uı.YA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left="-37" w:right="73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A2A2A"/>
          <w:spacing w:val="0"/>
          <w:w w:val="77"/>
        </w:rPr>
        <w:t>Itfaiy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77"/>
        </w:rPr>
        <w:t>e</w:t>
      </w:r>
      <w:r>
        <w:rPr>
          <w:rFonts w:ascii="Arial" w:hAnsi="Arial" w:cs="Arial" w:eastAsia="Arial"/>
          <w:sz w:val="23"/>
          <w:szCs w:val="23"/>
          <w:color w:val="2A2A2A"/>
          <w:spacing w:val="20"/>
          <w:w w:val="77"/>
        </w:rPr>
        <w:t> </w:t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77"/>
        </w:rPr>
        <w:t>Güne</w:t>
      </w:r>
      <w:r>
        <w:rPr>
          <w:rFonts w:ascii="Arial" w:hAnsi="Arial" w:cs="Arial" w:eastAsia="Arial"/>
          <w:sz w:val="23"/>
          <w:szCs w:val="23"/>
          <w:color w:val="424242"/>
          <w:spacing w:val="0"/>
          <w:w w:val="77"/>
        </w:rPr>
        <w:t>y</w:t>
      </w:r>
      <w:r>
        <w:rPr>
          <w:rFonts w:ascii="Arial" w:hAnsi="Arial" w:cs="Arial" w:eastAsia="Arial"/>
          <w:sz w:val="23"/>
          <w:szCs w:val="23"/>
          <w:color w:val="424242"/>
          <w:spacing w:val="-8"/>
          <w:w w:val="77"/>
        </w:rPr>
        <w:t> 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77"/>
        </w:rPr>
        <w:t>Bölg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77"/>
        </w:rPr>
        <w:t>e</w:t>
      </w:r>
      <w:r>
        <w:rPr>
          <w:rFonts w:ascii="Arial" w:hAnsi="Arial" w:cs="Arial" w:eastAsia="Arial"/>
          <w:sz w:val="23"/>
          <w:szCs w:val="23"/>
          <w:color w:val="2A2A2A"/>
          <w:spacing w:val="4"/>
          <w:w w:val="77"/>
        </w:rPr>
        <w:t> </w:t>
      </w:r>
      <w:r>
        <w:rPr>
          <w:rFonts w:ascii="Arial" w:hAnsi="Arial" w:cs="Arial" w:eastAsia="Arial"/>
          <w:sz w:val="23"/>
          <w:szCs w:val="23"/>
          <w:color w:val="2A2A2A"/>
          <w:spacing w:val="0"/>
          <w:w w:val="80"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678" w:right="-96"/>
        <w:jc w:val="left"/>
        <w:rPr>
          <w:rFonts w:ascii="Times New Roman" w:hAnsi="Times New Roman" w:cs="Times New Roman" w:eastAsia="Times New Roman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37"/>
          <w:szCs w:val="37"/>
          <w:color w:val="3342AA"/>
          <w:spacing w:val="0"/>
          <w:w w:val="174"/>
          <w:i/>
        </w:rPr>
        <w:t>.2-</w:t>
      </w:r>
      <w:r>
        <w:rPr>
          <w:rFonts w:ascii="Times New Roman" w:hAnsi="Times New Roman" w:cs="Times New Roman" w:eastAsia="Times New Roman"/>
          <w:sz w:val="37"/>
          <w:szCs w:val="37"/>
          <w:color w:val="3342AA"/>
          <w:spacing w:val="0"/>
          <w:w w:val="174"/>
          <w:i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3342AA"/>
          <w:spacing w:val="0"/>
          <w:w w:val="174"/>
          <w:i/>
        </w:rPr>
        <w:t>5$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2" w:lineRule="exact"/>
        <w:ind w:right="-20"/>
        <w:jc w:val="left"/>
        <w:tabs>
          <w:tab w:pos="60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20"/>
          <w:szCs w:val="20"/>
          <w:color w:val="424242"/>
          <w:spacing w:val="-18"/>
          <w:w w:val="127"/>
          <w:position w:val="4"/>
        </w:rPr>
        <w:t>N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90"/>
          <w:position w:val="4"/>
        </w:rPr>
        <w:t>u</w:t>
      </w:r>
      <w:r>
        <w:rPr>
          <w:rFonts w:ascii="Arial" w:hAnsi="Arial" w:cs="Arial" w:eastAsia="Arial"/>
          <w:sz w:val="19"/>
          <w:szCs w:val="19"/>
          <w:color w:val="424242"/>
          <w:spacing w:val="-70"/>
          <w:w w:val="90"/>
          <w:position w:val="4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89"/>
          <w:position w:val="4"/>
        </w:rPr>
        <w:t>LAN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6"/>
          <w:szCs w:val="16"/>
          <w:color w:val="B1B5B5"/>
          <w:spacing w:val="0"/>
          <w:w w:val="181"/>
          <w:position w:val="-5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4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3"/>
          <w:position w:val="1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200"/>
          <w:cols w:num="3" w:equalWidth="0">
            <w:col w:w="830" w:space="1633"/>
            <w:col w:w="2180" w:space="607"/>
            <w:col w:w="6470"/>
          </w:cols>
        </w:sectPr>
      </w:pPr>
      <w:rPr/>
    </w:p>
    <w:p>
      <w:pPr>
        <w:spacing w:before="41" w:after="0" w:line="412" w:lineRule="exact"/>
        <w:ind w:left="1033" w:right="-20"/>
        <w:jc w:val="left"/>
        <w:tabs>
          <w:tab w:pos="3740" w:val="left"/>
          <w:tab w:pos="9700" w:val="left"/>
        </w:tabs>
        <w:rPr>
          <w:rFonts w:ascii="Courier New" w:hAnsi="Courier New" w:cs="Courier New" w:eastAsia="Courier New"/>
          <w:sz w:val="57"/>
          <w:szCs w:val="5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5.489014pt;margin-top:22.657227pt;width:56.293653pt;height:34.5pt;mso-position-horizontal-relative:page;mso-position-vertical-relative:paragraph;z-index:-17026" type="#_x0000_t202" filled="f" stroked="f">
            <v:textbox inset="0,0,0,0">
              <w:txbxContent>
                <w:p>
                  <w:pPr>
                    <w:spacing w:before="0" w:after="0" w:line="690" w:lineRule="exact"/>
                    <w:ind w:right="-143"/>
                    <w:jc w:val="left"/>
                    <w:rPr>
                      <w:rFonts w:ascii="Times New Roman" w:hAnsi="Times New Roman" w:cs="Times New Roman" w:eastAsia="Times New Roman"/>
                      <w:sz w:val="69"/>
                      <w:szCs w:val="6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757779"/>
                      <w:w w:val="146"/>
                      <w:i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757779"/>
                      <w:w w:val="147"/>
                      <w:i/>
                    </w:rPr>
                    <w:t>:1</w:t>
                  </w:r>
                  <w:r>
                    <w:rPr>
                      <w:rFonts w:ascii="Times New Roman" w:hAnsi="Times New Roman" w:cs="Times New Roman" w:eastAsia="Times New Roman"/>
                      <w:sz w:val="69"/>
                      <w:szCs w:val="69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63"/>
          <w:szCs w:val="63"/>
          <w:color w:val="343434"/>
          <w:spacing w:val="0"/>
          <w:w w:val="215"/>
          <w:position w:val="-29"/>
        </w:rPr>
        <w:t>1</w:t>
      </w:r>
      <w:r>
        <w:rPr>
          <w:rFonts w:ascii="Arial" w:hAnsi="Arial" w:cs="Arial" w:eastAsia="Arial"/>
          <w:sz w:val="63"/>
          <w:szCs w:val="63"/>
          <w:color w:val="343434"/>
          <w:spacing w:val="0"/>
          <w:w w:val="100"/>
          <w:position w:val="-29"/>
        </w:rPr>
        <w:tab/>
      </w:r>
      <w:r>
        <w:rPr>
          <w:rFonts w:ascii="Arial" w:hAnsi="Arial" w:cs="Arial" w:eastAsia="Arial"/>
          <w:sz w:val="63"/>
          <w:szCs w:val="63"/>
          <w:color w:val="343434"/>
          <w:spacing w:val="0"/>
          <w:w w:val="100"/>
          <w:position w:val="-29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4"/>
          <w:position w:val="-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</w:r>
      <w:r>
        <w:rPr>
          <w:rFonts w:ascii="Courier New" w:hAnsi="Courier New" w:cs="Courier New" w:eastAsia="Courier New"/>
          <w:sz w:val="57"/>
          <w:szCs w:val="57"/>
          <w:color w:val="858787"/>
          <w:spacing w:val="0"/>
          <w:w w:val="154"/>
          <w:position w:val="-14"/>
        </w:rPr>
        <w:t>•;</w:t>
      </w:r>
      <w:r>
        <w:rPr>
          <w:rFonts w:ascii="Courier New" w:hAnsi="Courier New" w:cs="Courier New" w:eastAsia="Courier New"/>
          <w:sz w:val="57"/>
          <w:szCs w:val="5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120" w:bottom="280" w:left="0" w:right="480"/>
        </w:sectPr>
      </w:pPr>
      <w:rPr/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168" w:lineRule="exact"/>
        <w:ind w:left="1013" w:right="166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86"/>
          <w:position w:val="-1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left="810" w:right="-52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43434"/>
          <w:spacing w:val="0"/>
          <w:w w:val="74"/>
        </w:rPr>
        <w:t>BÜYÜKŞEHIR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9" w:after="0" w:line="240" w:lineRule="auto"/>
        <w:ind w:left="469" w:right="4282"/>
        <w:jc w:val="center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14"/>
        </w:rPr>
        <w:t>G</w:t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284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26" w:after="0" w:line="240" w:lineRule="auto"/>
        <w:ind w:left="-34" w:right="359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0" w:right="480"/>
          <w:cols w:num="2" w:equalWidth="0">
            <w:col w:w="1622" w:space="1728"/>
            <w:col w:w="8090"/>
          </w:cols>
        </w:sectPr>
      </w:pPr>
      <w:rPr/>
    </w:p>
    <w:p>
      <w:pPr>
        <w:spacing w:before="0" w:after="0" w:line="241" w:lineRule="exact"/>
        <w:ind w:left="833" w:right="5066"/>
        <w:jc w:val="center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76" w:right="-20"/>
        <w:jc w:val="left"/>
        <w:tabs>
          <w:tab w:pos="1640" w:val="left"/>
          <w:tab w:pos="3240" w:val="left"/>
          <w:tab w:pos="560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08:40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</w:rPr>
        <w:t>tTel: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86" w:right="-20"/>
        <w:jc w:val="left"/>
        <w:tabs>
          <w:tab w:pos="1640" w:val="left"/>
          <w:tab w:pos="3240" w:val="left"/>
          <w:tab w:pos="458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20.0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3271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2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Karabajl!ar,Maliyecile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9203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86" w:right="-20"/>
        <w:jc w:val="left"/>
        <w:tabs>
          <w:tab w:pos="1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9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28"/>
        </w:rPr>
        <w:t>or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9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78"/>
        </w:rPr>
        <w:t>:a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bağ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Sitesi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9203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3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86" w:right="-20"/>
        <w:jc w:val="left"/>
        <w:tabs>
          <w:tab w:pos="1640" w:val="left"/>
          <w:tab w:pos="4480" w:val="left"/>
          <w:tab w:pos="7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5.152176pt;margin-top:6.352501pt;width:6.89976pt;height:18.5pt;mso-position-horizontal-relative:page;mso-position-vertical-relative:paragraph;z-index:-17024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6"/>
                    <w:jc w:val="left"/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37"/>
                      <w:szCs w:val="37"/>
                      <w:color w:val="343434"/>
                      <w:spacing w:val="0"/>
                      <w:w w:val="56"/>
                    </w:rPr>
                    <w:t>rr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yangını</w:t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8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2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9" w:lineRule="exact"/>
        <w:ind w:left="290" w:right="-20"/>
        <w:jc w:val="left"/>
        <w:tabs>
          <w:tab w:pos="384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4.405762pt;margin-top:.998391pt;width:22.360001pt;height:25pt;mso-position-horizontal-relative:page;mso-position-vertical-relative:paragraph;z-index:-17025" type="#_x0000_t202" filled="f" stroked="f">
            <v:textbox inset="0,0,0,0">
              <w:txbxContent>
                <w:p>
                  <w:pPr>
                    <w:spacing w:before="0" w:after="0" w:line="500" w:lineRule="exact"/>
                    <w:ind w:right="-115"/>
                    <w:jc w:val="left"/>
                    <w:rPr>
                      <w:rFonts w:ascii="Times New Roman" w:hAnsi="Times New Roman" w:cs="Times New Roman" w:eastAsia="Times New Roman"/>
                      <w:sz w:val="50"/>
                      <w:szCs w:val="5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444444"/>
                      <w:spacing w:val="0"/>
                      <w:w w:val="51"/>
                    </w:rPr>
                    <w:t>tşııp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4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4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5"/>
        </w:rPr>
        <w:t>apını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6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5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2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Kullamm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left="3717" w:right="-20"/>
        <w:jc w:val="left"/>
        <w:tabs>
          <w:tab w:pos="5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Beıonarnıe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343434"/>
          <w:spacing w:val="0"/>
          <w:w w:val="56"/>
        </w:rPr>
        <w:t>J</w:t>
      </w:r>
      <w:r>
        <w:rPr>
          <w:rFonts w:ascii="Times New Roman" w:hAnsi="Times New Roman" w:cs="Times New Roman" w:eastAsia="Times New Roman"/>
          <w:sz w:val="7"/>
          <w:szCs w:val="7"/>
          <w:color w:val="343434"/>
          <w:spacing w:val="0"/>
          <w:w w:val="56"/>
        </w:rPr>
        <w:t>   </w:t>
      </w:r>
      <w:r>
        <w:rPr>
          <w:rFonts w:ascii="Times New Roman" w:hAnsi="Times New Roman" w:cs="Times New Roman" w:eastAsia="Times New Roman"/>
          <w:sz w:val="7"/>
          <w:szCs w:val="7"/>
          <w:color w:val="343434"/>
          <w:spacing w:val="7"/>
          <w:w w:val="5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6"/>
          <w:w w:val="10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0"/>
          <w:w w:val="3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</w:rPr>
        <w:t>Çel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502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4"/>
          <w:w w:val="5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9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0" w:lineRule="exact"/>
        <w:ind w:left="68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2" w:after="0" w:line="299" w:lineRule="auto"/>
        <w:ind w:left="2199" w:right="3876" w:firstLine="-1918"/>
        <w:jc w:val="left"/>
        <w:tabs>
          <w:tab w:pos="2200" w:val="left"/>
          <w:tab w:pos="5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9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5"/>
        </w:rPr>
        <w:t>·a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7"/>
          <w:w w:val="95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Haldu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ENGiN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2" w:lineRule="exact"/>
        <w:ind w:left="2199" w:right="-20"/>
        <w:jc w:val="left"/>
        <w:tabs>
          <w:tab w:pos="474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!Maç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08:41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08:45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276" w:right="-20"/>
        <w:jc w:val="left"/>
        <w:tabs>
          <w:tab w:pos="2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245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76"/>
          <w:w w:val="24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41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81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757" w:right="443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2" w:lineRule="auto"/>
        <w:ind w:left="2218" w:right="4075" w:firstLine="2556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Şoför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1" w:lineRule="auto"/>
        <w:ind w:left="2218" w:right="2407" w:firstLine="-1932"/>
        <w:jc w:val="left"/>
        <w:tabs>
          <w:tab w:pos="474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203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20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44"/>
          <w:w w:val="2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88"/>
          <w:position w:val="1"/>
        </w:rPr>
        <w:t>jAraç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22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>A.</w:t>
      </w:r>
      <w:r>
        <w:rPr>
          <w:rFonts w:ascii="Arial" w:hAnsi="Arial" w:cs="Arial" w:eastAsia="Arial"/>
          <w:sz w:val="18"/>
          <w:szCs w:val="18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8" w:after="0" w:line="240" w:lineRule="auto"/>
        <w:ind w:left="22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76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6"/>
          <w:position w:val="2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6"/>
          <w:position w:val="2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6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2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2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4"/>
          <w:position w:val="2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5" w:after="0" w:line="214" w:lineRule="exact"/>
        <w:ind w:left="2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4716" w:right="384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ISöndürmede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88" w:lineRule="exact"/>
        <w:ind w:left="276" w:right="-20"/>
        <w:jc w:val="left"/>
        <w:tabs>
          <w:tab w:pos="2940" w:val="left"/>
          <w:tab w:pos="4760" w:val="left"/>
          <w:tab w:pos="6680" w:val="left"/>
          <w:tab w:pos="8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Söndüıme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Tüıii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Sulu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9"/>
          <w:w w:val="36"/>
          <w:position w:val="-3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3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left="4783" w:right="-20"/>
        <w:jc w:val="left"/>
        <w:tabs>
          <w:tab w:pos="6660" w:val="left"/>
          <w:tab w:pos="82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position w:val="1"/>
        </w:rPr>
        <w:t>1.5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70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42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57" w:lineRule="exact"/>
        <w:ind w:left="222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görmüştür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</w:rPr>
        <w:t>zar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5"/>
        </w:rPr>
        <w:t>yoktur.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480"/>
        </w:sectPr>
      </w:pPr>
      <w:rPr/>
    </w:p>
    <w:p>
      <w:pPr>
        <w:spacing w:before="38" w:after="0" w:line="240" w:lineRule="auto"/>
        <w:ind w:left="28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üzerinde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5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larda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olup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98"/>
          <w:position w:val="-1"/>
        </w:rPr>
        <w:t>yapı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1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1"/>
          <w:position w:val="-1"/>
        </w:rPr>
        <w:t>ve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480"/>
          <w:cols w:num="2" w:equalWidth="0">
            <w:col w:w="1995" w:space="261"/>
            <w:col w:w="9184"/>
          </w:cols>
        </w:sectPr>
      </w:pPr>
      <w:rPr/>
    </w:p>
    <w:p>
      <w:pPr>
        <w:spacing w:before="9" w:after="0" w:line="210" w:lineRule="exact"/>
        <w:ind w:left="2264" w:right="395" w:firstLine="-1978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5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oruşturmada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2"/>
          <w:position w:val="0"/>
        </w:rPr>
        <w:t>yol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9"/>
          <w:w w:val="103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0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B5B5B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kişileri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sönmemi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kun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üzerine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51"/>
          <w:position w:val="0"/>
        </w:rPr>
        <w:t>tması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6"/>
          <w:w w:val="151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düşürmesi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olabileceği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4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6" w:lineRule="auto"/>
        <w:ind w:left="276" w:right="3908"/>
        <w:jc w:val="left"/>
        <w:tabs>
          <w:tab w:pos="218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ISirketi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86" w:right="-20"/>
        <w:jc w:val="left"/>
        <w:tabs>
          <w:tab w:pos="2180" w:val="left"/>
          <w:tab w:pos="6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h'arih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20.05.2017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2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36"/>
          <w:w w:val="12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0"/>
          <w:position w:val="1"/>
        </w:rPr>
        <w:t>09:20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342" w:lineRule="auto"/>
        <w:ind w:left="2366" w:right="1195" w:firstLine="-2513"/>
        <w:jc w:val="left"/>
        <w:tabs>
          <w:tab w:pos="1080" w:val="left"/>
          <w:tab w:pos="1580" w:val="left"/>
          <w:tab w:pos="4880" w:val="left"/>
          <w:tab w:pos="8740" w:val="left"/>
          <w:tab w:pos="10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44444"/>
          <w:spacing w:val="-101"/>
          <w:w w:val="361"/>
          <w:position w:val="-10"/>
        </w:rPr>
        <w:t>-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12"/>
          <w:position w:val="0"/>
        </w:rPr>
        <w:t>V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Hata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646464"/>
          <w:position w:val="1"/>
        </w:rPr>
        <w:t>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646464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64646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u w:val="single" w:color="64646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646464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646464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64646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646464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646464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590" w:right="-20"/>
        <w:jc w:val="left"/>
        <w:tabs>
          <w:tab w:pos="5120" w:val="left"/>
          <w:tab w:pos="8900" w:val="left"/>
        </w:tabs>
        <w:rPr>
          <w:rFonts w:ascii="Times New Roman" w:hAnsi="Times New Roman" w:cs="Times New Roman" w:eastAsia="Times New Roman"/>
          <w:sz w:val="41"/>
          <w:szCs w:val="41"/>
        </w:rPr>
      </w:pPr>
      <w:rPr/>
      <w:r>
        <w:rPr>
          <w:rFonts w:ascii="Arial" w:hAnsi="Arial" w:cs="Arial" w:eastAsia="Arial"/>
          <w:sz w:val="25"/>
          <w:szCs w:val="25"/>
          <w:color w:val="444444"/>
          <w:spacing w:val="0"/>
          <w:w w:val="79"/>
          <w:position w:val="-4"/>
        </w:rPr>
        <w:t>·u</w:t>
      </w:r>
      <w:r>
        <w:rPr>
          <w:rFonts w:ascii="Arial" w:hAnsi="Arial" w:cs="Arial" w:eastAsia="Arial"/>
          <w:sz w:val="25"/>
          <w:szCs w:val="25"/>
          <w:color w:val="444444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5"/>
          <w:szCs w:val="25"/>
          <w:color w:val="44444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8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</w:r>
      <w:r>
        <w:rPr>
          <w:rFonts w:ascii="Arial" w:hAnsi="Arial" w:cs="Arial" w:eastAsia="Arial"/>
          <w:sz w:val="37"/>
          <w:szCs w:val="37"/>
          <w:color w:val="343434"/>
          <w:spacing w:val="0"/>
          <w:w w:val="265"/>
          <w:i/>
          <w:position w:val="-12"/>
        </w:rPr>
        <w:t>ı</w:t>
      </w:r>
      <w:r>
        <w:rPr>
          <w:rFonts w:ascii="Arial" w:hAnsi="Arial" w:cs="Arial" w:eastAsia="Arial"/>
          <w:sz w:val="37"/>
          <w:szCs w:val="37"/>
          <w:color w:val="343434"/>
          <w:spacing w:val="-107"/>
          <w:w w:val="265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343434"/>
          <w:spacing w:val="0"/>
          <w:w w:val="83"/>
          <w:i/>
          <w:position w:val="-12"/>
        </w:rPr>
        <w:t>'ol</w:t>
      </w:r>
      <w:r>
        <w:rPr>
          <w:rFonts w:ascii="Times New Roman" w:hAnsi="Times New Roman" w:cs="Times New Roman" w:eastAsia="Times New Roman"/>
          <w:sz w:val="41"/>
          <w:szCs w:val="41"/>
          <w:color w:val="343434"/>
          <w:spacing w:val="1"/>
          <w:w w:val="83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343434"/>
          <w:spacing w:val="0"/>
          <w:w w:val="100"/>
          <w:i/>
          <w:position w:val="-12"/>
        </w:rPr>
        <w:t>17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480"/>
        </w:sectPr>
      </w:pPr>
      <w:rPr/>
    </w:p>
    <w:p>
      <w:pPr>
        <w:spacing w:before="0" w:after="0" w:line="123" w:lineRule="exact"/>
        <w:ind w:right="-20"/>
        <w:jc w:val="right"/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651979pt;margin-top:.685136pt;width:5.1948pt;height:4pt;mso-position-horizontal-relative:page;mso-position-vertical-relative:paragraph;z-index:-17023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Times New Roman" w:hAnsi="Times New Roman" w:cs="Times New Roman" w:eastAsia="Times New Roman"/>
                      <w:sz w:val="8"/>
                      <w:szCs w:val="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343434"/>
                      <w:spacing w:val="0"/>
                      <w:w w:val="130"/>
                    </w:rPr>
                    <w:t>())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7"/>
          <w:szCs w:val="27"/>
          <w:color w:val="444444"/>
          <w:spacing w:val="0"/>
          <w:w w:val="67"/>
          <w:position w:val="-14"/>
        </w:rPr>
        <w:t>.c-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right="-161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-150"/>
          <w:w w:val="106"/>
          <w:position w:val="-14"/>
        </w:rPr>
        <w:t>M</w:t>
      </w:r>
      <w:r>
        <w:rPr>
          <w:rFonts w:ascii="Times New Roman" w:hAnsi="Times New Roman" w:cs="Times New Roman" w:eastAsia="Times New Roman"/>
          <w:sz w:val="81"/>
          <w:szCs w:val="81"/>
          <w:color w:val="343434"/>
          <w:spacing w:val="-90"/>
          <w:w w:val="122"/>
          <w:i/>
          <w:position w:val="-55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0"/>
          <w:w w:val="105"/>
          <w:position w:val="-14"/>
        </w:rPr>
        <w:t>ura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right="-170"/>
        <w:jc w:val="left"/>
        <w:tabs>
          <w:tab w:pos="376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7"/>
          <w:szCs w:val="87"/>
          <w:color w:val="313667"/>
          <w:spacing w:val="0"/>
          <w:w w:val="61"/>
          <w:i/>
          <w:position w:val="-68"/>
        </w:rPr>
        <w:t>!iv</w:t>
      </w:r>
      <w:r>
        <w:rPr>
          <w:rFonts w:ascii="Times New Roman" w:hAnsi="Times New Roman" w:cs="Times New Roman" w:eastAsia="Times New Roman"/>
          <w:sz w:val="87"/>
          <w:szCs w:val="87"/>
          <w:color w:val="313667"/>
          <w:spacing w:val="-41"/>
          <w:w w:val="61"/>
          <w:i/>
          <w:position w:val="-68"/>
        </w:rPr>
        <w:t> </w:t>
      </w:r>
      <w:r>
        <w:rPr>
          <w:rFonts w:ascii="Times New Roman" w:hAnsi="Times New Roman" w:cs="Times New Roman" w:eastAsia="Times New Roman"/>
          <w:sz w:val="87"/>
          <w:szCs w:val="87"/>
          <w:color w:val="313667"/>
          <w:spacing w:val="0"/>
          <w:w w:val="100"/>
          <w:i/>
          <w:position w:val="-68"/>
        </w:rPr>
        <w:tab/>
      </w:r>
      <w:r>
        <w:rPr>
          <w:rFonts w:ascii="Times New Roman" w:hAnsi="Times New Roman" w:cs="Times New Roman" w:eastAsia="Times New Roman"/>
          <w:sz w:val="87"/>
          <w:szCs w:val="87"/>
          <w:color w:val="313667"/>
          <w:spacing w:val="0"/>
          <w:w w:val="100"/>
          <w:i/>
          <w:position w:val="-68"/>
        </w:rPr>
      </w:r>
      <w:r>
        <w:rPr>
          <w:rFonts w:ascii="Arial" w:hAnsi="Arial" w:cs="Arial" w:eastAsia="Arial"/>
          <w:sz w:val="11"/>
          <w:szCs w:val="11"/>
          <w:color w:val="BDBFBD"/>
          <w:spacing w:val="0"/>
          <w:w w:val="61"/>
          <w:position w:val="-12"/>
        </w:rPr>
        <w:t>...,.,.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58" w:after="0" w:line="65" w:lineRule="exact"/>
        <w:ind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0"/>
          <w:w w:val="52"/>
          <w:position w:val="-11"/>
        </w:rPr>
        <w:t>....</w:t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0"/>
          <w:w w:val="52"/>
          <w:position w:val="-11"/>
        </w:rPr>
        <w:t>     </w:t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3"/>
          <w:w w:val="52"/>
          <w:position w:val="-1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DBFBD"/>
          <w:spacing w:val="2"/>
          <w:w w:val="54"/>
          <w:position w:val="-11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ACACAC"/>
          <w:spacing w:val="0"/>
          <w:w w:val="54"/>
          <w:position w:val="-11"/>
        </w:rPr>
        <w:t>...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480"/>
          <w:cols w:num="4" w:equalWidth="0">
            <w:col w:w="794" w:space="1681"/>
            <w:col w:w="597" w:space="2249"/>
            <w:col w:w="3886" w:space="41"/>
            <w:col w:w="2192"/>
          </w:cols>
        </w:sectPr>
      </w:pPr>
      <w:rPr/>
    </w:p>
    <w:p>
      <w:pPr>
        <w:spacing w:before="0" w:after="0" w:line="232" w:lineRule="exact"/>
        <w:ind w:left="609" w:right="-20"/>
        <w:jc w:val="left"/>
        <w:tabs>
          <w:tab w:pos="3460" w:val="left"/>
          <w:tab w:pos="8580" w:val="left"/>
          <w:tab w:pos="9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57"/>
          <w:szCs w:val="57"/>
          <w:color w:val="343434"/>
          <w:spacing w:val="0"/>
          <w:w w:val="77"/>
          <w:position w:val="-28"/>
        </w:rPr>
        <w:t>-</w:t>
      </w:r>
      <w:r>
        <w:rPr>
          <w:rFonts w:ascii="Arial" w:hAnsi="Arial" w:cs="Arial" w:eastAsia="Arial"/>
          <w:sz w:val="57"/>
          <w:szCs w:val="57"/>
          <w:color w:val="343434"/>
          <w:spacing w:val="0"/>
          <w:w w:val="100"/>
          <w:position w:val="-28"/>
        </w:rPr>
        <w:tab/>
      </w:r>
      <w:r>
        <w:rPr>
          <w:rFonts w:ascii="Arial" w:hAnsi="Arial" w:cs="Arial" w:eastAsia="Arial"/>
          <w:sz w:val="57"/>
          <w:szCs w:val="57"/>
          <w:color w:val="343434"/>
          <w:spacing w:val="0"/>
          <w:w w:val="100"/>
          <w:position w:val="-28"/>
        </w:rPr>
      </w:r>
      <w:r>
        <w:rPr>
          <w:rFonts w:ascii="Times New Roman" w:hAnsi="Times New Roman" w:cs="Times New Roman" w:eastAsia="Times New Roman"/>
          <w:sz w:val="51"/>
          <w:szCs w:val="51"/>
          <w:color w:val="343434"/>
          <w:spacing w:val="0"/>
          <w:w w:val="49"/>
          <w:position w:val="-34"/>
        </w:rPr>
        <w:t>h"</w:t>
      </w:r>
      <w:r>
        <w:rPr>
          <w:rFonts w:ascii="Times New Roman" w:hAnsi="Times New Roman" w:cs="Times New Roman" w:eastAsia="Times New Roman"/>
          <w:sz w:val="51"/>
          <w:szCs w:val="51"/>
          <w:color w:val="343434"/>
          <w:spacing w:val="0"/>
          <w:w w:val="100"/>
          <w:position w:val="-34"/>
        </w:rPr>
        <w:tab/>
      </w:r>
      <w:r>
        <w:rPr>
          <w:rFonts w:ascii="Times New Roman" w:hAnsi="Times New Roman" w:cs="Times New Roman" w:eastAsia="Times New Roman"/>
          <w:sz w:val="51"/>
          <w:szCs w:val="51"/>
          <w:color w:val="343434"/>
          <w:spacing w:val="0"/>
          <w:w w:val="100"/>
          <w:position w:val="-34"/>
        </w:rPr>
      </w:r>
      <w:r>
        <w:rPr>
          <w:rFonts w:ascii="Times New Roman" w:hAnsi="Times New Roman" w:cs="Times New Roman" w:eastAsia="Times New Roman"/>
          <w:sz w:val="20"/>
          <w:szCs w:val="20"/>
          <w:color w:val="757779"/>
          <w:spacing w:val="0"/>
          <w:w w:val="308"/>
          <w:position w:val="-43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757779"/>
          <w:spacing w:val="-68"/>
          <w:w w:val="308"/>
          <w:position w:val="-4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308"/>
          <w:position w:val="-43"/>
        </w:rPr>
        <w:t>tf;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100"/>
          <w:position w:val="-4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308"/>
          <w:position w:val="-43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-47"/>
          <w:w w:val="308"/>
          <w:position w:val="-4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444"/>
          <w:spacing w:val="0"/>
          <w:w w:val="308"/>
          <w:position w:val="-4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480"/>
        </w:sectPr>
      </w:pPr>
      <w:rPr/>
    </w:p>
    <w:p>
      <w:pPr>
        <w:spacing w:before="0" w:after="0" w:line="306" w:lineRule="exact"/>
        <w:ind w:left="562" w:right="-85"/>
        <w:jc w:val="left"/>
        <w:tabs>
          <w:tab w:pos="2380" w:val="left"/>
          <w:tab w:pos="2880" w:val="left"/>
          <w:tab w:pos="37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-11"/>
          <w:w w:val="93"/>
          <w:position w:val="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2"/>
          <w:position w:val="9"/>
        </w:rPr>
        <w:t>......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</w:r>
      <w:r>
        <w:rPr>
          <w:rFonts w:ascii="Arial" w:hAnsi="Arial" w:cs="Arial" w:eastAsia="Arial"/>
          <w:sz w:val="19"/>
          <w:szCs w:val="19"/>
          <w:color w:val="343434"/>
          <w:spacing w:val="8"/>
          <w:w w:val="100"/>
          <w:position w:val="-1"/>
        </w:rPr>
        <w:t>3</w:t>
      </w:r>
      <w:r>
        <w:rPr>
          <w:rFonts w:ascii="Arial" w:hAnsi="Arial" w:cs="Arial" w:eastAsia="Arial"/>
          <w:sz w:val="19"/>
          <w:szCs w:val="19"/>
          <w:color w:val="858787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858787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85878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79"/>
          <w:position w:val="-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14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  <w:position w:val="-1"/>
        </w:rPr>
        <w:t>Arrıi·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" w:lineRule="atLeast"/>
        <w:ind w:right="-6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444444"/>
          <w:spacing w:val="0"/>
          <w:w w:val="147"/>
          <w:i/>
        </w:rPr>
        <w:t>if,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86" w:after="0" w:line="295" w:lineRule="exact"/>
        <w:ind w:right="-20"/>
        <w:jc w:val="left"/>
        <w:tabs>
          <w:tab w:pos="900" w:val="left"/>
        </w:tabs>
        <w:rPr>
          <w:rFonts w:ascii="Times New Roman" w:hAnsi="Times New Roman" w:cs="Times New Roman" w:eastAsia="Times New Roman"/>
          <w:sz w:val="45"/>
          <w:szCs w:val="4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2"/>
          <w:szCs w:val="12"/>
          <w:color w:val="ACACAC"/>
          <w:spacing w:val="-8"/>
          <w:w w:val="121"/>
          <w:i/>
          <w:position w:val="-18"/>
        </w:rPr>
        <w:t>"</w:t>
      </w:r>
      <w:r>
        <w:rPr>
          <w:rFonts w:ascii="Times New Roman" w:hAnsi="Times New Roman" w:cs="Times New Roman" w:eastAsia="Times New Roman"/>
          <w:sz w:val="12"/>
          <w:szCs w:val="12"/>
          <w:color w:val="858787"/>
          <w:spacing w:val="0"/>
          <w:w w:val="158"/>
          <w:i/>
          <w:position w:val="-18"/>
        </w:rPr>
        <w:t>"'</w:t>
      </w:r>
      <w:r>
        <w:rPr>
          <w:rFonts w:ascii="Times New Roman" w:hAnsi="Times New Roman" w:cs="Times New Roman" w:eastAsia="Times New Roman"/>
          <w:sz w:val="12"/>
          <w:szCs w:val="12"/>
          <w:color w:val="858787"/>
          <w:spacing w:val="-9"/>
          <w:w w:val="158"/>
          <w:i/>
          <w:position w:val="-18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0"/>
          <w:w w:val="147"/>
          <w:i/>
          <w:position w:val="-18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0"/>
          <w:w w:val="100"/>
          <w:i/>
          <w:position w:val="-18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343434"/>
          <w:spacing w:val="0"/>
          <w:w w:val="100"/>
          <w:i/>
          <w:position w:val="-18"/>
        </w:rPr>
      </w:r>
      <w:r>
        <w:rPr>
          <w:rFonts w:ascii="Times New Roman" w:hAnsi="Times New Roman" w:cs="Times New Roman" w:eastAsia="Times New Roman"/>
          <w:sz w:val="45"/>
          <w:szCs w:val="45"/>
          <w:color w:val="5B5B5B"/>
          <w:spacing w:val="0"/>
          <w:w w:val="57"/>
          <w:position w:val="-18"/>
        </w:rPr>
        <w:t>J</w:t>
      </w:r>
      <w:r>
        <w:rPr>
          <w:rFonts w:ascii="Times New Roman" w:hAnsi="Times New Roman" w:cs="Times New Roman" w:eastAsia="Times New Roman"/>
          <w:sz w:val="45"/>
          <w:szCs w:val="4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480"/>
          <w:cols w:num="3" w:equalWidth="0">
            <w:col w:w="4313" w:space="4302"/>
            <w:col w:w="150" w:space="469"/>
            <w:col w:w="2206"/>
          </w:cols>
        </w:sectPr>
      </w:pPr>
      <w:rPr/>
    </w:p>
    <w:p>
      <w:pPr>
        <w:spacing w:before="0" w:after="0" w:line="13" w:lineRule="atLeast"/>
        <w:ind w:right="-20"/>
        <w:jc w:val="righ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ACACAC"/>
          <w:spacing w:val="-6"/>
          <w:w w:val="71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5B5B5B"/>
          <w:spacing w:val="0"/>
          <w:w w:val="90"/>
        </w:rPr>
        <w:t>li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0" w:after="0" w:line="99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0"/>
          <w:w w:val="60"/>
          <w:position w:val="-2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0"/>
          <w:w w:val="6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4"/>
          <w:w w:val="6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CACAC"/>
          <w:spacing w:val="0"/>
          <w:w w:val="73"/>
          <w:position w:val="-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3" w:lineRule="atLeast"/>
        <w:ind w:right="-20"/>
        <w:jc w:val="left"/>
        <w:tabs>
          <w:tab w:pos="62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Arial" w:hAnsi="Arial" w:cs="Arial" w:eastAsia="Arial"/>
          <w:sz w:val="21"/>
          <w:szCs w:val="21"/>
          <w:color w:val="444444"/>
          <w:spacing w:val="0"/>
          <w:w w:val="167"/>
          <w:position w:val="9"/>
        </w:rPr>
        <w:t>n</w:t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21"/>
          <w:szCs w:val="21"/>
          <w:color w:val="44444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7"/>
          <w:szCs w:val="27"/>
          <w:color w:val="5B5B5B"/>
          <w:spacing w:val="-4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100"/>
          <w:position w:val="0"/>
        </w:rPr>
        <w:t>ıTOPçu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3" w:lineRule="atLeast"/>
        <w:ind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1"/>
          <w:szCs w:val="31"/>
          <w:color w:val="ACACAC"/>
          <w:spacing w:val="-4"/>
          <w:w w:val="45"/>
        </w:rPr>
        <w:t>·</w:t>
      </w:r>
      <w:r>
        <w:rPr>
          <w:rFonts w:ascii="Times New Roman" w:hAnsi="Times New Roman" w:cs="Times New Roman" w:eastAsia="Times New Roman"/>
          <w:sz w:val="31"/>
          <w:szCs w:val="31"/>
          <w:color w:val="5B5B5B"/>
          <w:spacing w:val="0"/>
          <w:w w:val="99"/>
        </w:rPr>
        <w:t>ft</w:t>
      </w:r>
      <w:r>
        <w:rPr>
          <w:rFonts w:ascii="Times New Roman" w:hAnsi="Times New Roman" w:cs="Times New Roman" w:eastAsia="Times New Roman"/>
          <w:sz w:val="31"/>
          <w:szCs w:val="31"/>
          <w:color w:val="5B5B5B"/>
          <w:spacing w:val="3"/>
          <w:w w:val="99"/>
        </w:rPr>
        <w:t>l</w:t>
      </w:r>
      <w:r>
        <w:rPr>
          <w:rFonts w:ascii="Times New Roman" w:hAnsi="Times New Roman" w:cs="Times New Roman" w:eastAsia="Times New Roman"/>
          <w:sz w:val="31"/>
          <w:szCs w:val="31"/>
          <w:color w:val="757779"/>
          <w:spacing w:val="-2"/>
          <w:w w:val="112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color w:val="757779"/>
          <w:spacing w:val="-78"/>
          <w:w w:val="112"/>
        </w:rPr>
        <w:t>t</w:t>
      </w:r>
      <w:r>
        <w:rPr>
          <w:rFonts w:ascii="Times New Roman" w:hAnsi="Times New Roman" w:cs="Times New Roman" w:eastAsia="Times New Roman"/>
          <w:sz w:val="12"/>
          <w:szCs w:val="12"/>
          <w:color w:val="ACACAC"/>
          <w:spacing w:val="0"/>
          <w:w w:val="122"/>
          <w:i/>
          <w:position w:val="12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ACACAC"/>
          <w:spacing w:val="-13"/>
          <w:w w:val="121"/>
          <w:i/>
          <w:position w:val="12"/>
        </w:rPr>
        <w:t>'</w:t>
      </w:r>
      <w:r>
        <w:rPr>
          <w:rFonts w:ascii="Times New Roman" w:hAnsi="Times New Roman" w:cs="Times New Roman" w:eastAsia="Times New Roman"/>
          <w:sz w:val="31"/>
          <w:szCs w:val="31"/>
          <w:color w:val="757779"/>
          <w:spacing w:val="0"/>
          <w:w w:val="112"/>
          <w:position w:val="0"/>
        </w:rPr>
        <w:t>i</w:t>
      </w:r>
      <w:r>
        <w:rPr>
          <w:rFonts w:ascii="Times New Roman" w:hAnsi="Times New Roman" w:cs="Times New Roman" w:eastAsia="Times New Roman"/>
          <w:sz w:val="31"/>
          <w:szCs w:val="31"/>
          <w:color w:val="757779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DBFBD"/>
          <w:spacing w:val="-16"/>
          <w:w w:val="100"/>
          <w:i/>
          <w:position w:val="0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0"/>
          <w:w w:val="100"/>
          <w:i/>
          <w:position w:val="0"/>
        </w:rPr>
        <w:t>r</w:t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0"/>
          <w:w w:val="100"/>
          <w:i/>
          <w:position w:val="0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444444"/>
          <w:spacing w:val="40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757779"/>
          <w:spacing w:val="0"/>
          <w:w w:val="100"/>
          <w:i/>
          <w:position w:val="0"/>
        </w:rPr>
        <w:t>Q</w:t>
      </w:r>
      <w:r>
        <w:rPr>
          <w:rFonts w:ascii="Times New Roman" w:hAnsi="Times New Roman" w:cs="Times New Roman" w:eastAsia="Times New Roman"/>
          <w:sz w:val="27"/>
          <w:szCs w:val="27"/>
          <w:color w:val="757779"/>
          <w:spacing w:val="-42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4D5267"/>
          <w:spacing w:val="0"/>
          <w:w w:val="99"/>
          <w:i/>
          <w:position w:val="0"/>
        </w:rPr>
        <w:t>S</w:t>
      </w:r>
      <w:r>
        <w:rPr>
          <w:rFonts w:ascii="Times New Roman" w:hAnsi="Times New Roman" w:cs="Times New Roman" w:eastAsia="Times New Roman"/>
          <w:sz w:val="27"/>
          <w:szCs w:val="27"/>
          <w:color w:val="4D5267"/>
          <w:spacing w:val="-41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5B5B5B"/>
          <w:spacing w:val="2"/>
          <w:w w:val="116"/>
          <w:position w:val="0"/>
        </w:rPr>
        <w:t>P</w:t>
      </w:r>
      <w:r>
        <w:rPr>
          <w:rFonts w:ascii="Times New Roman" w:hAnsi="Times New Roman" w:cs="Times New Roman" w:eastAsia="Times New Roman"/>
          <w:sz w:val="31"/>
          <w:szCs w:val="31"/>
          <w:color w:val="97979A"/>
          <w:spacing w:val="0"/>
          <w:w w:val="62"/>
          <w:position w:val="0"/>
        </w:rPr>
        <w:t>'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480"/>
          <w:cols w:num="3" w:equalWidth="0">
            <w:col w:w="2588" w:space="454"/>
            <w:col w:w="5558" w:space="44"/>
            <w:col w:w="2796"/>
          </w:cols>
        </w:sectPr>
      </w:pPr>
      <w:rPr/>
    </w:p>
    <w:p>
      <w:pPr>
        <w:spacing w:before="0" w:after="0" w:line="108" w:lineRule="atLeast"/>
        <w:ind w:right="737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5B5B5B"/>
          <w:spacing w:val="0"/>
          <w:w w:val="88"/>
        </w:rPr>
        <w:t>b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0" w:after="0" w:line="71" w:lineRule="exact"/>
        <w:ind w:right="-20"/>
        <w:jc w:val="right"/>
        <w:tabs>
          <w:tab w:pos="92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23"/>
          <w:szCs w:val="23"/>
          <w:color w:val="343434"/>
          <w:w w:val="80"/>
          <w:position w:val="-15"/>
        </w:rPr>
        <w:t>Itf</w:t>
      </w:r>
      <w:r>
        <w:rPr>
          <w:rFonts w:ascii="Arial" w:hAnsi="Arial" w:cs="Arial" w:eastAsia="Arial"/>
          <w:sz w:val="23"/>
          <w:szCs w:val="23"/>
          <w:color w:val="343434"/>
          <w:spacing w:val="8"/>
          <w:w w:val="81"/>
          <w:position w:val="-15"/>
        </w:rPr>
        <w:t>a</w:t>
      </w:r>
      <w:r>
        <w:rPr>
          <w:rFonts w:ascii="Arial" w:hAnsi="Arial" w:cs="Arial" w:eastAsia="Arial"/>
          <w:sz w:val="23"/>
          <w:szCs w:val="23"/>
          <w:color w:val="5B5B5B"/>
          <w:spacing w:val="0"/>
          <w:w w:val="82"/>
          <w:position w:val="-15"/>
        </w:rPr>
        <w:t>'</w:t>
      </w:r>
      <w:r>
        <w:rPr>
          <w:rFonts w:ascii="Arial" w:hAnsi="Arial" w:cs="Arial" w:eastAsia="Arial"/>
          <w:sz w:val="23"/>
          <w:szCs w:val="23"/>
          <w:color w:val="5B5B5B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23"/>
          <w:szCs w:val="23"/>
          <w:color w:val="5B5B5B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26"/>
          <w:szCs w:val="26"/>
          <w:color w:val="444444"/>
          <w:spacing w:val="0"/>
          <w:w w:val="91"/>
          <w:position w:val="-19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37" w:lineRule="atLeast"/>
        <w:ind w:right="-7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un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ENGİN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" w:lineRule="atLeast"/>
        <w:ind w:right="-79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5B5B5B"/>
          <w:w w:val="56"/>
        </w:rPr>
        <w:t>ıc;</w:t>
      </w:r>
      <w:r>
        <w:rPr>
          <w:rFonts w:ascii="Times New Roman" w:hAnsi="Times New Roman" w:cs="Times New Roman" w:eastAsia="Times New Roman"/>
          <w:sz w:val="25"/>
          <w:szCs w:val="25"/>
          <w:color w:val="5B5B5B"/>
          <w:spacing w:val="-46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343434"/>
          <w:spacing w:val="-2"/>
          <w:w w:val="103"/>
        </w:rPr>
        <w:t>l</w:t>
      </w:r>
      <w:r>
        <w:rPr>
          <w:rFonts w:ascii="Arial" w:hAnsi="Arial" w:cs="Arial" w:eastAsia="Arial"/>
          <w:sz w:val="26"/>
          <w:szCs w:val="26"/>
          <w:color w:val="343434"/>
          <w:spacing w:val="-58"/>
          <w:w w:val="104"/>
        </w:rPr>
        <w:t>i</w:t>
      </w:r>
      <w:r>
        <w:rPr>
          <w:rFonts w:ascii="Arial" w:hAnsi="Arial" w:cs="Arial" w:eastAsia="Arial"/>
          <w:sz w:val="26"/>
          <w:szCs w:val="26"/>
          <w:color w:val="343434"/>
          <w:spacing w:val="-23"/>
          <w:w w:val="103"/>
        </w:rPr>
        <w:t>l</w:t>
      </w:r>
      <w:r>
        <w:rPr>
          <w:rFonts w:ascii="Arial" w:hAnsi="Arial" w:cs="Arial" w:eastAsia="Arial"/>
          <w:sz w:val="26"/>
          <w:szCs w:val="26"/>
          <w:color w:val="5B5B5B"/>
          <w:spacing w:val="-107"/>
          <w:w w:val="104"/>
        </w:rPr>
        <w:t>y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03"/>
        </w:rPr>
        <w:t>l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37" w:lineRule="atLeast"/>
        <w:ind w:right="-20"/>
        <w:jc w:val="left"/>
        <w:tabs>
          <w:tab w:pos="620" w:val="left"/>
        </w:tabs>
        <w:rPr>
          <w:rFonts w:ascii="Arial" w:hAnsi="Arial" w:cs="Arial" w:eastAsia="Arial"/>
          <w:sz w:val="49"/>
          <w:szCs w:val="49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5B5B5B"/>
          <w:spacing w:val="0"/>
          <w:w w:val="100"/>
        </w:rPr>
        <w:t>g</w:t>
      </w:r>
      <w:r>
        <w:rPr>
          <w:rFonts w:ascii="Arial" w:hAnsi="Arial" w:cs="Arial" w:eastAsia="Arial"/>
          <w:sz w:val="26"/>
          <w:szCs w:val="26"/>
          <w:color w:val="5B5B5B"/>
          <w:spacing w:val="-66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5B5B5B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5B5B5B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444444"/>
          <w:spacing w:val="0"/>
          <w:w w:val="100"/>
        </w:rPr>
        <w:t>v</w:t>
      </w:r>
      <w:r>
        <w:rPr>
          <w:rFonts w:ascii="Arial" w:hAnsi="Arial" w:cs="Arial" w:eastAsia="Arial"/>
          <w:sz w:val="17"/>
          <w:szCs w:val="17"/>
          <w:color w:val="444444"/>
          <w:spacing w:val="-1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BDBFBD"/>
          <w:spacing w:val="0"/>
          <w:w w:val="10"/>
        </w:rPr>
        <w:t>_</w:t>
      </w:r>
      <w:r>
        <w:rPr>
          <w:rFonts w:ascii="Arial" w:hAnsi="Arial" w:cs="Arial" w:eastAsia="Arial"/>
          <w:sz w:val="17"/>
          <w:szCs w:val="17"/>
          <w:color w:val="BDBFBD"/>
          <w:spacing w:val="0"/>
          <w:w w:val="10"/>
        </w:rPr>
        <w:t>                    </w:t>
      </w:r>
      <w:r>
        <w:rPr>
          <w:rFonts w:ascii="Arial" w:hAnsi="Arial" w:cs="Arial" w:eastAsia="Arial"/>
          <w:sz w:val="17"/>
          <w:szCs w:val="17"/>
          <w:color w:val="BDBFBD"/>
          <w:spacing w:val="1"/>
          <w:w w:val="10"/>
        </w:rPr>
        <w:t> </w:t>
      </w:r>
      <w:r>
        <w:rPr>
          <w:rFonts w:ascii="Arial" w:hAnsi="Arial" w:cs="Arial" w:eastAsia="Arial"/>
          <w:sz w:val="26"/>
          <w:szCs w:val="26"/>
          <w:color w:val="ACACAC"/>
          <w:spacing w:val="11"/>
          <w:w w:val="55"/>
        </w:rPr>
        <w:t>·</w:t>
      </w:r>
      <w:r>
        <w:rPr>
          <w:rFonts w:ascii="Arial" w:hAnsi="Arial" w:cs="Arial" w:eastAsia="Arial"/>
          <w:sz w:val="26"/>
          <w:szCs w:val="26"/>
          <w:color w:val="5B5B5B"/>
          <w:spacing w:val="0"/>
          <w:w w:val="73"/>
        </w:rPr>
        <w:t>A</w:t>
      </w:r>
      <w:r>
        <w:rPr>
          <w:rFonts w:ascii="Arial" w:hAnsi="Arial" w:cs="Arial" w:eastAsia="Arial"/>
          <w:sz w:val="26"/>
          <w:szCs w:val="26"/>
          <w:color w:val="5B5B5B"/>
          <w:spacing w:val="-19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5B5B5B"/>
          <w:spacing w:val="-4"/>
          <w:w w:val="73"/>
        </w:rPr>
        <w:t>ı</w:t>
      </w:r>
      <w:r>
        <w:rPr>
          <w:rFonts w:ascii="Arial" w:hAnsi="Arial" w:cs="Arial" w:eastAsia="Arial"/>
          <w:sz w:val="26"/>
          <w:szCs w:val="26"/>
          <w:color w:val="858787"/>
          <w:spacing w:val="-141"/>
          <w:w w:val="97"/>
          <w:position w:val="-6"/>
        </w:rPr>
        <w:t>1</w:t>
      </w:r>
      <w:r>
        <w:rPr>
          <w:rFonts w:ascii="Arial" w:hAnsi="Arial" w:cs="Arial" w:eastAsia="Arial"/>
          <w:sz w:val="26"/>
          <w:szCs w:val="26"/>
          <w:color w:val="5B5B5B"/>
          <w:spacing w:val="-14"/>
          <w:w w:val="73"/>
          <w:position w:val="0"/>
        </w:rPr>
        <w:t>;</w:t>
      </w:r>
      <w:r>
        <w:rPr>
          <w:rFonts w:ascii="Arial" w:hAnsi="Arial" w:cs="Arial" w:eastAsia="Arial"/>
          <w:sz w:val="49"/>
          <w:szCs w:val="49"/>
          <w:color w:val="4D5267"/>
          <w:spacing w:val="0"/>
          <w:w w:val="146"/>
          <w:position w:val="0"/>
        </w:rPr>
        <w:t>tf</w:t>
      </w:r>
      <w:r>
        <w:rPr>
          <w:rFonts w:ascii="Arial" w:hAnsi="Arial" w:cs="Arial" w:eastAsia="Arial"/>
          <w:sz w:val="49"/>
          <w:szCs w:val="4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480"/>
          <w:cols w:num="4" w:equalWidth="0">
            <w:col w:w="3457" w:space="1431"/>
            <w:col w:w="1230" w:space="2264"/>
            <w:col w:w="337" w:space="351"/>
            <w:col w:w="2370"/>
          </w:cols>
        </w:sectPr>
      </w:pPr>
      <w:rPr/>
    </w:p>
    <w:p>
      <w:pPr>
        <w:spacing w:before="0" w:after="0" w:line="53" w:lineRule="exact"/>
        <w:ind w:right="-20"/>
        <w:jc w:val="righ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83"/>
          <w:i/>
          <w:position w:val="-7"/>
        </w:rPr>
        <w:t>lgtAmiri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53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1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1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2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1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3" w:lineRule="exact"/>
        <w:ind w:right="-88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ACACAC"/>
          <w:spacing w:val="-20"/>
          <w:w w:val="132"/>
          <w:position w:val="3"/>
        </w:rPr>
        <w:t>1</w:t>
      </w:r>
      <w:r>
        <w:rPr>
          <w:rFonts w:ascii="Arial" w:hAnsi="Arial" w:cs="Arial" w:eastAsia="Arial"/>
          <w:sz w:val="23"/>
          <w:szCs w:val="23"/>
          <w:color w:val="ACACAC"/>
          <w:spacing w:val="0"/>
          <w:w w:val="45"/>
          <w:position w:val="-9"/>
        </w:rPr>
        <w:t>·</w:t>
      </w:r>
      <w:r>
        <w:rPr>
          <w:rFonts w:ascii="Arial" w:hAnsi="Arial" w:cs="Arial" w:eastAsia="Arial"/>
          <w:sz w:val="23"/>
          <w:szCs w:val="23"/>
          <w:color w:val="ACACAC"/>
          <w:spacing w:val="-12"/>
          <w:w w:val="45"/>
          <w:position w:val="-9"/>
        </w:rPr>
        <w:t>,</w:t>
      </w:r>
      <w:r>
        <w:rPr>
          <w:rFonts w:ascii="Arial" w:hAnsi="Arial" w:cs="Arial" w:eastAsia="Arial"/>
          <w:sz w:val="19"/>
          <w:szCs w:val="19"/>
          <w:color w:val="5B5B5B"/>
          <w:spacing w:val="0"/>
          <w:w w:val="51"/>
          <w:position w:val="3"/>
        </w:rPr>
        <w:t>to1</w:t>
      </w:r>
      <w:r>
        <w:rPr>
          <w:rFonts w:ascii="Arial" w:hAnsi="Arial" w:cs="Arial" w:eastAsia="Arial"/>
          <w:sz w:val="19"/>
          <w:szCs w:val="19"/>
          <w:color w:val="5B5B5B"/>
          <w:spacing w:val="-31"/>
          <w:w w:val="52"/>
          <w:position w:val="3"/>
        </w:rPr>
        <w:t>d</w:t>
      </w:r>
      <w:r>
        <w:rPr>
          <w:rFonts w:ascii="Arial" w:hAnsi="Arial" w:cs="Arial" w:eastAsia="Arial"/>
          <w:sz w:val="23"/>
          <w:szCs w:val="23"/>
          <w:color w:val="5B5B5B"/>
          <w:spacing w:val="-17"/>
          <w:w w:val="78"/>
          <w:position w:val="-9"/>
        </w:rPr>
        <w:t>'</w:t>
      </w:r>
      <w:r>
        <w:rPr>
          <w:rFonts w:ascii="Arial" w:hAnsi="Arial" w:cs="Arial" w:eastAsia="Arial"/>
          <w:sz w:val="19"/>
          <w:szCs w:val="19"/>
          <w:color w:val="5B5B5B"/>
          <w:spacing w:val="-20"/>
          <w:w w:val="51"/>
          <w:position w:val="3"/>
        </w:rPr>
        <w:t>t</w:t>
      </w:r>
      <w:r>
        <w:rPr>
          <w:rFonts w:ascii="Arial" w:hAnsi="Arial" w:cs="Arial" w:eastAsia="Arial"/>
          <w:sz w:val="23"/>
          <w:szCs w:val="23"/>
          <w:color w:val="5B5B5B"/>
          <w:spacing w:val="-43"/>
          <w:w w:val="79"/>
          <w:position w:val="-9"/>
        </w:rPr>
        <w:t>d</w:t>
      </w:r>
      <w:r>
        <w:rPr>
          <w:rFonts w:ascii="Arial" w:hAnsi="Arial" w:cs="Arial" w:eastAsia="Arial"/>
          <w:sz w:val="19"/>
          <w:szCs w:val="19"/>
          <w:color w:val="97979A"/>
          <w:spacing w:val="0"/>
          <w:w w:val="56"/>
          <w:position w:val="3"/>
        </w:rPr>
        <w:t>.</w:t>
      </w:r>
      <w:r>
        <w:rPr>
          <w:rFonts w:ascii="Arial" w:hAnsi="Arial" w:cs="Arial" w:eastAsia="Arial"/>
          <w:sz w:val="19"/>
          <w:szCs w:val="19"/>
          <w:color w:val="97979A"/>
          <w:spacing w:val="-35"/>
          <w:w w:val="56"/>
          <w:position w:val="3"/>
        </w:rPr>
        <w:t>.</w:t>
      </w:r>
      <w:r>
        <w:rPr>
          <w:rFonts w:ascii="Arial" w:hAnsi="Arial" w:cs="Arial" w:eastAsia="Arial"/>
          <w:sz w:val="23"/>
          <w:szCs w:val="23"/>
          <w:color w:val="5B5B5B"/>
          <w:spacing w:val="-93"/>
          <w:w w:val="79"/>
          <w:position w:val="-9"/>
        </w:rPr>
        <w:t>a</w:t>
      </w:r>
      <w:r>
        <w:rPr>
          <w:rFonts w:ascii="Arial" w:hAnsi="Arial" w:cs="Arial" w:eastAsia="Arial"/>
          <w:sz w:val="19"/>
          <w:szCs w:val="19"/>
          <w:color w:val="97979A"/>
          <w:spacing w:val="0"/>
          <w:w w:val="56"/>
          <w:position w:val="3"/>
        </w:rPr>
        <w:t>.</w:t>
      </w:r>
      <w:r>
        <w:rPr>
          <w:rFonts w:ascii="Arial" w:hAnsi="Arial" w:cs="Arial" w:eastAsia="Arial"/>
          <w:sz w:val="19"/>
          <w:szCs w:val="19"/>
          <w:color w:val="97979A"/>
          <w:spacing w:val="-6"/>
          <w:w w:val="100"/>
          <w:position w:val="3"/>
        </w:rPr>
        <w:t> </w:t>
      </w:r>
      <w:r>
        <w:rPr>
          <w:rFonts w:ascii="Arial" w:hAnsi="Arial" w:cs="Arial" w:eastAsia="Arial"/>
          <w:sz w:val="23"/>
          <w:szCs w:val="23"/>
          <w:color w:val="5B5B5B"/>
          <w:spacing w:val="0"/>
          <w:w w:val="79"/>
          <w:position w:val="-9"/>
        </w:rPr>
        <w:t>n</w:t>
      </w:r>
      <w:r>
        <w:rPr>
          <w:rFonts w:ascii="Arial" w:hAnsi="Arial" w:cs="Arial" w:eastAsia="Arial"/>
          <w:sz w:val="23"/>
          <w:szCs w:val="23"/>
          <w:color w:val="5B5B5B"/>
          <w:spacing w:val="-10"/>
          <w:w w:val="79"/>
          <w:position w:val="-9"/>
        </w:rPr>
        <w:t>a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37"/>
          <w:position w:val="3"/>
        </w:rPr>
        <w:t>'</w:t>
      </w:r>
      <w:r>
        <w:rPr>
          <w:rFonts w:ascii="Arial" w:hAnsi="Arial" w:cs="Arial" w:eastAsia="Arial"/>
          <w:sz w:val="19"/>
          <w:szCs w:val="19"/>
          <w:color w:val="444444"/>
          <w:spacing w:val="-8"/>
          <w:w w:val="137"/>
          <w:position w:val="3"/>
        </w:rPr>
        <w:t>"</w:t>
      </w:r>
      <w:r>
        <w:rPr>
          <w:rFonts w:ascii="Arial" w:hAnsi="Arial" w:cs="Arial" w:eastAsia="Arial"/>
          <w:sz w:val="23"/>
          <w:szCs w:val="23"/>
          <w:color w:val="ACACAC"/>
          <w:spacing w:val="0"/>
          <w:w w:val="41"/>
          <w:position w:val="-9"/>
        </w:rPr>
        <w:t>·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53" w:lineRule="exact"/>
        <w:ind w:right="-20"/>
        <w:jc w:val="lef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ACACAC"/>
          <w:spacing w:val="0"/>
          <w:w w:val="100"/>
          <w:position w:val="3"/>
        </w:rPr>
        <w:t>.</w:t>
      </w:r>
      <w:r>
        <w:rPr>
          <w:rFonts w:ascii="Arial" w:hAnsi="Arial" w:cs="Arial" w:eastAsia="Arial"/>
          <w:sz w:val="19"/>
          <w:szCs w:val="19"/>
          <w:color w:val="ACACAC"/>
          <w:spacing w:val="0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ACACAC"/>
          <w:spacing w:val="22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444444"/>
          <w:spacing w:val="9"/>
          <w:w w:val="99"/>
          <w:position w:val="3"/>
        </w:rPr>
        <w:t>.</w:t>
      </w:r>
      <w:r>
        <w:rPr>
          <w:rFonts w:ascii="Arial" w:hAnsi="Arial" w:cs="Arial" w:eastAsia="Arial"/>
          <w:sz w:val="19"/>
          <w:szCs w:val="19"/>
          <w:color w:val="ACACAC"/>
          <w:spacing w:val="-16"/>
          <w:w w:val="74"/>
          <w:position w:val="3"/>
        </w:rPr>
        <w:t>.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92"/>
          <w:position w:val="3"/>
        </w:rPr>
        <w:t>.</w:t>
      </w:r>
      <w:r>
        <w:rPr>
          <w:rFonts w:ascii="Arial" w:hAnsi="Arial" w:cs="Arial" w:eastAsia="Arial"/>
          <w:sz w:val="19"/>
          <w:szCs w:val="19"/>
          <w:color w:val="444444"/>
          <w:spacing w:val="-12"/>
          <w:w w:val="92"/>
          <w:position w:val="3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444444"/>
          <w:spacing w:val="0"/>
          <w:w w:val="90"/>
          <w:position w:val="3"/>
        </w:rPr>
        <w:t>:ı</w:t>
      </w:r>
      <w:r>
        <w:rPr>
          <w:rFonts w:ascii="Times New Roman" w:hAnsi="Times New Roman" w:cs="Times New Roman" w:eastAsia="Times New Roman"/>
          <w:sz w:val="13"/>
          <w:szCs w:val="13"/>
          <w:color w:val="444444"/>
          <w:spacing w:val="-14"/>
          <w:w w:val="90"/>
          <w:position w:val="3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757779"/>
          <w:spacing w:val="0"/>
          <w:w w:val="68"/>
          <w:position w:val="-9"/>
        </w:rPr>
        <w:t>'7</w:t>
      </w:r>
      <w:r>
        <w:rPr>
          <w:rFonts w:ascii="Times New Roman" w:hAnsi="Times New Roman" w:cs="Times New Roman" w:eastAsia="Times New Roman"/>
          <w:sz w:val="34"/>
          <w:szCs w:val="34"/>
          <w:color w:val="757779"/>
          <w:spacing w:val="0"/>
          <w:w w:val="67"/>
          <w:position w:val="-9"/>
        </w:rPr>
        <w:t>/</w:t>
      </w:r>
      <w:r>
        <w:rPr>
          <w:rFonts w:ascii="Times New Roman" w:hAnsi="Times New Roman" w:cs="Times New Roman" w:eastAsia="Times New Roman"/>
          <w:sz w:val="34"/>
          <w:szCs w:val="34"/>
          <w:color w:val="757779"/>
          <w:spacing w:val="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757779"/>
          <w:spacing w:val="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666680"/>
          <w:spacing w:val="0"/>
          <w:w w:val="52"/>
          <w:position w:val="-9"/>
        </w:rPr>
        <w:t>.7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480"/>
          <w:cols w:num="4" w:equalWidth="0">
            <w:col w:w="4503" w:space="719"/>
            <w:col w:w="641" w:space="2538"/>
            <w:col w:w="862" w:space="404"/>
            <w:col w:w="177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05" w:lineRule="exact"/>
        <w:ind w:right="-20"/>
        <w:jc w:val="righ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59"/>
          <w:position w:val="-19"/>
        </w:rPr>
        <w:t>::s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802" w:lineRule="exact"/>
        <w:ind w:right="-178"/>
        <w:jc w:val="left"/>
        <w:tabs>
          <w:tab w:pos="820" w:val="left"/>
          <w:tab w:pos="1560" w:val="left"/>
        </w:tabs>
        <w:rPr>
          <w:rFonts w:ascii="Times New Roman" w:hAnsi="Times New Roman" w:cs="Times New Roman" w:eastAsia="Times New Roman"/>
          <w:sz w:val="92"/>
          <w:szCs w:val="9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6.226166pt;margin-top:-11.025163pt;width:3.29076pt;height:9pt;mso-position-horizontal-relative:page;mso-position-vertical-relative:paragraph;z-index:-17022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97979A"/>
                      <w:spacing w:val="0"/>
                      <w:w w:val="131"/>
                    </w:rPr>
                    <w:t>.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13667"/>
          <w:spacing w:val="0"/>
          <w:w w:val="100"/>
          <w:position w:val="-30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313667"/>
          <w:spacing w:val="-8"/>
          <w:w w:val="100"/>
          <w:position w:val="-3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667"/>
          <w:spacing w:val="0"/>
          <w:w w:val="126"/>
          <w:position w:val="-30"/>
        </w:rPr>
        <w:t>rr</w:t>
      </w:r>
      <w:r>
        <w:rPr>
          <w:rFonts w:ascii="Times New Roman" w:hAnsi="Times New Roman" w:cs="Times New Roman" w:eastAsia="Times New Roman"/>
          <w:sz w:val="17"/>
          <w:szCs w:val="17"/>
          <w:color w:val="313667"/>
          <w:spacing w:val="0"/>
          <w:w w:val="100"/>
          <w:position w:val="-3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667"/>
          <w:spacing w:val="0"/>
          <w:w w:val="100"/>
          <w:position w:val="-30"/>
        </w:rPr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30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9"/>
          <w:w w:val="100"/>
          <w:position w:val="-30"/>
        </w:rPr>
        <w:t> </w:t>
      </w:r>
      <w:r>
        <w:rPr>
          <w:rFonts w:ascii="Times New Roman" w:hAnsi="Times New Roman" w:cs="Times New Roman" w:eastAsia="Times New Roman"/>
          <w:sz w:val="92"/>
          <w:szCs w:val="92"/>
          <w:color w:val="313667"/>
          <w:spacing w:val="-459"/>
          <w:w w:val="100"/>
          <w:i/>
          <w:position w:val="-22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30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-41"/>
          <w:w w:val="100"/>
          <w:position w:val="-3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3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44444"/>
          <w:spacing w:val="0"/>
          <w:w w:val="100"/>
          <w:position w:val="-30"/>
        </w:rPr>
      </w:r>
      <w:r>
        <w:rPr>
          <w:rFonts w:ascii="Times New Roman" w:hAnsi="Times New Roman" w:cs="Times New Roman" w:eastAsia="Times New Roman"/>
          <w:sz w:val="92"/>
          <w:szCs w:val="92"/>
          <w:color w:val="313667"/>
          <w:spacing w:val="0"/>
          <w:w w:val="102"/>
          <w:i/>
          <w:position w:val="-22"/>
        </w:rPr>
        <w:t>_</w:t>
      </w:r>
      <w:r>
        <w:rPr>
          <w:rFonts w:ascii="Times New Roman" w:hAnsi="Times New Roman" w:cs="Times New Roman" w:eastAsia="Times New Roman"/>
          <w:sz w:val="92"/>
          <w:szCs w:val="92"/>
          <w:color w:val="000000"/>
          <w:spacing w:val="0"/>
          <w:w w:val="100"/>
          <w:position w:val="0"/>
        </w:rPr>
      </w:r>
    </w:p>
    <w:p>
      <w:pPr>
        <w:spacing w:before="0" w:after="0" w:line="289" w:lineRule="exact"/>
        <w:ind w:left="285" w:right="-20"/>
        <w:jc w:val="left"/>
        <w:tabs>
          <w:tab w:pos="920" w:val="left"/>
          <w:tab w:pos="160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BDBFBD"/>
          <w:spacing w:val="-7"/>
          <w:w w:val="100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85878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858787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57779"/>
          <w:spacing w:val="0"/>
          <w:w w:val="110"/>
          <w:i/>
        </w:rPr>
        <w:t>.$</w:t>
      </w:r>
      <w:r>
        <w:rPr>
          <w:rFonts w:ascii="Times New Roman" w:hAnsi="Times New Roman" w:cs="Times New Roman" w:eastAsia="Times New Roman"/>
          <w:sz w:val="14"/>
          <w:szCs w:val="14"/>
          <w:color w:val="444444"/>
          <w:spacing w:val="0"/>
          <w:w w:val="68"/>
          <w:i/>
        </w:rPr>
        <w:t>1·</w:t>
      </w:r>
      <w:r>
        <w:rPr>
          <w:rFonts w:ascii="Times New Roman" w:hAnsi="Times New Roman" w:cs="Times New Roman" w:eastAsia="Times New Roman"/>
          <w:sz w:val="14"/>
          <w:szCs w:val="14"/>
          <w:color w:val="444444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444444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9"/>
          <w:szCs w:val="29"/>
          <w:color w:val="5B5B5B"/>
          <w:spacing w:val="0"/>
          <w:w w:val="79"/>
          <w:i/>
        </w:rPr>
        <w:t>u,.</w:t>
      </w:r>
      <w:r>
        <w:rPr>
          <w:rFonts w:ascii="Times New Roman" w:hAnsi="Times New Roman" w:cs="Times New Roman" w:eastAsia="Times New Roman"/>
          <w:sz w:val="29"/>
          <w:szCs w:val="29"/>
          <w:color w:val="5B5B5B"/>
          <w:spacing w:val="-45"/>
          <w:w w:val="100"/>
          <w:i/>
        </w:rPr>
        <w:t> </w:t>
      </w:r>
      <w:r>
        <w:rPr>
          <w:rFonts w:ascii="Arial" w:hAnsi="Arial" w:cs="Arial" w:eastAsia="Arial"/>
          <w:sz w:val="15"/>
          <w:szCs w:val="15"/>
          <w:color w:val="5B5B5B"/>
          <w:spacing w:val="0"/>
          <w:w w:val="100"/>
        </w:rPr>
        <w:t>\ı,,,</w:t>
      </w:r>
      <w:r>
        <w:rPr>
          <w:rFonts w:ascii="Arial" w:hAnsi="Arial" w:cs="Arial" w:eastAsia="Arial"/>
          <w:sz w:val="15"/>
          <w:szCs w:val="15"/>
          <w:color w:val="5B5B5B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5B5B5B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86"/>
        </w:rPr>
        <w:t>'</w:t>
      </w:r>
      <w:r>
        <w:rPr>
          <w:rFonts w:ascii="Arial" w:hAnsi="Arial" w:cs="Arial" w:eastAsia="Arial"/>
          <w:sz w:val="15"/>
          <w:szCs w:val="15"/>
          <w:color w:val="444444"/>
          <w:spacing w:val="-3"/>
          <w:w w:val="86"/>
        </w:rPr>
        <w:t>"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47"/>
        </w:rPr>
        <w:t>-</w:t>
      </w:r>
      <w:r>
        <w:rPr>
          <w:rFonts w:ascii="Arial" w:hAnsi="Arial" w:cs="Arial" w:eastAsia="Arial"/>
          <w:sz w:val="15"/>
          <w:szCs w:val="15"/>
          <w:color w:val="444444"/>
          <w:spacing w:val="14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ACACAC"/>
          <w:spacing w:val="0"/>
          <w:w w:val="126"/>
        </w:rPr>
        <w:t>'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678" w:lineRule="exact"/>
        <w:ind w:left="-7773" w:right="-20"/>
        <w:jc w:val="left"/>
        <w:tabs>
          <w:tab w:pos="1820" w:val="left"/>
        </w:tabs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92"/>
          <w:szCs w:val="92"/>
          <w:color w:val="313667"/>
          <w:spacing w:val="-864"/>
          <w:w w:val="600"/>
          <w:position w:val="-19"/>
        </w:rPr>
        <w:t>.</w:t>
      </w:r>
      <w:r>
        <w:rPr>
          <w:rFonts w:ascii="Arial" w:hAnsi="Arial" w:cs="Arial" w:eastAsia="Arial"/>
          <w:sz w:val="13"/>
          <w:szCs w:val="13"/>
          <w:color w:val="ACACAC"/>
          <w:spacing w:val="0"/>
          <w:w w:val="166"/>
          <w:position w:val="30"/>
        </w:rPr>
        <w:t>'t</w:t>
      </w:r>
      <w:r>
        <w:rPr>
          <w:rFonts w:ascii="Arial" w:hAnsi="Arial" w:cs="Arial" w:eastAsia="Arial"/>
          <w:sz w:val="13"/>
          <w:szCs w:val="13"/>
          <w:color w:val="ACACAC"/>
          <w:spacing w:val="-27"/>
          <w:w w:val="100"/>
          <w:position w:val="30"/>
        </w:rPr>
        <w:t> </w:t>
      </w:r>
      <w:r>
        <w:rPr>
          <w:rFonts w:ascii="Arial" w:hAnsi="Arial" w:cs="Arial" w:eastAsia="Arial"/>
          <w:sz w:val="13"/>
          <w:szCs w:val="13"/>
          <w:color w:val="ACACAC"/>
          <w:spacing w:val="0"/>
          <w:w w:val="166"/>
          <w:position w:val="30"/>
        </w:rPr>
        <w:t>.</w:t>
      </w:r>
      <w:r>
        <w:rPr>
          <w:rFonts w:ascii="Arial" w:hAnsi="Arial" w:cs="Arial" w:eastAsia="Arial"/>
          <w:sz w:val="13"/>
          <w:szCs w:val="13"/>
          <w:color w:val="ACACAC"/>
          <w:spacing w:val="0"/>
          <w:w w:val="166"/>
          <w:position w:val="30"/>
        </w:rPr>
        <w:t>  </w:t>
      </w:r>
      <w:r>
        <w:rPr>
          <w:rFonts w:ascii="Arial" w:hAnsi="Arial" w:cs="Arial" w:eastAsia="Arial"/>
          <w:sz w:val="13"/>
          <w:szCs w:val="13"/>
          <w:color w:val="ACACAC"/>
          <w:spacing w:val="5"/>
          <w:w w:val="166"/>
          <w:position w:val="30"/>
        </w:rPr>
        <w:t> </w:t>
      </w:r>
      <w:r>
        <w:rPr>
          <w:rFonts w:ascii="Arial" w:hAnsi="Arial" w:cs="Arial" w:eastAsia="Arial"/>
          <w:sz w:val="13"/>
          <w:szCs w:val="13"/>
          <w:color w:val="97979A"/>
          <w:spacing w:val="0"/>
          <w:w w:val="331"/>
          <w:position w:val="30"/>
        </w:rPr>
        <w:t>.</w:t>
      </w:r>
      <w:r>
        <w:rPr>
          <w:rFonts w:ascii="Arial" w:hAnsi="Arial" w:cs="Arial" w:eastAsia="Arial"/>
          <w:sz w:val="13"/>
          <w:szCs w:val="13"/>
          <w:color w:val="97979A"/>
          <w:spacing w:val="-44"/>
          <w:w w:val="331"/>
          <w:position w:val="30"/>
        </w:rPr>
        <w:t> </w:t>
      </w:r>
      <w:r>
        <w:rPr>
          <w:rFonts w:ascii="Arial" w:hAnsi="Arial" w:cs="Arial" w:eastAsia="Arial"/>
          <w:sz w:val="13"/>
          <w:szCs w:val="13"/>
          <w:color w:val="858787"/>
          <w:spacing w:val="-26"/>
          <w:w w:val="208"/>
          <w:position w:val="30"/>
        </w:rPr>
        <w:t>;</w:t>
      </w:r>
      <w:r>
        <w:rPr>
          <w:rFonts w:ascii="Arial" w:hAnsi="Arial" w:cs="Arial" w:eastAsia="Arial"/>
          <w:sz w:val="13"/>
          <w:szCs w:val="13"/>
          <w:color w:val="858787"/>
          <w:spacing w:val="0"/>
          <w:w w:val="208"/>
          <w:position w:val="30"/>
        </w:rPr>
        <w:t>.</w:t>
      </w:r>
      <w:r>
        <w:rPr>
          <w:rFonts w:ascii="Arial" w:hAnsi="Arial" w:cs="Arial" w:eastAsia="Arial"/>
          <w:sz w:val="13"/>
          <w:szCs w:val="13"/>
          <w:color w:val="858787"/>
          <w:spacing w:val="-10"/>
          <w:w w:val="100"/>
          <w:position w:val="30"/>
        </w:rPr>
        <w:t> </w:t>
      </w:r>
      <w:r>
        <w:rPr>
          <w:rFonts w:ascii="Arial" w:hAnsi="Arial" w:cs="Arial" w:eastAsia="Arial"/>
          <w:sz w:val="13"/>
          <w:szCs w:val="13"/>
          <w:color w:val="97979A"/>
          <w:spacing w:val="0"/>
          <w:w w:val="181"/>
          <w:position w:val="30"/>
        </w:rPr>
        <w:t>;::</w:t>
      </w:r>
      <w:r>
        <w:rPr>
          <w:rFonts w:ascii="Arial" w:hAnsi="Arial" w:cs="Arial" w:eastAsia="Arial"/>
          <w:sz w:val="13"/>
          <w:szCs w:val="13"/>
          <w:color w:val="97979A"/>
          <w:spacing w:val="0"/>
          <w:w w:val="100"/>
          <w:position w:val="30"/>
        </w:rPr>
        <w:tab/>
      </w:r>
      <w:r>
        <w:rPr>
          <w:rFonts w:ascii="Arial" w:hAnsi="Arial" w:cs="Arial" w:eastAsia="Arial"/>
          <w:sz w:val="13"/>
          <w:szCs w:val="13"/>
          <w:color w:val="97979A"/>
          <w:spacing w:val="0"/>
          <w:w w:val="100"/>
          <w:position w:val="30"/>
        </w:rPr>
      </w:r>
      <w:r>
        <w:rPr>
          <w:rFonts w:ascii="Arial" w:hAnsi="Arial" w:cs="Arial" w:eastAsia="Arial"/>
          <w:sz w:val="13"/>
          <w:szCs w:val="13"/>
          <w:color w:val="ACACAC"/>
          <w:spacing w:val="0"/>
          <w:w w:val="181"/>
          <w:position w:val="30"/>
        </w:rPr>
        <w:t>"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480"/>
          <w:cols w:num="3" w:equalWidth="0">
            <w:col w:w="840" w:space="4373"/>
            <w:col w:w="2040" w:space="972"/>
            <w:col w:w="3215"/>
          </w:cols>
        </w:sectPr>
      </w:pPr>
      <w:rPr/>
    </w:p>
    <w:p>
      <w:pPr>
        <w:spacing w:before="0" w:after="0" w:line="172" w:lineRule="exact"/>
        <w:ind w:left="5089" w:right="6152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2.375211pt;margin-top:15.659069pt;width:565.332918pt;height:774.982183pt;mso-position-horizontal-relative:page;mso-position-vertical-relative:page;z-index:-17027" coordorigin="248,313" coordsize="11307,15500">
            <v:group style="position:absolute;left:2194;top:320;width:2;height:1272" coordorigin="2194,320" coordsize="2,1272">
              <v:shape style="position:absolute;left:2194;top:320;width:2;height:1272" coordorigin="2194,320" coordsize="0,1272" path="m2194,1592l2194,320e" filled="f" stroked="t" strokeweight=".713954pt" strokecolor="#484848">
                <v:path arrowok="t"/>
              </v:shape>
            </v:group>
            <v:group style="position:absolute;left:2194;top:607;width:2;height:521" coordorigin="2194,607" coordsize="2,521">
              <v:shape style="position:absolute;left:2194;top:607;width:2;height:521" coordorigin="2194,607" coordsize="0,521" path="m2194,1128l2194,607e" filled="f" stroked="t" strokeweight=".47597pt" strokecolor="#282828">
                <v:path arrowok="t"/>
              </v:shape>
            </v:group>
            <v:group style="position:absolute;left:262;top:1582;width:1956;height:2" coordorigin="262,1582" coordsize="1956,2">
              <v:shape style="position:absolute;left:262;top:1582;width:1956;height:2" coordorigin="262,1582" coordsize="1956,0" path="m262,1582l2218,1582e" filled="f" stroked="t" strokeweight=".951939pt" strokecolor="#606060">
                <v:path arrowok="t"/>
              </v:shape>
            </v:group>
            <v:group style="position:absolute;left:2147;top:1587;width:628;height:2" coordorigin="2147,1587" coordsize="628,2">
              <v:shape style="position:absolute;left:2147;top:1587;width:628;height:2" coordorigin="2147,1587" coordsize="628,0" path="m2147,1587l2775,1587e" filled="f" stroked="t" strokeweight=".47597pt" strokecolor="#2B2B2B">
                <v:path arrowok="t"/>
              </v:shape>
            </v:group>
            <v:group style="position:absolute;left:8977;top:330;width:2;height:1262" coordorigin="8977,330" coordsize="2,1262">
              <v:shape style="position:absolute;left:8977;top:330;width:2;height:1262" coordorigin="8977,330" coordsize="0,1262" path="m8977,1592l8977,330e" filled="f" stroked="t" strokeweight=".713954pt" strokecolor="#646464">
                <v:path arrowok="t"/>
              </v:shape>
            </v:group>
            <v:group style="position:absolute;left:11511;top:325;width:2;height:2280" coordorigin="11511,325" coordsize="2,2280">
              <v:shape style="position:absolute;left:11511;top:325;width:2;height:2280" coordorigin="11511,325" coordsize="0,2280" path="m11511,2606l11511,325e" filled="f" stroked="t" strokeweight=".713954pt" strokecolor="#646464">
                <v:path arrowok="t"/>
              </v:shape>
            </v:group>
            <v:group style="position:absolute;left:2718;top:1585;width:8796;height:2" coordorigin="2718,1585" coordsize="8796,2">
              <v:shape style="position:absolute;left:2718;top:1585;width:8796;height:2" coordorigin="2718,1585" coordsize="8796,0" path="m2718,1585l11514,1585e" filled="f" stroked="t" strokeweight=".713954pt" strokecolor="#606060">
                <v:path arrowok="t"/>
              </v:shape>
            </v:group>
            <v:group style="position:absolute;left:262;top:1822;width:1299;height:2" coordorigin="262,1822" coordsize="1299,2">
              <v:shape style="position:absolute;left:262;top:1822;width:1299;height:2" coordorigin="262,1822" coordsize="1299,0" path="m262,1822l1561,1822e" filled="f" stroked="t" strokeweight=".951939pt" strokecolor="#676767">
                <v:path arrowok="t"/>
              </v:shape>
            </v:group>
            <v:group style="position:absolute;left:267;top:1544;width:2;height:301" coordorigin="267,1544" coordsize="2,301">
              <v:shape style="position:absolute;left:267;top:1544;width:2;height:301" coordorigin="267,1544" coordsize="0,301" path="m267,1845l267,1544e" filled="f" stroked="t" strokeweight=".47597pt" strokecolor="#343434">
                <v:path arrowok="t"/>
              </v:shape>
            </v:group>
            <v:group style="position:absolute;left:1504;top:1822;width:1271;height:2" coordorigin="1504,1822" coordsize="1271,2">
              <v:shape style="position:absolute;left:1504;top:1822;width:1271;height:2" coordorigin="1504,1822" coordsize="1271,0" path="m1504,1822l2775,1822e" filled="f" stroked="t" strokeweight=".47597pt" strokecolor="#545454">
                <v:path arrowok="t"/>
              </v:shape>
            </v:group>
            <v:group style="position:absolute;left:2147;top:1826;width:1123;height:2" coordorigin="2147,1826" coordsize="1123,2">
              <v:shape style="position:absolute;left:2147;top:1826;width:1123;height:2" coordorigin="2147,1826" coordsize="1123,0" path="m2147,1826l3270,1826e" filled="f" stroked="t" strokeweight=".713954pt" strokecolor="#5B5B5B">
                <v:path arrowok="t"/>
              </v:shape>
            </v:group>
            <v:group style="position:absolute;left:3232;top:1573;width:2;height:502" coordorigin="3232,1573" coordsize="2,502">
              <v:shape style="position:absolute;left:3232;top:1573;width:2;height:502" coordorigin="3232,1573" coordsize="0,502" path="m3232,2075l3232,1573e" filled="f" stroked="t" strokeweight=".951939pt" strokecolor="#575757">
                <v:path arrowok="t"/>
              </v:shape>
            </v:group>
            <v:group style="position:absolute;left:3199;top:1822;width:2085;height:2" coordorigin="3199,1822" coordsize="2085,2">
              <v:shape style="position:absolute;left:3199;top:1822;width:2085;height:2" coordorigin="3199,1822" coordsize="2085,0" path="m3199,1822l5283,1822e" filled="f" stroked="t" strokeweight=".47597pt" strokecolor="#4B4B4B">
                <v:path arrowok="t"/>
              </v:shape>
            </v:group>
            <v:group style="position:absolute;left:5226;top:1822;width:6288;height:2" coordorigin="5226,1822" coordsize="6288,2">
              <v:shape style="position:absolute;left:5226;top:1822;width:6288;height:2" coordorigin="5226,1822" coordsize="6288,0" path="m5226,1822l11514,1822e" filled="f" stroked="t" strokeweight=".713954pt" strokecolor="#606060">
                <v:path arrowok="t"/>
              </v:shape>
            </v:group>
            <v:group style="position:absolute;left:11509;top:335;width:2;height:1511" coordorigin="11509,335" coordsize="2,1511">
              <v:shape style="position:absolute;left:11509;top:335;width:2;height:1511" coordorigin="11509,335" coordsize="0,1511" path="m11509,1845l11509,335e" filled="f" stroked="t" strokeweight=".47597pt" strokecolor="#5B5B5B">
                <v:path arrowok="t"/>
              </v:shape>
            </v:group>
            <v:group style="position:absolute;left:257;top:2063;width:11266;height:2" coordorigin="257,2063" coordsize="11266,2">
              <v:shape style="position:absolute;left:257;top:2063;width:11266;height:2" coordorigin="257,2063" coordsize="11266,0" path="m257,2063l11523,2063e" filled="f" stroked="t" strokeweight=".713954pt" strokecolor="#5B5B5B">
                <v:path arrowok="t"/>
              </v:shape>
            </v:group>
            <v:group style="position:absolute;left:267;top:1774;width:2;height:316" coordorigin="267,1774" coordsize="2,316">
              <v:shape style="position:absolute;left:267;top:1774;width:2;height:316" coordorigin="267,1774" coordsize="0,316" path="m267,2089l267,1774e" filled="f" stroked="t" strokeweight=".47597pt" strokecolor="#4B4B4B">
                <v:path arrowok="t"/>
              </v:shape>
            </v:group>
            <v:group style="position:absolute;left:257;top:2304;width:6611;height:2" coordorigin="257,2304" coordsize="6611,2">
              <v:shape style="position:absolute;left:257;top:2304;width:6611;height:2" coordorigin="257,2304" coordsize="6611,0" path="m257,2304l6868,2304e" filled="f" stroked="t" strokeweight=".713954pt" strokecolor="#606060">
                <v:path arrowok="t"/>
              </v:shape>
            </v:group>
            <v:group style="position:absolute;left:6764;top:2304;width:485;height:2" coordorigin="6764,2304" coordsize="485,2">
              <v:shape style="position:absolute;left:6764;top:2304;width:485;height:2" coordorigin="6764,2304" coordsize="485,0" path="m6764,2304l7249,2304e" filled="f" stroked="t" strokeweight=".47597pt" strokecolor="#4B4B4B">
                <v:path arrowok="t"/>
              </v:shape>
            </v:group>
            <v:group style="position:absolute;left:7192;top:2304;width:409;height:2" coordorigin="7192,2304" coordsize="409,2">
              <v:shape style="position:absolute;left:7192;top:2304;width:409;height:2" coordorigin="7192,2304" coordsize="409,0" path="m7192,2304l7601,2304e" filled="f" stroked="t" strokeweight=".47597pt" strokecolor="#2B2B2B">
                <v:path arrowok="t"/>
              </v:shape>
            </v:group>
            <v:group style="position:absolute;left:7544;top:2304;width:2794;height:2" coordorigin="7544,2304" coordsize="2794,2">
              <v:shape style="position:absolute;left:7544;top:2304;width:2794;height:2" coordorigin="7544,2304" coordsize="2794,0" path="m7544,2304l10338,2304e" filled="f" stroked="t" strokeweight=".713954pt" strokecolor="#575757">
                <v:path arrowok="t"/>
              </v:shape>
            </v:group>
            <v:group style="position:absolute;left:10281;top:2304;width:1238;height:2" coordorigin="10281,2304" coordsize="1238,2">
              <v:shape style="position:absolute;left:10281;top:2304;width:1238;height:2" coordorigin="10281,2304" coordsize="1238,0" path="m10281,2304l11518,2304e" filled="f" stroked="t" strokeweight=".713954pt" strokecolor="#6B6B6B">
                <v:path arrowok="t"/>
              </v:shape>
            </v:group>
            <v:group style="position:absolute;left:257;top:2548;width:6273;height:2" coordorigin="257,2548" coordsize="6273,2">
              <v:shape style="position:absolute;left:257;top:2548;width:6273;height:2" coordorigin="257,2548" coordsize="6273,0" path="m257,2548l6530,2548e" filled="f" stroked="t" strokeweight=".713954pt" strokecolor="#575757">
                <v:path arrowok="t"/>
              </v:shape>
            </v:group>
            <v:group style="position:absolute;left:6473;top:2548;width:347;height:2" coordorigin="6473,2548" coordsize="347,2">
              <v:shape style="position:absolute;left:6473;top:2548;width:347;height:2" coordorigin="6473,2548" coordsize="347,0" path="m6473,2548l6821,2548e" filled="f" stroked="t" strokeweight=".47597pt" strokecolor="#444444">
                <v:path arrowok="t"/>
              </v:shape>
            </v:group>
            <v:group style="position:absolute;left:6764;top:2546;width:4755;height:2" coordorigin="6764,2546" coordsize="4755,2">
              <v:shape style="position:absolute;left:6764;top:2546;width:4755;height:2" coordorigin="6764,2546" coordsize="4755,0" path="m6764,2546l11518,2546e" filled="f" stroked="t" strokeweight=".713954pt" strokecolor="#606060">
                <v:path arrowok="t"/>
              </v:shape>
            </v:group>
            <v:group style="position:absolute;left:262;top:2790;width:11257;height:2" coordorigin="262,2790" coordsize="11257,2">
              <v:shape style="position:absolute;left:262;top:2790;width:11257;height:2" coordorigin="262,2790" coordsize="11257,0" path="m262,2790l11518,2790e" filled="f" stroked="t" strokeweight=".713954pt" strokecolor="#575757">
                <v:path arrowok="t"/>
              </v:shape>
            </v:group>
            <v:group style="position:absolute;left:11514;top:2534;width:2;height:282" coordorigin="11514,2534" coordsize="2,282">
              <v:shape style="position:absolute;left:11514;top:2534;width:2;height:282" coordorigin="11514,2534" coordsize="0,282" path="m11514,2816l11514,2534e" filled="f" stroked="t" strokeweight=".47597pt" strokecolor="#444444">
                <v:path arrowok="t"/>
              </v:shape>
            </v:group>
            <v:group style="position:absolute;left:269;top:2744;width:2;height:316" coordorigin="269,2744" coordsize="2,316">
              <v:shape style="position:absolute;left:269;top:2744;width:2;height:316" coordorigin="269,2744" coordsize="0,316" path="m269,3060l269,2744e" filled="f" stroked="t" strokeweight=".47597pt" strokecolor="#444444">
                <v:path arrowok="t"/>
              </v:shape>
            </v:group>
            <v:group style="position:absolute;left:3698;top:2787;width:2;height:746" coordorigin="3698,2787" coordsize="2,746">
              <v:shape style="position:absolute;left:3698;top:2787;width:2;height:746" coordorigin="3698,2787" coordsize="0,746" path="m3698,3533l3698,2787e" filled="f" stroked="t" strokeweight=".951939pt" strokecolor="#545454">
                <v:path arrowok="t"/>
              </v:shape>
            </v:group>
            <v:group style="position:absolute;left:3684;top:3031;width:1061;height:2" coordorigin="3684,3031" coordsize="1061,2">
              <v:shape style="position:absolute;left:3684;top:3031;width:1061;height:2" coordorigin="3684,3031" coordsize="1061,0" path="m3684,3031l4745,3031e" filled="f" stroked="t" strokeweight=".237985pt" strokecolor="#4B4B4B">
                <v:path arrowok="t"/>
              </v:shape>
            </v:group>
            <v:group style="position:absolute;left:4745;top:3031;width:509;height:2" coordorigin="4745,3031" coordsize="509,2">
              <v:shape style="position:absolute;left:4745;top:3031;width:509;height:2" coordorigin="4745,3031" coordsize="509,0" path="m4745,3031l5255,3031e" filled="f" stroked="t" strokeweight=".237985pt" strokecolor="#000000">
                <v:path arrowok="t"/>
              </v:shape>
            </v:group>
            <v:group style="position:absolute;left:6804;top:2782;width:2;height:382" coordorigin="6804,2782" coordsize="2,382">
              <v:shape style="position:absolute;left:6804;top:2782;width:2;height:382" coordorigin="6804,2782" coordsize="0,382" path="m6804,3165l6804,2782e" filled="f" stroked="t" strokeweight=".951939pt" strokecolor="#676767">
                <v:path arrowok="t"/>
              </v:shape>
            </v:group>
            <v:group style="position:absolute;left:6792;top:3019;width:1199;height:2" coordorigin="6792,3019" coordsize="1199,2">
              <v:shape style="position:absolute;left:6792;top:3019;width:1199;height:2" coordorigin="6792,3019" coordsize="1199,0" path="m6792,3019l7992,3019e" filled="f" stroked="t" strokeweight=".951939pt" strokecolor="#4F4F4F">
                <v:path arrowok="t"/>
              </v:shape>
            </v:group>
            <v:group style="position:absolute;left:8196;top:3031;width:2113;height:2" coordorigin="8196,3031" coordsize="2113,2">
              <v:shape style="position:absolute;left:8196;top:3031;width:2113;height:2" coordorigin="8196,3031" coordsize="2113,0" path="m8196,3031l10310,3031e" filled="f" stroked="t" strokeweight=".237985pt" strokecolor="#000000">
                <v:path arrowok="t"/>
              </v:shape>
            </v:group>
            <v:group style="position:absolute;left:10310;top:3031;width:1209;height:2" coordorigin="10310,3031" coordsize="1209,2">
              <v:shape style="position:absolute;left:10310;top:3031;width:1209;height:2" coordorigin="10310,3031" coordsize="1209,0" path="m10310,3031l11518,3031e" filled="f" stroked="t" strokeweight=".237985pt" strokecolor="#707070">
                <v:path arrowok="t"/>
              </v:shape>
            </v:group>
            <v:group style="position:absolute;left:262;top:3524;width:3398;height:2" coordorigin="262,3524" coordsize="3398,2">
              <v:shape style="position:absolute;left:262;top:3524;width:3398;height:2" coordorigin="262,3524" coordsize="3398,0" path="m262,3524l3660,3524e" filled="f" stroked="t" strokeweight=".713954pt" strokecolor="#5B5B5B">
                <v:path arrowok="t"/>
              </v:shape>
            </v:group>
            <v:group style="position:absolute;left:267;top:3002;width:2;height:545" coordorigin="267,3002" coordsize="2,545">
              <v:shape style="position:absolute;left:267;top:3002;width:2;height:545" coordorigin="267,3002" coordsize="0,545" path="m267,3547l267,3002e" filled="f" stroked="t" strokeweight=".47597pt" strokecolor="#2F2F2F">
                <v:path arrowok="t"/>
              </v:shape>
            </v:group>
            <v:group style="position:absolute;left:1504;top:3524;width:704;height:2" coordorigin="1504,3524" coordsize="704,2">
              <v:shape style="position:absolute;left:1504;top:3524;width:704;height:2" coordorigin="1504,3524" coordsize="704,0" path="m1504,3524l2208,3524e" filled="f" stroked="t" strokeweight=".47597pt" strokecolor="#444444">
                <v:path arrowok="t"/>
              </v:shape>
            </v:group>
            <v:group style="position:absolute;left:3203;top:3524;width:3627;height:2" coordorigin="3203,3524" coordsize="3627,2">
              <v:shape style="position:absolute;left:3203;top:3524;width:3627;height:2" coordorigin="3203,3524" coordsize="3627,0" path="m3203,3524l6830,3524e" filled="f" stroked="t" strokeweight=".713954pt" strokecolor="#444444">
                <v:path arrowok="t"/>
              </v:shape>
            </v:group>
            <v:group style="position:absolute;left:6802;top:2964;width:2;height:564" coordorigin="6802,2964" coordsize="2,564">
              <v:shape style="position:absolute;left:6802;top:2964;width:2;height:564" coordorigin="6802,2964" coordsize="0,564" path="m6802,3528l6802,2964e" filled="f" stroked="t" strokeweight=".713954pt" strokecolor="#4F4F4F">
                <v:path arrowok="t"/>
              </v:shape>
            </v:group>
            <v:group style="position:absolute;left:6759;top:3524;width:4764;height:2" coordorigin="6759,3524" coordsize="4764,2">
              <v:shape style="position:absolute;left:6759;top:3524;width:4764;height:2" coordorigin="6759,3524" coordsize="4764,0" path="m6759,3524l11523,3524e" filled="f" stroked="t" strokeweight=".713954pt" strokecolor="#5B5B5B">
                <v:path arrowok="t"/>
              </v:shape>
            </v:group>
            <v:group style="position:absolute;left:11514;top:2744;width:2;height:803" coordorigin="11514,2744" coordsize="2,803">
              <v:shape style="position:absolute;left:11514;top:2744;width:2;height:803" coordorigin="11514,2744" coordsize="0,803" path="m11514,3547l11514,2744e" filled="f" stroked="t" strokeweight=".713954pt" strokecolor="#606060">
                <v:path arrowok="t"/>
              </v:shape>
            </v:group>
            <v:group style="position:absolute;left:257;top:3796;width:1304;height:2" coordorigin="257,3796" coordsize="1304,2">
              <v:shape style="position:absolute;left:257;top:3796;width:1304;height:2" coordorigin="257,3796" coordsize="1304,0" path="m257,3796l1561,3796e" filled="f" stroked="t" strokeweight=".47597pt" strokecolor="#444444">
                <v:path arrowok="t"/>
              </v:shape>
            </v:group>
            <v:group style="position:absolute;left:1504;top:3801;width:1756;height:2" coordorigin="1504,3801" coordsize="1756,2">
              <v:shape style="position:absolute;left:1504;top:3801;width:1756;height:2" coordorigin="1504,3801" coordsize="1756,0" path="m1504,3801l3260,3801e" filled="f" stroked="t" strokeweight=".713954pt" strokecolor="#545454">
                <v:path arrowok="t"/>
              </v:shape>
            </v:group>
            <v:group style="position:absolute;left:2199;top:3519;width:2;height:306" coordorigin="2199,3519" coordsize="2,306">
              <v:shape style="position:absolute;left:2199;top:3519;width:2;height:306" coordorigin="2199,3519" coordsize="0,306" path="m2199,3825l2199,3519e" filled="f" stroked="t" strokeweight=".47597pt" strokecolor="#4B4B4B">
                <v:path arrowok="t"/>
              </v:shape>
            </v:group>
            <v:group style="position:absolute;left:3203;top:3801;width:400;height:2" coordorigin="3203,3801" coordsize="400,2">
              <v:shape style="position:absolute;left:3203;top:3801;width:400;height:2" coordorigin="3203,3801" coordsize="400,0" path="m3203,3801l3603,3801e" filled="f" stroked="t" strokeweight=".47597pt" strokecolor="#2B2B2B">
                <v:path arrowok="t"/>
              </v:shape>
            </v:group>
            <v:group style="position:absolute;left:3546;top:3798;width:1004;height:2" coordorigin="3546,3798" coordsize="1004,2">
              <v:shape style="position:absolute;left:3546;top:3798;width:1004;height:2" coordorigin="3546,3798" coordsize="1004,0" path="m3546,3798l4550,3798e" filled="f" stroked="t" strokeweight=".951939pt" strokecolor="#5B5B5B">
                <v:path arrowok="t"/>
              </v:shape>
            </v:group>
            <v:group style="position:absolute;left:4479;top:3801;width:295;height:2" coordorigin="4479,3801" coordsize="295,2">
              <v:shape style="position:absolute;left:4479;top:3801;width:295;height:2" coordorigin="4479,3801" coordsize="295,0" path="m4479,3801l4774,3801e" filled="f" stroked="t" strokeweight=".47597pt" strokecolor="#444444">
                <v:path arrowok="t"/>
              </v:shape>
            </v:group>
            <v:group style="position:absolute;left:4717;top:3798;width:6806;height:2" coordorigin="4717,3798" coordsize="6806,2">
              <v:shape style="position:absolute;left:4717;top:3798;width:6806;height:2" coordorigin="4717,3798" coordsize="6806,0" path="m4717,3798l11523,3798e" filled="f" stroked="t" strokeweight=".713954pt" strokecolor="#606060">
                <v:path arrowok="t"/>
              </v:shape>
            </v:group>
            <v:group style="position:absolute;left:11518;top:3476;width:2;height:349" coordorigin="11518,3476" coordsize="2,349">
              <v:shape style="position:absolute;left:11518;top:3476;width:2;height:349" coordorigin="11518,3476" coordsize="0,349" path="m11518,3825l11518,3476e" filled="f" stroked="t" strokeweight=".47597pt" strokecolor="#484848">
                <v:path arrowok="t"/>
              </v:shape>
            </v:group>
            <v:group style="position:absolute;left:264;top:325;width:2;height:9050" coordorigin="264,325" coordsize="2,9050">
              <v:shape style="position:absolute;left:264;top:325;width:2;height:9050" coordorigin="264,325" coordsize="0,9050" path="m264,9375l264,325e" filled="f" stroked="t" strokeweight=".713954pt" strokecolor="#5B5B5B">
                <v:path arrowok="t"/>
              </v:shape>
            </v:group>
            <v:group style="position:absolute;left:2189;top:4037;width:9334;height:2" coordorigin="2189,4037" coordsize="9334,2">
              <v:shape style="position:absolute;left:2189;top:4037;width:9334;height:2" coordorigin="2189,4037" coordsize="9334,0" path="m2189,4037l11523,4037e" filled="f" stroked="t" strokeweight=".713954pt" strokecolor="#575757">
                <v:path arrowok="t"/>
              </v:shape>
            </v:group>
            <v:group style="position:absolute;left:7192;top:4035;width:409;height:2" coordorigin="7192,4035" coordsize="409,2">
              <v:shape style="position:absolute;left:7192;top:4035;width:409;height:2" coordorigin="7192,4035" coordsize="409,0" path="m7192,4035l7601,4035e" filled="f" stroked="t" strokeweight=".47597pt" strokecolor="#343434">
                <v:path arrowok="t"/>
              </v:shape>
            </v:group>
            <v:group style="position:absolute;left:4750;top:4035;width:2;height:521" coordorigin="4750,4035" coordsize="2,521">
              <v:shape style="position:absolute;left:4750;top:4035;width:2;height:521" coordorigin="4750,4035" coordsize="0,521" path="m4750,4556l4750,4035e" filled="f" stroked="t" strokeweight=".951939pt" strokecolor="#5B5B5B">
                <v:path arrowok="t"/>
              </v:shape>
            </v:group>
            <v:group style="position:absolute;left:7573;top:4016;width:2;height:273" coordorigin="7573,4016" coordsize="2,273">
              <v:shape style="position:absolute;left:7573;top:4016;width:2;height:273" coordorigin="7573,4016" coordsize="0,273" path="m7573,4288l7573,4016e" filled="f" stroked="t" strokeweight=".237985pt" strokecolor="#343434">
                <v:path arrowok="t"/>
              </v:shape>
            </v:group>
            <v:group style="position:absolute;left:4745;top:4520;width:4246;height:2" coordorigin="4745,4520" coordsize="4246,2">
              <v:shape style="position:absolute;left:4745;top:4520;width:4246;height:2" coordorigin="4745,4520" coordsize="4246,0" path="m4745,4520l8991,4520e" filled="f" stroked="t" strokeweight=".713954pt" strokecolor="#545454">
                <v:path arrowok="t"/>
              </v:shape>
            </v:group>
            <v:group style="position:absolute;left:7573;top:4288;width:2;height:249" coordorigin="7573,4288" coordsize="2,249">
              <v:shape style="position:absolute;left:7573;top:4288;width:2;height:249" coordorigin="7573,4288" coordsize="0,249" path="m7573,4537l7573,4288e" filled="f" stroked="t" strokeweight=".237985pt" strokecolor="#6B6B6B">
                <v:path arrowok="t"/>
              </v:shape>
            </v:group>
            <v:group style="position:absolute;left:8934;top:4520;width:723;height:2" coordorigin="8934,4520" coordsize="723,2">
              <v:shape style="position:absolute;left:8934;top:4520;width:723;height:2" coordorigin="8934,4520" coordsize="723,0" path="m8934,4520l9657,4520e" filled="f" stroked="t" strokeweight=".951939pt" strokecolor="#747474">
                <v:path arrowok="t"/>
              </v:shape>
            </v:group>
            <v:group style="position:absolute;left:9600;top:4518;width:738;height:2" coordorigin="9600,4518" coordsize="738,2">
              <v:shape style="position:absolute;left:9600;top:4518;width:738;height:2" coordorigin="9600,4518" coordsize="738,0" path="m9600,4518l10338,4518e" filled="f" stroked="t" strokeweight=".47597pt" strokecolor="#545454">
                <v:path arrowok="t"/>
              </v:shape>
            </v:group>
            <v:group style="position:absolute;left:10129;top:4518;width:1399;height:2" coordorigin="10129,4518" coordsize="1399,2">
              <v:shape style="position:absolute;left:10129;top:4518;width:1399;height:2" coordorigin="10129,4518" coordsize="1399,0" path="m10129,4518l11528,4518e" filled="f" stroked="t" strokeweight=".713954pt" strokecolor="#646464">
                <v:path arrowok="t"/>
              </v:shape>
            </v:group>
            <v:group style="position:absolute;left:2197;top:3648;width:2;height:1128" coordorigin="2197,3648" coordsize="2,1128">
              <v:shape style="position:absolute;left:2197;top:3648;width:2;height:1128" coordorigin="2197,3648" coordsize="0,1128" path="m2197,4776l2197,3648e" filled="f" stroked="t" strokeweight=".951939pt" strokecolor="#606060">
                <v:path arrowok="t"/>
              </v:shape>
            </v:group>
            <v:group style="position:absolute;left:4750;top:4499;width:2;height:526" coordorigin="4750,4499" coordsize="2,526">
              <v:shape style="position:absolute;left:4750;top:4499;width:2;height:526" coordorigin="4750,4499" coordsize="0,526" path="m4750,5025l4750,4499e" filled="f" stroked="t" strokeweight=".47597pt" strokecolor="#343434">
                <v:path arrowok="t"/>
              </v:shape>
            </v:group>
            <v:group style="position:absolute;left:4745;top:4764;width:2504;height:2" coordorigin="4745,4764" coordsize="2504,2">
              <v:shape style="position:absolute;left:4745;top:4764;width:2504;height:2" coordorigin="4745,4764" coordsize="2504,0" path="m4745,4764l7249,4764e" filled="f" stroked="t" strokeweight=".951939pt" strokecolor="#5B5B5B">
                <v:path arrowok="t"/>
              </v:shape>
            </v:group>
            <v:group style="position:absolute;left:7192;top:4762;width:409;height:2" coordorigin="7192,4762" coordsize="409,2">
              <v:shape style="position:absolute;left:7192;top:4762;width:409;height:2" coordorigin="7192,4762" coordsize="409,0" path="m7192,4762l7601,4762e" filled="f" stroked="t" strokeweight=".47597pt" strokecolor="#343434">
                <v:path arrowok="t"/>
              </v:shape>
            </v:group>
            <v:group style="position:absolute;left:7544;top:4762;width:3979;height:2" coordorigin="7544,4762" coordsize="3979,2">
              <v:shape style="position:absolute;left:7544;top:4762;width:3979;height:2" coordorigin="7544,4762" coordsize="3979,0" path="m7544,4762l11523,4762e" filled="f" stroked="t" strokeweight=".713954pt" strokecolor="#606060">
                <v:path arrowok="t"/>
              </v:shape>
            </v:group>
            <v:group style="position:absolute;left:11523;top:3739;width:2;height:9576" coordorigin="11523,3739" coordsize="2,9576">
              <v:shape style="position:absolute;left:11523;top:3739;width:2;height:9576" coordorigin="11523,3739" coordsize="0,9576" path="m11523,13315l11523,3739e" filled="f" stroked="t" strokeweight=".713954pt" strokecolor="#676767">
                <v:path arrowok="t"/>
              </v:shape>
            </v:group>
            <v:group style="position:absolute;left:267;top:4719;width:2;height:306" coordorigin="267,4719" coordsize="2,306">
              <v:shape style="position:absolute;left:267;top:4719;width:2;height:306" coordorigin="267,4719" coordsize="0,306" path="m267,5025l267,4719e" filled="f" stroked="t" strokeweight=".47597pt" strokecolor="#2B2B2B">
                <v:path arrowok="t"/>
              </v:shape>
            </v:group>
            <v:group style="position:absolute;left:2199;top:4719;width:2;height:306" coordorigin="2199,4719" coordsize="2,306">
              <v:shape style="position:absolute;left:2199;top:4719;width:2;height:306" coordorigin="2199,4719" coordsize="0,306" path="m2199,5025l2199,4719e" filled="f" stroked="t" strokeweight=".47597pt" strokecolor="#232323">
                <v:path arrowok="t"/>
              </v:shape>
            </v:group>
            <v:group style="position:absolute;left:4745;top:5006;width:3022;height:2" coordorigin="4745,5006" coordsize="3022,2">
              <v:shape style="position:absolute;left:4745;top:5006;width:3022;height:2" coordorigin="4745,5006" coordsize="3022,0" path="m4745,5006l7768,5006e" filled="f" stroked="t" strokeweight=".713954pt" strokecolor="#575757">
                <v:path arrowok="t"/>
              </v:shape>
            </v:group>
            <v:group style="position:absolute;left:7544;top:5006;width:681;height:2" coordorigin="7544,5006" coordsize="681,2">
              <v:shape style="position:absolute;left:7544;top:5006;width:681;height:2" coordorigin="7544,5006" coordsize="681,0" path="m7544,5006l8225,5006e" filled="f" stroked="t" strokeweight=".47597pt" strokecolor="#545454">
                <v:path arrowok="t"/>
              </v:shape>
            </v:group>
            <v:group style="position:absolute;left:8168;top:5003;width:3356;height:2" coordorigin="8168,5003" coordsize="3356,2">
              <v:shape style="position:absolute;left:8168;top:5003;width:3356;height:2" coordorigin="8168,5003" coordsize="3356,0" path="m8168,5003l11523,5003e" filled="f" stroked="t" strokeweight=".713954pt" strokecolor="#646464">
                <v:path arrowok="t"/>
              </v:shape>
            </v:group>
            <v:group style="position:absolute;left:267;top:4967;width:2;height:316" coordorigin="267,4967" coordsize="2,316">
              <v:shape style="position:absolute;left:267;top:4967;width:2;height:316" coordorigin="267,4967" coordsize="0,316" path="m267,5283l267,4967e" filled="f" stroked="t" strokeweight=".47597pt" strokecolor="#444444">
                <v:path arrowok="t"/>
              </v:shape>
            </v:group>
            <v:group style="position:absolute;left:2199;top:4967;width:2;height:316" coordorigin="2199,4967" coordsize="2,316">
              <v:shape style="position:absolute;left:2199;top:4967;width:2;height:316" coordorigin="2199,4967" coordsize="0,316" path="m2199,5283l2199,4967e" filled="f" stroked="t" strokeweight=".47597pt" strokecolor="#3F3F3F">
                <v:path arrowok="t"/>
              </v:shape>
            </v:group>
            <v:group style="position:absolute;left:2194;top:5249;width:581;height:2" coordorigin="2194,5249" coordsize="581,2">
              <v:shape style="position:absolute;left:2194;top:5249;width:581;height:2" coordorigin="2194,5249" coordsize="581,0" path="m2194,5249l2775,5249e" filled="f" stroked="t" strokeweight=".47597pt" strokecolor="#3B3B3B">
                <v:path arrowok="t"/>
              </v:shape>
            </v:group>
            <v:group style="position:absolute;left:2718;top:5247;width:8805;height:2" coordorigin="2718,5247" coordsize="8805,2">
              <v:shape style="position:absolute;left:2718;top:5247;width:8805;height:2" coordorigin="2718,5247" coordsize="8805,0" path="m2718,5247l11523,5247e" filled="f" stroked="t" strokeweight=".713954pt" strokecolor="#5B5B5B">
                <v:path arrowok="t"/>
              </v:shape>
            </v:group>
            <v:group style="position:absolute;left:11518;top:4963;width:2;height:330" coordorigin="11518,4963" coordsize="2,330">
              <v:shape style="position:absolute;left:11518;top:4963;width:2;height:330" coordorigin="11518,4963" coordsize="0,330" path="m11518,5292l11518,4963e" filled="f" stroked="t" strokeweight=".47597pt" strokecolor="#3F3F3F">
                <v:path arrowok="t"/>
              </v:shape>
            </v:group>
            <v:group style="position:absolute;left:257;top:5491;width:604;height:2" coordorigin="257,5491" coordsize="604,2">
              <v:shape style="position:absolute;left:257;top:5491;width:604;height:2" coordorigin="257,5491" coordsize="604,0" path="m257,5491l862,5491e" filled="f" stroked="t" strokeweight=".951939pt" strokecolor="#676767">
                <v:path arrowok="t"/>
              </v:shape>
            </v:group>
            <v:group style="position:absolute;left:804;top:5491;width:757;height:2" coordorigin="804,5491" coordsize="757,2">
              <v:shape style="position:absolute;left:804;top:5491;width:757;height:2" coordorigin="804,5491" coordsize="757,0" path="m804,5491l1561,5491e" filled="f" stroked="t" strokeweight=".47597pt" strokecolor="#3F3F3F">
                <v:path arrowok="t"/>
              </v:shape>
            </v:group>
            <v:group style="position:absolute;left:1504;top:5488;width:2461;height:2" coordorigin="1504,5488" coordsize="2461,2">
              <v:shape style="position:absolute;left:1504;top:5488;width:2461;height:2" coordorigin="1504,5488" coordsize="2461,0" path="m1504,5488l3965,5488e" filled="f" stroked="t" strokeweight=".713954pt" strokecolor="#5B5B5B">
                <v:path arrowok="t"/>
              </v:shape>
            </v:group>
            <v:group style="position:absolute;left:2199;top:5226;width:2;height:1037" coordorigin="2199,5226" coordsize="2,1037">
              <v:shape style="position:absolute;left:2199;top:5226;width:2;height:1037" coordorigin="2199,5226" coordsize="0,1037" path="m2199,6263l2199,5226e" filled="f" stroked="t" strokeweight=".951939pt" strokecolor="#5B5B5B">
                <v:path arrowok="t"/>
              </v:shape>
            </v:group>
            <v:group style="position:absolute;left:3546;top:5488;width:1238;height:2" coordorigin="3546,5488" coordsize="1238,2">
              <v:shape style="position:absolute;left:3546;top:5488;width:1238;height:2" coordorigin="3546,5488" coordsize="1238,0" path="m3546,5488l4783,5488e" filled="f" stroked="t" strokeweight=".47597pt" strokecolor="#4B4B4B">
                <v:path arrowok="t"/>
              </v:shape>
            </v:group>
            <v:group style="position:absolute;left:4753;top:4967;width:2;height:837" coordorigin="4753,4967" coordsize="2,837">
              <v:shape style="position:absolute;left:4753;top:4967;width:2;height:837" coordorigin="4753,4967" coordsize="0,837" path="m4753,5804l4753,4967e" filled="f" stroked="t" strokeweight=".951939pt" strokecolor="#606060">
                <v:path arrowok="t"/>
              </v:shape>
            </v:group>
            <v:group style="position:absolute;left:4636;top:5488;width:2613;height:2" coordorigin="4636,5488" coordsize="2613,2">
              <v:shape style="position:absolute;left:4636;top:5488;width:2613;height:2" coordorigin="4636,5488" coordsize="2613,0" path="m4636,5488l7249,5488e" filled="f" stroked="t" strokeweight=".713954pt" strokecolor="#575757">
                <v:path arrowok="t"/>
              </v:shape>
            </v:group>
            <v:group style="position:absolute;left:7192;top:5488;width:409;height:2" coordorigin="7192,5488" coordsize="409,2">
              <v:shape style="position:absolute;left:7192;top:5488;width:409;height:2" coordorigin="7192,5488" coordsize="409,0" path="m7192,5488l7601,5488e" filled="f" stroked="t" strokeweight=".47597pt" strokecolor="#383838">
                <v:path arrowok="t"/>
              </v:shape>
            </v:group>
            <v:group style="position:absolute;left:7544;top:5488;width:681;height:2" coordorigin="7544,5488" coordsize="681,2">
              <v:shape style="position:absolute;left:7544;top:5488;width:681;height:2" coordorigin="7544,5488" coordsize="681,0" path="m7544,5488l8225,5488e" filled="f" stroked="t" strokeweight=".951939pt" strokecolor="#646464">
                <v:path arrowok="t"/>
              </v:shape>
            </v:group>
            <v:group style="position:absolute;left:8168;top:5486;width:823;height:2" coordorigin="8168,5486" coordsize="823,2">
              <v:shape style="position:absolute;left:8168;top:5486;width:823;height:2" coordorigin="8168,5486" coordsize="823,0" path="m8168,5486l8991,5486e" filled="f" stroked="t" strokeweight=".47597pt" strokecolor="#484848">
                <v:path arrowok="t"/>
              </v:shape>
            </v:group>
            <v:group style="position:absolute;left:8934;top:5486;width:2599;height:2" coordorigin="8934,5486" coordsize="2599,2">
              <v:shape style="position:absolute;left:8934;top:5486;width:2599;height:2" coordorigin="8934,5486" coordsize="2599,0" path="m8934,5486l11533,5486e" filled="f" stroked="t" strokeweight=".713954pt" strokecolor="#676767">
                <v:path arrowok="t"/>
              </v:shape>
            </v:group>
            <v:group style="position:absolute;left:7573;top:5469;width:2;height:306" coordorigin="7573,5469" coordsize="2,306">
              <v:shape style="position:absolute;left:7573;top:5469;width:2;height:306" coordorigin="7573,5469" coordsize="0,306" path="m7573,5775l7573,5469e" filled="f" stroked="t" strokeweight=".237985pt" strokecolor="#646464">
                <v:path arrowok="t"/>
              </v:shape>
            </v:group>
            <v:group style="position:absolute;left:2189;top:5962;width:1071;height:2" coordorigin="2189,5962" coordsize="1071,2">
              <v:shape style="position:absolute;left:2189;top:5962;width:1071;height:2" coordorigin="2189,5962" coordsize="1071,0" path="m2189,5962l3260,5962e" filled="f" stroked="t" strokeweight=".951939pt" strokecolor="#646464">
                <v:path arrowok="t"/>
              </v:shape>
            </v:group>
            <v:group style="position:absolute;left:3203;top:5962;width:514;height:2" coordorigin="3203,5962" coordsize="514,2">
              <v:shape style="position:absolute;left:3203;top:5962;width:514;height:2" coordorigin="3203,5962" coordsize="514,0" path="m3203,5962l3717,5962e" filled="f" stroked="t" strokeweight=".47597pt" strokecolor="#3F3F3F">
                <v:path arrowok="t"/>
              </v:shape>
            </v:group>
            <v:group style="position:absolute;left:3660;top:5962;width:876;height:2" coordorigin="3660,5962" coordsize="876,2">
              <v:shape style="position:absolute;left:3660;top:5962;width:876;height:2" coordorigin="3660,5962" coordsize="876,0" path="m3660,5962l4536,5962e" filled="f" stroked="t" strokeweight=".951939pt" strokecolor="#5B5B5B">
                <v:path arrowok="t"/>
              </v:shape>
            </v:group>
            <v:group style="position:absolute;left:4479;top:5962;width:804;height:2" coordorigin="4479,5962" coordsize="804,2">
              <v:shape style="position:absolute;left:4479;top:5962;width:804;height:2" coordorigin="4479,5962" coordsize="804,0" path="m4479,5962l5283,5962e" filled="f" stroked="t" strokeweight=".47597pt" strokecolor="#383838">
                <v:path arrowok="t"/>
              </v:shape>
            </v:group>
            <v:group style="position:absolute;left:4753;top:5747;width:2;height:507" coordorigin="4753,5747" coordsize="2,507">
              <v:shape style="position:absolute;left:4753;top:5747;width:2;height:507" coordorigin="4753,5747" coordsize="0,507" path="m4753,6253l4753,5747e" filled="f" stroked="t" strokeweight=".713954pt" strokecolor="#484848">
                <v:path arrowok="t"/>
              </v:shape>
            </v:group>
            <v:group style="position:absolute;left:5226;top:5959;width:6302;height:2" coordorigin="5226,5959" coordsize="6302,2">
              <v:shape style="position:absolute;left:5226;top:5959;width:6302;height:2" coordorigin="5226,5959" coordsize="6302,0" path="m5226,5959l11528,5959e" filled="f" stroked="t" strokeweight=".713954pt" strokecolor="#646464">
                <v:path arrowok="t"/>
              </v:shape>
            </v:group>
            <v:group style="position:absolute;left:7192;top:5957;width:452;height:2" coordorigin="7192,5957" coordsize="452,2">
              <v:shape style="position:absolute;left:7192;top:5957;width:452;height:2" coordorigin="7192,5957" coordsize="452,0" path="m7192,5957l7644,5957e" filled="f" stroked="t" strokeweight=".47597pt" strokecolor="#444444">
                <v:path arrowok="t"/>
              </v:shape>
            </v:group>
            <v:group style="position:absolute;left:7573;top:5775;width:2;height:469" coordorigin="7573,5775" coordsize="2,469">
              <v:shape style="position:absolute;left:7573;top:5775;width:2;height:469" coordorigin="7573,5775" coordsize="0,469" path="m7573,6244l7573,5775e" filled="f" stroked="t" strokeweight=".237985pt" strokecolor="#484848">
                <v:path arrowok="t"/>
              </v:shape>
            </v:group>
            <v:group style="position:absolute;left:7192;top:6244;width:414;height:2" coordorigin="7192,6244" coordsize="414,2">
              <v:shape style="position:absolute;left:7192;top:6244;width:414;height:2" coordorigin="7192,6244" coordsize="414,0" path="m7192,6244l7606,6244e" filled="f" stroked="t" strokeweight=".47597pt" strokecolor="#3B3B3B">
                <v:path arrowok="t"/>
              </v:shape>
            </v:group>
            <v:group style="position:absolute;left:2194;top:6244;width:9334;height:2" coordorigin="2194,6244" coordsize="9334,2">
              <v:shape style="position:absolute;left:2194;top:6244;width:9334;height:2" coordorigin="2194,6244" coordsize="9334,0" path="m2194,6244l11528,6244e" filled="f" stroked="t" strokeweight=".713954pt" strokecolor="#606060">
                <v:path arrowok="t"/>
              </v:shape>
            </v:group>
            <v:group style="position:absolute;left:262;top:6490;width:6269;height:2" coordorigin="262,6490" coordsize="6269,2">
              <v:shape style="position:absolute;left:262;top:6490;width:6269;height:2" coordorigin="262,6490" coordsize="6269,0" path="m262,6490l6530,6490e" filled="f" stroked="t" strokeweight=".713954pt" strokecolor="#5B5B5B">
                <v:path arrowok="t"/>
              </v:shape>
            </v:group>
            <v:group style="position:absolute;left:2199;top:6206;width:2;height:578" coordorigin="2199,6206" coordsize="2,578">
              <v:shape style="position:absolute;left:2199;top:6206;width:2;height:578" coordorigin="2199,6206" coordsize="0,578" path="m2199,6784l2199,6206e" filled="f" stroked="t" strokeweight=".47597pt" strokecolor="#383838">
                <v:path arrowok="t"/>
              </v:shape>
            </v:group>
            <v:group style="position:absolute;left:6473;top:6488;width:347;height:2" coordorigin="6473,6488" coordsize="347,2">
              <v:shape style="position:absolute;left:6473;top:6488;width:347;height:2" coordorigin="6473,6488" coordsize="347,0" path="m6473,6488l6821,6488e" filled="f" stroked="t" strokeweight=".47597pt" strokecolor="#383838">
                <v:path arrowok="t"/>
              </v:shape>
            </v:group>
            <v:group style="position:absolute;left:6764;top:6485;width:4760;height:2" coordorigin="6764,6485" coordsize="4760,2">
              <v:shape style="position:absolute;left:6764;top:6485;width:4760;height:2" coordorigin="6764,6485" coordsize="4760,0" path="m6764,6485l11523,6485e" filled="f" stroked="t" strokeweight=".713954pt" strokecolor="#676767">
                <v:path arrowok="t"/>
              </v:shape>
            </v:group>
            <v:group style="position:absolute;left:11518;top:6201;width:2;height:583" coordorigin="11518,6201" coordsize="2,583">
              <v:shape style="position:absolute;left:11518;top:6201;width:2;height:583" coordorigin="11518,6201" coordsize="0,583" path="m11518,6784l11518,6201e" filled="f" stroked="t" strokeweight=".47597pt" strokecolor="#545454">
                <v:path arrowok="t"/>
              </v:shape>
            </v:group>
            <v:group style="position:absolute;left:267;top:6464;width:2;height:320" coordorigin="267,6464" coordsize="2,320">
              <v:shape style="position:absolute;left:267;top:6464;width:2;height:320" coordorigin="267,6464" coordsize="0,320" path="m267,6784l267,6464e" filled="f" stroked="t" strokeweight=".47597pt" strokecolor="#2F2F2F">
                <v:path arrowok="t"/>
              </v:shape>
            </v:group>
            <v:group style="position:absolute;left:257;top:6966;width:1304;height:2" coordorigin="257,6966" coordsize="1304,2">
              <v:shape style="position:absolute;left:257;top:6966;width:1304;height:2" coordorigin="257,6966" coordsize="1304,0" path="m257,6966l1561,6966e" filled="f" stroked="t" strokeweight=".713954pt" strokecolor="#646464">
                <v:path arrowok="t"/>
              </v:shape>
            </v:group>
            <v:group style="position:absolute;left:267;top:6727;width:2;height:263" coordorigin="267,6727" coordsize="2,263">
              <v:shape style="position:absolute;left:267;top:6727;width:2;height:263" coordorigin="267,6727" coordsize="0,263" path="m267,6990l267,6727e" filled="f" stroked="t" strokeweight=".47597pt" strokecolor="#4B4B4B">
                <v:path arrowok="t"/>
              </v:shape>
            </v:group>
            <v:group style="position:absolute;left:1504;top:6966;width:714;height:2" coordorigin="1504,6966" coordsize="714,2">
              <v:shape style="position:absolute;left:1504;top:6966;width:714;height:2" coordorigin="1504,6966" coordsize="714,0" path="m1504,6966l2218,6966e" filled="f" stroked="t" strokeweight=".47597pt" strokecolor="#3F3F3F">
                <v:path arrowok="t"/>
              </v:shape>
            </v:group>
            <v:group style="position:absolute;left:2147;top:6966;width:809;height:2" coordorigin="2147,6966" coordsize="809,2">
              <v:shape style="position:absolute;left:2147;top:6966;width:809;height:2" coordorigin="2147,6966" coordsize="809,0" path="m2147,6966l2956,6966e" filled="f" stroked="t" strokeweight=".951939pt" strokecolor="#646464">
                <v:path arrowok="t"/>
              </v:shape>
            </v:group>
            <v:group style="position:absolute;left:2718;top:6966;width:543;height:2" coordorigin="2718,6966" coordsize="543,2">
              <v:shape style="position:absolute;left:2718;top:6966;width:543;height:2" coordorigin="2718,6966" coordsize="543,0" path="m2718,6966l3260,6966e" filled="f" stroked="t" strokeweight=".713954pt" strokecolor="#4F4F4F">
                <v:path arrowok="t"/>
              </v:shape>
            </v:group>
            <v:group style="position:absolute;left:3203;top:6966;width:400;height:2" coordorigin="3203,6966" coordsize="400,2">
              <v:shape style="position:absolute;left:3203;top:6966;width:400;height:2" coordorigin="3203,6966" coordsize="400,0" path="m3203,6966l3603,6966e" filled="f" stroked="t" strokeweight=".47597pt" strokecolor="#383838">
                <v:path arrowok="t"/>
              </v:shape>
            </v:group>
            <v:group style="position:absolute;left:3546;top:6963;width:990;height:2" coordorigin="3546,6963" coordsize="990,2">
              <v:shape style="position:absolute;left:3546;top:6963;width:990;height:2" coordorigin="3546,6963" coordsize="990,0" path="m3546,6963l4536,6963e" filled="f" stroked="t" strokeweight=".951939pt" strokecolor="#5B5B5B">
                <v:path arrowok="t"/>
              </v:shape>
            </v:group>
            <v:group style="position:absolute;left:4479;top:6966;width:295;height:2" coordorigin="4479,6966" coordsize="295,2">
              <v:shape style="position:absolute;left:4479;top:6966;width:295;height:2" coordorigin="4479,6966" coordsize="295,0" path="m4479,6966l4774,6966e" filled="f" stroked="t" strokeweight=".47597pt" strokecolor="#3B3B3B">
                <v:path arrowok="t"/>
              </v:shape>
            </v:group>
            <v:group style="position:absolute;left:4717;top:6963;width:2532;height:2" coordorigin="4717,6963" coordsize="2532,2">
              <v:shape style="position:absolute;left:4717;top:6963;width:2532;height:2" coordorigin="4717,6963" coordsize="2532,0" path="m4717,6963l7249,6963e" filled="f" stroked="t" strokeweight=".713954pt" strokecolor="#575757">
                <v:path arrowok="t"/>
              </v:shape>
            </v:group>
            <v:group style="position:absolute;left:7192;top:6961;width:409;height:2" coordorigin="7192,6961" coordsize="409,2">
              <v:shape style="position:absolute;left:7192;top:6961;width:409;height:2" coordorigin="7192,6961" coordsize="409,0" path="m7192,6961l7601,6961e" filled="f" stroked="t" strokeweight=".47597pt" strokecolor="#2B2B2B">
                <v:path arrowok="t"/>
              </v:shape>
            </v:group>
            <v:group style="position:absolute;left:7544;top:6961;width:3989;height:2" coordorigin="7544,6961" coordsize="3989,2">
              <v:shape style="position:absolute;left:7544;top:6961;width:3989;height:2" coordorigin="7544,6961" coordsize="3989,0" path="m7544,6961l11533,6961e" filled="f" stroked="t" strokeweight=".713954pt" strokecolor="#676767">
                <v:path arrowok="t"/>
              </v:shape>
            </v:group>
            <v:group style="position:absolute;left:2201;top:6727;width:2;height:1033" coordorigin="2201,6727" coordsize="2,1033">
              <v:shape style="position:absolute;left:2201;top:6727;width:2;height:1033" coordorigin="2201,6727" coordsize="0,1033" path="m2201,7759l2201,6727e" filled="f" stroked="t" strokeweight=".951939pt" strokecolor="#5B5B5B">
                <v:path arrowok="t"/>
              </v:shape>
            </v:group>
            <v:group style="position:absolute;left:4755;top:6961;width:2;height:263" coordorigin="4755,6961" coordsize="2,263">
              <v:shape style="position:absolute;left:4755;top:6961;width:2;height:263" coordorigin="4755,6961" coordsize="0,263" path="m4755,7224l4755,6961e" filled="f" stroked="t" strokeweight=".47597pt" strokecolor="#4B4B4B">
                <v:path arrowok="t"/>
              </v:shape>
            </v:group>
            <v:group style="position:absolute;left:4750;top:7207;width:4241;height:2" coordorigin="4750,7207" coordsize="4241,2">
              <v:shape style="position:absolute;left:4750;top:7207;width:4241;height:2" coordorigin="4750,7207" coordsize="4241,0" path="m4750,7207l8991,7207e" filled="f" stroked="t" strokeweight=".47597pt" strokecolor="#575757">
                <v:path arrowok="t"/>
              </v:shape>
            </v:group>
            <v:group style="position:absolute;left:8934;top:7207;width:723;height:2" coordorigin="8934,7207" coordsize="723,2">
              <v:shape style="position:absolute;left:8934;top:7207;width:723;height:2" coordorigin="8934,7207" coordsize="723,0" path="m8934,7207l9657,7207e" filled="f" stroked="t" strokeweight=".951939pt" strokecolor="#747474">
                <v:path arrowok="t"/>
              </v:shape>
            </v:group>
            <v:group style="position:absolute;left:9600;top:7205;width:738;height:2" coordorigin="9600,7205" coordsize="738,2">
              <v:shape style="position:absolute;left:9600;top:7205;width:738;height:2" coordorigin="9600,7205" coordsize="738,0" path="m9600,7205l10338,7205e" filled="f" stroked="t" strokeweight=".47597pt" strokecolor="#4F4F4F">
                <v:path arrowok="t"/>
              </v:shape>
            </v:group>
            <v:group style="position:absolute;left:10281;top:7205;width:1252;height:2" coordorigin="10281,7205" coordsize="1252,2">
              <v:shape style="position:absolute;left:10281;top:7205;width:1252;height:2" coordorigin="10281,7205" coordsize="1252,0" path="m10281,7205l11533,7205e" filled="f" stroked="t" strokeweight=".713954pt" strokecolor="#6B6B6B">
                <v:path arrowok="t"/>
              </v:shape>
            </v:group>
            <v:group style="position:absolute;left:4755;top:7167;width:2;height:531" coordorigin="4755,7167" coordsize="2,531">
              <v:shape style="position:absolute;left:4755;top:7167;width:2;height:531" coordorigin="4755,7167" coordsize="0,531" path="m4755,7697l4755,7167e" filled="f" stroked="t" strokeweight=".47597pt" strokecolor="#2F2F2F">
                <v:path arrowok="t"/>
              </v:shape>
            </v:group>
            <v:group style="position:absolute;left:4750;top:7446;width:6778;height:2" coordorigin="4750,7446" coordsize="6778,2">
              <v:shape style="position:absolute;left:4750;top:7446;width:6778;height:2" coordorigin="4750,7446" coordsize="6778,0" path="m4750,7446l11528,7446e" filled="f" stroked="t" strokeweight=".713954pt" strokecolor="#5B5B5B">
                <v:path arrowok="t"/>
              </v:shape>
            </v:group>
            <v:group style="position:absolute;left:11523;top:7162;width:2;height:550" coordorigin="11523,7162" coordsize="2,550">
              <v:shape style="position:absolute;left:11523;top:7162;width:2;height:550" coordorigin="11523,7162" coordsize="0,550" path="m11523,7712l11523,7162e" filled="f" stroked="t" strokeweight=".47597pt" strokecolor="#4B4B4B">
                <v:path arrowok="t"/>
              </v:shape>
            </v:group>
            <v:group style="position:absolute;left:257;top:7688;width:324;height:2" coordorigin="257,7688" coordsize="324,2">
              <v:shape style="position:absolute;left:257;top:7688;width:324;height:2" coordorigin="257,7688" coordsize="324,0" path="m257,7688l581,7688e" filled="f" stroked="t" strokeweight=".713954pt" strokecolor="#707070">
                <v:path arrowok="t"/>
              </v:shape>
            </v:group>
            <v:group style="position:absolute;left:524;top:7690;width:1038;height:2" coordorigin="524,7690" coordsize="1038,2">
              <v:shape style="position:absolute;left:524;top:7690;width:1038;height:2" coordorigin="524,7690" coordsize="1038,0" path="m524,7690l1561,7690e" filled="f" stroked="t" strokeweight=".47597pt" strokecolor="#3F3F3F">
                <v:path arrowok="t"/>
              </v:shape>
            </v:group>
            <v:group style="position:absolute;left:1504;top:7690;width:5407;height:2" coordorigin="1504,7690" coordsize="5407,2">
              <v:shape style="position:absolute;left:1504;top:7690;width:5407;height:2" coordorigin="1504,7690" coordsize="5407,0" path="m1504,7690l6911,7690e" filled="f" stroked="t" strokeweight=".713954pt" strokecolor="#606060">
                <v:path arrowok="t"/>
              </v:shape>
            </v:group>
            <v:group style="position:absolute;left:6764;top:7688;width:485;height:2" coordorigin="6764,7688" coordsize="485,2">
              <v:shape style="position:absolute;left:6764;top:7688;width:485;height:2" coordorigin="6764,7688" coordsize="485,0" path="m6764,7688l7249,7688e" filled="f" stroked="t" strokeweight=".47597pt" strokecolor="#545454">
                <v:path arrowok="t"/>
              </v:shape>
            </v:group>
            <v:group style="position:absolute;left:7192;top:7688;width:409;height:2" coordorigin="7192,7688" coordsize="409,2">
              <v:shape style="position:absolute;left:7192;top:7688;width:409;height:2" coordorigin="7192,7688" coordsize="409,0" path="m7192,7688l7601,7688e" filled="f" stroked="t" strokeweight=".47597pt" strokecolor="#383838">
                <v:path arrowok="t"/>
              </v:shape>
            </v:group>
            <v:group style="position:absolute;left:7544;top:7685;width:3989;height:2" coordorigin="7544,7685" coordsize="3989,2">
              <v:shape style="position:absolute;left:7544;top:7685;width:3989;height:2" coordorigin="7544,7685" coordsize="3989,0" path="m7544,7685l11533,7685e" filled="f" stroked="t" strokeweight=".713954pt" strokecolor="#646464">
                <v:path arrowok="t"/>
              </v:shape>
            </v:group>
            <v:group style="position:absolute;left:2201;top:7640;width:2;height:545" coordorigin="2201,7640" coordsize="2,545">
              <v:shape style="position:absolute;left:2201;top:7640;width:2;height:545" coordorigin="2201,7640" coordsize="0,545" path="m2201,8185l2201,7640e" filled="f" stroked="t" strokeweight=".47597pt" strokecolor="#444444">
                <v:path arrowok="t"/>
              </v:shape>
            </v:group>
            <v:group style="position:absolute;left:267;top:8128;width:2;height:416" coordorigin="267,8128" coordsize="2,416">
              <v:shape style="position:absolute;left:267;top:8128;width:2;height:416" coordorigin="267,8128" coordsize="0,416" path="m267,8543l267,8128e" filled="f" stroked="t" strokeweight=".47597pt" strokecolor="#383838">
                <v:path arrowok="t"/>
              </v:shape>
            </v:group>
            <v:group style="position:absolute;left:2718;top:8493;width:543;height:2" coordorigin="2718,8493" coordsize="543,2">
              <v:shape style="position:absolute;left:2718;top:8493;width:543;height:2" coordorigin="2718,8493" coordsize="543,0" path="m2718,8493l3260,8493e" filled="f" stroked="t" strokeweight=".713954pt" strokecolor="#575757">
                <v:path arrowok="t"/>
              </v:shape>
            </v:group>
            <v:group style="position:absolute;left:3660;top:8493;width:1618;height:2" coordorigin="3660,8493" coordsize="1618,2">
              <v:shape style="position:absolute;left:3660;top:8493;width:1618;height:2" coordorigin="3660,8493" coordsize="1618,0" path="m3660,8493l5279,8493e" filled="f" stroked="t" strokeweight=".47597pt" strokecolor="#5B5B5B">
                <v:path arrowok="t"/>
              </v:shape>
            </v:group>
            <v:group style="position:absolute;left:6764;top:8491;width:485;height:2" coordorigin="6764,8491" coordsize="485,2">
              <v:shape style="position:absolute;left:6764;top:8491;width:485;height:2" coordorigin="6764,8491" coordsize="485,0" path="m6764,8491l7249,8491e" filled="f" stroked="t" strokeweight=".47597pt" strokecolor="#484848">
                <v:path arrowok="t"/>
              </v:shape>
            </v:group>
            <v:group style="position:absolute;left:262;top:8491;width:11271;height:2" coordorigin="262,8491" coordsize="11271,2">
              <v:shape style="position:absolute;left:262;top:8491;width:11271;height:2" coordorigin="262,8491" coordsize="11271,0" path="m262,8491l11533,8491e" filled="f" stroked="t" strokeweight=".713954pt" strokecolor="#606060">
                <v:path arrowok="t"/>
              </v:shape>
            </v:group>
            <v:group style="position:absolute;left:2201;top:8128;width:2;height:2214" coordorigin="2201,8128" coordsize="2,2214">
              <v:shape style="position:absolute;left:2201;top:8128;width:2;height:2214" coordorigin="2201,8128" coordsize="0,2214" path="m2201,10341l2201,8128e" filled="f" stroked="t" strokeweight=".951939pt" strokecolor="#5B5B5B">
                <v:path arrowok="t"/>
              </v:shape>
            </v:group>
            <v:group style="position:absolute;left:11523;top:7640;width:2;height:1124" coordorigin="11523,7640" coordsize="2,1124">
              <v:shape style="position:absolute;left:11523;top:7640;width:2;height:1124" coordorigin="11523,7640" coordsize="0,1124" path="m11523,8763l11523,7640e" filled="f" stroked="t" strokeweight=".951939pt" strokecolor="#6B6B6B">
                <v:path arrowok="t"/>
              </v:shape>
            </v:group>
            <v:group style="position:absolute;left:11523;top:8692;width:2;height:273" coordorigin="11523,8692" coordsize="2,273">
              <v:shape style="position:absolute;left:11523;top:8692;width:2;height:273" coordorigin="11523,8692" coordsize="0,273" path="m11523,8964l11523,8692e" filled="f" stroked="t" strokeweight=".47597pt" strokecolor="#545454">
                <v:path arrowok="t"/>
              </v:shape>
            </v:group>
            <v:group style="position:absolute;left:257;top:9335;width:11280;height:2" coordorigin="257,9335" coordsize="11280,2">
              <v:shape style="position:absolute;left:257;top:9335;width:11280;height:2" coordorigin="257,9335" coordsize="11280,0" path="m257,9335l11538,9335e" filled="f" stroked="t" strokeweight=".713954pt" strokecolor="#606060">
                <v:path arrowok="t"/>
              </v:shape>
            </v:group>
            <v:group style="position:absolute;left:267;top:9289;width:2;height:316" coordorigin="267,9289" coordsize="2,316">
              <v:shape style="position:absolute;left:267;top:9289;width:2;height:316" coordorigin="267,9289" coordsize="0,316" path="m267,9605l267,9289e" filled="f" stroked="t" strokeweight=".47597pt" strokecolor="#545454">
                <v:path arrowok="t"/>
              </v:shape>
            </v:group>
            <v:group style="position:absolute;left:262;top:9581;width:11276;height:2" coordorigin="262,9581" coordsize="11276,2">
              <v:shape style="position:absolute;left:262;top:9581;width:11276;height:2" coordorigin="262,9581" coordsize="11276,0" path="m262,9581l11538,9581e" filled="f" stroked="t" strokeweight=".713954pt" strokecolor="#606060">
                <v:path arrowok="t"/>
              </v:shape>
            </v:group>
            <v:group style="position:absolute;left:262;top:9825;width:2613;height:2" coordorigin="262,9825" coordsize="2613,2">
              <v:shape style="position:absolute;left:262;top:9825;width:2613;height:2" coordorigin="262,9825" coordsize="2613,0" path="m262,9825l2875,9825e" filled="f" stroked="t" strokeweight=".713954pt" strokecolor="#606060">
                <v:path arrowok="t"/>
              </v:shape>
            </v:group>
            <v:group style="position:absolute;left:267;top:9533;width:2;height:555" coordorigin="267,9533" coordsize="2,555">
              <v:shape style="position:absolute;left:267;top:9533;width:2;height:555" coordorigin="267,9533" coordsize="0,555" path="m267,10088l267,9533e" filled="f" stroked="t" strokeweight=".47597pt" strokecolor="#343434">
                <v:path arrowok="t"/>
              </v:shape>
            </v:group>
            <v:group style="position:absolute;left:2718;top:9825;width:543;height:2" coordorigin="2718,9825" coordsize="543,2">
              <v:shape style="position:absolute;left:2718;top:9825;width:543;height:2" coordorigin="2718,9825" coordsize="543,0" path="m2718,9825l3260,9825e" filled="f" stroked="t" strokeweight=".47597pt" strokecolor="#4B4B4B">
                <v:path arrowok="t"/>
              </v:shape>
            </v:group>
            <v:group style="position:absolute;left:3203;top:9822;width:3617;height:2" coordorigin="3203,9822" coordsize="3617,2">
              <v:shape style="position:absolute;left:3203;top:9822;width:3617;height:2" coordorigin="3203,9822" coordsize="3617,0" path="m3203,9822l6821,9822e" filled="f" stroked="t" strokeweight=".713954pt" strokecolor="#606060">
                <v:path arrowok="t"/>
              </v:shape>
            </v:group>
            <v:group style="position:absolute;left:6764;top:9820;width:485;height:2" coordorigin="6764,9820" coordsize="485,2">
              <v:shape style="position:absolute;left:6764;top:9820;width:485;height:2" coordorigin="6764,9820" coordsize="485,0" path="m6764,9820l7249,9820e" filled="f" stroked="t" strokeweight=".47597pt" strokecolor="#4B4B4B">
                <v:path arrowok="t"/>
              </v:shape>
            </v:group>
            <v:group style="position:absolute;left:7192;top:9818;width:4341;height:2" coordorigin="7192,9818" coordsize="4341,2">
              <v:shape style="position:absolute;left:7192;top:9818;width:4341;height:2" coordorigin="7192,9818" coordsize="4341,0" path="m7192,9818l11533,9818e" filled="f" stroked="t" strokeweight=".713954pt" strokecolor="#646464">
                <v:path arrowok="t"/>
              </v:shape>
            </v:group>
            <v:group style="position:absolute;left:11528;top:9810;width:2;height:277" coordorigin="11528,9810" coordsize="2,277">
              <v:shape style="position:absolute;left:11528;top:9810;width:2;height:277" coordorigin="11528,9810" coordsize="0,277" path="m11528,10088l11528,9810e" filled="f" stroked="t" strokeweight=".47597pt" strokecolor="#383838">
                <v:path arrowok="t"/>
              </v:shape>
            </v:group>
            <v:group style="position:absolute;left:257;top:10300;width:1304;height:2" coordorigin="257,10300" coordsize="1304,2">
              <v:shape style="position:absolute;left:257;top:10300;width:1304;height:2" coordorigin="257,10300" coordsize="1304,0" path="m257,10300l1561,10300e" filled="f" stroked="t" strokeweight=".47597pt" strokecolor="#4F4F4F">
                <v:path arrowok="t"/>
              </v:shape>
            </v:group>
            <v:group style="position:absolute;left:269;top:10030;width:2;height:5771" coordorigin="269,10030" coordsize="2,5771">
              <v:shape style="position:absolute;left:269;top:10030;width:2;height:5771" coordorigin="269,10030" coordsize="0,5771" path="m269,15801l269,10030e" filled="f" stroked="t" strokeweight=".713954pt" strokecolor="#5B5B5B">
                <v:path arrowok="t"/>
              </v:shape>
            </v:group>
            <v:group style="position:absolute;left:6473;top:10293;width:347;height:2" coordorigin="6473,10293" coordsize="347,2">
              <v:shape style="position:absolute;left:6473;top:10293;width:347;height:2" coordorigin="6473,10293" coordsize="347,0" path="m6473,10293l6821,10293e" filled="f" stroked="t" strokeweight=".47597pt" strokecolor="#444444">
                <v:path arrowok="t"/>
              </v:shape>
            </v:group>
            <v:group style="position:absolute;left:6764;top:10296;width:485;height:2" coordorigin="6764,10296" coordsize="485,2">
              <v:shape style="position:absolute;left:6764;top:10296;width:485;height:2" coordorigin="6764,10296" coordsize="485,0" path="m6764,10296l7249,10296e" filled="f" stroked="t" strokeweight=".713954pt" strokecolor="#5B5B5B">
                <v:path arrowok="t"/>
              </v:shape>
            </v:group>
            <v:group style="position:absolute;left:1504;top:10296;width:10033;height:2" coordorigin="1504,10296" coordsize="10033,2">
              <v:shape style="position:absolute;left:1504;top:10296;width:10033;height:2" coordorigin="1504,10296" coordsize="10033,0" path="m1504,10296l11538,10296e" filled="f" stroked="t" strokeweight=".713954pt" strokecolor="#606060">
                <v:path arrowok="t"/>
              </v:shape>
            </v:group>
            <v:group style="position:absolute;left:11528;top:10030;width:2;height:311" coordorigin="11528,10030" coordsize="2,311">
              <v:shape style="position:absolute;left:11528;top:10030;width:2;height:311" coordorigin="11528,10030" coordsize="0,311" path="m11528,10341l11528,10030e" filled="f" stroked="t" strokeweight=".47597pt" strokecolor="#4B4B4B">
                <v:path arrowok="t"/>
              </v:shape>
            </v:group>
            <v:group style="position:absolute;left:2204;top:10269;width:2;height:507" coordorigin="2204,10269" coordsize="2,507">
              <v:shape style="position:absolute;left:2204;top:10269;width:2;height:507" coordorigin="2204,10269" coordsize="0,507" path="m2204,10776l2204,10269e" filled="f" stroked="t" strokeweight=".47597pt" strokecolor="#383838">
                <v:path arrowok="t"/>
              </v:shape>
            </v:group>
            <v:group style="position:absolute;left:257;top:10535;width:11280;height:2" coordorigin="257,10535" coordsize="11280,2">
              <v:shape style="position:absolute;left:257;top:10535;width:11280;height:2" coordorigin="257,10535" coordsize="11280,0" path="m257,10535l11538,10535e" filled="f" stroked="t" strokeweight=".713954pt" strokecolor="#606060">
                <v:path arrowok="t"/>
              </v:shape>
            </v:group>
            <v:group style="position:absolute;left:11528;top:10269;width:2;height:1028" coordorigin="11528,10269" coordsize="2,1028">
              <v:shape style="position:absolute;left:11528;top:10269;width:2;height:1028" coordorigin="11528,10269" coordsize="0,1028" path="m11528,11297l11528,10269e" filled="f" stroked="t" strokeweight=".713954pt" strokecolor="#6B6B6B">
                <v:path arrowok="t"/>
              </v:shape>
            </v:group>
            <v:group style="position:absolute;left:833;top:10518;width:2;height:220" coordorigin="833,10518" coordsize="2,220">
              <v:shape style="position:absolute;left:833;top:10518;width:2;height:220" coordorigin="833,10518" coordsize="0,220" path="m833,10738l833,10518e" filled="f" stroked="t" strokeweight=".237985pt" strokecolor="#2F2F2F">
                <v:path arrowok="t"/>
              </v:shape>
            </v:group>
            <v:group style="position:absolute;left:833;top:10738;width:709;height:2" coordorigin="833,10738" coordsize="709,2">
              <v:shape style="position:absolute;left:833;top:10738;width:709;height:2" coordorigin="833,10738" coordsize="709,0" path="m833,10738l1542,10738e" filled="f" stroked="t" strokeweight=".237985pt" strokecolor="#6B6B6B">
                <v:path arrowok="t"/>
              </v:shape>
            </v:group>
            <v:group style="position:absolute;left:1542;top:10537;width:2;height:430" coordorigin="1542,10537" coordsize="2,430">
              <v:shape style="position:absolute;left:1542;top:10537;width:2;height:430" coordorigin="1542,10537" coordsize="0,430" path="m1542,10967l1542,10537e" filled="f" stroked="t" strokeweight=".951939pt" strokecolor="#646464">
                <v:path arrowok="t"/>
              </v:shape>
            </v:group>
            <v:group style="position:absolute;left:1528;top:10738;width:3218;height:2" coordorigin="1528,10738" coordsize="3218,2">
              <v:shape style="position:absolute;left:1528;top:10738;width:3218;height:2" coordorigin="1528,10738" coordsize="3218,0" path="m1528,10738l4745,10738e" filled="f" stroked="t" strokeweight=".713954pt" strokecolor="#484848">
                <v:path arrowok="t"/>
              </v:shape>
            </v:group>
            <v:group style="position:absolute;left:4745;top:10738;width:1756;height:2" coordorigin="4745,10738" coordsize="1756,2">
              <v:shape style="position:absolute;left:4745;top:10738;width:1756;height:2" coordorigin="4745,10738" coordsize="1756,0" path="m4745,10738l6502,10738e" filled="f" stroked="t" strokeweight=".237985pt" strokecolor="#000000">
                <v:path arrowok="t"/>
              </v:shape>
            </v:group>
            <v:group style="position:absolute;left:6659;top:10769;width:162;height:2" coordorigin="6659,10769" coordsize="162,2">
              <v:shape style="position:absolute;left:6659;top:10769;width:162;height:2" coordorigin="6659,10769" coordsize="162,0" path="m6659,10769l6821,10769e" filled="f" stroked="t" strokeweight=".237985pt" strokecolor="#838383">
                <v:path arrowok="t"/>
              </v:shape>
            </v:group>
            <v:group style="position:absolute;left:6792;top:10738;width:781;height:2" coordorigin="6792,10738" coordsize="781,2">
              <v:shape style="position:absolute;left:6792;top:10738;width:781;height:2" coordorigin="6792,10738" coordsize="781,0" path="m6792,10738l7573,10738e" filled="f" stroked="t" strokeweight=".237985pt" strokecolor="#2B2B2B">
                <v:path arrowok="t"/>
              </v:shape>
            </v:group>
            <v:group style="position:absolute;left:7220;top:10532;width:2;height:435" coordorigin="7220,10532" coordsize="2,435">
              <v:shape style="position:absolute;left:7220;top:10532;width:2;height:435" coordorigin="7220,10532" coordsize="0,435" path="m7220,10967l7220,10532e" filled="f" stroked="t" strokeweight=".47597pt" strokecolor="#2B2B2B">
                <v:path arrowok="t"/>
              </v:shape>
            </v:group>
            <v:group style="position:absolute;left:10281;top:10767;width:1257;height:2" coordorigin="10281,10767" coordsize="1257,2">
              <v:shape style="position:absolute;left:10281;top:10767;width:1257;height:2" coordorigin="10281,10767" coordsize="1257,0" path="m10281,10767l11538,10767e" filled="f" stroked="t" strokeweight=".47597pt" strokecolor="#6B6B6B">
                <v:path arrowok="t"/>
              </v:shape>
            </v:group>
            <v:group style="position:absolute;left:833;top:10738;width:2;height:201" coordorigin="833,10738" coordsize="2,201">
              <v:shape style="position:absolute;left:833;top:10738;width:2;height:201" coordorigin="833,10738" coordsize="0,201" path="m833,10939l833,10738e" filled="f" stroked="t" strokeweight=".237985pt" strokecolor="#838383">
                <v:path arrowok="t"/>
              </v:shape>
            </v:group>
            <v:group style="position:absolute;left:2206;top:10704;width:2;height:263" coordorigin="2206,10704" coordsize="2,263">
              <v:shape style="position:absolute;left:2206;top:10704;width:2;height:263" coordorigin="2206,10704" coordsize="0,263" path="m2206,10967l2206,10704e" filled="f" stroked="t" strokeweight=".47597pt" strokecolor="#4F4F4F">
                <v:path arrowok="t"/>
              </v:shape>
            </v:group>
            <v:group style="position:absolute;left:833;top:10939;width:2;height:1912" coordorigin="833,10939" coordsize="2,1912">
              <v:shape style="position:absolute;left:833;top:10939;width:2;height:1912" coordorigin="833,10939" coordsize="0,1912" path="m833,12851l833,10939e" filled="f" stroked="t" strokeweight=".237985pt" strokecolor="#000000">
                <v:path arrowok="t"/>
              </v:shape>
            </v:group>
            <v:group style="position:absolute;left:1542;top:10910;width:2;height:688" coordorigin="1542,10910" coordsize="2,688">
              <v:shape style="position:absolute;left:1542;top:10910;width:2;height:688" coordorigin="1542,10910" coordsize="0,688" path="m1542,11598l1542,10910e" filled="f" stroked="t" strokeweight=".47597pt" strokecolor="#484848">
                <v:path arrowok="t"/>
              </v:shape>
            </v:group>
            <v:group style="position:absolute;left:2204;top:10910;width:2;height:387" coordorigin="2204,10910" coordsize="2,387">
              <v:shape style="position:absolute;left:2204;top:10910;width:2;height:387" coordorigin="2204,10910" coordsize="0,387" path="m2204,11297l2204,10910e" filled="f" stroked="t" strokeweight=".951939pt" strokecolor="#646464">
                <v:path arrowok="t"/>
              </v:shape>
            </v:group>
            <v:group style="position:absolute;left:7220;top:10910;width:2;height:688" coordorigin="7220,10910" coordsize="2,688">
              <v:shape style="position:absolute;left:7220;top:10910;width:2;height:688" coordorigin="7220,10910" coordsize="0,688" path="m7220,11598l7220,10910e" filled="f" stroked="t" strokeweight=".951939pt" strokecolor="#5B5B5B">
                <v:path arrowok="t"/>
              </v:shape>
            </v:group>
            <v:group style="position:absolute;left:2208;top:11240;width:2;height:488" coordorigin="2208,11240" coordsize="2,488">
              <v:shape style="position:absolute;left:2208;top:11240;width:2;height:488" coordorigin="2208,11240" coordsize="0,488" path="m2208,11728l2208,11240e" filled="f" stroked="t" strokeweight=".47597pt" strokecolor="#2B2B2B">
                <v:path arrowok="t"/>
              </v:shape>
            </v:group>
            <v:group style="position:absolute;left:7225;top:11541;width:2;height:292" coordorigin="7225,11541" coordsize="2,292">
              <v:shape style="position:absolute;left:7225;top:11541;width:2;height:292" coordorigin="7225,11541" coordsize="0,292" path="m7225,11833l7225,11541e" filled="f" stroked="t" strokeweight=".47597pt" strokecolor="#3F3F3F">
                <v:path arrowok="t"/>
              </v:shape>
            </v:group>
            <v:group style="position:absolute;left:5255;top:12373;width:1247;height:2" coordorigin="5255,12373" coordsize="1247,2">
              <v:shape style="position:absolute;left:5255;top:12373;width:1247;height:2" coordorigin="5255,12373" coordsize="1247,0" path="m5255,12373l6502,12373e" filled="f" stroked="t" strokeweight=".713954pt" strokecolor="#4F5790">
                <v:path arrowok="t"/>
              </v:shape>
            </v:group>
            <v:group style="position:absolute;left:1545;top:11484;width:2;height:918" coordorigin="1545,11484" coordsize="2,918">
              <v:shape style="position:absolute;left:1545;top:11484;width:2;height:918" coordorigin="1545,11484" coordsize="0,918" path="m1545,12402l1545,11484e" filled="f" stroked="t" strokeweight=".951939pt" strokecolor="#707070">
                <v:path arrowok="t"/>
              </v:shape>
            </v:group>
            <v:group style="position:absolute;left:2206;top:11670;width:2;height:578" coordorigin="2206,11670" coordsize="2,578">
              <v:shape style="position:absolute;left:2206;top:11670;width:2;height:578" coordorigin="2206,11670" coordsize="0,578" path="m2206,12249l2206,11670e" filled="f" stroked="t" strokeweight=".713954pt" strokecolor="#4B4B4B">
                <v:path arrowok="t"/>
              </v:shape>
            </v:group>
            <v:group style="position:absolute;left:7225;top:11775;width:2;height:1095" coordorigin="7225,11775" coordsize="2,1095">
              <v:shape style="position:absolute;left:7225;top:11775;width:2;height:1095" coordorigin="7225,11775" coordsize="0,1095" path="m7225,12870l7225,11775e" filled="f" stroked="t" strokeweight=".713954pt" strokecolor="#575757">
                <v:path arrowok="t"/>
              </v:shape>
            </v:group>
            <v:group style="position:absolute;left:11535;top:6760;width:2;height:5641" coordorigin="11535,6760" coordsize="2,5641">
              <v:shape style="position:absolute;left:11535;top:6760;width:2;height:5641" coordorigin="11535,6760" coordsize="0,5641" path="m11535,12402l11535,6760e" filled="f" stroked="t" strokeweight=".713954pt" strokecolor="#606060">
                <v:path arrowok="t"/>
              </v:shape>
            </v:group>
            <v:group style="position:absolute;left:271;top:12191;width:2;height:210" coordorigin="271,12191" coordsize="2,210">
              <v:shape style="position:absolute;left:271;top:12191;width:2;height:210" coordorigin="271,12191" coordsize="0,210" path="m271,12402l271,12191e" filled="f" stroked="t" strokeweight=".47597pt" strokecolor="#1F1F1F">
                <v:path arrowok="t"/>
              </v:shape>
            </v:group>
            <v:group style="position:absolute;left:3199;top:12210;width:2;height:191" coordorigin="3199,12210" coordsize="2,191">
              <v:shape style="position:absolute;left:3199;top:12210;width:2;height:191" coordorigin="3199,12210" coordsize="0,191" path="m3199,12402l3199,12210e" filled="f" stroked="t" strokeweight=".713954pt" strokecolor="#343860">
                <v:path arrowok="t"/>
              </v:shape>
            </v:group>
            <v:group style="position:absolute;left:271;top:12344;width:2;height:277" coordorigin="271,12344" coordsize="2,277">
              <v:shape style="position:absolute;left:271;top:12344;width:2;height:277" coordorigin="271,12344" coordsize="0,277" path="m271,12622l271,12344e" filled="f" stroked="t" strokeweight=".47597pt" strokecolor="#343434">
                <v:path arrowok="t"/>
              </v:shape>
            </v:group>
            <v:group style="position:absolute;left:3210;top:12344;width:2;height:602" coordorigin="3210,12344" coordsize="2,602">
              <v:shape style="position:absolute;left:3210;top:12344;width:2;height:602" coordorigin="3210,12344" coordsize="0,602" path="m3210,12947l3210,12344e" filled="f" stroked="t" strokeweight=".951939pt" strokecolor="#3F486B">
                <v:path arrowok="t"/>
              </v:shape>
            </v:group>
            <v:group style="position:absolute;left:10310;top:12359;width:2;height:220" coordorigin="10310,12359" coordsize="2,220">
              <v:shape style="position:absolute;left:10310;top:12359;width:2;height:220" coordorigin="10310,12359" coordsize="0,220" path="m10310,12579l10310,12359e" filled="f" stroked="t" strokeweight="1.903878pt" strokecolor="#4B5467">
                <v:path arrowok="t"/>
              </v:shape>
            </v:group>
            <v:group style="position:absolute;left:262;top:12863;width:690;height:2" coordorigin="262,12863" coordsize="690,2">
              <v:shape style="position:absolute;left:262;top:12863;width:690;height:2" coordorigin="262,12863" coordsize="690,0" path="m262,12863l952,12863e" filled="f" stroked="t" strokeweight=".951939pt" strokecolor="#707070">
                <v:path arrowok="t"/>
              </v:shape>
            </v:group>
            <v:group style="position:absolute;left:804;top:12865;width:766;height:2" coordorigin="804,12865" coordsize="766,2">
              <v:shape style="position:absolute;left:804;top:12865;width:766;height:2" coordorigin="804,12865" coordsize="766,0" path="m804,12865l1571,12865e" filled="f" stroked="t" strokeweight=".713954pt" strokecolor="#5B5B5B">
                <v:path arrowok="t"/>
              </v:shape>
            </v:group>
            <v:group style="position:absolute;left:1545;top:12344;width:2;height:727" coordorigin="1545,12344" coordsize="2,727">
              <v:shape style="position:absolute;left:1545;top:12344;width:2;height:727" coordorigin="1545,12344" coordsize="0,727" path="m1545,13071l1545,12344e" filled="f" stroked="t" strokeweight=".47597pt" strokecolor="#545454">
                <v:path arrowok="t"/>
              </v:shape>
            </v:group>
            <v:group style="position:absolute;left:1499;top:12865;width:714;height:2" coordorigin="1499,12865" coordsize="714,2">
              <v:shape style="position:absolute;left:1499;top:12865;width:714;height:2" coordorigin="1499,12865" coordsize="714,0" path="m1499,12865l2213,12865e" filled="f" stroked="t" strokeweight=".47597pt" strokecolor="#444444">
                <v:path arrowok="t"/>
              </v:shape>
            </v:group>
            <v:group style="position:absolute;left:2206;top:12191;width:2;height:746" coordorigin="2206,12191" coordsize="2,746">
              <v:shape style="position:absolute;left:2206;top:12191;width:2;height:746" coordorigin="2206,12191" coordsize="0,746" path="m2206,12937l2206,12191e" filled="f" stroked="t" strokeweight=".951939pt" strokecolor="#606060">
                <v:path arrowok="t"/>
              </v:shape>
            </v:group>
            <v:group style="position:absolute;left:833;top:12837;width:2;height:67" coordorigin="833,12837" coordsize="2,67">
              <v:shape style="position:absolute;left:833;top:12837;width:2;height:67" coordorigin="833,12837" coordsize="0,67" path="m833,12904l833,12837e" filled="f" stroked="t" strokeweight=".713954pt" strokecolor="#646464">
                <v:path arrowok="t"/>
              </v:shape>
            </v:group>
            <v:group style="position:absolute;left:3213;top:12873;width:38;height:2" coordorigin="3213,12873" coordsize="38,2">
              <v:shape style="position:absolute;left:3213;top:12873;width:38;height:2" coordorigin="3213,12873" coordsize="38,0" path="m3213,12873l3251,12873e" filled="f" stroked="t" strokeweight="3.107591pt" strokecolor="#2F343F">
                <v:path arrowok="t"/>
              </v:shape>
            </v:group>
            <v:group style="position:absolute;left:7225;top:12813;width:2;height:502" coordorigin="7225,12813" coordsize="2,502">
              <v:shape style="position:absolute;left:7225;top:12813;width:2;height:502" coordorigin="7225,12813" coordsize="0,502" path="m7225,13315l7225,12813e" filled="f" stroked="t" strokeweight=".47597pt" strokecolor="#2F2F2F">
                <v:path arrowok="t"/>
              </v:shape>
            </v:group>
            <v:group style="position:absolute;left:10324;top:12775;width:2;height:148" coordorigin="10324,12775" coordsize="2,148">
              <v:shape style="position:absolute;left:10324;top:12775;width:2;height:148" coordorigin="10324,12775" coordsize="0,148" path="m10324,12923l10324,12775e" filled="f" stroked="t" strokeweight=".713954pt" strokecolor="#6B6B70">
                <v:path arrowok="t"/>
              </v:shape>
            </v:group>
            <v:group style="position:absolute;left:11533;top:12344;width:2;height:789" coordorigin="11533,12344" coordsize="2,789">
              <v:shape style="position:absolute;left:11533;top:12344;width:2;height:789" coordorigin="11533,12344" coordsize="0,789" path="m11533,13133l11533,12344e" filled="f" stroked="t" strokeweight=".713954pt" strokecolor="#747474">
                <v:path arrowok="t"/>
              </v:shape>
            </v:group>
            <v:group style="position:absolute;left:833;top:12904;width:2;height:1248" coordorigin="833,12904" coordsize="2,1248">
              <v:shape style="position:absolute;left:833;top:12904;width:2;height:1248" coordorigin="833,12904" coordsize="0,1248" path="m833,14151l833,12904e" filled="f" stroked="t" strokeweight=".237985pt" strokecolor="#000000">
                <v:path arrowok="t"/>
              </v:shape>
            </v:group>
            <v:group style="position:absolute;left:2204;top:12875;width:2;height:167" coordorigin="2204,12875" coordsize="2,167">
              <v:shape style="position:absolute;left:2204;top:12875;width:2;height:167" coordorigin="2204,12875" coordsize="0,167" path="m2204,13042l2204,12875e" filled="f" stroked="t" strokeweight=".713954pt" strokecolor="#444444">
                <v:path arrowok="t"/>
              </v:shape>
            </v:group>
            <v:group style="position:absolute;left:2208;top:12985;width:2;height:330" coordorigin="2208,12985" coordsize="2,330">
              <v:shape style="position:absolute;left:2208;top:12985;width:2;height:330" coordorigin="2208,12985" coordsize="0,330" path="m2208,13315l2208,12985e" filled="f" stroked="t" strokeweight=".47597pt" strokecolor="#232323">
                <v:path arrowok="t"/>
              </v:shape>
            </v:group>
            <v:group style="position:absolute;left:1545;top:13014;width:2;height:1085" coordorigin="1545,13014" coordsize="2,1085">
              <v:shape style="position:absolute;left:1545;top:13014;width:2;height:1085" coordorigin="1545,13014" coordsize="0,1085" path="m1545,14099l1545,13014e" filled="f" stroked="t" strokeweight=".951939pt" strokecolor="#707070">
                <v:path arrowok="t"/>
              </v:shape>
            </v:group>
            <v:group style="position:absolute;left:2206;top:13257;width:2;height:1119" coordorigin="2206,13257" coordsize="2,1119">
              <v:shape style="position:absolute;left:2206;top:13257;width:2;height:1119" coordorigin="2206,13257" coordsize="0,1119" path="m2206,14376l2206,13257e" filled="f" stroked="t" strokeweight=".713954pt" strokecolor="#606060">
                <v:path arrowok="t"/>
              </v:shape>
            </v:group>
            <v:group style="position:absolute;left:7228;top:13257;width:2;height:516" coordorigin="7228,13257" coordsize="2,516">
              <v:shape style="position:absolute;left:7228;top:13257;width:2;height:516" coordorigin="7228,13257" coordsize="0,516" path="m7228,13774l7228,13257e" filled="f" stroked="t" strokeweight=".951939pt" strokecolor="#54545B">
                <v:path arrowok="t"/>
              </v:shape>
            </v:group>
            <v:group style="position:absolute;left:11535;top:13257;width:2;height:2529" coordorigin="11535,13257" coordsize="2,2529">
              <v:shape style="position:absolute;left:11535;top:13257;width:2;height:2529" coordorigin="11535,13257" coordsize="0,2529" path="m11535,15787l11535,13257e" filled="f" stroked="t" strokeweight=".47597pt" strokecolor="#646464">
                <v:path arrowok="t"/>
              </v:shape>
            </v:group>
            <v:group style="position:absolute;left:271;top:13716;width:2;height:464" coordorigin="271,13716" coordsize="2,464">
              <v:shape style="position:absolute;left:271;top:13716;width:2;height:464" coordorigin="271,13716" coordsize="0,464" path="m271,14180l271,13716e" filled="f" stroked="t" strokeweight=".47597pt" strokecolor="#3B3B3B">
                <v:path arrowok="t"/>
              </v:shape>
            </v:group>
            <v:group style="position:absolute;left:7230;top:13716;width:2;height:464" coordorigin="7230,13716" coordsize="2,464">
              <v:shape style="position:absolute;left:7230;top:13716;width:2;height:464" coordorigin="7230,13716" coordsize="0,464" path="m7230,14180l7230,13716e" filled="f" stroked="t" strokeweight=".47597pt" strokecolor="#342F2B">
                <v:path arrowok="t"/>
              </v:shape>
            </v:group>
            <v:group style="position:absolute;left:1547;top:14042;width:2;height:139" coordorigin="1547,14042" coordsize="2,139">
              <v:shape style="position:absolute;left:1547;top:14042;width:2;height:139" coordorigin="1547,14042" coordsize="0,139" path="m1547,14180l1547,14042e" filled="f" stroked="t" strokeweight=".47597pt" strokecolor="#4F4F4F">
                <v:path arrowok="t"/>
              </v:shape>
            </v:group>
            <v:group style="position:absolute;left:804;top:14123;width:2;height:244" coordorigin="804,14123" coordsize="2,244">
              <v:shape style="position:absolute;left:804;top:14123;width:2;height:244" coordorigin="804,14123" coordsize="0,244" path="m804,14367l804,14123e" filled="f" stroked="t" strokeweight=".47597pt" strokecolor="#444444">
                <v:path arrowok="t"/>
              </v:shape>
            </v:group>
            <v:group style="position:absolute;left:1547;top:14123;width:2;height:1683" coordorigin="1547,14123" coordsize="2,1683">
              <v:shape style="position:absolute;left:1547;top:14123;width:2;height:1683" coordorigin="1547,14123" coordsize="0,1683" path="m1547,15806l1547,14123e" filled="f" stroked="t" strokeweight=".713954pt" strokecolor="#5B5B5B">
                <v:path arrowok="t"/>
              </v:shape>
            </v:group>
            <v:group style="position:absolute;left:7230;top:14123;width:2;height:253" coordorigin="7230,14123" coordsize="2,253">
              <v:shape style="position:absolute;left:7230;top:14123;width:2;height:253" coordorigin="7230,14123" coordsize="0,253" path="m7230,14376l7230,14123e" filled="f" stroked="t" strokeweight=".47597pt" strokecolor="#44444B">
                <v:path arrowok="t"/>
              </v:shape>
            </v:group>
            <v:group style="position:absolute;left:833;top:14348;width:2;height:1439" coordorigin="833,14348" coordsize="2,1439">
              <v:shape style="position:absolute;left:833;top:14348;width:2;height:1439" coordorigin="833,14348" coordsize="0,1439" path="m833,15787l833,14348e" filled="f" stroked="t" strokeweight=".237985pt" strokecolor="#676767">
                <v:path arrowok="t"/>
              </v:shape>
            </v:group>
            <v:group style="position:absolute;left:2208;top:14319;width:2;height:1482" coordorigin="2208,14319" coordsize="2,1482">
              <v:shape style="position:absolute;left:2208;top:14319;width:2;height:1482" coordorigin="2208,14319" coordsize="0,1482" path="m2208,15801l2208,14319e" filled="f" stroked="t" strokeweight=".47597pt" strokecolor="#484848">
                <v:path arrowok="t"/>
              </v:shape>
            </v:group>
            <v:group style="position:absolute;left:2437;top:15796;width:1280;height:2" coordorigin="2437,15796" coordsize="1280,2">
              <v:shape style="position:absolute;left:2437;top:15796;width:1280;height:2" coordorigin="2437,15796" coordsize="1280,0" path="m2437,15796l3717,15796e" filled="f" stroked="t" strokeweight=".713954pt" strokecolor="#6B6B6B">
                <v:path arrowok="t"/>
              </v:shape>
            </v:group>
            <v:group style="position:absolute;left:4479;top:15791;width:295;height:2" coordorigin="4479,15791" coordsize="295,2">
              <v:shape style="position:absolute;left:4479;top:15791;width:295;height:2" coordorigin="4479,15791" coordsize="295,0" path="m4479,15791l4774,15791e" filled="f" stroked="t" strokeweight=".47597pt" strokecolor="#545454">
                <v:path arrowok="t"/>
              </v:shape>
            </v:group>
            <v:group style="position:absolute;left:7230;top:14228;width:2;height:1563" coordorigin="7230,14228" coordsize="2,1563">
              <v:shape style="position:absolute;left:7230;top:14228;width:2;height:1563" coordorigin="7230,14228" coordsize="0,1563" path="m7230,15791l7230,14228e" filled="f" stroked="t" strokeweight=".713954pt" strokecolor="#5B5B5B">
                <v:path arrowok="t"/>
              </v:shape>
            </v:group>
            <v:group style="position:absolute;left:267;top:15789;width:11280;height:2" coordorigin="267,15789" coordsize="11280,2">
              <v:shape style="position:absolute;left:267;top:15789;width:11280;height:2" coordorigin="267,15789" coordsize="11280,0" path="m267,15789l11547,15789e" filled="f" stroked="t" strokeweight=".713954pt" strokecolor="#6B6B6B">
                <v:path arrowok="t"/>
              </v:shape>
            </v:group>
            <v:group style="position:absolute;left:9874;top:12655;width:2;height:232" coordorigin="9874,12655" coordsize="2,232">
              <v:shape style="position:absolute;left:9874;top:12655;width:2;height:232" coordorigin="9874,12655" coordsize="0,232" path="m9874,12887l9874,12655e" filled="f" stroked="t" strokeweight=".5726pt" strokecolor="#CACCC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7"/>
          <w:szCs w:val="17"/>
          <w:color w:val="313667"/>
          <w:spacing w:val="0"/>
          <w:w w:val="23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7" w:after="0" w:line="177" w:lineRule="auto"/>
        <w:ind w:left="5288" w:right="4592" w:firstLine="-4612"/>
        <w:jc w:val="left"/>
        <w:tabs>
          <w:tab w:pos="4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-11"/>
          <w:w w:val="50"/>
          <w:position w:val="-8"/>
        </w:rPr>
        <w:t>:</w:t>
      </w:r>
      <w:r>
        <w:rPr>
          <w:rFonts w:ascii="Arial" w:hAnsi="Arial" w:cs="Arial" w:eastAsia="Arial"/>
          <w:sz w:val="8"/>
          <w:szCs w:val="8"/>
          <w:color w:val="343434"/>
          <w:spacing w:val="-32"/>
          <w:w w:val="130"/>
          <w:position w:val="8"/>
        </w:rPr>
        <w:t>(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-19"/>
          <w:w w:val="50"/>
          <w:position w:val="-8"/>
        </w:rPr>
        <w:t>:</w:t>
      </w:r>
      <w:r>
        <w:rPr>
          <w:rFonts w:ascii="Arial" w:hAnsi="Arial" w:cs="Arial" w:eastAsia="Arial"/>
          <w:sz w:val="8"/>
          <w:szCs w:val="8"/>
          <w:color w:val="343434"/>
          <w:spacing w:val="-48"/>
          <w:w w:val="129"/>
          <w:position w:val="8"/>
        </w:rPr>
        <w:t>&lt;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51"/>
          <w:position w:val="-8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-49"/>
          <w:w w:val="50"/>
          <w:position w:val="-8"/>
        </w:rPr>
        <w:t>:</w:t>
      </w:r>
      <w:r>
        <w:rPr>
          <w:rFonts w:ascii="Arial" w:hAnsi="Arial" w:cs="Arial" w:eastAsia="Arial"/>
          <w:sz w:val="8"/>
          <w:szCs w:val="8"/>
          <w:color w:val="343434"/>
          <w:spacing w:val="0"/>
          <w:w w:val="130"/>
          <w:position w:val="8"/>
        </w:rPr>
        <w:t>j</w:t>
      </w:r>
      <w:r>
        <w:rPr>
          <w:rFonts w:ascii="Arial" w:hAnsi="Arial" w:cs="Arial" w:eastAsia="Arial"/>
          <w:sz w:val="8"/>
          <w:szCs w:val="8"/>
          <w:color w:val="343434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8"/>
          <w:szCs w:val="8"/>
          <w:color w:val="34343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Onur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Turaç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KUÇUK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27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B5B5B"/>
          <w:spacing w:val="0"/>
          <w:w w:val="12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480"/>
        </w:sectPr>
      </w:pPr>
      <w:rPr/>
    </w:p>
    <w:p>
      <w:pPr>
        <w:spacing w:before="29" w:after="0" w:line="240" w:lineRule="auto"/>
        <w:ind w:left="898" w:right="135"/>
        <w:jc w:val="center"/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49"/>
          <w:szCs w:val="49"/>
          <w:color w:val="3A3A3A"/>
          <w:spacing w:val="0"/>
          <w:w w:val="71"/>
          <w:b/>
          <w:bCs/>
        </w:rPr>
        <w:t>_1</w:t>
      </w:r>
      <w:r>
        <w:rPr>
          <w:rFonts w:ascii="Times New Roman" w:hAnsi="Times New Roman" w:cs="Times New Roman" w:eastAsia="Times New Roman"/>
          <w:sz w:val="49"/>
          <w:szCs w:val="49"/>
          <w:color w:val="000000"/>
          <w:spacing w:val="0"/>
          <w:w w:val="100"/>
        </w:rPr>
      </w:r>
    </w:p>
    <w:p>
      <w:pPr>
        <w:spacing w:before="11" w:after="0" w:line="206" w:lineRule="auto"/>
        <w:ind w:left="721" w:right="-34" w:firstLine="-11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A3A3A"/>
          <w:spacing w:val="0"/>
          <w:w w:val="93"/>
        </w:rPr>
        <w:t>IZMIR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93"/>
        </w:rPr>
        <w:t> 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74"/>
        </w:rPr>
        <w:t>BÜYÜKŞEHIR</w:t>
      </w:r>
      <w:r>
        <w:rPr>
          <w:rFonts w:ascii="Arial" w:hAnsi="Arial" w:cs="Arial" w:eastAsia="Arial"/>
          <w:sz w:val="16"/>
          <w:szCs w:val="16"/>
          <w:color w:val="3A3A3A"/>
          <w:spacing w:val="0"/>
          <w:w w:val="74"/>
        </w:rPr>
        <w:t> </w:t>
      </w:r>
      <w:r>
        <w:rPr>
          <w:rFonts w:ascii="Arial" w:hAnsi="Arial" w:cs="Arial" w:eastAsia="Arial"/>
          <w:sz w:val="14"/>
          <w:szCs w:val="14"/>
          <w:color w:val="3A3A3A"/>
          <w:spacing w:val="0"/>
          <w:w w:val="87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52" w:lineRule="auto"/>
        <w:ind w:left="378" w:right="447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85.76001pt;margin-top:-1.890286pt;width:52.799999pt;height:44.16pt;mso-position-horizontal-relative:page;mso-position-vertical-relative:paragraph;z-index:-17021" type="#_x0000_t75">
            <v:imagedata r:id="rId22" o:title=""/>
          </v:shape>
        </w:pict>
      </w:r>
      <w:r>
        <w:rPr/>
        <w:pict>
          <v:group style="position:absolute;margin-left:449.74115pt;margin-top:-.251455pt;width:.1pt;height:62.718999pt;mso-position-horizontal-relative:page;mso-position-vertical-relative:paragraph;z-index:-17017" coordorigin="8995,-5" coordsize="2,1254">
            <v:shape style="position:absolute;left:8995;top:-5;width:2;height:1254" coordorigin="8995,-5" coordsize="0,1254" path="m8995,1249l8995,-5e" filled="f" stroked="t" strokeweight=".477306pt" strokecolor="#4B4B4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1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37" w:lineRule="exact"/>
        <w:ind w:left="1129" w:right="5295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A3A3A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160" w:bottom="280" w:left="100" w:right="240"/>
          <w:cols w:num="2" w:equalWidth="0">
            <w:col w:w="1515" w:space="1736"/>
            <w:col w:w="8329"/>
          </w:cols>
        </w:sectPr>
      </w:pPr>
      <w:rPr/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7.744999" w:type="dxa"/>
      </w:tblPr>
      <w:tblGrid/>
      <w:tr>
        <w:trPr>
          <w:trHeight w:val="242" w:hRule="exact"/>
        </w:trPr>
        <w:tc>
          <w:tcPr>
            <w:tcW w:w="1226" w:type="dxa"/>
            <w:tcBorders>
              <w:top w:val="single" w:sz="5.727664" w:space="0" w:color="5B5B5B"/>
              <w:bottom w:val="single" w:sz="5.72766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w w:val="54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C1C1C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86" w:type="dxa"/>
            <w:tcBorders>
              <w:top w:val="single" w:sz="5.727664" w:space="0" w:color="5B5B5B"/>
              <w:bottom w:val="single" w:sz="5.72766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20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4"/>
              </w:rPr>
              <w:t>20.05.2017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97" w:type="dxa"/>
            <w:tcBorders>
              <w:top w:val="single" w:sz="5.727664" w:space="0" w:color="5B5B5B"/>
              <w:bottom w:val="single" w:sz="5.72766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28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4"/>
              </w:rPr>
              <w:t>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58" w:type="dxa"/>
            <w:tcBorders>
              <w:top w:val="single" w:sz="5.727664" w:space="0" w:color="5B5B5B"/>
              <w:bottom w:val="single" w:sz="5.72766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8" w:lineRule="exact"/>
              <w:ind w:left="28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96"/>
              </w:rPr>
              <w:t>IBildirim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4"/>
                <w:w w:val="9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5"/>
              </w:rPr>
              <w:t>08:21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947" w:type="dxa"/>
            <w:tcBorders>
              <w:top w:val="single" w:sz="5.727664" w:space="0" w:color="5B5B5B"/>
              <w:bottom w:val="single" w:sz="5.727664" w:space="0" w:color="575757"/>
              <w:left w:val="nil" w:sz="6" w:space="0" w:color="auto"/>
              <w:right w:val="single" w:sz="5.727664" w:space="0" w:color="676767"/>
            </w:tcBorders>
          </w:tcPr>
          <w:p>
            <w:pPr>
              <w:spacing w:before="14" w:after="0" w:line="213" w:lineRule="exact"/>
              <w:ind w:left="7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  <w:position w:val="-1"/>
              </w:rPr>
              <w:t>tı'el: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  <w:position w:val="-1"/>
              </w:rPr>
              <w:t>293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1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  <w:position w:val="-1"/>
              </w:rPr>
              <w:t>88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6"/>
                <w:position w:val="-1"/>
              </w:rPr>
              <w:t>00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2" w:hRule="exact"/>
        </w:trPr>
        <w:tc>
          <w:tcPr>
            <w:tcW w:w="1226" w:type="dxa"/>
            <w:tcBorders>
              <w:top w:val="single" w:sz="5.727664" w:space="0" w:color="575757"/>
              <w:bottom w:val="single" w:sz="5.72766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5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86" w:type="dxa"/>
            <w:tcBorders>
              <w:top w:val="single" w:sz="5.727664" w:space="0" w:color="575757"/>
              <w:bottom w:val="single" w:sz="5.72766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20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4"/>
              </w:rPr>
              <w:t>20.05.2017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97" w:type="dxa"/>
            <w:tcBorders>
              <w:top w:val="single" w:sz="5.727664" w:space="0" w:color="575757"/>
              <w:bottom w:val="single" w:sz="5.72766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287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4"/>
              </w:rPr>
              <w:t>:3270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58" w:type="dxa"/>
            <w:tcBorders>
              <w:top w:val="single" w:sz="5.727664" w:space="0" w:color="575757"/>
              <w:bottom w:val="single" w:sz="5.72766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16" w:lineRule="exact"/>
              <w:ind w:left="28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A3A3A"/>
                <w:spacing w:val="0"/>
                <w:w w:val="102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947" w:type="dxa"/>
            <w:tcBorders>
              <w:top w:val="single" w:sz="5.727664" w:space="0" w:color="575757"/>
              <w:bottom w:val="single" w:sz="5.727664" w:space="0" w:color="545454"/>
              <w:left w:val="nil" w:sz="6" w:space="0" w:color="auto"/>
              <w:right w:val="single" w:sz="5.727664" w:space="0" w:color="676767"/>
            </w:tcBorders>
          </w:tcPr>
          <w:p>
            <w:pPr/>
            <w:rPr/>
          </w:p>
        </w:tc>
      </w:tr>
    </w:tbl>
    <w:p>
      <w:pPr>
        <w:spacing w:after="0"/>
        <w:sectPr>
          <w:type w:val="continuous"/>
          <w:pgSz w:w="11920" w:h="16840"/>
          <w:pgMar w:top="500" w:bottom="280" w:left="100" w:right="240"/>
        </w:sectPr>
      </w:pPr>
      <w:rPr/>
    </w:p>
    <w:p>
      <w:pPr>
        <w:spacing w:before="0" w:after="0" w:line="204" w:lineRule="exact"/>
        <w:ind w:left="177" w:right="-5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09.780273pt;margin-top:-88.090561pt;width:.1pt;height:63.19777pt;mso-position-horizontal-relative:page;mso-position-vertical-relative:paragraph;z-index:-17018" coordorigin="2196,-1762" coordsize="2,1264">
            <v:shape style="position:absolute;left:2196;top:-1762;width:2;height:1264" coordorigin="2196,-1762" coordsize="0,1264" path="m2196,-498l2196,-1762e" filled="f" stroked="t" strokeweight=".477306pt" strokecolor="#3F3F3F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9064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6"/>
        </w:rPr>
        <w:t>No:25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72" w:right="-69"/>
        <w:jc w:val="left"/>
        <w:tabs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9064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6"/>
        </w:rPr>
        <w:t>No:25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72" w:right="-20"/>
        <w:jc w:val="left"/>
        <w:tabs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14" w:lineRule="exact"/>
        <w:ind w:right="-20"/>
        <w:jc w:val="left"/>
        <w:tabs>
          <w:tab w:pos="3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4"/>
          <w:position w:val="-1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7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-1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00" w:right="240"/>
          <w:cols w:num="2" w:equalWidth="0">
            <w:col w:w="4102" w:space="466"/>
            <w:col w:w="7012"/>
          </w:cols>
        </w:sectPr>
      </w:pPr>
      <w:rPr/>
    </w:p>
    <w:p>
      <w:pPr>
        <w:spacing w:before="15" w:after="0" w:line="206" w:lineRule="exact"/>
        <w:ind w:left="17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8" w:after="0" w:line="163" w:lineRule="exact"/>
        <w:ind w:right="-20"/>
        <w:jc w:val="left"/>
        <w:tabs>
          <w:tab w:pos="3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  <w:position w:val="-5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  <w:position w:val="-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92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5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  <w:t>KuJ!anım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-5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00" w:right="240"/>
          <w:cols w:num="2" w:equalWidth="0">
            <w:col w:w="1752" w:space="1862"/>
            <w:col w:w="7966"/>
          </w:cols>
        </w:sectPr>
      </w:pPr>
      <w:rPr/>
    </w:p>
    <w:p>
      <w:pPr>
        <w:spacing w:before="0" w:after="0" w:line="29" w:lineRule="exact"/>
        <w:ind w:right="-20"/>
        <w:jc w:val="right"/>
        <w:tabs>
          <w:tab w:pos="460" w:val="left"/>
          <w:tab w:pos="1060" w:val="left"/>
        </w:tabs>
        <w:rPr>
          <w:rFonts w:ascii="Arial" w:hAnsi="Arial" w:cs="Arial" w:eastAsia="Arial"/>
          <w:sz w:val="52"/>
          <w:szCs w:val="52"/>
        </w:rPr>
      </w:pPr>
      <w:rPr/>
      <w:r>
        <w:rPr>
          <w:rFonts w:ascii="Arial" w:hAnsi="Arial" w:cs="Arial" w:eastAsia="Arial"/>
          <w:sz w:val="19"/>
          <w:szCs w:val="19"/>
          <w:color w:val="3A3A3A"/>
          <w:w w:val="106"/>
          <w:position w:val="-40"/>
        </w:rPr>
        <w:t>X</w:t>
      </w:r>
      <w:r>
        <w:rPr>
          <w:rFonts w:ascii="Arial" w:hAnsi="Arial" w:cs="Arial" w:eastAsia="Arial"/>
          <w:sz w:val="19"/>
          <w:szCs w:val="19"/>
          <w:color w:val="3A3A3A"/>
          <w:w w:val="100"/>
          <w:position w:val="-40"/>
        </w:rPr>
        <w:tab/>
      </w:r>
      <w:r>
        <w:rPr>
          <w:rFonts w:ascii="Arial" w:hAnsi="Arial" w:cs="Arial" w:eastAsia="Arial"/>
          <w:sz w:val="19"/>
          <w:szCs w:val="19"/>
          <w:color w:val="3A3A3A"/>
          <w:w w:val="100"/>
          <w:position w:val="-40"/>
        </w:rPr>
      </w:r>
      <w:r>
        <w:rPr>
          <w:rFonts w:ascii="Arial" w:hAnsi="Arial" w:cs="Arial" w:eastAsia="Arial"/>
          <w:sz w:val="52"/>
          <w:szCs w:val="52"/>
          <w:color w:val="4D4D4D"/>
          <w:w w:val="51"/>
          <w:position w:val="-40"/>
        </w:rPr>
        <w:t>ı</w:t>
      </w:r>
      <w:r>
        <w:rPr>
          <w:rFonts w:ascii="Arial" w:hAnsi="Arial" w:cs="Arial" w:eastAsia="Arial"/>
          <w:sz w:val="52"/>
          <w:szCs w:val="52"/>
          <w:color w:val="4D4D4D"/>
          <w:w w:val="100"/>
          <w:position w:val="-40"/>
        </w:rPr>
        <w:tab/>
      </w:r>
      <w:r>
        <w:rPr>
          <w:rFonts w:ascii="Arial" w:hAnsi="Arial" w:cs="Arial" w:eastAsia="Arial"/>
          <w:sz w:val="52"/>
          <w:szCs w:val="52"/>
          <w:color w:val="4D4D4D"/>
          <w:w w:val="100"/>
          <w:position w:val="-40"/>
        </w:rPr>
      </w:r>
      <w:r>
        <w:rPr>
          <w:rFonts w:ascii="Arial" w:hAnsi="Arial" w:cs="Arial" w:eastAsia="Arial"/>
          <w:sz w:val="52"/>
          <w:szCs w:val="52"/>
          <w:color w:val="3A3A3A"/>
          <w:spacing w:val="0"/>
          <w:w w:val="41"/>
          <w:position w:val="-40"/>
        </w:rPr>
        <w:t>ı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94" w:lineRule="atLeast"/>
        <w:ind w:right="-20"/>
        <w:jc w:val="left"/>
        <w:tabs>
          <w:tab w:pos="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3A3A3A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32"/>
          <w:szCs w:val="32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7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00" w:right="240"/>
          <w:cols w:num="2" w:equalWidth="0">
            <w:col w:w="5092" w:space="898"/>
            <w:col w:w="5590"/>
          </w:cols>
        </w:sectPr>
      </w:pPr>
      <w:rPr/>
    </w:p>
    <w:p>
      <w:pPr>
        <w:spacing w:before="0" w:after="0" w:line="268" w:lineRule="atLeast"/>
        <w:ind w:left="3618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w w:val="89"/>
        </w:rPr>
        <w:t>Beıo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76967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76967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rıne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Kngi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3" w:lineRule="atLeas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366"/>
        </w:rPr>
        <w:t>t------</w:t>
      </w:r>
      <w:r>
        <w:rPr>
          <w:rFonts w:ascii="Arial" w:hAnsi="Arial" w:cs="Arial" w:eastAsia="Arial"/>
          <w:sz w:val="17"/>
          <w:szCs w:val="17"/>
          <w:color w:val="3A3A3A"/>
          <w:spacing w:val="0"/>
          <w:w w:val="366"/>
        </w:rPr>
        <w:t>-</w:t>
      </w:r>
      <w:r>
        <w:rPr>
          <w:rFonts w:ascii="Arial" w:hAnsi="Arial" w:cs="Arial" w:eastAsia="Arial"/>
          <w:sz w:val="17"/>
          <w:szCs w:val="17"/>
          <w:color w:val="3A3A3A"/>
          <w:spacing w:val="-87"/>
          <w:w w:val="366"/>
        </w:rPr>
        <w:t> </w:t>
      </w:r>
      <w:r>
        <w:rPr>
          <w:rFonts w:ascii="Arial" w:hAnsi="Arial" w:cs="Arial" w:eastAsia="Arial"/>
          <w:sz w:val="17"/>
          <w:szCs w:val="17"/>
          <w:color w:val="676967"/>
          <w:spacing w:val="0"/>
          <w:w w:val="462"/>
        </w:rPr>
        <w:t>-</w:t>
      </w:r>
      <w:r>
        <w:rPr>
          <w:rFonts w:ascii="Arial" w:hAnsi="Arial" w:cs="Arial" w:eastAsia="Arial"/>
          <w:sz w:val="17"/>
          <w:szCs w:val="17"/>
          <w:color w:val="676967"/>
          <w:spacing w:val="-49"/>
          <w:w w:val="462"/>
        </w:rPr>
        <w:t> 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462"/>
        </w:rPr>
        <w:t>--</w:t>
      </w:r>
      <w:r>
        <w:rPr>
          <w:rFonts w:ascii="Arial" w:hAnsi="Arial" w:cs="Arial" w:eastAsia="Arial"/>
          <w:sz w:val="17"/>
          <w:szCs w:val="17"/>
          <w:color w:val="4D4D4D"/>
          <w:spacing w:val="-111"/>
          <w:w w:val="462"/>
        </w:rPr>
        <w:t> </w:t>
      </w:r>
      <w:r>
        <w:rPr>
          <w:rFonts w:ascii="Arial" w:hAnsi="Arial" w:cs="Arial" w:eastAsia="Arial"/>
          <w:sz w:val="17"/>
          <w:szCs w:val="17"/>
          <w:color w:val="676967"/>
          <w:spacing w:val="0"/>
          <w:w w:val="462"/>
        </w:rPr>
        <w:t>--</w:t>
      </w:r>
      <w:r>
        <w:rPr>
          <w:rFonts w:ascii="Arial" w:hAnsi="Arial" w:cs="Arial" w:eastAsia="Arial"/>
          <w:sz w:val="17"/>
          <w:szCs w:val="17"/>
          <w:color w:val="676967"/>
          <w:spacing w:val="0"/>
          <w:w w:val="100"/>
        </w:rPr>
        <w:t>  </w:t>
      </w:r>
      <w:r>
        <w:rPr>
          <w:rFonts w:ascii="Arial" w:hAnsi="Arial" w:cs="Arial" w:eastAsia="Arial"/>
          <w:sz w:val="17"/>
          <w:szCs w:val="17"/>
          <w:color w:val="676967"/>
          <w:spacing w:val="-16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416"/>
        </w:rPr>
        <w:t>-------</w:t>
      </w:r>
      <w:r>
        <w:rPr>
          <w:rFonts w:ascii="Arial" w:hAnsi="Arial" w:cs="Arial" w:eastAsia="Arial"/>
          <w:sz w:val="17"/>
          <w:szCs w:val="17"/>
          <w:color w:val="4D4D4D"/>
          <w:spacing w:val="-86"/>
          <w:w w:val="416"/>
        </w:rPr>
        <w:t> </w:t>
      </w:r>
      <w:r>
        <w:rPr>
          <w:rFonts w:ascii="Arial" w:hAnsi="Arial" w:cs="Arial" w:eastAsia="Arial"/>
          <w:sz w:val="17"/>
          <w:szCs w:val="17"/>
          <w:color w:val="676967"/>
          <w:spacing w:val="0"/>
          <w:w w:val="278"/>
        </w:rPr>
        <w:t>--;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00" w:right="240"/>
          <w:cols w:num="2" w:equalWidth="0">
            <w:col w:w="6555" w:space="147"/>
            <w:col w:w="4878"/>
          </w:cols>
        </w:sectPr>
      </w:pPr>
      <w:rPr/>
    </w:p>
    <w:p>
      <w:pPr>
        <w:spacing w:before="40" w:after="0" w:line="240" w:lineRule="auto"/>
        <w:ind w:left="17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76967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D4D4D"/>
          <w:w w:val="94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w w:val="9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0"/>
          <w:w w:val="87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C1C1C"/>
          <w:spacing w:val="10"/>
          <w:w w:val="8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ibi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3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2" w:after="0" w:line="214" w:lineRule="exact"/>
        <w:ind w:left="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Haldu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  <w:position w:val="-1"/>
        </w:rPr>
        <w:t>ENGiN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8" w:lineRule="atLeast"/>
        <w:ind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10"/>
          <w:szCs w:val="10"/>
          <w:color w:val="9A9A9A"/>
          <w:spacing w:val="0"/>
          <w:w w:val="54"/>
        </w:rPr>
        <w:t>1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3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00" w:right="240"/>
          <w:cols w:num="3" w:equalWidth="0">
            <w:col w:w="1243" w:space="862"/>
            <w:col w:w="2493" w:space="939"/>
            <w:col w:w="6043"/>
          </w:cols>
        </w:sectPr>
      </w:pPr>
      <w:rPr/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7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08:22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41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left="25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5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06" w:lineRule="exact"/>
        <w:ind w:left="2568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1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1"/>
          <w:position w:val="-1"/>
        </w:rPr>
        <w:t>01:53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08:25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00" w:right="240"/>
          <w:cols w:num="3" w:equalWidth="0">
            <w:col w:w="689" w:space="1417"/>
            <w:col w:w="5588" w:space="34"/>
            <w:col w:w="3852"/>
          </w:cols>
        </w:sectPr>
      </w:pPr>
      <w:rPr/>
    </w:p>
    <w:p>
      <w:pPr>
        <w:spacing w:before="0" w:after="0" w:line="266" w:lineRule="exact"/>
        <w:ind w:left="2115" w:right="-7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3A3A3A"/>
          <w:spacing w:val="-7"/>
          <w:w w:val="18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6"/>
        </w:rPr>
        <w:t>Er,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3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3A3A3A"/>
          <w:spacing w:val="3"/>
          <w:w w:val="18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6"/>
        </w:rPr>
        <w:t>Şoför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57" w:lineRule="auto"/>
        <w:ind w:left="2110" w:right="1365" w:firstLine="-194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GitmişseÇıkı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1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8" w:after="0" w:line="214" w:lineRule="exact"/>
        <w:ind w:left="2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7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9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7696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00" w:right="240"/>
          <w:cols w:num="2" w:equalWidth="0">
            <w:col w:w="4539" w:space="125"/>
            <w:col w:w="6916"/>
          </w:cols>
        </w:sectPr>
      </w:pPr>
      <w:rPr/>
    </w:p>
    <w:p>
      <w:pPr>
        <w:spacing w:before="20" w:after="0" w:line="240" w:lineRule="auto"/>
        <w:ind w:left="158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Göıüldüğü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2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</w:rPr>
        <w:t>aparıma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2"/>
        </w:rPr>
        <w:t>sakinleri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2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2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7696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14" w:lineRule="exact"/>
        <w:ind w:left="25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ISöndürmede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00" w:right="240"/>
          <w:cols w:num="2" w:equalWidth="0">
            <w:col w:w="1603" w:space="502"/>
            <w:col w:w="9475"/>
          </w:cols>
        </w:sectPr>
      </w:pPr>
      <w:rPr/>
    </w:p>
    <w:p>
      <w:pPr>
        <w:spacing w:before="5" w:after="0" w:line="240" w:lineRule="auto"/>
        <w:ind w:left="15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8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Sulu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04" w:lineRule="exact"/>
        <w:ind w:right="-20"/>
        <w:jc w:val="left"/>
        <w:tabs>
          <w:tab w:pos="1920" w:val="left"/>
          <w:tab w:pos="3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3"/>
          <w:position w:val="-1"/>
        </w:rPr>
        <w:t>!Su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ıKöpü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ıK.K.T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-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00" w:right="240"/>
          <w:cols w:num="3" w:equalWidth="0">
            <w:col w:w="1416" w:space="1410"/>
            <w:col w:w="363" w:space="1456"/>
            <w:col w:w="6935"/>
          </w:cols>
        </w:sectPr>
      </w:pPr>
      <w:rPr/>
    </w:p>
    <w:p>
      <w:pPr>
        <w:spacing w:before="0" w:after="0" w:line="299" w:lineRule="exact"/>
        <w:ind w:left="6582" w:right="-20"/>
        <w:jc w:val="left"/>
        <w:tabs>
          <w:tab w:pos="814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31"/>
          <w:szCs w:val="31"/>
          <w:color w:val="3A3A3A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3A3A3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1"/>
          <w:szCs w:val="31"/>
          <w:color w:val="3A3A3A"/>
          <w:spacing w:val="0"/>
          <w:w w:val="100"/>
          <w:position w:val="-1"/>
        </w:rPr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00" w:right="240"/>
        </w:sectPr>
      </w:pPr>
      <w:rPr/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8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5" w:right="8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girişinde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pan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döıt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sayacı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tamamen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pan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7" w:lineRule="auto"/>
        <w:ind w:left="86" w:right="101" w:firstLine="-8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dışarısındaki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kullanılamayaca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yanmak,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merdive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boşluğ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705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2.000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dir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2" w:lineRule="auto"/>
        <w:ind w:right="10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girişinde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elektrik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panosunda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7696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76967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76967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pan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kablolarını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bağlantılarını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sebeple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500" w:bottom="280" w:left="100" w:right="240"/>
          <w:cols w:num="2" w:equalWidth="0">
            <w:col w:w="1879" w:space="226"/>
            <w:col w:w="9475"/>
          </w:cols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58" w:right="45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Sigoıtalı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0" w:lineRule="auto"/>
        <w:ind w:left="158" w:right="-5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Tesliı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exact"/>
        <w:ind w:left="158" w:right="22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22.399994pt;margin-top:45.689518pt;width:107.519997pt;height:114.239998pt;mso-position-horizontal-relative:page;mso-position-vertical-relative:paragraph;z-index:-17020" type="#_x0000_t75">
            <v:imagedata r:id="rId23" o:title=""/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0"/>
          <w:w w:val="100"/>
          <w:position w:val="1"/>
        </w:rPr>
        <w:t>Ei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70"/>
          <w:position w:val="1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7"/>
          <w:w w:val="7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lsüketi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6"/>
        </w:rPr>
        <w:t>20.05.2017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left="7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</w:rPr>
        <w:t>08:40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00" w:right="240"/>
          <w:cols w:num="3" w:equalWidth="0">
            <w:col w:w="1632" w:space="454"/>
            <w:col w:w="1616" w:space="2312"/>
            <w:col w:w="5566"/>
          </w:cols>
        </w:sectPr>
      </w:pPr>
      <w:rPr/>
    </w:p>
    <w:p>
      <w:pPr>
        <w:spacing w:before="17" w:after="0" w:line="240" w:lineRule="auto"/>
        <w:ind w:left="258" w:right="-69"/>
        <w:jc w:val="left"/>
        <w:tabs>
          <w:tab w:pos="960" w:val="left"/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1.336007pt;margin-top:14.962692pt;width:566.323026pt;height:793.321321pt;mso-position-horizontal-relative:page;mso-position-vertical-relative:page;z-index:-17019" coordorigin="227,299" coordsize="11326,15866">
            <v:group style="position:absolute;left:248;top:306;width:2;height:15852" coordorigin="248,306" coordsize="2,15852">
              <v:shape style="position:absolute;left:248;top:306;width:2;height:15852" coordorigin="248,306" coordsize="0,15852" path="m248,16159l248,306e" filled="f" stroked="t" strokeweight=".715958pt" strokecolor="#4F4F4F">
                <v:path arrowok="t"/>
              </v:shape>
            </v:group>
            <v:group style="position:absolute;left:11532;top:321;width:2;height:15823" coordorigin="11532,321" coordsize="2,15823">
              <v:shape style="position:absolute;left:11532;top:321;width:2;height:15823" coordorigin="11532,321" coordsize="0,15823" path="m11532,16144l11532,321e" filled="f" stroked="t" strokeweight=".715958pt" strokecolor="#676767">
                <v:path arrowok="t"/>
              </v:shape>
            </v:group>
            <v:group style="position:absolute;left:449;top:2528;width:11083;height:2" coordorigin="449,2528" coordsize="11083,2">
              <v:shape style="position:absolute;left:449;top:2528;width:11083;height:2" coordorigin="449,2528" coordsize="11083,0" path="m449,2528l11532,2528e" filled="f" stroked="t" strokeweight=".715958pt" strokecolor="#5B5B5B">
                <v:path arrowok="t"/>
              </v:shape>
            </v:group>
            <v:group style="position:absolute;left:363;top:2289;width:11169;height:2" coordorigin="363,2289" coordsize="11169,2">
              <v:shape style="position:absolute;left:363;top:2289;width:11169;height:2" coordorigin="363,2289" coordsize="11169,0" path="m363,2289l11532,2289e" filled="f" stroked="t" strokeweight=".715958pt" strokecolor="#575757">
                <v:path arrowok="t"/>
              </v:shape>
            </v:group>
            <v:group style="position:absolute;left:2191;top:3490;width:2;height:12654" coordorigin="2191,3490" coordsize="2,12654">
              <v:shape style="position:absolute;left:2191;top:3490;width:2;height:12654" coordorigin="2191,3490" coordsize="0,12654" path="m2191,16144l2191,3490e" filled="f" stroked="t" strokeweight=".715958pt" strokecolor="#545454">
                <v:path arrowok="t"/>
              </v:shape>
            </v:group>
            <v:group style="position:absolute;left:3697;top:2753;width:2;height:756" coordorigin="3697,2753" coordsize="2,756">
              <v:shape style="position:absolute;left:3697;top:2753;width:2;height:756" coordorigin="3697,2753" coordsize="0,756" path="m3697,3509l3697,2753e" filled="f" stroked="t" strokeweight=".715958pt" strokecolor="#484848">
                <v:path arrowok="t"/>
              </v:shape>
            </v:group>
            <v:group style="position:absolute;left:6811;top:2763;width:2;height:752" coordorigin="6811,2763" coordsize="2,752">
              <v:shape style="position:absolute;left:6811;top:2763;width:2;height:752" coordorigin="6811,2763" coordsize="0,752" path="m6811,3514l6811,2763e" filled="f" stroked="t" strokeweight=".715958pt" strokecolor="#606060">
                <v:path arrowok="t"/>
              </v:shape>
            </v:group>
            <v:group style="position:absolute;left:243;top:3502;width:11293;height:2" coordorigin="243,3502" coordsize="11293,2">
              <v:shape style="position:absolute;left:243;top:3502;width:11293;height:2" coordorigin="243,3502" coordsize="11293,0" path="m243,3502l11536,3502e" filled="f" stroked="t" strokeweight=".715958pt" strokecolor="#4F4F4F">
                <v:path arrowok="t"/>
              </v:shape>
            </v:group>
            <v:group style="position:absolute;left:1823;top:2767;width:9708;height:2" coordorigin="1823,2767" coordsize="9708,2">
              <v:shape style="position:absolute;left:1823;top:2767;width:9708;height:2" coordorigin="1823,2767" coordsize="9708,0" path="m1823,2767l11532,2767e" filled="f" stroked="t" strokeweight=".715958pt" strokecolor="#5B5B5B">
                <v:path arrowok="t"/>
              </v:shape>
            </v:group>
            <v:group style="position:absolute;left:2191;top:4026;width:9346;height:2" coordorigin="2191,4026" coordsize="9346,2">
              <v:shape style="position:absolute;left:2191;top:4026;width:9346;height:2" coordorigin="2191,4026" coordsize="9346,0" path="m2191,4026l11536,4026e" filled="f" stroked="t" strokeweight=".715958pt" strokecolor="#5B5B5B">
                <v:path arrowok="t"/>
              </v:shape>
            </v:group>
            <v:group style="position:absolute;left:4749;top:4022;width:2;height:2221" coordorigin="4749,4022" coordsize="2,2221">
              <v:shape style="position:absolute;left:4749;top:4022;width:2;height:2221" coordorigin="4749,4022" coordsize="0,2221" path="m4749,6243l4749,4022e" filled="f" stroked="t" strokeweight=".715958pt" strokecolor="#4F4F4F">
                <v:path arrowok="t"/>
              </v:shape>
            </v:group>
            <v:group style="position:absolute;left:4744;top:4515;width:6792;height:2" coordorigin="4744,4515" coordsize="6792,2">
              <v:shape style="position:absolute;left:4744;top:4515;width:6792;height:2" coordorigin="4744,4515" coordsize="6792,0" path="m4744,4515l11536,4515e" filled="f" stroked="t" strokeweight=".715958pt" strokecolor="#5B5B5B">
                <v:path arrowok="t"/>
              </v:shape>
            </v:group>
            <v:group style="position:absolute;left:4744;top:4757;width:6797;height:2" coordorigin="4744,4757" coordsize="6797,2">
              <v:shape style="position:absolute;left:4744;top:4757;width:6797;height:2" coordorigin="4744,4757" coordsize="6797,0" path="m4744,4757l11541,4757e" filled="f" stroked="t" strokeweight=".715958pt" strokecolor="#575757">
                <v:path arrowok="t"/>
              </v:shape>
            </v:group>
            <v:group style="position:absolute;left:4744;top:4994;width:6797;height:2" coordorigin="4744,4994" coordsize="6797,2">
              <v:shape style="position:absolute;left:4744;top:4994;width:6797;height:2" coordorigin="4744,4994" coordsize="6797,0" path="m4744,4994l11541,4994e" filled="f" stroked="t" strokeweight=".715958pt" strokecolor="#606060">
                <v:path arrowok="t"/>
              </v:shape>
            </v:group>
            <v:group style="position:absolute;left:243;top:3780;width:11293;height:2" coordorigin="243,3780" coordsize="11293,2">
              <v:shape style="position:absolute;left:243;top:3780;width:11293;height:2" coordorigin="243,3780" coordsize="11293,0" path="m243,3780l11536,3780e" filled="f" stroked="t" strokeweight=".715958pt" strokecolor="#5B5B5B">
                <v:path arrowok="t"/>
              </v:shape>
            </v:group>
            <v:group style="position:absolute;left:7670;top:5468;width:2;height:776" coordorigin="7670,5468" coordsize="2,776">
              <v:shape style="position:absolute;left:7670;top:5468;width:2;height:776" coordorigin="7670,5468" coordsize="0,776" path="m7670,6243l7670,5468e" filled="f" stroked="t" strokeweight=".715958pt" strokecolor="#646464">
                <v:path arrowok="t"/>
              </v:shape>
            </v:group>
            <v:group style="position:absolute;left:2181;top:5949;width:9355;height:2" coordorigin="2181,5949" coordsize="9355,2">
              <v:shape style="position:absolute;left:2181;top:5949;width:9355;height:2" coordorigin="2181,5949" coordsize="9355,0" path="m2181,5949l11536,5949e" filled="f" stroked="t" strokeweight=".715958pt" strokecolor="#5B5B5B">
                <v:path arrowok="t"/>
              </v:shape>
            </v:group>
            <v:group style="position:absolute;left:2186;top:5233;width:9355;height:2" coordorigin="2186,5233" coordsize="9355,2">
              <v:shape style="position:absolute;left:2186;top:5233;width:9355;height:2" coordorigin="2186,5233" coordsize="9355,0" path="m2186,5233l11541,5233e" filled="f" stroked="t" strokeweight=".715958pt" strokecolor="#606060">
                <v:path arrowok="t"/>
              </v:shape>
            </v:group>
            <v:group style="position:absolute;left:2181;top:6234;width:9355;height:2" coordorigin="2181,6234" coordsize="9355,2">
              <v:shape style="position:absolute;left:2181;top:6234;width:9355;height:2" coordorigin="2181,6234" coordsize="9355,0" path="m2181,6234l11536,6234e" filled="f" stroked="t" strokeweight=".715958pt" strokecolor="#606060">
                <v:path arrowok="t"/>
              </v:shape>
            </v:group>
            <v:group style="position:absolute;left:243;top:6478;width:11293;height:2" coordorigin="243,6478" coordsize="11293,2">
              <v:shape style="position:absolute;left:243;top:6478;width:11293;height:2" coordorigin="243,6478" coordsize="11293,0" path="m243,6478l11536,6478e" filled="f" stroked="t" strokeweight=".715958pt" strokecolor="#5B5B5B">
                <v:path arrowok="t"/>
              </v:shape>
            </v:group>
            <v:group style="position:absolute;left:243;top:5472;width:11298;height:2" coordorigin="243,5472" coordsize="11298,2">
              <v:shape style="position:absolute;left:243;top:5472;width:11298;height:2" coordorigin="243,5472" coordsize="11298,0" path="m243,5472l11541,5472e" filled="f" stroked="t" strokeweight=".715958pt" strokecolor="#5B5B5B">
                <v:path arrowok="t"/>
              </v:shape>
            </v:group>
            <v:group style="position:absolute;left:4749;top:6942;width:2;height:737" coordorigin="4749,6942" coordsize="2,737">
              <v:shape style="position:absolute;left:4749;top:6942;width:2;height:737" coordorigin="4749,6942" coordsize="0,737" path="m4749,7679l4749,6942e" filled="f" stroked="t" strokeweight=".715958pt" strokecolor="#343434">
                <v:path arrowok="t"/>
              </v:shape>
            </v:group>
            <v:group style="position:absolute;left:4744;top:7191;width:6792;height:2" coordorigin="4744,7191" coordsize="6792,2">
              <v:shape style="position:absolute;left:4744;top:7191;width:6792;height:2" coordorigin="4744,7191" coordsize="6792,0" path="m4744,7191l11536,7191e" filled="f" stroked="t" strokeweight=".715958pt" strokecolor="#5B5B5B">
                <v:path arrowok="t"/>
              </v:shape>
            </v:group>
            <v:group style="position:absolute;left:4744;top:7431;width:6787;height:2" coordorigin="4744,7431" coordsize="6787,2">
              <v:shape style="position:absolute;left:4744;top:7431;width:6787;height:2" coordorigin="4744,7431" coordsize="6787,0" path="m4744,7431l11532,7431e" filled="f" stroked="t" strokeweight=".715958pt" strokecolor="#5B5B5B">
                <v:path arrowok="t"/>
              </v:shape>
            </v:group>
            <v:group style="position:absolute;left:239;top:7670;width:11293;height:2" coordorigin="239,7670" coordsize="11293,2">
              <v:shape style="position:absolute;left:239;top:7670;width:11293;height:2" coordorigin="239,7670" coordsize="11293,0" path="m239,7670l11532,7670e" filled="f" stroked="t" strokeweight=".715958pt" strokecolor="#606060">
                <v:path arrowok="t"/>
              </v:shape>
            </v:group>
            <v:group style="position:absolute;left:239;top:6952;width:11298;height:2" coordorigin="239,6952" coordsize="11298,2">
              <v:shape style="position:absolute;left:239;top:6952;width:11298;height:2" coordorigin="239,6952" coordsize="11298,0" path="m239,6952l11536,6952e" filled="f" stroked="t" strokeweight=".715958pt" strokecolor="#5B5B5B">
                <v:path arrowok="t"/>
              </v:shape>
            </v:group>
            <v:group style="position:absolute;left:243;top:8843;width:11293;height:2" coordorigin="243,8843" coordsize="11293,2">
              <v:shape style="position:absolute;left:243;top:8843;width:11293;height:2" coordorigin="243,8843" coordsize="11293,0" path="m243,8843l11536,8843e" filled="f" stroked="t" strokeweight=".715958pt" strokecolor="#5B5B5B">
                <v:path arrowok="t"/>
              </v:shape>
            </v:group>
            <v:group style="position:absolute;left:239;top:9686;width:11303;height:2" coordorigin="239,9686" coordsize="11303,2">
              <v:shape style="position:absolute;left:239;top:9686;width:11303;height:2" coordorigin="239,9686" coordsize="11303,0" path="m239,9686l11541,9686e" filled="f" stroked="t" strokeweight=".715958pt" strokecolor="#5B5B5B">
                <v:path arrowok="t"/>
              </v:shape>
            </v:group>
            <v:group style="position:absolute;left:239;top:9925;width:11303;height:2" coordorigin="239,9925" coordsize="11303,2">
              <v:shape style="position:absolute;left:239;top:9925;width:11303;height:2" coordorigin="239,9925" coordsize="11303,0" path="m239,9925l11541,9925e" filled="f" stroked="t" strokeweight=".715958pt" strokecolor="#575757">
                <v:path arrowok="t"/>
              </v:shape>
            </v:group>
            <v:group style="position:absolute;left:239;top:10164;width:11303;height:2" coordorigin="239,10164" coordsize="11303,2">
              <v:shape style="position:absolute;left:239;top:10164;width:11303;height:2" coordorigin="239,10164" coordsize="11303,0" path="m239,10164l11541,10164e" filled="f" stroked="t" strokeweight=".715958pt" strokecolor="#575757">
                <v:path arrowok="t"/>
              </v:shape>
            </v:group>
            <v:group style="position:absolute;left:1523;top:10873;width:2;height:5266" coordorigin="1523,10873" coordsize="2,5266">
              <v:shape style="position:absolute;left:1523;top:10873;width:2;height:5266" coordorigin="1523,10873" coordsize="0,5266" path="m1523,16139l1523,10873e" filled="f" stroked="t" strokeweight=".715958pt" strokecolor="#606060">
                <v:path arrowok="t"/>
              </v:shape>
            </v:group>
            <v:group style="position:absolute;left:234;top:10887;width:11303;height:2" coordorigin="234,10887" coordsize="11303,2">
              <v:shape style="position:absolute;left:234;top:10887;width:11303;height:2" coordorigin="234,10887" coordsize="11303,0" path="m234,10887l11536,10887e" filled="f" stroked="t" strokeweight=".715958pt" strokecolor="#606060">
                <v:path arrowok="t"/>
              </v:shape>
            </v:group>
            <v:group style="position:absolute;left:234;top:11131;width:11303;height:2" coordorigin="234,11131" coordsize="11303,2">
              <v:shape style="position:absolute;left:234;top:11131;width:11303;height:2" coordorigin="234,11131" coordsize="11303,0" path="m234,11131l11536,11131e" filled="f" stroked="t" strokeweight=".715958pt" strokecolor="#606060">
                <v:path arrowok="t"/>
              </v:shape>
            </v:group>
            <v:group style="position:absolute;left:234;top:16135;width:11312;height:2" coordorigin="234,16135" coordsize="11312,2">
              <v:shape style="position:absolute;left:234;top:16135;width:11312;height:2" coordorigin="234,16135" coordsize="11312,0" path="m234,16135l11546,16135e" filled="f" stroked="t" strokeweight=".715958pt" strokecolor="#606060">
                <v:path arrowok="t"/>
              </v:shape>
            </v:group>
            <v:group style="position:absolute;left:950;top:10873;width:2;height:5266" coordorigin="950,10873" coordsize="2,5266">
              <v:shape style="position:absolute;left:950;top:10873;width:2;height:5266" coordorigin="950,10873" coordsize="0,5266" path="m950,16139l950,10873e" filled="f" stroked="t" strokeweight=".715958pt" strokecolor="#606060">
                <v:path arrowok="t"/>
              </v:shape>
            </v:group>
            <v:group style="position:absolute;left:234;top:13219;width:1966;height:2" coordorigin="234,13219" coordsize="1966,2">
              <v:shape style="position:absolute;left:234;top:13219;width:1966;height:2" coordorigin="234,13219" coordsize="1966,0" path="m234,13219l2200,13219e" filled="f" stroked="t" strokeweight=".715958pt" strokecolor="#676767">
                <v:path arrowok="t"/>
              </v:shape>
            </v:group>
            <v:group style="position:absolute;left:7224;top:10878;width:2;height:5266" coordorigin="7224,10878" coordsize="2,5266">
              <v:shape style="position:absolute;left:7224;top:10878;width:2;height:5266" coordorigin="7224,10878" coordsize="0,5266" path="m7224,16144l7224,10878e" filled="f" stroked="t" strokeweight=".715958pt" strokecolor="#64646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Hata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4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3.261917pt;margin-top:4.907615pt;width:27.620326pt;height:41.5pt;mso-position-horizontal-relative:page;mso-position-vertical-relative:paragraph;z-index:-17016" type="#_x0000_t202" filled="f" stroked="f">
            <v:textbox inset="0,0,0,0">
              <w:txbxContent>
                <w:p>
                  <w:pPr>
                    <w:spacing w:before="0" w:after="0" w:line="830" w:lineRule="exact"/>
                    <w:ind w:right="-164"/>
                    <w:jc w:val="left"/>
                    <w:rPr>
                      <w:rFonts w:ascii="Times New Roman" w:hAnsi="Times New Roman" w:cs="Times New Roman" w:eastAsia="Times New Roman"/>
                      <w:sz w:val="83"/>
                      <w:szCs w:val="8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3A3A3A"/>
                      <w:spacing w:val="0"/>
                      <w:w w:val="50"/>
                      <w:i/>
                    </w:rPr>
                    <w:t>r.w</w:t>
                  </w:r>
                  <w:r>
                    <w:rPr>
                      <w:rFonts w:ascii="Times New Roman" w:hAnsi="Times New Roman" w:cs="Times New Roman" w:eastAsia="Times New Roman"/>
                      <w:sz w:val="83"/>
                      <w:szCs w:val="8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92"/>
        </w:rPr>
        <w:t>G.itmişse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64"/>
        </w:rPr>
        <w:t>Üst</w:t>
      </w:r>
      <w:r>
        <w:rPr>
          <w:rFonts w:ascii="Times New Roman" w:hAnsi="Times New Roman" w:cs="Times New Roman" w:eastAsia="Times New Roman"/>
          <w:sz w:val="20"/>
          <w:szCs w:val="20"/>
          <w:color w:val="4F4F7B"/>
          <w:spacing w:val="0"/>
          <w:w w:val="6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left="418" w:right="-20"/>
        <w:jc w:val="left"/>
        <w:rPr>
          <w:rFonts w:ascii="Times New Roman" w:hAnsi="Times New Roman" w:cs="Times New Roman" w:eastAsia="Times New Roman"/>
          <w:sz w:val="46"/>
          <w:szCs w:val="46"/>
        </w:rPr>
      </w:pPr>
      <w:rPr/>
      <w:r>
        <w:rPr/>
        <w:pict>
          <v:shape style="width:12.48pt;height:33.599998pt;mso-position-horizontal-relative:char;mso-position-vertical-relative:line" type="#_x0000_t75">
            <v:imagedata r:id="rId24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position w:val="0"/>
        </w:rPr>
        <w:t>                                 </w:t>
      </w:r>
      <w:r>
        <w:rPr>
          <w:rFonts w:ascii="Times New Roman" w:hAnsi="Times New Roman" w:cs="Times New Roman" w:eastAsia="Times New Roman"/>
          <w:sz w:val="46"/>
          <w:szCs w:val="46"/>
          <w:color w:val="4D4D4D"/>
          <w:spacing w:val="23"/>
          <w:w w:val="40"/>
          <w:position w:val="0"/>
        </w:rPr>
        <w:t>·</w:t>
      </w:r>
      <w:r>
        <w:rPr>
          <w:rFonts w:ascii="Times New Roman" w:hAnsi="Times New Roman" w:cs="Times New Roman" w:eastAsia="Times New Roman"/>
          <w:sz w:val="46"/>
          <w:szCs w:val="46"/>
          <w:color w:val="676967"/>
          <w:spacing w:val="0"/>
          <w:w w:val="38"/>
          <w:position w:val="0"/>
        </w:rPr>
        <w:t>o</w:t>
      </w:r>
      <w:r>
        <w:rPr>
          <w:rFonts w:ascii="Times New Roman" w:hAnsi="Times New Roman" w:cs="Times New Roman" w:eastAsia="Times New Roman"/>
          <w:sz w:val="46"/>
          <w:szCs w:val="46"/>
          <w:color w:val="676967"/>
          <w:spacing w:val="0"/>
          <w:w w:val="37"/>
          <w:position w:val="0"/>
        </w:rPr>
        <w:t>ı</w:t>
      </w:r>
      <w:r>
        <w:rPr>
          <w:rFonts w:ascii="Times New Roman" w:hAnsi="Times New Roman" w:cs="Times New Roman" w:eastAsia="Times New Roman"/>
          <w:sz w:val="46"/>
          <w:szCs w:val="46"/>
          <w:color w:val="4F4F7B"/>
          <w:spacing w:val="0"/>
          <w:w w:val="62"/>
          <w:position w:val="0"/>
        </w:rPr>
        <w:t>ı</w:t>
      </w:r>
      <w:r>
        <w:rPr>
          <w:rFonts w:ascii="Times New Roman" w:hAnsi="Times New Roman" w:cs="Times New Roman" w:eastAsia="Times New Roman"/>
          <w:sz w:val="46"/>
          <w:szCs w:val="46"/>
          <w:color w:val="4F4F7B"/>
          <w:spacing w:val="-10"/>
          <w:w w:val="62"/>
          <w:position w:val="0"/>
        </w:rPr>
        <w:t>t</w:t>
      </w:r>
      <w:r>
        <w:rPr>
          <w:rFonts w:ascii="Times New Roman" w:hAnsi="Times New Roman" w:cs="Times New Roman" w:eastAsia="Times New Roman"/>
          <w:sz w:val="46"/>
          <w:szCs w:val="46"/>
          <w:color w:val="4D4D4D"/>
          <w:spacing w:val="0"/>
          <w:w w:val="55"/>
          <w:position w:val="0"/>
        </w:rPr>
        <w:t>a&lt;V'w</w:t>
      </w:r>
      <w:r>
        <w:rPr>
          <w:rFonts w:ascii="Times New Roman" w:hAnsi="Times New Roman" w:cs="Times New Roman" w:eastAsia="Times New Roman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17" w:after="0" w:line="225" w:lineRule="exact"/>
        <w:ind w:left="2291" w:right="-20"/>
        <w:jc w:val="left"/>
        <w:tabs>
          <w:tab w:pos="340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A3D5D"/>
          <w:w w:val="336"/>
          <w:position w:val="-4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3A3D5D"/>
          <w:spacing w:val="-4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76967"/>
          <w:spacing w:val="0"/>
          <w:w w:val="153"/>
          <w:position w:val="-4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676967"/>
          <w:spacing w:val="-86"/>
          <w:w w:val="153"/>
          <w:position w:val="-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76967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676967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153"/>
          <w:position w:val="-4"/>
        </w:rPr>
        <w:t>,"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-9"/>
          <w:w w:val="153"/>
          <w:position w:val="-4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A3A3A"/>
          <w:spacing w:val="0"/>
          <w:w w:val="153"/>
          <w:position w:val="-4"/>
        </w:rPr>
        <w:t>;,•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497" w:lineRule="exact"/>
        <w:ind w:left="2377" w:right="-20"/>
        <w:jc w:val="left"/>
        <w:tabs>
          <w:tab w:pos="284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6"/>
          <w:szCs w:val="26"/>
          <w:color w:val="676967"/>
          <w:spacing w:val="0"/>
          <w:w w:val="100"/>
          <w:position w:val="-5"/>
        </w:rPr>
        <w:t>b</w:t>
      </w:r>
      <w:r>
        <w:rPr>
          <w:rFonts w:ascii="Arial" w:hAnsi="Arial" w:cs="Arial" w:eastAsia="Arial"/>
          <w:sz w:val="26"/>
          <w:szCs w:val="26"/>
          <w:color w:val="676967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6"/>
          <w:szCs w:val="26"/>
          <w:color w:val="676967"/>
          <w:spacing w:val="0"/>
          <w:w w:val="100"/>
          <w:position w:val="-5"/>
        </w:rPr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133"/>
          <w:position w:val="-5"/>
        </w:rPr>
        <w:t>nu</w:t>
      </w:r>
      <w:r>
        <w:rPr>
          <w:rFonts w:ascii="Arial" w:hAnsi="Arial" w:cs="Arial" w:eastAsia="Arial"/>
          <w:sz w:val="23"/>
          <w:szCs w:val="23"/>
          <w:color w:val="3A3A3A"/>
          <w:spacing w:val="-47"/>
          <w:w w:val="133"/>
          <w:position w:val="-5"/>
        </w:rPr>
        <w:t>·</w:t>
      </w:r>
      <w:r>
        <w:rPr>
          <w:rFonts w:ascii="Arial" w:hAnsi="Arial" w:cs="Arial" w:eastAsia="Arial"/>
          <w:sz w:val="50"/>
          <w:szCs w:val="50"/>
          <w:color w:val="26285B"/>
          <w:spacing w:val="0"/>
          <w:w w:val="114"/>
          <w:position w:val="4"/>
        </w:rPr>
        <w:t>"'</w:t>
      </w:r>
      <w:r>
        <w:rPr>
          <w:rFonts w:ascii="Arial" w:hAnsi="Arial" w:cs="Arial" w:eastAsia="Arial"/>
          <w:sz w:val="50"/>
          <w:szCs w:val="50"/>
          <w:color w:val="26285B"/>
          <w:spacing w:val="-72"/>
          <w:w w:val="115"/>
          <w:position w:val="4"/>
        </w:rPr>
        <w:t>-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79"/>
          <w:b/>
          <w:bCs/>
          <w:position w:val="-5"/>
        </w:rPr>
        <w:t>TOPÇU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15" w:lineRule="exact"/>
        <w:ind w:left="2239" w:right="-20"/>
        <w:jc w:val="left"/>
        <w:tabs>
          <w:tab w:pos="302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31"/>
          <w:szCs w:val="31"/>
          <w:color w:val="4D4D4D"/>
          <w:spacing w:val="0"/>
          <w:w w:val="69"/>
        </w:rPr>
        <w:t>·ua</w:t>
      </w:r>
      <w:r>
        <w:rPr>
          <w:rFonts w:ascii="Arial" w:hAnsi="Arial" w:cs="Arial" w:eastAsia="Arial"/>
          <w:sz w:val="31"/>
          <w:szCs w:val="31"/>
          <w:color w:val="4D4D4D"/>
          <w:spacing w:val="0"/>
          <w:w w:val="100"/>
        </w:rPr>
        <w:tab/>
      </w:r>
      <w:r>
        <w:rPr>
          <w:rFonts w:ascii="Arial" w:hAnsi="Arial" w:cs="Arial" w:eastAsia="Arial"/>
          <w:sz w:val="31"/>
          <w:szCs w:val="31"/>
          <w:color w:val="4D4D4D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204"/>
        </w:rPr>
        <w:t>r</w:t>
      </w:r>
      <w:r>
        <w:rPr>
          <w:rFonts w:ascii="Arial" w:hAnsi="Arial" w:cs="Arial" w:eastAsia="Arial"/>
          <w:sz w:val="23"/>
          <w:szCs w:val="23"/>
          <w:color w:val="3A3A3A"/>
          <w:spacing w:val="1"/>
          <w:w w:val="204"/>
        </w:rPr>
        <w:t> </w:t>
      </w:r>
      <w:r>
        <w:rPr>
          <w:rFonts w:ascii="Arial" w:hAnsi="Arial" w:cs="Arial" w:eastAsia="Arial"/>
          <w:sz w:val="23"/>
          <w:szCs w:val="23"/>
          <w:color w:val="3A3A3A"/>
          <w:spacing w:val="0"/>
          <w:w w:val="204"/>
        </w:rPr>
        <w:t>Amlri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36" w:right="22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467" w:right="59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2" w:lineRule="auto"/>
        <w:ind w:left="601" w:right="485" w:firstLine="-33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Hal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A3A3A"/>
          <w:spacing w:val="0"/>
          <w:w w:val="100"/>
        </w:rPr>
        <w:t>un</w:t>
      </w:r>
      <w:r>
        <w:rPr>
          <w:rFonts w:ascii="Arial" w:hAnsi="Arial" w:cs="Arial" w:eastAsia="Arial"/>
          <w:sz w:val="18"/>
          <w:szCs w:val="18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ENGiN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6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28" w:lineRule="exact"/>
        <w:ind w:left="699" w:right="777"/>
        <w:jc w:val="center"/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26285B"/>
          <w:w w:val="128"/>
          <w:position w:val="-4"/>
        </w:rPr>
        <w:t>"</w:t>
      </w:r>
      <w:r>
        <w:rPr>
          <w:rFonts w:ascii="Arial" w:hAnsi="Arial" w:cs="Arial" w:eastAsia="Arial"/>
          <w:sz w:val="41"/>
          <w:szCs w:val="41"/>
          <w:color w:val="26285B"/>
          <w:spacing w:val="-79"/>
          <w:w w:val="129"/>
          <w:position w:val="-4"/>
        </w:rPr>
        <w:t>·</w:t>
      </w:r>
      <w:r>
        <w:rPr>
          <w:rFonts w:ascii="Arial" w:hAnsi="Arial" w:cs="Arial" w:eastAsia="Arial"/>
          <w:sz w:val="41"/>
          <w:szCs w:val="41"/>
          <w:color w:val="4F4F7B"/>
          <w:spacing w:val="0"/>
          <w:w w:val="137"/>
          <w:position w:val="-4"/>
        </w:rPr>
        <w:t>-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left="-34" w:right="-5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Onur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Turaç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0"/>
          <w:position w:val="1"/>
        </w:rPr>
        <w:t>KUÇuK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615" w:right="79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3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00" w:right="240"/>
          <w:cols w:num="3" w:equalWidth="0">
            <w:col w:w="4483" w:space="33"/>
            <w:col w:w="2037" w:space="1796"/>
            <w:col w:w="3231"/>
          </w:cols>
        </w:sectPr>
      </w:pPr>
      <w:rPr/>
    </w:p>
    <w:p>
      <w:pPr>
        <w:spacing w:before="63" w:after="0" w:line="220" w:lineRule="auto"/>
        <w:ind w:left="626" w:right="-148" w:firstLine="-83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5"/>
          <w:szCs w:val="85"/>
          <w:color w:val="3D3D3D"/>
          <w:spacing w:val="-370"/>
          <w:w w:val="211"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3D3D3D"/>
          <w:spacing w:val="8"/>
          <w:w w:val="121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21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21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4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4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34" w:right="460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left="374" w:right="467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DAIRESi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BAŞKANLIÖI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1" w:lineRule="exact"/>
        <w:ind w:left="899" w:right="526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  <w:position w:val="-1"/>
        </w:rPr>
        <w:t>YANGIN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60" w:bottom="280" w:left="240" w:right="240"/>
          <w:cols w:num="2" w:equalWidth="0">
            <w:col w:w="1650" w:space="2086"/>
            <w:col w:w="7704"/>
          </w:cols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8.122482" w:type="dxa"/>
      </w:tblPr>
      <w:tblGrid/>
      <w:tr>
        <w:trPr>
          <w:trHeight w:val="219" w:hRule="exact"/>
        </w:trPr>
        <w:tc>
          <w:tcPr>
            <w:tcW w:w="1076" w:type="dxa"/>
            <w:tcBorders>
              <w:top w:val="single" w:sz="5.67984" w:space="0" w:color="5B5B5B"/>
              <w:bottom w:val="single" w:sz="5.679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04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252"/>
                <w:spacing w:val="0"/>
                <w:w w:val="100"/>
              </w:rPr>
              <w:t>91a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252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252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37" w:type="dxa"/>
            <w:tcBorders>
              <w:top w:val="single" w:sz="5.67984" w:space="0" w:color="5B5B5B"/>
              <w:bottom w:val="single" w:sz="5.679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04" w:lineRule="exact"/>
              <w:ind w:left="18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25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25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20.05.2017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525" w:type="dxa"/>
            <w:tcBorders>
              <w:top w:val="single" w:sz="5.67984" w:space="0" w:color="5B5B5B"/>
              <w:bottom w:val="single" w:sz="5.679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04" w:lineRule="exact"/>
              <w:ind w:left="461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93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12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9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2727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27272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04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6065" w:type="dxa"/>
            <w:tcBorders>
              <w:top w:val="single" w:sz="5.67984" w:space="0" w:color="5B5B5B"/>
              <w:bottom w:val="single" w:sz="5.67984" w:space="0" w:color="5B5B5B"/>
              <w:left w:val="nil" w:sz="6" w:space="0" w:color="auto"/>
              <w:right w:val="single" w:sz="5.67984" w:space="0" w:color="575757"/>
            </w:tcBorders>
          </w:tcPr>
          <w:p>
            <w:pPr>
              <w:spacing w:before="1" w:after="0" w:line="204" w:lineRule="exact"/>
              <w:ind w:left="336" w:right="-20"/>
              <w:jc w:val="left"/>
              <w:tabs>
                <w:tab w:pos="234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95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7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08:13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tfel: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293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88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2"/>
              </w:rPr>
              <w:t>00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43" w:hRule="exact"/>
        </w:trPr>
        <w:tc>
          <w:tcPr>
            <w:tcW w:w="1076" w:type="dxa"/>
            <w:tcBorders>
              <w:top w:val="single" w:sz="5.67984" w:space="0" w:color="5B5B5B"/>
              <w:bottom w:val="single" w:sz="5.679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91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16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37" w:type="dxa"/>
            <w:tcBorders>
              <w:top w:val="single" w:sz="5.67984" w:space="0" w:color="5B5B5B"/>
              <w:bottom w:val="single" w:sz="5.679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19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25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25252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20.05.2017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525" w:type="dxa"/>
            <w:tcBorders>
              <w:top w:val="single" w:sz="5.67984" w:space="0" w:color="5B5B5B"/>
              <w:bottom w:val="single" w:sz="5.679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466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w w:val="87"/>
              </w:rPr>
              <w:t>!Ka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w w:val="88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ıl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2626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2626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2626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3269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6065" w:type="dxa"/>
            <w:tcBorders>
              <w:top w:val="single" w:sz="5.67984" w:space="0" w:color="5B5B5B"/>
              <w:bottom w:val="single" w:sz="5.67984" w:space="0" w:color="5B5B5B"/>
              <w:left w:val="nil" w:sz="6" w:space="0" w:color="auto"/>
              <w:right w:val="single" w:sz="5.67984" w:space="0" w:color="575757"/>
            </w:tcBorders>
          </w:tcPr>
          <w:p>
            <w:pPr>
              <w:spacing w:before="0" w:after="0" w:line="203" w:lineRule="exact"/>
              <w:ind w:left="336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95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7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:Merkez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89" w:lineRule="exact"/>
        <w:ind w:left="16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4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9"/>
        </w:rPr>
        <w:t>Çı::şınc-Aydı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5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Otobatı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Limontepe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0"/>
        </w:rPr>
        <w:t>kavşa?,ı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Balçovı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1"/>
          <w:w w:val="100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IZMİR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158" w:right="-20"/>
        <w:jc w:val="left"/>
        <w:tabs>
          <w:tab w:pos="13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3"/>
        </w:rPr>
        <w:t>Doğru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Ce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nıc-Aydı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Otoba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6"/>
        </w:rPr>
        <w:t>Lim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6"/>
          <w:w w:val="96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9"/>
          <w:w w:val="96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6"/>
        </w:rPr>
        <w:t>epe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7"/>
        </w:rPr>
        <w:t>kavşnğın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7"/>
        </w:rPr>
        <w:t>clıncden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5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Balçova!iZMIR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162" w:right="-20"/>
        <w:jc w:val="left"/>
        <w:tabs>
          <w:tab w:pos="1360" w:val="left"/>
          <w:tab w:pos="3920" w:val="left"/>
          <w:tab w:pos="5220" w:val="left"/>
          <w:tab w:pos="62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7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19" w:lineRule="exact"/>
        <w:ind w:left="148" w:right="-20"/>
        <w:jc w:val="left"/>
        <w:tabs>
          <w:tab w:pos="3660" w:val="left"/>
          <w:tab w:pos="6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5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00"/>
        </w:rPr>
        <w:t>·e: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2727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5"/>
        </w:rPr>
        <w:t>:Ticari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5" w:lineRule="exact"/>
        <w:ind w:left="3631" w:right="735"/>
        <w:jc w:val="center"/>
        <w:tabs>
          <w:tab w:pos="6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2.692657pt;margin-top:2.481477pt;width:6.06840pt;height:20pt;mso-position-horizontal-relative:page;mso-position-vertical-relative:paragraph;z-index:-17013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rPr>
                      <w:rFonts w:ascii="Times New Roman" w:hAnsi="Times New Roman" w:cs="Times New Roman" w:eastAsia="Times New Roman"/>
                      <w:sz w:val="40"/>
                      <w:szCs w:val="4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525252"/>
                      <w:spacing w:val="0"/>
                      <w:w w:val="78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D3D3D"/>
          <w:w w:val="98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000000"/>
          <w:position w:val="-1"/>
        </w:rPr>
        <w:t>Beıoııanıı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0000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1"/>
          <w:w w:val="100"/>
          <w:u w:val="single" w:color="0000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000000"/>
          <w:position w:val="-1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0000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0"/>
          <w:w w:val="100"/>
          <w:u w:val="single" w:color="0000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000000"/>
          <w:position w:val="-1"/>
        </w:rPr>
        <w:t>Ahşa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0000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0000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7"/>
          <w:w w:val="100"/>
          <w:u w:val="single" w:color="0000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u w:val="single" w:color="000000"/>
          <w:position w:val="-1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2"/>
          <w:w w:val="100"/>
          <w:u w:val="single" w:color="0000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2"/>
          <w:w w:val="100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2"/>
          <w:w w:val="100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000000"/>
          <w:position w:val="-1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000000"/>
          <w:position w:val="-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  <w:u w:val="single" w:color="0000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000000"/>
          <w:position w:val="-1"/>
        </w:rPr>
        <w:t>Diğe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0000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2"/>
          <w:w w:val="122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6"/>
          <w:w w:val="97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3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4"/>
          <w:w w:val="103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1"/>
          <w:w w:val="97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9"/>
          <w:position w:val="-1"/>
        </w:rPr>
        <w:t>.....................................................................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3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8"/>
          <w:w w:val="103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9"/>
          <w:position w:val="-1"/>
        </w:rPr>
        <w:t>.......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6"/>
          <w:w w:val="99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10"/>
          <w:position w:val="-1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4442" w:right="1598"/>
        <w:jc w:val="center"/>
        <w:tabs>
          <w:tab w:pos="6140" w:val="left"/>
          <w:tab w:pos="64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1"/>
          <w:szCs w:val="21"/>
          <w:color w:val="3D3D3D"/>
          <w:spacing w:val="0"/>
          <w:w w:val="51"/>
        </w:rPr>
        <w:t>1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AFAFAF"/>
          <w:spacing w:val="0"/>
          <w:w w:val="51"/>
        </w:rPr>
        <w:t>j</w:t>
      </w:r>
      <w:r>
        <w:rPr>
          <w:rFonts w:ascii="Arial" w:hAnsi="Arial" w:cs="Arial" w:eastAsia="Arial"/>
          <w:sz w:val="23"/>
          <w:szCs w:val="23"/>
          <w:color w:val="AFAFAF"/>
          <w:spacing w:val="-32"/>
          <w:w w:val="51"/>
        </w:rPr>
        <w:t> </w:t>
      </w:r>
      <w:r>
        <w:rPr>
          <w:rFonts w:ascii="Arial" w:hAnsi="Arial" w:cs="Arial" w:eastAsia="Arial"/>
          <w:sz w:val="23"/>
          <w:szCs w:val="23"/>
          <w:color w:val="AFAFAF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AFAFAF"/>
          <w:spacing w:val="0"/>
          <w:w w:val="54"/>
        </w:rPr>
        <w:t>.</w:t>
      </w:r>
      <w:r>
        <w:rPr>
          <w:rFonts w:ascii="Arial" w:hAnsi="Arial" w:cs="Arial" w:eastAsia="Arial"/>
          <w:sz w:val="23"/>
          <w:szCs w:val="23"/>
          <w:color w:val="AFAFAF"/>
          <w:spacing w:val="-9"/>
          <w:w w:val="5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FAFAF"/>
          <w:spacing w:val="0"/>
          <w:w w:val="249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AFAFA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5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</w:rPr>
        <w:t>08:23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240" w:right="240"/>
        </w:sectPr>
      </w:pPr>
      <w:rPr/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5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0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9" w:after="0" w:line="240" w:lineRule="auto"/>
        <w:ind w:left="67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25252"/>
          <w:w w:val="147"/>
        </w:rPr>
        <w:t>ahib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"/>
          <w:w w:val="147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93"/>
        </w:rPr>
        <w:t>ALPLER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15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1"/>
          <w:w w:val="115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0"/>
          <w:w w:val="78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79"/>
        </w:rPr>
        <w:t>Ç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0" w:after="0" w:line="248" w:lineRule="exact"/>
        <w:ind w:right="-73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12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94"/>
          <w:position w:val="-1"/>
        </w:rPr>
        <w:t>iı</w:t>
      </w:r>
      <w:r>
        <w:rPr>
          <w:rFonts w:ascii="Arial" w:hAnsi="Arial" w:cs="Arial" w:eastAsia="Arial"/>
          <w:sz w:val="22"/>
          <w:szCs w:val="22"/>
          <w:color w:val="3D3D3D"/>
          <w:spacing w:val="-24"/>
          <w:w w:val="94"/>
          <w:position w:val="-1"/>
        </w:rPr>
        <w:t>r</w:t>
      </w:r>
      <w:r>
        <w:rPr>
          <w:rFonts w:ascii="Arial" w:hAnsi="Arial" w:cs="Arial" w:eastAsia="Arial"/>
          <w:sz w:val="22"/>
          <w:szCs w:val="22"/>
          <w:color w:val="626262"/>
          <w:spacing w:val="0"/>
          <w:w w:val="94"/>
          <w:position w:val="-1"/>
        </w:rPr>
        <w:t>.</w:t>
      </w:r>
      <w:r>
        <w:rPr>
          <w:rFonts w:ascii="Arial" w:hAnsi="Arial" w:cs="Arial" w:eastAsia="Arial"/>
          <w:sz w:val="22"/>
          <w:szCs w:val="22"/>
          <w:color w:val="626262"/>
          <w:spacing w:val="-17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Çv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Feyzi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GÜÇER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8" w:after="0" w:line="240" w:lineRule="auto"/>
        <w:ind w:right="-20"/>
        <w:jc w:val="left"/>
        <w:tabs>
          <w:tab w:pos="1760" w:val="left"/>
          <w:tab w:pos="536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iracı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Şofôr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Özca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DALKILIÇ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34"/>
          <w:szCs w:val="34"/>
          <w:color w:val="AFAFAF"/>
          <w:spacing w:val="0"/>
          <w:w w:val="65"/>
          <w:position w:val="-9"/>
        </w:rPr>
        <w:t>J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40"/>
          <w:cols w:num="3" w:equalWidth="0">
            <w:col w:w="1095" w:space="1079"/>
            <w:col w:w="2281" w:space="1283"/>
            <w:col w:w="5702"/>
          </w:cols>
        </w:sectPr>
      </w:pPr>
      <w:rPr/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auto"/>
        <w:ind w:left="16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6"/>
          <w:w w:val="8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4"/>
          <w:w w:val="1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</w:rPr>
        <w:t>\rııç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2"/>
        </w:rPr>
        <w:t>667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3" w:lineRule="exact"/>
        <w:ind w:left="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w w:val="90"/>
          <w:position w:val="-1"/>
        </w:rPr>
        <w:t>Pe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91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1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7"/>
          <w:w w:val="101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4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57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1"/>
          <w:position w:val="-1"/>
        </w:rPr>
        <w:t>Sayı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7"/>
          <w:w w:val="102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58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8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93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93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42"/>
          <w:w w:val="1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08:13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4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left="3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4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4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4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40" w:lineRule="auto"/>
        <w:ind w:left="1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4"/>
          <w:w w:val="9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mniyet-Jandarma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08:20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-1"/>
        </w:rPr>
        <w:t>!Doğalgaz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9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08:18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40"/>
          <w:cols w:num="4" w:equalWidth="0">
            <w:col w:w="618" w:space="1556"/>
            <w:col w:w="1769" w:space="768"/>
            <w:col w:w="2723" w:space="288"/>
            <w:col w:w="3718"/>
          </w:cols>
        </w:sectPr>
      </w:pPr>
      <w:rPr/>
    </w:p>
    <w:p>
      <w:pPr>
        <w:spacing w:before="30" w:after="0" w:line="240" w:lineRule="auto"/>
        <w:ind w:left="162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w w:val="91"/>
        </w:rPr>
        <w:t>Yardı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2"/>
          <w:w w:val="104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pıkı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08:13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6" w:lineRule="exact"/>
        <w:ind w:left="2183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09:25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5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40"/>
          <w:cols w:num="3" w:equalWidth="0">
            <w:col w:w="3537" w:space="1174"/>
            <w:col w:w="1008" w:space="1908"/>
            <w:col w:w="3813"/>
          </w:cols>
        </w:sectPr>
      </w:pPr>
      <w:rPr/>
    </w:p>
    <w:p>
      <w:pPr>
        <w:spacing w:before="6" w:after="0" w:line="240" w:lineRule="auto"/>
        <w:ind w:left="2174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</w:rPr>
        <w:t>A.</w:t>
      </w:r>
      <w:r>
        <w:rPr>
          <w:rFonts w:ascii="Arial" w:hAnsi="Arial" w:cs="Arial" w:eastAsia="Arial"/>
          <w:sz w:val="17"/>
          <w:szCs w:val="17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713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auto"/>
        <w:ind w:left="218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26262"/>
          <w:w w:val="89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Adı-Soyad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Çnmlı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Yasi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ÇAN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04" w:lineRule="exact"/>
        <w:ind w:left="191" w:right="265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26262"/>
          <w:w w:val="169"/>
          <w:position w:val="-1"/>
        </w:rPr>
        <w:t>ı'u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w w:val="17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3"/>
          <w:position w:val="-1"/>
        </w:rPr>
        <w:t>ııı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7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9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varıldığında;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vinci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duma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  <w:position w:val="0"/>
        </w:rPr>
        <w:t>n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0"/>
        </w:rPr>
        <w:t>l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0"/>
        </w:rPr>
        <w:t>ı</w:t>
      </w:r>
      <w:r>
        <w:rPr>
          <w:rFonts w:ascii="Arial" w:hAnsi="Arial" w:cs="Arial" w:eastAsia="Arial"/>
          <w:sz w:val="18"/>
          <w:szCs w:val="18"/>
          <w:color w:val="3D3D3D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  <w:position w:val="0"/>
        </w:rPr>
        <w:t>görüld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98"/>
          <w:position w:val="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97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40"/>
        </w:sectPr>
      </w:pPr>
      <w:rPr/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50" w:lineRule="exact"/>
        <w:ind w:left="153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  <w:t>Söndürnıe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45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00"/>
          <w:position w:val="-5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10"/>
          <w:w w:val="6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  <w:t>Köpükl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  <w:t>söndürme.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2"/>
        </w:rPr>
        <w:t>JSöndürmede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131" w:lineRule="exact"/>
        <w:ind w:right="-67"/>
        <w:jc w:val="left"/>
        <w:tabs>
          <w:tab w:pos="1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00"/>
          <w:position w:val="-6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15"/>
          <w:w w:val="6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6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0"/>
          <w:position w:val="-6"/>
        </w:rPr>
        <w:t>IKöpük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0"/>
          <w:w w:val="9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6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31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8"/>
          <w:w w:val="37"/>
          <w:position w:val="-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-6"/>
        </w:rPr>
        <w:t>K.K.T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-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6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19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4"/>
          <w:szCs w:val="24"/>
          <w:color w:val="525252"/>
          <w:spacing w:val="0"/>
          <w:w w:val="80"/>
          <w:i/>
          <w:position w:val="-7"/>
        </w:rPr>
        <w:t>K;oı</w:t>
      </w:r>
      <w:r>
        <w:rPr>
          <w:rFonts w:ascii="Arial" w:hAnsi="Arial" w:cs="Arial" w:eastAsia="Arial"/>
          <w:sz w:val="24"/>
          <w:szCs w:val="24"/>
          <w:color w:val="525252"/>
          <w:spacing w:val="-6"/>
          <w:w w:val="80"/>
          <w:i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  <w:position w:val="-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95"/>
          <w:position w:val="-7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46"/>
          <w:position w:val="-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40"/>
          <w:cols w:num="5" w:equalWidth="0">
            <w:col w:w="1271" w:space="903"/>
            <w:col w:w="2277" w:space="260"/>
            <w:col w:w="2725" w:space="759"/>
            <w:col w:w="814" w:space="767"/>
            <w:col w:w="1664"/>
          </w:cols>
        </w:sectPr>
      </w:pPr>
      <w:rPr/>
    </w:p>
    <w:p>
      <w:pPr>
        <w:spacing w:before="0" w:after="0" w:line="321" w:lineRule="exact"/>
        <w:ind w:left="4848" w:right="-20"/>
        <w:jc w:val="left"/>
        <w:tabs>
          <w:tab w:pos="6620" w:val="left"/>
          <w:tab w:pos="8180" w:val="left"/>
          <w:tab w:pos="97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525252"/>
          <w:spacing w:val="0"/>
          <w:w w:val="53"/>
          <w:position w:val="1"/>
        </w:rPr>
        <w:t>1</w:t>
      </w:r>
      <w:r>
        <w:rPr>
          <w:rFonts w:ascii="Arial" w:hAnsi="Arial" w:cs="Arial" w:eastAsia="Arial"/>
          <w:sz w:val="17"/>
          <w:szCs w:val="17"/>
          <w:color w:val="525252"/>
          <w:spacing w:val="0"/>
          <w:w w:val="53"/>
          <w:position w:val="1"/>
        </w:rPr>
        <w:t> </w:t>
      </w:r>
      <w:r>
        <w:rPr>
          <w:rFonts w:ascii="Arial" w:hAnsi="Arial" w:cs="Arial" w:eastAsia="Arial"/>
          <w:sz w:val="17"/>
          <w:szCs w:val="17"/>
          <w:color w:val="525252"/>
          <w:spacing w:val="20"/>
          <w:w w:val="5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30Kg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62"/>
          <w:position w:val="-2"/>
        </w:rPr>
        <w:t>ı</w:t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62"/>
          <w:position w:val="-2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225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LİEBHERR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1988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Bobi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vinci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motoru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kupa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(şoför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mahali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),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lastik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hidroli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tankı,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04" w:lineRule="exact"/>
        <w:ind w:left="167" w:right="2218" w:firstLine="-1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Söııdürme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6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hava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filtresi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görmüştü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6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ziyan: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100.000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40"/>
        </w:sectPr>
      </w:pPr>
      <w:rPr/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6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39" w:lineRule="auto"/>
        <w:ind w:right="250" w:firstLine="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75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8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4"/>
          <w:w w:val="88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</w:rPr>
        <w:t>ııı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2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ba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1C1C1C"/>
          <w:spacing w:val="7"/>
          <w:w w:val="6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</w:rPr>
        <w:t>angıcının;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seyi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halinde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1"/>
        </w:rPr>
        <w:t>kiALPI.ll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2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1"/>
          <w:w w:val="101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AFAFAF"/>
          <w:spacing w:val="-24"/>
          <w:w w:val="186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</w:rPr>
        <w:t>.vı:.l'Çfırnııısına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Özca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DALKILIÇ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19"/>
        </w:rPr>
        <w:t>önetiminde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4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34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07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662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5"/>
          <w:w w:val="9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92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9"/>
          <w:w w:val="9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RR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3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1988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bobi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vinci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başlamı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görülmüş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plup;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kablolarını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yapara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etrafında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aksanları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maddeleri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sonucunda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kaanatine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40"/>
          <w:cols w:num="2" w:equalWidth="0">
            <w:col w:w="1634" w:space="540"/>
            <w:col w:w="9266"/>
          </w:cols>
        </w:sectPr>
      </w:pPr>
      <w:rPr/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40"/>
        </w:sectPr>
      </w:pPr>
      <w:rPr/>
    </w:p>
    <w:p>
      <w:pPr>
        <w:spacing w:before="36" w:after="0" w:line="240" w:lineRule="auto"/>
        <w:ind w:left="20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33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3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4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7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40" w:lineRule="auto"/>
        <w:ind w:left="167" w:right="-7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1"/>
        </w:rPr>
        <w:t>Vangııı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9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9" w:lineRule="exact"/>
        <w:ind w:left="19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4"/>
          <w:w w:val="87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8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4"/>
          <w:w w:val="8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7"/>
        </w:rPr>
        <w:t>linı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24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9" w:after="0" w:line="166" w:lineRule="exact"/>
        <w:ind w:left="650" w:right="378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525252"/>
          <w:spacing w:val="0"/>
          <w:w w:val="100"/>
          <w:position w:val="-3"/>
        </w:rPr>
        <w:t>Döıı!i</w:t>
      </w:r>
      <w:r>
        <w:rPr>
          <w:rFonts w:ascii="Arial" w:hAnsi="Arial" w:cs="Arial" w:eastAsia="Arial"/>
          <w:sz w:val="17"/>
          <w:szCs w:val="17"/>
          <w:color w:val="525252"/>
          <w:spacing w:val="9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525252"/>
          <w:spacing w:val="0"/>
          <w:w w:val="103"/>
          <w:position w:val="-3"/>
        </w:rPr>
        <w:t>ü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19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626262"/>
          <w:w w:val="42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4"/>
          <w:w w:val="42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9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2"/>
          <w:w w:val="10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-38"/>
          <w:w w:val="1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6"/>
        </w:rPr>
        <w:t>Öğrcııi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cınedi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7" w:after="0" w:line="470" w:lineRule="atLeast"/>
        <w:ind w:right="-51" w:firstLine="38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şofôrü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Özca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DALKILIÇ'a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edilmiştir.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t[arih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20.05.2017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5" w:after="0" w:line="240" w:lineRule="auto"/>
        <w:ind w:left="719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25252"/>
          <w:w w:val="87"/>
        </w:rPr>
        <w:t>IBede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2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D3D3D"/>
          <w:spacing w:val="-5"/>
          <w:w w:val="120"/>
        </w:rPr>
        <w:t>i</w:t>
      </w:r>
      <w:r>
        <w:rPr>
          <w:rFonts w:ascii="Arial" w:hAnsi="Arial" w:cs="Arial" w:eastAsia="Arial"/>
          <w:sz w:val="18"/>
          <w:szCs w:val="18"/>
          <w:color w:val="626262"/>
          <w:spacing w:val="0"/>
          <w:w w:val="104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5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  <w:position w:val="-3"/>
        </w:rPr>
        <w:t>!Saati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09:25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40"/>
          <w:cols w:num="3" w:equalWidth="0">
            <w:col w:w="1668" w:space="506"/>
            <w:col w:w="3637" w:space="268"/>
            <w:col w:w="5361"/>
          </w:cols>
        </w:sectPr>
      </w:pPr>
      <w:rPr/>
    </w:p>
    <w:p>
      <w:pPr>
        <w:spacing w:before="0" w:after="0" w:line="244" w:lineRule="exact"/>
        <w:ind w:right="-20"/>
        <w:jc w:val="righ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Arial" w:hAnsi="Arial" w:cs="Arial" w:eastAsia="Arial"/>
          <w:sz w:val="23"/>
          <w:szCs w:val="23"/>
          <w:color w:val="525252"/>
          <w:spacing w:val="-1"/>
          <w:w w:val="71"/>
          <w:position w:val="1"/>
        </w:rPr>
        <w:t>O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58"/>
          <w:position w:val="1"/>
        </w:rPr>
        <w:t>ın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-33" w:right="838"/>
        <w:jc w:val="center"/>
        <w:tabs>
          <w:tab w:pos="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pİDE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Balçova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right="272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660" w:lineRule="exact"/>
        <w:ind w:left="459" w:right="-20"/>
        <w:jc w:val="left"/>
        <w:tabs>
          <w:tab w:pos="138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62"/>
          <w:szCs w:val="62"/>
          <w:color w:val="165EDF"/>
          <w:spacing w:val="0"/>
          <w:w w:val="79"/>
          <w:position w:val="-5"/>
        </w:rPr>
        <w:t>-</w:t>
      </w:r>
      <w:r>
        <w:rPr>
          <w:rFonts w:ascii="Arial" w:hAnsi="Arial" w:cs="Arial" w:eastAsia="Arial"/>
          <w:sz w:val="62"/>
          <w:szCs w:val="62"/>
          <w:color w:val="165EDF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62"/>
          <w:szCs w:val="62"/>
          <w:color w:val="165EDF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27"/>
          <w:szCs w:val="27"/>
          <w:color w:val="AFAFAF"/>
          <w:spacing w:val="0"/>
          <w:w w:val="147"/>
          <w:position w:val="1"/>
        </w:rPr>
        <w:t>·ı</w:t>
      </w:r>
      <w:r>
        <w:rPr>
          <w:rFonts w:ascii="Times New Roman" w:hAnsi="Times New Roman" w:cs="Times New Roman" w:eastAsia="Times New Roman"/>
          <w:sz w:val="27"/>
          <w:szCs w:val="27"/>
          <w:color w:val="AFAFAF"/>
          <w:spacing w:val="-37"/>
          <w:w w:val="147"/>
          <w:position w:val="1"/>
        </w:rPr>
        <w:t>i</w:t>
      </w:r>
      <w:r>
        <w:rPr>
          <w:rFonts w:ascii="Arial" w:hAnsi="Arial" w:cs="Arial" w:eastAsia="Arial"/>
          <w:sz w:val="23"/>
          <w:szCs w:val="23"/>
          <w:color w:val="AFAFAF"/>
          <w:spacing w:val="0"/>
          <w:w w:val="81"/>
          <w:i/>
          <w:position w:val="1"/>
        </w:rPr>
        <w:t>-</w:t>
      </w:r>
      <w:r>
        <w:rPr>
          <w:rFonts w:ascii="Arial" w:hAnsi="Arial" w:cs="Arial" w:eastAsia="Arial"/>
          <w:sz w:val="23"/>
          <w:szCs w:val="23"/>
          <w:color w:val="AFAFAF"/>
          <w:spacing w:val="-51"/>
          <w:w w:val="80"/>
          <w:i/>
          <w:position w:val="1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AFAFAF"/>
          <w:spacing w:val="-35"/>
          <w:w w:val="147"/>
          <w:position w:val="1"/>
        </w:rPr>
        <w:t>l</w:t>
      </w:r>
      <w:r>
        <w:rPr>
          <w:rFonts w:ascii="Arial" w:hAnsi="Arial" w:cs="Arial" w:eastAsia="Arial"/>
          <w:sz w:val="23"/>
          <w:szCs w:val="23"/>
          <w:color w:val="AFAFAF"/>
          <w:spacing w:val="0"/>
          <w:w w:val="80"/>
          <w:i/>
          <w:position w:val="1"/>
        </w:rPr>
        <w:t>;l.!</w:t>
      </w:r>
      <w:r>
        <w:rPr>
          <w:rFonts w:ascii="Arial" w:hAnsi="Arial" w:cs="Arial" w:eastAsia="Arial"/>
          <w:sz w:val="23"/>
          <w:szCs w:val="23"/>
          <w:color w:val="AFAFAF"/>
          <w:spacing w:val="0"/>
          <w:w w:val="100"/>
          <w:i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AFAFAF"/>
          <w:spacing w:val="-25"/>
          <w:w w:val="100"/>
          <w:i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AFAFAF"/>
          <w:spacing w:val="0"/>
          <w:w w:val="80"/>
          <w:i/>
          <w:position w:val="1"/>
        </w:rPr>
        <w:t>f</w:t>
      </w:r>
      <w:r>
        <w:rPr>
          <w:rFonts w:ascii="Arial" w:hAnsi="Arial" w:cs="Arial" w:eastAsia="Arial"/>
          <w:sz w:val="23"/>
          <w:szCs w:val="23"/>
          <w:color w:val="AFAFAF"/>
          <w:spacing w:val="1"/>
          <w:w w:val="80"/>
          <w:i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AFAFAF"/>
          <w:spacing w:val="0"/>
          <w:w w:val="80"/>
          <w:i/>
          <w:position w:val="1"/>
        </w:rPr>
        <w:t>].C</w:t>
      </w:r>
      <w:r>
        <w:rPr>
          <w:rFonts w:ascii="Arial" w:hAnsi="Arial" w:cs="Arial" w:eastAsia="Arial"/>
          <w:sz w:val="23"/>
          <w:szCs w:val="23"/>
          <w:color w:val="AFAFAF"/>
          <w:spacing w:val="1"/>
          <w:w w:val="80"/>
          <w:i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AFAFAF"/>
          <w:spacing w:val="0"/>
          <w:w w:val="80"/>
          <w:i/>
          <w:position w:val="1"/>
        </w:rPr>
        <w:t>:,·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990" w:right="1729"/>
        <w:jc w:val="center"/>
        <w:tabs>
          <w:tab w:pos="190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AFAFAF"/>
          <w:spacing w:val="0"/>
          <w:w w:val="100"/>
          <w:position w:val="1"/>
        </w:rPr>
        <w:t>...</w:t>
      </w:r>
      <w:r>
        <w:rPr>
          <w:rFonts w:ascii="Times New Roman" w:hAnsi="Times New Roman" w:cs="Times New Roman" w:eastAsia="Times New Roman"/>
          <w:sz w:val="17"/>
          <w:szCs w:val="17"/>
          <w:color w:val="AFAFA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FAFAF"/>
          <w:spacing w:val="0"/>
          <w:w w:val="141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FAFAF"/>
          <w:spacing w:val="1"/>
          <w:w w:val="141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FAFAF"/>
          <w:spacing w:val="0"/>
          <w:w w:val="141"/>
          <w:position w:val="1"/>
        </w:rPr>
        <w:t>;Jt!</w:t>
      </w:r>
      <w:r>
        <w:rPr>
          <w:rFonts w:ascii="Times New Roman" w:hAnsi="Times New Roman" w:cs="Times New Roman" w:eastAsia="Times New Roman"/>
          <w:sz w:val="17"/>
          <w:szCs w:val="17"/>
          <w:color w:val="AFAFA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AFAFAF"/>
          <w:spacing w:val="0"/>
          <w:w w:val="100"/>
          <w:position w:val="1"/>
        </w:rPr>
      </w:r>
      <w:r>
        <w:rPr>
          <w:rFonts w:ascii="Arial" w:hAnsi="Arial" w:cs="Arial" w:eastAsia="Arial"/>
          <w:sz w:val="23"/>
          <w:szCs w:val="23"/>
          <w:color w:val="AFAFAF"/>
          <w:spacing w:val="0"/>
          <w:w w:val="62"/>
          <w:position w:val="1"/>
        </w:rPr>
        <w:t>:·</w:t>
      </w:r>
      <w:r>
        <w:rPr>
          <w:rFonts w:ascii="Arial" w:hAnsi="Arial" w:cs="Arial" w:eastAsia="Arial"/>
          <w:sz w:val="23"/>
          <w:szCs w:val="23"/>
          <w:color w:val="AFAFAF"/>
          <w:spacing w:val="0"/>
          <w:w w:val="62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AFAFAF"/>
          <w:spacing w:val="0"/>
          <w:w w:val="62"/>
          <w:position w:val="1"/>
        </w:rPr>
        <w:t>ı</w:t>
      </w:r>
      <w:r>
        <w:rPr>
          <w:rFonts w:ascii="Arial" w:hAnsi="Arial" w:cs="Arial" w:eastAsia="Arial"/>
          <w:sz w:val="23"/>
          <w:szCs w:val="23"/>
          <w:color w:val="AFAFAF"/>
          <w:spacing w:val="-1"/>
          <w:w w:val="62"/>
          <w:position w:val="1"/>
        </w:rPr>
        <w:t>q</w:t>
      </w:r>
      <w:r>
        <w:rPr>
          <w:rFonts w:ascii="Arial" w:hAnsi="Arial" w:cs="Arial" w:eastAsia="Arial"/>
          <w:sz w:val="21"/>
          <w:szCs w:val="21"/>
          <w:color w:val="AFAFAF"/>
          <w:spacing w:val="-56"/>
          <w:w w:val="90"/>
          <w:position w:val="1"/>
        </w:rPr>
        <w:t>f</w:t>
      </w:r>
      <w:r>
        <w:rPr>
          <w:rFonts w:ascii="Arial" w:hAnsi="Arial" w:cs="Arial" w:eastAsia="Arial"/>
          <w:sz w:val="23"/>
          <w:szCs w:val="23"/>
          <w:color w:val="AFAFAF"/>
          <w:spacing w:val="11"/>
          <w:w w:val="62"/>
          <w:position w:val="1"/>
        </w:rPr>
        <w:t>:</w:t>
      </w:r>
      <w:r>
        <w:rPr>
          <w:rFonts w:ascii="Arial" w:hAnsi="Arial" w:cs="Arial" w:eastAsia="Arial"/>
          <w:sz w:val="21"/>
          <w:szCs w:val="21"/>
          <w:color w:val="AFAFAF"/>
          <w:spacing w:val="0"/>
          <w:w w:val="90"/>
          <w:position w:val="1"/>
        </w:rPr>
        <w:t>\</w:t>
      </w:r>
      <w:r>
        <w:rPr>
          <w:rFonts w:ascii="Arial" w:hAnsi="Arial" w:cs="Arial" w:eastAsia="Arial"/>
          <w:sz w:val="21"/>
          <w:szCs w:val="21"/>
          <w:color w:val="AFAFAF"/>
          <w:spacing w:val="0"/>
          <w:w w:val="91"/>
          <w:position w:val="1"/>
        </w:rPr>
        <w:t>rni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-34" w:right="1559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w w:val="94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9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13" w:right="170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404.160004pt;margin-top:25.219994pt;width:128.639999pt;height:108.480003pt;mso-position-horizontal-relative:page;mso-position-vertical-relative:paragraph;z-index:-17014" type="#_x0000_t75">
            <v:imagedata r:id="rId25" o:title=""/>
          </v:shape>
        </w:pic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79"/>
          <w:i/>
        </w:rPr>
        <w:t>1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79"/>
          <w:i/>
        </w:rPr>
        <w:t>  </w:t>
      </w:r>
      <w:r>
        <w:rPr>
          <w:rFonts w:ascii="Arial" w:hAnsi="Arial" w:cs="Arial" w:eastAsia="Arial"/>
          <w:sz w:val="18"/>
          <w:szCs w:val="18"/>
          <w:color w:val="3D3D3D"/>
          <w:spacing w:val="30"/>
          <w:w w:val="79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5"/>
        </w:rPr>
        <w:t>12017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50" w:lineRule="exact"/>
        <w:ind w:left="60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AFAFAF"/>
          <w:w w:val="52"/>
          <w:position w:val="-1"/>
        </w:rPr>
        <w:t>....</w:t>
      </w:r>
      <w:r>
        <w:rPr>
          <w:rFonts w:ascii="Times New Roman" w:hAnsi="Times New Roman" w:cs="Times New Roman" w:eastAsia="Times New Roman"/>
          <w:sz w:val="31"/>
          <w:szCs w:val="31"/>
          <w:color w:val="AFAFAF"/>
          <w:spacing w:val="-32"/>
          <w:w w:val="52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AFAFAF"/>
          <w:spacing w:val="-22"/>
          <w:w w:val="115"/>
          <w:position w:val="-1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AFAFAF"/>
          <w:spacing w:val="0"/>
          <w:w w:val="53"/>
          <w:position w:val="-1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40"/>
          <w:cols w:num="3" w:equalWidth="0">
            <w:col w:w="1314" w:space="250"/>
            <w:col w:w="4300" w:space="2861"/>
            <w:col w:w="271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8.104492pt;margin-top:26.818993pt;width:562.067606pt;height:749.901461pt;mso-position-horizontal-relative:page;mso-position-vertical-relative:page;z-index:-17015" coordorigin="362,536" coordsize="11241,14998">
            <v:shape style="position:absolute;left:365;top:10752;width:6240;height:4090" type="#_x0000_t75">
              <v:imagedata r:id="rId26" o:title=""/>
            </v:shape>
            <v:shape style="position:absolute;left:2707;top:14592;width:1075;height:480" type="#_x0000_t75">
              <v:imagedata r:id="rId27" o:title=""/>
            </v:shape>
            <v:group style="position:absolute;left:369;top:563;width:11180;height:2" coordorigin="369,563" coordsize="11180,2">
              <v:shape style="position:absolute;left:369;top:563;width:11180;height:2" coordorigin="369,563" coordsize="11180,0" path="m369,563l11549,563e" filled="f" stroked="t" strokeweight=".70998pt" strokecolor="#5B5B5B">
                <v:path arrowok="t"/>
              </v:shape>
            </v:group>
            <v:group style="position:absolute;left:379;top:543;width:2;height:5945" coordorigin="379,543" coordsize="2,5945">
              <v:shape style="position:absolute;left:379;top:543;width:2;height:5945" coordorigin="379,543" coordsize="0,5945" path="m379,6488l379,543e" filled="f" stroked="t" strokeweight=".70998pt" strokecolor="#606060">
                <v:path arrowok="t"/>
              </v:shape>
            </v:group>
            <v:group style="position:absolute;left:2404;top:558;width:2;height:1497" coordorigin="2404,558" coordsize="2,1497">
              <v:shape style="position:absolute;left:2404;top:558;width:2;height:1497" coordorigin="2404,558" coordsize="0,1497" path="m2404,2055l2404,558e" filled="f" stroked="t" strokeweight=".70998pt" strokecolor="#545454">
                <v:path arrowok="t"/>
              </v:shape>
            </v:group>
            <v:group style="position:absolute;left:374;top:2722;width:11185;height:2" coordorigin="374,2722" coordsize="11185,2">
              <v:shape style="position:absolute;left:374;top:2722;width:11185;height:2" coordorigin="374,2722" coordsize="11185,0" path="m374,2722l11558,2722e" filled="f" stroked="t" strokeweight=".70998pt" strokecolor="#5B5B5B">
                <v:path arrowok="t"/>
              </v:shape>
            </v:group>
            <v:group style="position:absolute;left:374;top:2937;width:11189;height:2" coordorigin="374,2937" coordsize="11189,2">
              <v:shape style="position:absolute;left:374;top:2937;width:11189;height:2" coordorigin="374,2937" coordsize="11189,0" path="m374,2937l11563,2937e" filled="f" stroked="t" strokeweight=".70998pt" strokecolor="#5B5B5B">
                <v:path arrowok="t"/>
              </v:shape>
            </v:group>
            <v:group style="position:absolute;left:374;top:3885;width:2849;height:2" coordorigin="374,3885" coordsize="2849,2">
              <v:shape style="position:absolute;left:374;top:3885;width:2849;height:2" coordorigin="374,3885" coordsize="2849,0" path="m374,3885l3223,3885e" filled="f" stroked="t" strokeweight=".70998pt" strokecolor="#777777">
                <v:path arrowok="t"/>
              </v:shape>
            </v:group>
            <v:group style="position:absolute;left:9154;top:558;width:2;height:1497" coordorigin="9154,558" coordsize="2,1497">
              <v:shape style="position:absolute;left:9154;top:558;width:2;height:1497" coordorigin="9154,558" coordsize="0,1497" path="m9154,2055l9154,558e" filled="f" stroked="t" strokeweight=".70998pt" strokecolor="#575757">
                <v:path arrowok="t"/>
              </v:shape>
            </v:group>
            <v:group style="position:absolute;left:11551;top:558;width:2;height:3342" coordorigin="11551,558" coordsize="2,3342">
              <v:shape style="position:absolute;left:11551;top:558;width:2;height:3342" coordorigin="11551,558" coordsize="0,3342" path="m11551,3900l11551,558e" filled="f" stroked="t" strokeweight=".70998pt" strokecolor="#575757">
                <v:path arrowok="t"/>
              </v:shape>
            </v:group>
            <v:group style="position:absolute;left:3891;top:3146;width:2;height:753" coordorigin="3891,3146" coordsize="2,753">
              <v:shape style="position:absolute;left:3891;top:3146;width:2;height:753" coordorigin="3891,3146" coordsize="0,753" path="m3891,3900l3891,3146e" filled="f" stroked="t" strokeweight=".70998pt" strokecolor="#545454">
                <v:path arrowok="t"/>
              </v:shape>
            </v:group>
            <v:group style="position:absolute;left:3687;top:3885;width:7876;height:2" coordorigin="3687,3885" coordsize="7876,2">
              <v:shape style="position:absolute;left:3687;top:3885;width:7876;height:2" coordorigin="3687,3885" coordsize="7876,0" path="m3687,3885l11563,3885e" filled="f" stroked="t" strokeweight=".70998pt" strokecolor="#575757">
                <v:path arrowok="t"/>
              </v:shape>
            </v:group>
            <v:group style="position:absolute;left:11570;top:4157;width:2;height:11365" coordorigin="11570,4157" coordsize="2,11365">
              <v:shape style="position:absolute;left:11570;top:4157;width:2;height:11365" coordorigin="11570,4157" coordsize="0,11365" path="m11570,15523l11570,4157e" filled="f" stroked="t" strokeweight=".70998pt" strokecolor="#5B5B5B">
                <v:path arrowok="t"/>
              </v:shape>
            </v:group>
            <v:group style="position:absolute;left:369;top:4162;width:11194;height:2" coordorigin="369,4162" coordsize="11194,2">
              <v:shape style="position:absolute;left:369;top:4162;width:11194;height:2" coordorigin="369,4162" coordsize="11194,0" path="m369,4162l11563,4162e" filled="f" stroked="t" strokeweight=".70998pt" strokecolor="#6B6B6B">
                <v:path arrowok="t"/>
              </v:shape>
            </v:group>
            <v:group style="position:absolute;left:4951;top:4367;width:2;height:2069" coordorigin="4951,4367" coordsize="2,2069">
              <v:shape style="position:absolute;left:4951;top:4367;width:2;height:2069" coordorigin="4951,4367" coordsize="0,2069" path="m4951,6436l4951,4367e" filled="f" stroked="t" strokeweight=".70998pt" strokecolor="#545454">
                <v:path arrowok="t"/>
              </v:shape>
            </v:group>
            <v:group style="position:absolute;left:2395;top:4381;width:9173;height:2" coordorigin="2395,4381" coordsize="9173,2">
              <v:shape style="position:absolute;left:2395;top:4381;width:9173;height:2" coordorigin="2395,4381" coordsize="9173,0" path="m2395,4381l11568,4381e" filled="f" stroked="t" strokeweight=".70998pt" strokecolor="#575757">
                <v:path arrowok="t"/>
              </v:shape>
            </v:group>
            <v:group style="position:absolute;left:2409;top:3876;width:2;height:7451" coordorigin="2409,3876" coordsize="2,7451">
              <v:shape style="position:absolute;left:2409;top:3876;width:2;height:7451" coordorigin="2409,3876" coordsize="0,7451" path="m2409,11327l2409,3876e" filled="f" stroked="t" strokeweight=".70998pt" strokecolor="#5B5B5B">
                <v:path arrowok="t"/>
              </v:shape>
            </v:group>
            <v:group style="position:absolute;left:4946;top:4863;width:6622;height:2" coordorigin="4946,4863" coordsize="6622,2">
              <v:shape style="position:absolute;left:4946;top:4863;width:6622;height:2" coordorigin="4946,4863" coordsize="6622,0" path="m4946,4863l11568,4863e" filled="f" stroked="t" strokeweight=".70998pt" strokecolor="#4F4F4F">
                <v:path arrowok="t"/>
              </v:shape>
            </v:group>
            <v:group style="position:absolute;left:4941;top:5101;width:6626;height:2" coordorigin="4941,5101" coordsize="6626,2">
              <v:shape style="position:absolute;left:4941;top:5101;width:6626;height:2" coordorigin="4941,5101" coordsize="6626,0" path="m4941,5101l11568,5101e" filled="f" stroked="t" strokeweight=".70998pt" strokecolor="#606060">
                <v:path arrowok="t"/>
              </v:shape>
            </v:group>
            <v:group style="position:absolute;left:4941;top:5339;width:6626;height:2" coordorigin="4941,5339" coordsize="6626,2">
              <v:shape style="position:absolute;left:4941;top:5339;width:6626;height:2" coordorigin="4941,5339" coordsize="6626,0" path="m4941,5339l11568,5339e" filled="f" stroked="t" strokeweight=".70998pt" strokecolor="#575757">
                <v:path arrowok="t"/>
              </v:shape>
            </v:group>
            <v:group style="position:absolute;left:2404;top:5559;width:9163;height:2" coordorigin="2404,5559" coordsize="9163,2">
              <v:shape style="position:absolute;left:2404;top:5559;width:9163;height:2" coordorigin="2404,5559" coordsize="9163,0" path="m2404,5559l11568,5559e" filled="f" stroked="t" strokeweight=".70998pt" strokecolor="#575757">
                <v:path arrowok="t"/>
              </v:shape>
            </v:group>
            <v:group style="position:absolute;left:374;top:5788;width:11194;height:2" coordorigin="374,5788" coordsize="11194,2">
              <v:shape style="position:absolute;left:374;top:5788;width:11194;height:2" coordorigin="374,5788" coordsize="11194,0" path="m374,5788l11568,5788e" filled="f" stroked="t" strokeweight=".70998pt" strokecolor="#5B5B5B">
                <v:path arrowok="t"/>
              </v:shape>
            </v:group>
            <v:group style="position:absolute;left:7848;top:5778;width:2;height:658" coordorigin="7848,5778" coordsize="2,658">
              <v:shape style="position:absolute;left:7848;top:5778;width:2;height:658" coordorigin="7848,5778" coordsize="0,658" path="m7848,6436l7848,5778e" filled="f" stroked="t" strokeweight=".70998pt" strokecolor="#5B5B5B">
                <v:path arrowok="t"/>
              </v:shape>
            </v:group>
            <v:group style="position:absolute;left:2404;top:6212;width:9168;height:2" coordorigin="2404,6212" coordsize="9168,2">
              <v:shape style="position:absolute;left:2404;top:6212;width:9168;height:2" coordorigin="2404,6212" coordsize="9168,0" path="m2404,6212l11573,6212e" filled="f" stroked="t" strokeweight=".70998pt" strokecolor="#575757">
                <v:path arrowok="t"/>
              </v:shape>
            </v:group>
            <v:group style="position:absolute;left:592;top:6646;width:10986;height:2" coordorigin="592,6646" coordsize="10986,2">
              <v:shape style="position:absolute;left:592;top:6646;width:10986;height:2" coordorigin="592,6646" coordsize="10986,0" path="m592,6646l11577,6646e" filled="f" stroked="t" strokeweight=".70998pt" strokecolor="#5B5B5B">
                <v:path arrowok="t"/>
              </v:shape>
            </v:group>
            <v:group style="position:absolute;left:374;top:7070;width:11199;height:2" coordorigin="374,7070" coordsize="11199,2">
              <v:shape style="position:absolute;left:374;top:7070;width:11199;height:2" coordorigin="374,7070" coordsize="11199,0" path="m374,7070l11573,7070e" filled="f" stroked="t" strokeweight=".70998pt" strokecolor="#575757">
                <v:path arrowok="t"/>
              </v:shape>
            </v:group>
            <v:group style="position:absolute;left:2404;top:6431;width:9163;height:2" coordorigin="2404,6431" coordsize="9163,2">
              <v:shape style="position:absolute;left:2404;top:6431;width:9163;height:2" coordorigin="2404,6431" coordsize="9163,0" path="m2404,6431l11568,6431e" filled="f" stroked="t" strokeweight=".70998pt" strokecolor="#545454">
                <v:path arrowok="t"/>
              </v:shape>
            </v:group>
            <v:group style="position:absolute;left:4956;top:7056;width:2;height:677" coordorigin="4956,7056" coordsize="2,677">
              <v:shape style="position:absolute;left:4956;top:7056;width:2;height:677" coordorigin="4956,7056" coordsize="0,677" path="m4956,7733l4956,7056e" filled="f" stroked="t" strokeweight=".70998pt" strokecolor="#575757">
                <v:path arrowok="t"/>
              </v:shape>
            </v:group>
            <v:group style="position:absolute;left:4951;top:7294;width:6622;height:2" coordorigin="4951,7294" coordsize="6622,2">
              <v:shape style="position:absolute;left:4951;top:7294;width:6622;height:2" coordorigin="4951,7294" coordsize="6622,0" path="m4951,7294l11573,7294e" filled="f" stroked="t" strokeweight=".70998pt" strokecolor="#545454">
                <v:path arrowok="t"/>
              </v:shape>
            </v:group>
            <v:group style="position:absolute;left:4951;top:7509;width:6626;height:2" coordorigin="4951,7509" coordsize="6626,2">
              <v:shape style="position:absolute;left:4951;top:7509;width:6626;height:2" coordorigin="4951,7509" coordsize="6626,0" path="m4951,7509l11577,7509e" filled="f" stroked="t" strokeweight=".70998pt" strokecolor="#575757">
                <v:path arrowok="t"/>
              </v:shape>
            </v:group>
            <v:group style="position:absolute;left:374;top:7723;width:11203;height:2" coordorigin="374,7723" coordsize="11203,2">
              <v:shape style="position:absolute;left:374;top:7723;width:11203;height:2" coordorigin="374,7723" coordsize="11203,0" path="m374,7723l11577,7723e" filled="f" stroked="t" strokeweight=".70998pt" strokecolor="#5B5B5B">
                <v:path arrowok="t"/>
              </v:shape>
            </v:group>
            <v:group style="position:absolute;left:388;top:6765;width:2;height:8762" coordorigin="388,6765" coordsize="2,8762">
              <v:shape style="position:absolute;left:388;top:6765;width:2;height:8762" coordorigin="388,6765" coordsize="0,8762" path="m388,15527l388,6765e" filled="f" stroked="t" strokeweight=".70998pt" strokecolor="#606060">
                <v:path arrowok="t"/>
              </v:shape>
            </v:group>
            <v:group style="position:absolute;left:379;top:8529;width:11199;height:2" coordorigin="379,8529" coordsize="11199,2">
              <v:shape style="position:absolute;left:379;top:8529;width:11199;height:2" coordorigin="379,8529" coordsize="11199,0" path="m379,8529l11577,8529e" filled="f" stroked="t" strokeweight=".70998pt" strokecolor="#5B5B5B">
                <v:path arrowok="t"/>
              </v:shape>
            </v:group>
            <v:group style="position:absolute;left:374;top:9568;width:11203;height:2" coordorigin="374,9568" coordsize="11203,2">
              <v:shape style="position:absolute;left:374;top:9568;width:11203;height:2" coordorigin="374,9568" coordsize="11203,0" path="m374,9568l11577,9568e" filled="f" stroked="t" strokeweight=".70998pt" strokecolor="#646464">
                <v:path arrowok="t"/>
              </v:shape>
            </v:group>
            <v:group style="position:absolute;left:374;top:9907;width:11199;height:2" coordorigin="374,9907" coordsize="11199,2">
              <v:shape style="position:absolute;left:374;top:9907;width:11199;height:2" coordorigin="374,9907" coordsize="11199,0" path="m374,9907l11573,9907e" filled="f" stroked="t" strokeweight=".70998pt" strokecolor="#606060">
                <v:path arrowok="t"/>
              </v:shape>
            </v:group>
            <v:group style="position:absolute;left:379;top:10140;width:11203;height:2" coordorigin="379,10140" coordsize="11203,2">
              <v:shape style="position:absolute;left:379;top:10140;width:11203;height:2" coordorigin="379,10140" coordsize="11203,0" path="m379,10140l11582,10140e" filled="f" stroked="t" strokeweight=".70998pt" strokecolor="#646464">
                <v:path arrowok="t"/>
              </v:shape>
            </v:group>
            <v:group style="position:absolute;left:847;top:10836;width:10735;height:2" coordorigin="847,10836" coordsize="10735,2">
              <v:shape style="position:absolute;left:847;top:10836;width:10735;height:2" coordorigin="847,10836" coordsize="10735,0" path="m847,10836l11582,10836e" filled="f" stroked="t" strokeweight=".70998pt" strokecolor="#5B5B5B">
                <v:path arrowok="t"/>
              </v:shape>
            </v:group>
            <v:group style="position:absolute;left:7412;top:10827;width:2;height:4701" coordorigin="7412,10827" coordsize="2,4701">
              <v:shape style="position:absolute;left:7412;top:10827;width:2;height:4701" coordorigin="7412,10827" coordsize="0,4701" path="m7412,15527l7412,10827e" filled="f" stroked="t" strokeweight=".70998pt" strokecolor="#545454">
                <v:path arrowok="t"/>
              </v:shape>
            </v:group>
            <v:group style="position:absolute;left:852;top:11070;width:10730;height:2" coordorigin="852,11070" coordsize="10730,2">
              <v:shape style="position:absolute;left:852;top:11070;width:10730;height:2" coordorigin="852,11070" coordsize="10730,0" path="m852,11070l11582,11070e" filled="f" stroked="t" strokeweight=".70998pt" strokecolor="#5B5B5B">
                <v:path arrowok="t"/>
              </v:shape>
            </v:group>
            <v:group style="position:absolute;left:383;top:15518;width:11213;height:2" coordorigin="383,15518" coordsize="11213,2">
              <v:shape style="position:absolute;left:383;top:15518;width:11213;height:2" coordorigin="383,15518" coordsize="11213,0" path="m383,15518l11596,15518e" filled="f" stroked="t" strokeweight=".70998pt" strokecolor="#6B6B6B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8" w:after="0" w:line="240" w:lineRule="auto"/>
        <w:ind w:left="3670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727272"/>
          <w:spacing w:val="0"/>
          <w:w w:val="70"/>
          <w:position w:val="2"/>
        </w:rPr>
        <w:t>&lt;;:</w:t>
      </w:r>
      <w:r>
        <w:rPr>
          <w:rFonts w:ascii="Arial" w:hAnsi="Arial" w:cs="Arial" w:eastAsia="Arial"/>
          <w:sz w:val="16"/>
          <w:szCs w:val="16"/>
          <w:color w:val="727272"/>
          <w:spacing w:val="0"/>
          <w:w w:val="70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727272"/>
          <w:spacing w:val="2"/>
          <w:w w:val="70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AFAFAF"/>
          <w:spacing w:val="0"/>
          <w:w w:val="100"/>
          <w:position w:val="2"/>
        </w:rPr>
        <w:t>-</w:t>
      </w:r>
      <w:r>
        <w:rPr>
          <w:rFonts w:ascii="Arial" w:hAnsi="Arial" w:cs="Arial" w:eastAsia="Arial"/>
          <w:sz w:val="16"/>
          <w:szCs w:val="16"/>
          <w:color w:val="AFAFAF"/>
          <w:spacing w:val="12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AFAFAF"/>
          <w:spacing w:val="-12"/>
          <w:w w:val="166"/>
          <w:position w:val="0"/>
        </w:rPr>
        <w:t>,</w:t>
      </w:r>
      <w:r>
        <w:rPr>
          <w:rFonts w:ascii="Arial" w:hAnsi="Arial" w:cs="Arial" w:eastAsia="Arial"/>
          <w:sz w:val="16"/>
          <w:szCs w:val="16"/>
          <w:color w:val="727272"/>
          <w:spacing w:val="0"/>
          <w:w w:val="88"/>
          <w:position w:val="0"/>
        </w:rPr>
        <w:t>.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64" w:lineRule="exact"/>
        <w:ind w:left="3501" w:right="-20"/>
        <w:jc w:val="left"/>
        <w:tabs>
          <w:tab w:pos="101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736507pt;margin-top:-19.680067pt;width:266.774693pt;height:42pt;mso-position-horizontal-relative:page;mso-position-vertical-relative:paragraph;z-index:-17010" type="#_x0000_t202" filled="f" stroked="f">
            <v:textbox inset="0,0,0,0">
              <w:txbxContent>
                <w:p>
                  <w:pPr>
                    <w:spacing w:before="0" w:after="0" w:line="840" w:lineRule="exact"/>
                    <w:ind w:right="-166"/>
                    <w:jc w:val="left"/>
                    <w:tabs>
                      <w:tab w:pos="2540" w:val="left"/>
                    </w:tabs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84"/>
                      <w:szCs w:val="84"/>
                      <w:color w:val="3D3D3D"/>
                      <w:spacing w:val="0"/>
                      <w:w w:val="177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4"/>
                      <w:szCs w:val="84"/>
                      <w:color w:val="3D3D3D"/>
                      <w:spacing w:val="0"/>
                      <w:w w:val="100"/>
                      <w:b/>
                      <w:bCs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4"/>
                      <w:szCs w:val="84"/>
                      <w:color w:val="3D3D3D"/>
                      <w:spacing w:val="0"/>
                      <w:w w:val="100"/>
                      <w:b/>
                      <w:bCs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D3D3D"/>
                      <w:spacing w:val="0"/>
                      <w:w w:val="100"/>
                      <w:position w:val="18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D3D3D"/>
                      <w:spacing w:val="2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D3D3D"/>
                      <w:spacing w:val="0"/>
                      <w:w w:val="97"/>
                      <w:position w:val="18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D3D3D"/>
                      <w:spacing w:val="12"/>
                      <w:w w:val="97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D3D3D"/>
                      <w:spacing w:val="0"/>
                      <w:w w:val="97"/>
                      <w:position w:val="18"/>
                    </w:rPr>
                    <w:t>BELEDİ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D3D3D"/>
                      <w:spacing w:val="0"/>
                      <w:w w:val="98"/>
                      <w:position w:val="18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D3D3D"/>
                      <w:spacing w:val="-32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75757"/>
                      <w:spacing w:val="5"/>
                      <w:w w:val="100"/>
                      <w:position w:val="18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D3D3D"/>
                      <w:spacing w:val="0"/>
                      <w:w w:val="100"/>
                      <w:position w:val="18"/>
                    </w:rPr>
                    <w:t>Sİ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9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9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-9"/>
        </w:rPr>
        <w:t>BAŞKANL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93"/>
          <w:position w:val="-9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93"/>
          <w:position w:val="-9"/>
        </w:rPr>
        <w:t>GI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-50"/>
          <w:w w:val="93"/>
          <w:position w:val="-9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53"/>
          <w:position w:val="-5"/>
        </w:rPr>
        <w:t>...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82" w:lineRule="exact"/>
        <w:ind w:left="869" w:right="-20"/>
        <w:jc w:val="left"/>
        <w:tabs>
          <w:tab w:pos="3720" w:val="left"/>
          <w:tab w:pos="1008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.885326pt;margin-top:8.92567pt;width:51.534602pt;height:7.5pt;mso-position-horizontal-relative:page;mso-position-vertical-relative:paragraph;z-index:-17009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D3D3D"/>
                      <w:spacing w:val="0"/>
                      <w:w w:val="103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23"/>
          <w:position w:val="8"/>
        </w:rPr>
        <w:t>IZMIR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-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8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-2"/>
        </w:rPr>
        <w:t>Müd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94"/>
          <w:position w:val="-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-2"/>
        </w:rPr>
        <w:t>hale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</w:r>
      <w:r>
        <w:rPr>
          <w:rFonts w:ascii="Arial" w:hAnsi="Arial" w:cs="Arial" w:eastAsia="Arial"/>
          <w:sz w:val="27"/>
          <w:szCs w:val="27"/>
          <w:color w:val="575757"/>
          <w:spacing w:val="0"/>
          <w:w w:val="50"/>
          <w:position w:val="1"/>
        </w:rPr>
        <w:t>..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645" w:right="-20"/>
        <w:jc w:val="left"/>
        <w:tabs>
          <w:tab w:pos="4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3D3D3D"/>
          <w:spacing w:val="0"/>
          <w:w w:val="115"/>
        </w:rPr>
        <w:t>BELEDIYESI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-20"/>
        <w:jc w:val="left"/>
        <w:tabs>
          <w:tab w:pos="1340" w:val="left"/>
          <w:tab w:pos="3200" w:val="left"/>
          <w:tab w:pos="5480" w:val="left"/>
          <w:tab w:pos="7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20.0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73"/>
          <w:position w:val="1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1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07:40</w:t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39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3"/>
          <w:w w:val="139"/>
          <w:position w:val="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9"/>
          <w:w w:val="97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69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45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41" w:right="-20"/>
        <w:jc w:val="left"/>
        <w:tabs>
          <w:tab w:pos="1340" w:val="left"/>
          <w:tab w:pos="3200" w:val="left"/>
          <w:tab w:pos="4400" w:val="left"/>
          <w:tab w:pos="5540" w:val="left"/>
          <w:tab w:pos="8380" w:val="left"/>
          <w:tab w:pos="9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w w:val="74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9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9"/>
          <w:position w:val="1"/>
        </w:rPr>
        <w:t>ıt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  <w:position w:val="0"/>
        </w:rPr>
        <w:t>:20.05.2017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81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9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9"/>
          <w:position w:val="0"/>
        </w:rPr>
        <w:t>ıt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1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9"/>
          <w:position w:val="0"/>
        </w:rPr>
        <w:t>:3268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3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5"/>
          <w:w w:val="82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  <w:position w:val="0"/>
        </w:rPr>
        <w:t>ildirim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  <w:position w:val="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  <w:position w:val="0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48484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484848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484848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w w:val="83"/>
        </w:rPr>
        <w:t>13ildi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8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0"/>
          <w:w w:val="14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"/>
          <w:w w:val="10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8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8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2"/>
          <w:w w:val="10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ıya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201611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0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No:34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136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94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4"/>
        </w:rPr>
        <w:t>oj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"/>
          <w:w w:val="94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89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rşıya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9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201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95"/>
        </w:rPr>
        <w:t>6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5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6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No:34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10" w:lineRule="atLeast"/>
        <w:ind w:left="136" w:right="3065" w:firstLine="53"/>
        <w:jc w:val="left"/>
        <w:tabs>
          <w:tab w:pos="1560" w:val="left"/>
          <w:tab w:pos="3660" w:val="left"/>
          <w:tab w:pos="4000" w:val="left"/>
          <w:tab w:pos="6360" w:val="left"/>
          <w:tab w:pos="6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48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4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0"/>
          <w:w w:val="14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8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naını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6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51"/>
        </w:rPr>
        <w:t>.ıı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4"/>
          <w:w w:val="5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4"/>
        </w:rPr>
        <w:t>ııı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Sınıfı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9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"/>
          <w:w w:val="9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un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"/>
          <w:w w:val="9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9"/>
        </w:rPr>
        <w:t>.K.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99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2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2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76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Kreş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460" w:bottom="280" w:left="240" w:right="220"/>
        </w:sectPr>
      </w:pPr>
      <w:rPr/>
    </w:p>
    <w:p>
      <w:pPr>
        <w:spacing w:before="0" w:after="0" w:line="4" w:lineRule="atLeast"/>
        <w:ind w:left="4015" w:right="-143"/>
        <w:jc w:val="left"/>
        <w:tabs>
          <w:tab w:pos="4480" w:val="left"/>
          <w:tab w:pos="5060" w:val="left"/>
          <w:tab w:pos="6180" w:val="left"/>
        </w:tabs>
        <w:rPr>
          <w:rFonts w:ascii="Arial" w:hAnsi="Arial" w:cs="Arial" w:eastAsia="Arial"/>
          <w:sz w:val="54"/>
          <w:szCs w:val="54"/>
        </w:rPr>
      </w:pPr>
      <w:rPr/>
      <w:r>
        <w:rPr/>
        <w:pict>
          <v:group style="position:absolute;margin-left:193.957626pt;margin-top:19.110527pt;width:94.004pt;height:.1pt;mso-position-horizontal-relative:page;mso-position-vertical-relative:paragraph;z-index:-17011" coordorigin="3879,382" coordsize="1880,2">
            <v:shape style="position:absolute;left:3879;top:382;width:1880;height:2" coordorigin="3879,382" coordsize="1880,0" path="m3879,382l5759,382e" filled="f" stroked="t" strokeweight=".713954pt" strokecolor="#60606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57"/>
          <w:position w:val="-17"/>
        </w:rPr>
        <w:t>ı</w:t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100"/>
          <w:position w:val="-17"/>
        </w:rPr>
        <w:tab/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57"/>
          <w:position w:val="-17"/>
        </w:rPr>
        <w:t>ı</w:t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100"/>
          <w:position w:val="-17"/>
        </w:rPr>
        <w:tab/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100"/>
          <w:position w:val="-17"/>
        </w:rPr>
      </w:r>
      <w:r>
        <w:rPr>
          <w:rFonts w:ascii="Arial" w:hAnsi="Arial" w:cs="Arial" w:eastAsia="Arial"/>
          <w:sz w:val="54"/>
          <w:szCs w:val="54"/>
          <w:color w:val="B8B8B8"/>
          <w:spacing w:val="0"/>
          <w:w w:val="57"/>
          <w:position w:val="0"/>
        </w:rPr>
        <w:t>r</w:t>
      </w:r>
      <w:r>
        <w:rPr>
          <w:rFonts w:ascii="Arial" w:hAnsi="Arial" w:cs="Arial" w:eastAsia="Arial"/>
          <w:sz w:val="54"/>
          <w:szCs w:val="54"/>
          <w:color w:val="B8B8B8"/>
          <w:spacing w:val="0"/>
          <w:w w:val="57"/>
          <w:position w:val="0"/>
        </w:rPr>
        <w:t> </w:t>
      </w:r>
      <w:r>
        <w:rPr>
          <w:rFonts w:ascii="Arial" w:hAnsi="Arial" w:cs="Arial" w:eastAsia="Arial"/>
          <w:sz w:val="54"/>
          <w:szCs w:val="54"/>
          <w:color w:val="B8B8B8"/>
          <w:spacing w:val="1"/>
          <w:w w:val="57"/>
          <w:position w:val="0"/>
        </w:rPr>
        <w:t> </w:t>
      </w:r>
      <w:r>
        <w:rPr>
          <w:rFonts w:ascii="Arial" w:hAnsi="Arial" w:cs="Arial" w:eastAsia="Arial"/>
          <w:sz w:val="54"/>
          <w:szCs w:val="54"/>
          <w:color w:val="B8B8B8"/>
          <w:spacing w:val="0"/>
          <w:w w:val="35"/>
          <w:position w:val="0"/>
        </w:rPr>
        <w:t>--</w:t>
      </w:r>
      <w:r>
        <w:rPr>
          <w:rFonts w:ascii="Arial" w:hAnsi="Arial" w:cs="Arial" w:eastAsia="Arial"/>
          <w:sz w:val="54"/>
          <w:szCs w:val="54"/>
          <w:color w:val="000000"/>
          <w:spacing w:val="0"/>
          <w:w w:val="100"/>
          <w:position w:val="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8" w:lineRule="atLeas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10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5"/>
          <w:w w:val="106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5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:07:55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20"/>
          <w:cols w:num="2" w:equalWidth="0">
            <w:col w:w="6597" w:space="270"/>
            <w:col w:w="4593"/>
          </w:cols>
        </w:sectPr>
      </w:pPr>
      <w:rPr/>
    </w:p>
    <w:p>
      <w:pPr>
        <w:spacing w:before="0" w:after="0" w:line="143" w:lineRule="exact"/>
        <w:ind w:left="12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75757"/>
          <w:w w:val="72"/>
          <w:position w:val="1"/>
        </w:rPr>
        <w:t>[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4"/>
          <w:w w:val="72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9"/>
          <w:position w:val="1"/>
        </w:rPr>
        <w:t>ana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  <w:position w:val="1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8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72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ahib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73" w:lineRule="atLeast"/>
        <w:ind w:left="1209" w:right="-20"/>
        <w:jc w:val="left"/>
        <w:tabs>
          <w:tab w:pos="3140" w:val="left"/>
          <w:tab w:pos="3720" w:val="left"/>
          <w:tab w:pos="434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w w:val="87"/>
          <w:position w:val="1"/>
        </w:rPr>
        <w:t>[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86"/>
          <w:position w:val="1"/>
        </w:rPr>
        <w:t>}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"/>
          <w:w w:val="111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77"/>
          <w:position w:val="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7"/>
          <w:w w:val="104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  <w:position w:val="1"/>
        </w:rPr>
        <w:t>nar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95"/>
          <w:position w:val="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11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86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6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6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1"/>
        </w:rPr>
        <w:t>Ah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8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7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ik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  <w:position w:val="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7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1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7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</w:r>
      <w:r>
        <w:rPr>
          <w:rFonts w:ascii="Arial" w:hAnsi="Arial" w:cs="Arial" w:eastAsia="Arial"/>
          <w:sz w:val="21"/>
          <w:szCs w:val="21"/>
          <w:color w:val="727272"/>
          <w:spacing w:val="-20"/>
          <w:w w:val="112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82"/>
          <w:position w:val="1"/>
        </w:rPr>
        <w:t>..</w:t>
      </w:r>
      <w:r>
        <w:rPr>
          <w:rFonts w:ascii="Arial" w:hAnsi="Arial" w:cs="Arial" w:eastAsia="Arial"/>
          <w:sz w:val="21"/>
          <w:szCs w:val="21"/>
          <w:color w:val="3D3D3D"/>
          <w:spacing w:val="-10"/>
          <w:w w:val="82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575757"/>
          <w:spacing w:val="-18"/>
          <w:w w:val="112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727272"/>
          <w:spacing w:val="-20"/>
          <w:w w:val="112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575757"/>
          <w:spacing w:val="0"/>
          <w:w w:val="82"/>
          <w:position w:val="1"/>
        </w:rPr>
        <w:t>..</w:t>
      </w:r>
      <w:r>
        <w:rPr>
          <w:rFonts w:ascii="Arial" w:hAnsi="Arial" w:cs="Arial" w:eastAsia="Arial"/>
          <w:sz w:val="21"/>
          <w:szCs w:val="21"/>
          <w:color w:val="575757"/>
          <w:spacing w:val="-12"/>
          <w:w w:val="82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727272"/>
          <w:spacing w:val="-10"/>
          <w:w w:val="90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575757"/>
          <w:spacing w:val="-18"/>
          <w:w w:val="112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727272"/>
          <w:spacing w:val="-20"/>
          <w:w w:val="112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575757"/>
          <w:spacing w:val="-20"/>
          <w:w w:val="112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727272"/>
          <w:spacing w:val="0"/>
          <w:w w:val="89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727272"/>
          <w:spacing w:val="-25"/>
          <w:w w:val="89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575757"/>
          <w:spacing w:val="-20"/>
          <w:w w:val="135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77"/>
          <w:position w:val="1"/>
        </w:rPr>
        <w:t>...</w:t>
      </w:r>
      <w:r>
        <w:rPr>
          <w:rFonts w:ascii="Arial" w:hAnsi="Arial" w:cs="Arial" w:eastAsia="Arial"/>
          <w:sz w:val="21"/>
          <w:szCs w:val="21"/>
          <w:color w:val="3D3D3D"/>
          <w:spacing w:val="-10"/>
          <w:w w:val="77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727272"/>
          <w:spacing w:val="-20"/>
          <w:w w:val="112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575757"/>
          <w:spacing w:val="-18"/>
          <w:w w:val="112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727272"/>
          <w:spacing w:val="-20"/>
          <w:w w:val="112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575757"/>
          <w:spacing w:val="0"/>
          <w:w w:val="89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575757"/>
          <w:spacing w:val="-35"/>
          <w:w w:val="89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727272"/>
          <w:spacing w:val="-20"/>
          <w:w w:val="135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575757"/>
          <w:spacing w:val="0"/>
          <w:w w:val="82"/>
          <w:position w:val="1"/>
        </w:rPr>
        <w:t>..</w:t>
      </w:r>
      <w:r>
        <w:rPr>
          <w:rFonts w:ascii="Arial" w:hAnsi="Arial" w:cs="Arial" w:eastAsia="Arial"/>
          <w:sz w:val="21"/>
          <w:szCs w:val="21"/>
          <w:color w:val="575757"/>
          <w:spacing w:val="-37"/>
          <w:w w:val="82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83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3D3D3D"/>
          <w:spacing w:val="-18"/>
          <w:w w:val="83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575757"/>
          <w:spacing w:val="0"/>
          <w:w w:val="82"/>
          <w:position w:val="1"/>
        </w:rPr>
        <w:t>..</w:t>
      </w:r>
      <w:r>
        <w:rPr>
          <w:rFonts w:ascii="Arial" w:hAnsi="Arial" w:cs="Arial" w:eastAsia="Arial"/>
          <w:sz w:val="21"/>
          <w:szCs w:val="21"/>
          <w:color w:val="575757"/>
          <w:spacing w:val="-18"/>
          <w:w w:val="82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3D3D3D"/>
          <w:spacing w:val="-10"/>
          <w:w w:val="90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727272"/>
          <w:spacing w:val="-18"/>
          <w:w w:val="112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575757"/>
          <w:spacing w:val="-10"/>
          <w:w w:val="90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727272"/>
          <w:spacing w:val="-18"/>
          <w:w w:val="112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3D3D3D"/>
          <w:spacing w:val="-10"/>
          <w:w w:val="90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727272"/>
          <w:spacing w:val="-20"/>
          <w:w w:val="112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575757"/>
          <w:spacing w:val="-18"/>
          <w:w w:val="112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3D3D3D"/>
          <w:spacing w:val="-10"/>
          <w:w w:val="90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727272"/>
          <w:spacing w:val="0"/>
          <w:w w:val="83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727272"/>
          <w:spacing w:val="-18"/>
          <w:w w:val="83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575757"/>
          <w:spacing w:val="-5"/>
          <w:w w:val="90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232323"/>
          <w:spacing w:val="-15"/>
          <w:w w:val="90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575757"/>
          <w:spacing w:val="-20"/>
          <w:w w:val="135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727272"/>
          <w:spacing w:val="-20"/>
          <w:w w:val="135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3D3D3D"/>
          <w:spacing w:val="-10"/>
          <w:w w:val="90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727272"/>
          <w:spacing w:val="0"/>
          <w:w w:val="89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727272"/>
          <w:spacing w:val="-35"/>
          <w:w w:val="89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575757"/>
          <w:spacing w:val="-5"/>
          <w:w w:val="90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3D3D3D"/>
          <w:spacing w:val="-15"/>
          <w:w w:val="90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575757"/>
          <w:spacing w:val="-5"/>
          <w:w w:val="90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83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3D3D3D"/>
          <w:spacing w:val="-15"/>
          <w:w w:val="83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575757"/>
          <w:spacing w:val="0"/>
          <w:w w:val="82"/>
          <w:position w:val="1"/>
        </w:rPr>
        <w:t>...</w:t>
      </w:r>
      <w:r>
        <w:rPr>
          <w:rFonts w:ascii="Arial" w:hAnsi="Arial" w:cs="Arial" w:eastAsia="Arial"/>
          <w:sz w:val="21"/>
          <w:szCs w:val="21"/>
          <w:color w:val="575757"/>
          <w:spacing w:val="-27"/>
          <w:w w:val="82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3D3D3D"/>
          <w:spacing w:val="-10"/>
          <w:w w:val="90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727272"/>
          <w:spacing w:val="0"/>
          <w:w w:val="83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727272"/>
          <w:spacing w:val="-18"/>
          <w:w w:val="83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3D3D3D"/>
          <w:spacing w:val="-15"/>
          <w:w w:val="90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575757"/>
          <w:spacing w:val="-17"/>
          <w:w w:val="135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3D3D3D"/>
          <w:spacing w:val="-10"/>
          <w:w w:val="90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575757"/>
          <w:spacing w:val="-5"/>
          <w:w w:val="90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3D3D3D"/>
          <w:spacing w:val="-15"/>
          <w:w w:val="90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727272"/>
          <w:spacing w:val="-18"/>
          <w:w w:val="112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3D3D3D"/>
          <w:spacing w:val="-10"/>
          <w:w w:val="90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575757"/>
          <w:spacing w:val="-18"/>
          <w:w w:val="112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727272"/>
          <w:spacing w:val="-20"/>
          <w:w w:val="112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575757"/>
          <w:spacing w:val="-15"/>
          <w:w w:val="90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727272"/>
          <w:spacing w:val="0"/>
          <w:w w:val="82"/>
          <w:position w:val="1"/>
        </w:rPr>
        <w:t>...</w:t>
      </w:r>
      <w:r>
        <w:rPr>
          <w:rFonts w:ascii="Arial" w:hAnsi="Arial" w:cs="Arial" w:eastAsia="Arial"/>
          <w:sz w:val="21"/>
          <w:szCs w:val="21"/>
          <w:color w:val="727272"/>
          <w:spacing w:val="-31"/>
          <w:w w:val="82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75"/>
          <w:position w:val="1"/>
        </w:rPr>
        <w:t>..</w:t>
      </w:r>
      <w:r>
        <w:rPr>
          <w:rFonts w:ascii="Arial" w:hAnsi="Arial" w:cs="Arial" w:eastAsia="Arial"/>
          <w:sz w:val="21"/>
          <w:szCs w:val="21"/>
          <w:color w:val="3D3D3D"/>
          <w:spacing w:val="-18"/>
          <w:w w:val="75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575757"/>
          <w:spacing w:val="0"/>
          <w:w w:val="77"/>
          <w:position w:val="1"/>
        </w:rPr>
        <w:t>..</w:t>
      </w:r>
      <w:r>
        <w:rPr>
          <w:rFonts w:ascii="Arial" w:hAnsi="Arial" w:cs="Arial" w:eastAsia="Arial"/>
          <w:sz w:val="21"/>
          <w:szCs w:val="21"/>
          <w:color w:val="3D3D3D"/>
          <w:spacing w:val="3"/>
          <w:w w:val="67"/>
          <w:position w:val="1"/>
        </w:rPr>
        <w:t>.</w:t>
      </w:r>
      <w:r>
        <w:rPr>
          <w:rFonts w:ascii="Arial" w:hAnsi="Arial" w:cs="Arial" w:eastAsia="Arial"/>
          <w:sz w:val="21"/>
          <w:szCs w:val="21"/>
          <w:color w:val="575757"/>
          <w:spacing w:val="0"/>
          <w:w w:val="82"/>
          <w:position w:val="1"/>
        </w:rPr>
        <w:t>...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4278" w:right="451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419" w:lineRule="exact"/>
        <w:ind w:left="-51" w:right="144"/>
        <w:jc w:val="center"/>
        <w:tabs>
          <w:tab w:pos="3220" w:val="left"/>
          <w:tab w:pos="5000" w:val="left"/>
          <w:tab w:pos="864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4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5"/>
        </w:rPr>
        <w:t>MelihKURU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5"/>
        </w:rPr>
      </w:r>
      <w:r>
        <w:rPr>
          <w:rFonts w:ascii="Arial" w:hAnsi="Arial" w:cs="Arial" w:eastAsia="Arial"/>
          <w:sz w:val="11"/>
          <w:szCs w:val="11"/>
          <w:color w:val="B8B8B8"/>
          <w:spacing w:val="-7"/>
          <w:w w:val="66"/>
          <w:position w:val="-2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1"/>
          <w:position w:val="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46"/>
          <w:position w:val="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1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93"/>
          <w:position w:val="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3"/>
          <w:position w:val="5"/>
        </w:rPr>
        <w:t>acı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4"/>
          <w:w w:val="93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5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5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5"/>
        </w:rPr>
        <w:t>Kendisi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5"/>
        </w:rPr>
      </w:r>
      <w:r>
        <w:rPr>
          <w:rFonts w:ascii="Arial" w:hAnsi="Arial" w:cs="Arial" w:eastAsia="Arial"/>
          <w:sz w:val="41"/>
          <w:szCs w:val="41"/>
          <w:color w:val="B8B8B8"/>
          <w:spacing w:val="0"/>
          <w:w w:val="52"/>
          <w:position w:val="-3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240" w:right="220"/>
          <w:cols w:num="3" w:equalWidth="0">
            <w:col w:w="1075" w:space="1084"/>
            <w:col w:w="301" w:space="0"/>
            <w:col w:w="9000"/>
          </w:cols>
        </w:sectPr>
      </w:pPr>
      <w:rPr/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7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9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\miri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Ami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Mehmet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YILDIZ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right="-20"/>
        <w:jc w:val="left"/>
        <w:tabs>
          <w:tab w:pos="2640" w:val="left"/>
          <w:tab w:pos="5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5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5"/>
        </w:rPr>
        <w:t>\raç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8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6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6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240"/>
        </w:rPr>
        <w:t>ık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24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13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2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41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07:47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5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5"/>
          <w:position w:val="-1"/>
        </w:rPr>
        <w:t>\raç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7"/>
          <w:w w:val="8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599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20"/>
          <w:cols w:num="2" w:equalWidth="0">
            <w:col w:w="554" w:space="1605"/>
            <w:col w:w="9301"/>
          </w:cols>
        </w:sectPr>
      </w:pPr>
      <w:rPr/>
    </w:p>
    <w:p>
      <w:pPr>
        <w:spacing w:before="0" w:after="0" w:line="276" w:lineRule="exact"/>
        <w:ind w:left="136" w:right="-20"/>
        <w:jc w:val="left"/>
        <w:tabs>
          <w:tab w:pos="3140" w:val="left"/>
          <w:tab w:pos="4720" w:val="left"/>
          <w:tab w:pos="6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6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6"/>
        </w:rPr>
        <w:t>EF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6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6"/>
        </w:rPr>
        <w:t>27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  <w:position w:val="-2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97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5"/>
          <w:position w:val="-2"/>
        </w:rPr>
        <w:t>:Gelmedi.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2" w:after="0" w:line="277" w:lineRule="auto"/>
        <w:ind w:left="4734" w:right="3692" w:firstLine="10"/>
        <w:jc w:val="left"/>
        <w:tabs>
          <w:tab w:pos="6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:Gelmedi.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Gelmedi.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9" w:lineRule="exact"/>
        <w:ind w:left="2164" w:right="-20"/>
        <w:jc w:val="left"/>
        <w:tabs>
          <w:tab w:pos="4720" w:val="left"/>
          <w:tab w:pos="69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6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94"/>
          <w:position w:val="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5"/>
          <w:w w:val="94"/>
          <w:position w:val="1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1"/>
        </w:rPr>
        <w:t>algaz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:Gelmedi.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5" w:after="0" w:line="200" w:lineRule="exact"/>
        <w:ind w:left="2183" w:right="2595" w:firstLine="-2042"/>
        <w:jc w:val="left"/>
        <w:tabs>
          <w:tab w:pos="2240" w:val="left"/>
          <w:tab w:pos="4800" w:val="left"/>
          <w:tab w:pos="7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Gitmiş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92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9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1"/>
          <w:w w:val="1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Saati:</w:t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230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3"/>
          <w:w w:val="23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1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9"/>
          <w:position w:val="1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99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45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4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  <w:position w:val="0"/>
        </w:rPr>
        <w:t>Dön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96"/>
          <w:position w:val="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6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9"/>
          <w:position w:val="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99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2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218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218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19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58"/>
        </w:rPr>
        <w:t>!ayı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5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0"/>
          <w:w w:val="15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88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nldığında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kilde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681" w:right="428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öndürmede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15" w:lineRule="exact"/>
        <w:ind w:left="131" w:right="-20"/>
        <w:jc w:val="left"/>
        <w:tabs>
          <w:tab w:pos="2660" w:val="left"/>
          <w:tab w:pos="4700" w:val="left"/>
          <w:tab w:pos="6640" w:val="left"/>
          <w:tab w:pos="8200" w:val="left"/>
          <w:tab w:pos="9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Sulu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ııı3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37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  <w:position w:val="-1"/>
        </w:rPr>
        <w:t>Köpük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37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-1"/>
        </w:rPr>
        <w:t>K.K.T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IC0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4720" w:right="-20"/>
        <w:jc w:val="left"/>
        <w:tabs>
          <w:tab w:pos="6640" w:val="left"/>
          <w:tab w:pos="816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0"/>
          <w:w w:val="100"/>
          <w:position w:val="2"/>
        </w:rPr>
        <w:t>0,5</w:t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0"/>
          <w:w w:val="100"/>
          <w:position w:val="2"/>
        </w:rPr>
      </w:r>
      <w:r>
        <w:rPr>
          <w:rFonts w:ascii="Arial" w:hAnsi="Arial" w:cs="Arial" w:eastAsia="Arial"/>
          <w:sz w:val="26"/>
          <w:szCs w:val="26"/>
          <w:color w:val="575757"/>
          <w:spacing w:val="0"/>
          <w:w w:val="52"/>
          <w:b/>
          <w:bCs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575757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6"/>
          <w:szCs w:val="26"/>
          <w:color w:val="575757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25"/>
          <w:szCs w:val="25"/>
          <w:color w:val="575757"/>
          <w:spacing w:val="0"/>
          <w:w w:val="66"/>
          <w:position w:val="1"/>
        </w:rPr>
        <w:t>T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239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mas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96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8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det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plasti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sandalye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mamen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dola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bebe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arabası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en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yanmak;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zemi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katı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duvarı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kısmen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8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lenme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96"/>
          <w:position w:val="1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6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görmüştü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6"/>
          <w:w w:val="100"/>
          <w:position w:val="1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ara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eş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4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1800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146" w:right="-20"/>
        <w:jc w:val="left"/>
        <w:tabs>
          <w:tab w:pos="2260" w:val="left"/>
          <w:tab w:pos="10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233"/>
        </w:rPr>
        <w:t>00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5"/>
          <w:w w:val="23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93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5"/>
          <w:w w:val="93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9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94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4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lımini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1"/>
        </w:rPr>
        <w:t>za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8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2000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dir.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28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39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tkikte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8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1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başlang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7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dör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emi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katını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bahçesinde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38" w:lineRule="auto"/>
        <w:ind w:left="2222" w:right="201" w:firstLine="-2071"/>
        <w:jc w:val="left"/>
        <w:tabs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27"/>
        </w:rPr>
        <w:t>örülmü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27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2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soruşturına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97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7"/>
          <w:w w:val="97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pr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takılı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7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ziyette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fa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kovuc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elektrikli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cih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9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6"/>
          <w:w w:val="93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5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bağlantı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61"/>
        </w:rPr>
        <w:t>abl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62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2"/>
          <w:w w:val="104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</w:rPr>
        <w:t>unun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eskime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ısınma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defonne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vs.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nedenler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8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para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izolelerini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tutuşturm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95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7"/>
        </w:rPr>
        <w:t>evresindeki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muh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eşyalara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sira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tmesi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olabi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95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"/>
          <w:w w:val="9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95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5"/>
          <w:w w:val="9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0" w:after="0" w:line="240" w:lineRule="auto"/>
        <w:ind w:left="131" w:right="-20"/>
        <w:jc w:val="left"/>
        <w:tabs>
          <w:tab w:pos="2160" w:val="left"/>
          <w:tab w:pos="6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  <w:position w:val="1"/>
        </w:rPr>
        <w:t>ISigortalı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8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irketi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28"/>
          <w:position w:val="0"/>
        </w:rPr>
        <w:t>lt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28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2"/>
          <w:w w:val="111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6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97"/>
          <w:position w:val="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4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84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145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3" w:lineRule="auto"/>
        <w:ind w:left="122" w:right="6759" w:firstLine="14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rrangı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!Meli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KURU'ya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edilmiştir.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treslim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20" w:lineRule="exact"/>
        <w:ind w:left="155" w:right="-20"/>
        <w:jc w:val="left"/>
        <w:tabs>
          <w:tab w:pos="2200" w:val="left"/>
          <w:tab w:pos="3820" w:val="left"/>
          <w:tab w:pos="4160" w:val="left"/>
          <w:tab w:pos="4960" w:val="left"/>
          <w:tab w:pos="5840" w:val="left"/>
          <w:tab w:pos="6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5"/>
          <w:w w:val="87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  <w:position w:val="1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90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8"/>
          <w:position w:val="1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5"/>
          <w:w w:val="97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9"/>
          <w:position w:val="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45"/>
          <w:position w:val="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2"/>
          <w:w w:val="100"/>
          <w:position w:val="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1"/>
        </w:rPr>
        <w:t>şll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rarih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20.05.2017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8C8C8C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8C8C8C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8C8C8C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8C8C8C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8C8C8C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8C8C8C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6B6B6B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6B6B6B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u w:val="single" w:color="6B6B6B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!saati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2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72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1"/>
          <w:w w:val="7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08:10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136" w:right="-20"/>
        <w:jc w:val="left"/>
        <w:tabs>
          <w:tab w:pos="1040" w:val="left"/>
          <w:tab w:pos="1540" w:val="left"/>
          <w:tab w:pos="8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1"/>
          <w:szCs w:val="21"/>
          <w:color w:val="575757"/>
          <w:spacing w:val="0"/>
          <w:w w:val="77"/>
          <w:position w:val="1"/>
        </w:rPr>
        <w:t>F.,</w:t>
      </w:r>
      <w:r>
        <w:rPr>
          <w:rFonts w:ascii="Arial" w:hAnsi="Arial" w:cs="Arial" w:eastAsia="Arial"/>
          <w:sz w:val="21"/>
          <w:szCs w:val="21"/>
          <w:color w:val="575757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1"/>
          <w:szCs w:val="21"/>
          <w:color w:val="57575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6"/>
          <w:w w:val="102"/>
          <w:position w:val="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7"/>
          <w:position w:val="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9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pİDE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Karşıyaka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8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ubu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-1"/>
        </w:rPr>
        <w:t>Po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6"/>
          <w:w w:val="91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1"/>
          <w:position w:val="-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1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9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2" w:lineRule="exact"/>
        <w:ind w:left="2316" w:right="-20"/>
        <w:jc w:val="left"/>
        <w:tabs>
          <w:tab w:pos="4580" w:val="left"/>
          <w:tab w:pos="52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7.55986pt;margin-top:1.605118pt;width:74.046004pt;height:60pt;mso-position-horizontal-relative:page;mso-position-vertical-relative:paragraph;z-index:-17008" type="#_x0000_t202" filled="f" stroked="f">
            <v:textbox inset="0,0,0,0">
              <w:txbxContent>
                <w:p>
                  <w:pPr>
                    <w:spacing w:before="0" w:after="0" w:line="1200" w:lineRule="exact"/>
                    <w:ind w:right="-220"/>
                    <w:jc w:val="left"/>
                    <w:rPr>
                      <w:rFonts w:ascii="Arial" w:hAnsi="Arial" w:cs="Arial" w:eastAsia="Arial"/>
                      <w:sz w:val="120"/>
                      <w:szCs w:val="120"/>
                    </w:rPr>
                  </w:pPr>
                  <w:rPr/>
                  <w:r>
                    <w:rPr>
                      <w:rFonts w:ascii="Arial" w:hAnsi="Arial" w:cs="Arial" w:eastAsia="Arial"/>
                      <w:sz w:val="120"/>
                      <w:szCs w:val="120"/>
                      <w:color w:val="3D3D3D"/>
                      <w:w w:val="67"/>
                      <w:position w:val="-1"/>
                    </w:rPr>
                    <w:t>M</w:t>
                  </w:r>
                  <w:r>
                    <w:rPr>
                      <w:rFonts w:ascii="Arial" w:hAnsi="Arial" w:cs="Arial" w:eastAsia="Arial"/>
                      <w:sz w:val="120"/>
                      <w:szCs w:val="120"/>
                      <w:color w:val="2F3360"/>
                      <w:w w:val="86"/>
                      <w:position w:val="-1"/>
                    </w:rPr>
                    <w:t>fv</w:t>
                  </w:r>
                  <w:r>
                    <w:rPr>
                      <w:rFonts w:ascii="Arial" w:hAnsi="Arial" w:cs="Arial" w:eastAsia="Arial"/>
                      <w:sz w:val="120"/>
                      <w:szCs w:val="120"/>
                      <w:color w:val="00000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5"/>
        </w:rPr>
        <w:t>Gitınişse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5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5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5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87"/>
          <w:position w:val="-1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0"/>
          <w:position w:val="-1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7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1"/>
          <w:position w:val="-1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9"/>
          <w:w w:val="97"/>
          <w:position w:val="-15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0"/>
          <w:w w:val="48"/>
          <w:position w:val="-1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21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5"/>
          <w:position w:val="-1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-15"/>
        </w:rPr>
        <w:t>oy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9"/>
          <w:position w:val="-1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75" w:lineRule="exact"/>
        <w:ind w:left="298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D3D3D"/>
          <w:spacing w:val="0"/>
          <w:w w:val="100"/>
          <w:position w:val="-1"/>
        </w:rPr>
        <w:t>"ü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48" w:lineRule="exact"/>
        <w:ind w:left="336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3D3D3D"/>
          <w:spacing w:val="0"/>
          <w:w w:val="187"/>
          <w:i/>
          <w:position w:val="-1"/>
        </w:rPr>
        <w:t>ll)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88" w:lineRule="exact"/>
        <w:ind w:left="298" w:right="-20"/>
        <w:jc w:val="left"/>
        <w:tabs>
          <w:tab w:pos="242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52"/>
          <w:position w:val="-8"/>
        </w:rPr>
        <w:t>.:::-.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8"/>
        </w:rPr>
      </w:r>
      <w:r>
        <w:rPr>
          <w:rFonts w:ascii="Arial" w:hAnsi="Arial" w:cs="Arial" w:eastAsia="Arial"/>
          <w:sz w:val="20"/>
          <w:szCs w:val="20"/>
          <w:color w:val="232323"/>
          <w:spacing w:val="-9"/>
          <w:w w:val="100"/>
          <w:b/>
          <w:bCs/>
          <w:position w:val="-10"/>
        </w:rPr>
        <w:t>M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  <w:b/>
          <w:bCs/>
          <w:position w:val="-10"/>
        </w:rPr>
        <w:t>e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  <w:b/>
          <w:bCs/>
          <w:position w:val="-10"/>
        </w:rPr>
        <w:t>  </w:t>
      </w:r>
      <w:r>
        <w:rPr>
          <w:rFonts w:ascii="Arial" w:hAnsi="Arial" w:cs="Arial" w:eastAsia="Arial"/>
          <w:sz w:val="20"/>
          <w:szCs w:val="20"/>
          <w:color w:val="3D3D3D"/>
          <w:spacing w:val="2"/>
          <w:w w:val="100"/>
          <w:b/>
          <w:bCs/>
          <w:position w:val="-1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0"/>
          <w:w w:val="100"/>
          <w:position w:val="-10"/>
        </w:rPr>
        <w:t>e·</w:t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0"/>
          <w:w w:val="100"/>
          <w:position w:val="-10"/>
        </w:rPr>
        <w:t>  </w:t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23"/>
          <w:w w:val="100"/>
          <w:position w:val="-10"/>
        </w:rPr>
        <w:t> </w:t>
      </w:r>
      <w:r>
        <w:rPr>
          <w:rFonts w:ascii="Arial" w:hAnsi="Arial" w:cs="Arial" w:eastAsia="Arial"/>
          <w:sz w:val="23"/>
          <w:szCs w:val="23"/>
          <w:color w:val="2F3360"/>
          <w:spacing w:val="0"/>
          <w:w w:val="50"/>
          <w:position w:val="-10"/>
        </w:rPr>
        <w:t>'/'!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370" w:lineRule="exact"/>
        <w:ind w:left="379" w:right="-195"/>
        <w:jc w:val="left"/>
        <w:rPr>
          <w:rFonts w:ascii="Arial" w:hAnsi="Arial" w:cs="Arial" w:eastAsia="Arial"/>
          <w:sz w:val="103"/>
          <w:szCs w:val="103"/>
        </w:rPr>
      </w:pPr>
      <w:rPr/>
      <w:r>
        <w:rPr>
          <w:rFonts w:ascii="Arial" w:hAnsi="Arial" w:cs="Arial" w:eastAsia="Arial"/>
          <w:sz w:val="103"/>
          <w:szCs w:val="103"/>
          <w:color w:val="2F3360"/>
          <w:spacing w:val="0"/>
          <w:w w:val="134"/>
          <w:i/>
          <w:position w:val="-67"/>
        </w:rPr>
        <w:t>-</w:t>
      </w:r>
      <w:r>
        <w:rPr>
          <w:rFonts w:ascii="Arial" w:hAnsi="Arial" w:cs="Arial" w:eastAsia="Arial"/>
          <w:sz w:val="103"/>
          <w:szCs w:val="103"/>
          <w:color w:val="000000"/>
          <w:spacing w:val="0"/>
          <w:w w:val="100"/>
          <w:position w:val="0"/>
        </w:rPr>
      </w:r>
    </w:p>
    <w:p>
      <w:pPr>
        <w:spacing w:before="68" w:after="0" w:line="240" w:lineRule="auto"/>
        <w:ind w:left="3073" w:right="1627"/>
        <w:jc w:val="center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69"/>
        </w:rPr>
        <w:t>2</w:t>
      </w:r>
      <w:r>
        <w:rPr>
          <w:rFonts w:ascii="Arial" w:hAnsi="Arial" w:cs="Arial" w:eastAsia="Arial"/>
          <w:sz w:val="25"/>
          <w:szCs w:val="25"/>
          <w:color w:val="3D3D3D"/>
          <w:spacing w:val="7"/>
          <w:w w:val="69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0"/>
          <w:w w:val="69"/>
          <w:i/>
        </w:rPr>
        <w:t>7</w:t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0"/>
          <w:w w:val="69"/>
          <w:i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D3D3D"/>
          <w:spacing w:val="18"/>
          <w:w w:val="69"/>
          <w:i/>
        </w:rPr>
        <w:t> 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57"/>
        </w:rPr>
        <w:t>Mavı</w:t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0"/>
          <w:w w:val="74"/>
        </w:rPr>
        <w:t>7n'i7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17" w:after="0" w:line="192" w:lineRule="exact"/>
        <w:ind w:left="3325" w:right="169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0"/>
          <w:i/>
          <w:position w:val="-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0"/>
          <w:i/>
          <w:position w:val="-2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7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4"/>
          <w:position w:val="-2"/>
        </w:rPr>
        <w:t>12017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right="-20"/>
        <w:jc w:val="left"/>
        <w:rPr>
          <w:rFonts w:ascii="Arial" w:hAnsi="Arial" w:cs="Arial" w:eastAsia="Arial"/>
          <w:sz w:val="103"/>
          <w:szCs w:val="103"/>
        </w:rPr>
      </w:pPr>
      <w:rPr/>
      <w:r>
        <w:rPr>
          <w:rFonts w:ascii="Arial" w:hAnsi="Arial" w:cs="Arial" w:eastAsia="Arial"/>
          <w:sz w:val="103"/>
          <w:szCs w:val="103"/>
          <w:color w:val="2F3360"/>
          <w:spacing w:val="-16"/>
          <w:w w:val="134"/>
          <w:i/>
          <w:position w:val="-64"/>
        </w:rPr>
        <w:t>-</w:t>
      </w:r>
      <w:r>
        <w:rPr>
          <w:rFonts w:ascii="Arial" w:hAnsi="Arial" w:cs="Arial" w:eastAsia="Arial"/>
          <w:sz w:val="103"/>
          <w:szCs w:val="103"/>
          <w:color w:val="A1A1A1"/>
          <w:spacing w:val="0"/>
          <w:w w:val="8"/>
          <w:i/>
          <w:position w:val="-64"/>
        </w:rPr>
        <w:t>·</w:t>
      </w:r>
      <w:r>
        <w:rPr>
          <w:rFonts w:ascii="Arial" w:hAnsi="Arial" w:cs="Arial" w:eastAsia="Arial"/>
          <w:sz w:val="103"/>
          <w:szCs w:val="10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20"/>
          <w:cols w:num="3" w:equalWidth="0">
            <w:col w:w="3793" w:space="1008"/>
            <w:col w:w="839" w:space="0"/>
            <w:col w:w="5820"/>
          </w:cols>
        </w:sectPr>
      </w:pPr>
      <w:rPr/>
    </w:p>
    <w:p>
      <w:pPr>
        <w:spacing w:before="0" w:after="0" w:line="231" w:lineRule="exact"/>
        <w:ind w:left="274" w:right="-125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Arial" w:hAnsi="Arial" w:cs="Arial" w:eastAsia="Arial"/>
          <w:sz w:val="57"/>
          <w:szCs w:val="57"/>
          <w:color w:val="575757"/>
          <w:spacing w:val="-20"/>
          <w:w w:val="33"/>
          <w:position w:val="-28"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3D3D3D"/>
          <w:spacing w:val="-16"/>
          <w:w w:val="153"/>
          <w:position w:val="-9"/>
        </w:rPr>
        <w:t>+</w:t>
      </w:r>
      <w:r>
        <w:rPr>
          <w:rFonts w:ascii="Arial" w:hAnsi="Arial" w:cs="Arial" w:eastAsia="Arial"/>
          <w:sz w:val="57"/>
          <w:szCs w:val="57"/>
          <w:color w:val="3D3D3D"/>
          <w:spacing w:val="-145"/>
          <w:w w:val="80"/>
          <w:position w:val="-28"/>
        </w:rPr>
        <w:t>-</w:t>
      </w:r>
      <w:r>
        <w:rPr>
          <w:rFonts w:ascii="Times New Roman" w:hAnsi="Times New Roman" w:cs="Times New Roman" w:eastAsia="Times New Roman"/>
          <w:sz w:val="8"/>
          <w:szCs w:val="8"/>
          <w:color w:val="3D3D3D"/>
          <w:spacing w:val="0"/>
          <w:w w:val="154"/>
          <w:position w:val="-9"/>
        </w:rPr>
        <w:t>"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100" w:lineRule="exact"/>
        <w:ind w:right="-71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  <w:position w:val="-12"/>
        </w:rPr>
        <w:t>3.</w:t>
      </w:r>
      <w:r>
        <w:rPr>
          <w:rFonts w:ascii="Arial" w:hAnsi="Arial" w:cs="Arial" w:eastAsia="Arial"/>
          <w:sz w:val="21"/>
          <w:szCs w:val="21"/>
          <w:color w:val="3D3D3D"/>
          <w:spacing w:val="-9"/>
          <w:w w:val="100"/>
          <w:position w:val="-12"/>
        </w:rPr>
        <w:t>P</w:t>
      </w:r>
      <w:r>
        <w:rPr>
          <w:rFonts w:ascii="Arial" w:hAnsi="Arial" w:cs="Arial" w:eastAsia="Arial"/>
          <w:sz w:val="21"/>
          <w:szCs w:val="21"/>
          <w:color w:val="232323"/>
          <w:spacing w:val="0"/>
          <w:w w:val="100"/>
          <w:position w:val="-12"/>
        </w:rPr>
        <w:t>o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74" w:after="0" w:line="157" w:lineRule="exact"/>
        <w:ind w:right="-81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199"/>
          <w:position w:val="-13"/>
        </w:rPr>
        <w:t>ı</w:t>
      </w:r>
      <w:r>
        <w:rPr>
          <w:rFonts w:ascii="Arial" w:hAnsi="Arial" w:cs="Arial" w:eastAsia="Arial"/>
          <w:sz w:val="27"/>
          <w:szCs w:val="27"/>
          <w:color w:val="3D3D3D"/>
          <w:spacing w:val="-70"/>
          <w:w w:val="199"/>
          <w:position w:val="-13"/>
        </w:rPr>
        <w:t> 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  <w:position w:val="-13"/>
        </w:rPr>
        <w:t>G</w:t>
      </w:r>
      <w:r>
        <w:rPr>
          <w:rFonts w:ascii="Arial" w:hAnsi="Arial" w:cs="Arial" w:eastAsia="Arial"/>
          <w:sz w:val="21"/>
          <w:szCs w:val="21"/>
          <w:color w:val="3D3D3D"/>
          <w:spacing w:val="-9"/>
          <w:w w:val="100"/>
          <w:position w:val="-13"/>
        </w:rPr>
        <w:t> 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  <w:position w:val="-13"/>
        </w:rPr>
        <w:t>lrıiri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6" w:after="0" w:line="168" w:lineRule="exact"/>
        <w:ind w:left="231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-3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3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7" w:lineRule="exact"/>
        <w:ind w:right="-20"/>
        <w:jc w:val="left"/>
        <w:tabs>
          <w:tab w:pos="2400" w:val="left"/>
          <w:tab w:pos="29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88"/>
          <w:szCs w:val="88"/>
          <w:color w:val="3B4877"/>
          <w:spacing w:val="0"/>
          <w:w w:val="138"/>
          <w:position w:val="-64"/>
        </w:rPr>
        <w:t>-</w:t>
      </w:r>
      <w:r>
        <w:rPr>
          <w:rFonts w:ascii="Arial" w:hAnsi="Arial" w:cs="Arial" w:eastAsia="Arial"/>
          <w:sz w:val="88"/>
          <w:szCs w:val="88"/>
          <w:color w:val="3B4877"/>
          <w:spacing w:val="-323"/>
          <w:w w:val="138"/>
          <w:position w:val="-64"/>
        </w:rPr>
        <w:t> </w:t>
      </w:r>
      <w:r>
        <w:rPr>
          <w:rFonts w:ascii="Arial" w:hAnsi="Arial" w:cs="Arial" w:eastAsia="Arial"/>
          <w:sz w:val="88"/>
          <w:szCs w:val="88"/>
          <w:color w:val="3B4877"/>
          <w:spacing w:val="0"/>
          <w:w w:val="100"/>
          <w:position w:val="-64"/>
        </w:rPr>
        <w:tab/>
      </w:r>
      <w:r>
        <w:rPr>
          <w:rFonts w:ascii="Arial" w:hAnsi="Arial" w:cs="Arial" w:eastAsia="Arial"/>
          <w:sz w:val="88"/>
          <w:szCs w:val="88"/>
          <w:color w:val="3B4877"/>
          <w:spacing w:val="0"/>
          <w:w w:val="100"/>
          <w:position w:val="-64"/>
        </w:rPr>
      </w:r>
      <w:r>
        <w:rPr>
          <w:rFonts w:ascii="Arial" w:hAnsi="Arial" w:cs="Arial" w:eastAsia="Arial"/>
          <w:sz w:val="9"/>
          <w:szCs w:val="9"/>
          <w:color w:val="3D3D3D"/>
          <w:spacing w:val="0"/>
          <w:w w:val="138"/>
          <w:b/>
          <w:bCs/>
          <w:position w:val="-5"/>
        </w:rPr>
        <w:t>.</w:t>
      </w:r>
      <w:r>
        <w:rPr>
          <w:rFonts w:ascii="Arial" w:hAnsi="Arial" w:cs="Arial" w:eastAsia="Arial"/>
          <w:sz w:val="9"/>
          <w:szCs w:val="9"/>
          <w:color w:val="3D3D3D"/>
          <w:spacing w:val="-21"/>
          <w:w w:val="138"/>
          <w:b/>
          <w:bCs/>
          <w:position w:val="-5"/>
        </w:rPr>
        <w:t>.</w:t>
      </w:r>
      <w:r>
        <w:rPr>
          <w:rFonts w:ascii="Arial" w:hAnsi="Arial" w:cs="Arial" w:eastAsia="Arial"/>
          <w:sz w:val="9"/>
          <w:szCs w:val="9"/>
          <w:color w:val="3D3D3D"/>
          <w:spacing w:val="0"/>
          <w:w w:val="138"/>
          <w:b/>
          <w:bCs/>
          <w:position w:val="-5"/>
        </w:rPr>
        <w:t>P'</w:t>
      </w:r>
      <w:r>
        <w:rPr>
          <w:rFonts w:ascii="Arial" w:hAnsi="Arial" w:cs="Arial" w:eastAsia="Arial"/>
          <w:sz w:val="9"/>
          <w:szCs w:val="9"/>
          <w:color w:val="3D3D3D"/>
          <w:spacing w:val="0"/>
          <w:w w:val="100"/>
          <w:b/>
          <w:bCs/>
          <w:position w:val="-5"/>
        </w:rPr>
        <w:tab/>
      </w:r>
      <w:r>
        <w:rPr>
          <w:rFonts w:ascii="Arial" w:hAnsi="Arial" w:cs="Arial" w:eastAsia="Arial"/>
          <w:sz w:val="9"/>
          <w:szCs w:val="9"/>
          <w:color w:val="3D3D3D"/>
          <w:spacing w:val="0"/>
          <w:w w:val="100"/>
          <w:b/>
          <w:bCs/>
          <w:position w:val="-5"/>
        </w:rPr>
      </w:r>
      <w:r>
        <w:rPr>
          <w:rFonts w:ascii="Arial" w:hAnsi="Arial" w:cs="Arial" w:eastAsia="Arial"/>
          <w:sz w:val="19"/>
          <w:szCs w:val="19"/>
          <w:color w:val="A1A1A1"/>
          <w:spacing w:val="11"/>
          <w:w w:val="224"/>
          <w:position w:val="-12"/>
        </w:rPr>
        <w:t>.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58"/>
          <w:position w:val="-12"/>
        </w:rPr>
        <w:t>,.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20"/>
          <w:cols w:num="4" w:equalWidth="0">
            <w:col w:w="437" w:space="1769"/>
            <w:col w:w="412" w:space="102"/>
            <w:col w:w="774" w:space="2891"/>
            <w:col w:w="5075"/>
          </w:cols>
        </w:sectPr>
      </w:pPr>
      <w:rPr/>
    </w:p>
    <w:p>
      <w:pPr>
        <w:spacing w:before="58" w:after="0" w:line="117" w:lineRule="exact"/>
        <w:ind w:left="2949" w:right="-154"/>
        <w:jc w:val="left"/>
        <w:tabs>
          <w:tab w:pos="3640" w:val="left"/>
          <w:tab w:pos="906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6.930847pt;margin-top:4.570818pt;width:1.776pt;height:8pt;mso-position-horizontal-relative:page;mso-position-vertical-relative:paragraph;z-index:-17007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575757"/>
                      <w:spacing w:val="0"/>
                      <w:w w:val="100"/>
                      <w:i/>
                    </w:rPr>
                    <w:t>i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76"/>
          <w:szCs w:val="76"/>
          <w:color w:val="2F3B8A"/>
          <w:spacing w:val="0"/>
          <w:w w:val="56"/>
          <w:i/>
          <w:position w:val="-62"/>
        </w:rPr>
        <w:t>t</w:t>
      </w:r>
      <w:r>
        <w:rPr>
          <w:rFonts w:ascii="Arial" w:hAnsi="Arial" w:cs="Arial" w:eastAsia="Arial"/>
          <w:sz w:val="76"/>
          <w:szCs w:val="76"/>
          <w:color w:val="2F3B8A"/>
          <w:spacing w:val="0"/>
          <w:w w:val="100"/>
          <w:i/>
          <w:position w:val="-62"/>
        </w:rPr>
        <w:tab/>
      </w:r>
      <w:r>
        <w:rPr>
          <w:rFonts w:ascii="Arial" w:hAnsi="Arial" w:cs="Arial" w:eastAsia="Arial"/>
          <w:sz w:val="76"/>
          <w:szCs w:val="76"/>
          <w:color w:val="2F3B8A"/>
          <w:spacing w:val="0"/>
          <w:w w:val="100"/>
          <w:i/>
          <w:position w:val="-62"/>
        </w:rPr>
      </w:r>
      <w:r>
        <w:rPr>
          <w:rFonts w:ascii="Arial" w:hAnsi="Arial" w:cs="Arial" w:eastAsia="Arial"/>
          <w:sz w:val="76"/>
          <w:szCs w:val="76"/>
          <w:color w:val="6B6B90"/>
          <w:spacing w:val="0"/>
          <w:w w:val="56"/>
          <w:position w:val="-62"/>
        </w:rPr>
        <w:t>/</w:t>
      </w:r>
      <w:r>
        <w:rPr>
          <w:rFonts w:ascii="Arial" w:hAnsi="Arial" w:cs="Arial" w:eastAsia="Arial"/>
          <w:sz w:val="76"/>
          <w:szCs w:val="76"/>
          <w:color w:val="6B6B90"/>
          <w:spacing w:val="-106"/>
          <w:w w:val="56"/>
          <w:position w:val="-62"/>
        </w:rPr>
        <w:t> </w:t>
      </w:r>
      <w:r>
        <w:rPr>
          <w:rFonts w:ascii="Arial" w:hAnsi="Arial" w:cs="Arial" w:eastAsia="Arial"/>
          <w:sz w:val="76"/>
          <w:szCs w:val="76"/>
          <w:color w:val="6B6B90"/>
          <w:spacing w:val="0"/>
          <w:w w:val="100"/>
          <w:position w:val="-62"/>
        </w:rPr>
        <w:tab/>
      </w:r>
      <w:r>
        <w:rPr>
          <w:rFonts w:ascii="Arial" w:hAnsi="Arial" w:cs="Arial" w:eastAsia="Arial"/>
          <w:sz w:val="76"/>
          <w:szCs w:val="76"/>
          <w:color w:val="6B6B90"/>
          <w:spacing w:val="0"/>
          <w:w w:val="100"/>
          <w:position w:val="-62"/>
        </w:rPr>
      </w:r>
      <w:r>
        <w:rPr>
          <w:rFonts w:ascii="Arial" w:hAnsi="Arial" w:cs="Arial" w:eastAsia="Arial"/>
          <w:sz w:val="22"/>
          <w:szCs w:val="22"/>
          <w:color w:val="575757"/>
          <w:spacing w:val="0"/>
          <w:w w:val="172"/>
          <w:position w:val="-22"/>
        </w:rPr>
        <w:t>'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8E908E"/>
          <w:spacing w:val="1"/>
          <w:w w:val="102"/>
          <w:position w:val="-23"/>
        </w:rPr>
        <w:t>.</w:t>
      </w:r>
      <w:r>
        <w:rPr>
          <w:rFonts w:ascii="Arial" w:hAnsi="Arial" w:cs="Arial" w:eastAsia="Arial"/>
          <w:sz w:val="32"/>
          <w:szCs w:val="32"/>
          <w:color w:val="727272"/>
          <w:spacing w:val="-42"/>
          <w:w w:val="104"/>
          <w:position w:val="-12"/>
        </w:rPr>
        <w:t>·</w:t>
      </w:r>
      <w:r>
        <w:rPr>
          <w:rFonts w:ascii="Arial" w:hAnsi="Arial" w:cs="Arial" w:eastAsia="Arial"/>
          <w:sz w:val="32"/>
          <w:szCs w:val="32"/>
          <w:color w:val="A1A1A1"/>
          <w:spacing w:val="0"/>
          <w:w w:val="59"/>
          <w:position w:val="-12"/>
        </w:rPr>
        <w:t>·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20"/>
          <w:cols w:num="2" w:equalWidth="0">
            <w:col w:w="9148" w:space="417"/>
            <w:col w:w="1895"/>
          </w:cols>
        </w:sectPr>
      </w:pPr>
      <w:rPr/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w w:val="96"/>
        </w:rPr>
        <w:t>Meh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6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9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8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</w:rPr>
        <w:t>YILDIZ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12" w:lineRule="exact"/>
        <w:ind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100"/>
          <w:position w:val="-9"/>
        </w:rPr>
        <w:t>lUt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28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727272"/>
          <w:spacing w:val="0"/>
          <w:w w:val="97"/>
          <w:position w:val="-9"/>
        </w:rPr>
        <w:t>"</w:t>
      </w:r>
      <w:r>
        <w:rPr>
          <w:rFonts w:ascii="Times New Roman" w:hAnsi="Times New Roman" w:cs="Times New Roman" w:eastAsia="Times New Roman"/>
          <w:sz w:val="28"/>
          <w:szCs w:val="28"/>
          <w:color w:val="727272"/>
          <w:spacing w:val="-3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A1A1A1"/>
          <w:spacing w:val="0"/>
          <w:w w:val="42"/>
          <w:position w:val="-9"/>
        </w:rPr>
        <w:t>•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73" w:after="0" w:line="240" w:lineRule="auto"/>
        <w:ind w:right="-6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A1A1A1"/>
          <w:spacing w:val="0"/>
          <w:w w:val="121"/>
        </w:rPr>
        <w:t>,.;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0" w:after="0" w:line="466" w:lineRule="exact"/>
        <w:ind w:right="-20"/>
        <w:jc w:val="left"/>
        <w:rPr>
          <w:rFonts w:ascii="Times New Roman" w:hAnsi="Times New Roman" w:cs="Times New Roman" w:eastAsia="Times New Roman"/>
          <w:sz w:val="64"/>
          <w:szCs w:val="6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64"/>
          <w:szCs w:val="64"/>
          <w:color w:val="727272"/>
          <w:spacing w:val="-165"/>
          <w:w w:val="86"/>
          <w:i/>
          <w:position w:val="-14"/>
        </w:rPr>
        <w:t>t</w:t>
      </w:r>
      <w:r>
        <w:rPr>
          <w:rFonts w:ascii="Arial" w:hAnsi="Arial" w:cs="Arial" w:eastAsia="Arial"/>
          <w:sz w:val="18"/>
          <w:szCs w:val="18"/>
          <w:color w:val="B8B8B8"/>
          <w:spacing w:val="0"/>
          <w:w w:val="81"/>
          <w:position w:val="18"/>
        </w:rPr>
        <w:t>·</w:t>
      </w:r>
      <w:r>
        <w:rPr>
          <w:rFonts w:ascii="Arial" w:hAnsi="Arial" w:cs="Arial" w:eastAsia="Arial"/>
          <w:sz w:val="18"/>
          <w:szCs w:val="18"/>
          <w:color w:val="B8B8B8"/>
          <w:spacing w:val="-32"/>
          <w:w w:val="80"/>
          <w:position w:val="18"/>
        </w:rPr>
        <w:t>"</w:t>
      </w:r>
      <w:r>
        <w:rPr>
          <w:rFonts w:ascii="Times New Roman" w:hAnsi="Times New Roman" w:cs="Times New Roman" w:eastAsia="Times New Roman"/>
          <w:sz w:val="64"/>
          <w:szCs w:val="64"/>
          <w:color w:val="8E908E"/>
          <w:spacing w:val="0"/>
          <w:w w:val="73"/>
          <w:i/>
          <w:position w:val="-14"/>
        </w:rPr>
        <w:t>:</w:t>
      </w:r>
      <w:r>
        <w:rPr>
          <w:rFonts w:ascii="Times New Roman" w:hAnsi="Times New Roman" w:cs="Times New Roman" w:eastAsia="Times New Roman"/>
          <w:sz w:val="64"/>
          <w:szCs w:val="6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20"/>
          <w:cols w:num="4" w:equalWidth="0">
            <w:col w:w="5681" w:space="2923"/>
            <w:col w:w="646" w:space="1"/>
            <w:col w:w="124" w:space="29"/>
            <w:col w:w="2056"/>
          </w:cols>
        </w:sectPr>
      </w:pPr>
      <w:rPr/>
    </w:p>
    <w:p>
      <w:pPr>
        <w:spacing w:before="0" w:after="0" w:line="215" w:lineRule="exact"/>
        <w:ind w:left="4582" w:right="-87"/>
        <w:jc w:val="left"/>
        <w:tabs>
          <w:tab w:pos="850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4.075012pt;margin-top:17.225393pt;width:72.017064pt;height:16pt;mso-position-horizontal-relative:page;mso-position-vertical-relative:paragraph;z-index:-17006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tabs>
                      <w:tab w:pos="360" w:val="left"/>
                      <w:tab w:pos="1300" w:val="left"/>
                    </w:tabs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A1A1A1"/>
                      <w:spacing w:val="0"/>
                      <w:w w:val="52"/>
                    </w:rPr>
                    <w:t>..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A1A1A1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A1A1A1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3D3D3D"/>
                      <w:spacing w:val="10"/>
                      <w:w w:val="74"/>
                    </w:rPr>
                    <w:t>·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A1A1A1"/>
                      <w:spacing w:val="0"/>
                      <w:w w:val="113"/>
                    </w:rPr>
                    <w:t>·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A1A1A1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A1A1A1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8E908E"/>
                      <w:spacing w:val="0"/>
                      <w:w w:val="128"/>
                      <w:i/>
                    </w:rPr>
                    <w:t>}:'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D3D3D"/>
          <w:w w:val="97"/>
          <w:position w:val="3"/>
        </w:rPr>
        <w:t>İtfai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1"/>
          <w:position w:val="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90"/>
          <w:position w:val="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0"/>
          <w:position w:val="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"/>
          <w:w w:val="9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</w:r>
      <w:r>
        <w:rPr>
          <w:rFonts w:ascii="Arial" w:hAnsi="Arial" w:cs="Arial" w:eastAsia="Arial"/>
          <w:sz w:val="23"/>
          <w:szCs w:val="23"/>
          <w:color w:val="B8B8B8"/>
          <w:spacing w:val="0"/>
          <w:w w:val="61"/>
          <w:position w:val="-10"/>
        </w:rPr>
        <w:t>-</w:t>
      </w:r>
      <w:r>
        <w:rPr>
          <w:rFonts w:ascii="Arial" w:hAnsi="Arial" w:cs="Arial" w:eastAsia="Arial"/>
          <w:sz w:val="23"/>
          <w:szCs w:val="23"/>
          <w:color w:val="B8B8B8"/>
          <w:spacing w:val="-39"/>
          <w:w w:val="100"/>
          <w:position w:val="-10"/>
        </w:rPr>
        <w:t> </w:t>
      </w:r>
      <w:r>
        <w:rPr>
          <w:rFonts w:ascii="Arial" w:hAnsi="Arial" w:cs="Arial" w:eastAsia="Arial"/>
          <w:sz w:val="23"/>
          <w:szCs w:val="23"/>
          <w:color w:val="A1A1A1"/>
          <w:spacing w:val="-44"/>
          <w:w w:val="70"/>
          <w:position w:val="-10"/>
        </w:rPr>
        <w:t>.</w:t>
      </w:r>
      <w:r>
        <w:rPr>
          <w:rFonts w:ascii="Arial" w:hAnsi="Arial" w:cs="Arial" w:eastAsia="Arial"/>
          <w:sz w:val="23"/>
          <w:szCs w:val="23"/>
          <w:color w:val="727272"/>
          <w:spacing w:val="-75"/>
          <w:w w:val="140"/>
          <w:position w:val="-10"/>
        </w:rPr>
        <w:t>ı</w:t>
      </w:r>
      <w:r>
        <w:rPr>
          <w:rFonts w:ascii="Arial" w:hAnsi="Arial" w:cs="Arial" w:eastAsia="Arial"/>
          <w:sz w:val="23"/>
          <w:szCs w:val="23"/>
          <w:color w:val="A1A1A1"/>
          <w:spacing w:val="0"/>
          <w:w w:val="70"/>
          <w:position w:val="-10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54" w:after="0" w:line="161" w:lineRule="exact"/>
        <w:ind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-2"/>
          <w:w w:val="48"/>
          <w:position w:val="-9"/>
        </w:rPr>
        <w:t>Ç</w:t>
      </w:r>
      <w:r>
        <w:rPr>
          <w:rFonts w:ascii="Times New Roman" w:hAnsi="Times New Roman" w:cs="Times New Roman" w:eastAsia="Times New Roman"/>
          <w:sz w:val="23"/>
          <w:szCs w:val="23"/>
          <w:color w:val="A1A1A1"/>
          <w:spacing w:val="-75"/>
          <w:w w:val="100"/>
          <w:position w:val="-9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0"/>
          <w:w w:val="49"/>
          <w:position w:val="-9"/>
        </w:rPr>
        <w:t>IJ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20"/>
          <w:cols w:num="2" w:equalWidth="0">
            <w:col w:w="8666" w:space="1301"/>
            <w:col w:w="1493"/>
          </w:cols>
        </w:sectPr>
      </w:pPr>
      <w:rPr/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13" w:lineRule="exact"/>
        <w:ind w:right="-20"/>
        <w:jc w:val="righ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D3D3D"/>
          <w:spacing w:val="0"/>
          <w:w w:val="129"/>
          <w:position w:val="-5"/>
        </w:rPr>
        <w:t>til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6" w:lineRule="exact"/>
        <w:ind w:right="-96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37"/>
          <w:szCs w:val="37"/>
          <w:color w:val="3D3D3D"/>
          <w:w w:val="52"/>
          <w:b/>
          <w:bCs/>
          <w:position w:val="-16"/>
        </w:rPr>
      </w:r>
      <w:r>
        <w:rPr>
          <w:rFonts w:ascii="Times New Roman" w:hAnsi="Times New Roman" w:cs="Times New Roman" w:eastAsia="Times New Roman"/>
          <w:sz w:val="37"/>
          <w:szCs w:val="37"/>
          <w:color w:val="3D3D3D"/>
          <w:w w:val="52"/>
          <w:b/>
          <w:bCs/>
          <w:u w:val="thick" w:color="4B4F57"/>
          <w:position w:val="-16"/>
        </w:rPr>
        <w:t>A</w:t>
      </w:r>
      <w:r>
        <w:rPr>
          <w:rFonts w:ascii="Times New Roman" w:hAnsi="Times New Roman" w:cs="Times New Roman" w:eastAsia="Times New Roman"/>
          <w:sz w:val="37"/>
          <w:szCs w:val="37"/>
          <w:color w:val="3D3D3D"/>
          <w:spacing w:val="16"/>
          <w:w w:val="52"/>
          <w:b/>
          <w:bCs/>
          <w:u w:val="thick" w:color="4B4F57"/>
          <w:position w:val="-16"/>
        </w:rPr>
        <w:t>u</w:t>
      </w:r>
      <w:r>
        <w:rPr>
          <w:rFonts w:ascii="Times New Roman" w:hAnsi="Times New Roman" w:cs="Times New Roman" w:eastAsia="Times New Roman"/>
          <w:sz w:val="37"/>
          <w:szCs w:val="37"/>
          <w:color w:val="3D3D3D"/>
          <w:spacing w:val="16"/>
          <w:w w:val="52"/>
          <w:b/>
          <w:bCs/>
          <w:u w:val="thick" w:color="4B4F57"/>
          <w:position w:val="-16"/>
        </w:rPr>
      </w:r>
      <w:r>
        <w:rPr>
          <w:rFonts w:ascii="Times New Roman" w:hAnsi="Times New Roman" w:cs="Times New Roman" w:eastAsia="Times New Roman"/>
          <w:sz w:val="37"/>
          <w:szCs w:val="37"/>
          <w:color w:val="3D3D3D"/>
          <w:spacing w:val="16"/>
          <w:w w:val="52"/>
          <w:b/>
          <w:bCs/>
          <w:position w:val="-16"/>
        </w:rPr>
      </w:r>
      <w:r>
        <w:rPr>
          <w:rFonts w:ascii="Times New Roman" w:hAnsi="Times New Roman" w:cs="Times New Roman" w:eastAsia="Times New Roman"/>
          <w:sz w:val="37"/>
          <w:szCs w:val="37"/>
          <w:color w:val="3D3D3D"/>
          <w:spacing w:val="16"/>
          <w:w w:val="52"/>
          <w:b/>
          <w:bCs/>
          <w:position w:val="-16"/>
        </w:rPr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405"/>
          <w:b/>
          <w:bCs/>
          <w:position w:val="-16"/>
        </w:rPr>
        <w:t>d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62" w:right="102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4D5DB5"/>
          <w:spacing w:val="0"/>
          <w:w w:val="177"/>
        </w:rPr>
        <w:t>'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34" w:lineRule="exact"/>
        <w:ind w:left="-69" w:right="-89"/>
        <w:jc w:val="center"/>
        <w:rPr>
          <w:rFonts w:ascii="Times New Roman" w:hAnsi="Times New Roman" w:cs="Times New Roman" w:eastAsia="Times New Roman"/>
          <w:sz w:val="65"/>
          <w:szCs w:val="65"/>
        </w:rPr>
      </w:pPr>
      <w:rPr/>
      <w:r>
        <w:rPr>
          <w:rFonts w:ascii="Times New Roman" w:hAnsi="Times New Roman" w:cs="Times New Roman" w:eastAsia="Times New Roman"/>
          <w:sz w:val="65"/>
          <w:szCs w:val="65"/>
          <w:color w:val="3D3D3D"/>
          <w:spacing w:val="-195"/>
          <w:w w:val="70"/>
          <w:position w:val="-42"/>
        </w:rPr>
        <w:t>?</w:t>
      </w:r>
      <w:r>
        <w:rPr>
          <w:rFonts w:ascii="Times New Roman" w:hAnsi="Times New Roman" w:cs="Times New Roman" w:eastAsia="Times New Roman"/>
          <w:sz w:val="65"/>
          <w:szCs w:val="65"/>
          <w:color w:val="575757"/>
          <w:spacing w:val="-4"/>
          <w:w w:val="27"/>
          <w:position w:val="-42"/>
        </w:rPr>
        <w:t>E</w:t>
      </w:r>
      <w:r>
        <w:rPr>
          <w:rFonts w:ascii="Times New Roman" w:hAnsi="Times New Roman" w:cs="Times New Roman" w:eastAsia="Times New Roman"/>
          <w:sz w:val="65"/>
          <w:szCs w:val="65"/>
          <w:color w:val="3D3D3D"/>
          <w:spacing w:val="-289"/>
          <w:w w:val="27"/>
          <w:position w:val="-42"/>
        </w:rPr>
        <w:t>K</w:t>
      </w:r>
      <w:r>
        <w:rPr>
          <w:rFonts w:ascii="Times New Roman" w:hAnsi="Times New Roman" w:cs="Times New Roman" w:eastAsia="Times New Roman"/>
          <w:sz w:val="65"/>
          <w:szCs w:val="65"/>
          <w:color w:val="3D3D3D"/>
          <w:spacing w:val="0"/>
          <w:w w:val="71"/>
          <w:position w:val="-42"/>
        </w:rPr>
        <w:t>!'</w:t>
      </w:r>
      <w:r>
        <w:rPr>
          <w:rFonts w:ascii="Times New Roman" w:hAnsi="Times New Roman" w:cs="Times New Roman" w:eastAsia="Times New Roman"/>
          <w:sz w:val="65"/>
          <w:szCs w:val="65"/>
          <w:color w:val="000000"/>
          <w:spacing w:val="0"/>
          <w:w w:val="100"/>
          <w:position w:val="0"/>
        </w:rPr>
      </w:r>
    </w:p>
    <w:p>
      <w:pPr>
        <w:spacing w:before="0" w:after="0" w:line="333" w:lineRule="exact"/>
        <w:ind w:right="-20"/>
        <w:jc w:val="left"/>
        <w:tabs>
          <w:tab w:pos="138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727272"/>
          <w:w w:val="35"/>
          <w:position w:val="1"/>
        </w:rPr>
        <w:t>..</w:t>
      </w:r>
      <w:r>
        <w:rPr>
          <w:rFonts w:ascii="Arial" w:hAnsi="Arial" w:cs="Arial" w:eastAsia="Arial"/>
          <w:sz w:val="32"/>
          <w:szCs w:val="32"/>
          <w:color w:val="727272"/>
          <w:spacing w:val="-58"/>
          <w:w w:val="100"/>
          <w:position w:val="1"/>
        </w:rPr>
        <w:t> </w:t>
      </w:r>
      <w:r>
        <w:rPr>
          <w:rFonts w:ascii="Arial" w:hAnsi="Arial" w:cs="Arial" w:eastAsia="Arial"/>
          <w:sz w:val="32"/>
          <w:szCs w:val="32"/>
          <w:color w:val="3D3D3D"/>
          <w:spacing w:val="5"/>
          <w:w w:val="51"/>
          <w:position w:val="1"/>
        </w:rPr>
        <w:t>d</w:t>
      </w:r>
      <w:r>
        <w:rPr>
          <w:rFonts w:ascii="Arial" w:hAnsi="Arial" w:cs="Arial" w:eastAsia="Arial"/>
          <w:sz w:val="32"/>
          <w:szCs w:val="32"/>
          <w:color w:val="575757"/>
          <w:spacing w:val="0"/>
          <w:w w:val="51"/>
          <w:position w:val="1"/>
        </w:rPr>
        <w:t>a</w:t>
      </w:r>
      <w:r>
        <w:rPr>
          <w:rFonts w:ascii="Arial" w:hAnsi="Arial" w:cs="Arial" w:eastAsia="Arial"/>
          <w:sz w:val="32"/>
          <w:szCs w:val="32"/>
          <w:color w:val="575757"/>
          <w:spacing w:val="0"/>
          <w:w w:val="51"/>
          <w:position w:val="1"/>
        </w:rPr>
        <w:t>  </w:t>
      </w:r>
      <w:r>
        <w:rPr>
          <w:rFonts w:ascii="Arial" w:hAnsi="Arial" w:cs="Arial" w:eastAsia="Arial"/>
          <w:sz w:val="32"/>
          <w:szCs w:val="32"/>
          <w:color w:val="575757"/>
          <w:spacing w:val="6"/>
          <w:w w:val="51"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75757"/>
          <w:spacing w:val="-14"/>
          <w:w w:val="84"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727272"/>
          <w:spacing w:val="0"/>
          <w:w w:val="43"/>
          <w:i/>
          <w:position w:val="-3"/>
        </w:rPr>
        <w:t>,..</w:t>
      </w:r>
      <w:r>
        <w:rPr>
          <w:rFonts w:ascii="Times New Roman" w:hAnsi="Times New Roman" w:cs="Times New Roman" w:eastAsia="Times New Roman"/>
          <w:sz w:val="23"/>
          <w:szCs w:val="23"/>
          <w:color w:val="727272"/>
          <w:spacing w:val="-8"/>
          <w:w w:val="43"/>
          <w:i/>
          <w:position w:val="-3"/>
        </w:rPr>
        <w:t>_</w:t>
      </w:r>
      <w:r>
        <w:rPr>
          <w:rFonts w:ascii="Times New Roman" w:hAnsi="Times New Roman" w:cs="Times New Roman" w:eastAsia="Times New Roman"/>
          <w:sz w:val="23"/>
          <w:szCs w:val="23"/>
          <w:color w:val="8E908E"/>
          <w:spacing w:val="-46"/>
          <w:w w:val="51"/>
          <w:i/>
          <w:position w:val="-3"/>
        </w:rPr>
        <w:t>!</w:t>
      </w:r>
      <w:r>
        <w:rPr>
          <w:rFonts w:ascii="Times New Roman" w:hAnsi="Times New Roman" w:cs="Times New Roman" w:eastAsia="Times New Roman"/>
          <w:sz w:val="23"/>
          <w:szCs w:val="23"/>
          <w:color w:val="727272"/>
          <w:spacing w:val="-6"/>
          <w:w w:val="43"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575757"/>
          <w:spacing w:val="-20"/>
          <w:w w:val="134"/>
          <w:i/>
          <w:position w:val="-3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A1A1A1"/>
          <w:spacing w:val="0"/>
          <w:w w:val="152"/>
          <w:i/>
          <w:position w:val="-3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A1A1A1"/>
          <w:spacing w:val="0"/>
          <w:w w:val="100"/>
          <w:i/>
          <w:position w:val="-3"/>
        </w:rPr>
        <w:t>  </w:t>
      </w:r>
      <w:r>
        <w:rPr>
          <w:rFonts w:ascii="Times New Roman" w:hAnsi="Times New Roman" w:cs="Times New Roman" w:eastAsia="Times New Roman"/>
          <w:sz w:val="23"/>
          <w:szCs w:val="23"/>
          <w:color w:val="A1A1A1"/>
          <w:spacing w:val="-11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0"/>
          <w:w w:val="74"/>
          <w:position w:val="-3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3"/>
          <w:szCs w:val="23"/>
          <w:color w:val="B8B8B8"/>
          <w:spacing w:val="0"/>
          <w:w w:val="74"/>
          <w:position w:val="-3"/>
        </w:rPr>
        <w:t>"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743" w:right="-20"/>
        <w:jc w:val="left"/>
        <w:tabs>
          <w:tab w:pos="138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1.191376pt;margin-top:2.836888pt;width:4.89736pt;height:17pt;mso-position-horizontal-relative:page;mso-position-vertical-relative:paragraph;z-index:-17005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right="-91"/>
                    <w:jc w:val="left"/>
                    <w:rPr>
                      <w:rFonts w:ascii="Arial" w:hAnsi="Arial" w:cs="Arial" w:eastAsia="Arial"/>
                      <w:sz w:val="34"/>
                      <w:szCs w:val="34"/>
                    </w:rPr>
                  </w:pPr>
                  <w:rPr/>
                  <w:r>
                    <w:rPr>
                      <w:rFonts w:ascii="Arial" w:hAnsi="Arial" w:cs="Arial" w:eastAsia="Arial"/>
                      <w:sz w:val="34"/>
                      <w:szCs w:val="34"/>
                      <w:color w:val="A1A1A1"/>
                      <w:spacing w:val="0"/>
                      <w:w w:val="51"/>
                    </w:rPr>
                    <w:t>..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8E908E"/>
          <w:spacing w:val="0"/>
          <w:w w:val="184"/>
          <w:position w:val="-3"/>
        </w:rPr>
        <w:t>;</w:t>
      </w:r>
      <w:r>
        <w:rPr>
          <w:rFonts w:ascii="Arial" w:hAnsi="Arial" w:cs="Arial" w:eastAsia="Arial"/>
          <w:sz w:val="17"/>
          <w:szCs w:val="17"/>
          <w:color w:val="8E908E"/>
          <w:spacing w:val="-46"/>
          <w:w w:val="184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B8B8B8"/>
          <w:spacing w:val="0"/>
          <w:w w:val="45"/>
          <w:i/>
          <w:position w:val="-3"/>
        </w:rPr>
        <w:t>,.:·</w:t>
      </w:r>
      <w:r>
        <w:rPr>
          <w:rFonts w:ascii="Times New Roman" w:hAnsi="Times New Roman" w:cs="Times New Roman" w:eastAsia="Times New Roman"/>
          <w:sz w:val="24"/>
          <w:szCs w:val="24"/>
          <w:color w:val="B8B8B8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B8B8B8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14"/>
          <w:szCs w:val="14"/>
          <w:color w:val="B8B8B8"/>
          <w:spacing w:val="0"/>
          <w:w w:val="139"/>
          <w:position w:val="-3"/>
        </w:rPr>
        <w:t>.</w:t>
      </w:r>
      <w:r>
        <w:rPr>
          <w:rFonts w:ascii="Arial" w:hAnsi="Arial" w:cs="Arial" w:eastAsia="Arial"/>
          <w:sz w:val="14"/>
          <w:szCs w:val="14"/>
          <w:color w:val="B8B8B8"/>
          <w:spacing w:val="39"/>
          <w:w w:val="139"/>
          <w:position w:val="-3"/>
        </w:rPr>
        <w:t> </w:t>
      </w:r>
      <w:r>
        <w:rPr>
          <w:rFonts w:ascii="Arial" w:hAnsi="Arial" w:cs="Arial" w:eastAsia="Arial"/>
          <w:sz w:val="11"/>
          <w:szCs w:val="11"/>
          <w:color w:val="8E908E"/>
          <w:spacing w:val="0"/>
          <w:w w:val="139"/>
          <w:position w:val="-3"/>
        </w:rPr>
        <w:t>';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359" w:lineRule="exact"/>
        <w:ind w:left="619" w:right="-20"/>
        <w:jc w:val="left"/>
        <w:tabs>
          <w:tab w:pos="108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Arial" w:hAnsi="Arial" w:cs="Arial" w:eastAsia="Arial"/>
          <w:sz w:val="37"/>
          <w:szCs w:val="37"/>
          <w:color w:val="727272"/>
          <w:spacing w:val="-16"/>
          <w:w w:val="50"/>
        </w:rPr>
        <w:t>.</w:t>
      </w:r>
      <w:r>
        <w:rPr>
          <w:rFonts w:ascii="Arial" w:hAnsi="Arial" w:cs="Arial" w:eastAsia="Arial"/>
          <w:sz w:val="32"/>
          <w:szCs w:val="32"/>
          <w:color w:val="A1A1A1"/>
          <w:spacing w:val="12"/>
          <w:w w:val="88"/>
          <w:position w:val="7"/>
        </w:rPr>
        <w:t>.</w:t>
      </w:r>
      <w:r>
        <w:rPr>
          <w:rFonts w:ascii="Arial" w:hAnsi="Arial" w:cs="Arial" w:eastAsia="Arial"/>
          <w:sz w:val="32"/>
          <w:szCs w:val="32"/>
          <w:color w:val="B8B8B8"/>
          <w:spacing w:val="-49"/>
          <w:w w:val="133"/>
          <w:position w:val="0"/>
        </w:rPr>
        <w:t>.</w:t>
      </w:r>
      <w:r>
        <w:rPr>
          <w:rFonts w:ascii="Arial" w:hAnsi="Arial" w:cs="Arial" w:eastAsia="Arial"/>
          <w:sz w:val="10"/>
          <w:szCs w:val="10"/>
          <w:color w:val="A1A1A1"/>
          <w:spacing w:val="0"/>
          <w:w w:val="127"/>
          <w:position w:val="7"/>
        </w:rPr>
        <w:t>':</w:t>
      </w:r>
      <w:r>
        <w:rPr>
          <w:rFonts w:ascii="Arial" w:hAnsi="Arial" w:cs="Arial" w:eastAsia="Arial"/>
          <w:sz w:val="10"/>
          <w:szCs w:val="10"/>
          <w:color w:val="A1A1A1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0"/>
          <w:szCs w:val="10"/>
          <w:color w:val="A1A1A1"/>
          <w:spacing w:val="0"/>
          <w:w w:val="100"/>
          <w:position w:val="7"/>
        </w:rPr>
      </w:r>
      <w:r>
        <w:rPr>
          <w:rFonts w:ascii="Arial" w:hAnsi="Arial" w:cs="Arial" w:eastAsia="Arial"/>
          <w:sz w:val="18"/>
          <w:szCs w:val="18"/>
          <w:color w:val="B8B8B8"/>
          <w:spacing w:val="0"/>
          <w:w w:val="78"/>
          <w:position w:val="13"/>
        </w:rPr>
        <w:t>.</w:t>
      </w:r>
      <w:r>
        <w:rPr>
          <w:rFonts w:ascii="Arial" w:hAnsi="Arial" w:cs="Arial" w:eastAsia="Arial"/>
          <w:sz w:val="18"/>
          <w:szCs w:val="18"/>
          <w:color w:val="B8B8B8"/>
          <w:spacing w:val="-2"/>
          <w:w w:val="78"/>
          <w:position w:val="13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8B8B8"/>
          <w:spacing w:val="0"/>
          <w:w w:val="148"/>
          <w:position w:val="13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20"/>
          <w:cols w:num="4" w:equalWidth="0">
            <w:col w:w="448" w:space="2191"/>
            <w:col w:w="906" w:space="622"/>
            <w:col w:w="442" w:space="3994"/>
            <w:col w:w="2857"/>
          </w:cols>
        </w:sectPr>
      </w:pPr>
      <w:rPr/>
    </w:p>
    <w:p>
      <w:pPr>
        <w:spacing w:before="0" w:after="0" w:line="362" w:lineRule="exact"/>
        <w:ind w:left="307" w:right="-20"/>
        <w:jc w:val="left"/>
        <w:tabs>
          <w:tab w:pos="26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v:group style="position:absolute;margin-left:16.539946pt;margin-top:26.416115pt;width:565.45191pt;height:742.590995pt;mso-position-horizontal-relative:page;mso-position-vertical-relative:page;z-index:-17012" coordorigin="331,528" coordsize="11309,14852">
            <v:group style="position:absolute;left:343;top:550;width:1266;height:2" coordorigin="343,550" coordsize="1266,2">
              <v:shape style="position:absolute;left:343;top:550;width:1266;height:2" coordorigin="343,550" coordsize="1266,0" path="m343,550l1609,550e" filled="f" stroked="t" strokeweight=".713954pt" strokecolor="#606060">
                <v:path arrowok="t"/>
              </v:shape>
            </v:group>
            <v:group style="position:absolute;left:352;top:545;width:2;height:770" coordorigin="352,545" coordsize="2,770">
              <v:shape style="position:absolute;left:352;top:545;width:2;height:770" coordorigin="352,545" coordsize="0,770" path="m352,1315l352,545e" filled="f" stroked="t" strokeweight=".951939pt" strokecolor="#747474">
                <v:path arrowok="t"/>
              </v:shape>
            </v:group>
            <v:group style="position:absolute;left:1552;top:552;width:857;height:2" coordorigin="1552,552" coordsize="857,2">
              <v:shape style="position:absolute;left:1552;top:552;width:857;height:2" coordorigin="1552,552" coordsize="857,0" path="m1552,552l2408,552e" filled="f" stroked="t" strokeweight=".47597pt" strokecolor="#484848">
                <v:path arrowok="t"/>
              </v:shape>
            </v:group>
            <v:group style="position:absolute;left:2389;top:540;width:2;height:574" coordorigin="2389,540" coordsize="2,574">
              <v:shape style="position:absolute;left:2389;top:540;width:2;height:574" coordorigin="2389,540" coordsize="0,574" path="m2389,1114l2389,540e" filled="f" stroked="t" strokeweight=".713954pt" strokecolor="#484848">
                <v:path arrowok="t"/>
              </v:shape>
            </v:group>
            <v:group style="position:absolute;left:2337;top:552;width:4131;height:2" coordorigin="2337,552" coordsize="4131,2">
              <v:shape style="position:absolute;left:2337;top:552;width:4131;height:2" coordorigin="2337,552" coordsize="4131,0" path="m2337,552l6468,552e" filled="f" stroked="t" strokeweight=".713954pt" strokecolor="#646464">
                <v:path arrowok="t"/>
              </v:shape>
            </v:group>
            <v:group style="position:absolute;left:6411;top:550;width:438;height:2" coordorigin="6411,550" coordsize="438,2">
              <v:shape style="position:absolute;left:6411;top:550;width:438;height:2" coordorigin="6411,550" coordsize="438,0" path="m6411,550l6849,550e" filled="f" stroked="t" strokeweight=".47597pt" strokecolor="#3F3F3F">
                <v:path arrowok="t"/>
              </v:shape>
            </v:group>
            <v:group style="position:absolute;left:6792;top:552;width:3084;height:2" coordorigin="6792,552" coordsize="3084,2">
              <v:shape style="position:absolute;left:6792;top:552;width:3084;height:2" coordorigin="6792,552" coordsize="3084,0" path="m6792,552l9876,552e" filled="f" stroked="t" strokeweight=".713954pt" strokecolor="#5B5B5B">
                <v:path arrowok="t"/>
              </v:shape>
            </v:group>
            <v:group style="position:absolute;left:9819;top:550;width:238;height:2" coordorigin="9819,550" coordsize="238,2">
              <v:shape style="position:absolute;left:9819;top:550;width:238;height:2" coordorigin="9819,550" coordsize="238,0" path="m9819,550l10057,550e" filled="f" stroked="t" strokeweight=".47597pt" strokecolor="#444444">
                <v:path arrowok="t"/>
              </v:shape>
            </v:group>
            <v:group style="position:absolute;left:10000;top:550;width:1085;height:2" coordorigin="10000,550" coordsize="1085,2">
              <v:shape style="position:absolute;left:10000;top:550;width:1085;height:2" coordorigin="10000,550" coordsize="1085,0" path="m10000,550l11085,550e" filled="f" stroked="t" strokeweight=".713954pt" strokecolor="#646464">
                <v:path arrowok="t"/>
              </v:shape>
            </v:group>
            <v:group style="position:absolute;left:11028;top:550;width:533;height:2" coordorigin="11028,550" coordsize="533,2">
              <v:shape style="position:absolute;left:11028;top:550;width:533;height:2" coordorigin="11028,550" coordsize="533,0" path="m11028,550l11561,550e" filled="f" stroked="t" strokeweight=".47597pt" strokecolor="#4B4B4B">
                <v:path arrowok="t"/>
              </v:shape>
            </v:group>
            <v:group style="position:absolute;left:11561;top:535;width:2;height:2405" coordorigin="11561,535" coordsize="2,2405">
              <v:shape style="position:absolute;left:11561;top:535;width:2;height:2405" coordorigin="11561,535" coordsize="0,2405" path="m11561,2940l11561,535e" filled="f" stroked="t" strokeweight=".713954pt" strokecolor="#646464">
                <v:path arrowok="t"/>
              </v:shape>
            </v:group>
            <v:group style="position:absolute;left:352;top:1257;width:2;height:124" coordorigin="352,1257" coordsize="2,124">
              <v:shape style="position:absolute;left:352;top:1257;width:2;height:124" coordorigin="352,1257" coordsize="0,124" path="m352,1382l352,1257e" filled="f" stroked="t" strokeweight=".47597pt" strokecolor="#606060">
                <v:path arrowok="t"/>
              </v:shape>
            </v:group>
            <v:group style="position:absolute;left:2387;top:927;width:2;height:540" coordorigin="2387,927" coordsize="2,540">
              <v:shape style="position:absolute;left:2387;top:927;width:2;height:540" coordorigin="2387,927" coordsize="0,540" path="m2387,1468l2387,927e" filled="f" stroked="t" strokeweight=".951939pt" strokecolor="#646464">
                <v:path arrowok="t"/>
              </v:shape>
            </v:group>
            <v:group style="position:absolute;left:352;top:1324;width:2;height:229" coordorigin="352,1324" coordsize="2,229">
              <v:shape style="position:absolute;left:352;top:1324;width:2;height:229" coordorigin="352,1324" coordsize="0,229" path="m352,1554l352,1324e" filled="f" stroked="t" strokeweight=".47597pt" strokecolor="#4B4B4B">
                <v:path arrowok="t"/>
              </v:shape>
            </v:group>
            <v:group style="position:absolute;left:2385;top:1324;width:2;height:229" coordorigin="2385,1324" coordsize="2,229">
              <v:shape style="position:absolute;left:2385;top:1324;width:2;height:229" coordorigin="2385,1324" coordsize="0,229" path="m2385,1554l2385,1324e" filled="f" stroked="t" strokeweight=".713954pt" strokecolor="#4B4B4B">
                <v:path arrowok="t"/>
              </v:shape>
            </v:group>
            <v:group style="position:absolute;left:352;top:2037;width:509;height:2" coordorigin="352,2037" coordsize="509,2">
              <v:shape style="position:absolute;left:352;top:2037;width:509;height:2" coordorigin="352,2037" coordsize="509,0" path="m352,2037l862,2037e" filled="f" stroked="t" strokeweight=".47597pt" strokecolor="#3B3B3B">
                <v:path arrowok="t"/>
              </v:shape>
            </v:group>
            <v:group style="position:absolute;left:362;top:535;width:2;height:13425" coordorigin="362,535" coordsize="2,13425">
              <v:shape style="position:absolute;left:362;top:535;width:2;height:13425" coordorigin="362,535" coordsize="0,13425" path="m362,13960l362,535e" filled="f" stroked="t" strokeweight=".713954pt" strokecolor="#575757">
                <v:path arrowok="t"/>
              </v:shape>
            </v:group>
            <v:group style="position:absolute;left:804;top:2041;width:2047;height:2" coordorigin="804,2041" coordsize="2047,2">
              <v:shape style="position:absolute;left:804;top:2041;width:2047;height:2" coordorigin="804,2041" coordsize="2047,0" path="m804,2041l2851,2041e" filled="f" stroked="t" strokeweight=".713954pt" strokecolor="#575757">
                <v:path arrowok="t"/>
              </v:shape>
            </v:group>
            <v:group style="position:absolute;left:2394;top:1496;width:2;height:555" coordorigin="2394,1496" coordsize="2,555">
              <v:shape style="position:absolute;left:2394;top:1496;width:2;height:555" coordorigin="2394,1496" coordsize="0,555" path="m2394,2051l2394,1496e" filled="f" stroked="t" strokeweight=".713954pt" strokecolor="#4B4B4B">
                <v:path arrowok="t"/>
              </v:shape>
            </v:group>
            <v:group style="position:absolute;left:2794;top:2041;width:262;height:2" coordorigin="2794,2041" coordsize="262,2">
              <v:shape style="position:absolute;left:2794;top:2041;width:262;height:2" coordorigin="2794,2041" coordsize="262,0" path="m2794,2041l3056,2041e" filled="f" stroked="t" strokeweight=".47597pt" strokecolor="#484848">
                <v:path arrowok="t"/>
              </v:shape>
            </v:group>
            <v:group style="position:absolute;left:2999;top:2041;width:400;height:2" coordorigin="2999,2041" coordsize="400,2">
              <v:shape style="position:absolute;left:2999;top:2041;width:400;height:2" coordorigin="2999,2041" coordsize="400,0" path="m2999,2041l3398,2041e" filled="f" stroked="t" strokeweight=".47597pt" strokecolor="#343434">
                <v:path arrowok="t"/>
              </v:shape>
            </v:group>
            <v:group style="position:absolute;left:3341;top:2039;width:5436;height:2" coordorigin="3341,2039" coordsize="5436,2">
              <v:shape style="position:absolute;left:3341;top:2039;width:5436;height:2" coordorigin="3341,2039" coordsize="5436,0" path="m3341,2039l8777,2039e" filled="f" stroked="t" strokeweight=".713954pt" strokecolor="#606060">
                <v:path arrowok="t"/>
              </v:shape>
            </v:group>
            <v:group style="position:absolute;left:9174;top:822;width:2;height:1219" coordorigin="9174,822" coordsize="2,1219">
              <v:shape style="position:absolute;left:9174;top:822;width:2;height:1219" coordorigin="9174,822" coordsize="0,1219" path="m9174,2041l9174,822e" filled="f" stroked="t" strokeweight=".47597pt" strokecolor="#5B5B5B">
                <v:path arrowok="t"/>
              </v:shape>
            </v:group>
            <v:group style="position:absolute;left:8625;top:2037;width:700;height:2" coordorigin="8625,2037" coordsize="700,2">
              <v:shape style="position:absolute;left:8625;top:2037;width:700;height:2" coordorigin="8625,2037" coordsize="700,0" path="m8625,2037l9324,2037e" filled="f" stroked="t" strokeweight=".47597pt" strokecolor="#484848">
                <v:path arrowok="t"/>
              </v:shape>
            </v:group>
            <v:group style="position:absolute;left:9267;top:2037;width:2304;height:2" coordorigin="9267,2037" coordsize="2304,2">
              <v:shape style="position:absolute;left:9267;top:2037;width:2304;height:2" coordorigin="9267,2037" coordsize="2304,0" path="m9267,2037l11571,2037e" filled="f" stroked="t" strokeweight=".713954pt" strokecolor="#646464">
                <v:path arrowok="t"/>
              </v:shape>
            </v:group>
            <v:group style="position:absolute;left:352;top:2257;width:1257;height:2" coordorigin="352,2257" coordsize="1257,2">
              <v:shape style="position:absolute;left:352;top:2257;width:1257;height:2" coordorigin="352,2257" coordsize="1257,0" path="m352,2257l1609,2257e" filled="f" stroked="t" strokeweight=".47597pt" strokecolor="#545454">
                <v:path arrowok="t"/>
              </v:shape>
            </v:group>
            <v:group style="position:absolute;left:1047;top:2257;width:4231;height:2" coordorigin="1047,2257" coordsize="4231,2">
              <v:shape style="position:absolute;left:1047;top:2257;width:4231;height:2" coordorigin="1047,2257" coordsize="4231,0" path="m1047,2257l5279,2257e" filled="f" stroked="t" strokeweight=".713954pt" strokecolor="#606060">
                <v:path arrowok="t"/>
              </v:shape>
            </v:group>
            <v:group style="position:absolute;left:3370;top:2008;width:2;height:229" coordorigin="3370,2008" coordsize="2,229">
              <v:shape style="position:absolute;left:3370;top:2008;width:2;height:229" coordorigin="3370,2008" coordsize="0,229" path="m3370,2237l3370,2008e" filled="f" stroked="t" strokeweight=".237985pt" strokecolor="#444444">
                <v:path arrowok="t"/>
              </v:shape>
            </v:group>
            <v:group style="position:absolute;left:5188;top:2257;width:571;height:2" coordorigin="5188,2257" coordsize="571,2">
              <v:shape style="position:absolute;left:5188;top:2257;width:571;height:2" coordorigin="5188,2257" coordsize="571,0" path="m5188,2257l5759,2257e" filled="f" stroked="t" strokeweight=".47597pt" strokecolor="#484848">
                <v:path arrowok="t"/>
              </v:shape>
            </v:group>
            <v:group style="position:absolute;left:5702;top:2254;width:4174;height:2" coordorigin="5702,2254" coordsize="4174,2">
              <v:shape style="position:absolute;left:5702;top:2254;width:4174;height:2" coordorigin="5702,2254" coordsize="4174,0" path="m5702,2254l9876,2254e" filled="f" stroked="t" strokeweight=".713954pt" strokecolor="#606060">
                <v:path arrowok="t"/>
              </v:shape>
            </v:group>
            <v:group style="position:absolute;left:9819;top:2252;width:238;height:2" coordorigin="9819,2252" coordsize="238,2">
              <v:shape style="position:absolute;left:9819;top:2252;width:238;height:2" coordorigin="9819,2252" coordsize="238,0" path="m9819,2252l10057,2252e" filled="f" stroked="t" strokeweight=".47597pt" strokecolor="#444444">
                <v:path arrowok="t"/>
              </v:shape>
            </v:group>
            <v:group style="position:absolute;left:10000;top:2252;width:1085;height:2" coordorigin="10000,2252" coordsize="1085,2">
              <v:shape style="position:absolute;left:10000;top:2252;width:1085;height:2" coordorigin="10000,2252" coordsize="1085,0" path="m10000,2252l11085,2252e" filled="f" stroked="t" strokeweight=".713954pt" strokecolor="#606060">
                <v:path arrowok="t"/>
              </v:shape>
            </v:group>
            <v:group style="position:absolute;left:11028;top:2252;width:547;height:2" coordorigin="11028,2252" coordsize="547,2">
              <v:shape style="position:absolute;left:11028;top:2252;width:547;height:2" coordorigin="11028,2252" coordsize="547,0" path="m11028,2252l11576,2252e" filled="f" stroked="t" strokeweight=".47597pt" strokecolor="#484848">
                <v:path arrowok="t"/>
              </v:shape>
            </v:group>
            <v:group style="position:absolute;left:352;top:2469;width:2704;height:2" coordorigin="352,2469" coordsize="2704,2">
              <v:shape style="position:absolute;left:352;top:2469;width:2704;height:2" coordorigin="352,2469" coordsize="2704,0" path="m352,2469l3056,2469e" filled="f" stroked="t" strokeweight=".713954pt" strokecolor="#5B5B5B">
                <v:path arrowok="t"/>
              </v:shape>
            </v:group>
            <v:group style="position:absolute;left:2999;top:2472;width:405;height:2" coordorigin="2999,2472" coordsize="405,2">
              <v:shape style="position:absolute;left:2999;top:2472;width:405;height:2" coordorigin="2999,2472" coordsize="405,0" path="m2999,2472l3403,2472e" filled="f" stroked="t" strokeweight=".47597pt" strokecolor="#343434">
                <v:path arrowok="t"/>
              </v:shape>
            </v:group>
            <v:group style="position:absolute;left:3370;top:2223;width:2;height:225" coordorigin="3370,2223" coordsize="2,225">
              <v:shape style="position:absolute;left:3370;top:2223;width:2;height:225" coordorigin="3370,2223" coordsize="0,225" path="m3370,2448l3370,2223e" filled="f" stroked="t" strokeweight=".237985pt" strokecolor="#707070">
                <v:path arrowok="t"/>
              </v:shape>
            </v:group>
            <v:group style="position:absolute;left:3341;top:2467;width:6716;height:2" coordorigin="3341,2467" coordsize="6716,2">
              <v:shape style="position:absolute;left:3341;top:2467;width:6716;height:2" coordorigin="3341,2467" coordsize="6716,0" path="m3341,2467l10057,2467e" filled="f" stroked="t" strokeweight=".713954pt" strokecolor="#5B5B5B">
                <v:path arrowok="t"/>
              </v:shape>
            </v:group>
            <v:group style="position:absolute;left:10000;top:2467;width:1085;height:2" coordorigin="10000,2467" coordsize="1085,2">
              <v:shape style="position:absolute;left:10000;top:2467;width:1085;height:2" coordorigin="10000,2467" coordsize="1085,0" path="m10000,2467l11085,2467e" filled="f" stroked="t" strokeweight=".47597pt" strokecolor="#545454">
                <v:path arrowok="t"/>
              </v:shape>
            </v:group>
            <v:group style="position:absolute;left:11028;top:2465;width:547;height:2" coordorigin="11028,2465" coordsize="547,2">
              <v:shape style="position:absolute;left:11028;top:2465;width:547;height:2" coordorigin="11028,2465" coordsize="547,0" path="m11028,2465l11576,2465e" filled="f" stroked="t" strokeweight=".713954pt" strokecolor="#676767">
                <v:path arrowok="t"/>
              </v:shape>
            </v:group>
            <v:group style="position:absolute;left:352;top:2687;width:6664;height:2" coordorigin="352,2687" coordsize="6664,2">
              <v:shape style="position:absolute;left:352;top:2687;width:6664;height:2" coordorigin="352,2687" coordsize="6664,0" path="m352,2687l7016,2687e" filled="f" stroked="t" strokeweight=".713954pt" strokecolor="#5B5B5B">
                <v:path arrowok="t"/>
              </v:shape>
            </v:group>
            <v:group style="position:absolute;left:6959;top:2687;width:795;height:2" coordorigin="6959,2687" coordsize="795,2">
              <v:shape style="position:absolute;left:6959;top:2687;width:795;height:2" coordorigin="6959,2687" coordsize="795,0" path="m6959,2687l7754,2687e" filled="f" stroked="t" strokeweight=".47597pt" strokecolor="#3F3F3F">
                <v:path arrowok="t"/>
              </v:shape>
            </v:group>
            <v:group style="position:absolute;left:7696;top:2687;width:985;height:2" coordorigin="7696,2687" coordsize="985,2">
              <v:shape style="position:absolute;left:7696;top:2687;width:985;height:2" coordorigin="7696,2687" coordsize="985,0" path="m7696,2687l8682,2687e" filled="f" stroked="t" strokeweight=".951939pt" strokecolor="#646464">
                <v:path arrowok="t"/>
              </v:shape>
            </v:group>
            <v:group style="position:absolute;left:8625;top:2687;width:609;height:2" coordorigin="8625,2687" coordsize="609,2">
              <v:shape style="position:absolute;left:8625;top:2687;width:609;height:2" coordorigin="8625,2687" coordsize="609,0" path="m8625,2687l9234,2687e" filled="f" stroked="t" strokeweight=".47597pt" strokecolor="#383838">
                <v:path arrowok="t"/>
              </v:shape>
            </v:group>
            <v:group style="position:absolute;left:9177;top:2687;width:148;height:2" coordorigin="9177,2687" coordsize="148,2">
              <v:shape style="position:absolute;left:9177;top:2687;width:148;height:2" coordorigin="9177,2687" coordsize="148,0" path="m9177,2687l9324,2687e" filled="f" stroked="t" strokeweight=".47597pt" strokecolor="#4B4B4B">
                <v:path arrowok="t"/>
              </v:shape>
            </v:group>
            <v:group style="position:absolute;left:9267;top:2687;width:2308;height:2" coordorigin="9267,2687" coordsize="2308,2">
              <v:shape style="position:absolute;left:9267;top:2687;width:2308;height:2" coordorigin="9267,2687" coordsize="2308,0" path="m9267,2687l11576,2687e" filled="f" stroked="t" strokeweight=".713954pt" strokecolor="#646464">
                <v:path arrowok="t"/>
              </v:shape>
            </v:group>
            <v:group style="position:absolute;left:347;top:2902;width:4622;height:2" coordorigin="347,2902" coordsize="4622,2">
              <v:shape style="position:absolute;left:347;top:2902;width:4622;height:2" coordorigin="347,2902" coordsize="4622,0" path="m347,2902l4969,2902e" filled="f" stroked="t" strokeweight=".713954pt" strokecolor="#5B5B5B">
                <v:path arrowok="t"/>
              </v:shape>
            </v:group>
            <v:group style="position:absolute;left:4912;top:2902;width:333;height:2" coordorigin="4912,2902" coordsize="333,2">
              <v:shape style="position:absolute;left:4912;top:2902;width:333;height:2" coordorigin="4912,2902" coordsize="333,0" path="m4912,2902l5245,2902e" filled="f" stroked="t" strokeweight=".47597pt" strokecolor="#444444">
                <v:path arrowok="t"/>
              </v:shape>
            </v:group>
            <v:group style="position:absolute;left:5188;top:2902;width:1280;height:2" coordorigin="5188,2902" coordsize="1280,2">
              <v:shape style="position:absolute;left:5188;top:2902;width:1280;height:2" coordorigin="5188,2902" coordsize="1280,0" path="m5188,2902l6468,2902e" filled="f" stroked="t" strokeweight=".713954pt" strokecolor="#5B5B5B">
                <v:path arrowok="t"/>
              </v:shape>
            </v:group>
            <v:group style="position:absolute;left:6411;top:2902;width:438;height:2" coordorigin="6411,2902" coordsize="438,2">
              <v:shape style="position:absolute;left:6411;top:2902;width:438;height:2" coordorigin="6411,2902" coordsize="438,0" path="m6411,2902l6849,2902e" filled="f" stroked="t" strokeweight=".47597pt" strokecolor="#383838">
                <v:path arrowok="t"/>
              </v:shape>
            </v:group>
            <v:group style="position:absolute;left:6792;top:2904;width:224;height:2" coordorigin="6792,2904" coordsize="224,2">
              <v:shape style="position:absolute;left:6792;top:2904;width:224;height:2" coordorigin="6792,2904" coordsize="224,0" path="m6792,2904l7016,2904e" filled="f" stroked="t" strokeweight=".47597pt" strokecolor="#4F4F4F">
                <v:path arrowok="t"/>
              </v:shape>
            </v:group>
            <v:group style="position:absolute;left:6906;top:2902;width:866;height:2" coordorigin="6906,2902" coordsize="866,2">
              <v:shape style="position:absolute;left:6906;top:2902;width:866;height:2" coordorigin="6906,2902" coordsize="866,0" path="m6906,2902l7773,2902e" filled="f" stroked="t" strokeweight=".951939pt" strokecolor="#676767">
                <v:path arrowok="t"/>
              </v:shape>
            </v:group>
            <v:group style="position:absolute;left:7696;top:2902;width:695;height:2" coordorigin="7696,2902" coordsize="695,2">
              <v:shape style="position:absolute;left:7696;top:2902;width:695;height:2" coordorigin="7696,2902" coordsize="695,0" path="m7696,2902l8391,2902e" filled="f" stroked="t" strokeweight=".47597pt" strokecolor="#444444">
                <v:path arrowok="t"/>
              </v:shape>
            </v:group>
            <v:group style="position:absolute;left:8334;top:2900;width:1052;height:2" coordorigin="8334,2900" coordsize="1052,2">
              <v:shape style="position:absolute;left:8334;top:2900;width:1052;height:2" coordorigin="8334,2900" coordsize="1052,0" path="m8334,2900l9386,2900e" filled="f" stroked="t" strokeweight=".951939pt" strokecolor="#676767">
                <v:path arrowok="t"/>
              </v:shape>
            </v:group>
            <v:group style="position:absolute;left:9267;top:2902;width:609;height:2" coordorigin="9267,2902" coordsize="609,2">
              <v:shape style="position:absolute;left:9267;top:2902;width:609;height:2" coordorigin="9267,2902" coordsize="609,0" path="m9267,2902l9876,2902e" filled="f" stroked="t" strokeweight=".47597pt" strokecolor="#4F4F4F">
                <v:path arrowok="t"/>
              </v:shape>
            </v:group>
            <v:group style="position:absolute;left:9819;top:2900;width:1756;height:2" coordorigin="9819,2900" coordsize="1756,2">
              <v:shape style="position:absolute;left:9819;top:2900;width:1756;height:2" coordorigin="9819,2900" coordsize="1756,0" path="m9819,2900l11576,2900e" filled="f" stroked="t" strokeweight=".951939pt" strokecolor="#676767">
                <v:path arrowok="t"/>
              </v:shape>
            </v:group>
            <v:group style="position:absolute;left:347;top:3122;width:2504;height:2" coordorigin="347,3122" coordsize="2504,2">
              <v:shape style="position:absolute;left:347;top:3122;width:2504;height:2" coordorigin="347,3122" coordsize="2504,0" path="m347,3122l2851,3122e" filled="f" stroked="t" strokeweight=".713954pt" strokecolor="#5B5B5B">
                <v:path arrowok="t"/>
              </v:shape>
            </v:group>
            <v:group style="position:absolute;left:2794;top:3122;width:262;height:2" coordorigin="2794,3122" coordsize="262,2">
              <v:shape style="position:absolute;left:2794;top:3122;width:262;height:2" coordorigin="2794,3122" coordsize="262,0" path="m2794,3122l3056,3122e" filled="f" stroked="t" strokeweight=".47597pt" strokecolor="#4B4B4B">
                <v:path arrowok="t"/>
              </v:shape>
            </v:group>
            <v:group style="position:absolute;left:2999;top:3122;width:400;height:2" coordorigin="2999,3122" coordsize="400,2">
              <v:shape style="position:absolute;left:2999;top:3122;width:400;height:2" coordorigin="2999,3122" coordsize="400,0" path="m2999,3122l3398,3122e" filled="f" stroked="t" strokeweight=".47597pt" strokecolor="#2B2B2B">
                <v:path arrowok="t"/>
              </v:shape>
            </v:group>
            <v:group style="position:absolute;left:3341;top:3122;width:419;height:2" coordorigin="3341,3122" coordsize="419,2">
              <v:shape style="position:absolute;left:3341;top:3122;width:419;height:2" coordorigin="3341,3122" coordsize="419,0" path="m3341,3122l3760,3122e" filled="f" stroked="t" strokeweight=".47597pt" strokecolor="#484848">
                <v:path arrowok="t"/>
              </v:shape>
            </v:group>
            <v:group style="position:absolute;left:3665;top:3120;width:5569;height:2" coordorigin="3665,3120" coordsize="5569,2">
              <v:shape style="position:absolute;left:3665;top:3120;width:5569;height:2" coordorigin="3665,3120" coordsize="5569,0" path="m3665,3120l9234,3120e" filled="f" stroked="t" strokeweight=".713954pt" strokecolor="#606060">
                <v:path arrowok="t"/>
              </v:shape>
            </v:group>
            <v:group style="position:absolute;left:9177;top:3117;width:148;height:2" coordorigin="9177,3117" coordsize="148,2">
              <v:shape style="position:absolute;left:9177;top:3117;width:148;height:2" coordorigin="9177,3117" coordsize="148,0" path="m9177,3117l9324,3117e" filled="f" stroked="t" strokeweight=".47597pt" strokecolor="#545454">
                <v:path arrowok="t"/>
              </v:shape>
            </v:group>
            <v:group style="position:absolute;left:9267;top:3117;width:2308;height:2" coordorigin="9267,3117" coordsize="2308,2">
              <v:shape style="position:absolute;left:9267;top:3117;width:2308;height:2" coordorigin="9267,3117" coordsize="2308,0" path="m9267,3117l11576,3117e" filled="f" stroked="t" strokeweight=".713954pt" strokecolor="#646464">
                <v:path arrowok="t"/>
              </v:shape>
            </v:group>
            <v:group style="position:absolute;left:11571;top:2749;width:2;height:1114" coordorigin="11571,2749" coordsize="2,1114">
              <v:shape style="position:absolute;left:11571;top:2749;width:2;height:1114" coordorigin="11571,2749" coordsize="0,1114" path="m11571,3863l11571,2749e" filled="f" stroked="t" strokeweight=".713954pt" strokecolor="#646464">
                <v:path arrowok="t"/>
              </v:shape>
            </v:group>
            <v:group style="position:absolute;left:3813;top:3108;width:2;height:234" coordorigin="3813,3108" coordsize="2,234">
              <v:shape style="position:absolute;left:3813;top:3108;width:2;height:234" coordorigin="3813,3108" coordsize="0,234" path="m3813,3342l3813,3108e" filled="f" stroked="t" strokeweight=".237985pt" strokecolor="#676767">
                <v:path arrowok="t"/>
              </v:shape>
            </v:group>
            <v:group style="position:absolute;left:6997;top:3112;width:2;height:459" coordorigin="6997,3112" coordsize="2,459">
              <v:shape style="position:absolute;left:6997;top:3112;width:2;height:459" coordorigin="6997,3112" coordsize="0,459" path="m6997,3571l6997,3112e" filled="f" stroked="t" strokeweight=".47597pt" strokecolor="#2F2F2F">
                <v:path arrowok="t"/>
              </v:shape>
            </v:group>
            <v:group style="position:absolute;left:362;top:3313;width:2;height:258" coordorigin="362,3313" coordsize="2,258">
              <v:shape style="position:absolute;left:362;top:3313;width:2;height:258" coordorigin="362,3313" coordsize="0,258" path="m362,3571l362,3313e" filled="f" stroked="t" strokeweight=".47597pt" strokecolor="#282828">
                <v:path arrowok="t"/>
              </v:shape>
            </v:group>
            <v:group style="position:absolute;left:3813;top:3342;width:2;height:497" coordorigin="3813,3342" coordsize="2,497">
              <v:shape style="position:absolute;left:3813;top:3342;width:2;height:497" coordorigin="3813,3342" coordsize="0,497" path="m3813,3839l3813,3342e" filled="f" stroked="t" strokeweight=".237985pt" strokecolor="#000000">
                <v:path arrowok="t"/>
              </v:shape>
            </v:group>
            <v:group style="position:absolute;left:352;top:3858;width:1257;height:2" coordorigin="352,3858" coordsize="1257,2">
              <v:shape style="position:absolute;left:352;top:3858;width:1257;height:2" coordorigin="352,3858" coordsize="1257,0" path="m352,3858l1609,3858e" filled="f" stroked="t" strokeweight=".951939pt" strokecolor="#646464">
                <v:path arrowok="t"/>
              </v:shape>
            </v:group>
            <v:group style="position:absolute;left:1552;top:3861;width:847;height:2" coordorigin="1552,3861" coordsize="847,2">
              <v:shape style="position:absolute;left:1552;top:3861;width:847;height:2" coordorigin="1552,3861" coordsize="847,0" path="m1552,3861l2399,3861e" filled="f" stroked="t" strokeweight=".47597pt" strokecolor="#484848">
                <v:path arrowok="t"/>
              </v:shape>
            </v:group>
            <v:group style="position:absolute;left:2032;top:3858;width:1366;height:2" coordorigin="2032,3858" coordsize="1366,2">
              <v:shape style="position:absolute;left:2032;top:3858;width:1366;height:2" coordorigin="2032,3858" coordsize="1366,0" path="m2032,3858l3398,3858e" filled="f" stroked="t" strokeweight=".713954pt" strokecolor="#5B5B5B">
                <v:path arrowok="t"/>
              </v:shape>
            </v:group>
            <v:group style="position:absolute;left:3341;top:3858;width:419;height:2" coordorigin="3341,3858" coordsize="419,2">
              <v:shape style="position:absolute;left:3341;top:3858;width:419;height:2" coordorigin="3341,3858" coordsize="419,0" path="m3341,3858l3760,3858e" filled="f" stroked="t" strokeweight=".47597pt" strokecolor="#4F4F4F">
                <v:path arrowok="t"/>
              </v:shape>
            </v:group>
            <v:group style="position:absolute;left:3655;top:3858;width:190;height:2" coordorigin="3655,3858" coordsize="190,2">
              <v:shape style="position:absolute;left:3655;top:3858;width:190;height:2" coordorigin="3655,3858" coordsize="190,0" path="m3655,3858l3846,3858e" filled="f" stroked="t" strokeweight=".951939pt" strokecolor="#606060">
                <v:path arrowok="t"/>
              </v:shape>
            </v:group>
            <v:group style="position:absolute;left:3727;top:3853;width:2247;height:2" coordorigin="3727,3853" coordsize="2247,2">
              <v:shape style="position:absolute;left:3727;top:3853;width:2247;height:2" coordorigin="3727,3853" coordsize="2247,0" path="m3727,3853l5973,3853e" filled="f" stroked="t" strokeweight=".951939pt" strokecolor="#444444">
                <v:path arrowok="t"/>
              </v:shape>
            </v:group>
            <v:group style="position:absolute;left:5702;top:3856;width:5878;height:2" coordorigin="5702,3856" coordsize="5878,2">
              <v:shape style="position:absolute;left:5702;top:3856;width:5878;height:2" coordorigin="5702,3856" coordsize="5878,0" path="m5702,3856l11580,3856e" filled="f" stroked="t" strokeweight=".713954pt" strokecolor="#606060">
                <v:path arrowok="t"/>
              </v:shape>
            </v:group>
            <v:group style="position:absolute;left:6999;top:3514;width:2;height:354" coordorigin="6999,3514" coordsize="2,354">
              <v:shape style="position:absolute;left:6999;top:3514;width:2;height:354" coordorigin="6999,3514" coordsize="0,354" path="m6999,3868l6999,3514e" filled="f" stroked="t" strokeweight=".951939pt" strokecolor="#646464">
                <v:path arrowok="t"/>
              </v:shape>
            </v:group>
            <v:group style="position:absolute;left:2394;top:3849;width:2;height:296" coordorigin="2394,3849" coordsize="2,296">
              <v:shape style="position:absolute;left:2394;top:3849;width:2;height:296" coordorigin="2394,3849" coordsize="0,296" path="m2394,4145l2394,3849e" filled="f" stroked="t" strokeweight=".47597pt" strokecolor="#343434">
                <v:path arrowok="t"/>
              </v:shape>
            </v:group>
            <v:group style="position:absolute;left:352;top:4133;width:11223;height:2" coordorigin="352,4133" coordsize="11223,2">
              <v:shape style="position:absolute;left:352;top:4133;width:11223;height:2" coordorigin="352,4133" coordsize="11223,0" path="m352,4133l11576,4133e" filled="f" stroked="t" strokeweight=".713954pt" strokecolor="#5B5B5B">
                <v:path arrowok="t"/>
              </v:shape>
            </v:group>
            <v:group style="position:absolute;left:2397;top:4073;width:2;height:292" coordorigin="2397,4073" coordsize="2,292">
              <v:shape style="position:absolute;left:2397;top:4073;width:2;height:292" coordorigin="2397,4073" coordsize="0,292" path="m2397,4365l2397,4073e" filled="f" stroked="t" strokeweight=".713954pt" strokecolor="#484848">
                <v:path arrowok="t"/>
              </v:shape>
            </v:group>
            <v:group style="position:absolute;left:2389;top:4355;width:781;height:2" coordorigin="2389,4355" coordsize="781,2">
              <v:shape style="position:absolute;left:2389;top:4355;width:781;height:2" coordorigin="2389,4355" coordsize="781,0" path="m2389,4355l3170,4355e" filled="f" stroked="t" strokeweight=".951939pt" strokecolor="#646464">
                <v:path arrowok="t"/>
              </v:shape>
            </v:group>
            <v:group style="position:absolute;left:2999;top:4355;width:1971;height:2" coordorigin="2999,4355" coordsize="1971,2">
              <v:shape style="position:absolute;left:2999;top:4355;width:1971;height:2" coordorigin="2999,4355" coordsize="1971,0" path="m2999,4355l4969,4355e" filled="f" stroked="t" strokeweight=".47597pt" strokecolor="#4F4F4F">
                <v:path arrowok="t"/>
              </v:shape>
            </v:group>
            <v:group style="position:absolute;left:4912;top:4355;width:333;height:2" coordorigin="4912,4355" coordsize="333,2">
              <v:shape style="position:absolute;left:4912;top:4355;width:333;height:2" coordorigin="4912,4355" coordsize="333,0" path="m4912,4355l5245,4355e" filled="f" stroked="t" strokeweight=".47597pt" strokecolor="#3B3B3B">
                <v:path arrowok="t"/>
              </v:shape>
            </v:group>
            <v:group style="position:absolute;left:5188;top:4355;width:1280;height:2" coordorigin="5188,4355" coordsize="1280,2">
              <v:shape style="position:absolute;left:5188;top:4355;width:1280;height:2" coordorigin="5188,4355" coordsize="1280,0" path="m5188,4355l6468,4355e" filled="f" stroked="t" strokeweight=".713954pt" strokecolor="#575757">
                <v:path arrowok="t"/>
              </v:shape>
            </v:group>
            <v:group style="position:absolute;left:6411;top:4355;width:438;height:2" coordorigin="6411,4355" coordsize="438,2">
              <v:shape style="position:absolute;left:6411;top:4355;width:438;height:2" coordorigin="6411,4355" coordsize="438,0" path="m6411,4355l6849,4355e" filled="f" stroked="t" strokeweight=".47597pt" strokecolor="#343434">
                <v:path arrowok="t"/>
              </v:shape>
            </v:group>
            <v:group style="position:absolute;left:6792;top:4353;width:4783;height:2" coordorigin="6792,4353" coordsize="4783,2">
              <v:shape style="position:absolute;left:6792;top:4353;width:4783;height:2" coordorigin="6792,4353" coordsize="4783,0" path="m6792,4353l11576,4353e" filled="f" stroked="t" strokeweight=".713954pt" strokecolor="#606060">
                <v:path arrowok="t"/>
              </v:shape>
            </v:group>
            <v:group style="position:absolute;left:11571;top:4121;width:2;height:253" coordorigin="11571,4121" coordsize="2,253">
              <v:shape style="position:absolute;left:11571;top:4121;width:2;height:253" coordorigin="11571,4121" coordsize="0,253" path="m11571,4375l11571,4121e" filled="f" stroked="t" strokeweight=".47597pt" strokecolor="#444444">
                <v:path arrowok="t"/>
              </v:shape>
            </v:group>
            <v:group style="position:absolute;left:4950;top:4351;width:2;height:263" coordorigin="4950,4351" coordsize="2,263">
              <v:shape style="position:absolute;left:4950;top:4351;width:2;height:263" coordorigin="4950,4351" coordsize="0,263" path="m4950,4614l4950,4351e" filled="f" stroked="t" strokeweight=".951939pt" strokecolor="#646464">
                <v:path arrowok="t"/>
              </v:shape>
            </v:group>
            <v:group style="position:absolute;left:7725;top:4332;width:2;height:229" coordorigin="7725,4332" coordsize="2,229">
              <v:shape style="position:absolute;left:7725;top:4332;width:2;height:229" coordorigin="7725,4332" coordsize="0,229" path="m7725,4561l7725,4332e" filled="f" stroked="t" strokeweight=".237985pt" strokecolor="#575757">
                <v:path arrowok="t"/>
              </v:shape>
            </v:group>
            <v:group style="position:absolute;left:2397;top:4308;width:2;height:497" coordorigin="2397,4308" coordsize="2,497">
              <v:shape style="position:absolute;left:2397;top:4308;width:2;height:497" coordorigin="2397,4308" coordsize="0,497" path="m2397,4805l2397,4308e" filled="f" stroked="t" strokeweight=".951939pt" strokecolor="#606060">
                <v:path arrowok="t"/>
              </v:shape>
            </v:group>
            <v:group style="position:absolute;left:4936;top:4776;width:1504;height:2" coordorigin="4936,4776" coordsize="1504,2">
              <v:shape style="position:absolute;left:4936;top:4776;width:1504;height:2" coordorigin="4936,4776" coordsize="1504,0" path="m4936,4776l6440,4776e" filled="f" stroked="t" strokeweight=".237985pt" strokecolor="#383838">
                <v:path arrowok="t"/>
              </v:shape>
            </v:group>
            <v:group style="position:absolute;left:4950;top:4532;width:2;height:273" coordorigin="4950,4532" coordsize="2,273">
              <v:shape style="position:absolute;left:4950;top:4532;width:2;height:273" coordorigin="4950,4532" coordsize="0,273" path="m4950,4805l4950,4532e" filled="f" stroked="t" strokeweight=".47597pt" strokecolor="#484848">
                <v:path arrowok="t"/>
              </v:shape>
            </v:group>
            <v:group style="position:absolute;left:6440;top:4776;width:1290;height:2" coordorigin="6440,4776" coordsize="1290,2">
              <v:shape style="position:absolute;left:6440;top:4776;width:1290;height:2" coordorigin="6440,4776" coordsize="1290,0" path="m6440,4776l7730,4776e" filled="f" stroked="t" strokeweight=".237985pt" strokecolor="#000000">
                <v:path arrowok="t"/>
              </v:shape>
            </v:group>
            <v:group style="position:absolute;left:7725;top:4561;width:2;height:220" coordorigin="7725,4561" coordsize="2,220">
              <v:shape style="position:absolute;left:7725;top:4561;width:2;height:220" coordorigin="7725,4561" coordsize="0,220" path="m7725,4781l7725,4561e" filled="f" stroked="t" strokeweight=".237985pt" strokecolor="#000000">
                <v:path arrowok="t"/>
              </v:shape>
            </v:group>
            <v:group style="position:absolute;left:7725;top:4776;width:638;height:2" coordorigin="7725,4776" coordsize="638,2">
              <v:shape style="position:absolute;left:7725;top:4776;width:638;height:2" coordorigin="7725,4776" coordsize="638,0" path="m7725,4776l8363,4776e" filled="f" stroked="t" strokeweight=".237985pt" strokecolor="#3B3B3B">
                <v:path arrowok="t"/>
              </v:shape>
            </v:group>
            <v:group style="position:absolute;left:8363;top:4776;width:2694;height:2" coordorigin="8363,4776" coordsize="2694,2">
              <v:shape style="position:absolute;left:8363;top:4776;width:2694;height:2" coordorigin="8363,4776" coordsize="2694,0" path="m8363,4776l11057,4776e" filled="f" stroked="t" strokeweight=".237985pt" strokecolor="#000000">
                <v:path arrowok="t"/>
              </v:shape>
            </v:group>
            <v:group style="position:absolute;left:11057;top:4776;width:509;height:2" coordorigin="11057,4776" coordsize="509,2">
              <v:shape style="position:absolute;left:11057;top:4776;width:509;height:2" coordorigin="11057,4776" coordsize="509,0" path="m11057,4776l11566,4776e" filled="f" stroked="t" strokeweight=".237985pt" strokecolor="#A3A3A3">
                <v:path arrowok="t"/>
              </v:shape>
            </v:group>
            <v:group style="position:absolute;left:11576;top:4121;width:2;height:1463" coordorigin="11576,4121" coordsize="2,1463">
              <v:shape style="position:absolute;left:11576;top:4121;width:2;height:1463" coordorigin="11576,4121" coordsize="0,1463" path="m11576,5584l11576,4121e" filled="f" stroked="t" strokeweight=".713954pt" strokecolor="#646464">
                <v:path arrowok="t"/>
              </v:shape>
            </v:group>
            <v:group style="position:absolute;left:362;top:4747;width:2;height:339" coordorigin="362,4747" coordsize="2,339">
              <v:shape style="position:absolute;left:362;top:4747;width:2;height:339" coordorigin="362,4747" coordsize="0,339" path="m362,5087l362,4747e" filled="f" stroked="t" strokeweight=".47597pt" strokecolor="#1C1C1C">
                <v:path arrowok="t"/>
              </v:shape>
            </v:group>
            <v:group style="position:absolute;left:2399;top:4747;width:2;height:339" coordorigin="2399,4747" coordsize="2,339">
              <v:shape style="position:absolute;left:2399;top:4747;width:2;height:339" coordorigin="2399,4747" coordsize="0,339" path="m2399,5087l2399,4747e" filled="f" stroked="t" strokeweight=".47597pt" strokecolor="#232323">
                <v:path arrowok="t"/>
              </v:shape>
            </v:group>
            <v:group style="position:absolute;left:4950;top:4747;width:2;height:339" coordorigin="4950,4747" coordsize="2,339">
              <v:shape style="position:absolute;left:4950;top:4747;width:2;height:339" coordorigin="4950,4747" coordsize="0,339" path="m4950,5087l4950,4747e" filled="f" stroked="t" strokeweight=".47597pt" strokecolor="#343434">
                <v:path arrowok="t"/>
              </v:shape>
            </v:group>
            <v:group style="position:absolute;left:4945;top:5080;width:6635;height:2" coordorigin="4945,5080" coordsize="6635,2">
              <v:shape style="position:absolute;left:4945;top:5080;width:6635;height:2" coordorigin="4945,5080" coordsize="6635,0" path="m4945,5080l11580,5080e" filled="f" stroked="t" strokeweight=".713954pt" strokecolor="#707070">
                <v:path arrowok="t"/>
              </v:shape>
            </v:group>
            <v:group style="position:absolute;left:11576;top:4747;width:2;height:349" coordorigin="11576,4747" coordsize="2,349">
              <v:shape style="position:absolute;left:11576;top:4747;width:2;height:349" coordorigin="11576,4747" coordsize="0,349" path="m11576,5096l11576,4747e" filled="f" stroked="t" strokeweight=".47597pt" strokecolor="#4B4B4B">
                <v:path arrowok="t"/>
              </v:shape>
            </v:group>
            <v:group style="position:absolute;left:2399;top:5030;width:2;height:296" coordorigin="2399,5030" coordsize="2,296">
              <v:shape style="position:absolute;left:2399;top:5030;width:2;height:296" coordorigin="2399,5030" coordsize="0,296" path="m2399,5326l2399,5030e" filled="f" stroked="t" strokeweight=".47597pt" strokecolor="#3B3B3B">
                <v:path arrowok="t"/>
              </v:shape>
            </v:group>
            <v:group style="position:absolute;left:4945;top:5319;width:3832;height:2" coordorigin="4945,5319" coordsize="3832,2">
              <v:shape style="position:absolute;left:4945;top:5319;width:3832;height:2" coordorigin="4945,5319" coordsize="3832,0" path="m4945,5319l8777,5319e" filled="f" stroked="t" strokeweight=".713954pt" strokecolor="#646464">
                <v:path arrowok="t"/>
              </v:shape>
            </v:group>
            <v:group style="position:absolute;left:8625;top:5316;width:700;height:2" coordorigin="8625,5316" coordsize="700,2">
              <v:shape style="position:absolute;left:8625;top:5316;width:700;height:2" coordorigin="8625,5316" coordsize="700,0" path="m8625,5316l9324,5316e" filled="f" stroked="t" strokeweight=".47597pt" strokecolor="#444444">
                <v:path arrowok="t"/>
              </v:shape>
            </v:group>
            <v:group style="position:absolute;left:9267;top:5316;width:2323;height:2" coordorigin="9267,5316" coordsize="2323,2">
              <v:shape style="position:absolute;left:9267;top:5316;width:2323;height:2" coordorigin="9267,5316" coordsize="2323,0" path="m9267,5316l11590,5316e" filled="f" stroked="t" strokeweight=".713954pt" strokecolor="#676767">
                <v:path arrowok="t"/>
              </v:shape>
            </v:group>
            <v:group style="position:absolute;left:2399;top:5269;width:2;height:1798" coordorigin="2399,5269" coordsize="2,1798">
              <v:shape style="position:absolute;left:2399;top:5269;width:2;height:1798" coordorigin="2399,5269" coordsize="0,1798" path="m2399,7066l2399,5269e" filled="f" stroked="t" strokeweight=".713954pt" strokecolor="#545454">
                <v:path arrowok="t"/>
              </v:shape>
            </v:group>
            <v:group style="position:absolute;left:2389;top:5541;width:462;height:2" coordorigin="2389,5541" coordsize="462,2">
              <v:shape style="position:absolute;left:2389;top:5541;width:462;height:2" coordorigin="2389,5541" coordsize="462,0" path="m2389,5541l2851,5541e" filled="f" stroked="t" strokeweight=".951939pt" strokecolor="#606060">
                <v:path arrowok="t"/>
              </v:shape>
            </v:group>
            <v:group style="position:absolute;left:2794;top:5541;width:604;height:2" coordorigin="2794,5541" coordsize="604,2">
              <v:shape style="position:absolute;left:2794;top:5541;width:604;height:2" coordorigin="2794,5541" coordsize="604,0" path="m2794,5541l3398,5541e" filled="f" stroked="t" strokeweight=".47597pt" strokecolor="#4B4B4B">
                <v:path arrowok="t"/>
              </v:shape>
            </v:group>
            <v:group style="position:absolute;left:3270;top:5539;width:1709;height:2" coordorigin="3270,5539" coordsize="1709,2">
              <v:shape style="position:absolute;left:3270;top:5539;width:1709;height:2" coordorigin="3270,5539" coordsize="1709,0" path="m3270,5539l4979,5539e" filled="f" stroked="t" strokeweight=".713954pt" strokecolor="#606060">
                <v:path arrowok="t"/>
              </v:shape>
            </v:group>
            <v:group style="position:absolute;left:4952;top:5030;width:2;height:535" coordorigin="4952,5030" coordsize="2,535">
              <v:shape style="position:absolute;left:4952;top:5030;width:2;height:535" coordorigin="4952,5030" coordsize="0,535" path="m4952,5565l4952,5030e" filled="f" stroked="t" strokeweight=".951939pt" strokecolor="#646464">
                <v:path arrowok="t"/>
              </v:shape>
            </v:group>
            <v:group style="position:absolute;left:4907;top:5536;width:3484;height:2" coordorigin="4907,5536" coordsize="3484,2">
              <v:shape style="position:absolute;left:4907;top:5536;width:3484;height:2" coordorigin="4907,5536" coordsize="3484,0" path="m4907,5536l8391,5536e" filled="f" stroked="t" strokeweight=".47597pt" strokecolor="#606060">
                <v:path arrowok="t"/>
              </v:shape>
            </v:group>
            <v:group style="position:absolute;left:8334;top:5532;width:900;height:2" coordorigin="8334,5532" coordsize="900,2">
              <v:shape style="position:absolute;left:8334;top:5532;width:900;height:2" coordorigin="8334,5532" coordsize="900,0" path="m8334,5532l9234,5532e" filled="f" stroked="t" strokeweight=".713954pt" strokecolor="#575757">
                <v:path arrowok="t"/>
              </v:shape>
            </v:group>
            <v:group style="position:absolute;left:8977;top:5534;width:900;height:2" coordorigin="8977,5534" coordsize="900,2">
              <v:shape style="position:absolute;left:8977;top:5534;width:900;height:2" coordorigin="8977,5534" coordsize="900,0" path="m8977,5534l9876,5534e" filled="f" stroked="t" strokeweight=".951939pt" strokecolor="#6B6B6B">
                <v:path arrowok="t"/>
              </v:shape>
            </v:group>
            <v:group style="position:absolute;left:9819;top:5532;width:238;height:2" coordorigin="9819,5532" coordsize="238,2">
              <v:shape style="position:absolute;left:9819;top:5532;width:238;height:2" coordorigin="9819,5532" coordsize="238,0" path="m9819,5532l10057,5532e" filled="f" stroked="t" strokeweight=".47597pt" strokecolor="#444444">
                <v:path arrowok="t"/>
              </v:shape>
            </v:group>
            <v:group style="position:absolute;left:10000;top:5532;width:1085;height:2" coordorigin="10000,5532" coordsize="1085,2">
              <v:shape style="position:absolute;left:10000;top:5532;width:1085;height:2" coordorigin="10000,5532" coordsize="1085,0" path="m10000,5532l11085,5532e" filled="f" stroked="t" strokeweight=".713954pt" strokecolor="#606060">
                <v:path arrowok="t"/>
              </v:shape>
            </v:group>
            <v:group style="position:absolute;left:11028;top:5532;width:557;height:2" coordorigin="11028,5532" coordsize="557,2">
              <v:shape style="position:absolute;left:11028;top:5532;width:557;height:2" coordorigin="11028,5532" coordsize="557,0" path="m11028,5532l11585,5532e" filled="f" stroked="t" strokeweight=".47597pt" strokecolor="#444444">
                <v:path arrowok="t"/>
              </v:shape>
            </v:group>
            <v:group style="position:absolute;left:362;top:5771;width:500;height:2" coordorigin="362,5771" coordsize="500,2">
              <v:shape style="position:absolute;left:362;top:5771;width:500;height:2" coordorigin="362,5771" coordsize="500,0" path="m362,5771l862,5771e" filled="f" stroked="t" strokeweight=".713954pt" strokecolor="#606060">
                <v:path arrowok="t"/>
              </v:shape>
            </v:group>
            <v:group style="position:absolute;left:804;top:5768;width:804;height:2" coordorigin="804,5768" coordsize="804,2">
              <v:shape style="position:absolute;left:804;top:5768;width:804;height:2" coordorigin="804,5768" coordsize="804,0" path="m804,5768l1609,5768e" filled="f" stroked="t" strokeweight=".47597pt" strokecolor="#444444">
                <v:path arrowok="t"/>
              </v:shape>
            </v:group>
            <v:group style="position:absolute;left:1514;top:5768;width:2770;height:2" coordorigin="1514,5768" coordsize="2770,2">
              <v:shape style="position:absolute;left:1514;top:5768;width:2770;height:2" coordorigin="1514,5768" coordsize="2770,0" path="m1514,5768l4284,5768e" filled="f" stroked="t" strokeweight=".713954pt" strokecolor="#606060">
                <v:path arrowok="t"/>
              </v:shape>
            </v:group>
            <v:group style="position:absolute;left:4227;top:5766;width:186;height:2" coordorigin="4227,5766" coordsize="186,2">
              <v:shape style="position:absolute;left:4227;top:5766;width:186;height:2" coordorigin="4227,5766" coordsize="186,0" path="m4227,5766l4412,5766e" filled="f" stroked="t" strokeweight=".47597pt" strokecolor="#484848">
                <v:path arrowok="t"/>
              </v:shape>
            </v:group>
            <v:group style="position:absolute;left:4955;top:5479;width:2;height:306" coordorigin="4955,5479" coordsize="2,306">
              <v:shape style="position:absolute;left:4955;top:5479;width:2;height:306" coordorigin="4955,5479" coordsize="0,306" path="m4955,5785l4955,5479e" filled="f" stroked="t" strokeweight=".47597pt" strokecolor="#3B3B3B">
                <v:path arrowok="t"/>
              </v:shape>
            </v:group>
            <v:group style="position:absolute;left:4355;top:5763;width:5521;height:2" coordorigin="4355,5763" coordsize="5521,2">
              <v:shape style="position:absolute;left:4355;top:5763;width:5521;height:2" coordorigin="4355,5763" coordsize="5521,0" path="m4355,5763l9876,5763e" filled="f" stroked="t" strokeweight=".713954pt" strokecolor="#646464">
                <v:path arrowok="t"/>
              </v:shape>
            </v:group>
            <v:group style="position:absolute;left:9819;top:5761;width:238;height:2" coordorigin="9819,5761" coordsize="238,2">
              <v:shape style="position:absolute;left:9819;top:5761;width:238;height:2" coordorigin="9819,5761" coordsize="238,0" path="m9819,5761l10057,5761e" filled="f" stroked="t" strokeweight=".47597pt" strokecolor="#444444">
                <v:path arrowok="t"/>
              </v:shape>
            </v:group>
            <v:group style="position:absolute;left:10000;top:5761;width:1085;height:2" coordorigin="10000,5761" coordsize="1085,2">
              <v:shape style="position:absolute;left:10000;top:5761;width:1085;height:2" coordorigin="10000,5761" coordsize="1085,0" path="m10000,5761l11085,5761e" filled="f" stroked="t" strokeweight=".713954pt" strokecolor="#646464">
                <v:path arrowok="t"/>
              </v:shape>
            </v:group>
            <v:group style="position:absolute;left:11028;top:5761;width:557;height:2" coordorigin="11028,5761" coordsize="557,2">
              <v:shape style="position:absolute;left:11028;top:5761;width:557;height:2" coordorigin="11028,5761" coordsize="557,0" path="m11028,5761l11585,5761e" filled="f" stroked="t" strokeweight=".47597pt" strokecolor="#484848">
                <v:path arrowok="t"/>
              </v:shape>
            </v:group>
            <v:group style="position:absolute;left:11578;top:5479;width:2;height:306" coordorigin="11578,5479" coordsize="2,306">
              <v:shape style="position:absolute;left:11578;top:5479;width:2;height:306" coordorigin="11578,5479" coordsize="0,306" path="m11578,5785l11578,5479e" filled="f" stroked="t" strokeweight=".47597pt" strokecolor="#575757">
                <v:path arrowok="t"/>
              </v:shape>
            </v:group>
            <v:group style="position:absolute;left:371;top:5713;width:2;height:9069" coordorigin="371,5713" coordsize="2,9069">
              <v:shape style="position:absolute;left:371;top:5713;width:2;height:9069" coordorigin="371,5713" coordsize="0,9069" path="m371,14783l371,5713e" filled="f" stroked="t" strokeweight=".47597pt" strokecolor="#4F4F4F">
                <v:path arrowok="t"/>
              </v:shape>
            </v:group>
            <v:group style="position:absolute;left:4960;top:5713;width:2;height:325" coordorigin="4960,5713" coordsize="2,325">
              <v:shape style="position:absolute;left:4960;top:5713;width:2;height:325" coordorigin="4960,5713" coordsize="0,325" path="m4960,6038l4960,5713e" filled="f" stroked="t" strokeweight=".713954pt" strokecolor="#4B4B4B">
                <v:path arrowok="t"/>
              </v:shape>
            </v:group>
            <v:group style="position:absolute;left:7725;top:5742;width:2;height:268" coordorigin="7725,5742" coordsize="2,268">
              <v:shape style="position:absolute;left:7725;top:5742;width:2;height:268" coordorigin="7725,5742" coordsize="0,268" path="m7725,6010l7725,5742e" filled="f" stroked="t" strokeweight=".237985pt" strokecolor="#747474">
                <v:path arrowok="t"/>
              </v:shape>
            </v:group>
            <v:group style="position:absolute;left:11585;top:4121;width:2;height:5355" coordorigin="11585,4121" coordsize="2,5355">
              <v:shape style="position:absolute;left:11585;top:4121;width:2;height:5355" coordorigin="11585,4121" coordsize="0,5355" path="m11585,9476l11585,4121e" filled="f" stroked="t" strokeweight=".713954pt" strokecolor="#646464">
                <v:path arrowok="t"/>
              </v:shape>
            </v:group>
            <v:group style="position:absolute;left:7725;top:6010;width:2;height:167" coordorigin="7725,6010" coordsize="2,167">
              <v:shape style="position:absolute;left:7725;top:6010;width:2;height:167" coordorigin="7725,6010" coordsize="0,167" path="m7725,6177l7725,6010e" filled="f" stroked="t" strokeweight=".237985pt" strokecolor="#000000">
                <v:path arrowok="t"/>
              </v:shape>
            </v:group>
            <v:group style="position:absolute;left:4907;top:6191;width:338;height:2" coordorigin="4907,6191" coordsize="338,2">
              <v:shape style="position:absolute;left:4907;top:6191;width:338;height:2" coordorigin="4907,6191" coordsize="338,0" path="m4907,6191l5245,6191e" filled="f" stroked="t" strokeweight=".47597pt" strokecolor="#3B3B3B">
                <v:path arrowok="t"/>
              </v:shape>
            </v:group>
            <v:group style="position:absolute;left:6411;top:6191;width:438;height:2" coordorigin="6411,6191" coordsize="438,2">
              <v:shape style="position:absolute;left:6411;top:6191;width:438;height:2" coordorigin="6411,6191" coordsize="438,0" path="m6411,6191l6849,6191e" filled="f" stroked="t" strokeweight=".47597pt" strokecolor="#3F3F3F">
                <v:path arrowok="t"/>
              </v:shape>
            </v:group>
            <v:group style="position:absolute;left:6925;top:6191;width:528;height:2" coordorigin="6925,6191" coordsize="528,2">
              <v:shape style="position:absolute;left:6925;top:6191;width:528;height:2" coordorigin="6925,6191" coordsize="528,0" path="m6925,6191l7454,6191e" filled="f" stroked="t" strokeweight=".951939pt" strokecolor="#747474">
                <v:path arrowok="t"/>
              </v:shape>
            </v:group>
            <v:group style="position:absolute;left:2394;top:6189;width:6840;height:2" coordorigin="2394,6189" coordsize="6840,2">
              <v:shape style="position:absolute;left:2394;top:6189;width:6840;height:2" coordorigin="2394,6189" coordsize="6840,0" path="m2394,6189l9234,6189e" filled="f" stroked="t" strokeweight=".713954pt" strokecolor="#5B5B5B">
                <v:path arrowok="t"/>
              </v:shape>
            </v:group>
            <v:group style="position:absolute;left:9177;top:6186;width:148;height:2" coordorigin="9177,6186" coordsize="148,2">
              <v:shape style="position:absolute;left:9177;top:6186;width:148;height:2" coordorigin="9177,6186" coordsize="148,0" path="m9177,6186l9324,6186e" filled="f" stroked="t" strokeweight=".47597pt" strokecolor="#575757">
                <v:path arrowok="t"/>
              </v:shape>
            </v:group>
            <v:group style="position:absolute;left:9267;top:6186;width:2327;height:2" coordorigin="9267,6186" coordsize="2327,2">
              <v:shape style="position:absolute;left:9267;top:6186;width:2327;height:2" coordorigin="9267,6186" coordsize="2327,0" path="m9267,6186l11595,6186e" filled="f" stroked="t" strokeweight=".713954pt" strokecolor="#646464">
                <v:path arrowok="t"/>
              </v:shape>
            </v:group>
            <v:group style="position:absolute;left:2394;top:6409;width:2585;height:2" coordorigin="2394,6409" coordsize="2585,2">
              <v:shape style="position:absolute;left:2394;top:6409;width:2585;height:2" coordorigin="2394,6409" coordsize="2585,0" path="m2394,6409l4979,6409e" filled="f" stroked="t" strokeweight=".713954pt" strokecolor="#545454">
                <v:path arrowok="t"/>
              </v:shape>
            </v:group>
            <v:group style="position:absolute;left:4957;top:5919;width:2;height:497" coordorigin="4957,5919" coordsize="2,497">
              <v:shape style="position:absolute;left:4957;top:5919;width:2;height:497" coordorigin="4957,5919" coordsize="0,497" path="m4957,6416l4957,5919e" filled="f" stroked="t" strokeweight=".951939pt" strokecolor="#676767">
                <v:path arrowok="t"/>
              </v:shape>
            </v:group>
            <v:group style="position:absolute;left:4817;top:6409;width:2199;height:2" coordorigin="4817,6409" coordsize="2199,2">
              <v:shape style="position:absolute;left:4817;top:6409;width:2199;height:2" coordorigin="4817,6409" coordsize="2199,0" path="m4817,6409l7016,6409e" filled="f" stroked="t" strokeweight=".713954pt" strokecolor="#676767">
                <v:path arrowok="t"/>
              </v:shape>
            </v:group>
            <v:group style="position:absolute;left:6959;top:6406;width:476;height:2" coordorigin="6959,6406" coordsize="476,2">
              <v:shape style="position:absolute;left:6959;top:6406;width:476;height:2" coordorigin="6959,6406" coordsize="476,0" path="m6959,6406l7435,6406e" filled="f" stroked="t" strokeweight=".47597pt" strokecolor="#575757">
                <v:path arrowok="t"/>
              </v:shape>
            </v:group>
            <v:group style="position:absolute;left:7378;top:6404;width:2499;height:2" coordorigin="7378,6404" coordsize="2499,2">
              <v:shape style="position:absolute;left:7378;top:6404;width:2499;height:2" coordorigin="7378,6404" coordsize="2499,0" path="m7378,6404l9876,6404e" filled="f" stroked="t" strokeweight=".713954pt" strokecolor="#676767">
                <v:path arrowok="t"/>
              </v:shape>
            </v:group>
            <v:group style="position:absolute;left:7725;top:6163;width:2;height:229" coordorigin="7725,6163" coordsize="2,229">
              <v:shape style="position:absolute;left:7725;top:6163;width:2;height:229" coordorigin="7725,6163" coordsize="0,229" path="m7725,6392l7725,6163e" filled="f" stroked="t" strokeweight=".237985pt" strokecolor="#575757">
                <v:path arrowok="t"/>
              </v:shape>
            </v:group>
            <v:group style="position:absolute;left:9819;top:6402;width:238;height:2" coordorigin="9819,6402" coordsize="238,2">
              <v:shape style="position:absolute;left:9819;top:6402;width:238;height:2" coordorigin="9819,6402" coordsize="238,0" path="m9819,6402l10057,6402e" filled="f" stroked="t" strokeweight=".47597pt" strokecolor="#484848">
                <v:path arrowok="t"/>
              </v:shape>
            </v:group>
            <v:group style="position:absolute;left:10000;top:6399;width:1594;height:2" coordorigin="10000,6399" coordsize="1594,2">
              <v:shape style="position:absolute;left:10000;top:6399;width:1594;height:2" coordorigin="10000,6399" coordsize="1594,0" path="m10000,6399l11595,6399e" filled="f" stroked="t" strokeweight=".713954pt" strokecolor="#6B6B6B">
                <v:path arrowok="t"/>
              </v:shape>
            </v:group>
            <v:group style="position:absolute;left:357;top:6629;width:1252;height:2" coordorigin="357,6629" coordsize="1252,2">
              <v:shape style="position:absolute;left:357;top:6629;width:1252;height:2" coordorigin="357,6629" coordsize="1252,0" path="m357,6629l1609,6629e" filled="f" stroked="t" strokeweight=".47597pt" strokecolor="#3F3F3F">
                <v:path arrowok="t"/>
              </v:shape>
            </v:group>
            <v:group style="position:absolute;left:1552;top:6629;width:852;height:2" coordorigin="1552,6629" coordsize="852,2">
              <v:shape style="position:absolute;left:1552;top:6629;width:852;height:2" coordorigin="1552,6629" coordsize="852,0" path="m1552,6629l2404,6629e" filled="f" stroked="t" strokeweight=".951939pt" strokecolor="#646464">
                <v:path arrowok="t"/>
              </v:shape>
            </v:group>
            <v:group style="position:absolute;left:2342;top:6629;width:2070;height:2" coordorigin="2342,6629" coordsize="2070,2">
              <v:shape style="position:absolute;left:2342;top:6629;width:2070;height:2" coordorigin="2342,6629" coordsize="2070,0" path="m2342,6629l4412,6629e" filled="f" stroked="t" strokeweight=".713954pt" strokecolor="#4F4F4F">
                <v:path arrowok="t"/>
              </v:shape>
            </v:group>
            <v:group style="position:absolute;left:4355;top:6629;width:2661;height:2" coordorigin="4355,6629" coordsize="2661,2">
              <v:shape style="position:absolute;left:4355;top:6629;width:2661;height:2" coordorigin="4355,6629" coordsize="2661,0" path="m4355,6629l7016,6629e" filled="f" stroked="t" strokeweight=".713954pt" strokecolor="#676767">
                <v:path arrowok="t"/>
              </v:shape>
            </v:group>
            <v:group style="position:absolute;left:6959;top:6626;width:476;height:2" coordorigin="6959,6626" coordsize="476,2">
              <v:shape style="position:absolute;left:6959;top:6626;width:476;height:2" coordorigin="6959,6626" coordsize="476,0" path="m6959,6626l7435,6626e" filled="f" stroked="t" strokeweight=".47597pt" strokecolor="#484848">
                <v:path arrowok="t"/>
              </v:shape>
            </v:group>
            <v:group style="position:absolute;left:7378;top:6624;width:2499;height:2" coordorigin="7378,6624" coordsize="2499,2">
              <v:shape style="position:absolute;left:7378;top:6624;width:2499;height:2" coordorigin="7378,6624" coordsize="2499,0" path="m7378,6624l9876,6624e" filled="f" stroked="t" strokeweight=".713954pt" strokecolor="#676767">
                <v:path arrowok="t"/>
              </v:shape>
            </v:group>
            <v:group style="position:absolute;left:9819;top:6622;width:238;height:2" coordorigin="9819,6622" coordsize="238,2">
              <v:shape style="position:absolute;left:9819;top:6622;width:238;height:2" coordorigin="9819,6622" coordsize="238,0" path="m9819,6622l10057,6622e" filled="f" stroked="t" strokeweight=".47597pt" strokecolor="#575757">
                <v:path arrowok="t"/>
              </v:shape>
            </v:group>
            <v:group style="position:absolute;left:10000;top:6619;width:1594;height:2" coordorigin="10000,6619" coordsize="1594,2">
              <v:shape style="position:absolute;left:10000;top:6619;width:1594;height:2" coordorigin="10000,6619" coordsize="1594,0" path="m10000,6619l11595,6619e" filled="f" stroked="t" strokeweight=".951939pt" strokecolor="#6B6B6B">
                <v:path arrowok="t"/>
              </v:shape>
            </v:group>
            <v:group style="position:absolute;left:11585;top:6349;width:2;height:292" coordorigin="11585,6349" coordsize="2,292">
              <v:shape style="position:absolute;left:11585;top:6349;width:2;height:292" coordorigin="11585,6349" coordsize="0,292" path="m11585,6641l11585,6349e" filled="f" stroked="t" strokeweight=".47597pt" strokecolor="#484848">
                <v:path arrowok="t"/>
              </v:shape>
            </v:group>
            <v:group style="position:absolute;left:362;top:7049;width:8387;height:2" coordorigin="362,7049" coordsize="8387,2">
              <v:shape style="position:absolute;left:362;top:7049;width:8387;height:2" coordorigin="362,7049" coordsize="8387,0" path="m362,7049l8748,7049e" filled="f" stroked="t" strokeweight=".713954pt" strokecolor="#606060">
                <v:path arrowok="t"/>
              </v:shape>
            </v:group>
            <v:group style="position:absolute;left:8625;top:7047;width:700;height:2" coordorigin="8625,7047" coordsize="700,2">
              <v:shape style="position:absolute;left:8625;top:7047;width:700;height:2" coordorigin="8625,7047" coordsize="700,0" path="m8625,7047l9324,7047e" filled="f" stroked="t" strokeweight=".47597pt" strokecolor="#444444">
                <v:path arrowok="t"/>
              </v:shape>
            </v:group>
            <v:group style="position:absolute;left:9267;top:7047;width:2327;height:2" coordorigin="9267,7047" coordsize="2327,2">
              <v:shape style="position:absolute;left:9267;top:7047;width:2327;height:2" coordorigin="9267,7047" coordsize="2327,0" path="m9267,7047l11595,7047e" filled="f" stroked="t" strokeweight=".713954pt" strokecolor="#606060">
                <v:path arrowok="t"/>
              </v:shape>
            </v:group>
            <v:group style="position:absolute;left:2401;top:6994;width:2;height:292" coordorigin="2401,6994" coordsize="2,292">
              <v:shape style="position:absolute;left:2401;top:6994;width:2;height:292" coordorigin="2401,6994" coordsize="0,292" path="m2401,7286l2401,6994e" filled="f" stroked="t" strokeweight=".237985pt" strokecolor="#383838">
                <v:path arrowok="t"/>
              </v:shape>
            </v:group>
            <v:group style="position:absolute;left:4960;top:7047;width:2;height:459" coordorigin="4960,7047" coordsize="2,459">
              <v:shape style="position:absolute;left:4960;top:7047;width:2;height:459" coordorigin="4960,7047" coordsize="0,459" path="m4960,7506l4960,7047e" filled="f" stroked="t" strokeweight=".951939pt" strokecolor="#646464">
                <v:path arrowok="t"/>
              </v:shape>
            </v:group>
            <v:group style="position:absolute;left:4950;top:7272;width:2803;height:2" coordorigin="4950,7272" coordsize="2803,2">
              <v:shape style="position:absolute;left:4950;top:7272;width:2803;height:2" coordorigin="4950,7272" coordsize="2803,0" path="m4950,7272l7754,7272e" filled="f" stroked="t" strokeweight=".47597pt" strokecolor="#5B5B5B">
                <v:path arrowok="t"/>
              </v:shape>
            </v:group>
            <v:group style="position:absolute;left:7696;top:7272;width:695;height:2" coordorigin="7696,7272" coordsize="695,2">
              <v:shape style="position:absolute;left:7696;top:7272;width:695;height:2" coordorigin="7696,7272" coordsize="695,0" path="m7696,7272l8391,7272e" filled="f" stroked="t" strokeweight=".47597pt" strokecolor="#484848">
                <v:path arrowok="t"/>
              </v:shape>
            </v:group>
            <v:group style="position:absolute;left:8206;top:7269;width:1028;height:2" coordorigin="8206,7269" coordsize="1028,2">
              <v:shape style="position:absolute;left:8206;top:7269;width:1028;height:2" coordorigin="8206,7269" coordsize="1028,0" path="m8206,7269l9234,7269e" filled="f" stroked="t" strokeweight=".951939pt" strokecolor="#606060">
                <v:path arrowok="t"/>
              </v:shape>
            </v:group>
            <v:group style="position:absolute;left:9177;top:7267;width:148;height:2" coordorigin="9177,7267" coordsize="148,2">
              <v:shape style="position:absolute;left:9177;top:7267;width:148;height:2" coordorigin="9177,7267" coordsize="148,0" path="m9177,7267l9324,7267e" filled="f" stroked="t" strokeweight=".47597pt" strokecolor="#444444">
                <v:path arrowok="t"/>
              </v:shape>
            </v:group>
            <v:group style="position:absolute;left:9267;top:7267;width:2327;height:2" coordorigin="9267,7267" coordsize="2327,2">
              <v:shape style="position:absolute;left:9267;top:7267;width:2327;height:2" coordorigin="9267,7267" coordsize="2327,0" path="m9267,7267l11595,7267e" filled="f" stroked="t" strokeweight=".713954pt" strokecolor="#676767">
                <v:path arrowok="t"/>
              </v:shape>
            </v:group>
            <v:group style="position:absolute;left:366;top:7229;width:2;height:263" coordorigin="366,7229" coordsize="2,263">
              <v:shape style="position:absolute;left:366;top:7229;width:2;height:263" coordorigin="366,7229" coordsize="0,263" path="m366,7492l366,7229e" filled="f" stroked="t" strokeweight=".47597pt" strokecolor="#2B2B2B">
                <v:path arrowok="t"/>
              </v:shape>
            </v:group>
            <v:group style="position:absolute;left:2401;top:7229;width:2;height:263" coordorigin="2401,7229" coordsize="2,263">
              <v:shape style="position:absolute;left:2401;top:7229;width:2;height:263" coordorigin="2401,7229" coordsize="0,263" path="m2401,7492l2401,7229e" filled="f" stroked="t" strokeweight=".237985pt" strokecolor="#181818">
                <v:path arrowok="t"/>
              </v:shape>
            </v:group>
            <v:group style="position:absolute;left:4955;top:7492;width:852;height:2" coordorigin="4955,7492" coordsize="852,2">
              <v:shape style="position:absolute;left:4955;top:7492;width:852;height:2" coordorigin="4955,7492" coordsize="852,0" path="m4955,7492l5807,7492e" filled="f" stroked="t" strokeweight=".713954pt" strokecolor="#6B6B6B">
                <v:path arrowok="t"/>
              </v:shape>
            </v:group>
            <v:group style="position:absolute;left:5702;top:7487;width:2051;height:2" coordorigin="5702,7487" coordsize="2051,2">
              <v:shape style="position:absolute;left:5702;top:7487;width:2051;height:2" coordorigin="5702,7487" coordsize="2051,0" path="m5702,7487l7754,7487e" filled="f" stroked="t" strokeweight=".713954pt" strokecolor="#575757">
                <v:path arrowok="t"/>
              </v:shape>
            </v:group>
            <v:group style="position:absolute;left:7696;top:7487;width:695;height:2" coordorigin="7696,7487" coordsize="695,2">
              <v:shape style="position:absolute;left:7696;top:7487;width:695;height:2" coordorigin="7696,7487" coordsize="695,0" path="m7696,7487l8391,7487e" filled="f" stroked="t" strokeweight=".951939pt" strokecolor="#676767">
                <v:path arrowok="t"/>
              </v:shape>
            </v:group>
            <v:group style="position:absolute;left:8334;top:7487;width:990;height:2" coordorigin="8334,7487" coordsize="990,2">
              <v:shape style="position:absolute;left:8334;top:7487;width:990;height:2" coordorigin="8334,7487" coordsize="990,0" path="m8334,7487l9324,7487e" filled="f" stroked="t" strokeweight=".47597pt" strokecolor="#5B5B5B">
                <v:path arrowok="t"/>
              </v:shape>
            </v:group>
            <v:group style="position:absolute;left:9215;top:7485;width:1913;height:2" coordorigin="9215,7485" coordsize="1913,2">
              <v:shape style="position:absolute;left:9215;top:7485;width:1913;height:2" coordorigin="9215,7485" coordsize="1913,0" path="m9215,7485l11128,7485e" filled="f" stroked="t" strokeweight=".951939pt" strokecolor="#676767">
                <v:path arrowok="t"/>
              </v:shape>
            </v:group>
            <v:group style="position:absolute;left:11028;top:7482;width:566;height:2" coordorigin="11028,7482" coordsize="566,2">
              <v:shape style="position:absolute;left:11028;top:7482;width:566;height:2" coordorigin="11028,7482" coordsize="566,0" path="m11028,7482l11595,7482e" filled="f" stroked="t" strokeweight=".47597pt" strokecolor="#4F4F4F">
                <v:path arrowok="t"/>
              </v:shape>
            </v:group>
            <v:group style="position:absolute;left:362;top:7707;width:800;height:2" coordorigin="362,7707" coordsize="800,2">
              <v:shape style="position:absolute;left:362;top:7707;width:800;height:2" coordorigin="362,7707" coordsize="800,0" path="m362,7707l1161,7707e" filled="f" stroked="t" strokeweight=".47597pt" strokecolor="#3B3B3B">
                <v:path arrowok="t"/>
              </v:shape>
            </v:group>
            <v:group style="position:absolute;left:386;top:7707;width:1223;height:2" coordorigin="386,7707" coordsize="1223,2">
              <v:shape style="position:absolute;left:386;top:7707;width:1223;height:2" coordorigin="386,7707" coordsize="1223,0" path="m386,7707l1609,7707e" filled="f" stroked="t" strokeweight=".713954pt" strokecolor="#4F4F4F">
                <v:path arrowok="t"/>
              </v:shape>
            </v:group>
            <v:group style="position:absolute;left:1352;top:7707;width:1052;height:2" coordorigin="1352,7707" coordsize="1052,2">
              <v:shape style="position:absolute;left:1352;top:7707;width:1052;height:2" coordorigin="1352,7707" coordsize="1052,0" path="m1352,7707l2404,7707e" filled="f" stroked="t" strokeweight=".713954pt" strokecolor="#646464">
                <v:path arrowok="t"/>
              </v:shape>
            </v:group>
            <v:group style="position:absolute;left:2401;top:7434;width:2;height:316" coordorigin="2401,7434" coordsize="2,316">
              <v:shape style="position:absolute;left:2401;top:7434;width:2;height:316" coordorigin="2401,7434" coordsize="0,316" path="m2401,7750l2401,7434e" filled="f" stroked="t" strokeweight=".237985pt" strokecolor="#2F2F2F">
                <v:path arrowok="t"/>
              </v:shape>
            </v:group>
            <v:group style="position:absolute;left:2342;top:7707;width:509;height:2" coordorigin="2342,7707" coordsize="509,2">
              <v:shape style="position:absolute;left:2342;top:7707;width:509;height:2" coordorigin="2342,7707" coordsize="509,0" path="m2342,7707l2851,7707e" filled="f" stroked="t" strokeweight=".47597pt" strokecolor="#3B3B3B">
                <v:path arrowok="t"/>
              </v:shape>
            </v:group>
            <v:group style="position:absolute;left:2794;top:7707;width:966;height:2" coordorigin="2794,7707" coordsize="966,2">
              <v:shape style="position:absolute;left:2794;top:7707;width:966;height:2" coordorigin="2794,7707" coordsize="966,0" path="m2794,7707l3760,7707e" filled="f" stroked="t" strokeweight=".713954pt" strokecolor="#5B5B5B">
                <v:path arrowok="t"/>
              </v:shape>
            </v:group>
            <v:group style="position:absolute;left:3703;top:7707;width:709;height:2" coordorigin="3703,7707" coordsize="709,2">
              <v:shape style="position:absolute;left:3703;top:7707;width:709;height:2" coordorigin="3703,7707" coordsize="709,0" path="m3703,7707l4412,7707e" filled="f" stroked="t" strokeweight=".47597pt" strokecolor="#383838">
                <v:path arrowok="t"/>
              </v:shape>
            </v:group>
            <v:group style="position:absolute;left:4967;top:7420;width:2;height:296" coordorigin="4967,7420" coordsize="2,296">
              <v:shape style="position:absolute;left:4967;top:7420;width:2;height:296" coordorigin="4967,7420" coordsize="0,296" path="m4967,7716l4967,7420e" filled="f" stroked="t" strokeweight=".951939pt" strokecolor="#4F4F4F">
                <v:path arrowok="t"/>
              </v:shape>
            </v:group>
            <v:group style="position:absolute;left:4355;top:7704;width:3479;height:2" coordorigin="4355,7704" coordsize="3479,2">
              <v:shape style="position:absolute;left:4355;top:7704;width:3479;height:2" coordorigin="4355,7704" coordsize="3479,0" path="m4355,7704l7834,7704e" filled="f" stroked="t" strokeweight=".713954pt" strokecolor="#676767">
                <v:path arrowok="t"/>
              </v:shape>
            </v:group>
            <v:group style="position:absolute;left:7696;top:7702;width:695;height:2" coordorigin="7696,7702" coordsize="695,2">
              <v:shape style="position:absolute;left:7696;top:7702;width:695;height:2" coordorigin="7696,7702" coordsize="695,0" path="m7696,7702l8391,7702e" filled="f" stroked="t" strokeweight=".47597pt" strokecolor="#4F4F4F">
                <v:path arrowok="t"/>
              </v:shape>
            </v:group>
            <v:group style="position:absolute;left:8334;top:7702;width:1066;height:2" coordorigin="8334,7702" coordsize="1066,2">
              <v:shape style="position:absolute;left:8334;top:7702;width:1066;height:2" coordorigin="8334,7702" coordsize="1066,0" path="m8334,7702l9400,7702e" filled="f" stroked="t" strokeweight=".951939pt" strokecolor="#676767">
                <v:path arrowok="t"/>
              </v:shape>
            </v:group>
            <v:group style="position:absolute;left:9267;top:7700;width:790;height:2" coordorigin="9267,7700" coordsize="790,2">
              <v:shape style="position:absolute;left:9267;top:7700;width:790;height:2" coordorigin="9267,7700" coordsize="790,0" path="m9267,7700l10057,7700e" filled="f" stroked="t" strokeweight=".47597pt" strokecolor="#4F4F4F">
                <v:path arrowok="t"/>
              </v:shape>
            </v:group>
            <v:group style="position:absolute;left:9938;top:7700;width:1656;height:2" coordorigin="9938,7700" coordsize="1656,2">
              <v:shape style="position:absolute;left:9938;top:7700;width:1656;height:2" coordorigin="9938,7700" coordsize="1656,0" path="m9938,7700l11595,7700e" filled="f" stroked="t" strokeweight=".951939pt" strokecolor="#707070">
                <v:path arrowok="t"/>
              </v:shape>
            </v:group>
            <v:group style="position:absolute;left:2401;top:7678;width:2;height:497" coordorigin="2401,7678" coordsize="2,497">
              <v:shape style="position:absolute;left:2401;top:7678;width:2;height:497" coordorigin="2401,7678" coordsize="0,497" path="m2401,8175l2401,7678e" filled="f" stroked="t" strokeweight=".713954pt" strokecolor="#646464">
                <v:path arrowok="t"/>
              </v:shape>
            </v:group>
            <v:group style="position:absolute;left:362;top:8520;width:800;height:2" coordorigin="362,8520" coordsize="800,2">
              <v:shape style="position:absolute;left:362;top:8520;width:800;height:2" coordorigin="362,8520" coordsize="800,0" path="m362,8520l1161,8520e" filled="f" stroked="t" strokeweight=".47597pt" strokecolor="#484848">
                <v:path arrowok="t"/>
              </v:shape>
            </v:group>
            <v:group style="position:absolute;left:2370;top:8147;width:2;height:363" coordorigin="2370,8147" coordsize="2,363">
              <v:shape style="position:absolute;left:2370;top:8147;width:2;height:363" coordorigin="2370,8147" coordsize="0,363" path="m2370,8510l2370,8147e" filled="f" stroked="t" strokeweight=".237985pt" strokecolor="#000000">
                <v:path arrowok="t"/>
              </v:shape>
            </v:group>
            <v:group style="position:absolute;left:390;top:8520;width:10695;height:2" coordorigin="390,8520" coordsize="10695,2">
              <v:shape style="position:absolute;left:390;top:8520;width:10695;height:2" coordorigin="390,8520" coordsize="10695,0" path="m390,8520l11085,8520e" filled="f" stroked="t" strokeweight=".713954pt" strokecolor="#5B5B5B">
                <v:path arrowok="t"/>
              </v:shape>
            </v:group>
            <v:group style="position:absolute;left:10981;top:8510;width:614;height:2" coordorigin="10981,8510" coordsize="614,2">
              <v:shape style="position:absolute;left:10981;top:8510;width:614;height:2" coordorigin="10981,8510" coordsize="614,0" path="m10981,8510l11595,8510e" filled="f" stroked="t" strokeweight=".951939pt" strokecolor="#707070">
                <v:path arrowok="t"/>
              </v:shape>
            </v:group>
            <v:group style="position:absolute;left:2401;top:8505;width:2;height:268" coordorigin="2401,8505" coordsize="2,268">
              <v:shape style="position:absolute;left:2401;top:8505;width:2;height:268" coordorigin="2401,8505" coordsize="0,268" path="m2401,8773l2401,8505e" filled="f" stroked="t" strokeweight=".237985pt" strokecolor="#444444">
                <v:path arrowok="t"/>
              </v:shape>
            </v:group>
            <v:group style="position:absolute;left:2401;top:8716;width:2;height:535" coordorigin="2401,8716" coordsize="2,535">
              <v:shape style="position:absolute;left:2401;top:8716;width:2;height:535" coordorigin="2401,8716" coordsize="0,535" path="m2401,9251l2401,8716e" filled="f" stroked="t" strokeweight=".237985pt" strokecolor="#646464">
                <v:path arrowok="t"/>
              </v:shape>
            </v:group>
            <v:group style="position:absolute;left:366;top:9404;width:9510;height:2" coordorigin="366,9404" coordsize="9510,2">
              <v:shape style="position:absolute;left:366;top:9404;width:9510;height:2" coordorigin="366,9404" coordsize="9510,0" path="m366,9404l9876,9404e" filled="f" stroked="t" strokeweight=".713954pt" strokecolor="#606060">
                <v:path arrowok="t"/>
              </v:shape>
            </v:group>
            <v:group style="position:absolute;left:9819;top:9394;width:238;height:2" coordorigin="9819,9394" coordsize="238,2">
              <v:shape style="position:absolute;left:9819;top:9394;width:238;height:2" coordorigin="9819,9394" coordsize="238,0" path="m9819,9394l10057,9394e" filled="f" stroked="t" strokeweight=".47597pt" strokecolor="#3F3F3F">
                <v:path arrowok="t"/>
              </v:shape>
            </v:group>
            <v:group style="position:absolute;left:10000;top:9394;width:1085;height:2" coordorigin="10000,9394" coordsize="1085,2">
              <v:shape style="position:absolute;left:10000;top:9394;width:1085;height:2" coordorigin="10000,9394" coordsize="1085,0" path="m10000,9394l11085,9394e" filled="f" stroked="t" strokeweight=".713954pt" strokecolor="#646464">
                <v:path arrowok="t"/>
              </v:shape>
            </v:group>
            <v:group style="position:absolute;left:11028;top:9394;width:566;height:2" coordorigin="11028,9394" coordsize="566,2">
              <v:shape style="position:absolute;left:11028;top:9394;width:566;height:2" coordorigin="11028,9394" coordsize="566,0" path="m11028,9394l11595,9394e" filled="f" stroked="t" strokeweight=".47597pt" strokecolor="#4F4F4F">
                <v:path arrowok="t"/>
              </v:shape>
            </v:group>
            <v:group style="position:absolute;left:2370;top:9380;width:2;height:349" coordorigin="2370,9380" coordsize="2,349">
              <v:shape style="position:absolute;left:2370;top:9380;width:2;height:349" coordorigin="2370,9380" coordsize="0,349" path="m2370,9729l2370,9380e" filled="f" stroked="t" strokeweight=".237985pt" strokecolor="#646464">
                <v:path arrowok="t"/>
              </v:shape>
            </v:group>
            <v:group style="position:absolute;left:3341;top:9741;width:738;height:2" coordorigin="3341,9741" coordsize="738,2">
              <v:shape style="position:absolute;left:3341;top:9741;width:738;height:2" coordorigin="3341,9741" coordsize="738,0" path="m3341,9741l4079,9741e" filled="f" stroked="t" strokeweight=".47597pt" strokecolor="#4F4F4F">
                <v:path arrowok="t"/>
              </v:shape>
            </v:group>
            <v:group style="position:absolute;left:4003;top:9739;width:695;height:2" coordorigin="4003,9739" coordsize="695,2">
              <v:shape style="position:absolute;left:4003;top:9739;width:695;height:2" coordorigin="4003,9739" coordsize="695,0" path="m4003,9739l4698,9739e" filled="f" stroked="t" strokeweight=".951939pt" strokecolor="#676767">
                <v:path arrowok="t"/>
              </v:shape>
            </v:group>
            <v:group style="position:absolute;left:4912;top:9739;width:376;height:2" coordorigin="4912,9739" coordsize="376,2">
              <v:shape style="position:absolute;left:4912;top:9739;width:376;height:2" coordorigin="4912,9739" coordsize="376,0" path="m4912,9739l5288,9739e" filled="f" stroked="t" strokeweight=".47597pt" strokecolor="#484848">
                <v:path arrowok="t"/>
              </v:shape>
            </v:group>
            <v:group style="position:absolute;left:8625;top:9734;width:700;height:2" coordorigin="8625,9734" coordsize="700,2">
              <v:shape style="position:absolute;left:8625;top:9734;width:700;height:2" coordorigin="8625,9734" coordsize="700,0" path="m8625,9734l9324,9734e" filled="f" stroked="t" strokeweight=".47597pt" strokecolor="#383838">
                <v:path arrowok="t"/>
              </v:shape>
            </v:group>
            <v:group style="position:absolute;left:366;top:9736;width:11219;height:2" coordorigin="366,9736" coordsize="11219,2">
              <v:shape style="position:absolute;left:366;top:9736;width:11219;height:2" coordorigin="366,9736" coordsize="11219,0" path="m366,9736l11585,9736e" filled="f" stroked="t" strokeweight=".713954pt" strokecolor="#5B5B5B">
                <v:path arrowok="t"/>
              </v:shape>
            </v:group>
            <v:group style="position:absolute;left:11028;top:9729;width:566;height:2" coordorigin="11028,9729" coordsize="566,2">
              <v:shape style="position:absolute;left:11028;top:9729;width:566;height:2" coordorigin="11028,9729" coordsize="566,0" path="m11028,9729l11595,9729e" filled="f" stroked="t" strokeweight=".47597pt" strokecolor="#575757">
                <v:path arrowok="t"/>
              </v:shape>
            </v:group>
            <v:group style="position:absolute;left:11592;top:8883;width:2;height:1358" coordorigin="11592,8883" coordsize="2,1358">
              <v:shape style="position:absolute;left:11592;top:8883;width:2;height:1358" coordorigin="11592,8883" coordsize="0,1358" path="m11592,10241l11592,8883e" filled="f" stroked="t" strokeweight=".713954pt" strokecolor="#646464">
                <v:path arrowok="t"/>
              </v:shape>
            </v:group>
            <v:group style="position:absolute;left:366;top:9975;width:1242;height:2" coordorigin="366,9975" coordsize="1242,2">
              <v:shape style="position:absolute;left:366;top:9975;width:1242;height:2" coordorigin="366,9975" coordsize="1242,0" path="m366,9975l1609,9975e" filled="f" stroked="t" strokeweight=".47597pt" strokecolor="#4F4F4F">
                <v:path arrowok="t"/>
              </v:shape>
            </v:group>
            <v:group style="position:absolute;left:374;top:9686;width:2;height:306" coordorigin="374,9686" coordsize="2,306">
              <v:shape style="position:absolute;left:374;top:9686;width:2;height:306" coordorigin="374,9686" coordsize="0,306" path="m374,9992l374,9686e" filled="f" stroked="t" strokeweight=".47597pt" strokecolor="#383838">
                <v:path arrowok="t"/>
              </v:shape>
            </v:group>
            <v:group style="position:absolute;left:1552;top:9975;width:1299;height:2" coordorigin="1552,9975" coordsize="1299,2">
              <v:shape style="position:absolute;left:1552;top:9975;width:1299;height:2" coordorigin="1552,9975" coordsize="1299,0" path="m1552,9975l2851,9975e" filled="f" stroked="t" strokeweight=".951939pt" strokecolor="#646464">
                <v:path arrowok="t"/>
              </v:shape>
            </v:group>
            <v:group style="position:absolute;left:2370;top:9715;width:2;height:249" coordorigin="2370,9715" coordsize="2,249">
              <v:shape style="position:absolute;left:2370;top:9715;width:2;height:249" coordorigin="2370,9715" coordsize="0,249" path="m2370,9963l2370,9715e" filled="f" stroked="t" strokeweight=".237985pt" strokecolor="#3F3F3F">
                <v:path arrowok="t"/>
              </v:shape>
            </v:group>
            <v:group style="position:absolute;left:2794;top:9978;width:262;height:2" coordorigin="2794,9978" coordsize="262,2">
              <v:shape style="position:absolute;left:2794;top:9978;width:262;height:2" coordorigin="2794,9978" coordsize="262,0" path="m2794,9978l3056,9978e" filled="f" stroked="t" strokeweight=".47597pt" strokecolor="#4F4F4F">
                <v:path arrowok="t"/>
              </v:shape>
            </v:group>
            <v:group style="position:absolute;left:2999;top:9975;width:1138;height:2" coordorigin="2999,9975" coordsize="1138,2">
              <v:shape style="position:absolute;left:2999;top:9975;width:1138;height:2" coordorigin="2999,9975" coordsize="1138,0" path="m2999,9975l4136,9975e" filled="f" stroked="t" strokeweight=".951939pt" strokecolor="#676767">
                <v:path arrowok="t"/>
              </v:shape>
            </v:group>
            <v:group style="position:absolute;left:4022;top:9973;width:390;height:2" coordorigin="4022,9973" coordsize="390,2">
              <v:shape style="position:absolute;left:4022;top:9973;width:390;height:2" coordorigin="4022,9973" coordsize="390,0" path="m4022,9973l4412,9973e" filled="f" stroked="t" strokeweight=".47597pt" strokecolor="#444444">
                <v:path arrowok="t"/>
              </v:shape>
            </v:group>
            <v:group style="position:absolute;left:4355;top:9973;width:995;height:2" coordorigin="4355,9973" coordsize="995,2">
              <v:shape style="position:absolute;left:4355;top:9973;width:995;height:2" coordorigin="4355,9973" coordsize="995,0" path="m4355,9973l5350,9973e" filled="f" stroked="t" strokeweight=".951939pt" strokecolor="#6B6B6B">
                <v:path arrowok="t"/>
              </v:shape>
            </v:group>
            <v:group style="position:absolute;left:5188;top:9973;width:571;height:2" coordorigin="5188,9973" coordsize="571,2">
              <v:shape style="position:absolute;left:5188;top:9973;width:571;height:2" coordorigin="5188,9973" coordsize="571,0" path="m5188,9973l5759,9973e" filled="f" stroked="t" strokeweight=".47597pt" strokecolor="#5B5B5B">
                <v:path arrowok="t"/>
              </v:shape>
            </v:group>
            <v:group style="position:absolute;left:5702;top:9971;width:2085;height:2" coordorigin="5702,9971" coordsize="2085,2">
              <v:shape style="position:absolute;left:5702;top:9971;width:2085;height:2" coordorigin="5702,9971" coordsize="2085,0" path="m5702,9971l7787,9971e" filled="f" stroked="t" strokeweight=".713954pt" strokecolor="#676767">
                <v:path arrowok="t"/>
              </v:shape>
            </v:group>
            <v:group style="position:absolute;left:7696;top:9968;width:695;height:2" coordorigin="7696,9968" coordsize="695,2">
              <v:shape style="position:absolute;left:7696;top:9968;width:695;height:2" coordorigin="7696,9968" coordsize="695,0" path="m7696,9968l8391,9968e" filled="f" stroked="t" strokeweight=".47597pt" strokecolor="#4B4B4B">
                <v:path arrowok="t"/>
              </v:shape>
            </v:group>
            <v:group style="position:absolute;left:8334;top:9968;width:1009;height:2" coordorigin="8334,9968" coordsize="1009,2">
              <v:shape style="position:absolute;left:8334;top:9968;width:1009;height:2" coordorigin="8334,9968" coordsize="1009,0" path="m8334,9968l9343,9968e" filled="f" stroked="t" strokeweight=".951939pt" strokecolor="#646464">
                <v:path arrowok="t"/>
              </v:shape>
            </v:group>
            <v:group style="position:absolute;left:9267;top:9968;width:609;height:2" coordorigin="9267,9968" coordsize="609,2">
              <v:shape style="position:absolute;left:9267;top:9968;width:609;height:2" coordorigin="9267,9968" coordsize="609,0" path="m9267,9968l9876,9968e" filled="f" stroked="t" strokeweight=".47597pt" strokecolor="#484848">
                <v:path arrowok="t"/>
              </v:shape>
            </v:group>
            <v:group style="position:absolute;left:9819;top:9963;width:1775;height:2" coordorigin="9819,9963" coordsize="1775,2">
              <v:shape style="position:absolute;left:9819;top:9963;width:1775;height:2" coordorigin="9819,9963" coordsize="1775,0" path="m9819,9963l11595,9963e" filled="f" stroked="t" strokeweight=".713954pt" strokecolor="#676767">
                <v:path arrowok="t"/>
              </v:shape>
            </v:group>
            <v:group style="position:absolute;left:374;top:9920;width:2;height:296" coordorigin="374,9920" coordsize="2,296">
              <v:shape style="position:absolute;left:374;top:9920;width:2;height:296" coordorigin="374,9920" coordsize="0,296" path="m374,10217l374,9920e" filled="f" stroked="t" strokeweight=".713954pt" strokecolor="#676767">
                <v:path arrowok="t"/>
              </v:shape>
            </v:group>
            <v:group style="position:absolute;left:2370;top:9949;width:2;height:239" coordorigin="2370,9949" coordsize="2,239">
              <v:shape style="position:absolute;left:2370;top:9949;width:2;height:239" coordorigin="2370,9949" coordsize="0,239" path="m2370,10188l2370,9949e" filled="f" stroked="t" strokeweight=".237985pt" strokecolor="#676767">
                <v:path arrowok="t"/>
              </v:shape>
            </v:group>
            <v:group style="position:absolute;left:371;top:10456;width:2480;height:2" coordorigin="371,10456" coordsize="2480,2">
              <v:shape style="position:absolute;left:371;top:10456;width:2480;height:2" coordorigin="371,10456" coordsize="2480,0" path="m371,10456l2851,10456e" filled="f" stroked="t" strokeweight=".713954pt" strokecolor="#545454">
                <v:path arrowok="t"/>
              </v:shape>
            </v:group>
            <v:group style="position:absolute;left:2370;top:10188;width:2;height:253" coordorigin="2370,10188" coordsize="2,253">
              <v:shape style="position:absolute;left:2370;top:10188;width:2;height:253" coordorigin="2370,10188" coordsize="0,253" path="m2370,10442l2370,10188e" filled="f" stroked="t" strokeweight=".237985pt" strokecolor="#000000">
                <v:path arrowok="t"/>
              </v:shape>
            </v:group>
            <v:group style="position:absolute;left:2794;top:10456;width:262;height:2" coordorigin="2794,10456" coordsize="262,2">
              <v:shape style="position:absolute;left:2794;top:10456;width:262;height:2" coordorigin="2794,10456" coordsize="262,0" path="m2794,10456l3056,10456e" filled="f" stroked="t" strokeweight=".47597pt" strokecolor="#444444">
                <v:path arrowok="t"/>
              </v:shape>
            </v:group>
            <v:group style="position:absolute;left:2999;top:10456;width:400;height:2" coordorigin="2999,10456" coordsize="400,2">
              <v:shape style="position:absolute;left:2999;top:10456;width:400;height:2" coordorigin="2999,10456" coordsize="400,0" path="m2999,10456l3398,10456e" filled="f" stroked="t" strokeweight=".47597pt" strokecolor="#2F2F2F">
                <v:path arrowok="t"/>
              </v:shape>
            </v:group>
            <v:group style="position:absolute;left:3341;top:10453;width:809;height:2" coordorigin="3341,10453" coordsize="809,2">
              <v:shape style="position:absolute;left:3341;top:10453;width:809;height:2" coordorigin="3341,10453" coordsize="809,0" path="m3341,10453l4150,10453e" filled="f" stroked="t" strokeweight=".951939pt" strokecolor="#606060">
                <v:path arrowok="t"/>
              </v:shape>
            </v:group>
            <v:group style="position:absolute;left:4022;top:10456;width:262;height:2" coordorigin="4022,10456" coordsize="262,2">
              <v:shape style="position:absolute;left:4022;top:10456;width:262;height:2" coordorigin="4022,10456" coordsize="262,0" path="m4022,10456l4284,10456e" filled="f" stroked="t" strokeweight=".713954pt" strokecolor="#484848">
                <v:path arrowok="t"/>
              </v:shape>
            </v:group>
            <v:group style="position:absolute;left:4227;top:10451;width:186;height:2" coordorigin="4227,10451" coordsize="186,2">
              <v:shape style="position:absolute;left:4227;top:10451;width:186;height:2" coordorigin="4227,10451" coordsize="186,0" path="m4227,10451l4412,10451e" filled="f" stroked="t" strokeweight=".47597pt" strokecolor="#3F3F3F">
                <v:path arrowok="t"/>
              </v:shape>
            </v:group>
            <v:group style="position:absolute;left:4355;top:10453;width:2661;height:2" coordorigin="4355,10453" coordsize="2661,2">
              <v:shape style="position:absolute;left:4355;top:10453;width:2661;height:2" coordorigin="4355,10453" coordsize="2661,0" path="m4355,10453l7016,10453e" filled="f" stroked="t" strokeweight=".713954pt" strokecolor="#676767">
                <v:path arrowok="t"/>
              </v:shape>
            </v:group>
            <v:group style="position:absolute;left:6959;top:10451;width:476;height:2" coordorigin="6959,10451" coordsize="476,2">
              <v:shape style="position:absolute;left:6959;top:10451;width:476;height:2" coordorigin="6959,10451" coordsize="476,0" path="m6959,10451l7435,10451e" filled="f" stroked="t" strokeweight=".47597pt" strokecolor="#4F4F4F">
                <v:path arrowok="t"/>
              </v:shape>
            </v:group>
            <v:group style="position:absolute;left:7292;top:10449;width:2118;height:2" coordorigin="7292,10449" coordsize="2118,2">
              <v:shape style="position:absolute;left:7292;top:10449;width:2118;height:2" coordorigin="7292,10449" coordsize="2118,0" path="m7292,10449l9410,10449e" filled="f" stroked="t" strokeweight=".713954pt" strokecolor="#676767">
                <v:path arrowok="t"/>
              </v:shape>
            </v:group>
            <v:group style="position:absolute;left:9267;top:10446;width:609;height:2" coordorigin="9267,10446" coordsize="609,2">
              <v:shape style="position:absolute;left:9267;top:10446;width:609;height:2" coordorigin="9267,10446" coordsize="609,0" path="m9267,10446l9876,10446e" filled="f" stroked="t" strokeweight=".47597pt" strokecolor="#545454">
                <v:path arrowok="t"/>
              </v:shape>
            </v:group>
            <v:group style="position:absolute;left:9819;top:10444;width:1775;height:2" coordorigin="9819,10444" coordsize="1775,2">
              <v:shape style="position:absolute;left:9819;top:10444;width:1775;height:2" coordorigin="9819,10444" coordsize="1775,0" path="m9819,10444l11595,10444e" filled="f" stroked="t" strokeweight=".951939pt" strokecolor="#707070">
                <v:path arrowok="t"/>
              </v:shape>
            </v:group>
            <v:group style="position:absolute;left:11561;top:10188;width:2;height:445" coordorigin="11561,10188" coordsize="2,445">
              <v:shape style="position:absolute;left:11561;top:10188;width:2;height:445" coordorigin="11561,10188" coordsize="0,445" path="m11561,10633l11561,10188e" filled="f" stroked="t" strokeweight=".237985pt" strokecolor="#909090">
                <v:path arrowok="t"/>
              </v:shape>
            </v:group>
            <v:group style="position:absolute;left:338;top:10628;width:1242;height:2" coordorigin="338,10628" coordsize="1242,2">
              <v:shape style="position:absolute;left:338;top:10628;width:1242;height:2" coordorigin="338,10628" coordsize="1242,0" path="m338,10628l1580,10628e" filled="f" stroked="t" strokeweight=".713954pt" strokecolor="#6B6B6B">
                <v:path arrowok="t"/>
              </v:shape>
            </v:group>
            <v:group style="position:absolute;left:376;top:10398;width:2;height:268" coordorigin="376,10398" coordsize="2,268">
              <v:shape style="position:absolute;left:376;top:10398;width:2;height:268" coordorigin="376,10398" coordsize="0,268" path="m376,10666l376,10398e" filled="f" stroked="t" strokeweight=".47597pt" strokecolor="#2F2F2F">
                <v:path arrowok="t"/>
              </v:shape>
            </v:group>
            <v:group style="position:absolute;left:1580;top:10628;width:795;height:2" coordorigin="1580,10628" coordsize="795,2">
              <v:shape style="position:absolute;left:1580;top:10628;width:795;height:2" coordorigin="1580,10628" coordsize="795,0" path="m1580,10628l2375,10628e" filled="f" stroked="t" strokeweight=".237985pt" strokecolor="#000000">
                <v:path arrowok="t"/>
              </v:shape>
            </v:group>
            <v:group style="position:absolute;left:2370;top:10427;width:2;height:206" coordorigin="2370,10427" coordsize="2,206">
              <v:shape style="position:absolute;left:2370;top:10427;width:2;height:206" coordorigin="2370,10427" coordsize="0,206" path="m2370,10633l2370,10427e" filled="f" stroked="t" strokeweight=".237985pt" strokecolor="#5B5B5B">
                <v:path arrowok="t"/>
              </v:shape>
            </v:group>
            <v:group style="position:absolute;left:2370;top:10628;width:452;height:2" coordorigin="2370,10628" coordsize="452,2">
              <v:shape style="position:absolute;left:2370;top:10628;width:452;height:2" coordorigin="2370,10628" coordsize="452,0" path="m2370,10628l2822,10628e" filled="f" stroked="t" strokeweight=".713954pt" strokecolor="#3B3B3B">
                <v:path arrowok="t"/>
              </v:shape>
            </v:group>
            <v:group style="position:absolute;left:2822;top:10628;width:990;height:2" coordorigin="2822,10628" coordsize="990,2">
              <v:shape style="position:absolute;left:2822;top:10628;width:990;height:2" coordorigin="2822,10628" coordsize="990,0" path="m2822,10628l3813,10628e" filled="f" stroked="t" strokeweight=".237985pt" strokecolor="#444444">
                <v:path arrowok="t"/>
              </v:shape>
            </v:group>
            <v:group style="position:absolute;left:3813;top:10628;width:238;height:2" coordorigin="3813,10628" coordsize="238,2">
              <v:shape style="position:absolute;left:3813;top:10628;width:238;height:2" coordorigin="3813,10628" coordsize="238,0" path="m3813,10628l4051,10628e" filled="f" stroked="t" strokeweight=".237985pt" strokecolor="#000000">
                <v:path arrowok="t"/>
              </v:shape>
            </v:group>
            <v:group style="position:absolute;left:6797;top:10659;width:957;height:2" coordorigin="6797,10659" coordsize="957,2">
              <v:shape style="position:absolute;left:6797;top:10659;width:957;height:2" coordorigin="6797,10659" coordsize="957,0" path="m6797,10659l7754,10659e" filled="f" stroked="t" strokeweight=".237985pt" strokecolor="#606060">
                <v:path arrowok="t"/>
              </v:shape>
            </v:group>
            <v:group style="position:absolute;left:7806;top:10657;width:876;height:2" coordorigin="7806,10657" coordsize="876,2">
              <v:shape style="position:absolute;left:7806;top:10657;width:876;height:2" coordorigin="7806,10657" coordsize="876,0" path="m7806,10657l8682,10657e" filled="f" stroked="t" strokeweight=".47597pt" strokecolor="#6B6B6B">
                <v:path arrowok="t"/>
              </v:shape>
            </v:group>
            <v:group style="position:absolute;left:8625;top:10659;width:609;height:2" coordorigin="8625,10659" coordsize="609,2">
              <v:shape style="position:absolute;left:8625;top:10659;width:609;height:2" coordorigin="8625,10659" coordsize="609,0" path="m8625,10659l9234,10659e" filled="f" stroked="t" strokeweight=".237985pt" strokecolor="#444444">
                <v:path arrowok="t"/>
              </v:shape>
            </v:group>
            <v:group style="position:absolute;left:9177;top:10654;width:148;height:2" coordorigin="9177,10654" coordsize="148,2">
              <v:shape style="position:absolute;left:9177;top:10654;width:148;height:2" coordorigin="9177,10654" coordsize="148,0" path="m9177,10654l9324,10654e" filled="f" stroked="t" strokeweight=".713954pt" strokecolor="#7C7C7C">
                <v:path arrowok="t"/>
              </v:shape>
            </v:group>
            <v:group style="position:absolute;left:9267;top:10654;width:1818;height:2" coordorigin="9267,10654" coordsize="1818,2">
              <v:shape style="position:absolute;left:9267;top:10654;width:1818;height:2" coordorigin="9267,10654" coordsize="1818,0" path="m9267,10654l11085,10654e" filled="f" stroked="t" strokeweight=".47597pt" strokecolor="#646464">
                <v:path arrowok="t"/>
              </v:shape>
            </v:group>
            <v:group style="position:absolute;left:11028;top:10657;width:566;height:2" coordorigin="11028,10657" coordsize="566,2">
              <v:shape style="position:absolute;left:11028;top:10657;width:566;height:2" coordorigin="11028,10657" coordsize="566,0" path="m11028,10657l11595,10657e" filled="f" stroked="t" strokeweight=".47597pt" strokecolor="#4B4B4B">
                <v:path arrowok="t"/>
              </v:shape>
            </v:group>
            <v:group style="position:absolute;left:338;top:11010;width:5393;height:2" coordorigin="338,11010" coordsize="5393,2">
              <v:shape style="position:absolute;left:338;top:11010;width:5393;height:2" coordorigin="338,11010" coordsize="5393,0" path="m338,11010l5731,11010e" filled="f" stroked="t" strokeweight=".237985pt" strokecolor="#606060">
                <v:path arrowok="t"/>
              </v:shape>
            </v:group>
            <v:group style="position:absolute;left:376;top:10594;width:2;height:449" coordorigin="376,10594" coordsize="2,449">
              <v:shape style="position:absolute;left:376;top:10594;width:2;height:449" coordorigin="376,10594" coordsize="0,449" path="m376,11044l376,10594e" filled="f" stroked="t" strokeweight=".47597pt" strokecolor="#575757">
                <v:path arrowok="t"/>
              </v:shape>
            </v:group>
            <v:group style="position:absolute;left:1580;top:10623;width:2;height:392" coordorigin="1580,10623" coordsize="2,392">
              <v:shape style="position:absolute;left:1580;top:10623;width:2;height:392" coordorigin="1580,10623" coordsize="0,392" path="m1580,11015l1580,10623e" filled="f" stroked="t" strokeweight=".237985pt" strokecolor="#5B5B5B">
                <v:path arrowok="t"/>
              </v:shape>
            </v:group>
            <v:group style="position:absolute;left:2370;top:10628;width:2;height:387" coordorigin="2370,10628" coordsize="2,387">
              <v:shape style="position:absolute;left:2370;top:10628;width:2;height:387" coordorigin="2370,10628" coordsize="0,387" path="m2370,11015l2370,10628e" filled="f" stroked="t" strokeweight=".237985pt" strokecolor="#3B3B3B">
                <v:path arrowok="t"/>
              </v:shape>
            </v:group>
            <v:group style="position:absolute;left:5731;top:11010;width:1685;height:2" coordorigin="5731,11010" coordsize="1685,2">
              <v:shape style="position:absolute;left:5731;top:11010;width:1685;height:2" coordorigin="5731,11010" coordsize="1685,0" path="m5731,11010l7416,11010e" filled="f" stroked="t" strokeweight=".237985pt" strokecolor="#000000">
                <v:path arrowok="t"/>
              </v:shape>
            </v:group>
            <v:group style="position:absolute;left:7430;top:10657;width:2;height:387" coordorigin="7430,10657" coordsize="2,387">
              <v:shape style="position:absolute;left:7430;top:10657;width:2;height:387" coordorigin="7430,10657" coordsize="0,387" path="m7430,11044l7430,10657e" filled="f" stroked="t" strokeweight=".47597pt" strokecolor="#3F3F3F">
                <v:path arrowok="t"/>
              </v:shape>
            </v:group>
            <v:group style="position:absolute;left:7401;top:11010;width:324;height:2" coordorigin="7401,11010" coordsize="324,2">
              <v:shape style="position:absolute;left:7401;top:11010;width:324;height:2" coordorigin="7401,11010" coordsize="324,0" path="m7401,11010l7725,11010e" filled="f" stroked="t" strokeweight=".237985pt" strokecolor="#444444">
                <v:path arrowok="t"/>
              </v:shape>
            </v:group>
            <v:group style="position:absolute;left:7725;top:11010;width:3841;height:2" coordorigin="7725,11010" coordsize="3841,2">
              <v:shape style="position:absolute;left:7725;top:11010;width:3841;height:2" coordorigin="7725,11010" coordsize="3841,0" path="m7725,11010l11566,11010e" filled="f" stroked="t" strokeweight=".237985pt" strokecolor="#000000">
                <v:path arrowok="t"/>
              </v:shape>
            </v:group>
            <v:group style="position:absolute;left:11561;top:10628;width:2;height:387" coordorigin="11561,10628" coordsize="2,387">
              <v:shape style="position:absolute;left:11561;top:10628;width:2;height:387" coordorigin="11561,10628" coordsize="0,387" path="m11561,11015l11561,10628e" filled="f" stroked="t" strokeweight=".237985pt" strokecolor="#777777">
                <v:path arrowok="t"/>
              </v:shape>
            </v:group>
            <v:group style="position:absolute;left:1169;top:10982;width:2;height:813" coordorigin="1169,10982" coordsize="2,813">
              <v:shape style="position:absolute;left:1169;top:10982;width:2;height:813" coordorigin="1169,10982" coordsize="0,813" path="m1169,11795l1169,10982e" filled="f" stroked="t" strokeweight=".47597pt" strokecolor="#343434">
                <v:path arrowok="t"/>
              </v:shape>
            </v:group>
            <v:group style="position:absolute;left:1580;top:11010;width:2;height:1774" coordorigin="1580,11010" coordsize="2,1774">
              <v:shape style="position:absolute;left:1580;top:11010;width:2;height:1774" coordorigin="1580,11010" coordsize="0,1774" path="m1580,12784l1580,11010e" filled="f" stroked="t" strokeweight=".237985pt" strokecolor="#000000">
                <v:path arrowok="t"/>
              </v:shape>
            </v:group>
            <v:group style="position:absolute;left:2370;top:11010;width:2;height:1774" coordorigin="2370,11010" coordsize="2,1774">
              <v:shape style="position:absolute;left:2370;top:11010;width:2;height:1774" coordorigin="2370,11010" coordsize="0,1774" path="m2370,12784l2370,11010e" filled="f" stroked="t" strokeweight=".237985pt" strokecolor="#000000">
                <v:path arrowok="t"/>
              </v:shape>
            </v:group>
            <v:group style="position:absolute;left:7430;top:10982;width:2;height:918" coordorigin="7430,10982" coordsize="2,918">
              <v:shape style="position:absolute;left:7430;top:10982;width:2;height:918" coordorigin="7430,10982" coordsize="0,918" path="m7430,11900l7430,10982e" filled="f" stroked="t" strokeweight=".951939pt" strokecolor="#646464">
                <v:path arrowok="t"/>
              </v:shape>
            </v:group>
            <v:group style="position:absolute;left:11561;top:11010;width:2;height:3461" coordorigin="11561,11010" coordsize="2,3461">
              <v:shape style="position:absolute;left:11561;top:11010;width:2;height:3461" coordorigin="11561,11010" coordsize="0,3461" path="m11561,14472l11561,11010e" filled="f" stroked="t" strokeweight=".237985pt" strokecolor="#000000">
                <v:path arrowok="t"/>
              </v:shape>
            </v:group>
            <v:group style="position:absolute;left:378;top:11312;width:2;height:253" coordorigin="378,11312" coordsize="2,253">
              <v:shape style="position:absolute;left:378;top:11312;width:2;height:253" coordorigin="378,11312" coordsize="0,253" path="m378,11565l378,11312e" filled="f" stroked="t" strokeweight=".237985pt" strokecolor="#282828">
                <v:path arrowok="t"/>
              </v:shape>
            </v:group>
            <v:group style="position:absolute;left:378;top:11508;width:2;height:287" coordorigin="378,11508" coordsize="2,287">
              <v:shape style="position:absolute;left:378;top:11508;width:2;height:287" coordorigin="378,11508" coordsize="0,287" path="m378,11795l378,11508e" filled="f" stroked="t" strokeweight=".237985pt" strokecolor="#3B3B3B">
                <v:path arrowok="t"/>
              </v:shape>
            </v:group>
            <v:group style="position:absolute;left:376;top:11737;width:2;height:1076" coordorigin="376,11737" coordsize="2,1076">
              <v:shape style="position:absolute;left:376;top:11737;width:2;height:1076" coordorigin="376,11737" coordsize="0,1076" path="m376,12813l376,11737e" filled="f" stroked="t" strokeweight=".47597pt" strokecolor="#545454">
                <v:path arrowok="t"/>
              </v:shape>
            </v:group>
            <v:group style="position:absolute;left:1166;top:11555;width:2;height:741" coordorigin="1166,11555" coordsize="2,741">
              <v:shape style="position:absolute;left:1166;top:11555;width:2;height:741" coordorigin="1166,11555" coordsize="0,741" path="m1166,12296l1166,11555e" filled="f" stroked="t" strokeweight=".951939pt" strokecolor="#5B5B5B">
                <v:path arrowok="t"/>
              </v:shape>
            </v:group>
            <v:group style="position:absolute;left:3848;top:11890;width:2;height:72" coordorigin="3848,11890" coordsize="2,72">
              <v:shape style="position:absolute;left:3848;top:11890;width:2;height:72" coordorigin="3848,11890" coordsize="0,72" path="m3848,11962l3848,11890e" filled="f" stroked="t" strokeweight=".237985pt" strokecolor="#383F83">
                <v:path arrowok="t"/>
              </v:shape>
            </v:group>
            <v:group style="position:absolute;left:4072;top:11842;width:2;height:120" coordorigin="4072,11842" coordsize="2,120">
              <v:shape style="position:absolute;left:4072;top:11842;width:2;height:120" coordorigin="4072,11842" coordsize="0,120" path="m4072,11962l4072,11842e" filled="f" stroked="t" strokeweight="2.617833pt" strokecolor="#343864">
                <v:path arrowok="t"/>
              </v:shape>
            </v:group>
            <v:group style="position:absolute;left:7430;top:11842;width:2;height:406" coordorigin="7430,11842" coordsize="2,406">
              <v:shape style="position:absolute;left:7430;top:11842;width:2;height:406" coordorigin="7430,11842" coordsize="0,406" path="m7430,12249l7430,11842e" filled="f" stroked="t" strokeweight=".47597pt" strokecolor="#3F3F3F">
                <v:path arrowok="t"/>
              </v:shape>
            </v:group>
            <v:group style="position:absolute;left:7432;top:12191;width:2;height:96" coordorigin="7432,12191" coordsize="2,96">
              <v:shape style="position:absolute;left:7432;top:12191;width:2;height:96" coordorigin="7432,12191" coordsize="0,96" path="m7432,12287l7432,12191e" filled="f" stroked="t" strokeweight=".713954pt" strokecolor="#545454">
                <v:path arrowok="t"/>
              </v:shape>
            </v:group>
            <v:group style="position:absolute;left:1133;top:12258;width:2;height:249" coordorigin="1133,12258" coordsize="2,249">
              <v:shape style="position:absolute;left:1133;top:12258;width:2;height:249" coordorigin="1133,12258" coordsize="0,249" path="m1133,12507l1133,12258e" filled="f" stroked="t" strokeweight=".713954pt" strokecolor="#000000">
                <v:path arrowok="t"/>
              </v:shape>
            </v:group>
            <v:group style="position:absolute;left:6440;top:12411;width:381;height:2" coordorigin="6440,12411" coordsize="381,2">
              <v:shape style="position:absolute;left:6440;top:12411;width:381;height:2" coordorigin="6440,12411" coordsize="381,0" path="m6440,12411l6821,12411e" filled="f" stroked="t" strokeweight=".237985pt" strokecolor="#000000">
                <v:path arrowok="t"/>
              </v:shape>
            </v:group>
            <v:group style="position:absolute;left:7435;top:12206;width:2;height:607" coordorigin="7435,12206" coordsize="2,607">
              <v:shape style="position:absolute;left:7435;top:12206;width:2;height:607" coordorigin="7435,12206" coordsize="0,607" path="m7435,12813l7435,12206e" filled="f" stroked="t" strokeweight=".951939pt" strokecolor="#6B6B6B">
                <v:path arrowok="t"/>
              </v:shape>
            </v:group>
            <v:group style="position:absolute;left:9872;top:12406;width:2;height:100" coordorigin="9872,12406" coordsize="2,100">
              <v:shape style="position:absolute;left:9872;top:12406;width:2;height:100" coordorigin="9872,12406" coordsize="0,100" path="m9872,12507l9872,12406e" filled="f" stroked="t" strokeweight="1.189924pt" strokecolor="#3F4483">
                <v:path arrowok="t"/>
              </v:shape>
            </v:group>
            <v:group style="position:absolute;left:1169;top:12478;width:2;height:335" coordorigin="1169,12478" coordsize="2,335">
              <v:shape style="position:absolute;left:1169;top:12478;width:2;height:335" coordorigin="1169,12478" coordsize="0,335" path="m1169,12813l1169,12478e" filled="f" stroked="t" strokeweight=".47597pt" strokecolor="#3F3F3F">
                <v:path arrowok="t"/>
              </v:shape>
            </v:group>
            <v:group style="position:absolute;left:338;top:13104;width:495;height:2" coordorigin="338,13104" coordsize="495,2">
              <v:shape style="position:absolute;left:338;top:13104;width:495;height:2" coordorigin="338,13104" coordsize="495,0" path="m338,13104l833,13104e" filled="f" stroked="t" strokeweight=".237985pt" strokecolor="#646464">
                <v:path arrowok="t"/>
              </v:shape>
            </v:group>
            <v:group style="position:absolute;left:378;top:12755;width:2;height:684" coordorigin="378,12755" coordsize="2,684">
              <v:shape style="position:absolute;left:378;top:12755;width:2;height:684" coordorigin="378,12755" coordsize="0,684" path="m378,13439l378,12755e" filled="f" stroked="t" strokeweight=".237985pt" strokecolor="#343434">
                <v:path arrowok="t"/>
              </v:shape>
            </v:group>
            <v:group style="position:absolute;left:833;top:13104;width:309;height:2" coordorigin="833,13104" coordsize="309,2">
              <v:shape style="position:absolute;left:833;top:13104;width:309;height:2" coordorigin="833,13104" coordsize="309,0" path="m833,13104l1142,13104e" filled="f" stroked="t" strokeweight=".237985pt" strokecolor="#000000">
                <v:path arrowok="t"/>
              </v:shape>
            </v:group>
            <v:group style="position:absolute;left:1169;top:12650;width:2;height:1807" coordorigin="1169,12650" coordsize="2,1807">
              <v:shape style="position:absolute;left:1169;top:12650;width:2;height:1807" coordorigin="1169,12650" coordsize="0,1807" path="m1169,14457l1169,12650e" filled="f" stroked="t" strokeweight=".713954pt" strokecolor="#606060">
                <v:path arrowok="t"/>
              </v:shape>
            </v:group>
            <v:group style="position:absolute;left:1128;top:13104;width:1247;height:2" coordorigin="1128,13104" coordsize="1247,2">
              <v:shape style="position:absolute;left:1128;top:13104;width:1247;height:2" coordorigin="1128,13104" coordsize="1247,0" path="m1128,13104l2375,13104e" filled="f" stroked="t" strokeweight=".237985pt" strokecolor="#5B5B5B">
                <v:path arrowok="t"/>
              </v:shape>
            </v:group>
            <v:group style="position:absolute;left:1580;top:12784;width:2;height:325" coordorigin="1580,12784" coordsize="2,325">
              <v:shape style="position:absolute;left:1580;top:12784;width:2;height:325" coordorigin="1580,12784" coordsize="0,325" path="m1580,13109l1580,12784e" filled="f" stroked="t" strokeweight=".237985pt" strokecolor="#6B6B6B">
                <v:path arrowok="t"/>
              </v:shape>
            </v:group>
            <v:group style="position:absolute;left:2370;top:12784;width:2;height:325" coordorigin="2370,12784" coordsize="2,325">
              <v:shape style="position:absolute;left:2370;top:12784;width:2;height:325" coordorigin="2370,12784" coordsize="0,325" path="m2370,13109l2370,12784e" filled="f" stroked="t" strokeweight=".237985pt" strokecolor="#747474">
                <v:path arrowok="t"/>
              </v:shape>
            </v:group>
            <v:group style="position:absolute;left:7437;top:12755;width:2;height:531" coordorigin="7437,12755" coordsize="2,531">
              <v:shape style="position:absolute;left:7437;top:12755;width:2;height:531" coordorigin="7437,12755" coordsize="0,531" path="m7437,13286l7437,12755e" filled="f" stroked="t" strokeweight=".47597pt" strokecolor="#484848">
                <v:path arrowok="t"/>
              </v:shape>
            </v:group>
            <v:group style="position:absolute;left:11076;top:12918;width:2;height:535" coordorigin="11076,12918" coordsize="2,535">
              <v:shape style="position:absolute;left:11076;top:12918;width:2;height:535" coordorigin="11076,12918" coordsize="0,535" path="m11076,13453l11076,12918e" filled="f" stroked="t" strokeweight="1.189924pt" strokecolor="#3F4497">
                <v:path arrowok="t"/>
              </v:shape>
            </v:group>
            <v:group style="position:absolute;left:1169;top:13076;width:2;height:244" coordorigin="1169,13076" coordsize="2,244">
              <v:shape style="position:absolute;left:1169;top:13076;width:2;height:244" coordorigin="1169,13076" coordsize="0,244" path="m1169,13320l1169,13076e" filled="f" stroked="t" strokeweight=".713954pt" strokecolor="#747474">
                <v:path arrowok="t"/>
              </v:shape>
            </v:group>
            <v:group style="position:absolute;left:1580;top:13104;width:2;height:1367" coordorigin="1580,13104" coordsize="2,1367">
              <v:shape style="position:absolute;left:1580;top:13104;width:2;height:1367" coordorigin="1580,13104" coordsize="0,1367" path="m1580,14472l1580,13104e" filled="f" stroked="t" strokeweight=".237985pt" strokecolor="#000000">
                <v:path arrowok="t"/>
              </v:shape>
            </v:group>
            <v:group style="position:absolute;left:2370;top:13104;width:2;height:1367" coordorigin="2370,13104" coordsize="2,1367">
              <v:shape style="position:absolute;left:2370;top:13104;width:2;height:1367" coordorigin="2370,13104" coordsize="0,1367" path="m2370,14472l2370,13104e" filled="f" stroked="t" strokeweight=".237985pt" strokecolor="#000000">
                <v:path arrowok="t"/>
              </v:shape>
            </v:group>
            <v:group style="position:absolute;left:9592;top:13257;width:1475;height:2" coordorigin="9592,13257" coordsize="1475,2">
              <v:shape style="position:absolute;left:9592;top:13257;width:1475;height:2" coordorigin="9592,13257" coordsize="1475,0" path="m9592,13257l11066,13257e" filled="f" stroked="t" strokeweight="1.665894pt" strokecolor="#6B6B70">
                <v:path arrowok="t"/>
              </v:shape>
            </v:group>
            <v:group style="position:absolute;left:8653;top:13257;width:822;height:2" coordorigin="8653,13257" coordsize="822,2">
              <v:shape style="position:absolute;left:8653;top:13257;width:822;height:2" coordorigin="8653,13257" coordsize="822,0" path="m8653,13257l9475,13257e" filled="f" stroked="t" strokeweight="1.665894pt" strokecolor="#6B6B70">
                <v:path arrowok="t"/>
              </v:shape>
            </v:group>
            <v:group style="position:absolute;left:11083;top:13210;width:2;height:134" coordorigin="11083,13210" coordsize="2,134">
              <v:shape style="position:absolute;left:11083;top:13210;width:2;height:134" coordorigin="11083,13210" coordsize="0,134" path="m11083,13344l11083,13210e" filled="f" stroked="t" strokeweight=".713954pt" strokecolor="#2F347C">
                <v:path arrowok="t"/>
              </v:shape>
            </v:group>
            <v:group style="position:absolute;left:1133;top:13315;width:2;height:908" coordorigin="1133,13315" coordsize="2,908">
              <v:shape style="position:absolute;left:1133;top:13315;width:2;height:908" coordorigin="1133,13315" coordsize="0,908" path="m1133,14223l1133,13315e" filled="f" stroked="t" strokeweight=".713954pt" strokecolor="#000000">
                <v:path arrowok="t"/>
              </v:shape>
            </v:group>
            <v:group style="position:absolute;left:11083;top:13286;width:2;height:167" coordorigin="11083,13286" coordsize="2,167">
              <v:shape style="position:absolute;left:11083;top:13286;width:2;height:167" coordorigin="11083,13286" coordsize="0,167" path="m11083,13453l11083,13286e" filled="f" stroked="t" strokeweight=".47597pt" strokecolor="#575493">
                <v:path arrowok="t"/>
              </v:shape>
            </v:group>
            <v:group style="position:absolute;left:376;top:13382;width:2;height:578" coordorigin="376,13382" coordsize="2,578">
              <v:shape style="position:absolute;left:376;top:13382;width:2;height:578" coordorigin="376,13382" coordsize="0,578" path="m376,13960l376,13382e" filled="f" stroked="t" strokeweight=".47597pt" strokecolor="#6B6B6B">
                <v:path arrowok="t"/>
              </v:shape>
            </v:group>
            <v:group style="position:absolute;left:7435;top:13200;width:2;height:464" coordorigin="7435,13200" coordsize="2,464">
              <v:shape style="position:absolute;left:7435;top:13200;width:2;height:464" coordorigin="7435,13200" coordsize="0,464" path="m7435,13664l7435,13200e" filled="f" stroked="t" strokeweight=".713954pt" strokecolor="#707070">
                <v:path arrowok="t"/>
              </v:shape>
            </v:group>
            <v:group style="position:absolute;left:11081;top:13382;width:2;height:129" coordorigin="11081,13382" coordsize="2,129">
              <v:shape style="position:absolute;left:11081;top:13382;width:2;height:129" coordorigin="11081,13382" coordsize="0,129" path="m11081,13511l11081,13382e" filled="f" stroked="t" strokeweight=".713954pt" strokecolor="#9797B8">
                <v:path arrowok="t"/>
              </v:shape>
            </v:group>
            <v:group style="position:absolute;left:3822;top:13602;width:2;height:196" coordorigin="3822,13602" coordsize="2,196">
              <v:shape style="position:absolute;left:3822;top:13602;width:2;height:196" coordorigin="3822,13602" coordsize="0,196" path="m3822,13798l3822,13602e" filled="f" stroked="t" strokeweight="1.427909pt" strokecolor="#484F93">
                <v:path arrowok="t"/>
              </v:shape>
            </v:group>
            <v:group style="position:absolute;left:7435;top:13578;width:2;height:220" coordorigin="7435,13578" coordsize="2,220">
              <v:shape style="position:absolute;left:7435;top:13578;width:2;height:220" coordorigin="7435,13578" coordsize="0,220" path="m7435,13798l7435,13578e" filled="f" stroked="t" strokeweight=".713954pt" strokecolor="#5B5B5B">
                <v:path arrowok="t"/>
              </v:shape>
            </v:group>
            <v:group style="position:absolute;left:3832;top:13740;width:2;height:320" coordorigin="3832,13740" coordsize="2,320">
              <v:shape style="position:absolute;left:3832;top:13740;width:2;height:320" coordorigin="3832,13740" coordsize="0,320" path="m3832,14061l3832,13740e" filled="f" stroked="t" strokeweight=".713954pt" strokecolor="#444B70">
                <v:path arrowok="t"/>
              </v:shape>
            </v:group>
            <v:group style="position:absolute;left:7437;top:13740;width:2;height:354" coordorigin="7437,13740" coordsize="2,354">
              <v:shape style="position:absolute;left:7437;top:13740;width:2;height:354" coordorigin="7437,13740" coordsize="0,354" path="m7437,14094l7437,13740e" filled="f" stroked="t" strokeweight=".47597pt" strokecolor="#343434">
                <v:path arrowok="t"/>
              </v:shape>
            </v:group>
            <v:group style="position:absolute;left:343;top:13941;width:2;height:282" coordorigin="343,13941" coordsize="2,282">
              <v:shape style="position:absolute;left:343;top:13941;width:2;height:282" coordorigin="343,13941" coordsize="0,282" path="m343,14223l343,13941e" filled="f" stroked="t" strokeweight=".713954pt" strokecolor="#000000">
                <v:path arrowok="t"/>
              </v:shape>
            </v:group>
            <v:group style="position:absolute;left:7437;top:10657;width:2;height:4714" coordorigin="7437,10657" coordsize="2,4714">
              <v:shape style="position:absolute;left:7437;top:10657;width:2;height:4714" coordorigin="7437,10657" coordsize="0,4714" path="m7437,15371l7437,10657e" filled="f" stroked="t" strokeweight=".713954pt" strokecolor="#575757">
                <v:path arrowok="t"/>
              </v:shape>
            </v:group>
            <v:group style="position:absolute;left:378;top:14281;width:2;height:220" coordorigin="378,14281" coordsize="2,220">
              <v:shape style="position:absolute;left:378;top:14281;width:2;height:220" coordorigin="378,14281" coordsize="0,220" path="m378,14500l378,14281e" filled="f" stroked="t" strokeweight=".237985pt" strokecolor="#4B4B4B">
                <v:path arrowok="t"/>
              </v:shape>
            </v:group>
            <v:group style="position:absolute;left:1169;top:14195;width:2;height:971" coordorigin="1169,14195" coordsize="2,971">
              <v:shape style="position:absolute;left:1169;top:14195;width:2;height:971" coordorigin="1169,14195" coordsize="0,971" path="m1169,15165l1169,14195e" filled="f" stroked="t" strokeweight=".47597pt" strokecolor="#939393">
                <v:path arrowok="t"/>
              </v:shape>
            </v:group>
            <v:group style="position:absolute;left:7437;top:14151;width:2;height:1219" coordorigin="7437,14151" coordsize="2,1219">
              <v:shape style="position:absolute;left:7437;top:14151;width:2;height:1219" coordorigin="7437,14151" coordsize="0,1219" path="m7437,15371l7437,14151e" filled="f" stroked="t" strokeweight=".713954pt" strokecolor="#606060">
                <v:path arrowok="t"/>
              </v:shape>
            </v:group>
            <v:group style="position:absolute;left:343;top:14472;width:2;height:899" coordorigin="343,14472" coordsize="2,899">
              <v:shape style="position:absolute;left:343;top:14472;width:2;height:899" coordorigin="343,14472" coordsize="0,899" path="m343,15371l343,14472e" filled="f" stroked="t" strokeweight=".713954pt" strokecolor="#000000">
                <v:path arrowok="t"/>
              </v:shape>
            </v:group>
            <v:group style="position:absolute;left:1133;top:14472;width:2;height:899" coordorigin="1133,14472" coordsize="2,899">
              <v:shape style="position:absolute;left:1133;top:14472;width:2;height:899" coordorigin="1133,14472" coordsize="0,899" path="m1133,15371l1133,14472e" filled="f" stroked="t" strokeweight=".237985pt" strokecolor="#7C7C7C">
                <v:path arrowok="t"/>
              </v:shape>
            </v:group>
            <v:group style="position:absolute;left:1580;top:14472;width:2;height:899" coordorigin="1580,14472" coordsize="2,899">
              <v:shape style="position:absolute;left:1580;top:14472;width:2;height:899" coordorigin="1580,14472" coordsize="0,899" path="m1580,15371l1580,14472e" filled="f" stroked="t" strokeweight=".237985pt" strokecolor="#545454">
                <v:path arrowok="t"/>
              </v:shape>
            </v:group>
            <v:group style="position:absolute;left:2370;top:14472;width:2;height:899" coordorigin="2370,14472" coordsize="2,899">
              <v:shape style="position:absolute;left:2370;top:14472;width:2;height:899" coordorigin="2370,14472" coordsize="0,899" path="m2370,15371l2370,14472e" filled="f" stroked="t" strokeweight=".237985pt" strokecolor="#6B6B6B">
                <v:path arrowok="t"/>
              </v:shape>
            </v:group>
            <v:group style="position:absolute;left:2285;top:15371;width:923;height:2" coordorigin="2285,15371" coordsize="923,2">
              <v:shape style="position:absolute;left:2285;top:15371;width:923;height:2" coordorigin="2285,15371" coordsize="923,0" path="m2285,15371l3208,15371e" filled="f" stroked="t" strokeweight=".951939pt" strokecolor="#747474">
                <v:path arrowok="t"/>
              </v:shape>
            </v:group>
            <v:group style="position:absolute;left:4355;top:15371;width:614;height:2" coordorigin="4355,15371" coordsize="614,2">
              <v:shape style="position:absolute;left:4355;top:15371;width:614;height:2" coordorigin="4355,15371" coordsize="614,0" path="m4355,15371l4969,15371e" filled="f" stroked="t" strokeweight=".47597pt" strokecolor="#646464">
                <v:path arrowok="t"/>
              </v:shape>
            </v:group>
            <v:group style="position:absolute;left:7373;top:15366;width:381;height:2" coordorigin="7373,15366" coordsize="381,2">
              <v:shape style="position:absolute;left:7373;top:15366;width:381;height:2" coordorigin="7373,15366" coordsize="381,0" path="m7373,15366l7754,15366e" filled="f" stroked="t" strokeweight=".47597pt" strokecolor="#646464">
                <v:path arrowok="t"/>
              </v:shape>
            </v:group>
            <v:group style="position:absolute;left:381;top:15368;width:11252;height:2" coordorigin="381,15368" coordsize="11252,2">
              <v:shape style="position:absolute;left:381;top:15368;width:11252;height:2" coordorigin="381,15368" coordsize="11252,0" path="m381,15368l11633,15368e" filled="f" stroked="t" strokeweight=".713954pt" strokecolor="#777777">
                <v:path arrowok="t"/>
              </v:shape>
            </v:group>
            <v:group style="position:absolute;left:9819;top:15361;width:238;height:2" coordorigin="9819,15361" coordsize="238,2">
              <v:shape style="position:absolute;left:9819;top:15361;width:238;height:2" coordorigin="9819,15361" coordsize="238,0" path="m9819,15361l10057,15361e" filled="f" stroked="t" strokeweight=".47597pt" strokecolor="#646464">
                <v:path arrowok="t"/>
              </v:shape>
            </v:group>
            <v:group style="position:absolute;left:11561;top:14472;width:2;height:899" coordorigin="11561,14472" coordsize="2,899">
              <v:shape style="position:absolute;left:11561;top:14472;width:2;height:899" coordorigin="11561,14472" coordsize="0,899" path="m11561,15371l11561,14472e" filled="f" stroked="t" strokeweight=".237985pt" strokecolor="#808080">
                <v:path arrowok="t"/>
              </v:shape>
            </v:group>
            <v:group style="position:absolute;left:9933;top:12079;width:2;height:437" coordorigin="9933,12079" coordsize="2,437">
              <v:shape style="position:absolute;left:9933;top:12079;width:2;height:437" coordorigin="9933,12079" coordsize="0,437" path="m9933,12515l9933,12079e" filled="f" stroked="t" strokeweight="3.24352pt" strokecolor="#DFE1DF">
                <v:path arrowok="t"/>
              </v:shape>
            </v:group>
            <v:group style="position:absolute;left:9475;top:13070;width:116;height:306" coordorigin="9475,13070" coordsize="116,306">
              <v:shape style="position:absolute;left:9475;top:13070;width:116;height:306" coordorigin="9475,13070" coordsize="116,306" path="m9475,13070l9592,13070,9592,13376,9475,13376,9475,13070e" filled="t" fillcolor="#DFE1DF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9.925797pt;margin-top:13.281176pt;width:5.004pt;height:6pt;mso-position-horizontal-relative:page;mso-position-vertical-relative:paragraph;z-index:-17004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12"/>
                      <w:szCs w:val="12"/>
                      <w:color w:val="3D3D3D"/>
                      <w:spacing w:val="0"/>
                      <w:w w:val="150"/>
                    </w:rPr>
                    <w:t>1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50"/>
          <w:position w:val="13"/>
        </w:rPr>
        <w:t>::ı::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  <w:position w:val="13"/>
        </w:rPr>
        <w:tab/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  <w:position w:val="13"/>
        </w:rPr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0"/>
          <w:w w:val="59"/>
          <w:position w:val="-2"/>
        </w:rPr>
        <w:t>\t</w:t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0"/>
          <w:w w:val="60"/>
          <w:position w:val="-2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-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0"/>
          <w:w w:val="89"/>
          <w:position w:val="-2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-11"/>
          <w:w w:val="89"/>
          <w:position w:val="-2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0"/>
          <w:w w:val="81"/>
          <w:position w:val="-2"/>
        </w:rPr>
        <w:t>;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67" w:after="0" w:line="240" w:lineRule="auto"/>
        <w:ind w:right="-79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72"/>
        </w:rPr>
        <w:t>rk</w: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72"/>
        </w:rPr>
        <w:t> </w:t>
      </w:r>
      <w:r>
        <w:rPr>
          <w:rFonts w:ascii="Arial" w:hAnsi="Arial" w:cs="Arial" w:eastAsia="Arial"/>
          <w:sz w:val="22"/>
          <w:szCs w:val="22"/>
          <w:color w:val="3D3D3D"/>
          <w:spacing w:val="32"/>
          <w:w w:val="7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0"/>
          <w:w w:val="72"/>
          <w:b/>
          <w:bCs/>
        </w:rPr>
        <w:t>z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Itfaye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6"/>
        </w:rPr>
        <w:t>Çıı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vuşu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20"/>
          <w:cols w:num="3" w:equalWidth="0">
            <w:col w:w="3059" w:space="375"/>
            <w:col w:w="329" w:space="966"/>
            <w:col w:w="673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0" w:lineRule="atLeast"/>
        <w:ind w:left="3733" w:right="4376" w:firstLine="-11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458221pt;margin-top:-16.362816pt;width:30.550001pt;height:47pt;mso-position-horizontal-relative:page;mso-position-vertical-relative:paragraph;z-index:-16989" type="#_x0000_t202" filled="f" stroked="f">
            <v:textbox inset="0,0,0,0">
              <w:txbxContent>
                <w:p>
                  <w:pPr>
                    <w:spacing w:before="0" w:after="0" w:line="940" w:lineRule="exact"/>
                    <w:ind w:right="-181"/>
                    <w:jc w:val="left"/>
                    <w:rPr>
                      <w:rFonts w:ascii="Times New Roman" w:hAnsi="Times New Roman" w:cs="Times New Roman" w:eastAsia="Times New Roman"/>
                      <w:sz w:val="94"/>
                      <w:szCs w:val="9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2F2F2F"/>
                      <w:spacing w:val="0"/>
                      <w:w w:val="130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4"/>
                      <w:szCs w:val="9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15"/>
        </w:rPr>
        <w:t>G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299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68" w:lineRule="exact"/>
        <w:ind w:left="86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2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6" w:lineRule="exact"/>
        <w:ind w:left="592" w:right="-20"/>
        <w:jc w:val="left"/>
        <w:tabs>
          <w:tab w:pos="3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2" w:lineRule="exact"/>
        <w:ind w:left="640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14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F2F2F"/>
          <w:spacing w:val="-36"/>
          <w:w w:val="114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331" w:lineRule="exact"/>
        <w:ind w:left="115" w:right="-20"/>
        <w:jc w:val="left"/>
        <w:tabs>
          <w:tab w:pos="1480" w:val="left"/>
          <w:tab w:pos="3100" w:val="left"/>
          <w:tab w:pos="548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20.05.2017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9"/>
          <w:position w:val="1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78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8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92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riı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04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72"/>
          <w:position w:val="-1"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-3"/>
          <w:w w:val="73"/>
          <w:position w:val="-1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8"/>
          <w:w w:val="69"/>
          <w:position w:val="-1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6"/>
          <w:w w:val="43"/>
          <w:position w:val="-1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0"/>
          <w:w w:val="74"/>
          <w:position w:val="-1"/>
        </w:rPr>
        <w:t>:</w:t>
      </w:r>
      <w:r>
        <w:rPr>
          <w:rFonts w:ascii="Times New Roman" w:hAnsi="Times New Roman" w:cs="Times New Roman" w:eastAsia="Times New Roman"/>
          <w:sz w:val="29"/>
          <w:szCs w:val="29"/>
          <w:color w:val="4B4B4B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1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129" w:right="-20"/>
        <w:jc w:val="left"/>
        <w:tabs>
          <w:tab w:pos="1500" w:val="left"/>
          <w:tab w:pos="3100" w:val="left"/>
          <w:tab w:pos="460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w w:val="95"/>
          <w:position w:val="2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w w:val="96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5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1"/>
          <w:w w:val="9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84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3267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1"/>
          <w:w w:val="9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92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99"/>
        </w:rPr>
        <w:t>Bild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3"/>
          <w:w w:val="12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1"/>
        </w:rPr>
        <w:t>t!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6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Karakol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Karş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29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9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5"/>
        </w:rPr>
        <w:t>l!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65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Buca-71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29" w:right="-20"/>
        <w:jc w:val="left"/>
        <w:tabs>
          <w:tab w:pos="1480" w:val="left"/>
          <w:tab w:pos="442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83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4"/>
          <w:position w:val="2"/>
        </w:rPr>
        <w:t>:Ç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25"/>
          <w:position w:val="2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97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angm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3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07" w:lineRule="auto"/>
        <w:ind w:left="3480" w:right="3388" w:firstLine="-3351"/>
        <w:jc w:val="left"/>
        <w:tabs>
          <w:tab w:pos="3440" w:val="left"/>
          <w:tab w:pos="6180" w:val="left"/>
          <w:tab w:pos="6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8.816681pt;margin-top:5.992774pt;width:6.344pt;height:20pt;mso-position-horizontal-relative:page;mso-position-vertical-relative:paragraph;z-index:-16988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rPr>
                      <w:rFonts w:ascii="Times New Roman" w:hAnsi="Times New Roman" w:cs="Times New Roman" w:eastAsia="Times New Roman"/>
                      <w:sz w:val="40"/>
                      <w:szCs w:val="4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2F2F2F"/>
                      <w:w w:val="5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2F2F2F"/>
                      <w:spacing w:val="0"/>
                      <w:w w:val="51"/>
                      <w:u w:val="single" w:color="000000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2F2F2F"/>
                      <w:spacing w:val="0"/>
                      <w:w w:val="5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2"/>
          <w:position w:val="1"/>
        </w:rPr>
        <w:t>!Yapını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1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92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9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83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1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9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5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20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0"/>
          <w:w w:val="100"/>
          <w:u w:val="single" w:color="00000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0"/>
          <w:w w:val="100"/>
          <w:u w:val="single" w:color="0000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0"/>
          <w:w w:val="100"/>
          <w:u w:val="single" w:color="0000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  <w:u w:val="single" w:color="000000"/>
          <w:position w:val="0"/>
        </w:rPr>
        <w:t>lışa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  <w:u w:val="single" w:color="0000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99"/>
          <w:u w:val="single" w:color="0000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99"/>
          <w:u w:val="single" w:color="0000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99"/>
          <w:u w:val="single" w:color="0000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797B79"/>
          <w:spacing w:val="0"/>
          <w:w w:val="125"/>
          <w:u w:val="single" w:color="000000"/>
          <w:position w:val="0"/>
        </w:rPr>
        <w:t>l_</w:t>
      </w:r>
      <w:r>
        <w:rPr>
          <w:rFonts w:ascii="Times New Roman" w:hAnsi="Times New Roman" w:cs="Times New Roman" w:eastAsia="Times New Roman"/>
          <w:sz w:val="19"/>
          <w:szCs w:val="19"/>
          <w:color w:val="797B79"/>
          <w:spacing w:val="0"/>
          <w:w w:val="125"/>
          <w:u w:val="single" w:color="0000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797B79"/>
          <w:spacing w:val="-10"/>
          <w:w w:val="125"/>
          <w:u w:val="single" w:color="0000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797B79"/>
          <w:spacing w:val="-10"/>
          <w:w w:val="125"/>
          <w:u w:val="single" w:color="0000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797B79"/>
          <w:spacing w:val="-10"/>
          <w:w w:val="125"/>
          <w:u w:val="single" w:color="0000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12"/>
          <w:u w:val="single" w:color="0000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12"/>
          <w:u w:val="single" w:color="0000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12"/>
          <w:u w:val="single" w:color="0000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4"/>
          <w:u w:val="single" w:color="0000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4"/>
          <w:u w:val="single" w:color="0000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4"/>
          <w:u w:val="single" w:color="0000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4"/>
          <w:u w:val="single" w:color="0000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6"/>
          <w:w w:val="100"/>
          <w:u w:val="single" w:color="0000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6"/>
          <w:w w:val="100"/>
          <w:u w:val="single" w:color="0000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6"/>
          <w:w w:val="100"/>
          <w:u w:val="single" w:color="0000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1"/>
          <w:u w:val="single" w:color="0000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1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  <w:position w:val="0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7" w:lineRule="exact"/>
        <w:ind w:left="66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:Vangını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04:21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7" w:after="0" w:line="292" w:lineRule="auto"/>
        <w:ind w:left="2171" w:right="4010" w:firstLine="-2047"/>
        <w:jc w:val="left"/>
        <w:tabs>
          <w:tab w:pos="2180" w:val="left"/>
          <w:tab w:pos="5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98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4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88"/>
          <w:position w:val="0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5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KARAARSLAN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2082" w:right="-20"/>
        <w:jc w:val="left"/>
        <w:tabs>
          <w:tab w:pos="472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88"/>
          <w:position w:val="1"/>
        </w:rPr>
        <w:t>ı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88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8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04:14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:04:20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20" w:bottom="280" w:left="200" w:right="260"/>
        </w:sectPr>
      </w:pPr>
      <w:rPr/>
    </w:p>
    <w:p>
      <w:pPr>
        <w:spacing w:before="0" w:after="0" w:line="214" w:lineRule="exact"/>
        <w:ind w:left="28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35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35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1"/>
        </w:rPr>
        <w:t>942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260"/>
          <w:cols w:num="2" w:equalWidth="0">
            <w:col w:w="1002" w:space="1079"/>
            <w:col w:w="9379"/>
          </w:cols>
        </w:sectPr>
      </w:pPr>
      <w:rPr/>
    </w:p>
    <w:p>
      <w:pPr>
        <w:spacing w:before="29" w:after="0" w:line="240" w:lineRule="exact"/>
        <w:ind w:left="4669" w:right="4201" w:firstLine="-4534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5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-7"/>
          <w:w w:val="17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12" w:lineRule="exact"/>
        <w:ind w:left="2115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115" w:right="-20"/>
        <w:jc w:val="left"/>
        <w:tabs>
          <w:tab w:pos="620" w:val="left"/>
          <w:tab w:pos="466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54"/>
          <w:position w:val="1"/>
        </w:rPr>
        <w:t>IYi</w:t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211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7" w:lineRule="auto"/>
        <w:ind w:left="144" w:right="2631" w:firstLine="-29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625" w:right="396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86" w:lineRule="exact"/>
        <w:ind w:left="134" w:right="-20"/>
        <w:jc w:val="left"/>
        <w:tabs>
          <w:tab w:pos="2820" w:val="left"/>
          <w:tab w:pos="5360" w:val="left"/>
          <w:tab w:pos="6560" w:val="left"/>
          <w:tab w:pos="8120" w:val="left"/>
          <w:tab w:pos="9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35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  <w:position w:val="-4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1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  <w:position w:val="-4"/>
        </w:rPr>
        <w:t>IK.K.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96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96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-3"/>
        </w:rPr>
        <w:t>;co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-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1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5571" w:right="-20"/>
        <w:jc w:val="left"/>
        <w:tabs>
          <w:tab w:pos="6560" w:val="left"/>
          <w:tab w:pos="8120" w:val="left"/>
          <w:tab w:pos="97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63"/>
          <w:position w:val="-6"/>
        </w:rPr>
        <w:t>ı</w:t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100"/>
          <w:position w:val="-6"/>
        </w:rPr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63"/>
          <w:position w:val="-6"/>
        </w:rPr>
        <w:t>ı</w:t>
      </w:r>
      <w:r>
        <w:rPr>
          <w:rFonts w:ascii="Arial" w:hAnsi="Arial" w:cs="Arial" w:eastAsia="Arial"/>
          <w:sz w:val="38"/>
          <w:szCs w:val="38"/>
          <w:color w:val="4B4B4B"/>
          <w:spacing w:val="-59"/>
          <w:w w:val="63"/>
          <w:position w:val="-6"/>
        </w:rPr>
        <w:t> </w:t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8"/>
          <w:szCs w:val="38"/>
          <w:color w:val="4B4B4B"/>
          <w:spacing w:val="0"/>
          <w:w w:val="100"/>
          <w:position w:val="-6"/>
        </w:rPr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42"/>
          <w:position w:val="-6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286" w:lineRule="exact"/>
        <w:ind w:left="210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F2F2F"/>
          <w:w w:val="50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1"/>
          <w:w w:val="5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angında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yanmıştı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39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lfalımini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4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57" w:lineRule="auto"/>
        <w:ind w:left="153" w:right="52" w:firstLine="1966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14.553329pt;margin-top:5.398427pt;width:.238653pt;height:16.277481pt;mso-position-horizontal-relative:page;mso-position-vertical-relative:paragraph;z-index:-17001" coordorigin="2291,108" coordsize="5,326">
            <v:group style="position:absolute;left:2293;top:110;width:2;height:163" coordorigin="2293,110" coordsize="2,163">
              <v:shape style="position:absolute;left:2293;top:110;width:2;height:163" coordorigin="2293,110" coordsize="0,163" path="m2293,273l2293,110e" filled="f" stroked="t" strokeweight=".238653pt" strokecolor="#606060">
                <v:path arrowok="t"/>
              </v:shape>
            </v:group>
            <v:group style="position:absolute;left:2293;top:216;width:2;height:215" coordorigin="2293,216" coordsize="2,215">
              <v:shape style="position:absolute;left:2293;top:216;width:2;height:215" coordorigin="2293,216" coordsize="0,215" path="m2293,431l2293,216e" filled="f" stroked="t" strokeweight=".238653pt" strokecolor="#7C7C7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tkikte;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döktükleri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1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ebeple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yakması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7" w:lineRule="auto"/>
        <w:ind w:left="153" w:right="4055" w:firstLine="-19"/>
        <w:jc w:val="left"/>
        <w:tabs>
          <w:tab w:pos="210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</w:rPr>
        <w:t>ket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53" w:right="-20"/>
        <w:jc w:val="left"/>
        <w:tabs>
          <w:tab w:pos="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97B79"/>
          <w:spacing w:val="-4"/>
          <w:w w:val="4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153" w:right="-20"/>
        <w:jc w:val="left"/>
        <w:tabs>
          <w:tab w:pos="2100" w:val="left"/>
          <w:tab w:pos="6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Ekıoi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rrarih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21:40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44" w:right="-20"/>
        <w:jc w:val="left"/>
        <w:tabs>
          <w:tab w:pos="1060" w:val="left"/>
          <w:tab w:pos="8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272" w:right="-20"/>
        <w:jc w:val="left"/>
        <w:tabs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8" w:lineRule="exact"/>
        <w:ind w:left="3714" w:right="-20"/>
        <w:jc w:val="left"/>
        <w:tabs>
          <w:tab w:pos="5040" w:val="left"/>
          <w:tab w:pos="876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3377"/>
          <w:spacing w:val="0"/>
          <w:w w:val="143"/>
          <w:position w:val="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2F337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337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96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78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73"/>
          <w:position w:val="0"/>
        </w:rPr>
        <w:t>2</w:t>
      </w:r>
      <w:r>
        <w:rPr>
          <w:rFonts w:ascii="Arial" w:hAnsi="Arial" w:cs="Arial" w:eastAsia="Arial"/>
          <w:sz w:val="27"/>
          <w:szCs w:val="27"/>
          <w:color w:val="2F2F2F"/>
          <w:spacing w:val="3"/>
          <w:w w:val="73"/>
          <w:position w:val="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0"/>
          <w:w w:val="73"/>
          <w:i/>
          <w:position w:val="0"/>
        </w:rPr>
        <w:t>1</w:t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31"/>
          <w:w w:val="73"/>
          <w:i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50"/>
          <w:position w:val="0"/>
        </w:rPr>
        <w:t>MaYı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50"/>
          <w:position w:val="0"/>
        </w:rPr>
        <w:t>s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5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7"/>
          <w:w w:val="50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58"/>
          <w:position w:val="0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16" w:lineRule="exact"/>
        <w:ind w:right="1658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3.728607pt;margin-top:11.04496pt;width:11.235511pt;height:36.834963pt;mso-position-horizontal-relative:page;mso-position-vertical-relative:paragraph;z-index:-17003" type="#_x0000_t202" filled="f" stroked="f">
            <v:textbox inset="0,0,0,0">
              <w:txbxContent>
                <w:p>
                  <w:pPr>
                    <w:spacing w:before="6" w:after="0" w:line="240" w:lineRule="exact"/>
                    <w:jc w:val="left"/>
                    <w:rPr>
                      <w:sz w:val="24"/>
                      <w:szCs w:val="24"/>
                    </w:rPr>
                  </w:pPr>
                  <w:rPr/>
                  <w:r>
                    <w:rPr>
                      <w:sz w:val="24"/>
                      <w:szCs w:val="24"/>
                    </w:rPr>
                  </w:r>
                </w:p>
                <w:p>
                  <w:pPr>
                    <w:spacing w:before="0" w:after="0" w:line="240" w:lineRule="auto"/>
                    <w:ind w:right="-73"/>
                    <w:jc w:val="left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2F2F2F"/>
                      <w:spacing w:val="0"/>
                      <w:w w:val="100"/>
                    </w:rPr>
                    <w:t>fai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45.971558pt;margin-top:11.04496pt;width:8.889882pt;height:36.834963pt;mso-position-horizontal-relative:page;mso-position-vertical-relative:paragraph;z-index:-16995" coordorigin="8919,221" coordsize="178,737">
            <v:shape style="position:absolute;left:8919;top:221;width:178;height:737" coordorigin="8919,221" coordsize="178,737" path="m8919,221l9097,221,9097,958,8919,958,8919,221e" filled="t" fillcolor="#EDEDED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9.396637pt;margin-top:12.317945pt;width:19.268516pt;height:24.5pt;mso-position-horizontal-relative:page;mso-position-vertical-relative:paragraph;z-index:-16986" type="#_x0000_t202" filled="f" stroked="f">
            <v:textbox inset="0,0,0,0">
              <w:txbxContent>
                <w:p>
                  <w:pPr>
                    <w:spacing w:before="0" w:after="0" w:line="490" w:lineRule="exact"/>
                    <w:ind w:right="-114"/>
                    <w:jc w:val="left"/>
                    <w:rPr>
                      <w:rFonts w:ascii="Arial" w:hAnsi="Arial" w:cs="Arial" w:eastAsia="Arial"/>
                      <w:sz w:val="49"/>
                      <w:szCs w:val="49"/>
                    </w:rPr>
                  </w:pPr>
                  <w:rPr/>
                  <w:r>
                    <w:rPr>
                      <w:rFonts w:ascii="Arial" w:hAnsi="Arial" w:cs="Arial" w:eastAsia="Arial"/>
                      <w:sz w:val="49"/>
                      <w:szCs w:val="49"/>
                      <w:color w:val="242A59"/>
                      <w:spacing w:val="0"/>
                      <w:w w:val="59"/>
                      <w:position w:val="-1"/>
                    </w:rPr>
                    <w:t>rvJ</w:t>
                  </w:r>
                  <w:r>
                    <w:rPr>
                      <w:rFonts w:ascii="Arial" w:hAnsi="Arial" w:cs="Arial" w:eastAsia="Arial"/>
                      <w:sz w:val="49"/>
                      <w:szCs w:val="4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82"/>
          <w:i/>
          <w:position w:val="-8"/>
        </w:rPr>
        <w:t>1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82"/>
          <w:i/>
          <w:position w:val="-8"/>
        </w:rPr>
        <w:t>  </w:t>
      </w:r>
      <w:r>
        <w:rPr>
          <w:rFonts w:ascii="Arial" w:hAnsi="Arial" w:cs="Arial" w:eastAsia="Arial"/>
          <w:sz w:val="21"/>
          <w:szCs w:val="21"/>
          <w:color w:val="2F2F2F"/>
          <w:spacing w:val="33"/>
          <w:w w:val="82"/>
          <w:i/>
          <w:position w:val="-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5"/>
          <w:position w:val="-8"/>
        </w:rPr>
        <w:t>12017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200" w:right="260"/>
        </w:sectPr>
      </w:pPr>
      <w:rPr/>
    </w:p>
    <w:p>
      <w:pPr>
        <w:spacing w:before="86" w:after="0" w:line="240" w:lineRule="auto"/>
        <w:ind w:left="16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98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8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04" w:lineRule="exact"/>
        <w:ind w:left="91" w:right="-20"/>
        <w:jc w:val="lef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4"/>
          <w:szCs w:val="34"/>
          <w:color w:val="2F2F2F"/>
          <w:spacing w:val="4"/>
          <w:w w:val="85"/>
          <w:position w:val="-3"/>
        </w:rPr>
        <w:t>r</w:t>
      </w:r>
      <w:r>
        <w:rPr>
          <w:rFonts w:ascii="Times New Roman" w:hAnsi="Times New Roman" w:cs="Times New Roman" w:eastAsia="Times New Roman"/>
          <w:sz w:val="34"/>
          <w:szCs w:val="34"/>
          <w:color w:val="343852"/>
          <w:spacing w:val="-31"/>
          <w:w w:val="116"/>
          <w:position w:val="-3"/>
        </w:rPr>
        <w:t>J</w:t>
      </w:r>
      <w:r>
        <w:rPr>
          <w:rFonts w:ascii="Times New Roman" w:hAnsi="Times New Roman" w:cs="Times New Roman" w:eastAsia="Times New Roman"/>
          <w:sz w:val="34"/>
          <w:szCs w:val="34"/>
          <w:color w:val="2F2F2F"/>
          <w:spacing w:val="-41"/>
          <w:w w:val="122"/>
          <w:position w:val="-3"/>
        </w:rPr>
        <w:t>4</w:t>
      </w:r>
      <w:r>
        <w:rPr>
          <w:rFonts w:ascii="Times New Roman" w:hAnsi="Times New Roman" w:cs="Times New Roman" w:eastAsia="Times New Roman"/>
          <w:sz w:val="34"/>
          <w:szCs w:val="34"/>
          <w:color w:val="2F2F2F"/>
          <w:spacing w:val="-171"/>
          <w:w w:val="74"/>
          <w:position w:val="-3"/>
        </w:rPr>
        <w:t>N</w:t>
      </w:r>
      <w:r>
        <w:rPr>
          <w:rFonts w:ascii="Times New Roman" w:hAnsi="Times New Roman" w:cs="Times New Roman" w:eastAsia="Times New Roman"/>
          <w:sz w:val="34"/>
          <w:szCs w:val="34"/>
          <w:color w:val="2F2F2F"/>
          <w:spacing w:val="-61"/>
          <w:w w:val="121"/>
          <w:position w:val="-3"/>
        </w:rPr>
        <w:t>ı</w:t>
      </w:r>
      <w:r>
        <w:rPr>
          <w:rFonts w:ascii="Times New Roman" w:hAnsi="Times New Roman" w:cs="Times New Roman" w:eastAsia="Times New Roman"/>
          <w:sz w:val="34"/>
          <w:szCs w:val="34"/>
          <w:color w:val="2F2F2F"/>
          <w:spacing w:val="-82"/>
          <w:w w:val="87"/>
          <w:position w:val="-3"/>
        </w:rPr>
        <w:t>ı</w:t>
      </w:r>
      <w:r>
        <w:rPr>
          <w:rFonts w:ascii="Times New Roman" w:hAnsi="Times New Roman" w:cs="Times New Roman" w:eastAsia="Times New Roman"/>
          <w:sz w:val="34"/>
          <w:szCs w:val="34"/>
          <w:color w:val="343852"/>
          <w:spacing w:val="0"/>
          <w:w w:val="61"/>
          <w:position w:val="-3"/>
        </w:rPr>
        <w:t>n</w:t>
      </w:r>
      <w:r>
        <w:rPr>
          <w:rFonts w:ascii="Times New Roman" w:hAnsi="Times New Roman" w:cs="Times New Roman" w:eastAsia="Times New Roman"/>
          <w:sz w:val="34"/>
          <w:szCs w:val="34"/>
          <w:color w:val="2F2F2F"/>
          <w:spacing w:val="0"/>
          <w:w w:val="78"/>
          <w:position w:val="-3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300" w:lineRule="exact"/>
        <w:ind w:left="482" w:right="-20"/>
        <w:jc w:val="left"/>
        <w:tabs>
          <w:tab w:pos="980" w:val="left"/>
          <w:tab w:pos="1520" w:val="left"/>
          <w:tab w:pos="634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53.453735pt;margin-top:11.19019pt;width:.1pt;height:21.78408pt;mso-position-horizontal-relative:page;mso-position-vertical-relative:paragraph;z-index:-16999" coordorigin="3069,224" coordsize="2,436">
            <v:shape style="position:absolute;left:3069;top:224;width:2;height:436" coordorigin="3069,224" coordsize="0,436" path="m3069,659l3069,224e" filled="f" stroked="t" strokeweight=".954611pt" strokecolor="#444B90">
              <v:path arrowok="t"/>
            </v:shape>
          </v:group>
          <w10:wrap type="none"/>
        </w:pict>
      </w:r>
      <w:r>
        <w:rPr/>
        <w:pict>
          <v:group style="position:absolute;margin-left:462.282257pt;margin-top:4.939603pt;width:.1pt;height:16.371095pt;mso-position-horizontal-relative:page;mso-position-vertical-relative:paragraph;z-index:-16994" coordorigin="9246,99" coordsize="2,327">
            <v:shape style="position:absolute;left:9246;top:99;width:2;height:327" coordorigin="9246,99" coordsize="0,327" path="m9246,426l9246,99e" filled="f" stroked="t" strokeweight="2.593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8.610428pt;margin-top:-3.746119pt;width:350.793869pt;height:27.126744pt;mso-position-horizontal-relative:page;mso-position-vertical-relative:paragraph;z-index:-16987" type="#_x0000_t202" filled="f" stroked="f">
            <v:textbox inset="0,0,0,0">
              <w:txbxContent>
                <w:p>
                  <w:pPr>
                    <w:spacing w:before="0" w:after="0" w:line="543" w:lineRule="exact"/>
                    <w:ind w:right="-121"/>
                    <w:jc w:val="left"/>
                    <w:tabs>
                      <w:tab w:pos="1160" w:val="left"/>
                      <w:tab w:pos="1800" w:val="left"/>
                      <w:tab w:pos="6580" w:val="left"/>
                    </w:tabs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2F2F2F"/>
                      <w:spacing w:val="0"/>
                      <w:w w:val="100"/>
                      <w:position w:val="-7"/>
                    </w:rPr>
                    <w:t>3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F2F2F"/>
                      <w:spacing w:val="-53"/>
                      <w:w w:val="100"/>
                      <w:position w:val="-7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F2F2F"/>
                      <w:spacing w:val="0"/>
                      <w:w w:val="100"/>
                      <w:position w:val="-7"/>
                    </w:rPr>
                    <w:tab/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F2F2F"/>
                      <w:spacing w:val="0"/>
                      <w:w w:val="60"/>
                      <w:position w:val="1"/>
                    </w:rPr>
                    <w:t>1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F2F2F"/>
                      <w:spacing w:val="0"/>
                      <w:w w:val="60"/>
                      <w:position w:val="1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F2F2F"/>
                      <w:spacing w:val="29"/>
                      <w:w w:val="60"/>
                      <w:position w:val="1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F2F2F"/>
                      <w:spacing w:val="0"/>
                      <w:w w:val="60"/>
                      <w:position w:val="1"/>
                    </w:rPr>
                    <w:t>r,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F2F2F"/>
                      <w:spacing w:val="-21"/>
                      <w:w w:val="60"/>
                      <w:position w:val="1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F2F2F"/>
                      <w:spacing w:val="0"/>
                      <w:w w:val="100"/>
                      <w:position w:val="1"/>
                    </w:rPr>
                    <w:tab/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2F2F2F"/>
                      <w:spacing w:val="0"/>
                      <w:w w:val="100"/>
                      <w:position w:val="1"/>
                    </w:rPr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2F2F2F"/>
                      <w:spacing w:val="0"/>
                      <w:w w:val="120"/>
                      <w:position w:val="1"/>
                    </w:rPr>
                    <w:t>ı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2F2F2F"/>
                      <w:spacing w:val="-8"/>
                      <w:w w:val="120"/>
                      <w:position w:val="1"/>
                    </w:rPr>
                    <w:t>r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676767"/>
                      <w:spacing w:val="0"/>
                      <w:w w:val="120"/>
                      <w:position w:val="1"/>
                    </w:rPr>
                    <w:t>ı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676767"/>
                      <w:spacing w:val="-60"/>
                      <w:w w:val="120"/>
                      <w:position w:val="1"/>
                    </w:rPr>
                    <w:t> 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676767"/>
                      <w:spacing w:val="0"/>
                      <w:w w:val="100"/>
                      <w:position w:val="1"/>
                    </w:rPr>
                    <w:tab/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676767"/>
                      <w:spacing w:val="0"/>
                      <w:w w:val="100"/>
                      <w:position w:val="1"/>
                    </w:rPr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A7A7A8"/>
                      <w:spacing w:val="0"/>
                      <w:w w:val="53"/>
                      <w:position w:val="0"/>
                    </w:rPr>
                    <w:t>..</w:t>
                  </w:r>
                  <w:r>
                    <w:rPr>
                      <w:rFonts w:ascii="Arial" w:hAnsi="Arial" w:cs="Arial" w:eastAsia="Arial"/>
                      <w:sz w:val="54"/>
                      <w:szCs w:val="54"/>
                      <w:color w:val="A7A7A8"/>
                      <w:spacing w:val="31"/>
                      <w:w w:val="53"/>
                      <w:position w:val="0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A7A7A8"/>
                      <w:spacing w:val="-2"/>
                      <w:w w:val="74"/>
                      <w:position w:val="1"/>
                    </w:rPr>
                    <w:t>,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A7A7A8"/>
                      <w:spacing w:val="0"/>
                      <w:w w:val="149"/>
                      <w:position w:val="1"/>
                    </w:rPr>
                    <w:t>,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2"/>
        </w:rPr>
        <w:t>r</w:t>
      </w:r>
      <w:r>
        <w:rPr>
          <w:rFonts w:ascii="Arial" w:hAnsi="Arial" w:cs="Arial" w:eastAsia="Arial"/>
          <w:sz w:val="20"/>
          <w:szCs w:val="20"/>
          <w:color w:val="2F2F2F"/>
          <w:spacing w:val="-54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2"/>
        </w:rPr>
      </w:r>
      <w:r>
        <w:rPr>
          <w:rFonts w:ascii="Arial" w:hAnsi="Arial" w:cs="Arial" w:eastAsia="Arial"/>
          <w:sz w:val="33"/>
          <w:szCs w:val="33"/>
          <w:color w:val="2F3377"/>
          <w:spacing w:val="-16"/>
          <w:w w:val="31"/>
          <w:position w:val="2"/>
        </w:rPr>
        <w:t>r</w:t>
      </w:r>
      <w:r>
        <w:rPr>
          <w:rFonts w:ascii="Arial" w:hAnsi="Arial" w:cs="Arial" w:eastAsia="Arial"/>
          <w:sz w:val="33"/>
          <w:szCs w:val="33"/>
          <w:color w:val="4B4B4B"/>
          <w:spacing w:val="0"/>
          <w:w w:val="59"/>
          <w:position w:val="2"/>
        </w:rPr>
        <w:t>ı:ıri</w:t>
      </w:r>
      <w:r>
        <w:rPr>
          <w:rFonts w:ascii="Arial" w:hAnsi="Arial" w:cs="Arial" w:eastAsia="Arial"/>
          <w:sz w:val="33"/>
          <w:szCs w:val="33"/>
          <w:color w:val="4B4B4B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3"/>
          <w:szCs w:val="33"/>
          <w:color w:val="4B4B4B"/>
          <w:spacing w:val="0"/>
          <w:w w:val="100"/>
          <w:position w:val="2"/>
        </w:rPr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8"/>
          <w:position w:val="2"/>
        </w:rPr>
        <w:t>i</w:t>
      </w:r>
      <w:r>
        <w:rPr>
          <w:rFonts w:ascii="Arial" w:hAnsi="Arial" w:cs="Arial" w:eastAsia="Arial"/>
          <w:sz w:val="20"/>
          <w:szCs w:val="20"/>
          <w:color w:val="2F2F2F"/>
          <w:spacing w:val="-10"/>
          <w:w w:val="108"/>
          <w:position w:val="2"/>
        </w:rPr>
        <w:t>l</w:t>
      </w:r>
      <w:r>
        <w:rPr>
          <w:rFonts w:ascii="Arial" w:hAnsi="Arial" w:cs="Arial" w:eastAsia="Arial"/>
          <w:sz w:val="20"/>
          <w:szCs w:val="20"/>
          <w:color w:val="4B4B4B"/>
          <w:spacing w:val="-20"/>
          <w:w w:val="163"/>
          <w:position w:val="2"/>
        </w:rPr>
        <w:t>i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2"/>
          <w:position w:val="2"/>
        </w:rPr>
        <w:t>r</w:t>
      </w:r>
      <w:r>
        <w:rPr>
          <w:rFonts w:ascii="Arial" w:hAnsi="Arial" w:cs="Arial" w:eastAsia="Arial"/>
          <w:sz w:val="20"/>
          <w:szCs w:val="20"/>
          <w:color w:val="2F2F2F"/>
          <w:spacing w:val="14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797B79"/>
          <w:spacing w:val="0"/>
          <w:w w:val="100"/>
          <w:position w:val="2"/>
        </w:rPr>
        <w:t>'</w:t>
      </w:r>
      <w:r>
        <w:rPr>
          <w:rFonts w:ascii="Arial" w:hAnsi="Arial" w:cs="Arial" w:eastAsia="Arial"/>
          <w:sz w:val="20"/>
          <w:szCs w:val="20"/>
          <w:color w:val="797B79"/>
          <w:spacing w:val="12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100"/>
          <w:position w:val="2"/>
        </w:rPr>
        <w:t>.</w:t>
      </w:r>
      <w:r>
        <w:rPr>
          <w:rFonts w:ascii="Arial" w:hAnsi="Arial" w:cs="Arial" w:eastAsia="Arial"/>
          <w:sz w:val="20"/>
          <w:szCs w:val="20"/>
          <w:color w:val="4B4B4B"/>
          <w:spacing w:val="-46"/>
          <w:w w:val="100"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0"/>
          <w:szCs w:val="20"/>
          <w:color w:val="4B4B4B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-3"/>
          <w:w w:val="144"/>
          <w:position w:val="-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96"/>
          <w:position w:val="-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5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1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4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7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4" w:lineRule="exact"/>
        <w:ind w:right="2775"/>
        <w:jc w:val="right"/>
        <w:rPr>
          <w:rFonts w:ascii="Arial" w:hAnsi="Arial" w:cs="Arial" w:eastAsia="Arial"/>
          <w:sz w:val="5"/>
          <w:szCs w:val="5"/>
        </w:rPr>
      </w:pPr>
      <w:rPr/>
      <w:r>
        <w:rPr/>
        <w:pict>
          <v:group style="position:absolute;margin-left:490.238312pt;margin-top:-.821329pt;width:.1pt;height:8.750245pt;mso-position-horizontal-relative:page;mso-position-vertical-relative:paragraph;z-index:-16993" coordorigin="9805,-16" coordsize="2,175">
            <v:shape style="position:absolute;left:9805;top:-16;width:2;height:175" coordorigin="9805,-16" coordsize="0,175" path="m9805,159l9805,-16e" filled="f" stroked="t" strokeweight="3.5749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5"/>
          <w:szCs w:val="5"/>
          <w:color w:val="A7A7A8"/>
          <w:spacing w:val="0"/>
          <w:w w:val="283"/>
          <w:position w:val="-4"/>
        </w:rPr>
        <w:t>)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200" w:right="260"/>
          <w:cols w:num="2" w:equalWidth="0">
            <w:col w:w="823" w:space="1349"/>
            <w:col w:w="9288"/>
          </w:cols>
        </w:sectPr>
      </w:pPr>
      <w:rPr/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717"/>
        <w:jc w:val="right"/>
        <w:rPr>
          <w:rFonts w:ascii="Arial" w:hAnsi="Arial" w:cs="Arial" w:eastAsia="Arial"/>
          <w:sz w:val="8"/>
          <w:szCs w:val="8"/>
        </w:rPr>
      </w:pPr>
      <w:rPr/>
      <w:r>
        <w:rPr/>
        <w:pict>
          <v:group style="position:absolute;margin-left:146.294144pt;margin-top:-3.668996pt;width:.1pt;height:5.027096pt;mso-position-horizontal-relative:page;mso-position-vertical-relative:paragraph;z-index:-17000" coordorigin="2926,-73" coordsize="2,101">
            <v:shape style="position:absolute;left:2926;top:-73;width:2;height:101" coordorigin="2926,-73" coordsize="0,101" path="m2926,27l2926,-73e" filled="f" stroked="t" strokeweight="1.193264pt" strokecolor="#3F4B90">
              <v:path arrowok="t"/>
            </v:shape>
          </v:group>
          <w10:wrap type="none"/>
        </w:pict>
      </w:r>
      <w:r>
        <w:rPr/>
        <w:pict>
          <v:group style="position:absolute;margin-left:182.569366pt;margin-top:-3.190225pt;width:.1pt;height:7.42095pt;mso-position-horizontal-relative:page;mso-position-vertical-relative:paragraph;z-index:-16998" coordorigin="3651,-64" coordsize="2,148">
            <v:shape style="position:absolute;left:3651;top:-64;width:2;height:148" coordorigin="3651,-64" coordsize="0,148" path="m3651,85l3651,-64e" filled="f" stroked="t" strokeweight=".715958pt" strokecolor="#3F4887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2.714355pt;margin-top:-3.321173pt;width:2.66067pt;height:23.5pt;mso-position-horizontal-relative:page;mso-position-vertical-relative:paragraph;z-index:-16985" type="#_x0000_t202" filled="f" stroked="f">
            <v:textbox inset="0,0,0,0">
              <w:txbxContent>
                <w:p>
                  <w:pPr>
                    <w:spacing w:before="0" w:after="0" w:line="470" w:lineRule="exact"/>
                    <w:ind w:right="-111"/>
                    <w:jc w:val="left"/>
                    <w:rPr>
                      <w:rFonts w:ascii="Arial" w:hAnsi="Arial" w:cs="Arial" w:eastAsia="Arial"/>
                      <w:sz w:val="47"/>
                      <w:szCs w:val="47"/>
                    </w:rPr>
                  </w:pPr>
                  <w:rPr/>
                  <w:r>
                    <w:rPr>
                      <w:rFonts w:ascii="Arial" w:hAnsi="Arial" w:cs="Arial" w:eastAsia="Arial"/>
                      <w:sz w:val="47"/>
                      <w:szCs w:val="47"/>
                      <w:color w:val="2F3377"/>
                      <w:spacing w:val="0"/>
                      <w:w w:val="51"/>
                      <w:i/>
                    </w:rPr>
                    <w:t>l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"/>
          <w:szCs w:val="8"/>
          <w:color w:val="909090"/>
          <w:spacing w:val="0"/>
          <w:w w:val="100"/>
        </w:rPr>
        <w:t>'</w:t>
      </w:r>
      <w:r>
        <w:rPr>
          <w:rFonts w:ascii="Arial" w:hAnsi="Arial" w:cs="Arial" w:eastAsia="Arial"/>
          <w:sz w:val="8"/>
          <w:szCs w:val="8"/>
          <w:color w:val="909090"/>
          <w:spacing w:val="0"/>
          <w:w w:val="100"/>
        </w:rPr>
        <w:t>  </w:t>
      </w:r>
      <w:r>
        <w:rPr>
          <w:rFonts w:ascii="Arial" w:hAnsi="Arial" w:cs="Arial" w:eastAsia="Arial"/>
          <w:sz w:val="8"/>
          <w:szCs w:val="8"/>
          <w:color w:val="909090"/>
          <w:spacing w:val="9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676767"/>
          <w:spacing w:val="0"/>
          <w:w w:val="76"/>
        </w:rPr>
        <w:t>,.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0" w:after="0" w:line="281" w:lineRule="exact"/>
        <w:ind w:left="3432" w:right="-80"/>
        <w:jc w:val="left"/>
        <w:tabs>
          <w:tab w:pos="4980" w:val="left"/>
          <w:tab w:pos="830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v:group style="position:absolute;margin-left:460.802216pt;margin-top:12.497005pt;width:.1pt;height:12.96045pt;mso-position-horizontal-relative:page;mso-position-vertical-relative:paragraph;z-index:-16992" coordorigin="9216,250" coordsize="2,259">
            <v:shape style="position:absolute;left:9216;top:250;width:2;height:259" coordorigin="9216,250" coordsize="0,259" path="m9216,509l9216,250e" filled="f" stroked="t" strokeweight="4.468290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5"/>
          <w:szCs w:val="25"/>
          <w:color w:val="525482"/>
          <w:spacing w:val="0"/>
          <w:w w:val="83"/>
          <w:i/>
        </w:rPr>
        <w:t>j</w:t>
      </w:r>
      <w:r>
        <w:rPr>
          <w:rFonts w:ascii="Arial" w:hAnsi="Arial" w:cs="Arial" w:eastAsia="Arial"/>
          <w:sz w:val="25"/>
          <w:szCs w:val="25"/>
          <w:color w:val="525482"/>
          <w:spacing w:val="0"/>
          <w:w w:val="100"/>
          <w:i/>
        </w:rPr>
        <w:tab/>
      </w:r>
      <w:r>
        <w:rPr>
          <w:rFonts w:ascii="Arial" w:hAnsi="Arial" w:cs="Arial" w:eastAsia="Arial"/>
          <w:sz w:val="25"/>
          <w:szCs w:val="25"/>
          <w:color w:val="525482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0"/>
          <w:w w:val="113"/>
          <w:b/>
          <w:bCs/>
        </w:rPr>
        <w:t>Bü</w:t>
      </w:r>
      <w:r>
        <w:rPr>
          <w:rFonts w:ascii="Times New Roman" w:hAnsi="Times New Roman" w:cs="Times New Roman" w:eastAsia="Times New Roman"/>
          <w:sz w:val="27"/>
          <w:szCs w:val="27"/>
          <w:color w:val="2F2F2F"/>
          <w:spacing w:val="10"/>
          <w:w w:val="113"/>
          <w:b/>
          <w:bCs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4B4B4B"/>
          <w:spacing w:val="0"/>
          <w:w w:val="129"/>
          <w:b/>
          <w:bCs/>
        </w:rPr>
        <w:t>entT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138" w:lineRule="exact"/>
        <w:ind w:right="238"/>
        <w:jc w:val="righ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481.975555pt;margin-top:8.071651pt;width:5.28516pt;height:12.278321pt;mso-position-horizontal-relative:page;mso-position-vertical-relative:paragraph;z-index:-16991" coordorigin="9640,161" coordsize="106,246">
            <v:shape style="position:absolute;left:9640;top:161;width:106;height:246" coordorigin="9640,161" coordsize="106,246" path="m9640,161l9745,161,9745,407,9640,407,9640,161e" filled="t" fillcolor="#ED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2F2F2F"/>
          <w:w w:val="97"/>
          <w:position w:val="-6"/>
        </w:rPr>
        <w:t>ltt</w:t>
      </w:r>
      <w:r>
        <w:rPr>
          <w:rFonts w:ascii="Arial" w:hAnsi="Arial" w:cs="Arial" w:eastAsia="Arial"/>
          <w:sz w:val="19"/>
          <w:szCs w:val="19"/>
          <w:color w:val="2F2F2F"/>
          <w:spacing w:val="-36"/>
          <w:w w:val="98"/>
          <w:position w:val="-6"/>
        </w:rPr>
        <w:t>a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69"/>
          <w:position w:val="-6"/>
        </w:rPr>
        <w:t>y</w:t>
      </w:r>
      <w:r>
        <w:rPr>
          <w:rFonts w:ascii="Arial" w:hAnsi="Arial" w:cs="Arial" w:eastAsia="Arial"/>
          <w:sz w:val="19"/>
          <w:szCs w:val="19"/>
          <w:color w:val="2F2F2F"/>
          <w:spacing w:val="-36"/>
          <w:w w:val="100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4B4B4B"/>
          <w:spacing w:val="-12"/>
          <w:w w:val="84"/>
          <w:position w:val="-6"/>
        </w:rPr>
        <w:t>e</w:t>
      </w:r>
      <w:r>
        <w:rPr>
          <w:rFonts w:ascii="Arial" w:hAnsi="Arial" w:cs="Arial" w:eastAsia="Arial"/>
          <w:sz w:val="19"/>
          <w:szCs w:val="19"/>
          <w:color w:val="BABABA"/>
          <w:spacing w:val="-12"/>
          <w:w w:val="165"/>
          <w:position w:val="-6"/>
        </w:rPr>
        <w:t>,</w:t>
      </w:r>
      <w:r>
        <w:rPr>
          <w:rFonts w:ascii="Arial" w:hAnsi="Arial" w:cs="Arial" w:eastAsia="Arial"/>
          <w:sz w:val="19"/>
          <w:szCs w:val="19"/>
          <w:color w:val="2F2F2F"/>
          <w:spacing w:val="3"/>
          <w:w w:val="75"/>
          <w:position w:val="-6"/>
        </w:rPr>
        <w:t>Y</w:t>
      </w:r>
      <w:r>
        <w:rPr>
          <w:rFonts w:ascii="Arial" w:hAnsi="Arial" w:cs="Arial" w:eastAsia="Arial"/>
          <w:sz w:val="19"/>
          <w:szCs w:val="19"/>
          <w:color w:val="4B4B4B"/>
          <w:spacing w:val="-4"/>
          <w:w w:val="84"/>
          <w:position w:val="-6"/>
        </w:rPr>
        <w:t>a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90"/>
          <w:position w:val="-6"/>
        </w:rPr>
        <w:t>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3" w:lineRule="exact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A7A7A8"/>
          <w:spacing w:val="0"/>
          <w:w w:val="297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84" w:after="0" w:line="437" w:lineRule="exact"/>
        <w:ind w:left="65" w:right="1238"/>
        <w:jc w:val="center"/>
        <w:rPr>
          <w:rFonts w:ascii="Courier New" w:hAnsi="Courier New" w:cs="Courier New" w:eastAsia="Courier New"/>
          <w:sz w:val="40"/>
          <w:szCs w:val="40"/>
        </w:rPr>
      </w:pPr>
      <w:rPr/>
      <w:r>
        <w:rPr>
          <w:rFonts w:ascii="Courier New" w:hAnsi="Courier New" w:cs="Courier New" w:eastAsia="Courier New"/>
          <w:sz w:val="40"/>
          <w:szCs w:val="40"/>
          <w:color w:val="4B4B4B"/>
          <w:spacing w:val="0"/>
          <w:w w:val="93"/>
          <w:position w:val="2"/>
        </w:rPr>
        <w:t>su</w:t>
      </w:r>
      <w:r>
        <w:rPr>
          <w:rFonts w:ascii="Courier New" w:hAnsi="Courier New" w:cs="Courier New" w:eastAsia="Courier New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77" w:lineRule="exact"/>
        <w:ind w:left="296" w:right="1303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B4B4B"/>
          <w:spacing w:val="7"/>
          <w:w w:val="88"/>
          <w:position w:val="-7"/>
        </w:rPr>
        <w:t>c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21"/>
          <w:position w:val="-7"/>
        </w:rPr>
        <w:t>il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200" w:right="260"/>
          <w:cols w:num="2" w:equalWidth="0">
            <w:col w:w="9483" w:space="92"/>
            <w:col w:w="1885"/>
          </w:cols>
        </w:sectPr>
      </w:pPr>
      <w:rPr/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7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right="1199"/>
        <w:jc w:val="right"/>
        <w:tabs>
          <w:tab w:pos="114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2F2F2F"/>
          <w:w w:val="101"/>
          <w:position w:val="-2"/>
        </w:rPr>
        <w:t>Müd,</w:t>
      </w:r>
      <w:r>
        <w:rPr>
          <w:rFonts w:ascii="Arial" w:hAnsi="Arial" w:cs="Arial" w:eastAsia="Arial"/>
          <w:sz w:val="18"/>
          <w:szCs w:val="18"/>
          <w:color w:val="2F2F2F"/>
          <w:spacing w:val="9"/>
          <w:w w:val="102"/>
          <w:position w:val="-2"/>
        </w:rPr>
        <w:t>h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42"/>
          <w:position w:val="-2"/>
        </w:rPr>
        <w:t>•l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  <w:position w:val="-2"/>
        </w:rPr>
      </w:r>
      <w:r>
        <w:rPr>
          <w:rFonts w:ascii="Arial" w:hAnsi="Arial" w:cs="Arial" w:eastAsia="Arial"/>
          <w:sz w:val="18"/>
          <w:szCs w:val="18"/>
          <w:color w:val="A7A7A8"/>
          <w:spacing w:val="0"/>
          <w:w w:val="211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A7A7A8"/>
          <w:spacing w:val="8"/>
          <w:w w:val="211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797B79"/>
          <w:spacing w:val="0"/>
          <w:w w:val="54"/>
          <w:position w:val="-2"/>
        </w:rPr>
        <w:t>,,</w:t>
      </w:r>
      <w:r>
        <w:rPr>
          <w:rFonts w:ascii="Arial" w:hAnsi="Arial" w:cs="Arial" w:eastAsia="Arial"/>
          <w:sz w:val="18"/>
          <w:szCs w:val="18"/>
          <w:color w:val="797B79"/>
          <w:spacing w:val="0"/>
          <w:w w:val="54"/>
          <w:position w:val="-2"/>
        </w:rPr>
        <w:t>    </w:t>
      </w:r>
      <w:r>
        <w:rPr>
          <w:rFonts w:ascii="Arial" w:hAnsi="Arial" w:cs="Arial" w:eastAsia="Arial"/>
          <w:sz w:val="18"/>
          <w:szCs w:val="18"/>
          <w:color w:val="797B79"/>
          <w:spacing w:val="15"/>
          <w:w w:val="54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797B79"/>
          <w:spacing w:val="0"/>
          <w:w w:val="149"/>
          <w:position w:val="-2"/>
        </w:rPr>
        <w:t>...</w:t>
      </w:r>
      <w:r>
        <w:rPr>
          <w:rFonts w:ascii="Arial" w:hAnsi="Arial" w:cs="Arial" w:eastAsia="Arial"/>
          <w:sz w:val="18"/>
          <w:szCs w:val="18"/>
          <w:color w:val="797B79"/>
          <w:spacing w:val="-21"/>
          <w:w w:val="100"/>
          <w:position w:val="-2"/>
        </w:rPr>
        <w:t> </w:t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52"/>
          <w:position w:val="-2"/>
        </w:rPr>
        <w:t>V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10" w:lineRule="exact"/>
        <w:ind w:right="1219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v:group style="position:absolute;margin-left:263.114685pt;margin-top:-1.394033pt;width:2.028548pt;height:44.164058pt;mso-position-horizontal-relative:page;mso-position-vertical-relative:paragraph;z-index:-16997" coordorigin="5262,-28" coordsize="41,883">
            <v:group style="position:absolute;left:5298;top:101;width:2;height:158" coordorigin="5298,101" coordsize="2,158">
              <v:shape style="position:absolute;left:5298;top:101;width:2;height:158" coordorigin="5298,101" coordsize="0,158" path="m5298,259l5298,101e" filled="f" stroked="t" strokeweight=".477306pt" strokecolor="#545B93">
                <v:path arrowok="t"/>
              </v:shape>
            </v:group>
            <v:group style="position:absolute;left:5284;top:-18;width:2;height:685" coordorigin="5284,-18" coordsize="2,685">
              <v:shape style="position:absolute;left:5284;top:-18;width:2;height:685" coordorigin="5284,-18" coordsize="0,685" path="m5284,666l5284,-18e" filled="f" stroked="t" strokeweight=".954611pt" strokecolor="#4F548C">
                <v:path arrowok="t"/>
              </v:shape>
            </v:group>
            <v:group style="position:absolute;left:5269;top:542;width:2;height:306" coordorigin="5269,542" coordsize="2,306">
              <v:shape style="position:absolute;left:5269;top:542;width:2;height:306" coordorigin="5269,542" coordsize="0,306" path="m5269,848l5269,542e" filled="f" stroked="t" strokeweight=".715958pt" strokecolor="#544F7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47.213959pt;margin-top:-2.646712pt;width:5.392029pt;height:8.750245pt;mso-position-horizontal-relative:page;mso-position-vertical-relative:paragraph;z-index:-16990" coordorigin="8944,-53" coordsize="108,175">
            <v:shape style="position:absolute;left:8944;top:-53;width:108;height:175" coordorigin="8944,-53" coordsize="108,175" path="m8944,-53l9052,-53,9052,122,8944,122,8944,-53e" filled="t" fillcolor="#ED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3"/>
          <w:szCs w:val="13"/>
          <w:color w:val="A7A7A8"/>
          <w:spacing w:val="0"/>
          <w:w w:val="36"/>
          <w:position w:val="1"/>
        </w:rPr>
        <w:t>_</w:t>
      </w:r>
      <w:r>
        <w:rPr>
          <w:rFonts w:ascii="Times New Roman" w:hAnsi="Times New Roman" w:cs="Times New Roman" w:eastAsia="Times New Roman"/>
          <w:sz w:val="13"/>
          <w:szCs w:val="13"/>
          <w:color w:val="A7A7A8"/>
          <w:spacing w:val="0"/>
          <w:w w:val="36"/>
          <w:position w:val="1"/>
        </w:rPr>
        <w:t>            </w:t>
      </w:r>
      <w:r>
        <w:rPr>
          <w:rFonts w:ascii="Times New Roman" w:hAnsi="Times New Roman" w:cs="Times New Roman" w:eastAsia="Times New Roman"/>
          <w:sz w:val="13"/>
          <w:szCs w:val="13"/>
          <w:color w:val="A7A7A8"/>
          <w:spacing w:val="1"/>
          <w:w w:val="36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A7A7A8"/>
          <w:spacing w:val="0"/>
          <w:w w:val="178"/>
          <w:position w:val="1"/>
        </w:rPr>
        <w:t>'-</w:t>
      </w:r>
      <w:r>
        <w:rPr>
          <w:rFonts w:ascii="Times New Roman" w:hAnsi="Times New Roman" w:cs="Times New Roman" w:eastAsia="Times New Roman"/>
          <w:sz w:val="13"/>
          <w:szCs w:val="13"/>
          <w:color w:val="A7A7A8"/>
          <w:spacing w:val="-2"/>
          <w:w w:val="178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2F2F2F"/>
          <w:spacing w:val="-1"/>
          <w:w w:val="197"/>
          <w:position w:val="1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4B4B4B"/>
          <w:spacing w:val="0"/>
          <w:w w:val="184"/>
          <w:position w:val="1"/>
        </w:rPr>
        <w:t>"y</w:t>
      </w:r>
      <w:r>
        <w:rPr>
          <w:rFonts w:ascii="Times New Roman" w:hAnsi="Times New Roman" w:cs="Times New Roman" w:eastAsia="Times New Roman"/>
          <w:sz w:val="13"/>
          <w:szCs w:val="13"/>
          <w:color w:val="4B4B4B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2F2F2F"/>
          <w:spacing w:val="0"/>
          <w:w w:val="129"/>
          <w:position w:val="1"/>
        </w:rPr>
        <w:t>uu</w:t>
      </w:r>
      <w:r>
        <w:rPr>
          <w:rFonts w:ascii="Times New Roman" w:hAnsi="Times New Roman" w:cs="Times New Roman" w:eastAsia="Times New Roman"/>
          <w:sz w:val="13"/>
          <w:szCs w:val="13"/>
          <w:color w:val="2F2F2F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B4B4B"/>
          <w:spacing w:val="0"/>
          <w:w w:val="280"/>
          <w:position w:val="1"/>
        </w:rPr>
        <w:t>v,M</w:t>
      </w:r>
      <w:r>
        <w:rPr>
          <w:rFonts w:ascii="Times New Roman" w:hAnsi="Times New Roman" w:cs="Times New Roman" w:eastAsia="Times New Roman"/>
          <w:sz w:val="13"/>
          <w:szCs w:val="13"/>
          <w:color w:val="4B4B4B"/>
          <w:spacing w:val="0"/>
          <w:w w:val="280"/>
          <w:position w:val="1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4B4B4B"/>
          <w:spacing w:val="-51"/>
          <w:w w:val="280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ABABA"/>
          <w:spacing w:val="0"/>
          <w:w w:val="170"/>
          <w:position w:val="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348" w:lineRule="exact"/>
        <w:ind w:right="-20"/>
        <w:jc w:val="left"/>
        <w:tabs>
          <w:tab w:pos="642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255.358459pt;margin-top:11.232518pt;width:1.31259pt;height:54.817813pt;mso-position-horizontal-relative:page;mso-position-vertical-relative:paragraph;z-index:-16996" coordorigin="5107,225" coordsize="26,1096">
            <v:group style="position:absolute;left:5114;top:232;width:2;height:479" coordorigin="5114,232" coordsize="2,479">
              <v:shape style="position:absolute;left:5114;top:232;width:2;height:479" coordorigin="5114,232" coordsize="0,479" path="m5114,711l5114,232e" filled="f" stroked="t" strokeweight=".715958pt" strokecolor="#6B709C">
                <v:path arrowok="t"/>
              </v:shape>
            </v:group>
            <v:group style="position:absolute;left:5131;top:629;width:2;height:689" coordorigin="5131,629" coordsize="2,689">
              <v:shape style="position:absolute;left:5131;top:629;width:2;height:689" coordorigin="5131,629" coordsize="0,689" path="m5131,1319l5131,629e" filled="f" stroked="t" strokeweight=".238653pt" strokecolor="#60607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82"/>
          <w:position w:val="-2"/>
        </w:rPr>
        <w:t>A</w:t>
      </w:r>
      <w:r>
        <w:rPr>
          <w:rFonts w:ascii="Arial" w:hAnsi="Arial" w:cs="Arial" w:eastAsia="Arial"/>
          <w:sz w:val="24"/>
          <w:szCs w:val="24"/>
          <w:color w:val="2F2F2F"/>
          <w:spacing w:val="-57"/>
          <w:w w:val="82"/>
          <w:position w:val="-2"/>
        </w:rPr>
        <w:t>b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82"/>
          <w:position w:val="-2"/>
        </w:rPr>
        <w:t>OPÇU</w:t>
      </w:r>
      <w:r>
        <w:rPr>
          <w:rFonts w:ascii="Arial" w:hAnsi="Arial" w:cs="Arial" w:eastAsia="Arial"/>
          <w:sz w:val="24"/>
          <w:szCs w:val="24"/>
          <w:color w:val="2F2F2F"/>
          <w:spacing w:val="-47"/>
          <w:w w:val="82"/>
          <w:position w:val="-2"/>
        </w:rPr>
        <w:t> 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100"/>
          <w:position w:val="-2"/>
        </w:rPr>
      </w:r>
      <w:r>
        <w:rPr>
          <w:rFonts w:ascii="Arial" w:hAnsi="Arial" w:cs="Arial" w:eastAsia="Arial"/>
          <w:sz w:val="18"/>
          <w:szCs w:val="18"/>
          <w:color w:val="BABABA"/>
          <w:spacing w:val="0"/>
          <w:w w:val="132"/>
          <w:position w:val="11"/>
        </w:rPr>
        <w:t>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right="-20"/>
        <w:jc w:val="left"/>
        <w:tabs>
          <w:tab w:pos="152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3"/>
          <w:szCs w:val="23"/>
          <w:color w:val="4B4B4B"/>
          <w:spacing w:val="0"/>
          <w:w w:val="76"/>
        </w:rPr>
        <w:t>I</w:t>
      </w:r>
      <w:r>
        <w:rPr>
          <w:rFonts w:ascii="Arial" w:hAnsi="Arial" w:cs="Arial" w:eastAsia="Arial"/>
          <w:sz w:val="23"/>
          <w:szCs w:val="23"/>
          <w:color w:val="4B4B4B"/>
          <w:spacing w:val="8"/>
          <w:w w:val="76"/>
        </w:rPr>
        <w:t>t</w:t>
      </w:r>
      <w:r>
        <w:rPr>
          <w:rFonts w:ascii="Arial" w:hAnsi="Arial" w:cs="Arial" w:eastAsia="Arial"/>
          <w:sz w:val="23"/>
          <w:szCs w:val="23"/>
          <w:color w:val="2F2F2F"/>
          <w:spacing w:val="10"/>
          <w:w w:val="76"/>
        </w:rPr>
        <w:t>f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76"/>
        </w:rPr>
        <w:t>a</w:t>
      </w:r>
      <w:r>
        <w:rPr>
          <w:rFonts w:ascii="Arial" w:hAnsi="Arial" w:cs="Arial" w:eastAsia="Arial"/>
          <w:sz w:val="23"/>
          <w:szCs w:val="23"/>
          <w:color w:val="4B4B4B"/>
          <w:spacing w:val="-47"/>
          <w:w w:val="76"/>
        </w:rPr>
        <w:t> 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151"/>
        </w:rPr>
        <w:t>•</w:t>
      </w:r>
      <w:r>
        <w:rPr>
          <w:rFonts w:ascii="Arial" w:hAnsi="Arial" w:cs="Arial" w:eastAsia="Arial"/>
          <w:sz w:val="23"/>
          <w:szCs w:val="23"/>
          <w:color w:val="4B4B4B"/>
          <w:spacing w:val="-3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4B4B4B"/>
          <w:spacing w:val="-7"/>
          <w:w w:val="84"/>
          <w:i/>
        </w:rPr>
        <w:t>A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78"/>
          <w:i/>
        </w:rPr>
        <w:t>mir</w:t>
      </w:r>
      <w:r>
        <w:rPr>
          <w:rFonts w:ascii="Arial" w:hAnsi="Arial" w:cs="Arial" w:eastAsia="Arial"/>
          <w:sz w:val="22"/>
          <w:szCs w:val="22"/>
          <w:color w:val="2F2F2F"/>
          <w:spacing w:val="-43"/>
          <w:w w:val="100"/>
          <w:i/>
        </w:rPr>
        <w:t> </w:t>
      </w:r>
      <w:r>
        <w:rPr>
          <w:rFonts w:ascii="Arial" w:hAnsi="Arial" w:cs="Arial" w:eastAsia="Arial"/>
          <w:sz w:val="22"/>
          <w:szCs w:val="22"/>
          <w:color w:val="4B4B4B"/>
          <w:spacing w:val="0"/>
          <w:w w:val="55"/>
          <w:i/>
        </w:rPr>
        <w:t>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260"/>
          <w:cols w:num="2" w:equalWidth="0">
            <w:col w:w="550" w:space="2047"/>
            <w:col w:w="886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14.319166pt;margin-top:28.36828pt;width:566.681006pt;height:774.888637pt;mso-position-horizontal-relative:page;mso-position-vertical-relative:page;z-index:-17002" coordorigin="286,567" coordsize="11334,15498">
            <v:group style="position:absolute;left:296;top:586;width:1804;height:2" coordorigin="296,586" coordsize="1804,2">
              <v:shape style="position:absolute;left:296;top:586;width:1804;height:2" coordorigin="296,586" coordsize="1804,0" path="m296,586l2100,586e" filled="f" stroked="t" strokeweight=".954611pt" strokecolor="#777777">
                <v:path arrowok="t"/>
              </v:shape>
            </v:group>
            <v:group style="position:absolute;left:305;top:575;width:2;height:2427" coordorigin="305,575" coordsize="2,2427">
              <v:shape style="position:absolute;left:305;top:575;width:2;height:2427" coordorigin="305,575" coordsize="0,2427" path="m305,3002l305,575e" filled="f" stroked="t" strokeweight=".715958pt" strokecolor="#676767">
                <v:path arrowok="t"/>
              </v:shape>
            </v:group>
            <v:group style="position:absolute;left:1618;top:594;width:3938;height:2" coordorigin="1618,594" coordsize="3938,2">
              <v:shape style="position:absolute;left:1618;top:594;width:3938;height:2" coordorigin="1618,594" coordsize="3938,0" path="m1618,594l5556,594e" filled="f" stroked="t" strokeweight=".715958pt" strokecolor="#4B4B4B">
                <v:path arrowok="t"/>
              </v:shape>
            </v:group>
            <v:group style="position:absolute;left:2277;top:594;width:2;height:1101" coordorigin="2277,594" coordsize="2,1101">
              <v:shape style="position:absolute;left:2277;top:594;width:2;height:1101" coordorigin="2277,594" coordsize="0,1101" path="m2277,1695l2277,594e" filled="f" stroked="t" strokeweight=".715958pt" strokecolor="#747474">
                <v:path arrowok="t"/>
              </v:shape>
            </v:group>
            <v:group style="position:absolute;left:2229;top:601;width:4553;height:2" coordorigin="2229,601" coordsize="4553,2">
              <v:shape style="position:absolute;left:2229;top:601;width:4553;height:2" coordorigin="2229,601" coordsize="4553,0" path="m2229,601l6783,601e" filled="f" stroked="t" strokeweight=".477306pt" strokecolor="#3B3B3B">
                <v:path arrowok="t"/>
              </v:shape>
            </v:group>
            <v:group style="position:absolute;left:2830;top:601;width:286;height:2" coordorigin="2830,601" coordsize="286,2">
              <v:shape style="position:absolute;left:2830;top:601;width:286;height:2" coordorigin="2830,601" coordsize="286,0" path="m2830,601l3117,601e" filled="f" stroked="t" strokeweight=".715958pt" strokecolor="#575757">
                <v:path arrowok="t"/>
              </v:shape>
            </v:group>
            <v:group style="position:absolute;left:3623;top:613;width:7895;height:2" coordorigin="3623,613" coordsize="7895,2">
              <v:shape style="position:absolute;left:3623;top:613;width:7895;height:2" coordorigin="3623,613" coordsize="7895,0" path="m3623,613l11517,613e" filled="f" stroked="t" strokeweight=".477306pt" strokecolor="#383838">
                <v:path arrowok="t"/>
              </v:shape>
            </v:group>
            <v:group style="position:absolute;left:7303;top:622;width:4219;height:2" coordorigin="7303,622" coordsize="4219,2">
              <v:shape style="position:absolute;left:7303;top:622;width:4219;height:2" coordorigin="7303,622" coordsize="4219,0" path="m7303,622l11522,622e" filled="f" stroked="t" strokeweight=".477306pt" strokecolor="#2F2F2F">
                <v:path arrowok="t"/>
              </v:shape>
            </v:group>
            <v:group style="position:absolute;left:8949;top:598;width:2;height:517" coordorigin="8949,598" coordsize="2,517">
              <v:shape style="position:absolute;left:8949;top:598;width:2;height:517" coordorigin="8949,598" coordsize="0,517" path="m8949,1116l8949,598e" filled="f" stroked="t" strokeweight=".238653pt" strokecolor="#444444">
                <v:path arrowok="t"/>
              </v:shape>
            </v:group>
            <v:group style="position:absolute;left:8806;top:625;width:477;height:2" coordorigin="8806,625" coordsize="477,2">
              <v:shape style="position:absolute;left:8806;top:625;width:477;height:2" coordorigin="8806,625" coordsize="477,0" path="m8806,625l9284,625e" filled="f" stroked="t" strokeweight=".715958pt" strokecolor="#444444">
                <v:path arrowok="t"/>
              </v:shape>
            </v:group>
            <v:group style="position:absolute;left:9327;top:630;width:2196;height:2" coordorigin="9327,630" coordsize="2196,2">
              <v:shape style="position:absolute;left:9327;top:630;width:2196;height:2" coordorigin="9327,630" coordsize="2196,0" path="m9327,630l11522,630e" filled="f" stroked="t" strokeweight=".477306pt" strokecolor="#343434">
                <v:path arrowok="t"/>
              </v:shape>
            </v:group>
            <v:group style="position:absolute;left:11517;top:627;width:2;height:517" coordorigin="11517,627" coordsize="2,517">
              <v:shape style="position:absolute;left:11517;top:627;width:2;height:517" coordorigin="11517,627" coordsize="0,517" path="m11517,1144l11517,627e" filled="f" stroked="t" strokeweight=".715958pt" strokecolor="#575757">
                <v:path arrowok="t"/>
              </v:shape>
            </v:group>
            <v:group style="position:absolute;left:305;top:1087;width:2;height:359" coordorigin="305,1087" coordsize="2,359">
              <v:shape style="position:absolute;left:305;top:1087;width:2;height:359" coordorigin="305,1087" coordsize="0,359" path="m305,1446l305,1087e" filled="f" stroked="t" strokeweight=".477306pt" strokecolor="#575757">
                <v:path arrowok="t"/>
              </v:shape>
            </v:group>
            <v:group style="position:absolute;left:8949;top:1116;width:2;height:522" coordorigin="8949,1116" coordsize="2,522">
              <v:shape style="position:absolute;left:8949;top:1116;width:2;height:522" coordorigin="8949,1116" coordsize="0,522" path="m8949,1637l8949,1116e" filled="f" stroked="t" strokeweight=".238653pt" strokecolor="#000000">
                <v:path arrowok="t"/>
              </v:shape>
            </v:group>
            <v:group style="position:absolute;left:11525;top:1087;width:2;height:235" coordorigin="11525,1087" coordsize="2,235">
              <v:shape style="position:absolute;left:11525;top:1087;width:2;height:235" coordorigin="11525,1087" coordsize="0,235" path="m11525,1321l11525,1087e" filled="f" stroked="t" strokeweight=".477306pt" strokecolor="#383838">
                <v:path arrowok="t"/>
              </v:shape>
            </v:group>
            <v:group style="position:absolute;left:2282;top:1388;width:2;height:306" coordorigin="2282,1388" coordsize="2,306">
              <v:shape style="position:absolute;left:2282;top:1388;width:2;height:306" coordorigin="2282,1388" coordsize="0,306" path="m2282,1695l2282,1388e" filled="f" stroked="t" strokeweight=".477306pt" strokecolor="#606060">
                <v:path arrowok="t"/>
              </v:shape>
            </v:group>
            <v:group style="position:absolute;left:296;top:2097;width:5379;height:2" coordorigin="296,2097" coordsize="5379,2">
              <v:shape style="position:absolute;left:296;top:2097;width:5379;height:2" coordorigin="296,2097" coordsize="5379,0" path="m296,2097l5675,2097e" filled="f" stroked="t" strokeweight=".954611pt" strokecolor="#575757">
                <v:path arrowok="t"/>
              </v:shape>
            </v:group>
            <v:group style="position:absolute;left:2274;top:1848;width:2;height:259" coordorigin="2274,1848" coordsize="2,259">
              <v:shape style="position:absolute;left:2274;top:1848;width:2;height:259" coordorigin="2274,1848" coordsize="0,259" path="m2274,2107l2274,1848e" filled="f" stroked="t" strokeweight=".954611pt" strokecolor="#5B5B5B">
                <v:path arrowok="t"/>
              </v:shape>
            </v:group>
            <v:group style="position:absolute;left:3857;top:2107;width:3542;height:2" coordorigin="3857,2107" coordsize="3542,2">
              <v:shape style="position:absolute;left:3857;top:2107;width:3542;height:2" coordorigin="3857,2107" coordsize="3542,0" path="m3857,2107l7398,2107e" filled="f" stroked="t" strokeweight=".715958pt" strokecolor="#545454">
                <v:path arrowok="t"/>
              </v:shape>
            </v:group>
            <v:group style="position:absolute;left:7241;top:2114;width:4291;height:2" coordorigin="7241,2114" coordsize="4291,2">
              <v:shape style="position:absolute;left:7241;top:2114;width:4291;height:2" coordorigin="7241,2114" coordsize="4291,0" path="m7241,2114l11532,2114e" filled="f" stroked="t" strokeweight=".954611pt" strokecolor="#545454">
                <v:path arrowok="t"/>
              </v:shape>
            </v:group>
            <v:group style="position:absolute;left:8949;top:1637;width:2;height:469" coordorigin="8949,1637" coordsize="2,469">
              <v:shape style="position:absolute;left:8949;top:1637;width:2;height:469" coordorigin="8949,1637" coordsize="0,469" path="m8949,2107l8949,1637e" filled="f" stroked="t" strokeweight=".238653pt" strokecolor="#808080">
                <v:path arrowok="t"/>
              </v:shape>
            </v:group>
            <v:group style="position:absolute;left:296;top:2336;width:4573;height:2" coordorigin="296,2336" coordsize="4573,2">
              <v:shape style="position:absolute;left:296;top:2336;width:4573;height:2" coordorigin="296,2336" coordsize="4573,0" path="m296,2336l4869,2336e" filled="f" stroked="t" strokeweight=".954611pt" strokecolor="#5B5B5B">
                <v:path arrowok="t"/>
              </v:shape>
            </v:group>
            <v:group style="position:absolute;left:4811;top:2341;width:487;height:2" coordorigin="4811,2341" coordsize="487,2">
              <v:shape style="position:absolute;left:4811;top:2341;width:487;height:2" coordorigin="4811,2341" coordsize="487,0" path="m4811,2341l5298,2341e" filled="f" stroked="t" strokeweight=".477306pt" strokecolor="#2F2F2F">
                <v:path arrowok="t"/>
              </v:shape>
            </v:group>
            <v:group style="position:absolute;left:5241;top:2353;width:6291;height:2" coordorigin="5241,2353" coordsize="6291,2">
              <v:shape style="position:absolute;left:5241;top:2353;width:6291;height:2" coordorigin="5241,2353" coordsize="6291,0" path="m5241,2353l11532,2353e" filled="f" stroked="t" strokeweight=".954611pt" strokecolor="#4F4F4F">
                <v:path arrowok="t"/>
              </v:shape>
            </v:group>
            <v:group style="position:absolute;left:11532;top:632;width:2;height:4716" coordorigin="11532,632" coordsize="2,4716">
              <v:shape style="position:absolute;left:11532;top:632;width:2;height:4716" coordorigin="11532,632" coordsize="0,4716" path="m11532,5348l11532,632e" filled="f" stroked="t" strokeweight=".954611pt" strokecolor="#545454">
                <v:path arrowok="t"/>
              </v:shape>
            </v:group>
            <v:group style="position:absolute;left:296;top:2576;width:4573;height:2" coordorigin="296,2576" coordsize="4573,2">
              <v:shape style="position:absolute;left:296;top:2576;width:4573;height:2" coordorigin="296,2576" coordsize="4573,0" path="m296,2576l4869,2576e" filled="f" stroked="t" strokeweight=".954611pt" strokecolor="#575757">
                <v:path arrowok="t"/>
              </v:shape>
            </v:group>
            <v:group style="position:absolute;left:310;top:2317;width:2;height:6262" coordorigin="310,2317" coordsize="2,6262">
              <v:shape style="position:absolute;left:310;top:2317;width:2;height:6262" coordorigin="310,2317" coordsize="0,6262" path="m310,8580l310,2317e" filled="f" stroked="t" strokeweight=".715958pt" strokecolor="#545454">
                <v:path arrowok="t"/>
              </v:shape>
            </v:group>
            <v:group style="position:absolute;left:4811;top:2581;width:487;height:2" coordorigin="4811,2581" coordsize="487,2">
              <v:shape style="position:absolute;left:4811;top:2581;width:487;height:2" coordorigin="4811,2581" coordsize="487,0" path="m4811,2581l5298,2581e" filled="f" stroked="t" strokeweight=".477306pt" strokecolor="#282828">
                <v:path arrowok="t"/>
              </v:shape>
            </v:group>
            <v:group style="position:absolute;left:625;top:2595;width:10906;height:2" coordorigin="625,2595" coordsize="10906,2">
              <v:shape style="position:absolute;left:625;top:2595;width:10906;height:2" coordorigin="625,2595" coordsize="10906,0" path="m625,2595l11532,2595e" filled="f" stroked="t" strokeweight=".715958pt" strokecolor="#4F4F4F">
                <v:path arrowok="t"/>
              </v:shape>
            </v:group>
            <v:group style="position:absolute;left:301;top:2813;width:10090;height:2" coordorigin="301,2813" coordsize="10090,2">
              <v:shape style="position:absolute;left:301;top:2813;width:10090;height:2" coordorigin="301,2813" coordsize="10090,0" path="m301,2813l10391,2813e" filled="f" stroked="t" strokeweight=".715958pt" strokecolor="#545454">
                <v:path arrowok="t"/>
              </v:shape>
            </v:group>
            <v:group style="position:absolute;left:673;top:2832;width:10859;height:2" coordorigin="673,2832" coordsize="10859,2">
              <v:shape style="position:absolute;left:673;top:2832;width:10859;height:2" coordorigin="673,2832" coordsize="10859,0" path="m673,2832l11532,2832e" filled="f" stroked="t" strokeweight=".715958pt" strokecolor="#4B4B4B">
                <v:path arrowok="t"/>
              </v:shape>
            </v:group>
            <v:group style="position:absolute;left:5584;top:2825;width:1036;height:2" coordorigin="5584,2825" coordsize="1036,2">
              <v:shape style="position:absolute;left:5584;top:2825;width:1036;height:2" coordorigin="5584,2825" coordsize="1036,0" path="m5584,2825l6620,2825e" filled="f" stroked="t" strokeweight=".477306pt" strokecolor="#282828">
                <v:path arrowok="t"/>
              </v:shape>
            </v:group>
            <v:group style="position:absolute;left:6835;top:2830;width:525;height:2" coordorigin="6835,2830" coordsize="525,2">
              <v:shape style="position:absolute;left:6835;top:2830;width:525;height:2" coordorigin="6835,2830" coordsize="525,0" path="m6835,2830l7360,2830e" filled="f" stroked="t" strokeweight=".477306pt" strokecolor="#2B2B2B">
                <v:path arrowok="t"/>
              </v:shape>
            </v:group>
            <v:group style="position:absolute;left:7303;top:2830;width:382;height:2" coordorigin="7303,2830" coordsize="382,2">
              <v:shape style="position:absolute;left:7303;top:2830;width:382;height:2" coordorigin="7303,2830" coordsize="382,0" path="m7303,2830l7685,2830e" filled="f" stroked="t" strokeweight=".477306pt" strokecolor="#181818">
                <v:path arrowok="t"/>
              </v:shape>
            </v:group>
            <v:group style="position:absolute;left:11522;top:2537;width:2;height:311" coordorigin="11522,2537" coordsize="2,311">
              <v:shape style="position:absolute;left:11522;top:2537;width:2;height:311" coordorigin="11522,2537" coordsize="0,311" path="m11522,2849l11522,2537e" filled="f" stroked="t" strokeweight=".715958pt" strokecolor="#3B3B3B">
                <v:path arrowok="t"/>
              </v:shape>
            </v:group>
            <v:group style="position:absolute;left:301;top:3057;width:5942;height:2" coordorigin="301,3057" coordsize="5942,2">
              <v:shape style="position:absolute;left:301;top:3057;width:5942;height:2" coordorigin="301,3057" coordsize="5942,0" path="m301,3057l6243,3057e" filled="f" stroked="t" strokeweight=".954611pt" strokecolor="#575757">
                <v:path arrowok="t"/>
              </v:shape>
            </v:group>
            <v:group style="position:absolute;left:1656;top:3067;width:5236;height:2" coordorigin="1656,3067" coordsize="5236,2">
              <v:shape style="position:absolute;left:1656;top:3067;width:5236;height:2" coordorigin="1656,3067" coordsize="5236,0" path="m1656,3067l6892,3067e" filled="f" stroked="t" strokeweight=".715958pt" strokecolor="#575757">
                <v:path arrowok="t"/>
              </v:shape>
            </v:group>
            <v:group style="position:absolute;left:6835;top:3069;width:850;height:2" coordorigin="6835,3069" coordsize="850,2">
              <v:shape style="position:absolute;left:6835;top:3069;width:850;height:2" coordorigin="6835,3069" coordsize="850,0" path="m6835,3069l7685,3069e" filled="f" stroked="t" strokeweight=".477306pt" strokecolor="#232323">
                <v:path arrowok="t"/>
              </v:shape>
            </v:group>
            <v:group style="position:absolute;left:7627;top:3071;width:3914;height:2" coordorigin="7627,3071" coordsize="3914,2">
              <v:shape style="position:absolute;left:7627;top:3071;width:3914;height:2" coordorigin="7627,3071" coordsize="3914,0" path="m7627,3071l11541,3071e" filled="f" stroked="t" strokeweight=".954611pt" strokecolor="#575757">
                <v:path arrowok="t"/>
              </v:shape>
            </v:group>
            <v:group style="position:absolute;left:301;top:3296;width:2816;height:2" coordorigin="301,3296" coordsize="2816,2">
              <v:shape style="position:absolute;left:301;top:3296;width:2816;height:2" coordorigin="301,3296" coordsize="2816,0" path="m301,3296l3117,3296e" filled="f" stroked="t" strokeweight=".477306pt" strokecolor="#545454">
                <v:path arrowok="t"/>
              </v:shape>
            </v:group>
            <v:group style="position:absolute;left:3060;top:3304;width:320;height:2" coordorigin="3060,3304" coordsize="320,2">
              <v:shape style="position:absolute;left:3060;top:3304;width:320;height:2" coordorigin="3060,3304" coordsize="320,0" path="m3060,3304l3379,3304e" filled="f" stroked="t" strokeweight=".477306pt" strokecolor="#545454">
                <v:path arrowok="t"/>
              </v:shape>
            </v:group>
            <v:group style="position:absolute;left:3322;top:3304;width:592;height:2" coordorigin="3322,3304" coordsize="592,2">
              <v:shape style="position:absolute;left:3322;top:3304;width:592;height:2" coordorigin="3322,3304" coordsize="592,0" path="m3322,3304l3914,3304e" filled="f" stroked="t" strokeweight=".477306pt" strokecolor="#3B3B3B">
                <v:path arrowok="t"/>
              </v:shape>
            </v:group>
            <v:group style="position:absolute;left:3857;top:3311;width:3503;height:2" coordorigin="3857,3311" coordsize="3503,2">
              <v:shape style="position:absolute;left:3857;top:3311;width:3503;height:2" coordorigin="3857,3311" coordsize="3503,0" path="m3857,3311l7360,3311e" filled="f" stroked="t" strokeweight=".715958pt" strokecolor="#646464">
                <v:path arrowok="t"/>
              </v:shape>
            </v:group>
            <v:group style="position:absolute;left:7303;top:3308;width:382;height:2" coordorigin="7303,3308" coordsize="382,2">
              <v:shape style="position:absolute;left:7303;top:3308;width:382;height:2" coordorigin="7303,3308" coordsize="382,0" path="m7303,3308l7685,3308e" filled="f" stroked="t" strokeweight=".477306pt" strokecolor="#343434">
                <v:path arrowok="t"/>
              </v:shape>
            </v:group>
            <v:group style="position:absolute;left:7627;top:3315;width:3914;height:2" coordorigin="7627,3315" coordsize="3914,2">
              <v:shape style="position:absolute;left:7627;top:3315;width:3914;height:2" coordorigin="7627,3315" coordsize="3914,0" path="m7627,3315l11541,3315e" filled="f" stroked="t" strokeweight=".715958pt" strokecolor="#575757">
                <v:path arrowok="t"/>
              </v:shape>
            </v:group>
            <v:group style="position:absolute;left:305;top:3131;width:2;height:445" coordorigin="305,3131" coordsize="2,445">
              <v:shape style="position:absolute;left:305;top:3131;width:2;height:445" coordorigin="305,3131" coordsize="0,445" path="m305,3576l305,3131e" filled="f" stroked="t" strokeweight=".477306pt" strokecolor="#383838">
                <v:path arrowok="t"/>
              </v:shape>
            </v:group>
            <v:group style="position:absolute;left:3656;top:3299;width:2;height:278" coordorigin="3656,3299" coordsize="2,278">
              <v:shape style="position:absolute;left:3656;top:3299;width:2;height:278" coordorigin="3656,3299" coordsize="0,278" path="m3656,3576l3656,3299e" filled="f" stroked="t" strokeweight=".477306pt" strokecolor="#2B2B2B">
                <v:path arrowok="t"/>
              </v:shape>
            </v:group>
            <v:group style="position:absolute;left:3647;top:3548;width:1193;height:2" coordorigin="3647,3548" coordsize="1193,2">
              <v:shape style="position:absolute;left:3647;top:3548;width:1193;height:2" coordorigin="3647,3548" coordsize="1193,0" path="m3647,3548l4840,3548e" filled="f" stroked="t" strokeweight=".238653pt" strokecolor="#484848">
                <v:path arrowok="t"/>
              </v:shape>
            </v:group>
            <v:group style="position:absolute;left:4840;top:3548;width:773;height:2" coordorigin="4840,3548" coordsize="773,2">
              <v:shape style="position:absolute;left:4840;top:3548;width:773;height:2" coordorigin="4840,3548" coordsize="773,0" path="m4840,3548l5613,3548e" filled="f" stroked="t" strokeweight=".238653pt" strokecolor="#000000">
                <v:path arrowok="t"/>
              </v:shape>
            </v:group>
            <v:group style="position:absolute;left:6592;top:3548;width:282;height:2" coordorigin="6592,3548" coordsize="282,2">
              <v:shape style="position:absolute;left:6592;top:3548;width:282;height:2" coordorigin="6592,3548" coordsize="282,0" path="m6592,3548l6873,3548e" filled="f" stroked="t" strokeweight=".238653pt" strokecolor="#181818">
                <v:path arrowok="t"/>
              </v:shape>
            </v:group>
            <v:group style="position:absolute;left:6876;top:3304;width:2;height:776" coordorigin="6876,3304" coordsize="2,776">
              <v:shape style="position:absolute;left:6876;top:3304;width:2;height:776" coordorigin="6876,3304" coordsize="0,776" path="m6876,4079l6876,3304e" filled="f" stroked="t" strokeweight=".477306pt" strokecolor="#343434">
                <v:path arrowok="t"/>
              </v:shape>
            </v:group>
            <v:group style="position:absolute;left:6868;top:3536;width:1193;height:2" coordorigin="6868,3536" coordsize="1193,2">
              <v:shape style="position:absolute;left:6868;top:3536;width:1193;height:2" coordorigin="6868,3536" coordsize="1193,0" path="m6868,3536l8062,3536e" filled="f" stroked="t" strokeweight=".954611pt" strokecolor="#3B3B3B">
                <v:path arrowok="t"/>
              </v:shape>
            </v:group>
            <v:group style="position:absolute;left:8243;top:3548;width:1609;height:2" coordorigin="8243,3548" coordsize="1609,2">
              <v:shape style="position:absolute;left:8243;top:3548;width:1609;height:2" coordorigin="8243,3548" coordsize="1609,0" path="m8243,3548l9852,3548e" filled="f" stroked="t" strokeweight=".238653pt" strokecolor="#000000">
                <v:path arrowok="t"/>
              </v:shape>
            </v:group>
            <v:group style="position:absolute;left:9852;top:3548;width:1699;height:2" coordorigin="9852,3548" coordsize="1699,2">
              <v:shape style="position:absolute;left:9852;top:3548;width:1699;height:2" coordorigin="9852,3548" coordsize="1699,0" path="m9852,3548l11551,3548e" filled="f" stroked="t" strokeweight=".238653pt" strokecolor="#3B3B3B">
                <v:path arrowok="t"/>
              </v:shape>
            </v:group>
            <v:group style="position:absolute;left:301;top:4060;width:1990;height:2" coordorigin="301,4060" coordsize="1990,2">
              <v:shape style="position:absolute;left:301;top:4060;width:1990;height:2" coordorigin="301,4060" coordsize="1990,0" path="m301,4060l2291,4060e" filled="f" stroked="t" strokeweight=".477306pt" strokecolor="#444444">
                <v:path arrowok="t"/>
              </v:shape>
            </v:group>
            <v:group style="position:absolute;left:2234;top:4065;width:568;height:2" coordorigin="2234,4065" coordsize="568,2">
              <v:shape style="position:absolute;left:2234;top:4065;width:568;height:2" coordorigin="2234,4065" coordsize="568,0" path="m2234,4065l2802,4065e" filled="f" stroked="t" strokeweight=".477306pt" strokecolor="#232323">
                <v:path arrowok="t"/>
              </v:shape>
            </v:group>
            <v:group style="position:absolute;left:2745;top:4065;width:234;height:2" coordorigin="2745,4065" coordsize="234,2">
              <v:shape style="position:absolute;left:2745;top:4065;width:234;height:2" coordorigin="2745,4065" coordsize="234,0" path="m2745,4065l2978,4065e" filled="f" stroked="t" strokeweight=".477306pt" strokecolor="#383838">
                <v:path arrowok="t"/>
              </v:shape>
            </v:group>
            <v:group style="position:absolute;left:2892;top:4065;width:797;height:2" coordorigin="2892,4065" coordsize="797,2">
              <v:shape style="position:absolute;left:2892;top:4065;width:797;height:2" coordorigin="2892,4065" coordsize="797,0" path="m2892,4065l3690,4065e" filled="f" stroked="t" strokeweight=".715958pt" strokecolor="#484848">
                <v:path arrowok="t"/>
              </v:shape>
            </v:group>
            <v:group style="position:absolute;left:3661;top:3519;width:2;height:555" coordorigin="3661,3519" coordsize="2,555">
              <v:shape style="position:absolute;left:3661;top:3519;width:2;height:555" coordorigin="3661,3519" coordsize="0,555" path="m3661,4074l3661,3519e" filled="f" stroked="t" strokeweight=".715958pt" strokecolor="#444444">
                <v:path arrowok="t"/>
              </v:shape>
            </v:group>
            <v:group style="position:absolute;left:3532;top:4062;width:6291;height:2" coordorigin="3532,4062" coordsize="6291,2">
              <v:shape style="position:absolute;left:3532;top:4062;width:6291;height:2" coordorigin="3532,4062" coordsize="6291,0" path="m3532,4062l9823,4062e" filled="f" stroked="t" strokeweight="1.431917pt" strokecolor="#545454">
                <v:path arrowok="t"/>
              </v:shape>
            </v:group>
            <v:group style="position:absolute;left:6315;top:4074;width:5222;height:2" coordorigin="6315,4074" coordsize="5222,2">
              <v:shape style="position:absolute;left:6315;top:4074;width:5222;height:2" coordorigin="6315,4074" coordsize="5222,0" path="m6315,4074l11536,4074e" filled="f" stroked="t" strokeweight=".715958pt" strokecolor="#4F4F4F">
                <v:path arrowok="t"/>
              </v:shape>
            </v:group>
            <v:group style="position:absolute;left:11532;top:3519;width:2;height:575" coordorigin="11532,3519" coordsize="2,575">
              <v:shape style="position:absolute;left:11532;top:3519;width:2;height:575" coordorigin="11532,3519" coordsize="0,575" path="m11532,4093l11532,3519e" filled="f" stroked="t" strokeweight=".477306pt" strokecolor="#2F2F2F">
                <v:path arrowok="t"/>
              </v:shape>
            </v:group>
            <v:group style="position:absolute;left:296;top:4340;width:2005;height:2" coordorigin="296,4340" coordsize="2005,2">
              <v:shape style="position:absolute;left:296;top:4340;width:2005;height:2" coordorigin="296,4340" coordsize="2005,0" path="m296,4340l2301,4340e" filled="f" stroked="t" strokeweight=".477306pt" strokecolor="#3B3B3B">
                <v:path arrowok="t"/>
              </v:shape>
            </v:group>
            <v:group style="position:absolute;left:2282;top:4060;width:2;height:1034" coordorigin="2282,4060" coordsize="2,1034">
              <v:shape style="position:absolute;left:2282;top:4060;width:2;height:1034" coordorigin="2282,4060" coordsize="0,1034" path="m2282,5094l2282,4060e" filled="f" stroked="t" strokeweight=".954611pt" strokecolor="#545454">
                <v:path arrowok="t"/>
              </v:shape>
            </v:group>
            <v:group style="position:absolute;left:2229;top:4342;width:749;height:2" coordorigin="2229,4342" coordsize="749,2">
              <v:shape style="position:absolute;left:2229;top:4342;width:749;height:2" coordorigin="2229,4342" coordsize="749,0" path="m2229,4342l2978,4342e" filled="f" stroked="t" strokeweight=".477306pt" strokecolor="#1F1F1F">
                <v:path arrowok="t"/>
              </v:shape>
            </v:group>
            <v:group style="position:absolute;left:2348;top:4050;width:2;height:297" coordorigin="2348,4050" coordsize="2,297">
              <v:shape style="position:absolute;left:2348;top:4050;width:2;height:297" coordorigin="2348,4050" coordsize="0,297" path="m2348,4347l2348,4050e" filled="f" stroked="t" strokeweight=".715958pt" strokecolor="#4B4B4B">
                <v:path arrowok="t"/>
              </v:shape>
            </v:group>
            <v:group style="position:absolute;left:2921;top:4350;width:8620;height:2" coordorigin="2921,4350" coordsize="8620,2">
              <v:shape style="position:absolute;left:2921;top:4350;width:8620;height:2" coordorigin="2921,4350" coordsize="8620,0" path="m2921,4350l11541,4350e" filled="f" stroked="t" strokeweight=".715958pt" strokecolor="#4B4B4B">
                <v:path arrowok="t"/>
              </v:shape>
            </v:group>
            <v:group style="position:absolute;left:2272;top:4584;width:3370;height:2" coordorigin="2272,4584" coordsize="3370,2">
              <v:shape style="position:absolute;left:2272;top:4584;width:3370;height:2" coordorigin="2272,4584" coordsize="3370,0" path="m2272,4584l5642,4584e" filled="f" stroked="t" strokeweight=".954611pt" strokecolor="#575757">
                <v:path arrowok="t"/>
              </v:shape>
            </v:group>
            <v:group style="position:absolute;left:5584;top:4587;width:1036;height:2" coordorigin="5584,4587" coordsize="1036,2">
              <v:shape style="position:absolute;left:5584;top:4587;width:1036;height:2" coordorigin="5584,4587" coordsize="1036,0" path="m5584,4587l6620,4587e" filled="f" stroked="t" strokeweight=".477306pt" strokecolor="#282828">
                <v:path arrowok="t"/>
              </v:shape>
            </v:group>
            <v:group style="position:absolute;left:6563;top:4589;width:453;height:2" coordorigin="6563,4589" coordsize="453,2">
              <v:shape style="position:absolute;left:6563;top:4589;width:453;height:2" coordorigin="6563,4589" coordsize="453,0" path="m6563,4589l7016,4589e" filled="f" stroked="t" strokeweight=".715958pt" strokecolor="#484848">
                <v:path arrowok="t"/>
              </v:shape>
            </v:group>
            <v:group style="position:absolute;left:6835;top:4589;width:850;height:2" coordorigin="6835,4589" coordsize="850,2">
              <v:shape style="position:absolute;left:6835;top:4589;width:850;height:2" coordorigin="6835,4589" coordsize="850,0" path="m6835,4589l7685,4589e" filled="f" stroked="t" strokeweight=".477306pt" strokecolor="#2F2F2F">
                <v:path arrowok="t"/>
              </v:shape>
            </v:group>
            <v:group style="position:absolute;left:7599;top:4591;width:2387;height:2" coordorigin="7599,4591" coordsize="2387,2">
              <v:shape style="position:absolute;left:7599;top:4591;width:2387;height:2" coordorigin="7599,4591" coordsize="2387,0" path="m7599,4591l9985,4591e" filled="f" stroked="t" strokeweight=".954611pt" strokecolor="#545454">
                <v:path arrowok="t"/>
              </v:shape>
            </v:group>
            <v:group style="position:absolute;left:9823;top:4594;width:1718;height:2" coordorigin="9823,4594" coordsize="1718,2">
              <v:shape style="position:absolute;left:9823;top:4594;width:1718;height:2" coordorigin="9823,4594" coordsize="1718,0" path="m9823,4594l11541,4594e" filled="f" stroked="t" strokeweight=".477306pt" strokecolor="#343434">
                <v:path arrowok="t"/>
              </v:shape>
            </v:group>
            <v:group style="position:absolute;left:310;top:4548;width:2;height:546" coordorigin="310,4548" coordsize="2,546">
              <v:shape style="position:absolute;left:310;top:4548;width:2;height:546" coordorigin="310,4548" coordsize="0,546" path="m310,5094l310,4548e" filled="f" stroked="t" strokeweight=".477306pt" strokecolor="#343434">
                <v:path arrowok="t"/>
              </v:shape>
            </v:group>
            <v:group style="position:absolute;left:4840;top:4577;width:2;height:651" coordorigin="4840,4577" coordsize="2,651">
              <v:shape style="position:absolute;left:4840;top:4577;width:2;height:651" coordorigin="4840,4577" coordsize="0,651" path="m4840,5228l4840,4577e" filled="f" stroked="t" strokeweight=".954611pt" strokecolor="#4F4F4F">
                <v:path arrowok="t"/>
              </v:shape>
            </v:group>
            <v:group style="position:absolute;left:4830;top:5075;width:2062;height:2" coordorigin="4830,5075" coordsize="2062,2">
              <v:shape style="position:absolute;left:4830;top:5075;width:2062;height:2" coordorigin="4830,5075" coordsize="2062,0" path="m4830,5075l6892,5075e" filled="f" stroked="t" strokeweight=".715958pt" strokecolor="#484848">
                <v:path arrowok="t"/>
              </v:shape>
            </v:group>
            <v:group style="position:absolute;left:7656;top:4572;width:2;height:503" coordorigin="7656,4572" coordsize="2,503">
              <v:shape style="position:absolute;left:7656;top:4572;width:2;height:503" coordorigin="7656,4572" coordsize="0,503" path="m7656,5075l7656,4572e" filled="f" stroked="t" strokeweight=".238653pt" strokecolor="#606060">
                <v:path arrowok="t"/>
              </v:shape>
            </v:group>
            <v:group style="position:absolute;left:6725;top:5080;width:4821;height:2" coordorigin="6725,5080" coordsize="4821,2">
              <v:shape style="position:absolute;left:6725;top:5080;width:4821;height:2" coordorigin="6725,5080" coordsize="4821,0" path="m6725,5080l11546,5080e" filled="f" stroked="t" strokeweight=".954611pt" strokecolor="#646464">
                <v:path arrowok="t"/>
              </v:shape>
            </v:group>
            <v:group style="position:absolute;left:11536;top:4802;width:2;height:302" coordorigin="11536,4802" coordsize="2,302">
              <v:shape style="position:absolute;left:11536;top:4802;width:2;height:302" coordorigin="11536,4802" coordsize="0,302" path="m11536,5104l11536,4802e" filled="f" stroked="t" strokeweight=".477306pt" strokecolor="#343434">
                <v:path arrowok="t"/>
              </v:shape>
            </v:group>
            <v:group style="position:absolute;left:2286;top:5037;width:2;height:302" coordorigin="2286,5037" coordsize="2,302">
              <v:shape style="position:absolute;left:2286;top:5037;width:2;height:302" coordorigin="2286,5037" coordsize="0,302" path="m2286,5338l2286,5037e" filled="f" stroked="t" strokeweight=".477306pt" strokecolor="#2B2B2B">
                <v:path arrowok="t"/>
              </v:shape>
            </v:group>
            <v:group style="position:absolute;left:4845;top:5037;width:2;height:302" coordorigin="4845,5037" coordsize="2,302">
              <v:shape style="position:absolute;left:4845;top:5037;width:2;height:302" coordorigin="4845,5037" coordsize="0,302" path="m4845,5338l4845,5037e" filled="f" stroked="t" strokeweight=".477306pt" strokecolor="#3F3F3F">
                <v:path arrowok="t"/>
              </v:shape>
            </v:group>
            <v:group style="position:absolute;left:4840;top:5317;width:2520;height:2" coordorigin="4840,5317" coordsize="2520,2">
              <v:shape style="position:absolute;left:4840;top:5317;width:2520;height:2" coordorigin="4840,5317" coordsize="2520,0" path="m4840,5317l7360,5317e" filled="f" stroked="t" strokeweight=".715958pt" strokecolor="#4F4F4F">
                <v:path arrowok="t"/>
              </v:shape>
            </v:group>
            <v:group style="position:absolute;left:7303;top:5319;width:382;height:2" coordorigin="7303,5319" coordsize="382,2">
              <v:shape style="position:absolute;left:7303;top:5319;width:382;height:2" coordorigin="7303,5319" coordsize="382,0" path="m7303,5319l7685,5319e" filled="f" stroked="t" strokeweight=".477306pt" strokecolor="#282828">
                <v:path arrowok="t"/>
              </v:shape>
            </v:group>
            <v:group style="position:absolute;left:7627;top:5322;width:3923;height:2" coordorigin="7627,5322" coordsize="3923,2">
              <v:shape style="position:absolute;left:7627;top:5322;width:3923;height:2" coordorigin="7627,5322" coordsize="3923,0" path="m7627,5322l11551,5322e" filled="f" stroked="t" strokeweight=".954611pt" strokecolor="#545454">
                <v:path arrowok="t"/>
              </v:shape>
            </v:group>
            <v:group style="position:absolute;left:2289;top:5281;width:2;height:536" coordorigin="2289,5281" coordsize="2,536">
              <v:shape style="position:absolute;left:2289;top:5281;width:2;height:536" coordorigin="2289,5281" coordsize="0,536" path="m2289,5817l2289,5281e" filled="f" stroked="t" strokeweight=".954611pt" strokecolor="#5B5B5B">
                <v:path arrowok="t"/>
              </v:shape>
            </v:group>
            <v:group style="position:absolute;left:4849;top:5281;width:2;height:292" coordorigin="4849,5281" coordsize="2,292">
              <v:shape style="position:absolute;left:4849;top:5281;width:2;height:292" coordorigin="4849,5281" coordsize="0,292" path="m4849,5573l4849,5281e" filled="f" stroked="t" strokeweight=".715958pt" strokecolor="#484848">
                <v:path arrowok="t"/>
              </v:shape>
            </v:group>
            <v:group style="position:absolute;left:4835;top:5556;width:4420;height:2" coordorigin="4835,5556" coordsize="4420,2">
              <v:shape style="position:absolute;left:4835;top:5556;width:4420;height:2" coordorigin="4835,5556" coordsize="4420,0" path="m4835,5556l9255,5556e" filled="f" stroked="t" strokeweight=".954611pt" strokecolor="#4F4F4F">
                <v:path arrowok="t"/>
              </v:shape>
            </v:group>
            <v:group style="position:absolute;left:9198;top:5559;width:186;height:2" coordorigin="9198,5559" coordsize="186,2">
              <v:shape style="position:absolute;left:9198;top:5559;width:186;height:2" coordorigin="9198,5559" coordsize="186,0" path="m9198,5559l9384,5559e" filled="f" stroked="t" strokeweight=".477306pt" strokecolor="#383838">
                <v:path arrowok="t"/>
              </v:shape>
            </v:group>
            <v:group style="position:absolute;left:9327;top:5559;width:554;height:2" coordorigin="9327,5559" coordsize="554,2">
              <v:shape style="position:absolute;left:9327;top:5559;width:554;height:2" coordorigin="9327,5559" coordsize="554,0" path="m9327,5559l9880,5559e" filled="f" stroked="t" strokeweight=".477306pt" strokecolor="#1F1F1F">
                <v:path arrowok="t"/>
              </v:shape>
            </v:group>
            <v:group style="position:absolute;left:9823;top:5559;width:1733;height:2" coordorigin="9823,5559" coordsize="1733,2">
              <v:shape style="position:absolute;left:9823;top:5559;width:1733;height:2" coordorigin="9823,5559" coordsize="1733,0" path="m9823,5559l11556,5559e" filled="f" stroked="t" strokeweight=".954611pt" strokecolor="#545454">
                <v:path arrowok="t"/>
              </v:shape>
            </v:group>
            <v:group style="position:absolute;left:11551;top:5075;width:2;height:3935" coordorigin="11551,5075" coordsize="2,3935">
              <v:shape style="position:absolute;left:11551;top:5075;width:2;height:3935" coordorigin="11551,5075" coordsize="0,3935" path="m11551,9010l11551,5075e" filled="f" stroked="t" strokeweight=".954611pt" strokecolor="#5B5B5B">
                <v:path arrowok="t"/>
              </v:shape>
            </v:group>
            <v:group style="position:absolute;left:2286;top:5796;width:1093;height:2" coordorigin="2286,5796" coordsize="1093,2">
              <v:shape style="position:absolute;left:2286;top:5796;width:1093;height:2" coordorigin="2286,5796" coordsize="1093,0" path="m2286,5796l3379,5796e" filled="f" stroked="t" strokeweight=".954611pt" strokecolor="#575757">
                <v:path arrowok="t"/>
              </v:shape>
            </v:group>
            <v:group style="position:absolute;left:3322;top:5793;width:592;height:2" coordorigin="3322,5793" coordsize="592,2">
              <v:shape style="position:absolute;left:3322;top:5793;width:592;height:2" coordorigin="3322,5793" coordsize="592,0" path="m3322,5793l3914,5793e" filled="f" stroked="t" strokeweight=".477306pt" strokecolor="#1F1F1F">
                <v:path arrowok="t"/>
              </v:shape>
            </v:group>
            <v:group style="position:absolute;left:3857;top:5796;width:1021;height:2" coordorigin="3857,5796" coordsize="1021,2">
              <v:shape style="position:absolute;left:3857;top:5796;width:1021;height:2" coordorigin="3857,5796" coordsize="1021,0" path="m3857,5796l4878,5796e" filled="f" stroked="t" strokeweight=".477306pt" strokecolor="#3F3F3F">
                <v:path arrowok="t"/>
              </v:shape>
            </v:group>
            <v:group style="position:absolute;left:4845;top:5458;width:2;height:388" coordorigin="4845,5458" coordsize="2,388">
              <v:shape style="position:absolute;left:4845;top:5458;width:2;height:388" coordorigin="4845,5458" coordsize="0,388" path="m4845,5846l4845,5458e" filled="f" stroked="t" strokeweight=".954611pt" strokecolor="#606060">
                <v:path arrowok="t"/>
              </v:shape>
            </v:group>
            <v:group style="position:absolute;left:4806;top:5798;width:6749;height:2" coordorigin="4806,5798" coordsize="6749,2">
              <v:shape style="position:absolute;left:4806;top:5798;width:6749;height:2" coordorigin="4806,5798" coordsize="6749,0" path="m4806,5798l11556,5798e" filled="f" stroked="t" strokeweight=".954611pt" strokecolor="#4F4F4F">
                <v:path arrowok="t"/>
              </v:shape>
            </v:group>
            <v:group style="position:absolute;left:322;top:3093;width:2;height:8192" coordorigin="322,3093" coordsize="2,8192">
              <v:shape style="position:absolute;left:322;top:3093;width:2;height:8192" coordorigin="322,3093" coordsize="0,8192" path="m322,11285l322,3093e" filled="f" stroked="t" strokeweight=".715958pt" strokecolor="#545454">
                <v:path arrowok="t"/>
              </v:shape>
            </v:group>
            <v:group style="position:absolute;left:2291;top:5760;width:2;height:996" coordorigin="2291,5760" coordsize="2,996">
              <v:shape style="position:absolute;left:2291;top:5760;width:2;height:996" coordorigin="2291,5760" coordsize="0,996" path="m2291,6755l2291,5760e" filled="f" stroked="t" strokeweight=".477306pt" strokecolor="#2F2F2F">
                <v:path arrowok="t"/>
              </v:shape>
            </v:group>
            <v:group style="position:absolute;left:2229;top:6033;width:1451;height:2" coordorigin="2229,6033" coordsize="1451,2">
              <v:shape style="position:absolute;left:2229;top:6033;width:1451;height:2" coordorigin="2229,6033" coordsize="1451,0" path="m2229,6033l3680,6033e" filled="f" stroked="t" strokeweight=".477306pt" strokecolor="#444444">
                <v:path arrowok="t"/>
              </v:shape>
            </v:group>
            <v:group style="position:absolute;left:3623;top:6033;width:291;height:2" coordorigin="3623,6033" coordsize="291,2">
              <v:shape style="position:absolute;left:3623;top:6033;width:291;height:2" coordorigin="3623,6033" coordsize="291,0" path="m3623,6033l3914,6033e" filled="f" stroked="t" strokeweight=".477306pt" strokecolor="#1F1F1F">
                <v:path arrowok="t"/>
              </v:shape>
            </v:group>
            <v:group style="position:absolute;left:3857;top:6033;width:1021;height:2" coordorigin="3857,6033" coordsize="1021,2">
              <v:shape style="position:absolute;left:3857;top:6033;width:1021;height:2" coordorigin="3857,6033" coordsize="1021,0" path="m3857,6033l4878,6033e" filled="f" stroked="t" strokeweight=".715958pt" strokecolor="#545454">
                <v:path arrowok="t"/>
              </v:shape>
            </v:group>
            <v:group style="position:absolute;left:4849;top:5755;width:2;height:302" coordorigin="4849,5755" coordsize="2,302">
              <v:shape style="position:absolute;left:4849;top:5755;width:2;height:302" coordorigin="4849,5755" coordsize="0,302" path="m4849,6056l4849,5755e" filled="f" stroked="t" strokeweight=".477306pt" strokecolor="#343434">
                <v:path arrowok="t"/>
              </v:shape>
            </v:group>
            <v:group style="position:absolute;left:4806;top:6033;width:2554;height:2" coordorigin="4806,6033" coordsize="2554,2">
              <v:shape style="position:absolute;left:4806;top:6033;width:2554;height:2" coordorigin="4806,6033" coordsize="2554,0" path="m4806,6033l7360,6033e" filled="f" stroked="t" strokeweight=".477306pt" strokecolor="#444444">
                <v:path arrowok="t"/>
              </v:shape>
            </v:group>
            <v:group style="position:absolute;left:7217;top:6035;width:4339;height:2" coordorigin="7217,6035" coordsize="4339,2">
              <v:shape style="position:absolute;left:7217;top:6035;width:4339;height:2" coordorigin="7217,6035" coordsize="4339,0" path="m7217,6035l11556,6035e" filled="f" stroked="t" strokeweight=".954611pt" strokecolor="#4F4F4F">
                <v:path arrowok="t"/>
              </v:shape>
            </v:group>
            <v:group style="position:absolute;left:4849;top:5985;width:2;height:350" coordorigin="4849,5985" coordsize="2,350">
              <v:shape style="position:absolute;left:4849;top:5985;width:2;height:350" coordorigin="4849,5985" coordsize="0,350" path="m4849,6334l4849,5985e" filled="f" stroked="t" strokeweight=".477306pt" strokecolor="#1F1F1F">
                <v:path arrowok="t"/>
              </v:shape>
            </v:group>
            <v:group style="position:absolute;left:7656;top:6013;width:2;height:723" coordorigin="7656,6013" coordsize="2,723">
              <v:shape style="position:absolute;left:7656;top:6013;width:2;height:723" coordorigin="7656,6013" coordsize="0,723" path="m7656,6736l7656,6013e" filled="f" stroked="t" strokeweight=".238653pt" strokecolor="#575757">
                <v:path arrowok="t"/>
              </v:shape>
            </v:group>
            <v:group style="position:absolute;left:2286;top:6502;width:1093;height:2" coordorigin="2286,6502" coordsize="1093,2">
              <v:shape style="position:absolute;left:2286;top:6502;width:1093;height:2" coordorigin="2286,6502" coordsize="1093,0" path="m2286,6502l3379,6502e" filled="f" stroked="t" strokeweight=".715958pt" strokecolor="#4F4F4F">
                <v:path arrowok="t"/>
              </v:shape>
            </v:group>
            <v:group style="position:absolute;left:3322;top:6502;width:196;height:2" coordorigin="3322,6502" coordsize="196,2">
              <v:shape style="position:absolute;left:3322;top:6502;width:196;height:2" coordorigin="3322,6502" coordsize="196,0" path="m3322,6502l3518,6502e" filled="f" stroked="t" strokeweight=".477306pt" strokecolor="#2F2F2F">
                <v:path arrowok="t"/>
              </v:shape>
            </v:group>
            <v:group style="position:absolute;left:3460;top:6499;width:2181;height:2" coordorigin="3460,6499" coordsize="2181,2">
              <v:shape style="position:absolute;left:3460;top:6499;width:2181;height:2" coordorigin="3460,6499" coordsize="2181,0" path="m3460,6499l5642,6499e" filled="f" stroked="t" strokeweight=".954611pt" strokecolor="#575757">
                <v:path arrowok="t"/>
              </v:shape>
            </v:group>
            <v:group style="position:absolute;left:4847;top:6277;width:2;height:474" coordorigin="4847,6277" coordsize="2,474">
              <v:shape style="position:absolute;left:4847;top:6277;width:2;height:474" coordorigin="4847,6277" coordsize="0,474" path="m4847,6751l4847,6277e" filled="f" stroked="t" strokeweight=".715958pt" strokecolor="#444444">
                <v:path arrowok="t"/>
              </v:shape>
            </v:group>
            <v:group style="position:absolute;left:5584;top:6502;width:1036;height:2" coordorigin="5584,6502" coordsize="1036,2">
              <v:shape style="position:absolute;left:5584;top:6502;width:1036;height:2" coordorigin="5584,6502" coordsize="1036,0" path="m5584,6502l6620,6502e" filled="f" stroked="t" strokeweight=".477306pt" strokecolor="#232323">
                <v:path arrowok="t"/>
              </v:shape>
            </v:group>
            <v:group style="position:absolute;left:6563;top:6502;width:1709;height:2" coordorigin="6563,6502" coordsize="1709,2">
              <v:shape style="position:absolute;left:6563;top:6502;width:1709;height:2" coordorigin="6563,6502" coordsize="1709,0" path="m6563,6502l8272,6502e" filled="f" stroked="t" strokeweight=".715958pt" strokecolor="#4F4F4F">
                <v:path arrowok="t"/>
              </v:shape>
            </v:group>
            <v:group style="position:absolute;left:8214;top:6502;width:764;height:2" coordorigin="8214,6502" coordsize="764,2">
              <v:shape style="position:absolute;left:8214;top:6502;width:764;height:2" coordorigin="8214,6502" coordsize="764,0" path="m8214,6502l8978,6502e" filled="f" stroked="t" strokeweight=".477306pt" strokecolor="#1C1C1C">
                <v:path arrowok="t"/>
              </v:shape>
            </v:group>
            <v:group style="position:absolute;left:8921;top:6502;width:334;height:2" coordorigin="8921,6502" coordsize="334,2">
              <v:shape style="position:absolute;left:8921;top:6502;width:334;height:2" coordorigin="8921,6502" coordsize="334,0" path="m8921,6502l9255,6502e" filled="f" stroked="t" strokeweight=".477306pt" strokecolor="#2F2F2F">
                <v:path arrowok="t"/>
              </v:shape>
            </v:group>
            <v:group style="position:absolute;left:9164;top:6504;width:2391;height:2" coordorigin="9164,6504" coordsize="2391,2">
              <v:shape style="position:absolute;left:9164;top:6504;width:2391;height:2" coordorigin="9164,6504" coordsize="2391,0" path="m9164,6504l11556,6504e" filled="f" stroked="t" strokeweight=".954611pt" strokecolor="#4F4F4F">
                <v:path arrowok="t"/>
              </v:shape>
            </v:group>
            <v:group style="position:absolute;left:317;top:6425;width:2;height:646" coordorigin="317,6425" coordsize="2,646">
              <v:shape style="position:absolute;left:317;top:6425;width:2;height:646" coordorigin="317,6425" coordsize="0,646" path="m317,7071l317,6425e" filled="f" stroked="t" strokeweight=".954611pt" strokecolor="#676767">
                <v:path arrowok="t"/>
              </v:shape>
            </v:group>
            <v:group style="position:absolute;left:2282;top:6741;width:3484;height:2" coordorigin="2282,6741" coordsize="3484,2">
              <v:shape style="position:absolute;left:2282;top:6741;width:3484;height:2" coordorigin="2282,6741" coordsize="3484,0" path="m2282,6741l5766,6741e" filled="f" stroked="t" strokeweight=".715958pt" strokecolor="#5B5B5B">
                <v:path arrowok="t"/>
              </v:shape>
            </v:group>
            <v:group style="position:absolute;left:5584;top:6741;width:1036;height:2" coordorigin="5584,6741" coordsize="1036,2">
              <v:shape style="position:absolute;left:5584;top:6741;width:1036;height:2" coordorigin="5584,6741" coordsize="1036,0" path="m5584,6741l6620,6741e" filled="f" stroked="t" strokeweight=".477306pt" strokecolor="#3F3F3F">
                <v:path arrowok="t"/>
              </v:shape>
            </v:group>
            <v:group style="position:absolute;left:6491;top:6739;width:1198;height:2" coordorigin="6491,6739" coordsize="1198,2">
              <v:shape style="position:absolute;left:6491;top:6739;width:1198;height:2" coordorigin="6491,6739" coordsize="1198,0" path="m6491,6739l7689,6739e" filled="f" stroked="t" strokeweight=".954611pt" strokecolor="#5B5B5B">
                <v:path arrowok="t"/>
              </v:shape>
            </v:group>
            <v:group style="position:absolute;left:7627;top:6741;width:644;height:2" coordorigin="7627,6741" coordsize="644,2">
              <v:shape style="position:absolute;left:7627;top:6741;width:644;height:2" coordorigin="7627,6741" coordsize="644,0" path="m7627,6741l8272,6741e" filled="f" stroked="t" strokeweight=".715958pt" strokecolor="#3F3F3F">
                <v:path arrowok="t"/>
              </v:shape>
            </v:group>
            <v:group style="position:absolute;left:8214;top:6741;width:764;height:2" coordorigin="8214,6741" coordsize="764,2">
              <v:shape style="position:absolute;left:8214;top:6741;width:764;height:2" coordorigin="8214,6741" coordsize="764,0" path="m8214,6741l8978,6741e" filled="f" stroked="t" strokeweight=".477306pt" strokecolor="#1C1C1C">
                <v:path arrowok="t"/>
              </v:shape>
            </v:group>
            <v:group style="position:absolute;left:8921;top:6741;width:2635;height:2" coordorigin="8921,6741" coordsize="2635,2">
              <v:shape style="position:absolute;left:8921;top:6741;width:2635;height:2" coordorigin="8921,6741" coordsize="2635,0" path="m8921,6741l11556,6741e" filled="f" stroked="t" strokeweight=".715958pt" strokecolor="#4B4B4B">
                <v:path arrowok="t"/>
              </v:shape>
            </v:group>
            <v:group style="position:absolute;left:305;top:6978;width:759;height:2" coordorigin="305,6978" coordsize="759,2">
              <v:shape style="position:absolute;left:305;top:6978;width:759;height:2" coordorigin="305,6978" coordsize="759,0" path="m305,6978l1064,6978e" filled="f" stroked="t" strokeweight=".477306pt" strokecolor="#484848">
                <v:path arrowok="t"/>
              </v:shape>
            </v:group>
            <v:group style="position:absolute;left:1007;top:6980;width:668;height:2" coordorigin="1007,6980" coordsize="668,2">
              <v:shape style="position:absolute;left:1007;top:6980;width:668;height:2" coordorigin="1007,6980" coordsize="668,0" path="m1007,6980l1675,6980e" filled="f" stroked="t" strokeweight=".477306pt" strokecolor="#2F2F2F">
                <v:path arrowok="t"/>
              </v:shape>
            </v:group>
            <v:group style="position:absolute;left:1618;top:6980;width:3250;height:2" coordorigin="1618,6980" coordsize="3250,2">
              <v:shape style="position:absolute;left:1618;top:6980;width:3250;height:2" coordorigin="1618,6980" coordsize="3250,0" path="m1618,6980l4869,6980e" filled="f" stroked="t" strokeweight=".715958pt" strokecolor="#575757">
                <v:path arrowok="t"/>
              </v:shape>
            </v:group>
            <v:group style="position:absolute;left:2291;top:6698;width:2;height:2006" coordorigin="2291,6698" coordsize="2,2006">
              <v:shape style="position:absolute;left:2291;top:6698;width:2;height:2006" coordorigin="2291,6698" coordsize="0,2006" path="m2291,8704l2291,6698e" filled="f" stroked="t" strokeweight=".715958pt" strokecolor="#4F4F4F">
                <v:path arrowok="t"/>
              </v:shape>
            </v:group>
            <v:group style="position:absolute;left:4811;top:6985;width:348;height:2" coordorigin="4811,6985" coordsize="348,2">
              <v:shape style="position:absolute;left:4811;top:6985;width:348;height:2" coordorigin="4811,6985" coordsize="348,0" path="m4811,6985l5160,6985e" filled="f" stroked="t" strokeweight=".477306pt" strokecolor="#2B2B2B">
                <v:path arrowok="t"/>
              </v:shape>
            </v:group>
            <v:group style="position:absolute;left:5102;top:6983;width:1790;height:2" coordorigin="5102,6983" coordsize="1790,2">
              <v:shape style="position:absolute;left:5102;top:6983;width:1790;height:2" coordorigin="5102,6983" coordsize="1790,0" path="m5102,6983l6892,6983e" filled="f" stroked="t" strokeweight=".954611pt" strokecolor="#575757">
                <v:path arrowok="t"/>
              </v:shape>
            </v:group>
            <v:group style="position:absolute;left:6835;top:6985;width:850;height:2" coordorigin="6835,6985" coordsize="850,2">
              <v:shape style="position:absolute;left:6835;top:6985;width:850;height:2" coordorigin="6835,6985" coordsize="850,0" path="m6835,6985l7685,6985e" filled="f" stroked="t" strokeweight=".477306pt" strokecolor="#2F2F2F">
                <v:path arrowok="t"/>
              </v:shape>
            </v:group>
            <v:group style="position:absolute;left:7599;top:6985;width:3957;height:2" coordorigin="7599,6985" coordsize="3957,2">
              <v:shape style="position:absolute;left:7599;top:6985;width:3957;height:2" coordorigin="7599,6985" coordsize="3957,0" path="m7599,6985l11556,6985e" filled="f" stroked="t" strokeweight=".954611pt" strokecolor="#545454">
                <v:path arrowok="t"/>
              </v:shape>
            </v:group>
            <v:group style="position:absolute;left:315;top:7454;width:7957;height:2" coordorigin="315,7454" coordsize="7957,2">
              <v:shape style="position:absolute;left:315;top:7454;width:7957;height:2" coordorigin="315,7454" coordsize="7957,0" path="m315,7454l8272,7454e" filled="f" stroked="t" strokeweight=".954611pt" strokecolor="#5B5B5B">
                <v:path arrowok="t"/>
              </v:shape>
            </v:group>
            <v:group style="position:absolute;left:8214;top:7459;width:764;height:2" coordorigin="8214,7459" coordsize="764,2">
              <v:shape style="position:absolute;left:8214;top:7459;width:764;height:2" coordorigin="8214,7459" coordsize="764,0" path="m8214,7459l8978,7459e" filled="f" stroked="t" strokeweight=".477306pt" strokecolor="#232323">
                <v:path arrowok="t"/>
              </v:shape>
            </v:group>
            <v:group style="position:absolute;left:8921;top:7457;width:2639;height:2" coordorigin="8921,7457" coordsize="2639,2">
              <v:shape style="position:absolute;left:8921;top:7457;width:2639;height:2" coordorigin="8921,7457" coordsize="2639,0" path="m8921,7457l11560,7457e" filled="f" stroked="t" strokeweight=".715958pt" strokecolor="#4F4F4F">
                <v:path arrowok="t"/>
              </v:shape>
            </v:group>
            <v:group style="position:absolute;left:4849;top:7450;width:2;height:737" coordorigin="4849,7450" coordsize="2,737">
              <v:shape style="position:absolute;left:4849;top:7450;width:2;height:737" coordorigin="4849,7450" coordsize="0,737" path="m4849,8187l4849,7450e" filled="f" stroked="t" strokeweight=".715958pt" strokecolor="#545454">
                <v:path arrowok="t"/>
              </v:shape>
            </v:group>
            <v:group style="position:absolute;left:4845;top:7696;width:6716;height:2" coordorigin="4845,7696" coordsize="6716,2">
              <v:shape style="position:absolute;left:4845;top:7696;width:6716;height:2" coordorigin="4845,7696" coordsize="6716,0" path="m4845,7696l11560,7696e" filled="f" stroked="t" strokeweight=".715958pt" strokecolor="#545454">
                <v:path arrowok="t"/>
              </v:shape>
            </v:group>
            <v:group style="position:absolute;left:4845;top:7943;width:315;height:2" coordorigin="4845,7943" coordsize="315,2">
              <v:shape style="position:absolute;left:4845;top:7943;width:315;height:2" coordorigin="4845,7943" coordsize="315,0" path="m4845,7943l5160,7943e" filled="f" stroked="t" strokeweight=".477306pt" strokecolor="#232323">
                <v:path arrowok="t"/>
              </v:shape>
            </v:group>
            <v:group style="position:absolute;left:5102;top:7940;width:6458;height:2" coordorigin="5102,7940" coordsize="6458,2">
              <v:shape style="position:absolute;left:5102;top:7940;width:6458;height:2" coordorigin="5102,7940" coordsize="6458,0" path="m5102,7940l11560,7940e" filled="f" stroked="t" strokeweight=".715958pt" strokecolor="#4F4F4F">
                <v:path arrowok="t"/>
              </v:shape>
            </v:group>
            <v:group style="position:absolute;left:11553;top:7656;width:2;height:311" coordorigin="11553,7656" coordsize="2,311">
              <v:shape style="position:absolute;left:11553;top:7656;width:2;height:311" coordorigin="11553,7656" coordsize="0,311" path="m11553,7967l11553,7656e" filled="f" stroked="t" strokeweight=".477306pt" strokecolor="#484848">
                <v:path arrowok="t"/>
              </v:shape>
            </v:group>
            <v:group style="position:absolute;left:310;top:8185;width:4568;height:2" coordorigin="310,8185" coordsize="4568,2">
              <v:shape style="position:absolute;left:310;top:8185;width:4568;height:2" coordorigin="310,8185" coordsize="4568,0" path="m310,8185l4878,8185e" filled="f" stroked="t" strokeweight=".954611pt" strokecolor="#575757">
                <v:path arrowok="t"/>
              </v:shape>
            </v:group>
            <v:group style="position:absolute;left:4806;top:8182;width:492;height:2" coordorigin="4806,8182" coordsize="492,2">
              <v:shape style="position:absolute;left:4806;top:8182;width:492;height:2" coordorigin="4806,8182" coordsize="492,0" path="m4806,8182l5298,8182e" filled="f" stroked="t" strokeweight=".477306pt" strokecolor="#2B2B2B">
                <v:path arrowok="t"/>
              </v:shape>
            </v:group>
            <v:group style="position:absolute;left:5241;top:8182;width:1651;height:2" coordorigin="5241,8182" coordsize="1651,2">
              <v:shape style="position:absolute;left:5241;top:8182;width:1651;height:2" coordorigin="5241,8182" coordsize="1651,0" path="m5241,8182l6892,8182e" filled="f" stroked="t" strokeweight=".715958pt" strokecolor="#545454">
                <v:path arrowok="t"/>
              </v:shape>
            </v:group>
            <v:group style="position:absolute;left:6835;top:8182;width:850;height:2" coordorigin="6835,8182" coordsize="850,2">
              <v:shape style="position:absolute;left:6835;top:8182;width:850;height:2" coordorigin="6835,8182" coordsize="850,0" path="m6835,8182l7685,8182e" filled="f" stroked="t" strokeweight=".477306pt" strokecolor="#232323">
                <v:path arrowok="t"/>
              </v:shape>
            </v:group>
            <v:group style="position:absolute;left:7627;top:8185;width:1756;height:2" coordorigin="7627,8185" coordsize="1756,2">
              <v:shape style="position:absolute;left:7627;top:8185;width:1756;height:2" coordorigin="7627,8185" coordsize="1756,0" path="m7627,8185l9384,8185e" filled="f" stroked="t" strokeweight=".954611pt" strokecolor="#4F4F4F">
                <v:path arrowok="t"/>
              </v:shape>
            </v:group>
            <v:group style="position:absolute;left:9327;top:8182;width:554;height:2" coordorigin="9327,8182" coordsize="554,2">
              <v:shape style="position:absolute;left:9327;top:8182;width:554;height:2" coordorigin="9327,8182" coordsize="554,0" path="m9327,8182l9880,8182e" filled="f" stroked="t" strokeweight=".477306pt" strokecolor="#232323">
                <v:path arrowok="t"/>
              </v:shape>
            </v:group>
            <v:group style="position:absolute;left:9823;top:8182;width:1742;height:2" coordorigin="9823,8182" coordsize="1742,2">
              <v:shape style="position:absolute;left:9823;top:8182;width:1742;height:2" coordorigin="9823,8182" coordsize="1742,0" path="m9823,8182l11565,8182e" filled="f" stroked="t" strokeweight=".954611pt" strokecolor="#545454">
                <v:path arrowok="t"/>
              </v:shape>
            </v:group>
            <v:group style="position:absolute;left:320;top:8989;width:1976;height:2" coordorigin="320,8989" coordsize="1976,2">
              <v:shape style="position:absolute;left:320;top:8989;width:1976;height:2" coordorigin="320,8989" coordsize="1976,0" path="m320,8989l2296,8989e" filled="f" stroked="t" strokeweight=".954611pt" strokecolor="#646464">
                <v:path arrowok="t"/>
              </v:shape>
            </v:group>
            <v:group style="position:absolute;left:2262;top:8675;width:2;height:306" coordorigin="2262,8675" coordsize="2,306">
              <v:shape style="position:absolute;left:2262;top:8675;width:2;height:306" coordorigin="2262,8675" coordsize="0,306" path="m2262,8982l2262,8675e" filled="f" stroked="t" strokeweight=".238653pt" strokecolor="#383838">
                <v:path arrowok="t"/>
              </v:shape>
            </v:group>
            <v:group style="position:absolute;left:2234;top:8991;width:143;height:2" coordorigin="2234,8991" coordsize="143,2">
              <v:shape style="position:absolute;left:2234;top:8991;width:143;height:2" coordorigin="2234,8991" coordsize="143,0" path="m2234,8991l2377,8991e" filled="f" stroked="t" strokeweight=".715958pt" strokecolor="#4F4F4F">
                <v:path arrowok="t"/>
              </v:shape>
            </v:group>
            <v:group style="position:absolute;left:2320;top:8987;width:659;height:2" coordorigin="2320,8987" coordsize="659,2">
              <v:shape style="position:absolute;left:2320;top:8987;width:659;height:2" coordorigin="2320,8987" coordsize="659,0" path="m2320,8987l2978,8987e" filled="f" stroked="t" strokeweight=".477306pt" strokecolor="#3F3F3F">
                <v:path arrowok="t"/>
              </v:shape>
            </v:group>
            <v:group style="position:absolute;left:2921;top:8987;width:1947;height:2" coordorigin="2921,8987" coordsize="1947,2">
              <v:shape style="position:absolute;left:2921;top:8987;width:1947;height:2" coordorigin="2921,8987" coordsize="1947,0" path="m2921,8987l4869,8987e" filled="f" stroked="t" strokeweight=".715958pt" strokecolor="#545454">
                <v:path arrowok="t"/>
              </v:shape>
            </v:group>
            <v:group style="position:absolute;left:4811;top:8987;width:487;height:2" coordorigin="4811,8987" coordsize="487,2">
              <v:shape style="position:absolute;left:4811;top:8987;width:487;height:2" coordorigin="4811,8987" coordsize="487,0" path="m4811,8987l5298,8987e" filled="f" stroked="t" strokeweight=".477306pt" strokecolor="#2B2B2B">
                <v:path arrowok="t"/>
              </v:shape>
            </v:group>
            <v:group style="position:absolute;left:5241;top:8989;width:1737;height:2" coordorigin="5241,8989" coordsize="1737,2">
              <v:shape style="position:absolute;left:5241;top:8989;width:1737;height:2" coordorigin="5241,8989" coordsize="1737,0" path="m5241,8989l6978,8989e" filled="f" stroked="t" strokeweight=".954611pt" strokecolor="#5B5B5B">
                <v:path arrowok="t"/>
              </v:shape>
            </v:group>
            <v:group style="position:absolute;left:6835;top:8987;width:525;height:2" coordorigin="6835,8987" coordsize="525,2">
              <v:shape style="position:absolute;left:6835;top:8987;width:525;height:2" coordorigin="6835,8987" coordsize="525,0" path="m6835,8987l7360,8987e" filled="f" stroked="t" strokeweight=".477306pt" strokecolor="#3F3F3F">
                <v:path arrowok="t"/>
              </v:shape>
            </v:group>
            <v:group style="position:absolute;left:7303;top:8987;width:382;height:2" coordorigin="7303,8987" coordsize="382,2">
              <v:shape style="position:absolute;left:7303;top:8987;width:382;height:2" coordorigin="7303,8987" coordsize="382,0" path="m7303,8987l7685,8987e" filled="f" stroked="t" strokeweight=".477306pt" strokecolor="#232323">
                <v:path arrowok="t"/>
              </v:shape>
            </v:group>
            <v:group style="position:absolute;left:7627;top:8987;width:1628;height:2" coordorigin="7627,8987" coordsize="1628,2">
              <v:shape style="position:absolute;left:7627;top:8987;width:1628;height:2" coordorigin="7627,8987" coordsize="1628,0" path="m7627,8987l9255,8987e" filled="f" stroked="t" strokeweight=".954611pt" strokecolor="#545454">
                <v:path arrowok="t"/>
              </v:shape>
            </v:group>
            <v:group style="position:absolute;left:9198;top:8987;width:683;height:2" coordorigin="9198,8987" coordsize="683,2">
              <v:shape style="position:absolute;left:9198;top:8987;width:683;height:2" coordorigin="9198,8987" coordsize="683,0" path="m9198,8987l9880,8987e" filled="f" stroked="t" strokeweight=".477306pt" strokecolor="#343434">
                <v:path arrowok="t"/>
              </v:shape>
            </v:group>
            <v:group style="position:absolute;left:9823;top:8987;width:1742;height:2" coordorigin="9823,8987" coordsize="1742,2">
              <v:shape style="position:absolute;left:9823;top:8987;width:1742;height:2" coordorigin="9823,8987" coordsize="1742,0" path="m9823,8987l11565,8987e" filled="f" stroked="t" strokeweight=".954611pt" strokecolor="#575757">
                <v:path arrowok="t"/>
              </v:shape>
            </v:group>
            <v:group style="position:absolute;left:327;top:8939;width:2;height:335" coordorigin="327,8939" coordsize="2,335">
              <v:shape style="position:absolute;left:327;top:8939;width:2;height:335" coordorigin="327,8939" coordsize="0,335" path="m327,9274l327,8939e" filled="f" stroked="t" strokeweight=".954611pt" strokecolor="#676767">
                <v:path arrowok="t"/>
              </v:shape>
            </v:group>
            <v:group style="position:absolute;left:11565;top:7167;width:2;height:2930" coordorigin="11565,7167" coordsize="2,2930">
              <v:shape style="position:absolute;left:11565;top:7167;width:2;height:2930" coordorigin="11565,7167" coordsize="0,2930" path="m11565,10097l11565,7167e" filled="f" stroked="t" strokeweight=".477306pt" strokecolor="#545454">
                <v:path arrowok="t"/>
              </v:shape>
            </v:group>
            <v:group style="position:absolute;left:325;top:9834;width:740;height:2" coordorigin="325,9834" coordsize="740,2">
              <v:shape style="position:absolute;left:325;top:9834;width:740;height:2" coordorigin="325,9834" coordsize="740,0" path="m325,9834l1064,9834e" filled="f" stroked="t" strokeweight=".715958pt" strokecolor="#545454">
                <v:path arrowok="t"/>
              </v:shape>
            </v:group>
            <v:group style="position:absolute;left:339;top:9461;width:2;height:6013" coordorigin="339,9461" coordsize="2,6013">
              <v:shape style="position:absolute;left:339;top:9461;width:2;height:6013" coordorigin="339,9461" coordsize="0,6013" path="m339,15474l339,9461e" filled="f" stroked="t" strokeweight=".715958pt" strokecolor="#575757">
                <v:path arrowok="t"/>
              </v:shape>
            </v:group>
            <v:group style="position:absolute;left:1007;top:9834;width:668;height:2" coordorigin="1007,9834" coordsize="668,2">
              <v:shape style="position:absolute;left:1007;top:9834;width:668;height:2" coordorigin="1007,9834" coordsize="668,0" path="m1007,9834l1675,9834e" filled="f" stroked="t" strokeweight=".477306pt" strokecolor="#2F2F2F">
                <v:path arrowok="t"/>
              </v:shape>
            </v:group>
            <v:group style="position:absolute;left:2262;top:9489;width:2;height:852" coordorigin="2262,9489" coordsize="2,852">
              <v:shape style="position:absolute;left:2262;top:9489;width:2;height:852" coordorigin="2262,9489" coordsize="0,852" path="m2262,10341l2262,9489e" filled="f" stroked="t" strokeweight=".238653pt" strokecolor="#545454">
                <v:path arrowok="t"/>
              </v:shape>
            </v:group>
            <v:group style="position:absolute;left:1618;top:9832;width:9957;height:2" coordorigin="1618,9832" coordsize="9957,2">
              <v:shape style="position:absolute;left:1618;top:9832;width:9957;height:2" coordorigin="1618,9832" coordsize="9957,0" path="m1618,9832l11575,9832e" filled="f" stroked="t" strokeweight=".954611pt" strokecolor="#575757">
                <v:path arrowok="t"/>
              </v:shape>
            </v:group>
            <v:group style="position:absolute;left:9198;top:9832;width:205;height:2" coordorigin="9198,9832" coordsize="205,2">
              <v:shape style="position:absolute;left:9198;top:9832;width:205;height:2" coordorigin="9198,9832" coordsize="205,0" path="m9198,9832l9403,9832e" filled="f" stroked="t" strokeweight="1.193264pt" strokecolor="#6B6B6B">
                <v:path arrowok="t"/>
              </v:shape>
            </v:group>
            <v:group style="position:absolute;left:334;top:10078;width:3184;height:2" coordorigin="334,10078" coordsize="3184,2">
              <v:shape style="position:absolute;left:334;top:10078;width:3184;height:2" coordorigin="334,10078" coordsize="3184,0" path="m334,10078l3518,10078e" filled="f" stroked="t" strokeweight=".715958pt" strokecolor="#5B5B5B">
                <v:path arrowok="t"/>
              </v:shape>
            </v:group>
            <v:group style="position:absolute;left:3460;top:10073;width:453;height:2" coordorigin="3460,10073" coordsize="453,2">
              <v:shape style="position:absolute;left:3460;top:10073;width:453;height:2" coordorigin="3460,10073" coordsize="453,0" path="m3460,10073l3914,10073e" filled="f" stroked="t" strokeweight=".477306pt" strokecolor="#282828">
                <v:path arrowok="t"/>
              </v:shape>
            </v:group>
            <v:group style="position:absolute;left:3857;top:10071;width:3036;height:2" coordorigin="3857,10071" coordsize="3036,2">
              <v:shape style="position:absolute;left:3857;top:10071;width:3036;height:2" coordorigin="3857,10071" coordsize="3036,0" path="m3857,10071l6892,10071e" filled="f" stroked="t" strokeweight=".715958pt" strokecolor="#5B5B5B">
                <v:path arrowok="t"/>
              </v:shape>
            </v:group>
            <v:group style="position:absolute;left:6835;top:10069;width:850;height:2" coordorigin="6835,10069" coordsize="850,2">
              <v:shape style="position:absolute;left:6835;top:10069;width:850;height:2" coordorigin="6835,10069" coordsize="850,0" path="m6835,10069l7685,10069e" filled="f" stroked="t" strokeweight=".477306pt" strokecolor="#3F3F3F">
                <v:path arrowok="t"/>
              </v:shape>
            </v:group>
            <v:group style="position:absolute;left:7627;top:10069;width:1766;height:2" coordorigin="7627,10069" coordsize="1766,2">
              <v:shape style="position:absolute;left:7627;top:10069;width:1766;height:2" coordorigin="7627,10069" coordsize="1766,0" path="m7627,10069l9393,10069e" filled="f" stroked="t" strokeweight=".954611pt" strokecolor="#545454">
                <v:path arrowok="t"/>
              </v:shape>
            </v:group>
            <v:group style="position:absolute;left:9198;top:10071;width:186;height:2" coordorigin="9198,10071" coordsize="186,2">
              <v:shape style="position:absolute;left:9198;top:10071;width:186;height:2" coordorigin="9198,10071" coordsize="186,0" path="m9198,10071l9384,10071e" filled="f" stroked="t" strokeweight="1.193264pt" strokecolor="#6B6B6B">
                <v:path arrowok="t"/>
              </v:shape>
            </v:group>
            <v:group style="position:absolute;left:9327;top:10069;width:554;height:2" coordorigin="9327,10069" coordsize="554,2">
              <v:shape style="position:absolute;left:9327;top:10069;width:554;height:2" coordorigin="9327,10069" coordsize="554,0" path="m9327,10069l9880,10069e" filled="f" stroked="t" strokeweight=".477306pt" strokecolor="#2F2F2F">
                <v:path arrowok="t"/>
              </v:shape>
            </v:group>
            <v:group style="position:absolute;left:9823;top:10069;width:1752;height:2" coordorigin="9823,10069" coordsize="1752,2">
              <v:shape style="position:absolute;left:9823;top:10069;width:1752;height:2" coordorigin="9823,10069" coordsize="1752,0" path="m9823,10069l11575,10069e" filled="f" stroked="t" strokeweight=".715958pt" strokecolor="#545454">
                <v:path arrowok="t"/>
              </v:shape>
            </v:group>
            <v:group style="position:absolute;left:339;top:10025;width:2;height:345" coordorigin="339,10025" coordsize="2,345">
              <v:shape style="position:absolute;left:339;top:10025;width:2;height:345" coordorigin="339,10025" coordsize="0,345" path="m339,10370l339,10025e" filled="f" stroked="t" strokeweight=".477306pt" strokecolor="#3B3B3B">
                <v:path arrowok="t"/>
              </v:shape>
            </v:group>
            <v:group style="position:absolute;left:334;top:10313;width:2783;height:2" coordorigin="334,10313" coordsize="2783,2">
              <v:shape style="position:absolute;left:334;top:10313;width:2783;height:2" coordorigin="334,10313" coordsize="2783,0" path="m334,10313l3117,10313e" filled="f" stroked="t" strokeweight=".715958pt" strokecolor="#4F4F4F">
                <v:path arrowok="t"/>
              </v:shape>
            </v:group>
            <v:group style="position:absolute;left:3060;top:10313;width:854;height:2" coordorigin="3060,10313" coordsize="854,2">
              <v:shape style="position:absolute;left:3060;top:10313;width:854;height:2" coordorigin="3060,10313" coordsize="854,0" path="m3060,10313l3914,10313e" filled="f" stroked="t" strokeweight=".477306pt" strokecolor="#2B2B2B">
                <v:path arrowok="t"/>
              </v:shape>
            </v:group>
            <v:group style="position:absolute;left:3857;top:10310;width:3122;height:2" coordorigin="3857,10310" coordsize="3122,2">
              <v:shape style="position:absolute;left:3857;top:10310;width:3122;height:2" coordorigin="3857,10310" coordsize="3122,0" path="m3857,10310l6978,10310e" filled="f" stroked="t" strokeweight=".954611pt" strokecolor="#575757">
                <v:path arrowok="t"/>
              </v:shape>
            </v:group>
            <v:group style="position:absolute;left:6835;top:10308;width:525;height:2" coordorigin="6835,10308" coordsize="525,2">
              <v:shape style="position:absolute;left:6835;top:10308;width:525;height:2" coordorigin="6835,10308" coordsize="525,0" path="m6835,10308l7360,10308e" filled="f" stroked="t" strokeweight=".477306pt" strokecolor="#444444">
                <v:path arrowok="t"/>
              </v:shape>
            </v:group>
            <v:group style="position:absolute;left:7303;top:10306;width:1060;height:2" coordorigin="7303,10306" coordsize="1060,2">
              <v:shape style="position:absolute;left:7303;top:10306;width:1060;height:2" coordorigin="7303,10306" coordsize="1060,0" path="m7303,10306l8362,10306e" filled="f" stroked="t" strokeweight=".954611pt" strokecolor="#5B5B5B">
                <v:path arrowok="t"/>
              </v:shape>
            </v:group>
            <v:group style="position:absolute;left:8214;top:10303;width:764;height:2" coordorigin="8214,10303" coordsize="764,2">
              <v:shape style="position:absolute;left:8214;top:10303;width:764;height:2" coordorigin="8214,10303" coordsize="764,0" path="m8214,10303l8978,10303e" filled="f" stroked="t" strokeweight=".477306pt" strokecolor="#2F2F2F">
                <v:path arrowok="t"/>
              </v:shape>
            </v:group>
            <v:group style="position:absolute;left:8902;top:10306;width:2673;height:2" coordorigin="8902,10306" coordsize="2673,2">
              <v:shape style="position:absolute;left:8902;top:10306;width:2673;height:2" coordorigin="8902,10306" coordsize="2673,0" path="m8902,10306l11575,10306e" filled="f" stroked="t" strokeweight=".715958pt" strokecolor="#4B4B4B">
                <v:path arrowok="t"/>
              </v:shape>
            </v:group>
            <v:group style="position:absolute;left:11572;top:10025;width:2;height:340" coordorigin="11572,10025" coordsize="2,340">
              <v:shape style="position:absolute;left:11572;top:10025;width:2;height:340" coordorigin="11572,10025" coordsize="0,340" path="m11572,10365l11572,10025e" filled="f" stroked="t" strokeweight=".238653pt" strokecolor="#3B3B3B">
                <v:path arrowok="t"/>
              </v:shape>
            </v:group>
            <v:group style="position:absolute;left:2262;top:10327;width:2;height:230" coordorigin="2262,10327" coordsize="2,230">
              <v:shape style="position:absolute;left:2262;top:10327;width:2;height:230" coordorigin="2262,10327" coordsize="0,230" path="m2262,10557l2262,10327e" filled="f" stroked="t" strokeweight=".238653pt" strokecolor="#000000">
                <v:path arrowok="t"/>
              </v:shape>
            </v:group>
            <v:group style="position:absolute;left:11570;top:10303;width:2;height:2691" coordorigin="11570,10303" coordsize="2,2691">
              <v:shape style="position:absolute;left:11570;top:10303;width:2;height:2691" coordorigin="11570,10303" coordsize="0,2691" path="m11570,12994l11570,10303e" filled="f" stroked="t" strokeweight=".477306pt" strokecolor="#575757">
                <v:path arrowok="t"/>
              </v:shape>
            </v:group>
            <v:group style="position:absolute;left:826;top:10789;width:1976;height:2" coordorigin="826,10789" coordsize="1976,2">
              <v:shape style="position:absolute;left:826;top:10789;width:1976;height:2" coordorigin="826,10789" coordsize="1976,0" path="m826,10789l2802,10789e" filled="f" stroked="t" strokeweight=".954611pt" strokecolor="#606060">
                <v:path arrowok="t"/>
              </v:shape>
            </v:group>
            <v:group style="position:absolute;left:2262;top:10557;width:2;height:225" coordorigin="2262,10557" coordsize="2,225">
              <v:shape style="position:absolute;left:2262;top:10557;width:2;height:225" coordorigin="2262,10557" coordsize="0,225" path="m2262,10782l2262,10557e" filled="f" stroked="t" strokeweight=".238653pt" strokecolor="#2F2F2F">
                <v:path arrowok="t"/>
              </v:shape>
            </v:group>
            <v:group style="position:absolute;left:2745;top:10787;width:234;height:2" coordorigin="2745,10787" coordsize="234,2">
              <v:shape style="position:absolute;left:2745;top:10787;width:234;height:2" coordorigin="2745,10787" coordsize="234,0" path="m2745,10787l2978,10787e" filled="f" stroked="t" strokeweight=".477306pt" strokecolor="#484848">
                <v:path arrowok="t"/>
              </v:shape>
            </v:group>
            <v:group style="position:absolute;left:2888;top:10787;width:1389;height:2" coordorigin="2888,10787" coordsize="1389,2">
              <v:shape style="position:absolute;left:2888;top:10787;width:1389;height:2" coordorigin="2888,10787" coordsize="1389,0" path="m2888,10787l4277,10787e" filled="f" stroked="t" strokeweight=".954611pt" strokecolor="#606060">
                <v:path arrowok="t"/>
              </v:shape>
            </v:group>
            <v:group style="position:absolute;left:3857;top:10784;width:1012;height:2" coordorigin="3857,10784" coordsize="1012,2">
              <v:shape style="position:absolute;left:3857;top:10784;width:1012;height:2" coordorigin="3857,10784" coordsize="1012,0" path="m3857,10784l4869,10784e" filled="f" stroked="t" strokeweight=".477306pt" strokecolor="#4B4B4B">
                <v:path arrowok="t"/>
              </v:shape>
            </v:group>
            <v:group style="position:absolute;left:4811;top:10787;width:348;height:2" coordorigin="4811,10787" coordsize="348,2">
              <v:shape style="position:absolute;left:4811;top:10787;width:348;height:2" coordorigin="4811,10787" coordsize="348,0" path="m4811,10787l5160,10787e" filled="f" stroked="t" strokeweight=".477306pt" strokecolor="#1F1F1F">
                <v:path arrowok="t"/>
              </v:shape>
            </v:group>
            <v:group style="position:absolute;left:5102;top:10782;width:6472;height:2" coordorigin="5102,10782" coordsize="6472,2">
              <v:shape style="position:absolute;left:5102;top:10782;width:6472;height:2" coordorigin="5102,10782" coordsize="6472,0" path="m5102,10782l11575,10782e" filled="f" stroked="t" strokeweight=".954611pt" strokecolor="#545454">
                <v:path arrowok="t"/>
              </v:shape>
            </v:group>
            <v:group style="position:absolute;left:329;top:11031;width:1346;height:2" coordorigin="329,11031" coordsize="1346,2">
              <v:shape style="position:absolute;left:329;top:11031;width:1346;height:2" coordorigin="329,11031" coordsize="1346,0" path="m329,11031l1675,11031e" filled="f" stroked="t" strokeweight=".477306pt" strokecolor="#4B4B4B">
                <v:path arrowok="t"/>
              </v:shape>
            </v:group>
            <v:group style="position:absolute;left:1542;top:11028;width:754;height:2" coordorigin="1542,11028" coordsize="754,2">
              <v:shape style="position:absolute;left:1542;top:11028;width:754;height:2" coordorigin="1542,11028" coordsize="754,0" path="m1542,11028l2296,11028e" filled="f" stroked="t" strokeweight=".954611pt" strokecolor="#676767">
                <v:path arrowok="t"/>
              </v:shape>
            </v:group>
            <v:group style="position:absolute;left:2262;top:10768;width:2;height:967" coordorigin="2262,10768" coordsize="2,967">
              <v:shape style="position:absolute;left:2262;top:10768;width:2;height:967" coordorigin="2262,10768" coordsize="0,967" path="m2262,11735l2262,10768e" filled="f" stroked="t" strokeweight=".238653pt" strokecolor="#5B5B5B">
                <v:path arrowok="t"/>
              </v:shape>
            </v:group>
            <v:group style="position:absolute;left:2234;top:11021;width:9341;height:2" coordorigin="2234,11021" coordsize="9341,2">
              <v:shape style="position:absolute;left:2234;top:11021;width:9341;height:2" coordorigin="2234,11021" coordsize="9341,0" path="m2234,11021l11575,11021e" filled="f" stroked="t" strokeweight=".715958pt" strokecolor="#4F4F4F">
                <v:path arrowok="t"/>
              </v:shape>
            </v:group>
            <v:group style="position:absolute;left:329;top:11273;width:740;height:2" coordorigin="329,11273" coordsize="740,2">
              <v:shape style="position:absolute;left:329;top:11273;width:740;height:2" coordorigin="329,11273" coordsize="740,0" path="m329,11273l1069,11273e" filled="f" stroked="t" strokeweight=".954611pt" strokecolor="#676767">
                <v:path arrowok="t"/>
              </v:shape>
            </v:group>
            <v:group style="position:absolute;left:1036;top:11007;width:2;height:254" coordorigin="1036,11007" coordsize="2,254">
              <v:shape style="position:absolute;left:1036;top:11007;width:2;height:254" coordorigin="1036,11007" coordsize="0,254" path="m1036,11261l1036,11007e" filled="f" stroked="t" strokeweight=".238653pt" strokecolor="#3F3F3F">
                <v:path arrowok="t"/>
              </v:shape>
            </v:group>
            <v:group style="position:absolute;left:1647;top:11017;width:2;height:747" coordorigin="1647,11017" coordsize="2,747">
              <v:shape style="position:absolute;left:1647;top:11017;width:2;height:747" coordorigin="1647,11017" coordsize="0,747" path="m1647,11763l1647,11017e" filled="f" stroked="t" strokeweight=".954611pt" strokecolor="#646464">
                <v:path arrowok="t"/>
              </v:shape>
            </v:group>
            <v:group style="position:absolute;left:1007;top:11270;width:10568;height:2" coordorigin="1007,11270" coordsize="10568,2">
              <v:shape style="position:absolute;left:1007;top:11270;width:10568;height:2" coordorigin="1007,11270" coordsize="10568,0" path="m1007,11270l11575,11270e" filled="f" stroked="t" strokeweight=".715958pt" strokecolor="#4F4F4F">
                <v:path arrowok="t"/>
              </v:shape>
            </v:group>
            <v:group style="position:absolute;left:7336;top:11012;width:2;height:4979" coordorigin="7336,11012" coordsize="2,4979">
              <v:shape style="position:absolute;left:7336;top:11012;width:2;height:4979" coordorigin="7336,11012" coordsize="0,4979" path="m7336,15991l7336,11012e" filled="f" stroked="t" strokeweight=".715958pt" strokecolor="#4F4F4F">
                <v:path arrowok="t"/>
              </v:shape>
            </v:group>
            <v:group style="position:absolute;left:1036;top:11246;width:2;height:488" coordorigin="1036,11246" coordsize="2,488">
              <v:shape style="position:absolute;left:1036;top:11246;width:2;height:488" coordorigin="1036,11246" coordsize="0,488" path="m1036,11735l1036,11246e" filled="f" stroked="t" strokeweight=".238653pt" strokecolor="#5B5B5B">
                <v:path arrowok="t"/>
              </v:shape>
            </v:group>
            <v:group style="position:absolute;left:11541;top:11246;width:2;height:488" coordorigin="11541,11246" coordsize="2,488">
              <v:shape style="position:absolute;left:11541;top:11246;width:2;height:488" coordorigin="11541,11246" coordsize="0,488" path="m11541,11735l11541,11246e" filled="f" stroked="t" strokeweight=".238653pt" strokecolor="#676767">
                <v:path arrowok="t"/>
              </v:shape>
            </v:group>
            <v:group style="position:absolute;left:1036;top:11735;width:2;height:1432" coordorigin="1036,11735" coordsize="2,1432">
              <v:shape style="position:absolute;left:1036;top:11735;width:2;height:1432" coordorigin="1036,11735" coordsize="0,1432" path="m1036,13166l1036,11735e" filled="f" stroked="t" strokeweight=".238653pt" strokecolor="#000000">
                <v:path arrowok="t"/>
              </v:shape>
            </v:group>
            <v:group style="position:absolute;left:1647;top:11706;width:2;height:330" coordorigin="1647,11706" coordsize="2,330">
              <v:shape style="position:absolute;left:1647;top:11706;width:2;height:330" coordorigin="1647,11706" coordsize="0,330" path="m1647,12036l1647,11706e" filled="f" stroked="t" strokeweight=".477306pt" strokecolor="#444444">
                <v:path arrowok="t"/>
              </v:shape>
            </v:group>
            <v:group style="position:absolute;left:2262;top:11735;width:2;height:1432" coordorigin="2262,11735" coordsize="2,1432">
              <v:shape style="position:absolute;left:2262;top:11735;width:2;height:1432" coordorigin="2262,11735" coordsize="0,1432" path="m2262,13166l2262,11735e" filled="f" stroked="t" strokeweight=".238653pt" strokecolor="#000000">
                <v:path arrowok="t"/>
              </v:shape>
            </v:group>
            <v:group style="position:absolute;left:11541;top:11735;width:2;height:3639" coordorigin="11541,11735" coordsize="2,3639">
              <v:shape style="position:absolute;left:11541;top:11735;width:2;height:3639" coordorigin="11541,11735" coordsize="0,3639" path="m11541,15373l11541,11735e" filled="f" stroked="t" strokeweight=".238653pt" strokecolor="#000000">
                <v:path arrowok="t"/>
              </v:shape>
            </v:group>
            <v:group style="position:absolute;left:1654;top:11979;width:2;height:1704" coordorigin="1654,11979" coordsize="2,1704">
              <v:shape style="position:absolute;left:1654;top:11979;width:2;height:1704" coordorigin="1654,11979" coordsize="0,1704" path="m1654,13683l1654,11979e" filled="f" stroked="t" strokeweight=".715958pt" strokecolor="#5B5B5B">
                <v:path arrowok="t"/>
              </v:shape>
            </v:group>
            <v:group style="position:absolute;left:348;top:12424;width:2;height:436" coordorigin="348,12424" coordsize="2,436">
              <v:shape style="position:absolute;left:348;top:12424;width:2;height:436" coordorigin="348,12424" coordsize="0,436" path="m348,12860l348,12424e" filled="f" stroked="t" strokeweight=".477306pt" strokecolor="#383838">
                <v:path arrowok="t"/>
              </v:shape>
            </v:group>
            <v:group style="position:absolute;left:2320;top:12745;width:487;height:2" coordorigin="2320,12745" coordsize="487,2">
              <v:shape style="position:absolute;left:2320;top:12745;width:487;height:2" coordorigin="2320,12745" coordsize="487,0" path="m2320,12745l2807,12745e" filled="f" stroked="t" strokeweight="1.431917pt" strokecolor="#3B3F48">
                <v:path arrowok="t"/>
              </v:shape>
            </v:group>
            <v:group style="position:absolute;left:2787;top:12424;width:2;height:359" coordorigin="2787,12424" coordsize="2,359">
              <v:shape style="position:absolute;left:2787;top:12424;width:2;height:359" coordorigin="2787,12424" coordsize="0,359" path="m2787,12783l2787,12424e" filled="f" stroked="t" strokeweight=".954611pt" strokecolor="#283457">
                <v:path arrowok="t"/>
              </v:shape>
            </v:group>
            <v:group style="position:absolute;left:7336;top:12424;width:2;height:340" coordorigin="7336,12424" coordsize="2,340">
              <v:shape style="position:absolute;left:7336;top:12424;width:2;height:340" coordorigin="7336,12424" coordsize="0,340" path="m7336,12764l7336,12424e" filled="f" stroked="t" strokeweight=".477306pt" strokecolor="#2F2F2F">
                <v:path arrowok="t"/>
              </v:shape>
            </v:group>
            <v:group style="position:absolute;left:348;top:12802;width:2;height:3256" coordorigin="348,12802" coordsize="2,3256">
              <v:shape style="position:absolute;left:348;top:12802;width:2;height:3256" coordorigin="348,12802" coordsize="0,3256" path="m348,16058l348,12802e" filled="f" stroked="t" strokeweight=".715958pt" strokecolor="#545454">
                <v:path arrowok="t"/>
              </v:shape>
            </v:group>
            <v:group style="position:absolute;left:320;top:13420;width:721;height:2" coordorigin="320,13420" coordsize="721,2">
              <v:shape style="position:absolute;left:320;top:13420;width:721;height:2" coordorigin="320,13420" coordsize="721,0" path="m320,13420l1041,13420e" filled="f" stroked="t" strokeweight=".238653pt" strokecolor="#282828">
                <v:path arrowok="t"/>
              </v:shape>
            </v:group>
            <v:group style="position:absolute;left:1036;top:13166;width:2;height:259" coordorigin="1036,13166" coordsize="2,259">
              <v:shape style="position:absolute;left:1036;top:13166;width:2;height:259" coordorigin="1036,13166" coordsize="0,259" path="m1036,13425l1036,13166e" filled="f" stroked="t" strokeweight=".238653pt" strokecolor="#3F3F3F">
                <v:path arrowok="t"/>
              </v:shape>
            </v:group>
            <v:group style="position:absolute;left:1036;top:13420;width:1313;height:2" coordorigin="1036,13420" coordsize="1313,2">
              <v:shape style="position:absolute;left:1036;top:13420;width:1313;height:2" coordorigin="1036,13420" coordsize="1313,0" path="m1036,13420l2348,13420e" filled="f" stroked="t" strokeweight=".238653pt" strokecolor="#545454">
                <v:path arrowok="t"/>
              </v:shape>
            </v:group>
            <v:group style="position:absolute;left:2262;top:13166;width:2;height:259" coordorigin="2262,13166" coordsize="2,259">
              <v:shape style="position:absolute;left:2262;top:13166;width:2;height:259" coordorigin="2262,13166" coordsize="0,259" path="m2262,13425l2262,13166e" filled="f" stroked="t" strokeweight=".238653pt" strokecolor="#6B6B6B">
                <v:path arrowok="t"/>
              </v:shape>
            </v:group>
            <v:group style="position:absolute;left:7341;top:13137;width:2;height:311" coordorigin="7341,13137" coordsize="2,311">
              <v:shape style="position:absolute;left:7341;top:13137;width:2;height:311" coordorigin="7341,13137" coordsize="0,311" path="m7341,13449l7341,13137e" filled="f" stroked="t" strokeweight=".477306pt" strokecolor="#2F2F2F">
                <v:path arrowok="t"/>
              </v:shape>
            </v:group>
            <v:group style="position:absolute;left:353;top:13391;width:2;height:292" coordorigin="353,13391" coordsize="2,292">
              <v:shape style="position:absolute;left:353;top:13391;width:2;height:292" coordorigin="353,13391" coordsize="0,292" path="m353,13683l353,13391e" filled="f" stroked="t" strokeweight=".477306pt" strokecolor="#2B2B2B">
                <v:path arrowok="t"/>
              </v:shape>
            </v:group>
            <v:group style="position:absolute;left:1036;top:13420;width:2;height:2619" coordorigin="1036,13420" coordsize="2,2619">
              <v:shape style="position:absolute;left:1036;top:13420;width:2;height:2619" coordorigin="1036,13420" coordsize="0,2619" path="m1036,16039l1036,13420e" filled="f" stroked="t" strokeweight=".238653pt" strokecolor="#000000">
                <v:path arrowok="t"/>
              </v:shape>
            </v:group>
            <v:group style="position:absolute;left:2262;top:13420;width:2;height:1953" coordorigin="2262,13420" coordsize="2,1953">
              <v:shape style="position:absolute;left:2262;top:13420;width:2;height:1953" coordorigin="2262,13420" coordsize="0,1953" path="m2262,15373l2262,13420e" filled="f" stroked="t" strokeweight=".238653pt" strokecolor="#000000">
                <v:path arrowok="t"/>
              </v:shape>
            </v:group>
            <v:group style="position:absolute;left:353;top:13626;width:2;height:2432" coordorigin="353,13626" coordsize="2,2432">
              <v:shape style="position:absolute;left:353;top:13626;width:2;height:2432" coordorigin="353,13626" coordsize="0,2432" path="m353,16058l353,13626e" filled="f" stroked="t" strokeweight=".715958pt" strokecolor="#4F4F4F">
                <v:path arrowok="t"/>
              </v:shape>
            </v:group>
            <v:group style="position:absolute;left:1661;top:13626;width:2;height:225" coordorigin="1661,13626" coordsize="2,225">
              <v:shape style="position:absolute;left:1661;top:13626;width:2;height:225" coordorigin="1661,13626" coordsize="0,225" path="m1661,13851l1661,13626e" filled="f" stroked="t" strokeweight=".477306pt" strokecolor="#3B3B3B">
                <v:path arrowok="t"/>
              </v:shape>
            </v:group>
            <v:group style="position:absolute;left:7351;top:13793;width:2;height:302" coordorigin="7351,13793" coordsize="2,302">
              <v:shape style="position:absolute;left:7351;top:13793;width:2;height:302" coordorigin="7351,13793" coordsize="0,302" path="m7351,14095l7351,13793e" filled="f" stroked="t" strokeweight=".477306pt" strokecolor="#444444">
                <v:path arrowok="t"/>
              </v:shape>
            </v:group>
            <v:group style="position:absolute;left:1663;top:13793;width:2;height:613" coordorigin="1663,13793" coordsize="2,613">
              <v:shape style="position:absolute;left:1663;top:13793;width:2;height:613" coordorigin="1663,13793" coordsize="0,613" path="m1663,14406l1663,13793e" filled="f" stroked="t" strokeweight=".715958pt" strokecolor="#646464">
                <v:path arrowok="t"/>
              </v:shape>
            </v:group>
            <v:group style="position:absolute;left:7353;top:11902;width:2;height:4146" coordorigin="7353,11902" coordsize="2,4146">
              <v:shape style="position:absolute;left:7353;top:11902;width:2;height:4146" coordorigin="7353,11902" coordsize="0,4146" path="m7353,16048l7353,11902e" filled="f" stroked="t" strokeweight=".715958pt" strokecolor="#4F4F4F">
                <v:path arrowok="t"/>
              </v:shape>
            </v:group>
            <v:group style="position:absolute;left:1666;top:14349;width:2;height:364" coordorigin="1666,14349" coordsize="2,364">
              <v:shape style="position:absolute;left:1666;top:14349;width:2;height:364" coordorigin="1666,14349" coordsize="0,364" path="m1666,14713l1666,14349e" filled="f" stroked="t" strokeweight=".477306pt" strokecolor="#343434">
                <v:path arrowok="t"/>
              </v:shape>
            </v:group>
            <v:group style="position:absolute;left:358;top:16046;width:711;height:2" coordorigin="358,16046" coordsize="711,2">
              <v:shape style="position:absolute;left:358;top:16046;width:711;height:2" coordorigin="358,16046" coordsize="711,0" path="m358,16046l1069,16046e" filled="f" stroked="t" strokeweight=".477306pt" strokecolor="#5B5B5B">
                <v:path arrowok="t"/>
              </v:shape>
            </v:group>
            <v:group style="position:absolute;left:325;top:15373;width:2;height:665" coordorigin="325,15373" coordsize="2,665">
              <v:shape style="position:absolute;left:325;top:15373;width:2;height:665" coordorigin="325,15373" coordsize="0,665" path="m325,16039l325,15373e" filled="f" stroked="t" strokeweight=".238653pt" strokecolor="#000000">
                <v:path arrowok="t"/>
              </v:shape>
            </v:group>
            <v:group style="position:absolute;left:1007;top:16048;width:678;height:2" coordorigin="1007,16048" coordsize="678,2">
              <v:shape style="position:absolute;left:1007;top:16048;width:678;height:2" coordorigin="1007,16048" coordsize="678,0" path="m1007,16048l1685,16048e" filled="f" stroked="t" strokeweight=".477306pt" strokecolor="#3B3B3B">
                <v:path arrowok="t"/>
              </v:shape>
            </v:group>
            <v:group style="position:absolute;left:1666;top:14655;width:2;height:1403" coordorigin="1666,14655" coordsize="2,1403">
              <v:shape style="position:absolute;left:1666;top:14655;width:2;height:1403" coordorigin="1666,14655" coordsize="0,1403" path="m1666,16058l1666,14655e" filled="f" stroked="t" strokeweight=".715958pt" strokecolor="#676767">
                <v:path arrowok="t"/>
              </v:shape>
            </v:group>
            <v:group style="position:absolute;left:1613;top:16048;width:1141;height:2" coordorigin="1613,16048" coordsize="1141,2">
              <v:shape style="position:absolute;left:1613;top:16048;width:1141;height:2" coordorigin="1613,16048" coordsize="1141,0" path="m1613,16048l2754,16048e" filled="f" stroked="t" strokeweight=".715958pt" strokecolor="#606060">
                <v:path arrowok="t"/>
              </v:shape>
            </v:group>
            <v:group style="position:absolute;left:2262;top:15373;width:2;height:665" coordorigin="2262,15373" coordsize="2,665">
              <v:shape style="position:absolute;left:2262;top:15373;width:2;height:665" coordorigin="2262,15373" coordsize="0,665" path="m2262,16039l2262,15373e" filled="f" stroked="t" strokeweight=".238653pt" strokecolor="#545454">
                <v:path arrowok="t"/>
              </v:shape>
            </v:group>
            <v:group style="position:absolute;left:2745;top:16044;width:372;height:2" coordorigin="2745,16044" coordsize="372,2">
              <v:shape style="position:absolute;left:2745;top:16044;width:372;height:2" coordorigin="2745,16044" coordsize="372,0" path="m2745,16044l3117,16044e" filled="f" stroked="t" strokeweight=".477306pt" strokecolor="#484848">
                <v:path arrowok="t"/>
              </v:shape>
            </v:group>
            <v:group style="position:absolute;left:3060;top:16044;width:1489;height:2" coordorigin="3060,16044" coordsize="1489,2">
              <v:shape style="position:absolute;left:3060;top:16044;width:1489;height:2" coordorigin="3060,16044" coordsize="1489,0" path="m3060,16044l4549,16044e" filled="f" stroked="t" strokeweight=".954611pt" strokecolor="#646464">
                <v:path arrowok="t"/>
              </v:shape>
            </v:group>
            <v:group style="position:absolute;left:6563;top:16039;width:1169;height:2" coordorigin="6563,16039" coordsize="1169,2">
              <v:shape style="position:absolute;left:6563;top:16039;width:1169;height:2" coordorigin="6563,16039" coordsize="1169,0" path="m6563,16039l7732,16039e" filled="f" stroked="t" strokeweight=".954611pt" strokecolor="#5B5B5B">
                <v:path arrowok="t"/>
              </v:shape>
            </v:group>
            <v:group style="position:absolute;left:2320;top:16041;width:9293;height:2" coordorigin="2320,16041" coordsize="9293,2">
              <v:shape style="position:absolute;left:2320;top:16041;width:9293;height:2" coordorigin="2320,16041" coordsize="9293,0" path="m2320,16041l11613,16041e" filled="f" stroked="t" strokeweight=".715958pt" strokecolor="#5B5B5B">
                <v:path arrowok="t"/>
              </v:shape>
            </v:group>
            <v:group style="position:absolute;left:11541;top:15373;width:2;height:665" coordorigin="11541,15373" coordsize="2,665">
              <v:shape style="position:absolute;left:11541;top:15373;width:2;height:665" coordorigin="11541,15373" coordsize="0,665" path="m11541,16039l11541,15373e" filled="f" stroked="t" strokeweight=".238653pt" strokecolor="#838383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27" w:after="0" w:line="240" w:lineRule="auto"/>
        <w:ind w:right="2068"/>
        <w:jc w:val="righ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CCCCCC"/>
          <w:spacing w:val="2"/>
          <w:w w:val="109"/>
        </w:rPr>
        <w:t>.</w:t>
      </w:r>
      <w:r>
        <w:rPr>
          <w:rFonts w:ascii="Arial" w:hAnsi="Arial" w:cs="Arial" w:eastAsia="Arial"/>
          <w:sz w:val="26"/>
          <w:szCs w:val="26"/>
          <w:color w:val="A7A7A8"/>
          <w:spacing w:val="0"/>
          <w:w w:val="72"/>
        </w:rPr>
        <w:t>.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200" w:right="260"/>
        </w:sectPr>
      </w:pPr>
      <w:rPr/>
    </w:p>
    <w:p>
      <w:pPr>
        <w:spacing w:before="0" w:after="0" w:line="243" w:lineRule="exact"/>
        <w:ind w:left="1051" w:right="-20"/>
        <w:jc w:val="left"/>
        <w:tabs>
          <w:tab w:pos="3600" w:val="left"/>
          <w:tab w:pos="9900" w:val="left"/>
        </w:tabs>
        <w:rPr>
          <w:rFonts w:ascii="Arial" w:hAnsi="Arial" w:cs="Arial" w:eastAsia="Arial"/>
          <w:sz w:val="144"/>
          <w:szCs w:val="14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2.320007pt;margin-top:12.137203pt;width:21.702541pt;height:56.5pt;mso-position-horizontal-relative:page;mso-position-vertical-relative:paragraph;z-index:-16971" type="#_x0000_t202" filled="f" stroked="f">
            <v:textbox inset="0,0,0,0">
              <w:txbxContent>
                <w:p>
                  <w:pPr>
                    <w:spacing w:before="0" w:after="0" w:line="1130" w:lineRule="exact"/>
                    <w:ind w:right="-210"/>
                    <w:jc w:val="left"/>
                    <w:rPr>
                      <w:rFonts w:ascii="Arial" w:hAnsi="Arial" w:cs="Arial" w:eastAsia="Arial"/>
                      <w:sz w:val="113"/>
                      <w:szCs w:val="113"/>
                    </w:rPr>
                  </w:pPr>
                  <w:rPr/>
                  <w:r>
                    <w:rPr>
                      <w:rFonts w:ascii="Arial" w:hAnsi="Arial" w:cs="Arial" w:eastAsia="Arial"/>
                      <w:sz w:val="113"/>
                      <w:szCs w:val="113"/>
                      <w:color w:val="B1B1B1"/>
                      <w:spacing w:val="58"/>
                      <w:w w:val="11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113"/>
                      <w:szCs w:val="113"/>
                      <w:color w:val="626264"/>
                      <w:spacing w:val="0"/>
                      <w:w w:val="107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113"/>
                      <w:szCs w:val="11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3"/>
          <w:szCs w:val="83"/>
          <w:color w:val="2F2F2F"/>
          <w:spacing w:val="0"/>
          <w:w w:val="219"/>
          <w:i/>
          <w:position w:val="-100"/>
        </w:rPr>
        <w:t>l</w:t>
      </w:r>
      <w:r>
        <w:rPr>
          <w:rFonts w:ascii="Arial" w:hAnsi="Arial" w:cs="Arial" w:eastAsia="Arial"/>
          <w:sz w:val="83"/>
          <w:szCs w:val="83"/>
          <w:color w:val="2F2F2F"/>
          <w:spacing w:val="0"/>
          <w:w w:val="100"/>
          <w:i/>
          <w:position w:val="-100"/>
        </w:rPr>
        <w:tab/>
      </w:r>
      <w:r>
        <w:rPr>
          <w:rFonts w:ascii="Arial" w:hAnsi="Arial" w:cs="Arial" w:eastAsia="Arial"/>
          <w:sz w:val="83"/>
          <w:szCs w:val="83"/>
          <w:color w:val="2F2F2F"/>
          <w:spacing w:val="0"/>
          <w:w w:val="100"/>
          <w:i/>
          <w:position w:val="-10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81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  <w:position w:val="-8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-81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5"/>
          <w:position w:val="-8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81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"/>
          <w:w w:val="100"/>
          <w:position w:val="-8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8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81"/>
        </w:rPr>
      </w:r>
      <w:r>
        <w:rPr>
          <w:rFonts w:ascii="Arial" w:hAnsi="Arial" w:cs="Arial" w:eastAsia="Arial"/>
          <w:sz w:val="144"/>
          <w:szCs w:val="144"/>
          <w:color w:val="626264"/>
          <w:spacing w:val="0"/>
          <w:w w:val="108"/>
          <w:position w:val="-108"/>
        </w:rPr>
        <w:t>e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-20" w:bottom="280" w:left="0" w:right="400"/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18" w:right="235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</w:rPr>
        <w:t>IZ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9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41" w:lineRule="exact"/>
        <w:ind w:left="746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5"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DAiRESi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BAŞKANLIÖI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40" w:lineRule="auto"/>
        <w:ind w:left="23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400"/>
          <w:cols w:num="2" w:equalWidth="0">
            <w:col w:w="1811" w:space="1895"/>
            <w:col w:w="7814"/>
          </w:cols>
        </w:sectPr>
      </w:pPr>
      <w:rPr/>
    </w:p>
    <w:p>
      <w:pPr>
        <w:spacing w:before="0" w:after="0" w:line="174" w:lineRule="exact"/>
        <w:ind w:left="793" w:right="5747"/>
        <w:jc w:val="center"/>
        <w:tabs>
          <w:tab w:pos="4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15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  <w:position w:val="0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1" w:lineRule="auto"/>
        <w:ind w:left="307" w:right="3343" w:firstLine="-10"/>
        <w:jc w:val="left"/>
        <w:tabs>
          <w:tab w:pos="1520" w:val="left"/>
          <w:tab w:pos="3360" w:val="left"/>
          <w:tab w:pos="4600" w:val="left"/>
          <w:tab w:pos="5760" w:val="left"/>
          <w:tab w:pos="78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0"/>
          <w:position w:val="0"/>
        </w:rPr>
        <w:t>:20.05.2017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]Bildirim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80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]Bildirim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8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86"/>
          <w:position w:val="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86"/>
          <w:position w:val="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:05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11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6"/>
          <w:w w:val="112"/>
          <w:position w:val="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9"/>
          <w:w w:val="103"/>
          <w:position w:val="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47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:20.05.2017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74"/>
          <w:position w:val="0"/>
        </w:rPr>
        <w:t>]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74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1"/>
          <w:position w:val="0"/>
        </w:rPr>
        <w:t>ayı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83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29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-17"/>
          <w:w w:val="129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3266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]Bildirim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0"/>
        </w:rPr>
        <w:t>Merkez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  <w:position w:val="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Bayrak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Kubila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Cad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139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  <w:position w:val="0"/>
        </w:rPr>
        <w:t>karşısı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left="307" w:right="-20"/>
        <w:jc w:val="left"/>
        <w:tabs>
          <w:tab w:pos="1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8"/>
        </w:rPr>
        <w:t>DoğruAdres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Bayra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Kubila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139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karşısı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40" w:lineRule="auto"/>
        <w:ind w:left="298" w:right="-20"/>
        <w:jc w:val="left"/>
        <w:tabs>
          <w:tab w:pos="1520" w:val="left"/>
          <w:tab w:pos="4080" w:val="left"/>
          <w:tab w:pos="64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Yangını</w:t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9"/>
        </w:rPr>
        <w:t>:Açı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9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9"/>
        </w:rPr>
        <w:t>Ateş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307" w:right="-20"/>
        <w:jc w:val="left"/>
        <w:tabs>
          <w:tab w:pos="3860" w:val="left"/>
          <w:tab w:pos="69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8"/>
          <w:w w:val="85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6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7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167" w:lineRule="exact"/>
        <w:ind w:left="3874" w:right="-20"/>
        <w:jc w:val="left"/>
        <w:tabs>
          <w:tab w:pos="6400" w:val="left"/>
          <w:tab w:pos="7040" w:val="left"/>
        </w:tabs>
        <w:rPr>
          <w:rFonts w:ascii="Times New Roman" w:hAnsi="Times New Roman" w:cs="Times New Roman" w:eastAsia="Times New Roman"/>
          <w:sz w:val="3"/>
          <w:szCs w:val="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4.480011pt;margin-top:2.449553pt;width:100.625945pt;height:28.247841pt;mso-position-horizontal-relative:page;mso-position-vertical-relative:paragraph;z-index:-16970" type="#_x0000_t202" filled="f" stroked="f">
            <v:textbox inset="0,0,0,0">
              <w:txbxContent>
                <w:p>
                  <w:pPr>
                    <w:spacing w:before="0" w:after="0" w:line="565" w:lineRule="exact"/>
                    <w:ind w:right="-125"/>
                    <w:jc w:val="left"/>
                    <w:tabs>
                      <w:tab w:pos="1720" w:val="left"/>
                    </w:tabs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626264"/>
                      <w:spacing w:val="0"/>
                      <w:w w:val="4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26264"/>
                      <w:spacing w:val="-53"/>
                      <w:w w:val="44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26264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26264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C4C3C3"/>
                      <w:spacing w:val="0"/>
                      <w:w w:val="44"/>
                      <w:position w:val="14"/>
                    </w:rPr>
                    <w:t>r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C4C3C3"/>
                      <w:spacing w:val="0"/>
                      <w:w w:val="44"/>
                      <w:position w:val="14"/>
                    </w:rPr>
                    <w:t>   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C4C3C3"/>
                      <w:spacing w:val="8"/>
                      <w:w w:val="44"/>
                      <w:position w:val="14"/>
                    </w:rPr>
                    <w:t> 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B1B1B1"/>
                      <w:spacing w:val="0"/>
                      <w:w w:val="44"/>
                      <w:position w:val="14"/>
                    </w:rPr>
                    <w:t>.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505050"/>
          <w:w w:val="102"/>
          <w:position w:val="-3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5"/>
          <w:w w:val="102"/>
          <w:position w:val="-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"/>
          <w:w w:val="83"/>
          <w:position w:val="-3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7"/>
          <w:position w:val="-3"/>
        </w:rPr>
        <w:t>onarmc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87"/>
          <w:position w:val="-3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0"/>
          <w:position w:val="-3"/>
        </w:rPr>
        <w:t>ııgi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-3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0"/>
          <w:position w:val="-3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8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3"/>
        </w:rPr>
        <w:t>lik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4"/>
          <w:position w:val="-3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3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0"/>
          <w:position w:val="-3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1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"/>
          <w:szCs w:val="3"/>
          <w:color w:val="3F3F3F"/>
          <w:spacing w:val="0"/>
          <w:w w:val="100"/>
          <w:position w:val="-2"/>
        </w:rPr>
        <w:t>O</w:t>
      </w:r>
      <w:r>
        <w:rPr>
          <w:rFonts w:ascii="Times New Roman" w:hAnsi="Times New Roman" w:cs="Times New Roman" w:eastAsia="Times New Roman"/>
          <w:sz w:val="3"/>
          <w:szCs w:val="3"/>
          <w:color w:val="3F3F3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3F3F3F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26264"/>
          <w:spacing w:val="0"/>
          <w:w w:val="189"/>
          <w:position w:val="-2"/>
        </w:rPr>
        <w:t>AOO</w:t>
      </w:r>
      <w:r>
        <w:rPr>
          <w:rFonts w:ascii="Times New Roman" w:hAnsi="Times New Roman" w:cs="Times New Roman" w:eastAsia="Times New Roman"/>
          <w:sz w:val="3"/>
          <w:szCs w:val="3"/>
          <w:color w:val="626264"/>
          <w:spacing w:val="6"/>
          <w:w w:val="189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3F3F3F"/>
          <w:spacing w:val="0"/>
          <w:w w:val="255"/>
          <w:position w:val="-2"/>
        </w:rPr>
        <w:t>,O</w:t>
      </w:r>
      <w:r>
        <w:rPr>
          <w:rFonts w:ascii="Times New Roman" w:hAnsi="Times New Roman" w:cs="Times New Roman" w:eastAsia="Times New Roman"/>
          <w:sz w:val="3"/>
          <w:szCs w:val="3"/>
          <w:color w:val="3F3F3F"/>
          <w:spacing w:val="-2"/>
          <w:w w:val="255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26264"/>
          <w:spacing w:val="0"/>
          <w:w w:val="100"/>
          <w:position w:val="-2"/>
        </w:rPr>
        <w:t>O</w:t>
      </w:r>
      <w:r>
        <w:rPr>
          <w:rFonts w:ascii="Times New Roman" w:hAnsi="Times New Roman" w:cs="Times New Roman" w:eastAsia="Times New Roman"/>
          <w:sz w:val="3"/>
          <w:szCs w:val="3"/>
          <w:color w:val="62626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26264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3F3F3F"/>
          <w:spacing w:val="0"/>
          <w:w w:val="100"/>
          <w:position w:val="-2"/>
        </w:rPr>
        <w:t>O</w:t>
      </w:r>
      <w:r>
        <w:rPr>
          <w:rFonts w:ascii="Times New Roman" w:hAnsi="Times New Roman" w:cs="Times New Roman" w:eastAsia="Times New Roman"/>
          <w:sz w:val="3"/>
          <w:szCs w:val="3"/>
          <w:color w:val="3F3F3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3F3F3F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26264"/>
          <w:spacing w:val="0"/>
          <w:w w:val="231"/>
          <w:position w:val="-2"/>
        </w:rPr>
        <w:t>Oo</w:t>
      </w:r>
      <w:r>
        <w:rPr>
          <w:rFonts w:ascii="Times New Roman" w:hAnsi="Times New Roman" w:cs="Times New Roman" w:eastAsia="Times New Roman"/>
          <w:sz w:val="3"/>
          <w:szCs w:val="3"/>
          <w:color w:val="626264"/>
          <w:spacing w:val="-6"/>
          <w:w w:val="231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2F2F2F"/>
          <w:spacing w:val="0"/>
          <w:w w:val="231"/>
          <w:position w:val="-2"/>
        </w:rPr>
        <w:t>oo</w:t>
      </w:r>
      <w:r>
        <w:rPr>
          <w:rFonts w:ascii="Times New Roman" w:hAnsi="Times New Roman" w:cs="Times New Roman" w:eastAsia="Times New Roman"/>
          <w:sz w:val="3"/>
          <w:szCs w:val="3"/>
          <w:color w:val="2F2F2F"/>
          <w:spacing w:val="9"/>
          <w:w w:val="231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505050"/>
          <w:spacing w:val="0"/>
          <w:w w:val="199"/>
          <w:position w:val="-2"/>
        </w:rPr>
        <w:t>OOOOOOOOO</w:t>
      </w:r>
      <w:r>
        <w:rPr>
          <w:rFonts w:ascii="Times New Roman" w:hAnsi="Times New Roman" w:cs="Times New Roman" w:eastAsia="Times New Roman"/>
          <w:sz w:val="3"/>
          <w:szCs w:val="3"/>
          <w:color w:val="505050"/>
          <w:spacing w:val="1"/>
          <w:w w:val="199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2F2F2F"/>
          <w:spacing w:val="0"/>
          <w:w w:val="100"/>
          <w:position w:val="-2"/>
        </w:rPr>
        <w:t>O</w:t>
      </w:r>
      <w:r>
        <w:rPr>
          <w:rFonts w:ascii="Times New Roman" w:hAnsi="Times New Roman" w:cs="Times New Roman" w:eastAsia="Times New Roman"/>
          <w:sz w:val="3"/>
          <w:szCs w:val="3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2F2F2F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505050"/>
          <w:spacing w:val="0"/>
          <w:w w:val="227"/>
          <w:position w:val="-2"/>
        </w:rPr>
        <w:t>oOOOo</w:t>
      </w:r>
      <w:r>
        <w:rPr>
          <w:rFonts w:ascii="Times New Roman" w:hAnsi="Times New Roman" w:cs="Times New Roman" w:eastAsia="Times New Roman"/>
          <w:sz w:val="3"/>
          <w:szCs w:val="3"/>
          <w:color w:val="505050"/>
          <w:spacing w:val="-2"/>
          <w:w w:val="227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2F2F2F"/>
          <w:spacing w:val="0"/>
          <w:w w:val="148"/>
          <w:position w:val="-2"/>
        </w:rPr>
        <w:t>o</w:t>
      </w:r>
      <w:r>
        <w:rPr>
          <w:rFonts w:ascii="Times New Roman" w:hAnsi="Times New Roman" w:cs="Times New Roman" w:eastAsia="Times New Roman"/>
          <w:sz w:val="3"/>
          <w:szCs w:val="3"/>
          <w:color w:val="2F2F2F"/>
          <w:spacing w:val="9"/>
          <w:w w:val="148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505050"/>
          <w:spacing w:val="0"/>
          <w:w w:val="199"/>
          <w:position w:val="-2"/>
        </w:rPr>
        <w:t>OOOoOOO</w:t>
      </w:r>
      <w:r>
        <w:rPr>
          <w:rFonts w:ascii="Times New Roman" w:hAnsi="Times New Roman" w:cs="Times New Roman" w:eastAsia="Times New Roman"/>
          <w:sz w:val="3"/>
          <w:szCs w:val="3"/>
          <w:color w:val="505050"/>
          <w:spacing w:val="0"/>
          <w:w w:val="199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505050"/>
          <w:spacing w:val="3"/>
          <w:w w:val="199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2F2F2F"/>
          <w:spacing w:val="0"/>
          <w:w w:val="199"/>
          <w:position w:val="-2"/>
        </w:rPr>
        <w:t>oo</w:t>
      </w:r>
      <w:r>
        <w:rPr>
          <w:rFonts w:ascii="Times New Roman" w:hAnsi="Times New Roman" w:cs="Times New Roman" w:eastAsia="Times New Roman"/>
          <w:sz w:val="3"/>
          <w:szCs w:val="3"/>
          <w:color w:val="2F2F2F"/>
          <w:spacing w:val="12"/>
          <w:w w:val="199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505050"/>
          <w:spacing w:val="0"/>
          <w:w w:val="199"/>
          <w:position w:val="-2"/>
        </w:rPr>
        <w:t>o</w:t>
      </w:r>
      <w:r>
        <w:rPr>
          <w:rFonts w:ascii="Times New Roman" w:hAnsi="Times New Roman" w:cs="Times New Roman" w:eastAsia="Times New Roman"/>
          <w:sz w:val="3"/>
          <w:szCs w:val="3"/>
          <w:color w:val="505050"/>
          <w:spacing w:val="3"/>
          <w:w w:val="199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2F2F2F"/>
          <w:spacing w:val="0"/>
          <w:w w:val="148"/>
          <w:position w:val="-2"/>
        </w:rPr>
        <w:t>o</w:t>
      </w:r>
      <w:r>
        <w:rPr>
          <w:rFonts w:ascii="Times New Roman" w:hAnsi="Times New Roman" w:cs="Times New Roman" w:eastAsia="Times New Roman"/>
          <w:sz w:val="3"/>
          <w:szCs w:val="3"/>
          <w:color w:val="2F2F2F"/>
          <w:spacing w:val="5"/>
          <w:w w:val="148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26264"/>
          <w:spacing w:val="0"/>
          <w:w w:val="227"/>
          <w:position w:val="-2"/>
        </w:rPr>
        <w:t>oOOOo</w:t>
      </w:r>
      <w:r>
        <w:rPr>
          <w:rFonts w:ascii="Times New Roman" w:hAnsi="Times New Roman" w:cs="Times New Roman" w:eastAsia="Times New Roman"/>
          <w:sz w:val="3"/>
          <w:szCs w:val="3"/>
          <w:color w:val="626264"/>
          <w:spacing w:val="-2"/>
          <w:w w:val="227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2F2F2F"/>
          <w:spacing w:val="0"/>
          <w:w w:val="148"/>
          <w:position w:val="-2"/>
        </w:rPr>
        <w:t>o</w:t>
      </w:r>
      <w:r>
        <w:rPr>
          <w:rFonts w:ascii="Times New Roman" w:hAnsi="Times New Roman" w:cs="Times New Roman" w:eastAsia="Times New Roman"/>
          <w:sz w:val="3"/>
          <w:szCs w:val="3"/>
          <w:color w:val="2F2F2F"/>
          <w:spacing w:val="0"/>
          <w:w w:val="148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2F2F2F"/>
          <w:spacing w:val="3"/>
          <w:w w:val="148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505050"/>
          <w:spacing w:val="0"/>
          <w:w w:val="216"/>
          <w:position w:val="-2"/>
        </w:rPr>
        <w:t>OOO,OOOOOOoOOOOOOOOOOo</w:t>
      </w:r>
      <w:r>
        <w:rPr>
          <w:rFonts w:ascii="Times New Roman" w:hAnsi="Times New Roman" w:cs="Times New Roman" w:eastAsia="Times New Roman"/>
          <w:sz w:val="3"/>
          <w:szCs w:val="3"/>
          <w:color w:val="505050"/>
          <w:spacing w:val="2"/>
          <w:w w:val="216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2F2F2F"/>
          <w:spacing w:val="0"/>
          <w:w w:val="148"/>
          <w:position w:val="-2"/>
        </w:rPr>
        <w:t>o</w:t>
      </w:r>
      <w:r>
        <w:rPr>
          <w:rFonts w:ascii="Times New Roman" w:hAnsi="Times New Roman" w:cs="Times New Roman" w:eastAsia="Times New Roman"/>
          <w:sz w:val="3"/>
          <w:szCs w:val="3"/>
          <w:color w:val="2F2F2F"/>
          <w:spacing w:val="5"/>
          <w:w w:val="148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26264"/>
          <w:spacing w:val="0"/>
          <w:w w:val="265"/>
          <w:position w:val="-2"/>
        </w:rPr>
        <w:t>OOHo</w:t>
      </w:r>
      <w:r>
        <w:rPr>
          <w:rFonts w:ascii="Times New Roman" w:hAnsi="Times New Roman" w:cs="Times New Roman" w:eastAsia="Times New Roman"/>
          <w:sz w:val="3"/>
          <w:szCs w:val="3"/>
          <w:color w:val="626264"/>
          <w:spacing w:val="-2"/>
          <w:w w:val="265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2F2F2F"/>
          <w:spacing w:val="0"/>
          <w:w w:val="100"/>
          <w:position w:val="-2"/>
        </w:rPr>
        <w:t>O</w:t>
      </w:r>
      <w:r>
        <w:rPr>
          <w:rFonts w:ascii="Times New Roman" w:hAnsi="Times New Roman" w:cs="Times New Roman" w:eastAsia="Times New Roman"/>
          <w:sz w:val="3"/>
          <w:szCs w:val="3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2F2F2F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26264"/>
          <w:spacing w:val="0"/>
          <w:w w:val="184"/>
          <w:position w:val="-2"/>
        </w:rPr>
        <w:t>OOO</w:t>
      </w:r>
      <w:r>
        <w:rPr>
          <w:rFonts w:ascii="Times New Roman" w:hAnsi="Times New Roman" w:cs="Times New Roman" w:eastAsia="Times New Roman"/>
          <w:sz w:val="3"/>
          <w:szCs w:val="3"/>
          <w:color w:val="626264"/>
          <w:spacing w:val="11"/>
          <w:w w:val="184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2F2F2F"/>
          <w:spacing w:val="0"/>
          <w:w w:val="100"/>
          <w:position w:val="-2"/>
        </w:rPr>
        <w:t>O</w:t>
      </w:r>
      <w:r>
        <w:rPr>
          <w:rFonts w:ascii="Times New Roman" w:hAnsi="Times New Roman" w:cs="Times New Roman" w:eastAsia="Times New Roman"/>
          <w:sz w:val="3"/>
          <w:szCs w:val="3"/>
          <w:color w:val="2F2F2F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2F2F2F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26264"/>
          <w:spacing w:val="0"/>
          <w:w w:val="222"/>
          <w:position w:val="-2"/>
        </w:rPr>
        <w:t>o</w:t>
      </w:r>
      <w:r>
        <w:rPr>
          <w:rFonts w:ascii="Times New Roman" w:hAnsi="Times New Roman" w:cs="Times New Roman" w:eastAsia="Times New Roman"/>
          <w:sz w:val="3"/>
          <w:szCs w:val="3"/>
          <w:color w:val="626264"/>
          <w:spacing w:val="-2"/>
          <w:w w:val="222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2F2F2F"/>
          <w:spacing w:val="0"/>
          <w:w w:val="148"/>
          <w:position w:val="-2"/>
        </w:rPr>
        <w:t>o</w:t>
      </w:r>
      <w:r>
        <w:rPr>
          <w:rFonts w:ascii="Times New Roman" w:hAnsi="Times New Roman" w:cs="Times New Roman" w:eastAsia="Times New Roman"/>
          <w:sz w:val="3"/>
          <w:szCs w:val="3"/>
          <w:color w:val="2F2F2F"/>
          <w:spacing w:val="0"/>
          <w:w w:val="148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2F2F2F"/>
          <w:spacing w:val="3"/>
          <w:w w:val="148"/>
          <w:position w:val="-2"/>
        </w:rPr>
        <w:t> </w:t>
      </w:r>
      <w:r>
        <w:rPr>
          <w:rFonts w:ascii="Times New Roman" w:hAnsi="Times New Roman" w:cs="Times New Roman" w:eastAsia="Times New Roman"/>
          <w:sz w:val="3"/>
          <w:szCs w:val="3"/>
          <w:color w:val="626264"/>
          <w:spacing w:val="0"/>
          <w:w w:val="198"/>
          <w:position w:val="-2"/>
        </w:rPr>
        <w:t>OOOoOO</w:t>
      </w:r>
      <w:r>
        <w:rPr>
          <w:rFonts w:ascii="Times New Roman" w:hAnsi="Times New Roman" w:cs="Times New Roman" w:eastAsia="Times New Roman"/>
          <w:sz w:val="3"/>
          <w:szCs w:val="3"/>
          <w:color w:val="000000"/>
          <w:spacing w:val="0"/>
          <w:w w:val="100"/>
          <w:position w:val="0"/>
        </w:rPr>
      </w:r>
    </w:p>
    <w:p>
      <w:pPr>
        <w:spacing w:before="0" w:after="0" w:line="389" w:lineRule="exact"/>
        <w:ind w:left="5803" w:right="-20"/>
        <w:jc w:val="left"/>
        <w:tabs>
          <w:tab w:pos="7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41"/>
          <w:szCs w:val="41"/>
          <w:color w:val="B1B1B1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B1B1B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1"/>
          <w:szCs w:val="41"/>
          <w:color w:val="B1B1B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"/>
          <w:w w:val="77"/>
          <w:position w:val="1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89"/>
          <w:position w:val="1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-19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4"/>
          <w:w w:val="87"/>
          <w:position w:val="1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4"/>
          <w:w w:val="119"/>
          <w:position w:val="1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0"/>
          <w:position w:val="1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1"/>
          <w:position w:val="1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5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62"/>
          <w:position w:val="1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62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1"/>
          <w:w w:val="62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1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1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1"/>
        </w:rPr>
        <w:t>Alına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6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3"/>
          <w:position w:val="1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left="307" w:right="-20"/>
        <w:jc w:val="left"/>
        <w:tabs>
          <w:tab w:pos="2340" w:val="left"/>
          <w:tab w:pos="59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2"/>
          <w:position w:val="1"/>
        </w:rPr>
        <w:t>Sa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3"/>
          <w:position w:val="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ibi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"/>
          <w:w w:val="106"/>
          <w:position w:val="1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-1"/>
          <w:w w:val="106"/>
          <w:position w:val="1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3"/>
          <w:w w:val="106"/>
          <w:position w:val="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  <w:position w:val="1"/>
        </w:rPr>
        <w:t>nilemedi.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0"/>
          <w:w w:val="106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1"/>
        </w:rPr>
        <w:t>Kinıcı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626264"/>
          <w:spacing w:val="0"/>
          <w:w w:val="132"/>
          <w:position w:val="0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2" w:after="0" w:line="240" w:lineRule="auto"/>
        <w:ind w:left="23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50505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62626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Çavu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Durmu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8"/>
        </w:rPr>
        <w:t>SIM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9"/>
          <w:w w:val="108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9"/>
        </w:rPr>
        <w:t>EK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240" w:lineRule="auto"/>
        <w:ind w:left="2352" w:right="-20"/>
        <w:jc w:val="left"/>
        <w:tabs>
          <w:tab w:pos="4920" w:val="left"/>
          <w:tab w:pos="78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4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75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:06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7"/>
          <w:position w:val="1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86"/>
          <w:position w:val="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86"/>
          <w:position w:val="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  <w:position w:val="1"/>
        </w:rPr>
        <w:t>:10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298" w:right="-20"/>
        <w:jc w:val="left"/>
        <w:tabs>
          <w:tab w:pos="2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EF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  <w:position w:val="0"/>
        </w:rPr>
        <w:t>27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307" w:right="-20"/>
        <w:jc w:val="left"/>
        <w:tabs>
          <w:tab w:pos="49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8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4919" w:right="4572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9" w:after="0" w:line="271" w:lineRule="auto"/>
        <w:ind w:left="2366" w:right="4231" w:firstLine="2578"/>
        <w:jc w:val="left"/>
        <w:tabs>
          <w:tab w:pos="49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7" w:lineRule="auto"/>
        <w:ind w:left="2362" w:right="2436" w:firstLine="-2054"/>
        <w:jc w:val="left"/>
        <w:tabs>
          <w:tab w:pos="2420" w:val="left"/>
          <w:tab w:pos="5020" w:val="left"/>
          <w:tab w:pos="78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202"/>
          <w:position w:val="0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202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0"/>
          <w:w w:val="20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242"/>
          <w:position w:val="0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52"/>
          <w:w w:val="242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3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23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ardıma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A.</w:t>
      </w:r>
      <w:r>
        <w:rPr>
          <w:rFonts w:ascii="Arial" w:hAnsi="Arial" w:cs="Arial" w:eastAsia="Arial"/>
          <w:sz w:val="18"/>
          <w:szCs w:val="18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192" w:lineRule="exact"/>
        <w:ind w:left="23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88"/>
          <w:position w:val="-1"/>
        </w:rPr>
        <w:t>]Eki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88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  <w:position w:val="-1"/>
        </w:rPr>
        <w:t>Adı-Soyad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6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7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400"/>
        </w:sectPr>
      </w:pPr>
      <w:rPr/>
    </w:p>
    <w:p>
      <w:pPr>
        <w:spacing w:before="24" w:after="0" w:line="240" w:lineRule="auto"/>
        <w:ind w:left="298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4"/>
        </w:rPr>
        <w:t>pıayı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71" w:lineRule="auto"/>
        <w:ind w:left="2640" w:right="3456" w:firstLine="-264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dumanit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6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öndürınede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400"/>
          <w:cols w:num="2" w:equalWidth="0">
            <w:col w:w="2170" w:space="235"/>
            <w:col w:w="9115"/>
          </w:cols>
        </w:sectPr>
      </w:pPr>
      <w:rPr/>
    </w:p>
    <w:p>
      <w:pPr>
        <w:spacing w:before="0" w:after="0" w:line="201" w:lineRule="exact"/>
        <w:ind w:left="298" w:right="-20"/>
        <w:jc w:val="left"/>
        <w:tabs>
          <w:tab w:pos="2440" w:val="left"/>
          <w:tab w:pos="4940" w:val="left"/>
          <w:tab w:pos="6860" w:val="left"/>
          <w:tab w:pos="8440" w:val="left"/>
          <w:tab w:pos="10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Sulu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]Köpük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3"/>
          <w:position w:val="0"/>
        </w:rPr>
        <w:t>]K.K.T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3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6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]C0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  <w:position w:val="0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4968" w:right="-20"/>
        <w:jc w:val="left"/>
        <w:tabs>
          <w:tab w:pos="6860" w:val="left"/>
          <w:tab w:pos="8440" w:val="left"/>
          <w:tab w:pos="1004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22"/>
          <w:szCs w:val="22"/>
          <w:color w:val="2F2F2F"/>
          <w:spacing w:val="0"/>
          <w:w w:val="197"/>
        </w:rPr>
        <w:t>ı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100"/>
        </w:rPr>
      </w:r>
      <w:r>
        <w:rPr>
          <w:rFonts w:ascii="Arial" w:hAnsi="Arial" w:cs="Arial" w:eastAsia="Arial"/>
          <w:sz w:val="11"/>
          <w:szCs w:val="11"/>
          <w:color w:val="2F2F2F"/>
          <w:spacing w:val="0"/>
          <w:w w:val="55"/>
          <w:position w:val="-2"/>
        </w:rPr>
        <w:t>1</w:t>
      </w:r>
      <w:r>
        <w:rPr>
          <w:rFonts w:ascii="Arial" w:hAnsi="Arial" w:cs="Arial" w:eastAsia="Arial"/>
          <w:sz w:val="11"/>
          <w:szCs w:val="11"/>
          <w:color w:val="2F2F2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1"/>
          <w:szCs w:val="11"/>
          <w:color w:val="2F2F2F"/>
          <w:spacing w:val="0"/>
          <w:w w:val="100"/>
          <w:position w:val="-2"/>
        </w:rPr>
      </w:r>
      <w:r>
        <w:rPr>
          <w:rFonts w:ascii="Arial" w:hAnsi="Arial" w:cs="Arial" w:eastAsia="Arial"/>
          <w:sz w:val="11"/>
          <w:szCs w:val="11"/>
          <w:color w:val="626264"/>
          <w:spacing w:val="0"/>
          <w:w w:val="55"/>
          <w:position w:val="-2"/>
        </w:rPr>
        <w:t>1</w:t>
      </w:r>
      <w:r>
        <w:rPr>
          <w:rFonts w:ascii="Arial" w:hAnsi="Arial" w:cs="Arial" w:eastAsia="Arial"/>
          <w:sz w:val="11"/>
          <w:szCs w:val="11"/>
          <w:color w:val="626264"/>
          <w:spacing w:val="-10"/>
          <w:w w:val="55"/>
          <w:position w:val="-2"/>
        </w:rPr>
        <w:t> </w:t>
      </w:r>
      <w:r>
        <w:rPr>
          <w:rFonts w:ascii="Arial" w:hAnsi="Arial" w:cs="Arial" w:eastAsia="Arial"/>
          <w:sz w:val="11"/>
          <w:szCs w:val="11"/>
          <w:color w:val="62626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1"/>
          <w:szCs w:val="11"/>
          <w:color w:val="626264"/>
          <w:spacing w:val="0"/>
          <w:w w:val="100"/>
          <w:position w:val="-2"/>
        </w:rPr>
      </w:r>
      <w:r>
        <w:rPr>
          <w:rFonts w:ascii="Arial" w:hAnsi="Arial" w:cs="Arial" w:eastAsia="Arial"/>
          <w:sz w:val="11"/>
          <w:szCs w:val="11"/>
          <w:color w:val="3F3F3F"/>
          <w:spacing w:val="0"/>
          <w:w w:val="55"/>
          <w:position w:val="-2"/>
        </w:rPr>
        <w:t>1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6" w:after="0" w:line="192" w:lineRule="exact"/>
        <w:ind w:left="244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mikta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çö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1"/>
          <w:position w:val="-1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mıştır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  <w:position w:val="-1"/>
        </w:rPr>
        <w:t>yoktu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6"/>
          <w:w w:val="105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5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29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Hasar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40" w:lineRule="auto"/>
        <w:ind w:left="317" w:right="10564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9" w:lineRule="auto"/>
        <w:ind w:left="317" w:right="67" w:firstLine="2054"/>
        <w:jc w:val="left"/>
        <w:tabs>
          <w:tab w:pos="2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139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karşısı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47"/>
        </w:rPr>
        <w:t>apıla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4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5"/>
          <w:w w:val="14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9"/>
        </w:rPr>
        <w:t>soruşturmadakimliği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5"/>
          <w:w w:val="10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çocukları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ateşle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oynamaları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tutuşturara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2"/>
        </w:rPr>
        <w:t>çıkmış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left="235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plduğ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98" w:right="-20"/>
        <w:jc w:val="left"/>
        <w:tabs>
          <w:tab w:pos="2340" w:val="left"/>
          <w:tab w:pos="7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2"/>
          <w:position w:val="1"/>
        </w:rPr>
        <w:t>f'&gt;igortalı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1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93"/>
          <w:position w:val="1"/>
        </w:rPr>
        <w:t>ir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9"/>
          <w:w w:val="94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6"/>
          <w:position w:val="1"/>
        </w:rPr>
        <w:t>et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7"/>
          <w:position w:val="1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7"/>
          <w:position w:val="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7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-44"/>
          <w:w w:val="10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69"/>
          <w:position w:val="0"/>
        </w:rPr>
        <w:t>II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8"/>
          <w:w w:val="69"/>
          <w:position w:val="0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-2"/>
          <w:w w:val="111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3"/>
          <w:position w:val="0"/>
        </w:rPr>
        <w:t>deli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3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74" w:lineRule="auto"/>
        <w:ind w:left="298" w:right="9579" w:firstLine="105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246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59"/>
          <w:w w:val="24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tfeslim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6" w:after="0" w:line="240" w:lineRule="auto"/>
        <w:ind w:left="399" w:right="-20"/>
        <w:jc w:val="left"/>
        <w:tabs>
          <w:tab w:pos="2400" w:val="left"/>
          <w:tab w:pos="63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237"/>
        </w:rPr>
        <w:t>ihi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237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36"/>
          <w:w w:val="23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Dönilşü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7"/>
          <w:w w:val="154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96"/>
        </w:rPr>
        <w:t>'ari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29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-13"/>
          <w:w w:val="129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29"/>
          <w:position w:val="1"/>
        </w:rPr>
        <w:t>20.05.2017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8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aati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70"/>
          <w:position w:val="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86"/>
          <w:position w:val="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  <w:position w:val="1"/>
        </w:rPr>
        <w:t>:24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310" w:lineRule="atLeast"/>
        <w:ind w:left="2506" w:right="1351" w:firstLine="-3026"/>
        <w:jc w:val="left"/>
        <w:tabs>
          <w:tab w:pos="760" w:val="left"/>
          <w:tab w:pos="1220" w:val="left"/>
          <w:tab w:pos="1720" w:val="left"/>
          <w:tab w:pos="2360" w:val="left"/>
          <w:tab w:pos="4780" w:val="left"/>
          <w:tab w:pos="89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280.080017pt;margin-top:11.105546pt;width:20.4pt;height:.1pt;mso-position-horizontal-relative:page;mso-position-vertical-relative:paragraph;z-index:-16983" coordorigin="5602,222" coordsize="408,2">
            <v:shape style="position:absolute;left:5602;top:222;width:408;height:2" coordorigin="5602,222" coordsize="408,0" path="m5602,222l6010,222e" filled="f" stroked="t" strokeweight=".48pt" strokecolor="#838383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1"/>
          <w:szCs w:val="21"/>
          <w:color w:val="626264"/>
          <w:spacing w:val="-166"/>
          <w:w w:val="471"/>
          <w:position w:val="-1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4"/>
          <w:position w:val="0"/>
        </w:rPr>
        <w:t>'(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C4C3C3"/>
          <w:spacing w:val="0"/>
          <w:w w:val="228"/>
          <w:position w:val="0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C4C3C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C4C3C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6"/>
          <w:w w:val="100"/>
          <w:position w:val="0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lü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6"/>
          <w:position w:val="1"/>
        </w:rPr>
        <w:t>EKİP:Karşıyaka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6"/>
          <w:w w:val="106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3.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1"/>
          <w:position w:val="2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8"/>
          <w:w w:val="102"/>
          <w:position w:val="2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1"/>
          <w:position w:val="2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1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0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5021" w:right="-20"/>
        <w:jc w:val="left"/>
        <w:tabs>
          <w:tab w:pos="9140" w:val="left"/>
          <w:tab w:pos="95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5.839996pt;margin-top:5.135935pt;width:5.18pt;height:14pt;mso-position-horizontal-relative:page;mso-position-vertical-relative:paragraph;z-index:-16969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2F2F2F"/>
                      <w:spacing w:val="0"/>
                      <w:w w:val="74"/>
                    </w:rPr>
                    <w:t>7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8"/>
          <w:position w:val="4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  <w:position w:val="4"/>
        </w:rPr>
      </w:r>
      <w:r>
        <w:rPr>
          <w:rFonts w:ascii="Arial" w:hAnsi="Arial" w:cs="Arial" w:eastAsia="Arial"/>
          <w:sz w:val="36"/>
          <w:szCs w:val="36"/>
          <w:color w:val="2F2F2F"/>
          <w:spacing w:val="0"/>
          <w:w w:val="51"/>
          <w:position w:val="-2"/>
        </w:rPr>
        <w:t>z</w:t>
      </w:r>
      <w:r>
        <w:rPr>
          <w:rFonts w:ascii="Arial" w:hAnsi="Arial" w:cs="Arial" w:eastAsia="Arial"/>
          <w:sz w:val="36"/>
          <w:szCs w:val="36"/>
          <w:color w:val="2F2F2F"/>
          <w:spacing w:val="-49"/>
          <w:w w:val="51"/>
          <w:position w:val="-2"/>
        </w:rPr>
        <w:t> </w:t>
      </w:r>
      <w:r>
        <w:rPr>
          <w:rFonts w:ascii="Arial" w:hAnsi="Arial" w:cs="Arial" w:eastAsia="Arial"/>
          <w:sz w:val="36"/>
          <w:szCs w:val="36"/>
          <w:color w:val="2F2F2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6"/>
          <w:szCs w:val="36"/>
          <w:color w:val="2F2F2F"/>
          <w:spacing w:val="0"/>
          <w:w w:val="100"/>
          <w:position w:val="-2"/>
        </w:rPr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51"/>
          <w:position w:val="-2"/>
        </w:rPr>
        <w:t>MaYı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51"/>
          <w:position w:val="-2"/>
        </w:rPr>
        <w:t>s</w:t>
      </w:r>
      <w:r>
        <w:rPr>
          <w:rFonts w:ascii="Arial" w:hAnsi="Arial" w:cs="Arial" w:eastAsia="Arial"/>
          <w:sz w:val="25"/>
          <w:szCs w:val="25"/>
          <w:color w:val="2F2F2F"/>
          <w:spacing w:val="0"/>
          <w:w w:val="51"/>
          <w:position w:val="-2"/>
        </w:rPr>
        <w:t> </w:t>
      </w:r>
      <w:r>
        <w:rPr>
          <w:rFonts w:ascii="Arial" w:hAnsi="Arial" w:cs="Arial" w:eastAsia="Arial"/>
          <w:sz w:val="25"/>
          <w:szCs w:val="25"/>
          <w:color w:val="2F2F2F"/>
          <w:spacing w:val="9"/>
          <w:w w:val="51"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63"/>
          <w:position w:val="-2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4" w:lineRule="exact"/>
        <w:ind w:left="470" w:right="-20"/>
        <w:jc w:val="left"/>
        <w:tabs>
          <w:tab w:pos="9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-16"/>
        </w:rPr>
        <w:t>"ü</w:t>
      </w:r>
      <w:r>
        <w:rPr>
          <w:rFonts w:ascii="Arial" w:hAnsi="Arial" w:cs="Arial" w:eastAsia="Arial"/>
          <w:sz w:val="15"/>
          <w:szCs w:val="15"/>
          <w:color w:val="2F2F2F"/>
          <w:spacing w:val="-31"/>
          <w:w w:val="100"/>
          <w:position w:val="-16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8"/>
          <w:i/>
          <w:position w:val="-9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8"/>
          <w:i/>
          <w:position w:val="-9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78"/>
          <w:i/>
          <w:position w:val="-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12"/>
          <w:position w:val="-9"/>
        </w:rPr>
        <w:t>12017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400"/>
        </w:sectPr>
      </w:pPr>
      <w:rPr/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128" w:lineRule="exact"/>
        <w:ind w:right="-20"/>
        <w:jc w:val="right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2F2F2F"/>
          <w:spacing w:val="-18"/>
          <w:w w:val="59"/>
          <w:position w:val="-18"/>
        </w:rPr>
        <w:t>-</w:t>
      </w:r>
      <w:r>
        <w:rPr>
          <w:rFonts w:ascii="Times New Roman" w:hAnsi="Times New Roman" w:cs="Times New Roman" w:eastAsia="Times New Roman"/>
          <w:sz w:val="7"/>
          <w:szCs w:val="7"/>
          <w:color w:val="2F2F2F"/>
          <w:spacing w:val="0"/>
          <w:w w:val="132"/>
          <w:i/>
          <w:position w:val="-1"/>
        </w:rPr>
        <w:t>Q)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74" w:lineRule="exact"/>
        <w:ind w:right="-79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100"/>
          <w:position w:val="-18"/>
        </w:rPr>
        <w:t>ıvt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100"/>
          <w:position w:val="-18"/>
        </w:rPr>
        <w:t>u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-10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100"/>
          <w:position w:val="-18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47" w:lineRule="exact"/>
        <w:ind w:right="-20"/>
        <w:jc w:val="left"/>
        <w:tabs>
          <w:tab w:pos="1760" w:val="left"/>
        </w:tabs>
        <w:rPr>
          <w:rFonts w:ascii="Arial" w:hAnsi="Arial" w:cs="Arial" w:eastAsia="Arial"/>
          <w:sz w:val="120"/>
          <w:szCs w:val="1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0E2D64"/>
          <w:w w:val="78"/>
          <w:position w:val="-16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0E2D64"/>
          <w:spacing w:val="-41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A365D"/>
          <w:spacing w:val="0"/>
          <w:w w:val="100"/>
          <w:position w:val="-16"/>
        </w:rPr>
        <w:t>U</w:t>
      </w:r>
      <w:r>
        <w:rPr>
          <w:rFonts w:ascii="Times New Roman" w:hAnsi="Times New Roman" w:cs="Times New Roman" w:eastAsia="Times New Roman"/>
          <w:sz w:val="25"/>
          <w:szCs w:val="25"/>
          <w:color w:val="2A365D"/>
          <w:spacing w:val="0"/>
          <w:w w:val="100"/>
          <w:position w:val="-16"/>
        </w:rPr>
        <w:t>R</w:t>
      </w:r>
      <w:r>
        <w:rPr>
          <w:rFonts w:ascii="Times New Roman" w:hAnsi="Times New Roman" w:cs="Times New Roman" w:eastAsia="Times New Roman"/>
          <w:sz w:val="25"/>
          <w:szCs w:val="25"/>
          <w:color w:val="2A365D"/>
          <w:spacing w:val="42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05050"/>
          <w:spacing w:val="0"/>
          <w:w w:val="100"/>
          <w:position w:val="-16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505050"/>
          <w:spacing w:val="-53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05050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05050"/>
          <w:spacing w:val="0"/>
          <w:w w:val="100"/>
          <w:position w:val="-16"/>
        </w:rPr>
      </w:r>
      <w:r>
        <w:rPr>
          <w:rFonts w:ascii="Arial" w:hAnsi="Arial" w:cs="Arial" w:eastAsia="Arial"/>
          <w:sz w:val="120"/>
          <w:szCs w:val="120"/>
          <w:color w:val="2A365D"/>
          <w:spacing w:val="0"/>
          <w:w w:val="73"/>
          <w:i/>
          <w:position w:val="-77"/>
        </w:rPr>
        <w:t>Jt</w:t>
      </w:r>
      <w:r>
        <w:rPr>
          <w:rFonts w:ascii="Arial" w:hAnsi="Arial" w:cs="Arial" w:eastAsia="Arial"/>
          <w:sz w:val="120"/>
          <w:szCs w:val="1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400"/>
          <w:cols w:num="3" w:equalWidth="0">
            <w:col w:w="612" w:space="1860"/>
            <w:col w:w="578" w:space="147"/>
            <w:col w:w="8323"/>
          </w:cols>
        </w:sectPr>
      </w:pPr>
      <w:rPr/>
    </w:p>
    <w:p>
      <w:pPr>
        <w:spacing w:before="1" w:after="0" w:line="295" w:lineRule="exact"/>
        <w:ind w:left="446" w:right="-124"/>
        <w:jc w:val="left"/>
        <w:tabs>
          <w:tab w:pos="2580" w:val="left"/>
          <w:tab w:pos="312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149.76001pt;margin-top:6.753668pt;width:43.680001pt;height:.1pt;mso-position-horizontal-relative:page;mso-position-vertical-relative:paragraph;z-index:-16982" coordorigin="2995,135" coordsize="874,2">
            <v:shape style="position:absolute;left:2995;top:135;width:874;height:2" coordorigin="2995,135" coordsize="874,0" path="m2995,135l3869,135e" filled="f" stroked="t" strokeweight="2.16pt" strokecolor="#343F5B">
              <v:path arrowok="t"/>
            </v:shape>
          </v:group>
          <w10:wrap type="none"/>
        </w:pict>
      </w:r>
      <w:r>
        <w:rPr/>
        <w:pict>
          <v:group style="position:absolute;margin-left:449.169403pt;margin-top:22.762201pt;width:.1pt;height:25.9209pt;mso-position-horizontal-relative:page;mso-position-vertical-relative:paragraph;z-index:-16978" coordorigin="8983,455" coordsize="2,518">
            <v:shape style="position:absolute;left:8983;top:455;width:2;height:518" coordorigin="8983,455" coordsize="0,518" path="m8983,974l8983,455e" filled="f" stroked="t" strokeweight="3.32677pt" strokecolor="#EDEDED">
              <v:path arrowok="t"/>
            </v:shape>
          </v:group>
          <w10:wrap type="none"/>
        </w:pict>
      </w:r>
      <w:r>
        <w:rPr/>
        <w:pict>
          <v:group style="position:absolute;margin-left:482.796997pt;margin-top:22.762201pt;width:.1pt;height:25.9209pt;mso-position-horizontal-relative:page;mso-position-vertical-relative:paragraph;z-index:-16977" coordorigin="9656,455" coordsize="2,518">
            <v:shape style="position:absolute;left:9656;top:455;width:2;height:518" coordorigin="9656,455" coordsize="0,518" path="m9656,974l9656,455e" filled="f" stroked="t" strokeweight=".1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56"/>
          <w:szCs w:val="56"/>
          <w:color w:val="2F2F2F"/>
          <w:spacing w:val="-127"/>
          <w:w w:val="53"/>
          <w:position w:val="-29"/>
        </w:rPr>
        <w:t>·</w:t>
      </w:r>
      <w:r>
        <w:rPr>
          <w:rFonts w:ascii="Arial" w:hAnsi="Arial" w:cs="Arial" w:eastAsia="Arial"/>
          <w:sz w:val="26"/>
          <w:szCs w:val="26"/>
          <w:color w:val="2F2F2F"/>
          <w:spacing w:val="-6"/>
          <w:w w:val="51"/>
          <w:position w:val="-10"/>
        </w:rPr>
        <w:t>&lt;</w:t>
      </w:r>
      <w:r>
        <w:rPr>
          <w:rFonts w:ascii="Arial" w:hAnsi="Arial" w:cs="Arial" w:eastAsia="Arial"/>
          <w:sz w:val="56"/>
          <w:szCs w:val="56"/>
          <w:color w:val="2F2F2F"/>
          <w:spacing w:val="-170"/>
          <w:w w:val="53"/>
          <w:position w:val="-29"/>
        </w:rPr>
        <w:t>-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51"/>
          <w:position w:val="-10"/>
        </w:rPr>
        <w:t>tl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100"/>
          <w:position w:val="-10"/>
        </w:rPr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-17"/>
        </w:rPr>
        <w:t>M</w:t>
      </w:r>
      <w:r>
        <w:rPr>
          <w:rFonts w:ascii="Arial" w:hAnsi="Arial" w:cs="Arial" w:eastAsia="Arial"/>
          <w:sz w:val="20"/>
          <w:szCs w:val="20"/>
          <w:color w:val="2F2F2F"/>
          <w:spacing w:val="-47"/>
          <w:w w:val="100"/>
          <w:position w:val="-17"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-17"/>
        </w:rPr>
        <w:tab/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position w:val="-17"/>
        </w:rPr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90"/>
          <w:position w:val="-11"/>
        </w:rPr>
        <w:t>z</w:t>
      </w:r>
      <w:r>
        <w:rPr>
          <w:rFonts w:ascii="Arial" w:hAnsi="Arial" w:cs="Arial" w:eastAsia="Arial"/>
          <w:sz w:val="21"/>
          <w:szCs w:val="21"/>
          <w:color w:val="3F3F3F"/>
          <w:spacing w:val="-39"/>
          <w:w w:val="100"/>
          <w:position w:val="-11"/>
        </w:rPr>
        <w:t> </w:t>
      </w:r>
      <w:r>
        <w:rPr>
          <w:rFonts w:ascii="Arial" w:hAnsi="Arial" w:cs="Arial" w:eastAsia="Arial"/>
          <w:sz w:val="21"/>
          <w:szCs w:val="21"/>
          <w:color w:val="2A365D"/>
          <w:spacing w:val="0"/>
          <w:w w:val="111"/>
          <w:position w:val="-11"/>
        </w:rPr>
        <w:t>Cfl}L./</w:t>
      </w:r>
      <w:r>
        <w:rPr>
          <w:rFonts w:ascii="Arial" w:hAnsi="Arial" w:cs="Arial" w:eastAsia="Arial"/>
          <w:sz w:val="21"/>
          <w:szCs w:val="21"/>
          <w:color w:val="2A365D"/>
          <w:spacing w:val="-5"/>
          <w:w w:val="112"/>
          <w:position w:val="-11"/>
        </w:rPr>
        <w:t>h</w:t>
      </w:r>
      <w:r>
        <w:rPr>
          <w:rFonts w:ascii="Arial" w:hAnsi="Arial" w:cs="Arial" w:eastAsia="Arial"/>
          <w:sz w:val="21"/>
          <w:szCs w:val="21"/>
          <w:color w:val="3F3F3F"/>
          <w:spacing w:val="0"/>
          <w:w w:val="95"/>
          <w:position w:val="-11"/>
        </w:rPr>
        <w:t>ir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right="-114"/>
        <w:jc w:val="left"/>
        <w:tabs>
          <w:tab w:pos="660" w:val="left"/>
        </w:tabs>
        <w:rPr>
          <w:rFonts w:ascii="Times New Roman" w:hAnsi="Times New Roman" w:cs="Times New Roman" w:eastAsia="Times New Roman"/>
          <w:sz w:val="49"/>
          <w:szCs w:val="4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2"/>
          <w:szCs w:val="32"/>
          <w:color w:val="2F2F2F"/>
          <w:spacing w:val="0"/>
          <w:w w:val="70"/>
          <w:position w:val="-16"/>
        </w:rPr>
        <w:t>tı</w:t>
      </w:r>
      <w:r>
        <w:rPr>
          <w:rFonts w:ascii="Times New Roman" w:hAnsi="Times New Roman" w:cs="Times New Roman" w:eastAsia="Times New Roman"/>
          <w:sz w:val="32"/>
          <w:szCs w:val="32"/>
          <w:color w:val="2F2F2F"/>
          <w:spacing w:val="1"/>
          <w:w w:val="70"/>
          <w:position w:val="-16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2F2F2F"/>
          <w:spacing w:val="0"/>
          <w:w w:val="70"/>
          <w:position w:val="-16"/>
        </w:rPr>
        <w:t>''Y'</w:t>
      </w:r>
      <w:r>
        <w:rPr>
          <w:rFonts w:ascii="Times New Roman" w:hAnsi="Times New Roman" w:cs="Times New Roman" w:eastAsia="Times New Roman"/>
          <w:sz w:val="32"/>
          <w:szCs w:val="32"/>
          <w:color w:val="2F2F2F"/>
          <w:spacing w:val="-52"/>
          <w:w w:val="70"/>
          <w:position w:val="-16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2F2F2F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2F2F2F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49"/>
          <w:szCs w:val="49"/>
          <w:color w:val="626264"/>
          <w:spacing w:val="0"/>
          <w:w w:val="137"/>
          <w:i/>
          <w:position w:val="-16"/>
        </w:rPr>
        <w:t>t</w:t>
      </w:r>
      <w:r>
        <w:rPr>
          <w:rFonts w:ascii="Times New Roman" w:hAnsi="Times New Roman" w:cs="Times New Roman" w:eastAsia="Times New Roman"/>
          <w:sz w:val="49"/>
          <w:szCs w:val="49"/>
          <w:color w:val="000000"/>
          <w:spacing w:val="0"/>
          <w:w w:val="100"/>
          <w:position w:val="0"/>
        </w:rPr>
      </w:r>
    </w:p>
    <w:p>
      <w:pPr>
        <w:spacing w:before="0" w:after="0" w:line="296" w:lineRule="exact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-78"/>
          <w:w w:val="54"/>
          <w:position w:val="-16"/>
        </w:rPr>
        <w:t>A</w:t>
      </w:r>
      <w:r>
        <w:rPr>
          <w:rFonts w:ascii="Times New Roman" w:hAnsi="Times New Roman" w:cs="Times New Roman" w:eastAsia="Times New Roman"/>
          <w:sz w:val="49"/>
          <w:szCs w:val="49"/>
          <w:color w:val="626264"/>
          <w:spacing w:val="-80"/>
          <w:w w:val="138"/>
          <w:i/>
          <w:position w:val="-16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0"/>
          <w:w w:val="53"/>
          <w:position w:val="-16"/>
        </w:rPr>
        <w:t>W</w:t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-43"/>
          <w:w w:val="100"/>
          <w:position w:val="-16"/>
        </w:rPr>
        <w:t> </w:t>
      </w:r>
      <w:r>
        <w:rPr>
          <w:rFonts w:ascii="Arial" w:hAnsi="Arial" w:cs="Arial" w:eastAsia="Arial"/>
          <w:sz w:val="22"/>
          <w:szCs w:val="22"/>
          <w:color w:val="626264"/>
          <w:spacing w:val="0"/>
          <w:w w:val="269"/>
          <w:position w:val="-16"/>
        </w:rPr>
        <w:t>ir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400"/>
          <w:cols w:num="3" w:equalWidth="0">
            <w:col w:w="4112" w:space="4826"/>
            <w:col w:w="866" w:space="104"/>
            <w:col w:w="1612"/>
          </w:cols>
        </w:sectPr>
      </w:pPr>
      <w:rPr/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2F2F2F"/>
          <w:spacing w:val="0"/>
          <w:w w:val="81"/>
        </w:rPr>
        <w:t>R</w:t>
      </w:r>
      <w:r>
        <w:rPr>
          <w:rFonts w:ascii="Arial" w:hAnsi="Arial" w:cs="Arial" w:eastAsia="Arial"/>
          <w:sz w:val="17"/>
          <w:szCs w:val="17"/>
          <w:color w:val="2F2F2F"/>
          <w:spacing w:val="35"/>
          <w:w w:val="81"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5"/>
          <w:w w:val="107"/>
        </w:rPr>
        <w:t>P</w:t>
      </w:r>
      <w:r>
        <w:rPr>
          <w:rFonts w:ascii="Arial" w:hAnsi="Arial" w:cs="Arial" w:eastAsia="Arial"/>
          <w:sz w:val="17"/>
          <w:szCs w:val="17"/>
          <w:color w:val="505050"/>
          <w:spacing w:val="0"/>
          <w:w w:val="87"/>
        </w:rPr>
        <w:t>(</w:t>
      </w:r>
      <w:r>
        <w:rPr>
          <w:rFonts w:ascii="Arial" w:hAnsi="Arial" w:cs="Arial" w:eastAsia="Arial"/>
          <w:sz w:val="17"/>
          <w:szCs w:val="17"/>
          <w:color w:val="505050"/>
          <w:spacing w:val="0"/>
          <w:w w:val="86"/>
        </w:rPr>
        <w:t>'</w:t>
      </w:r>
      <w:r>
        <w:rPr>
          <w:rFonts w:ascii="Arial" w:hAnsi="Arial" w:cs="Arial" w:eastAsia="Arial"/>
          <w:sz w:val="17"/>
          <w:szCs w:val="17"/>
          <w:color w:val="505050"/>
          <w:spacing w:val="0"/>
          <w:w w:val="87"/>
        </w:rPr>
        <w:t>)</w:t>
      </w:r>
      <w:r>
        <w:rPr>
          <w:rFonts w:ascii="Arial" w:hAnsi="Arial" w:cs="Arial" w:eastAsia="Arial"/>
          <w:sz w:val="17"/>
          <w:szCs w:val="17"/>
          <w:color w:val="505050"/>
          <w:spacing w:val="0"/>
          <w:w w:val="86"/>
        </w:rPr>
        <w:t>St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409" w:lineRule="exact"/>
        <w:ind w:right="-100"/>
        <w:jc w:val="left"/>
        <w:rPr>
          <w:rFonts w:ascii="Arial" w:hAnsi="Arial" w:cs="Arial" w:eastAsia="Arial"/>
          <w:sz w:val="40"/>
          <w:szCs w:val="40"/>
        </w:rPr>
      </w:pPr>
      <w:rPr/>
      <w:r>
        <w:rPr/>
        <w:br w:type="column"/>
      </w:r>
      <w:r>
        <w:rPr>
          <w:rFonts w:ascii="Arial" w:hAnsi="Arial" w:cs="Arial" w:eastAsia="Arial"/>
          <w:sz w:val="40"/>
          <w:szCs w:val="40"/>
          <w:color w:val="2A365D"/>
          <w:w w:val="83"/>
        </w:rPr>
        <w:t>ffo!</w:t>
      </w:r>
      <w:r>
        <w:rPr>
          <w:rFonts w:ascii="Arial" w:hAnsi="Arial" w:cs="Arial" w:eastAsia="Arial"/>
          <w:sz w:val="40"/>
          <w:szCs w:val="40"/>
          <w:color w:val="2A365D"/>
          <w:spacing w:val="-15"/>
          <w:w w:val="84"/>
        </w:rPr>
        <w:t>J</w:t>
      </w:r>
      <w:r>
        <w:rPr>
          <w:rFonts w:ascii="Arial" w:hAnsi="Arial" w:cs="Arial" w:eastAsia="Arial"/>
          <w:sz w:val="40"/>
          <w:szCs w:val="40"/>
          <w:color w:val="2F2F2F"/>
          <w:spacing w:val="0"/>
          <w:w w:val="48"/>
        </w:rPr>
        <w:t>Ami,;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6" w:lineRule="exact"/>
        <w:ind w:right="-67"/>
        <w:jc w:val="left"/>
        <w:tabs>
          <w:tab w:pos="11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05050"/>
          <w:w w:val="96"/>
          <w:position w:val="-3"/>
        </w:rPr>
        <w:t>Dunmı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-1"/>
          <w:w w:val="109"/>
          <w:position w:val="-3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10"/>
          <w:w w:val="154"/>
          <w:position w:val="-3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5"/>
          <w:position w:val="-3"/>
        </w:rPr>
        <w:t>MŞ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-3"/>
        </w:rPr>
      </w:r>
      <w:r>
        <w:rPr>
          <w:rFonts w:ascii="Arial" w:hAnsi="Arial" w:cs="Arial" w:eastAsia="Arial"/>
          <w:sz w:val="18"/>
          <w:szCs w:val="18"/>
          <w:color w:val="505050"/>
          <w:spacing w:val="0"/>
          <w:w w:val="103"/>
          <w:position w:val="-3"/>
        </w:rPr>
        <w:t>K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397" w:lineRule="exact"/>
        <w:ind w:right="-20"/>
        <w:jc w:val="left"/>
        <w:tabs>
          <w:tab w:pos="138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8"/>
          <w:szCs w:val="38"/>
          <w:color w:val="626264"/>
          <w:spacing w:val="0"/>
          <w:w w:val="100"/>
          <w:position w:val="-4"/>
        </w:rPr>
        <w:t>,</w:t>
      </w:r>
      <w:r>
        <w:rPr>
          <w:rFonts w:ascii="Arial" w:hAnsi="Arial" w:cs="Arial" w:eastAsia="Arial"/>
          <w:sz w:val="38"/>
          <w:szCs w:val="38"/>
          <w:color w:val="626264"/>
          <w:spacing w:val="6"/>
          <w:w w:val="100"/>
          <w:position w:val="-4"/>
        </w:rPr>
        <w:t> </w:t>
      </w:r>
      <w:r>
        <w:rPr>
          <w:rFonts w:ascii="Arial" w:hAnsi="Arial" w:cs="Arial" w:eastAsia="Arial"/>
          <w:sz w:val="38"/>
          <w:szCs w:val="38"/>
          <w:color w:val="B1B1B1"/>
          <w:spacing w:val="13"/>
          <w:w w:val="51"/>
          <w:position w:val="-4"/>
        </w:rPr>
        <w:t>·</w:t>
      </w:r>
      <w:r>
        <w:rPr>
          <w:rFonts w:ascii="Arial" w:hAnsi="Arial" w:cs="Arial" w:eastAsia="Arial"/>
          <w:sz w:val="38"/>
          <w:szCs w:val="38"/>
          <w:color w:val="505050"/>
          <w:spacing w:val="0"/>
          <w:w w:val="181"/>
          <w:position w:val="-4"/>
        </w:rPr>
        <w:t>uı</w:t>
      </w:r>
      <w:r>
        <w:rPr>
          <w:rFonts w:ascii="Arial" w:hAnsi="Arial" w:cs="Arial" w:eastAsia="Arial"/>
          <w:sz w:val="38"/>
          <w:szCs w:val="38"/>
          <w:color w:val="626264"/>
          <w:spacing w:val="0"/>
          <w:w w:val="91"/>
          <w:position w:val="-4"/>
        </w:rPr>
        <w:t>'r</w:t>
      </w:r>
      <w:r>
        <w:rPr>
          <w:rFonts w:ascii="Arial" w:hAnsi="Arial" w:cs="Arial" w:eastAsia="Arial"/>
          <w:sz w:val="38"/>
          <w:szCs w:val="38"/>
          <w:color w:val="626264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8"/>
          <w:szCs w:val="38"/>
          <w:color w:val="626264"/>
          <w:spacing w:val="0"/>
          <w:w w:val="100"/>
          <w:position w:val="-4"/>
        </w:rPr>
      </w:r>
      <w:r>
        <w:rPr>
          <w:rFonts w:ascii="Arial" w:hAnsi="Arial" w:cs="Arial" w:eastAsia="Arial"/>
          <w:sz w:val="34"/>
          <w:szCs w:val="34"/>
          <w:color w:val="908E8E"/>
          <w:spacing w:val="0"/>
          <w:w w:val="106"/>
          <w:position w:val="-4"/>
        </w:rPr>
        <w:t>'</w:t>
      </w:r>
      <w:r>
        <w:rPr>
          <w:rFonts w:ascii="Arial" w:hAnsi="Arial" w:cs="Arial" w:eastAsia="Arial"/>
          <w:sz w:val="34"/>
          <w:szCs w:val="34"/>
          <w:color w:val="908E8E"/>
          <w:spacing w:val="-53"/>
          <w:w w:val="106"/>
          <w:position w:val="-4"/>
        </w:rPr>
        <w:t>'</w:t>
      </w:r>
      <w:r>
        <w:rPr>
          <w:rFonts w:ascii="Arial" w:hAnsi="Arial" w:cs="Arial" w:eastAsia="Arial"/>
          <w:sz w:val="34"/>
          <w:szCs w:val="34"/>
          <w:color w:val="626264"/>
          <w:spacing w:val="0"/>
          <w:w w:val="105"/>
          <w:position w:val="-4"/>
        </w:rPr>
        <w:t>s!.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400"/>
          <w:cols w:num="4" w:equalWidth="0">
            <w:col w:w="2938" w:space="326"/>
            <w:col w:w="1065" w:space="337"/>
            <w:col w:w="1282" w:space="2817"/>
            <w:col w:w="2755"/>
          </w:cols>
        </w:sectPr>
      </w:pPr>
      <w:rPr/>
    </w:p>
    <w:p>
      <w:pPr>
        <w:spacing w:before="0" w:after="0" w:line="231" w:lineRule="exact"/>
        <w:ind w:left="4762" w:right="-20"/>
        <w:jc w:val="left"/>
        <w:tabs>
          <w:tab w:pos="8880" w:val="left"/>
          <w:tab w:pos="10340" w:val="left"/>
          <w:tab w:pos="10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7"/>
          <w:position w:val="-2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7"/>
          <w:w w:val="87"/>
          <w:position w:val="-2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626264"/>
          <w:spacing w:val="0"/>
          <w:w w:val="87"/>
          <w:position w:val="-2"/>
        </w:rPr>
        <w:t>ıiyc</w:t>
      </w:r>
      <w:r>
        <w:rPr>
          <w:rFonts w:ascii="Times New Roman" w:hAnsi="Times New Roman" w:cs="Times New Roman" w:eastAsia="Times New Roman"/>
          <w:sz w:val="20"/>
          <w:szCs w:val="20"/>
          <w:color w:val="626264"/>
          <w:spacing w:val="-7"/>
          <w:w w:val="87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0"/>
          <w:position w:val="-2"/>
        </w:rPr>
        <w:t>Çavuşu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0"/>
          <w:position w:val="-2"/>
        </w:rPr>
      </w:r>
      <w:r>
        <w:rPr>
          <w:rFonts w:ascii="Arial" w:hAnsi="Arial" w:cs="Arial" w:eastAsia="Arial"/>
          <w:sz w:val="27"/>
          <w:szCs w:val="27"/>
          <w:color w:val="626264"/>
          <w:spacing w:val="0"/>
          <w:w w:val="98"/>
          <w:position w:val="-3"/>
        </w:rPr>
        <w:t>:</w:t>
      </w:r>
      <w:r>
        <w:rPr>
          <w:rFonts w:ascii="Arial" w:hAnsi="Arial" w:cs="Arial" w:eastAsia="Arial"/>
          <w:sz w:val="27"/>
          <w:szCs w:val="27"/>
          <w:color w:val="626264"/>
          <w:spacing w:val="-46"/>
          <w:w w:val="98"/>
          <w:position w:val="-3"/>
        </w:rPr>
        <w:t>:</w:t>
      </w:r>
      <w:r>
        <w:rPr>
          <w:rFonts w:ascii="Arial" w:hAnsi="Arial" w:cs="Arial" w:eastAsia="Arial"/>
          <w:sz w:val="27"/>
          <w:szCs w:val="27"/>
          <w:color w:val="3F3F3F"/>
          <w:spacing w:val="0"/>
          <w:w w:val="115"/>
          <w:position w:val="-3"/>
        </w:rPr>
        <w:t>H</w:t>
      </w:r>
      <w:r>
        <w:rPr>
          <w:rFonts w:ascii="Times New Roman" w:hAnsi="Times New Roman" w:cs="Times New Roman" w:eastAsia="Times New Roman"/>
          <w:sz w:val="24"/>
          <w:szCs w:val="24"/>
          <w:color w:val="7E7E7E"/>
          <w:spacing w:val="-11"/>
          <w:w w:val="75"/>
          <w:position w:val="-3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505050"/>
          <w:spacing w:val="-100"/>
          <w:w w:val="77"/>
          <w:position w:val="-3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7E7E7E"/>
          <w:spacing w:val="0"/>
          <w:w w:val="76"/>
          <w:position w:val="-3"/>
        </w:rPr>
        <w:t>,</w:t>
      </w:r>
      <w:r>
        <w:rPr>
          <w:rFonts w:ascii="Times New Roman" w:hAnsi="Times New Roman" w:cs="Times New Roman" w:eastAsia="Times New Roman"/>
          <w:sz w:val="24"/>
          <w:szCs w:val="24"/>
          <w:color w:val="7E7E7E"/>
          <w:spacing w:val="-2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05050"/>
          <w:spacing w:val="0"/>
          <w:w w:val="74"/>
          <w:position w:val="-3"/>
        </w:rPr>
        <w:t>an6fri</w:t>
      </w:r>
      <w:r>
        <w:rPr>
          <w:rFonts w:ascii="Times New Roman" w:hAnsi="Times New Roman" w:cs="Times New Roman" w:eastAsia="Times New Roman"/>
          <w:sz w:val="24"/>
          <w:szCs w:val="24"/>
          <w:color w:val="505050"/>
          <w:spacing w:val="0"/>
          <w:w w:val="74"/>
          <w:position w:val="-3"/>
        </w:rPr>
        <w:t>  </w:t>
      </w:r>
      <w:r>
        <w:rPr>
          <w:rFonts w:ascii="Times New Roman" w:hAnsi="Times New Roman" w:cs="Times New Roman" w:eastAsia="Times New Roman"/>
          <w:sz w:val="24"/>
          <w:szCs w:val="24"/>
          <w:color w:val="505050"/>
          <w:spacing w:val="23"/>
          <w:w w:val="74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05050"/>
          <w:spacing w:val="0"/>
          <w:w w:val="74"/>
          <w:position w:val="-3"/>
        </w:rPr>
        <w:t>:</w:t>
      </w:r>
      <w:r>
        <w:rPr>
          <w:rFonts w:ascii="Times New Roman" w:hAnsi="Times New Roman" w:cs="Times New Roman" w:eastAsia="Times New Roman"/>
          <w:sz w:val="24"/>
          <w:szCs w:val="24"/>
          <w:color w:val="50505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505050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-3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-3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-3"/>
        </w:rPr>
        <w:t>fliı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1F1F7E"/>
          <w:spacing w:val="0"/>
          <w:w w:val="129"/>
          <w:position w:val="-3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1F1F7E"/>
          <w:spacing w:val="0"/>
          <w:w w:val="130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92" w:lineRule="exact"/>
        <w:ind w:right="845"/>
        <w:jc w:val="right"/>
        <w:rPr>
          <w:rFonts w:ascii="Times New Roman" w:hAnsi="Times New Roman" w:cs="Times New Roman" w:eastAsia="Times New Roman"/>
          <w:sz w:val="37"/>
          <w:szCs w:val="37"/>
        </w:rPr>
      </w:pPr>
      <w:rPr/>
      <w:r>
        <w:rPr/>
        <w:pict>
          <v:group style="position:absolute;margin-left:506.687012pt;margin-top:1.177755pt;width:6.88622pt;height:15.006837pt;mso-position-horizontal-relative:page;mso-position-vertical-relative:paragraph;z-index:-16976" coordorigin="10134,24" coordsize="138,300">
            <v:shape style="position:absolute;left:10134;top:24;width:138;height:300" coordorigin="10134,24" coordsize="138,300" path="m10134,24l10271,24,10271,324,10134,324,10134,24e" filled="t" fillcolor="#ED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22"/>
          <w:szCs w:val="22"/>
          <w:color w:val="7E7E7E"/>
          <w:spacing w:val="-33"/>
          <w:w w:val="130"/>
          <w:position w:val="-18"/>
        </w:rPr>
        <w:t>.</w:t>
      </w:r>
      <w:r>
        <w:rPr>
          <w:rFonts w:ascii="Arial" w:hAnsi="Arial" w:cs="Arial" w:eastAsia="Arial"/>
          <w:sz w:val="22"/>
          <w:szCs w:val="22"/>
          <w:color w:val="626264"/>
          <w:spacing w:val="0"/>
          <w:w w:val="69"/>
          <w:position w:val="-18"/>
        </w:rPr>
        <w:t>M</w:t>
      </w:r>
      <w:r>
        <w:rPr>
          <w:rFonts w:ascii="Arial" w:hAnsi="Arial" w:cs="Arial" w:eastAsia="Arial"/>
          <w:sz w:val="22"/>
          <w:szCs w:val="22"/>
          <w:color w:val="626264"/>
          <w:spacing w:val="8"/>
          <w:w w:val="69"/>
          <w:position w:val="-18"/>
        </w:rPr>
        <w:t>U</w:t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78"/>
          <w:position w:val="-18"/>
        </w:rPr>
        <w:t>d</w:t>
      </w:r>
      <w:r>
        <w:rPr>
          <w:rFonts w:ascii="Arial" w:hAnsi="Arial" w:cs="Arial" w:eastAsia="Arial"/>
          <w:sz w:val="22"/>
          <w:szCs w:val="22"/>
          <w:color w:val="3F3F3F"/>
          <w:spacing w:val="22"/>
          <w:w w:val="100"/>
          <w:position w:val="-18"/>
        </w:rPr>
        <w:t> </w:t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100"/>
          <w:position w:val="-18"/>
        </w:rPr>
        <w:t>h•ıt</w:t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100"/>
          <w:position w:val="-18"/>
        </w:rPr>
        <w:t> </w:t>
      </w:r>
      <w:r>
        <w:rPr>
          <w:rFonts w:ascii="Arial" w:hAnsi="Arial" w:cs="Arial" w:eastAsia="Arial"/>
          <w:sz w:val="22"/>
          <w:szCs w:val="22"/>
          <w:color w:val="3F3F3F"/>
          <w:spacing w:val="4"/>
          <w:w w:val="100"/>
          <w:position w:val="-18"/>
        </w:rPr>
        <w:t> </w:t>
      </w:r>
      <w:r>
        <w:rPr>
          <w:rFonts w:ascii="Arial" w:hAnsi="Arial" w:cs="Arial" w:eastAsia="Arial"/>
          <w:sz w:val="22"/>
          <w:szCs w:val="22"/>
          <w:color w:val="626264"/>
          <w:spacing w:val="0"/>
          <w:w w:val="162"/>
          <w:position w:val="-18"/>
        </w:rPr>
        <w:t>b)</w:t>
      </w:r>
      <w:r>
        <w:rPr>
          <w:rFonts w:ascii="Arial" w:hAnsi="Arial" w:cs="Arial" w:eastAsia="Arial"/>
          <w:sz w:val="22"/>
          <w:szCs w:val="22"/>
          <w:color w:val="626264"/>
          <w:spacing w:val="-9"/>
          <w:w w:val="162"/>
          <w:position w:val="-18"/>
        </w:rPr>
        <w:t>(</w:t>
      </w:r>
      <w:r>
        <w:rPr>
          <w:rFonts w:ascii="Arial" w:hAnsi="Arial" w:cs="Arial" w:eastAsia="Arial"/>
          <w:sz w:val="22"/>
          <w:szCs w:val="22"/>
          <w:color w:val="B1B1B1"/>
          <w:spacing w:val="0"/>
          <w:w w:val="225"/>
          <w:position w:val="-18"/>
        </w:rPr>
        <w:t>,</w:t>
      </w:r>
      <w:r>
        <w:rPr>
          <w:rFonts w:ascii="Arial" w:hAnsi="Arial" w:cs="Arial" w:eastAsia="Arial"/>
          <w:sz w:val="22"/>
          <w:szCs w:val="22"/>
          <w:color w:val="B1B1B1"/>
          <w:spacing w:val="0"/>
          <w:w w:val="100"/>
          <w:position w:val="-18"/>
        </w:rPr>
        <w:t> </w:t>
      </w:r>
      <w:r>
        <w:rPr>
          <w:rFonts w:ascii="Arial" w:hAnsi="Arial" w:cs="Arial" w:eastAsia="Arial"/>
          <w:sz w:val="22"/>
          <w:szCs w:val="22"/>
          <w:color w:val="B1B1B1"/>
          <w:spacing w:val="-18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626264"/>
          <w:spacing w:val="0"/>
          <w:w w:val="37"/>
          <w:position w:val="-18"/>
        </w:rPr>
        <w:t>t_v?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0" w:right="400"/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10" w:lineRule="exact"/>
        <w:ind w:left="475"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8.240005pt;margin-top:1.333505pt;width:18.498421pt;height:14pt;mso-position-horizontal-relative:page;mso-position-vertical-relative:paragraph;z-index:-16968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505050"/>
                      <w:spacing w:val="0"/>
                      <w:w w:val="100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505050"/>
                      <w:spacing w:val="-5"/>
                      <w:w w:val="100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505050"/>
                      <w:spacing w:val="0"/>
                      <w:w w:val="100"/>
                    </w:rPr>
                    <w:t>d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1"/>
          <w:szCs w:val="11"/>
          <w:color w:val="2F2F2F"/>
          <w:spacing w:val="0"/>
          <w:w w:val="77"/>
          <w:position w:val="-1"/>
        </w:rPr>
        <w:t>..\&lt;: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15" w:lineRule="exact"/>
        <w:ind w:left="475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72"/>
          <w:position w:val="-2"/>
        </w:rPr>
        <w:t>'&lt;'!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88" w:lineRule="exact"/>
        <w:ind w:left="48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2F2F2F"/>
          <w:spacing w:val="0"/>
          <w:w w:val="73"/>
          <w:position w:val="-4"/>
        </w:rPr>
        <w:t>;ı::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82"/>
        <w:jc w:val="left"/>
        <w:tabs>
          <w:tab w:pos="5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0"/>
          <w:w w:val="100"/>
        </w:rPr>
        <w:t>aııTOPÇ</w:t>
      </w:r>
      <w:r>
        <w:rPr>
          <w:rFonts w:ascii="Times New Roman" w:hAnsi="Times New Roman" w:cs="Times New Roman" w:eastAsia="Times New Roman"/>
          <w:sz w:val="28"/>
          <w:szCs w:val="28"/>
          <w:color w:val="3F3F3F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1031" w:lineRule="exact"/>
        <w:ind w:right="-191"/>
        <w:jc w:val="left"/>
        <w:rPr>
          <w:rFonts w:ascii="Times New Roman" w:hAnsi="Times New Roman" w:cs="Times New Roman" w:eastAsia="Times New Roman"/>
          <w:sz w:val="101"/>
          <w:szCs w:val="10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1"/>
          <w:szCs w:val="101"/>
          <w:color w:val="3F468E"/>
          <w:spacing w:val="0"/>
          <w:w w:val="68"/>
          <w:i/>
          <w:position w:val="1"/>
        </w:rPr>
        <w:t>l:v</w:t>
      </w:r>
      <w:r>
        <w:rPr>
          <w:rFonts w:ascii="Times New Roman" w:hAnsi="Times New Roman" w:cs="Times New Roman" w:eastAsia="Times New Roman"/>
          <w:sz w:val="101"/>
          <w:szCs w:val="101"/>
          <w:color w:val="000000"/>
          <w:spacing w:val="0"/>
          <w:w w:val="100"/>
          <w:position w:val="0"/>
        </w:rPr>
      </w:r>
    </w:p>
    <w:p>
      <w:pPr>
        <w:spacing w:before="98" w:after="0" w:line="325" w:lineRule="exact"/>
        <w:ind w:right="-91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A1A1A1"/>
          <w:spacing w:val="-34"/>
          <w:w w:val="82"/>
          <w:position w:val="-8"/>
        </w:rPr>
        <w:t>.</w:t>
      </w:r>
      <w:r>
        <w:rPr>
          <w:rFonts w:ascii="Arial" w:hAnsi="Arial" w:cs="Arial" w:eastAsia="Arial"/>
          <w:sz w:val="16"/>
          <w:szCs w:val="16"/>
          <w:color w:val="3F3F3F"/>
          <w:spacing w:val="0"/>
          <w:w w:val="92"/>
          <w:position w:val="2"/>
        </w:rPr>
        <w:t>"'</w:t>
      </w:r>
      <w:r>
        <w:rPr>
          <w:rFonts w:ascii="Arial" w:hAnsi="Arial" w:cs="Arial" w:eastAsia="Arial"/>
          <w:sz w:val="16"/>
          <w:szCs w:val="16"/>
          <w:color w:val="3F3F3F"/>
          <w:spacing w:val="-45"/>
          <w:w w:val="92"/>
          <w:position w:val="2"/>
        </w:rPr>
        <w:t>"</w:t>
      </w:r>
      <w:r>
        <w:rPr>
          <w:rFonts w:ascii="Times New Roman" w:hAnsi="Times New Roman" w:cs="Times New Roman" w:eastAsia="Times New Roman"/>
          <w:sz w:val="31"/>
          <w:szCs w:val="31"/>
          <w:color w:val="2F2F2F"/>
          <w:spacing w:val="-36"/>
          <w:w w:val="35"/>
          <w:position w:val="-3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2F2F2F"/>
          <w:spacing w:val="0"/>
          <w:w w:val="109"/>
          <w:position w:val="-8"/>
        </w:rPr>
        <w:t>'•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9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11"/>
          <w:szCs w:val="11"/>
          <w:color w:val="A1A1A1"/>
          <w:spacing w:val="-13"/>
          <w:w w:val="216"/>
          <w:position w:val="8"/>
        </w:rPr>
        <w:t>'</w:t>
      </w:r>
      <w:r>
        <w:rPr>
          <w:rFonts w:ascii="Arial" w:hAnsi="Arial" w:cs="Arial" w:eastAsia="Arial"/>
          <w:sz w:val="11"/>
          <w:szCs w:val="11"/>
          <w:color w:val="626264"/>
          <w:spacing w:val="-6"/>
          <w:w w:val="106"/>
          <w:position w:val="8"/>
        </w:rPr>
        <w:t>•</w:t>
      </w:r>
      <w:r>
        <w:rPr>
          <w:rFonts w:ascii="Arial" w:hAnsi="Arial" w:cs="Arial" w:eastAsia="Arial"/>
          <w:sz w:val="28"/>
          <w:szCs w:val="28"/>
          <w:color w:val="626264"/>
          <w:spacing w:val="0"/>
          <w:w w:val="68"/>
          <w:position w:val="2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417" w:lineRule="exact"/>
        <w:ind w:left="38" w:right="-20"/>
        <w:jc w:val="left"/>
        <w:tabs>
          <w:tab w:pos="76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v:group style="position:absolute;margin-left:248.880005pt;margin-top:17.510317pt;width:1.56pt;height:16.080000pt;mso-position-horizontal-relative:page;mso-position-vertical-relative:paragraph;z-index:-16981" coordorigin="4978,350" coordsize="31,322">
            <v:group style="position:absolute;left:4990;top:362;width:2;height:96" coordorigin="4990,362" coordsize="2,96">
              <v:shape style="position:absolute;left:4990;top:362;width:2;height:96" coordorigin="4990,362" coordsize="0,96" path="m4990,458l4990,362e" filled="f" stroked="t" strokeweight="1.2pt" strokecolor="#2F3457">
                <v:path arrowok="t"/>
              </v:shape>
            </v:group>
            <v:group style="position:absolute;left:4987;top:362;width:2;height:230" coordorigin="4987,362" coordsize="2,230">
              <v:shape style="position:absolute;left:4987;top:362;width:2;height:230" coordorigin="4987,362" coordsize="0,230" path="m4987,593l4987,362e" filled="f" stroked="t" strokeweight=".96pt" strokecolor="#3F447C">
                <v:path arrowok="t"/>
              </v:shape>
            </v:group>
            <v:group style="position:absolute;left:4997;top:583;width:2;height:77" coordorigin="4997,583" coordsize="2,77">
              <v:shape style="position:absolute;left:4997;top:583;width:2;height:77" coordorigin="4997,583" coordsize="0,77" path="m4997,660l4997,583e" filled="f" stroked="t" strokeweight="1.2pt" strokecolor="#4B54A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80.343506pt;margin-top:-1.483396pt;width:11.48256pt;height:32.859826pt;mso-position-horizontal-relative:page;mso-position-vertical-relative:paragraph;z-index:-16975" coordorigin="9607,-30" coordsize="230,657">
            <v:group style="position:absolute;left:9652;top:-30;width:184;height:377" coordorigin="9652,-30" coordsize="184,377">
              <v:shape style="position:absolute;left:9652;top:-30;width:184;height:377" coordorigin="9652,-30" coordsize="184,377" path="m9652,-30l9837,-30,9837,347,9652,347,9652,-30e" filled="t" fillcolor="#EDEDED" stroked="f">
                <v:path arrowok="t"/>
                <v:fill/>
              </v:shape>
            </v:group>
            <v:group style="position:absolute;left:9634;top:286;width:2;height:314" coordorigin="9634,286" coordsize="2,314">
              <v:shape style="position:absolute;left:9634;top:286;width:2;height:314" coordorigin="9634,286" coordsize="0,314" path="m9634,600l9634,286e" filled="f" stroked="t" strokeweight="2.743965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47.223511pt;margin-top:3.343499pt;width:4.1371pt;height:20.381756pt;mso-position-horizontal-relative:page;mso-position-vertical-relative:paragraph;z-index:-16974" coordorigin="8944,67" coordsize="83,408">
            <v:group style="position:absolute;left:8972;top:94;width:2;height:314" coordorigin="8972,94" coordsize="2,314">
              <v:shape style="position:absolute;left:8972;top:94;width:2;height:314" coordorigin="8972,94" coordsize="0,314" path="m8972,408l8972,94e" filled="f" stroked="t" strokeweight="2.743965pt" strokecolor="#EDEDED">
                <v:path arrowok="t"/>
              </v:shape>
            </v:group>
            <v:group style="position:absolute;left:9003;top:301;width:2;height:150" coordorigin="9003,301" coordsize="2,150">
              <v:shape style="position:absolute;left:9003;top:301;width:2;height:150" coordorigin="9003,301" coordsize="0,150" path="m9003,451l9003,301e" filled="f" stroked="t" strokeweight="2.3781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97.160004pt;margin-top:21.951664pt;width:2.904pt;height:4.038574pt;mso-position-horizontal-relative:page;mso-position-vertical-relative:paragraph;z-index:-16973" coordorigin="9943,439" coordsize="58,81">
            <v:shape style="position:absolute;left:9943;top:439;width:58;height:81" coordorigin="9943,439" coordsize="58,81" path="m9972,520l9972,439e" filled="f" stroked="t" strokeweight="3.004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9.119995pt;margin-top:14.613582pt;width:4.106850pt;height:5.5pt;mso-position-horizontal-relative:page;mso-position-vertical-relative:paragraph;z-index:-16967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7"/>
                    <w:jc w:val="left"/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Pr/>
                  <w:r>
                    <w:rPr>
                      <w:rFonts w:ascii="Arial" w:hAnsi="Arial" w:cs="Arial" w:eastAsia="Arial"/>
                      <w:sz w:val="11"/>
                      <w:szCs w:val="11"/>
                      <w:color w:val="7E7E7E"/>
                      <w:spacing w:val="0"/>
                      <w:w w:val="390"/>
                    </w:rPr>
                    <w:t>'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9"/>
          <w:szCs w:val="39"/>
          <w:color w:val="908E8E"/>
          <w:spacing w:val="-15"/>
          <w:w w:val="51"/>
          <w:position w:val="-8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2F2F2F"/>
          <w:spacing w:val="-56"/>
          <w:w w:val="96"/>
          <w:i/>
          <w:position w:val="7"/>
        </w:rPr>
        <w:t>A</w:t>
      </w:r>
      <w:r>
        <w:rPr>
          <w:rFonts w:ascii="Arial" w:hAnsi="Arial" w:cs="Arial" w:eastAsia="Arial"/>
          <w:sz w:val="39"/>
          <w:szCs w:val="39"/>
          <w:color w:val="908E8E"/>
          <w:spacing w:val="-2"/>
          <w:w w:val="51"/>
          <w:position w:val="-8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2F2F2F"/>
          <w:spacing w:val="0"/>
          <w:w w:val="97"/>
          <w:i/>
          <w:position w:val="7"/>
        </w:rPr>
        <w:t>;</w:t>
      </w:r>
      <w:r>
        <w:rPr>
          <w:rFonts w:ascii="Times New Roman" w:hAnsi="Times New Roman" w:cs="Times New Roman" w:eastAsia="Times New Roman"/>
          <w:sz w:val="11"/>
          <w:szCs w:val="11"/>
          <w:color w:val="2F2F2F"/>
          <w:spacing w:val="-20"/>
          <w:w w:val="100"/>
          <w:i/>
          <w:position w:val="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67"/>
          <w:i/>
          <w:position w:val="7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20"/>
          <w:w w:val="67"/>
          <w:i/>
          <w:position w:val="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B1B1B1"/>
          <w:spacing w:val="0"/>
          <w:w w:val="67"/>
          <w:position w:val="7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B1B1B1"/>
          <w:spacing w:val="-4"/>
          <w:w w:val="67"/>
          <w:position w:val="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A1A1A1"/>
          <w:spacing w:val="0"/>
          <w:w w:val="38"/>
          <w:position w:val="7"/>
        </w:rPr>
        <w:t>'.;.</w:t>
      </w:r>
      <w:r>
        <w:rPr>
          <w:rFonts w:ascii="Times New Roman" w:hAnsi="Times New Roman" w:cs="Times New Roman" w:eastAsia="Times New Roman"/>
          <w:sz w:val="28"/>
          <w:szCs w:val="28"/>
          <w:color w:val="A1A1A1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A1A1A1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8"/>
          <w:szCs w:val="28"/>
          <w:color w:val="B1B1B1"/>
          <w:spacing w:val="6"/>
          <w:w w:val="208"/>
          <w:position w:val="7"/>
        </w:rPr>
        <w:t>'</w:t>
      </w:r>
      <w:r>
        <w:rPr>
          <w:rFonts w:ascii="Times New Roman" w:hAnsi="Times New Roman" w:cs="Times New Roman" w:eastAsia="Times New Roman"/>
          <w:sz w:val="28"/>
          <w:szCs w:val="28"/>
          <w:color w:val="505050"/>
          <w:spacing w:val="-26"/>
          <w:w w:val="79"/>
          <w:position w:val="7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7E7E7E"/>
          <w:spacing w:val="0"/>
          <w:w w:val="70"/>
          <w:position w:val="7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7E7E7E"/>
          <w:spacing w:val="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26264"/>
          <w:spacing w:val="0"/>
          <w:w w:val="65"/>
          <w:position w:val="7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626264"/>
          <w:spacing w:val="0"/>
          <w:w w:val="65"/>
          <w:position w:val="7"/>
        </w:rPr>
        <w:t>  </w:t>
      </w:r>
      <w:r>
        <w:rPr>
          <w:rFonts w:ascii="Times New Roman" w:hAnsi="Times New Roman" w:cs="Times New Roman" w:eastAsia="Times New Roman"/>
          <w:sz w:val="28"/>
          <w:szCs w:val="28"/>
          <w:color w:val="626264"/>
          <w:spacing w:val="0"/>
          <w:w w:val="65"/>
          <w:position w:val="7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26264"/>
          <w:spacing w:val="0"/>
          <w:w w:val="65"/>
          <w:i/>
          <w:position w:val="7"/>
        </w:rPr>
        <w:t>1.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288" w:lineRule="exact"/>
        <w:ind w:left="-24" w:right="-20"/>
        <w:jc w:val="left"/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pict>
          <v:group style="position:absolute;margin-left:462.582001pt;margin-top:1.127196pt;width:.1pt;height:12.115723pt;mso-position-horizontal-relative:page;mso-position-vertical-relative:paragraph;z-index:-16972" coordorigin="9252,23" coordsize="2,242">
            <v:shape style="position:absolute;left:9252;top:23;width:2;height:242" coordorigin="9252,23" coordsize="0,242" path="m9252,23l9252,265,9252,23xe" filled="t" fillcolor="#ED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-45"/>
          <w:w w:val="164"/>
          <w:position w:val="2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505050"/>
          <w:spacing w:val="-1"/>
          <w:w w:val="373"/>
          <w:position w:val="12"/>
        </w:rPr>
        <w:t>'</w:t>
      </w:r>
      <w:r>
        <w:rPr>
          <w:rFonts w:ascii="Times New Roman" w:hAnsi="Times New Roman" w:cs="Times New Roman" w:eastAsia="Times New Roman"/>
          <w:sz w:val="25"/>
          <w:szCs w:val="25"/>
          <w:color w:val="908E8E"/>
          <w:spacing w:val="0"/>
          <w:w w:val="54"/>
          <w:position w:val="2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908E8E"/>
          <w:spacing w:val="-1"/>
          <w:w w:val="54"/>
          <w:position w:val="2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908E8E"/>
          <w:spacing w:val="0"/>
          <w:w w:val="54"/>
          <w:position w:val="2"/>
        </w:rPr>
        <w:t>..</w:t>
      </w:r>
      <w:r>
        <w:rPr>
          <w:rFonts w:ascii="Times New Roman" w:hAnsi="Times New Roman" w:cs="Times New Roman" w:eastAsia="Times New Roman"/>
          <w:sz w:val="25"/>
          <w:szCs w:val="25"/>
          <w:color w:val="908E8E"/>
          <w:spacing w:val="23"/>
          <w:w w:val="100"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A1A1A1"/>
          <w:spacing w:val="0"/>
          <w:w w:val="82"/>
          <w:position w:val="12"/>
        </w:rPr>
        <w:t>.</w:t>
      </w:r>
      <w:r>
        <w:rPr>
          <w:rFonts w:ascii="Arial" w:hAnsi="Arial" w:cs="Arial" w:eastAsia="Arial"/>
          <w:sz w:val="23"/>
          <w:szCs w:val="23"/>
          <w:color w:val="A1A1A1"/>
          <w:spacing w:val="-5"/>
          <w:w w:val="82"/>
          <w:position w:val="12"/>
        </w:rPr>
        <w:t> </w:t>
      </w:r>
      <w:r>
        <w:rPr>
          <w:rFonts w:ascii="Arial" w:hAnsi="Arial" w:cs="Arial" w:eastAsia="Arial"/>
          <w:sz w:val="24"/>
          <w:szCs w:val="24"/>
          <w:color w:val="C4C3C3"/>
          <w:spacing w:val="-53"/>
          <w:w w:val="179"/>
          <w:position w:val="0"/>
        </w:rPr>
        <w:t>'</w:t>
      </w:r>
      <w:r>
        <w:rPr>
          <w:rFonts w:ascii="Arial" w:hAnsi="Arial" w:cs="Arial" w:eastAsia="Arial"/>
          <w:sz w:val="18"/>
          <w:szCs w:val="18"/>
          <w:color w:val="626264"/>
          <w:spacing w:val="0"/>
          <w:w w:val="159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626264"/>
          <w:spacing w:val="-5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B1B1B1"/>
          <w:spacing w:val="-27"/>
          <w:w w:val="103"/>
          <w:position w:val="-1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B1B1B1"/>
          <w:spacing w:val="0"/>
          <w:w w:val="200"/>
          <w:position w:val="15"/>
        </w:rPr>
        <w:t>'•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0" w:right="400"/>
          <w:cols w:num="5" w:equalWidth="0">
            <w:col w:w="3135" w:space="244"/>
            <w:col w:w="1616" w:space="6"/>
            <w:col w:w="734" w:space="3230"/>
            <w:col w:w="194" w:space="147"/>
            <w:col w:w="2214"/>
          </w:cols>
        </w:sectPr>
      </w:pPr>
      <w:rPr/>
    </w:p>
    <w:p>
      <w:pPr>
        <w:spacing w:before="0" w:after="0" w:line="272" w:lineRule="exact"/>
        <w:ind w:left="2774" w:right="-20"/>
        <w:jc w:val="left"/>
        <w:tabs>
          <w:tab w:pos="3460" w:val="left"/>
          <w:tab w:pos="4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3.44pt;margin-top:0pt;width:569.880012pt;height:769.920002pt;mso-position-horizontal-relative:page;mso-position-vertical-relative:page;z-index:-16984" coordorigin="269,0" coordsize="11398,15398">
            <v:group style="position:absolute;left:278;top:494;width:11318;height:2" coordorigin="278,494" coordsize="11318,2">
              <v:shape style="position:absolute;left:278;top:494;width:11318;height:2" coordorigin="278,494" coordsize="11318,0" path="m278,494l11597,494e" filled="f" stroked="t" strokeweight=".48pt" strokecolor="#2B2B2B">
                <v:path arrowok="t"/>
              </v:shape>
            </v:group>
            <v:group style="position:absolute;left:283;top:480;width:2;height:8525" coordorigin="283,480" coordsize="2,8525">
              <v:shape style="position:absolute;left:283;top:480;width:2;height:8525" coordorigin="283,480" coordsize="0,8525" path="m283,9005l283,480e" filled="f" stroked="t" strokeweight=".72pt" strokecolor="#4F4F4F">
                <v:path arrowok="t"/>
              </v:shape>
            </v:group>
            <v:group style="position:absolute;left:2333;top:490;width:2;height:782" coordorigin="2333,490" coordsize="2,782">
              <v:shape style="position:absolute;left:2333;top:490;width:2;height:782" coordorigin="2333,490" coordsize="0,782" path="m2333,1272l2333,490e" filled="f" stroked="t" strokeweight=".72pt" strokecolor="#444444">
                <v:path arrowok="t"/>
              </v:shape>
            </v:group>
            <v:group style="position:absolute;left:9283;top:475;width:2;height:269" coordorigin="9283,475" coordsize="2,269">
              <v:shape style="position:absolute;left:9283;top:475;width:2;height:269" coordorigin="9283,475" coordsize="0,269" path="m9283,744l9283,475e" filled="f" stroked="t" strokeweight=".48pt" strokecolor="#282828">
                <v:path arrowok="t"/>
              </v:shape>
            </v:group>
            <v:group style="position:absolute;left:11597;top:490;width:2;height:1747" coordorigin="11597,490" coordsize="2,1747">
              <v:shape style="position:absolute;left:11597;top:490;width:2;height:1747" coordorigin="11597,490" coordsize="0,1747" path="m11597,2237l11597,490e" filled="f" stroked="t" strokeweight=".72pt" strokecolor="#5B5B5B">
                <v:path arrowok="t"/>
              </v:shape>
            </v:group>
            <v:group style="position:absolute;left:9283;top:744;width:2;height:739" coordorigin="9283,744" coordsize="2,739">
              <v:shape style="position:absolute;left:9283;top:744;width:2;height:739" coordorigin="9283,744" coordsize="0,739" path="m9283,1483l9283,744e" filled="f" stroked="t" strokeweight=".48pt" strokecolor="#000000">
                <v:path arrowok="t"/>
              </v:shape>
            </v:group>
            <v:group style="position:absolute;left:2338;top:1214;width:2;height:782" coordorigin="2338,1214" coordsize="2,782">
              <v:shape style="position:absolute;left:2338;top:1214;width:2;height:782" coordorigin="2338,1214" coordsize="0,782" path="m2338,1997l2338,1214e" filled="f" stroked="t" strokeweight=".48pt" strokecolor="#1C1C1C">
                <v:path arrowok="t"/>
              </v:shape>
            </v:group>
            <v:group style="position:absolute;left:283;top:1286;width:2;height:226" coordorigin="283,1286" coordsize="2,226">
              <v:shape style="position:absolute;left:283;top:1286;width:2;height:226" coordorigin="283,1286" coordsize="0,226" path="m283,1512l283,1286e" filled="f" stroked="t" strokeweight=".48pt" strokecolor="#383838">
                <v:path arrowok="t"/>
              </v:shape>
            </v:group>
            <v:group style="position:absolute;left:278;top:1982;width:2078;height:2" coordorigin="278,1982" coordsize="2078,2">
              <v:shape style="position:absolute;left:278;top:1982;width:2078;height:2" coordorigin="278,1982" coordsize="2078,0" path="m278,1982l2357,1982e" filled="f" stroked="t" strokeweight=".48pt" strokecolor="#2F2F2F">
                <v:path arrowok="t"/>
              </v:shape>
            </v:group>
            <v:group style="position:absolute;left:2318;top:1978;width:725;height:2" coordorigin="2318,1978" coordsize="725,2">
              <v:shape style="position:absolute;left:2318;top:1978;width:725;height:2" coordorigin="2318,1978" coordsize="725,0" path="m2318,1978l3043,1978e" filled="f" stroked="t" strokeweight=".96pt" strokecolor="#383838">
                <v:path arrowok="t"/>
              </v:shape>
            </v:group>
            <v:group style="position:absolute;left:2770;top:1987;width:600;height:2" coordorigin="2770,1987" coordsize="600,2">
              <v:shape style="position:absolute;left:2770;top:1987;width:600;height:2" coordorigin="2770,1987" coordsize="600,0" path="m2770,1987l3370,1987e" filled="f" stroked="t" strokeweight=".96pt" strokecolor="#5B5B5B">
                <v:path arrowok="t"/>
              </v:shape>
            </v:group>
            <v:group style="position:absolute;left:3322;top:1980;width:8285;height:2" coordorigin="3322,1980" coordsize="8285,2">
              <v:shape style="position:absolute;left:3322;top:1980;width:8285;height:2" coordorigin="3322,1980" coordsize="8285,0" path="m3322,1980l11606,1980e" filled="f" stroked="t" strokeweight=".48pt" strokecolor="#383838">
                <v:path arrowok="t"/>
              </v:shape>
            </v:group>
            <v:group style="position:absolute;left:9283;top:1483;width:2;height:499" coordorigin="9283,1483" coordsize="2,499">
              <v:shape style="position:absolute;left:9283;top:1483;width:2;height:499" coordorigin="9283,1483" coordsize="0,499" path="m9283,1982l9283,1483e" filled="f" stroked="t" strokeweight=".48pt" strokecolor="#282828">
                <v:path arrowok="t"/>
              </v:shape>
            </v:group>
            <v:group style="position:absolute;left:278;top:2198;width:854;height:2" coordorigin="278,2198" coordsize="854,2">
              <v:shape style="position:absolute;left:278;top:2198;width:854;height:2" coordorigin="278,2198" coordsize="854,0" path="m278,2198l1133,2198e" filled="f" stroked="t" strokeweight=".72pt" strokecolor="#4F4F4F">
                <v:path arrowok="t"/>
              </v:shape>
            </v:group>
            <v:group style="position:absolute;left:1075;top:2203;width:10531;height:2" coordorigin="1075,2203" coordsize="10531,2">
              <v:shape style="position:absolute;left:1075;top:2203;width:10531;height:2" coordorigin="1075,2203" coordsize="10531,0" path="m1075,2203l11606,2203e" filled="f" stroked="t" strokeweight=".48pt" strokecolor="#343434">
                <v:path arrowok="t"/>
              </v:shape>
            </v:group>
            <v:group style="position:absolute;left:278;top:2419;width:11328;height:2" coordorigin="278,2419" coordsize="11328,2">
              <v:shape style="position:absolute;left:278;top:2419;width:11328;height:2" coordorigin="278,2419" coordsize="11328,0" path="m278,2419l11606,2419e" filled="f" stroked="t" strokeweight=".96pt" strokecolor="#606060">
                <v:path arrowok="t"/>
              </v:shape>
            </v:group>
            <v:group style="position:absolute;left:288;top:2150;width:2;height:2419" coordorigin="288,2150" coordsize="2,2419">
              <v:shape style="position:absolute;left:288;top:2150;width:2;height:2419" coordorigin="288,2150" coordsize="0,2419" path="m288,4570l288,2150e" filled="f" stroked="t" strokeweight=".96pt" strokecolor="#575757">
                <v:path arrowok="t"/>
              </v:shape>
            </v:group>
            <v:group style="position:absolute;left:11602;top:2170;width:2;height:1651" coordorigin="11602,2170" coordsize="2,1651">
              <v:shape style="position:absolute;left:11602;top:2170;width:2;height:1651" coordorigin="11602,2170" coordsize="0,1651" path="m11602,3821l11602,2170e" filled="f" stroked="t" strokeweight=".48pt" strokecolor="#444444">
                <v:path arrowok="t"/>
              </v:shape>
            </v:group>
            <v:group style="position:absolute;left:278;top:2640;width:11328;height:2" coordorigin="278,2640" coordsize="11328,2">
              <v:shape style="position:absolute;left:278;top:2640;width:11328;height:2" coordorigin="278,2640" coordsize="11328,0" path="m278,2640l11606,2640e" filled="f" stroked="t" strokeweight=".96pt" strokecolor="#606060">
                <v:path arrowok="t"/>
              </v:shape>
            </v:group>
            <v:group style="position:absolute;left:283;top:2842;width:1234;height:2" coordorigin="283,2842" coordsize="1234,2">
              <v:shape style="position:absolute;left:283;top:2842;width:1234;height:2" coordorigin="283,2842" coordsize="1234,0" path="m283,2842l1517,2842e" filled="f" stroked="t" strokeweight=".48pt" strokecolor="#4F4F4F">
                <v:path arrowok="t"/>
              </v:shape>
            </v:group>
            <v:group style="position:absolute;left:1517;top:2842;width:3010;height:2" coordorigin="1517,2842" coordsize="3010,2">
              <v:shape style="position:absolute;left:1517;top:2842;width:3010;height:2" coordorigin="1517,2842" coordsize="3010,0" path="m1517,2842l4526,2842e" filled="f" stroked="t" strokeweight=".96pt" strokecolor="#343434">
                <v:path arrowok="t"/>
              </v:shape>
            </v:group>
            <v:group style="position:absolute;left:4526;top:2842;width:3758;height:2" coordorigin="4526,2842" coordsize="3758,2">
              <v:shape style="position:absolute;left:4526;top:2842;width:3758;height:2" coordorigin="4526,2842" coordsize="3758,0" path="m4526,2842l8285,2842e" filled="f" stroked="t" strokeweight=".48pt" strokecolor="#000000">
                <v:path arrowok="t"/>
              </v:shape>
            </v:group>
            <v:group style="position:absolute;left:8222;top:2861;width:533;height:2" coordorigin="8222,2861" coordsize="533,2">
              <v:shape style="position:absolute;left:8222;top:2861;width:533;height:2" coordorigin="8222,2861" coordsize="533,0" path="m8222,2861l8755,2861e" filled="f" stroked="t" strokeweight=".72pt" strokecolor="#676767">
                <v:path arrowok="t"/>
              </v:shape>
            </v:group>
            <v:group style="position:absolute;left:8640;top:2842;width:1066;height:2" coordorigin="8640,2842" coordsize="1066,2">
              <v:shape style="position:absolute;left:8640;top:2842;width:1066;height:2" coordorigin="8640,2842" coordsize="1066,0" path="m8640,2842l9706,2842e" filled="f" stroked="t" strokeweight=".48pt" strokecolor="#000000">
                <v:path arrowok="t"/>
              </v:shape>
            </v:group>
            <v:group style="position:absolute;left:9677;top:2861;width:1930;height:2" coordorigin="9677,2861" coordsize="1930,2">
              <v:shape style="position:absolute;left:9677;top:2861;width:1930;height:2" coordorigin="9677,2861" coordsize="1930,0" path="m9677,2861l11606,2861e" filled="f" stroked="t" strokeweight=".72pt" strokecolor="#707070">
                <v:path arrowok="t"/>
              </v:shape>
            </v:group>
            <v:group style="position:absolute;left:278;top:3077;width:1267;height:2" coordorigin="278,3077" coordsize="1267,2">
              <v:shape style="position:absolute;left:278;top:3077;width:1267;height:2" coordorigin="278,3077" coordsize="1267,0" path="m278,3077l1546,3077e" filled="f" stroked="t" strokeweight=".48pt" strokecolor="#2F2F2F">
                <v:path arrowok="t"/>
              </v:shape>
            </v:group>
            <v:group style="position:absolute;left:1517;top:3086;width:2323;height:2" coordorigin="1517,3086" coordsize="2323,2">
              <v:shape style="position:absolute;left:1517;top:3086;width:2323;height:2" coordorigin="1517,3086" coordsize="2323,0" path="m1517,3086l3840,3086e" filled="f" stroked="t" strokeweight=".96pt" strokecolor="#4F4F4F">
                <v:path arrowok="t"/>
              </v:shape>
            </v:group>
            <v:group style="position:absolute;left:3811;top:3077;width:7795;height:2" coordorigin="3811,3077" coordsize="7795,2">
              <v:shape style="position:absolute;left:3811;top:3077;width:7795;height:2" coordorigin="3811,3077" coordsize="7795,0" path="m3811,3077l11606,3077e" filled="f" stroked="t" strokeweight=".48pt" strokecolor="#2F2F2F">
                <v:path arrowok="t"/>
              </v:shape>
            </v:group>
            <v:group style="position:absolute;left:3850;top:3072;width:2;height:749" coordorigin="3850,3072" coordsize="2,749">
              <v:shape style="position:absolute;left:3850;top:3072;width:2;height:749" coordorigin="3850,3072" coordsize="0,749" path="m3850,3821l3850,3072e" filled="f" stroked="t" strokeweight=".96pt" strokecolor="#4F4F4F">
                <v:path arrowok="t"/>
              </v:shape>
            </v:group>
            <v:group style="position:absolute;left:6984;top:3072;width:2;height:749" coordorigin="6984,3072" coordsize="2,749">
              <v:shape style="position:absolute;left:6984;top:3072;width:2;height:749" coordorigin="6984,3072" coordsize="0,749" path="m6984,3821l6984,3072e" filled="f" stroked="t" strokeweight=".48pt" strokecolor="#343434">
                <v:path arrowok="t"/>
              </v:shape>
            </v:group>
            <v:group style="position:absolute;left:3840;top:3504;width:2054;height:2" coordorigin="3840,3504" coordsize="2054,2">
              <v:shape style="position:absolute;left:3840;top:3504;width:2054;height:2" coordorigin="3840,3504" coordsize="2054,0" path="m3840,3504l5894,3504e" filled="f" stroked="t" strokeweight=".72pt" strokecolor="#606060">
                <v:path arrowok="t"/>
              </v:shape>
            </v:group>
            <v:group style="position:absolute;left:278;top:3811;width:523;height:2" coordorigin="278,3811" coordsize="523,2">
              <v:shape style="position:absolute;left:278;top:3811;width:523;height:2" coordorigin="278,3811" coordsize="523,0" path="m278,3811l802,3811e" filled="f" stroked="t" strokeweight=".96pt" strokecolor="#5B5B5B">
                <v:path arrowok="t"/>
              </v:shape>
            </v:group>
            <v:group style="position:absolute;left:744;top:3816;width:3134;height:2" coordorigin="744,3816" coordsize="3134,2">
              <v:shape style="position:absolute;left:744;top:3816;width:3134;height:2" coordorigin="744,3816" coordsize="3134,0" path="m744,3816l3878,3816e" filled="f" stroked="t" strokeweight=".48pt" strokecolor="#2B2B2B">
                <v:path arrowok="t"/>
              </v:shape>
            </v:group>
            <v:group style="position:absolute;left:3802;top:3811;width:1531;height:2" coordorigin="3802,3811" coordsize="1531,2">
              <v:shape style="position:absolute;left:3802;top:3811;width:1531;height:2" coordorigin="3802,3811" coordsize="1531,0" path="m3802,3811l5333,3811e" filled="f" stroked="t" strokeweight=".96pt" strokecolor="#2F2F2F">
                <v:path arrowok="t"/>
              </v:shape>
            </v:group>
            <v:group style="position:absolute;left:5304;top:3494;width:2;height:326" coordorigin="5304,3494" coordsize="2,326">
              <v:shape style="position:absolute;left:5304;top:3494;width:2;height:326" coordorigin="5304,3494" coordsize="0,326" path="m5304,3821l5304,3494e" filled="f" stroked="t" strokeweight=".48pt" strokecolor="#2B2B2B">
                <v:path arrowok="t"/>
              </v:shape>
            </v:group>
            <v:group style="position:absolute;left:5266;top:3811;width:1171;height:2" coordorigin="5266,3811" coordsize="1171,2">
              <v:shape style="position:absolute;left:5266;top:3811;width:1171;height:2" coordorigin="5266,3811" coordsize="1171,0" path="m5266,3811l6437,3811e" filled="f" stroked="t" strokeweight=".96pt" strokecolor="#444444">
                <v:path arrowok="t"/>
              </v:shape>
            </v:group>
            <v:group style="position:absolute;left:6379;top:3811;width:5232;height:2" coordorigin="6379,3811" coordsize="5232,2">
              <v:shape style="position:absolute;left:6379;top:3811;width:5232;height:2" coordorigin="6379,3811" coordsize="5232,0" path="m6379,3811l11611,3811e" filled="f" stroked="t" strokeweight=".96pt" strokecolor="#676767">
                <v:path arrowok="t"/>
              </v:shape>
            </v:group>
            <v:group style="position:absolute;left:278;top:4090;width:2083;height:2" coordorigin="278,4090" coordsize="2083,2">
              <v:shape style="position:absolute;left:278;top:4090;width:2083;height:2" coordorigin="278,4090" coordsize="2083,0" path="m278,4090l2362,4090e" filled="f" stroked="t" strokeweight=".96pt" strokecolor="#575757">
                <v:path arrowok="t"/>
              </v:shape>
            </v:group>
            <v:group style="position:absolute;left:2342;top:3811;width:2;height:533" coordorigin="2342,3811" coordsize="2,533">
              <v:shape style="position:absolute;left:2342;top:3811;width:2;height:533" coordorigin="2342,3811" coordsize="0,533" path="m2342,4344l2342,3811e" filled="f" stroked="t" strokeweight=".96pt" strokecolor="#4F4F4F">
                <v:path arrowok="t"/>
              </v:shape>
            </v:group>
            <v:group style="position:absolute;left:2285;top:4090;width:2270;height:2" coordorigin="2285,4090" coordsize="2270,2">
              <v:shape style="position:absolute;left:2285;top:4090;width:2270;height:2" coordorigin="2285,4090" coordsize="2270,0" path="m2285,4090l4555,4090e" filled="f" stroked="t" strokeweight=".72pt" strokecolor="#444444">
                <v:path arrowok="t"/>
              </v:shape>
            </v:group>
            <v:group style="position:absolute;left:4498;top:4090;width:7109;height:2" coordorigin="4498,4090" coordsize="7109,2">
              <v:shape style="position:absolute;left:4498;top:4090;width:7109;height:2" coordorigin="4498,4090" coordsize="7109,0" path="m4498,4090l11606,4090e" filled="f" stroked="t" strokeweight=".96pt" strokecolor="#646464">
                <v:path arrowok="t"/>
              </v:shape>
            </v:group>
            <v:group style="position:absolute;left:2333;top:4315;width:739;height:2" coordorigin="2333,4315" coordsize="739,2">
              <v:shape style="position:absolute;left:2333;top:4315;width:739;height:2" coordorigin="2333,4315" coordsize="739,0" path="m2333,4315l3072,4315e" filled="f" stroked="t" strokeweight=".48pt" strokecolor="#383838">
                <v:path arrowok="t"/>
              </v:shape>
            </v:group>
            <v:group style="position:absolute;left:2995;top:4310;width:7728;height:2" coordorigin="2995,4310" coordsize="7728,2">
              <v:shape style="position:absolute;left:2995;top:4310;width:7728;height:2" coordorigin="2995,4310" coordsize="7728,0" path="m2995,4310l10723,4310e" filled="f" stroked="t" strokeweight=".96pt" strokecolor="#606060">
                <v:path arrowok="t"/>
              </v:shape>
            </v:group>
            <v:group style="position:absolute;left:10666;top:4310;width:941;height:2" coordorigin="10666,4310" coordsize="941,2">
              <v:shape style="position:absolute;left:10666;top:4310;width:941;height:2" coordorigin="10666,4310" coordsize="941,0" path="m10666,4310l11606,4310e" filled="f" stroked="t" strokeweight=".96pt" strokecolor="#747474">
                <v:path arrowok="t"/>
              </v:shape>
            </v:group>
            <v:group style="position:absolute;left:11604;top:4080;width:2;height:485" coordorigin="11604,4080" coordsize="2,485">
              <v:shape style="position:absolute;left:11604;top:4080;width:2;height:485" coordorigin="11604,4080" coordsize="0,485" path="m11604,4565l11604,4080e" filled="f" stroked="t" strokeweight=".48pt" strokecolor="#545454">
                <v:path arrowok="t"/>
              </v:shape>
            </v:group>
            <v:group style="position:absolute;left:2350;top:4286;width:2;height:2102" coordorigin="2350,4286" coordsize="2,2102">
              <v:shape style="position:absolute;left:2350;top:4286;width:2;height:2102" coordorigin="2350,4286" coordsize="0,2102" path="m2350,6389l2350,4286e" filled="f" stroked="t" strokeweight=".48pt" strokecolor="#2B2B2B">
                <v:path arrowok="t"/>
              </v:shape>
            </v:group>
            <v:group style="position:absolute;left:4925;top:4301;width:2;height:1306" coordorigin="4925,4301" coordsize="2,1306">
              <v:shape style="position:absolute;left:4925;top:4301;width:2;height:1306" coordorigin="4925,4301" coordsize="0,1306" path="m4925,5606l4925,4301e" filled="f" stroked="t" strokeweight=".96pt" strokecolor="#575757">
                <v:path arrowok="t"/>
              </v:shape>
            </v:group>
            <v:group style="position:absolute;left:4910;top:4752;width:1498;height:2" coordorigin="4910,4752" coordsize="1498,2">
              <v:shape style="position:absolute;left:4910;top:4752;width:1498;height:2" coordorigin="4910,4752" coordsize="1498,0" path="m4910,4752l6408,4752e" filled="f" stroked="t" strokeweight=".48pt" strokecolor="#606060">
                <v:path arrowok="t"/>
              </v:shape>
            </v:group>
            <v:group style="position:absolute;left:7853;top:4301;width:2;height:485" coordorigin="7853,4301" coordsize="2,485">
              <v:shape style="position:absolute;left:7853;top:4301;width:2;height:485" coordorigin="7853,4301" coordsize="0,485" path="m7853,4786l7853,4301e" filled="f" stroked="t" strokeweight=".96pt" strokecolor="#676767">
                <v:path arrowok="t"/>
              </v:shape>
            </v:group>
            <v:group style="position:absolute;left:293;top:4507;width:2;height:8472" coordorigin="293,4507" coordsize="2,8472">
              <v:shape style="position:absolute;left:293;top:4507;width:2;height:8472" coordorigin="293,4507" coordsize="0,8472" path="m293,12979l293,4507e" filled="f" stroked="t" strokeweight=".72pt" strokecolor="#484848">
                <v:path arrowok="t"/>
              </v:shape>
            </v:group>
            <v:group style="position:absolute;left:6408;top:4752;width:1186;height:2" coordorigin="6408,4752" coordsize="1186,2">
              <v:shape style="position:absolute;left:6408;top:4752;width:1186;height:2" coordorigin="6408,4752" coordsize="1186,0" path="m6408,4752l7594,4752e" filled="f" stroked="t" strokeweight=".48pt" strokecolor="#000000">
                <v:path arrowok="t"/>
              </v:shape>
            </v:group>
            <v:group style="position:absolute;left:7594;top:4752;width:691;height:2" coordorigin="7594,4752" coordsize="691,2">
              <v:shape style="position:absolute;left:7594;top:4752;width:691;height:2" coordorigin="7594,4752" coordsize="691,0" path="m7594,4752l8285,4752e" filled="f" stroked="t" strokeweight=".48pt" strokecolor="#747474">
                <v:path arrowok="t"/>
              </v:shape>
            </v:group>
            <v:group style="position:absolute;left:8285;top:4752;width:3307;height:2" coordorigin="8285,4752" coordsize="3307,2">
              <v:shape style="position:absolute;left:8285;top:4752;width:3307;height:2" coordorigin="8285,4752" coordsize="3307,0" path="m8285,4752l11592,4752e" filled="f" stroked="t" strokeweight=".48pt" strokecolor="#000000">
                <v:path arrowok="t"/>
              </v:shape>
            </v:group>
            <v:group style="position:absolute;left:11606;top:4397;width:2;height:1152" coordorigin="11606,4397" coordsize="2,1152">
              <v:shape style="position:absolute;left:11606;top:4397;width:2;height:1152" coordorigin="11606,4397" coordsize="0,1152" path="m11606,5549l11606,4397e" filled="f" stroked="t" strokeweight=".96pt" strokecolor="#676767">
                <v:path arrowok="t"/>
              </v:shape>
            </v:group>
            <v:group style="position:absolute;left:293;top:4723;width:2;height:336" coordorigin="293,4723" coordsize="2,336">
              <v:shape style="position:absolute;left:293;top:4723;width:2;height:336" coordorigin="293,4723" coordsize="0,336" path="m293,5059l293,4723e" filled="f" stroked="t" strokeweight=".48pt" strokecolor="#2B2B2B">
                <v:path arrowok="t"/>
              </v:shape>
            </v:group>
            <v:group style="position:absolute;left:4915;top:5040;width:6701;height:2" coordorigin="4915,5040" coordsize="6701,2">
              <v:shape style="position:absolute;left:4915;top:5040;width:6701;height:2" coordorigin="4915,5040" coordsize="6701,0" path="m4915,5040l11616,5040e" filled="f" stroked="t" strokeweight=".96pt" strokecolor="#707070">
                <v:path arrowok="t"/>
              </v:shape>
            </v:group>
            <v:group style="position:absolute;left:288;top:5002;width:2;height:7978" coordorigin="288,5002" coordsize="2,7978">
              <v:shape style="position:absolute;left:288;top:5002;width:2;height:7978" coordorigin="288,5002" coordsize="0,7978" path="m288,12979l288,5002e" filled="f" stroked="t" strokeweight=".72pt" strokecolor="#4B4B4B">
                <v:path arrowok="t"/>
              </v:shape>
            </v:group>
            <v:group style="position:absolute;left:4915;top:5280;width:6701;height:2" coordorigin="4915,5280" coordsize="6701,2">
              <v:shape style="position:absolute;left:4915;top:5280;width:6701;height:2" coordorigin="4915,5280" coordsize="6701,0" path="m4915,5280l11616,5280e" filled="f" stroked="t" strokeweight=".96pt" strokecolor="#606060">
                <v:path arrowok="t"/>
              </v:shape>
            </v:group>
            <v:group style="position:absolute;left:2342;top:5501;width:6792;height:2" coordorigin="2342,5501" coordsize="6792,2">
              <v:shape style="position:absolute;left:2342;top:5501;width:6792;height:2" coordorigin="2342,5501" coordsize="6792,0" path="m2342,5501l9134,5501e" filled="f" stroked="t" strokeweight=".96pt" strokecolor="#5B5B5B">
                <v:path arrowok="t"/>
              </v:shape>
            </v:group>
            <v:group style="position:absolute;left:9048;top:5515;width:888;height:2" coordorigin="9048,5515" coordsize="888,2">
              <v:shape style="position:absolute;left:9048;top:5515;width:888;height:2" coordorigin="9048,5515" coordsize="888,0" path="m9048,5515l9936,5515e" filled="f" stroked="t" strokeweight=".96pt" strokecolor="#979797">
                <v:path arrowok="t"/>
              </v:shape>
            </v:group>
            <v:group style="position:absolute;left:9936;top:5515;width:1651;height:2" coordorigin="9936,5515" coordsize="1651,2">
              <v:shape style="position:absolute;left:9936;top:5515;width:1651;height:2" coordorigin="9936,5515" coordsize="1651,0" path="m9936,5515l11587,5515e" filled="f" stroked="t" strokeweight=".48pt" strokecolor="#A0A0A0">
                <v:path arrowok="t"/>
              </v:shape>
            </v:group>
            <v:group style="position:absolute;left:288;top:5731;width:8539;height:2" coordorigin="288,5731" coordsize="8539,2">
              <v:shape style="position:absolute;left:288;top:5731;width:8539;height:2" coordorigin="288,5731" coordsize="8539,0" path="m288,5731l8827,5731e" filled="f" stroked="t" strokeweight=".96pt" strokecolor="#5B5B5B">
                <v:path arrowok="t"/>
              </v:shape>
            </v:group>
            <v:group style="position:absolute;left:4925;top:5477;width:2;height:283" coordorigin="4925,5477" coordsize="2,283">
              <v:shape style="position:absolute;left:4925;top:5477;width:2;height:283" coordorigin="4925,5477" coordsize="0,283" path="m4925,5760l4925,5477e" filled="f" stroked="t" strokeweight=".72pt" strokecolor="#444444">
                <v:path arrowok="t"/>
              </v:shape>
            </v:group>
            <v:group style="position:absolute;left:8640;top:5722;width:1296;height:2" coordorigin="8640,5722" coordsize="1296,2">
              <v:shape style="position:absolute;left:8640;top:5722;width:1296;height:2" coordorigin="8640,5722" coordsize="1296,0" path="m8640,5722l9936,5722e" filled="f" stroked="t" strokeweight=".96pt" strokecolor="#282828">
                <v:path arrowok="t"/>
              </v:shape>
            </v:group>
            <v:group style="position:absolute;left:9936;top:5722;width:1651;height:2" coordorigin="9936,5722" coordsize="1651,2">
              <v:shape style="position:absolute;left:9936;top:5722;width:1651;height:2" coordorigin="9936,5722" coordsize="1651,0" path="m9936,5722l11587,5722e" filled="f" stroked="t" strokeweight=".48pt" strokecolor="#383838">
                <v:path arrowok="t"/>
              </v:shape>
            </v:group>
            <v:group style="position:absolute;left:11611;top:5482;width:2;height:701" coordorigin="11611,5482" coordsize="2,701">
              <v:shape style="position:absolute;left:11611;top:5482;width:2;height:701" coordorigin="11611,5482" coordsize="0,701" path="m11611,6182l11611,5482e" filled="f" stroked="t" strokeweight=".48pt" strokecolor="#383838">
                <v:path arrowok="t"/>
              </v:shape>
            </v:group>
            <v:group style="position:absolute;left:4930;top:4301;width:2;height:2083" coordorigin="4930,4301" coordsize="2,2083">
              <v:shape style="position:absolute;left:4930;top:4301;width:2;height:2083" coordorigin="4930,4301" coordsize="0,2083" path="m4930,6384l4930,4301e" filled="f" stroked="t" strokeweight=".48pt" strokecolor="#444444">
                <v:path arrowok="t"/>
              </v:shape>
            </v:group>
            <v:group style="position:absolute;left:7858;top:5722;width:2;height:461" coordorigin="7858,5722" coordsize="2,461">
              <v:shape style="position:absolute;left:7858;top:5722;width:2;height:461" coordorigin="7858,5722" coordsize="0,461" path="m7858,6182l7858,5722e" filled="f" stroked="t" strokeweight=".48pt" strokecolor="#444444">
                <v:path arrowok="t"/>
              </v:shape>
            </v:group>
            <v:group style="position:absolute;left:293;top:5957;width:2;height:432" coordorigin="293,5957" coordsize="2,432">
              <v:shape style="position:absolute;left:293;top:5957;width:2;height:432" coordorigin="293,5957" coordsize="0,432" path="m293,6389l293,5957e" filled="f" stroked="t" strokeweight=".48pt" strokecolor="#232323">
                <v:path arrowok="t"/>
              </v:shape>
            </v:group>
            <v:group style="position:absolute;left:2318;top:6144;width:1003;height:2" coordorigin="2318,6144" coordsize="1003,2">
              <v:shape style="position:absolute;left:2318;top:6144;width:1003;height:2" coordorigin="2318,6144" coordsize="1003,0" path="m2318,6144l3322,6144e" filled="f" stroked="t" strokeweight=".48pt" strokecolor="#606060">
                <v:path arrowok="t"/>
              </v:shape>
            </v:group>
            <v:group style="position:absolute;left:3322;top:6144;width:518;height:2" coordorigin="3322,6144" coordsize="518,2">
              <v:shape style="position:absolute;left:3322;top:6144;width:518;height:2" coordorigin="3322,6144" coordsize="518,0" path="m3322,6144l3840,6144e" filled="f" stroked="t" strokeweight=".48pt" strokecolor="#ACACAC">
                <v:path arrowok="t"/>
              </v:shape>
            </v:group>
            <v:group style="position:absolute;left:3811;top:6158;width:1142;height:2" coordorigin="3811,6158" coordsize="1142,2">
              <v:shape style="position:absolute;left:3811;top:6158;width:1142;height:2" coordorigin="3811,6158" coordsize="1142,0" path="m3811,6158l4954,6158e" filled="f" stroked="t" strokeweight=".48pt" strokecolor="#444444">
                <v:path arrowok="t"/>
              </v:shape>
            </v:group>
            <v:group style="position:absolute;left:4886;top:6154;width:302;height:2" coordorigin="4886,6154" coordsize="302,2">
              <v:shape style="position:absolute;left:4886;top:6154;width:302;height:2" coordorigin="4886,6154" coordsize="302,0" path="m4886,6154l5189,6154e" filled="f" stroked="t" strokeweight=".72pt" strokecolor="#575757">
                <v:path arrowok="t"/>
              </v:shape>
            </v:group>
            <v:group style="position:absolute;left:5131;top:6158;width:197;height:2" coordorigin="5131,6158" coordsize="197,2">
              <v:shape style="position:absolute;left:5131;top:6158;width:197;height:2" coordorigin="5131,6158" coordsize="197,0" path="m5131,6158l5328,6158e" filled="f" stroked="t" strokeweight=".48pt" strokecolor="#444444">
                <v:path arrowok="t"/>
              </v:shape>
            </v:group>
            <v:group style="position:absolute;left:5270;top:6154;width:6346;height:2" coordorigin="5270,6154" coordsize="6346,2">
              <v:shape style="position:absolute;left:5270;top:6154;width:6346;height:2" coordorigin="5270,6154" coordsize="6346,0" path="m5270,6154l11616,6154e" filled="f" stroked="t" strokeweight=".96pt" strokecolor="#676767">
                <v:path arrowok="t"/>
              </v:shape>
            </v:group>
            <v:group style="position:absolute;left:2342;top:6374;width:5410;height:2" coordorigin="2342,6374" coordsize="5410,2">
              <v:shape style="position:absolute;left:2342;top:6374;width:5410;height:2" coordorigin="2342,6374" coordsize="5410,0" path="m2342,6374l7752,6374e" filled="f" stroked="t" strokeweight=".96pt" strokecolor="#646464">
                <v:path arrowok="t"/>
              </v:shape>
            </v:group>
            <v:group style="position:absolute;left:7594;top:6360;width:691;height:2" coordorigin="7594,6360" coordsize="691,2">
              <v:shape style="position:absolute;left:7594;top:6360;width:691;height:2" coordorigin="7594,6360" coordsize="691,0" path="m7594,6360l8285,6360e" filled="f" stroked="t" strokeweight=".48pt" strokecolor="#3F3F3F">
                <v:path arrowok="t"/>
              </v:shape>
            </v:group>
            <v:group style="position:absolute;left:7862;top:6106;width:2;height:278" coordorigin="7862,6106" coordsize="2,278">
              <v:shape style="position:absolute;left:7862;top:6106;width:2;height:278" coordorigin="7862,6106" coordsize="0,278" path="m7862,6384l7862,6106e" filled="f" stroked="t" strokeweight=".96pt" strokecolor="#676767">
                <v:path arrowok="t"/>
              </v:shape>
            </v:group>
            <v:group style="position:absolute;left:8256;top:6370;width:413;height:2" coordorigin="8256,6370" coordsize="413,2">
              <v:shape style="position:absolute;left:8256;top:6370;width:413;height:2" coordorigin="8256,6370" coordsize="413,0" path="m8256,6370l8669,6370e" filled="f" stroked="t" strokeweight=".48pt" strokecolor="#3B3B3B">
                <v:path arrowok="t"/>
              </v:shape>
            </v:group>
            <v:group style="position:absolute;left:8640;top:6360;width:408;height:2" coordorigin="8640,6360" coordsize="408,2">
              <v:shape style="position:absolute;left:8640;top:6360;width:408;height:2" coordorigin="8640,6360" coordsize="408,0" path="m8640,6360l9048,6360e" filled="f" stroked="t" strokeweight=".48pt" strokecolor="#444444">
                <v:path arrowok="t"/>
              </v:shape>
            </v:group>
            <v:group style="position:absolute;left:9019;top:6370;width:2597;height:2" coordorigin="9019,6370" coordsize="2597,2">
              <v:shape style="position:absolute;left:9019;top:6370;width:2597;height:2" coordorigin="9019,6370" coordsize="2597,0" path="m9019,6370l11616,6370e" filled="f" stroked="t" strokeweight=".48pt" strokecolor="#444444">
                <v:path arrowok="t"/>
              </v:shape>
            </v:group>
            <v:group style="position:absolute;left:11611;top:4080;width:2;height:2554" coordorigin="11611,4080" coordsize="2,2554">
              <v:shape style="position:absolute;left:11611;top:4080;width:2;height:2554" coordorigin="11611,4080" coordsize="0,2554" path="m11611,6634l11611,4080e" filled="f" stroked="t" strokeweight=".48pt" strokecolor="#4F4F4F">
                <v:path arrowok="t"/>
              </v:shape>
            </v:group>
            <v:group style="position:absolute;left:288;top:6595;width:8381;height:2" coordorigin="288,6595" coordsize="8381,2">
              <v:shape style="position:absolute;left:288;top:6595;width:8381;height:2" coordorigin="288,6595" coordsize="8381,0" path="m288,6595l8669,6595e" filled="f" stroked="t" strokeweight=".96pt" strokecolor="#646464">
                <v:path arrowok="t"/>
              </v:shape>
            </v:group>
            <v:group style="position:absolute;left:2350;top:6331;width:2;height:1829" coordorigin="2350,6331" coordsize="2,1829">
              <v:shape style="position:absolute;left:2350;top:6331;width:2;height:1829" coordorigin="2350,6331" coordsize="0,1829" path="m2350,8160l2350,6331e" filled="f" stroked="t" strokeweight=".72pt" strokecolor="#4F4F4F">
                <v:path arrowok="t"/>
              </v:shape>
            </v:group>
            <v:group style="position:absolute;left:8640;top:6600;width:2054;height:2" coordorigin="8640,6600" coordsize="2054,2">
              <v:shape style="position:absolute;left:8640;top:6600;width:2054;height:2" coordorigin="8640,6600" coordsize="2054,0" path="m8640,6600l10694,6600e" filled="f" stroked="t" strokeweight=".48pt" strokecolor="#777777">
                <v:path arrowok="t"/>
              </v:shape>
            </v:group>
            <v:group style="position:absolute;left:10666;top:6590;width:950;height:2" coordorigin="10666,6590" coordsize="950,2">
              <v:shape style="position:absolute;left:10666;top:6590;width:950;height:2" coordorigin="10666,6590" coordsize="950,0" path="m10666,6590l11616,6590e" filled="f" stroked="t" strokeweight=".48pt" strokecolor="#545454">
                <v:path arrowok="t"/>
              </v:shape>
            </v:group>
            <v:group style="position:absolute;left:11611;top:6379;width:2;height:2371" coordorigin="11611,6379" coordsize="2,2371">
              <v:shape style="position:absolute;left:11611;top:6379;width:2;height:2371" coordorigin="11611,6379" coordsize="0,2371" path="m11611,8750l11611,6379e" filled="f" stroked="t" strokeweight=".96pt" strokecolor="#6B6B6B">
                <v:path arrowok="t"/>
              </v:shape>
            </v:group>
            <v:group style="position:absolute;left:283;top:7008;width:490;height:2" coordorigin="283,7008" coordsize="490,2">
              <v:shape style="position:absolute;left:283;top:7008;width:490;height:2" coordorigin="283,7008" coordsize="490,0" path="m283,7008l773,7008e" filled="f" stroked="t" strokeweight=".96pt" strokecolor="#383838">
                <v:path arrowok="t"/>
              </v:shape>
            </v:group>
            <v:group style="position:absolute;left:298;top:6792;width:2;height:2213" coordorigin="298,6792" coordsize="2,2213">
              <v:shape style="position:absolute;left:298;top:6792;width:2;height:2213" coordorigin="298,6792" coordsize="0,2213" path="m298,9005l298,6792e" filled="f" stroked="t" strokeweight=".96pt" strokecolor="#5B5B5B">
                <v:path arrowok="t"/>
              </v:shape>
            </v:group>
            <v:group style="position:absolute;left:384;top:7027;width:1973;height:2" coordorigin="384,7027" coordsize="1973,2">
              <v:shape style="position:absolute;left:384;top:7027;width:1973;height:2" coordorigin="384,7027" coordsize="1973,0" path="m384,7027l2357,7027e" filled="f" stroked="t" strokeweight=".96pt" strokecolor="#606060">
                <v:path arrowok="t"/>
              </v:shape>
            </v:group>
            <v:group style="position:absolute;left:2290;top:7022;width:8434;height:2" coordorigin="2290,7022" coordsize="8434,2">
              <v:shape style="position:absolute;left:2290;top:7022;width:8434;height:2" coordorigin="2290,7022" coordsize="8434,0" path="m2290,7022l10723,7022e" filled="f" stroked="t" strokeweight=".48pt" strokecolor="#383838">
                <v:path arrowok="t"/>
              </v:shape>
            </v:group>
            <v:group style="position:absolute;left:10666;top:7018;width:950;height:2" coordorigin="10666,7018" coordsize="950,2">
              <v:shape style="position:absolute;left:10666;top:7018;width:950;height:2" coordorigin="10666,7018" coordsize="950,0" path="m10666,7018l11616,7018e" filled="f" stroked="t" strokeweight=".96pt" strokecolor="#707070">
                <v:path arrowok="t"/>
              </v:shape>
            </v:group>
            <v:group style="position:absolute;left:4934;top:6974;width:2;height:715" coordorigin="4934,6974" coordsize="2,715">
              <v:shape style="position:absolute;left:4934;top:6974;width:2;height:715" coordorigin="4934,6974" coordsize="0,715" path="m4934,7690l4934,6974e" filled="f" stroked="t" strokeweight=".96pt" strokecolor="#5B5B5B">
                <v:path arrowok="t"/>
              </v:shape>
            </v:group>
            <v:group style="position:absolute;left:4925;top:7248;width:1066;height:2" coordorigin="4925,7248" coordsize="1066,2">
              <v:shape style="position:absolute;left:4925;top:7248;width:1066;height:2" coordorigin="4925,7248" coordsize="1066,0" path="m4925,7248l5990,7248e" filled="f" stroked="t" strokeweight=".96pt" strokecolor="#646464">
                <v:path arrowok="t"/>
              </v:shape>
            </v:group>
            <v:group style="position:absolute;left:4997;top:6998;width:2;height:245" coordorigin="4997,6998" coordsize="2,245">
              <v:shape style="position:absolute;left:4997;top:6998;width:2;height:245" coordorigin="4997,6998" coordsize="0,245" path="m4997,7243l4997,6998e" filled="f" stroked="t" strokeweight=".48pt" strokecolor="#3B3B3B">
                <v:path arrowok="t"/>
              </v:shape>
            </v:group>
            <v:group style="position:absolute;left:4963;top:7248;width:2659;height:2" coordorigin="4963,7248" coordsize="2659,2">
              <v:shape style="position:absolute;left:4963;top:7248;width:2659;height:2" coordorigin="4963,7248" coordsize="2659,0" path="m4963,7248l7622,7248e" filled="f" stroked="t" strokeweight=".72pt" strokecolor="#484848">
                <v:path arrowok="t"/>
              </v:shape>
            </v:group>
            <v:group style="position:absolute;left:7565;top:7243;width:3158;height:2" coordorigin="7565,7243" coordsize="3158,2">
              <v:shape style="position:absolute;left:7565;top:7243;width:3158;height:2" coordorigin="7565,7243" coordsize="3158,0" path="m7565,7243l10723,7243e" filled="f" stroked="t" strokeweight=".48pt" strokecolor="#2F2F2F">
                <v:path arrowok="t"/>
              </v:shape>
            </v:group>
            <v:group style="position:absolute;left:10666;top:7238;width:950;height:2" coordorigin="10666,7238" coordsize="950,2">
              <v:shape style="position:absolute;left:10666;top:7238;width:950;height:2" coordorigin="10666,7238" coordsize="950,0" path="m10666,7238l11616,7238e" filled="f" stroked="t" strokeweight=".72pt" strokecolor="#5B5B5B">
                <v:path arrowok="t"/>
              </v:shape>
            </v:group>
            <v:group style="position:absolute;left:4910;top:7464;width:2962;height:2" coordorigin="4910,7464" coordsize="2962,2">
              <v:shape style="position:absolute;left:4910;top:7464;width:2962;height:2" coordorigin="4910,7464" coordsize="2962,0" path="m4910,7464l7872,7464e" filled="f" stroked="t" strokeweight=".48pt" strokecolor="#383838">
                <v:path arrowok="t"/>
              </v:shape>
            </v:group>
            <v:group style="position:absolute;left:7814;top:7459;width:3802;height:2" coordorigin="7814,7459" coordsize="3802,2">
              <v:shape style="position:absolute;left:7814;top:7459;width:3802;height:2" coordorigin="7814,7459" coordsize="3802,0" path="m7814,7459l11616,7459e" filled="f" stroked="t" strokeweight=".96pt" strokecolor="#676767">
                <v:path arrowok="t"/>
              </v:shape>
            </v:group>
            <v:group style="position:absolute;left:288;top:7685;width:514;height:2" coordorigin="288,7685" coordsize="514,2">
              <v:shape style="position:absolute;left:288;top:7685;width:514;height:2" coordorigin="288,7685" coordsize="514,0" path="m288,7685l802,7685e" filled="f" stroked="t" strokeweight=".48pt" strokecolor="#3F3F3F">
                <v:path arrowok="t"/>
              </v:shape>
            </v:group>
            <v:group style="position:absolute;left:744;top:7680;width:389;height:2" coordorigin="744,7680" coordsize="389,2">
              <v:shape style="position:absolute;left:744;top:7680;width:389;height:2" coordorigin="744,7680" coordsize="389,0" path="m744,7680l1133,7680e" filled="f" stroked="t" strokeweight=".72pt" strokecolor="#545454">
                <v:path arrowok="t"/>
              </v:shape>
            </v:group>
            <v:group style="position:absolute;left:1075;top:7685;width:2506;height:2" coordorigin="1075,7685" coordsize="2506,2">
              <v:shape style="position:absolute;left:1075;top:7685;width:2506;height:2" coordorigin="1075,7685" coordsize="2506,0" path="m1075,7685l3581,7685e" filled="f" stroked="t" strokeweight=".48pt" strokecolor="#343434">
                <v:path arrowok="t"/>
              </v:shape>
            </v:group>
            <v:group style="position:absolute;left:3523;top:7680;width:6485;height:2" coordorigin="3523,7680" coordsize="6485,2">
              <v:shape style="position:absolute;left:3523;top:7680;width:6485;height:2" coordorigin="3523,7680" coordsize="6485,0" path="m3523,7680l10008,7680e" filled="f" stroked="t" strokeweight=".96pt" strokecolor="#646464">
                <v:path arrowok="t"/>
              </v:shape>
            </v:group>
            <v:group style="position:absolute;left:9936;top:7673;width:1680;height:2" coordorigin="9936,7673" coordsize="1680,2">
              <v:shape style="position:absolute;left:9936;top:7673;width:1680;height:2" coordorigin="9936,7673" coordsize="1680,0" path="m9936,7673l11616,7673e" filled="f" stroked="t" strokeweight=".48pt" strokecolor="#3F3F3F">
                <v:path arrowok="t"/>
              </v:shape>
            </v:group>
            <v:group style="position:absolute;left:288;top:8496;width:3782;height:2" coordorigin="288,8496" coordsize="3782,2">
              <v:shape style="position:absolute;left:288;top:8496;width:3782;height:2" coordorigin="288,8496" coordsize="3782,0" path="m288,8496l4070,8496e" filled="f" stroked="t" strokeweight=".96pt" strokecolor="#5B5B5B">
                <v:path arrowok="t"/>
              </v:shape>
            </v:group>
            <v:group style="position:absolute;left:2354;top:3917;width:2;height:7142" coordorigin="2354,3917" coordsize="2,7142">
              <v:shape style="position:absolute;left:2354;top:3917;width:2;height:7142" coordorigin="2354,3917" coordsize="0,7142" path="m2354,11059l2354,3917e" filled="f" stroked="t" strokeweight=".48pt" strokecolor="#383838">
                <v:path arrowok="t"/>
              </v:shape>
            </v:group>
            <v:group style="position:absolute;left:3840;top:8477;width:686;height:2" coordorigin="3840,8477" coordsize="686,2">
              <v:shape style="position:absolute;left:3840;top:8477;width:686;height:2" coordorigin="3840,8477" coordsize="686,0" path="m3840,8477l4526,8477e" filled="f" stroked="t" strokeweight=".96pt" strokecolor="#343434">
                <v:path arrowok="t"/>
              </v:shape>
            </v:group>
            <v:group style="position:absolute;left:4526;top:8477;width:634;height:2" coordorigin="4526,8477" coordsize="634,2">
              <v:shape style="position:absolute;left:4526;top:8477;width:634;height:2" coordorigin="4526,8477" coordsize="634,0" path="m4526,8477l5160,8477e" filled="f" stroked="t" strokeweight=".48pt" strokecolor="#000000">
                <v:path arrowok="t"/>
              </v:shape>
            </v:group>
            <v:group style="position:absolute;left:5131;top:8491;width:197;height:2" coordorigin="5131,8491" coordsize="197,2">
              <v:shape style="position:absolute;left:5131;top:8491;width:197;height:2" coordorigin="5131,8491" coordsize="197,0" path="m5131,8491l5328,8491e" filled="f" stroked="t" strokeweight=".48pt" strokecolor="#3F3F3F">
                <v:path arrowok="t"/>
              </v:shape>
            </v:group>
            <v:group style="position:absolute;left:5299;top:8477;width:413;height:2" coordorigin="5299,8477" coordsize="413,2">
              <v:shape style="position:absolute;left:5299;top:8477;width:413;height:2" coordorigin="5299,8477" coordsize="413,0" path="m5299,8477l5712,8477e" filled="f" stroked="t" strokeweight=".48pt" strokecolor="#000000">
                <v:path arrowok="t"/>
              </v:shape>
            </v:group>
            <v:group style="position:absolute;left:5683;top:8491;width:2630;height:2" coordorigin="5683,8491" coordsize="2630,2">
              <v:shape style="position:absolute;left:5683;top:8491;width:2630;height:2" coordorigin="5683,8491" coordsize="2630,0" path="m5683,8491l8314,8491e" filled="f" stroked="t" strokeweight=".48pt" strokecolor="#2F2F2F">
                <v:path arrowok="t"/>
              </v:shape>
            </v:group>
            <v:group style="position:absolute;left:8256;top:8486;width:3360;height:2" coordorigin="8256,8486" coordsize="3360,2">
              <v:shape style="position:absolute;left:8256;top:8486;width:3360;height:2" coordorigin="8256,8486" coordsize="3360,0" path="m8256,8486l11616,8486e" filled="f" stroked="t" strokeweight=".96pt" strokecolor="#707070">
                <v:path arrowok="t"/>
              </v:shape>
            </v:group>
            <v:group style="position:absolute;left:11582;top:8722;width:2;height:221" coordorigin="11582,8722" coordsize="2,221">
              <v:shape style="position:absolute;left:11582;top:8722;width:2;height:221" coordorigin="11582,8722" coordsize="0,221" path="m11582,8942l11582,8722e" filled="f" stroked="t" strokeweight=".48pt" strokecolor="#000000">
                <v:path arrowok="t"/>
              </v:shape>
            </v:group>
            <v:group style="position:absolute;left:283;top:9374;width:821;height:2" coordorigin="283,9374" coordsize="821,2">
              <v:shape style="position:absolute;left:283;top:9374;width:821;height:2" coordorigin="283,9374" coordsize="821,0" path="m283,9374l1104,9374e" filled="f" stroked="t" strokeweight=".96pt" strokecolor="#2F2F2F">
                <v:path arrowok="t"/>
              </v:shape>
            </v:group>
            <v:group style="position:absolute;left:302;top:8914;width:2;height:1973" coordorigin="302,8914" coordsize="2,1973">
              <v:shape style="position:absolute;left:302;top:8914;width:2;height:1973" coordorigin="302,8914" coordsize="0,1973" path="m302,10886l302,8914e" filled="f" stroked="t" strokeweight=".48pt" strokecolor="#282828">
                <v:path arrowok="t"/>
              </v:shape>
            </v:group>
            <v:group style="position:absolute;left:1075;top:9389;width:3504;height:2" coordorigin="1075,9389" coordsize="3504,2">
              <v:shape style="position:absolute;left:1075;top:9389;width:3504;height:2" coordorigin="1075,9389" coordsize="3504,0" path="m1075,9389l4579,9389e" filled="f" stroked="t" strokeweight=".72pt" strokecolor="#5B5B5B">
                <v:path arrowok="t"/>
              </v:shape>
            </v:group>
            <v:group style="position:absolute;left:1517;top:9374;width:168;height:2" coordorigin="1517,9374" coordsize="168,2">
              <v:shape style="position:absolute;left:1517;top:9374;width:168;height:2" coordorigin="1517,9374" coordsize="168,0" path="m1517,9374l1685,9374e" filled="f" stroked="t" strokeweight=".96pt" strokecolor="#2F2F2F">
                <v:path arrowok="t"/>
              </v:shape>
            </v:group>
            <v:group style="position:absolute;left:4498;top:9384;width:451;height:2" coordorigin="4498,9384" coordsize="451,2">
              <v:shape style="position:absolute;left:4498;top:9384;width:451;height:2" coordorigin="4498,9384" coordsize="451,0" path="m4498,9384l4949,9384e" filled="f" stroked="t" strokeweight=".48pt" strokecolor="#4B4B4B">
                <v:path arrowok="t"/>
              </v:shape>
            </v:group>
            <v:group style="position:absolute;left:4920;top:9374;width:77;height:2" coordorigin="4920,9374" coordsize="77,2">
              <v:shape style="position:absolute;left:4920;top:9374;width:77;height:2" coordorigin="4920,9374" coordsize="77,0" path="m4920,9374l4997,9374e" filled="f" stroked="t" strokeweight=".48pt" strokecolor="#484848">
                <v:path arrowok="t"/>
              </v:shape>
            </v:group>
            <v:group style="position:absolute;left:4968;top:9384;width:773;height:2" coordorigin="4968,9384" coordsize="773,2">
              <v:shape style="position:absolute;left:4968;top:9384;width:773;height:2" coordorigin="4968,9384" coordsize="773,0" path="m4968,9384l5741,9384e" filled="f" stroked="t" strokeweight=".48pt" strokecolor="#3B3B3B">
                <v:path arrowok="t"/>
              </v:shape>
            </v:group>
            <v:group style="position:absolute;left:5683;top:9377;width:5011;height:2" coordorigin="5683,9377" coordsize="5011,2">
              <v:shape style="position:absolute;left:5683;top:9377;width:5011;height:2" coordorigin="5683,9377" coordsize="5011,0" path="m5683,9377l10694,9377e" filled="f" stroked="t" strokeweight=".96pt" strokecolor="#646464">
                <v:path arrowok="t"/>
              </v:shape>
            </v:group>
            <v:group style="position:absolute;left:10666;top:9374;width:950;height:2" coordorigin="10666,9374" coordsize="950,2">
              <v:shape style="position:absolute;left:10666;top:9374;width:950;height:2" coordorigin="10666,9374" coordsize="950,0" path="m10666,9374l11616,9374e" filled="f" stroked="t" strokeweight=".48pt" strokecolor="#3F3F3F">
                <v:path arrowok="t"/>
              </v:shape>
            </v:group>
            <v:group style="position:absolute;left:11582;top:8942;width:2;height:437" coordorigin="11582,8942" coordsize="2,437">
              <v:shape style="position:absolute;left:11582;top:8942;width:2;height:437" coordorigin="11582,8942" coordsize="0,437" path="m11582,9379l11582,8942e" filled="f" stroked="t" strokeweight=".48pt" strokecolor="#4B4B4B">
                <v:path arrowok="t"/>
              </v:shape>
            </v:group>
            <v:group style="position:absolute;left:298;top:9727;width:5414;height:2" coordorigin="298,9727" coordsize="5414,2">
              <v:shape style="position:absolute;left:298;top:9727;width:5414;height:2" coordorigin="298,9727" coordsize="5414,0" path="m298,9727l5712,9727e" filled="f" stroked="t" strokeweight=".96pt" strokecolor="#575757">
                <v:path arrowok="t"/>
              </v:shape>
            </v:group>
            <v:group style="position:absolute;left:2354;top:9322;width:2;height:446" coordorigin="2354,9322" coordsize="2,446">
              <v:shape style="position:absolute;left:2354;top:9322;width:2;height:446" coordorigin="2354,9322" coordsize="0,446" path="m2354,9768l2354,9322e" filled="f" stroked="t" strokeweight=".72pt" strokecolor="#232323">
                <v:path arrowok="t"/>
              </v:shape>
            </v:group>
            <v:group style="position:absolute;left:5712;top:9730;width:1104;height:2" coordorigin="5712,9730" coordsize="1104,2">
              <v:shape style="position:absolute;left:5712;top:9730;width:1104;height:2" coordorigin="5712,9730" coordsize="1104,0" path="m5712,9730l6816,9730e" filled="f" stroked="t" strokeweight=".48pt" strokecolor="#646464">
                <v:path arrowok="t"/>
              </v:shape>
            </v:group>
            <v:group style="position:absolute;left:6787;top:9720;width:2525;height:2" coordorigin="6787,9720" coordsize="2525,2">
              <v:shape style="position:absolute;left:6787;top:9720;width:2525;height:2" coordorigin="6787,9720" coordsize="2525,0" path="m6787,9720l9312,9720e" filled="f" stroked="t" strokeweight=".48pt" strokecolor="#2B2B2B">
                <v:path arrowok="t"/>
              </v:shape>
            </v:group>
            <v:group style="position:absolute;left:9254;top:9720;width:480;height:2" coordorigin="9254,9720" coordsize="480,2">
              <v:shape style="position:absolute;left:9254;top:9720;width:480;height:2" coordorigin="9254,9720" coordsize="480,0" path="m9254,9720l9734,9720e" filled="f" stroked="t" strokeweight=".48pt" strokecolor="#444444">
                <v:path arrowok="t"/>
              </v:shape>
            </v:group>
            <v:group style="position:absolute;left:9590;top:9715;width:2026;height:2" coordorigin="9590,9715" coordsize="2026,2">
              <v:shape style="position:absolute;left:9590;top:9715;width:2026;height:2" coordorigin="9590,9715" coordsize="2026,0" path="m9590,9715l11616,9715e" filled="f" stroked="t" strokeweight=".96pt" strokecolor="#6B6B6B">
                <v:path arrowok="t"/>
              </v:shape>
            </v:group>
            <v:group style="position:absolute;left:11582;top:9370;width:2;height:370" coordorigin="11582,9370" coordsize="2,370">
              <v:shape style="position:absolute;left:11582;top:9370;width:2;height:370" coordorigin="11582,9370" coordsize="0,370" path="m11582,9739l11582,9370e" filled="f" stroked="t" strokeweight=".48pt" strokecolor="#646464">
                <v:path arrowok="t"/>
              </v:shape>
            </v:group>
            <v:group style="position:absolute;left:298;top:9960;width:2059;height:2" coordorigin="298,9960" coordsize="2059,2">
              <v:shape style="position:absolute;left:298;top:9960;width:2059;height:2" coordorigin="298,9960" coordsize="2059,0" path="m298,9960l2357,9960e" filled="f" stroked="t" strokeweight=".48pt" strokecolor="#282828">
                <v:path arrowok="t"/>
              </v:shape>
            </v:group>
            <v:group style="position:absolute;left:2318;top:9974;width:446;height:2" coordorigin="2318,9974" coordsize="446,2">
              <v:shape style="position:absolute;left:2318;top:9974;width:446;height:2" coordorigin="2318,9974" coordsize="446,0" path="m2318,9974l2765,9974e" filled="f" stroked="t" strokeweight=".48pt" strokecolor="#9C9C9C">
                <v:path arrowok="t"/>
              </v:shape>
            </v:group>
            <v:group style="position:absolute;left:2765;top:9974;width:278;height:2" coordorigin="2765,9974" coordsize="278,2">
              <v:shape style="position:absolute;left:2765;top:9974;width:278;height:2" coordorigin="2765,9974" coordsize="278,0" path="m2765,9974l3043,9974e" filled="f" stroked="t" strokeweight=".48pt" strokecolor="#AFAFAF">
                <v:path arrowok="t"/>
              </v:shape>
            </v:group>
            <v:group style="position:absolute;left:3014;top:9960;width:1541;height:2" coordorigin="3014,9960" coordsize="1541,2">
              <v:shape style="position:absolute;left:3014;top:9960;width:1541;height:2" coordorigin="3014,9960" coordsize="1541,0" path="m3014,9960l4555,9960e" filled="f" stroked="t" strokeweight=".48pt" strokecolor="#282828">
                <v:path arrowok="t"/>
              </v:shape>
            </v:group>
            <v:group style="position:absolute;left:4498;top:9955;width:3715;height:2" coordorigin="4498,9955" coordsize="3715,2">
              <v:shape style="position:absolute;left:4498;top:9955;width:3715;height:2" coordorigin="4498,9955" coordsize="3715,0" path="m4498,9955l8213,9955e" filled="f" stroked="t" strokeweight=".96pt" strokecolor="#606060">
                <v:path arrowok="t"/>
              </v:shape>
            </v:group>
            <v:group style="position:absolute;left:7843;top:9974;width:442;height:2" coordorigin="7843,9974" coordsize="442,2">
              <v:shape style="position:absolute;left:7843;top:9974;width:442;height:2" coordorigin="7843,9974" coordsize="442,0" path="m7843,9974l8285,9974e" filled="f" stroked="t" strokeweight=".96pt" strokecolor="#979797">
                <v:path arrowok="t"/>
              </v:shape>
            </v:group>
            <v:group style="position:absolute;left:8285;top:9974;width:1421;height:2" coordorigin="8285,9974" coordsize="1421,2">
              <v:shape style="position:absolute;left:8285;top:9974;width:1421;height:2" coordorigin="8285,9974" coordsize="1421,0" path="m8285,9974l9706,9974e" filled="f" stroked="t" strokeweight=".48pt" strokecolor="#000000">
                <v:path arrowok="t"/>
              </v:shape>
            </v:group>
            <v:group style="position:absolute;left:9677;top:9950;width:1046;height:2" coordorigin="9677,9950" coordsize="1046,2">
              <v:shape style="position:absolute;left:9677;top:9950;width:1046;height:2" coordorigin="9677,9950" coordsize="1046,0" path="m9677,9950l10723,9950e" filled="f" stroked="t" strokeweight=".48pt" strokecolor="#2F2F2F">
                <v:path arrowok="t"/>
              </v:shape>
            </v:group>
            <v:group style="position:absolute;left:10666;top:9948;width:950;height:2" coordorigin="10666,9948" coordsize="950,2">
              <v:shape style="position:absolute;left:10666;top:9948;width:950;height:2" coordorigin="10666,9948" coordsize="950,0" path="m10666,9948l11616,9948e" filled="f" stroked="t" strokeweight=".48pt" strokecolor="#5B5B5B">
                <v:path arrowok="t"/>
              </v:shape>
            </v:group>
            <v:group style="position:absolute;left:11582;top:9720;width:2;height:259" coordorigin="11582,9720" coordsize="2,259">
              <v:shape style="position:absolute;left:11582;top:9720;width:2;height:259" coordorigin="11582,9720" coordsize="0,259" path="m11582,9979l11582,9720e" filled="f" stroked="t" strokeweight=".48pt" strokecolor="#7C7C7C">
                <v:path arrowok="t"/>
              </v:shape>
            </v:group>
            <v:group style="position:absolute;left:2354;top:9941;width:2;height:518" coordorigin="2354,9941" coordsize="2,518">
              <v:shape style="position:absolute;left:2354;top:9941;width:2;height:518" coordorigin="2354,9941" coordsize="0,518" path="m2354,10459l2354,9941e" filled="f" stroked="t" strokeweight=".96pt" strokecolor="#232323">
                <v:path arrowok="t"/>
              </v:shape>
            </v:group>
            <v:group style="position:absolute;left:11582;top:9970;width:2;height:206" coordorigin="11582,9970" coordsize="2,206">
              <v:shape style="position:absolute;left:11582;top:9970;width:2;height:206" coordorigin="11582,9970" coordsize="0,206" path="m11582,10176l11582,9970e" filled="f" stroked="t" strokeweight=".48pt" strokecolor="#000000">
                <v:path arrowok="t"/>
              </v:shape>
            </v:group>
            <v:group style="position:absolute;left:298;top:10440;width:1416;height:2" coordorigin="298,10440" coordsize="1416,2">
              <v:shape style="position:absolute;left:298;top:10440;width:1416;height:2" coordorigin="298,10440" coordsize="1416,0" path="m298,10440l1714,10440e" filled="f" stroked="t" strokeweight=".48pt" strokecolor="#343434">
                <v:path arrowok="t"/>
              </v:shape>
            </v:group>
            <v:group style="position:absolute;left:1685;top:10426;width:643;height:2" coordorigin="1685,10426" coordsize="643,2">
              <v:shape style="position:absolute;left:1685;top:10426;width:643;height:2" coordorigin="1685,10426" coordsize="643,0" path="m1685,10426l2328,10426e" filled="f" stroked="t" strokeweight=".48pt" strokecolor="#CFCFCF">
                <v:path arrowok="t"/>
              </v:shape>
            </v:group>
            <v:group style="position:absolute;left:2290;top:10440;width:3451;height:2" coordorigin="2290,10440" coordsize="3451,2">
              <v:shape style="position:absolute;left:2290;top:10440;width:3451;height:2" coordorigin="2290,10440" coordsize="3451,0" path="m2290,10440l5741,10440e" filled="f" stroked="t" strokeweight=".48pt" strokecolor="#2B2B2B">
                <v:path arrowok="t"/>
              </v:shape>
            </v:group>
            <v:group style="position:absolute;left:5683;top:10435;width:3451;height:2" coordorigin="5683,10435" coordsize="3451,2">
              <v:shape style="position:absolute;left:5683;top:10435;width:3451;height:2" coordorigin="5683,10435" coordsize="3451,0" path="m5683,10435l9134,10435e" filled="f" stroked="t" strokeweight=".96pt" strokecolor="#606060">
                <v:path arrowok="t"/>
              </v:shape>
            </v:group>
            <v:group style="position:absolute;left:9019;top:10428;width:686;height:2" coordorigin="9019,10428" coordsize="686,2">
              <v:shape style="position:absolute;left:9019;top:10428;width:686;height:2" coordorigin="9019,10428" coordsize="686,0" path="m9019,10428l9706,10428e" filled="f" stroked="t" strokeweight=".48pt" strokecolor="#3B3B3B">
                <v:path arrowok="t"/>
              </v:shape>
            </v:group>
            <v:group style="position:absolute;left:9706;top:10428;width:1018;height:2" coordorigin="9706,10428" coordsize="1018,2">
              <v:shape style="position:absolute;left:9706;top:10428;width:1018;height:2" coordorigin="9706,10428" coordsize="1018,0" path="m9706,10428l10723,10428e" filled="f" stroked="t" strokeweight=".48pt" strokecolor="#545454">
                <v:path arrowok="t"/>
              </v:shape>
            </v:group>
            <v:group style="position:absolute;left:10598;top:10426;width:1013;height:2" coordorigin="10598,10426" coordsize="1013,2">
              <v:shape style="position:absolute;left:10598;top:10426;width:1013;height:2" coordorigin="10598,10426" coordsize="1013,0" path="m10598,10426l11611,10426e" filled="f" stroked="t" strokeweight=".96pt" strokecolor="#747474">
                <v:path arrowok="t"/>
              </v:shape>
            </v:group>
            <v:group style="position:absolute;left:11582;top:10176;width:2;height:523" coordorigin="11582,10176" coordsize="2,523">
              <v:shape style="position:absolute;left:11582;top:10176;width:2;height:523" coordorigin="11582,10176" coordsize="0,523" path="m11582,10699l11582,10176e" filled="f" stroked="t" strokeweight=".48pt" strokecolor="#707070">
                <v:path arrowok="t"/>
              </v:shape>
            </v:group>
            <v:group style="position:absolute;left:787;top:10663;width:3082;height:2" coordorigin="787,10663" coordsize="3082,2">
              <v:shape style="position:absolute;left:787;top:10663;width:3082;height:2" coordorigin="787,10663" coordsize="3082,0" path="m787,10663l3869,10663e" filled="f" stroked="t" strokeweight=".24pt" strokecolor="#444444">
                <v:path arrowok="t"/>
              </v:shape>
            </v:group>
            <v:group style="position:absolute;left:2354;top:10392;width:2;height:350" coordorigin="2354,10392" coordsize="2,350">
              <v:shape style="position:absolute;left:2354;top:10392;width:2;height:350" coordorigin="2354,10392" coordsize="0,350" path="m2354,10742l2354,10392e" filled="f" stroked="t" strokeweight=".96pt" strokecolor="#4F4F4F">
                <v:path arrowok="t"/>
              </v:shape>
            </v:group>
            <v:group style="position:absolute;left:3811;top:10663;width:1214;height:2" coordorigin="3811,10663" coordsize="1214,2">
              <v:shape style="position:absolute;left:3811;top:10663;width:1214;height:2" coordorigin="3811,10663" coordsize="1214,0" path="m3811,10663l5026,10663e" filled="f" stroked="t" strokeweight=".24pt" strokecolor="#575757">
                <v:path arrowok="t"/>
              </v:shape>
            </v:group>
            <v:group style="position:absolute;left:4968;top:10663;width:360;height:2" coordorigin="4968,10663" coordsize="360,2">
              <v:shape style="position:absolute;left:4968;top:10663;width:360;height:2" coordorigin="4968,10663" coordsize="360,0" path="m4968,10663l5328,10663e" filled="f" stroked="t" strokeweight=".24pt" strokecolor="#7C7C7C">
                <v:path arrowok="t"/>
              </v:shape>
            </v:group>
            <v:group style="position:absolute;left:5270;top:10663;width:792;height:2" coordorigin="5270,10663" coordsize="792,2">
              <v:shape style="position:absolute;left:5270;top:10663;width:792;height:2" coordorigin="5270,10663" coordsize="792,0" path="m5270,10663l6062,10663e" filled="f" stroked="t" strokeweight=".24pt" strokecolor="#909090">
                <v:path arrowok="t"/>
              </v:shape>
            </v:group>
            <v:group style="position:absolute;left:7416;top:10694;width:178;height:2" coordorigin="7416,10694" coordsize="178,2">
              <v:shape style="position:absolute;left:7416;top:10694;width:178;height:2" coordorigin="7416,10694" coordsize="178,0" path="m7416,10694l7594,10694e" filled="f" stroked="t" strokeweight=".48pt" strokecolor="#343434">
                <v:path arrowok="t"/>
              </v:shape>
            </v:group>
            <v:group style="position:absolute;left:7594;top:10694;width:1046;height:2" coordorigin="7594,10694" coordsize="1046,2">
              <v:shape style="position:absolute;left:7594;top:10694;width:1046;height:2" coordorigin="7594,10694" coordsize="1046,0" path="m7594,10694l8640,10694e" filled="f" stroked="t" strokeweight=".48pt" strokecolor="#000000">
                <v:path arrowok="t"/>
              </v:shape>
            </v:group>
            <v:group style="position:absolute;left:8640;top:10694;width:408;height:2" coordorigin="8640,10694" coordsize="408,2">
              <v:shape style="position:absolute;left:8640;top:10694;width:408;height:2" coordorigin="8640,10694" coordsize="408,0" path="m8640,10694l9048,10694e" filled="f" stroked="t" strokeweight=".48pt" strokecolor="#2F2F2F">
                <v:path arrowok="t"/>
              </v:shape>
            </v:group>
            <v:group style="position:absolute;left:9000;top:10714;width:312;height:2" coordorigin="9000,10714" coordsize="312,2">
              <v:shape style="position:absolute;left:9000;top:10714;width:312;height:2" coordorigin="9000,10714" coordsize="312,0" path="m9000,10714l9312,10714e" filled="f" stroked="t" strokeweight=".48pt" strokecolor="#2F2F2F">
                <v:path arrowok="t"/>
              </v:shape>
            </v:group>
            <v:group style="position:absolute;left:9283;top:10694;width:1411;height:2" coordorigin="9283,10694" coordsize="1411,2">
              <v:shape style="position:absolute;left:9283;top:10694;width:1411;height:2" coordorigin="9283,10694" coordsize="1411,0" path="m9283,10694l10694,10694e" filled="f" stroked="t" strokeweight=".48pt" strokecolor="#2F2F2F">
                <v:path arrowok="t"/>
              </v:shape>
            </v:group>
            <v:group style="position:absolute;left:10694;top:10694;width:893;height:2" coordorigin="10694,10694" coordsize="893,2">
              <v:shape style="position:absolute;left:10694;top:10694;width:893;height:2" coordorigin="10694,10694" coordsize="893,0" path="m10694,10694l11587,10694e" filled="f" stroked="t" strokeweight=".48pt" strokecolor="#000000">
                <v:path arrowok="t"/>
              </v:shape>
            </v:group>
            <v:group style="position:absolute;left:288;top:10853;width:2040;height:2" coordorigin="288,10853" coordsize="2040,2">
              <v:shape style="position:absolute;left:288;top:10853;width:2040;height:2" coordorigin="288,10853" coordsize="2040,0" path="m288,10853l2328,10853e" filled="f" stroked="t" strokeweight=".48pt" strokecolor="#545454">
                <v:path arrowok="t"/>
              </v:shape>
            </v:group>
            <v:group style="position:absolute;left:1690;top:10661;width:2;height:475" coordorigin="1690,10661" coordsize="2,475">
              <v:shape style="position:absolute;left:1690;top:10661;width:2;height:475" coordorigin="1690,10661" coordsize="0,475" path="m1690,11136l1690,10661e" filled="f" stroked="t" strokeweight=".96pt" strokecolor="#545454">
                <v:path arrowok="t"/>
              </v:shape>
            </v:group>
            <v:group style="position:absolute;left:2354;top:10661;width:2;height:398" coordorigin="2354,10661" coordsize="2,398">
              <v:shape style="position:absolute;left:2354;top:10661;width:2;height:398" coordorigin="2354,10661" coordsize="0,398" path="m2354,11059l2354,10661e" filled="f" stroked="t" strokeweight=".96pt" strokecolor="#707070">
                <v:path arrowok="t"/>
              </v:shape>
            </v:group>
            <v:group style="position:absolute;left:6379;top:10882;width:2290;height:2" coordorigin="6379,10882" coordsize="2290,2">
              <v:shape style="position:absolute;left:6379;top:10882;width:2290;height:2" coordorigin="6379,10882" coordsize="2290,0" path="m6379,10882l8669,10882e" filled="f" stroked="t" strokeweight=".48pt" strokecolor="#707070">
                <v:path arrowok="t"/>
              </v:shape>
            </v:group>
            <v:group style="position:absolute;left:7416;top:10661;width:2;height:226" coordorigin="7416,10661" coordsize="2,226">
              <v:shape style="position:absolute;left:7416;top:10661;width:2;height:226" coordorigin="7416,10661" coordsize="0,226" path="m7416,10886l7416,10661e" filled="f" stroked="t" strokeweight=".48pt" strokecolor="#343434">
                <v:path arrowok="t"/>
              </v:shape>
            </v:group>
            <v:group style="position:absolute;left:8611;top:10882;width:3005;height:2" coordorigin="8611,10882" coordsize="3005,2">
              <v:shape style="position:absolute;left:8611;top:10882;width:3005;height:2" coordorigin="8611,10882" coordsize="3005,0" path="m8611,10882l11616,10882e" filled="f" stroked="t" strokeweight=".48pt" strokecolor="#545454">
                <v:path arrowok="t"/>
              </v:shape>
            </v:group>
            <v:group style="position:absolute;left:11582;top:10690;width:2;height:168" coordorigin="11582,10690" coordsize="2,168">
              <v:shape style="position:absolute;left:11582;top:10690;width:2;height:168" coordorigin="11582,10690" coordsize="0,168" path="m11582,10858l11582,10690e" filled="f" stroked="t" strokeweight=".48pt" strokecolor="#000000">
                <v:path arrowok="t"/>
              </v:shape>
            </v:group>
            <v:group style="position:absolute;left:307;top:10819;width:2;height:4570" coordorigin="307,10819" coordsize="2,4570">
              <v:shape style="position:absolute;left:307;top:10819;width:2;height:4570" coordorigin="307,10819" coordsize="0,4570" path="m307,15389l307,10819e" filled="f" stroked="t" strokeweight=".72pt" strokecolor="#4B4B4B">
                <v:path arrowok="t"/>
              </v:shape>
            </v:group>
            <v:group style="position:absolute;left:1109;top:10819;width:2;height:240" coordorigin="1109,10819" coordsize="2,240">
              <v:shape style="position:absolute;left:1109;top:10819;width:2;height:240" coordorigin="1109,10819" coordsize="0,240" path="m1109,11059l1109,10819e" filled="f" stroked="t" strokeweight=".48pt" strokecolor="#232323">
                <v:path arrowok="t"/>
              </v:shape>
            </v:group>
            <v:group style="position:absolute;left:7421;top:10819;width:2;height:240" coordorigin="7421,10819" coordsize="2,240">
              <v:shape style="position:absolute;left:7421;top:10819;width:2;height:240" coordorigin="7421,10819" coordsize="0,240" path="m7421,11059l7421,10819e" filled="f" stroked="t" strokeweight=".72pt" strokecolor="#484848">
                <v:path arrowok="t"/>
              </v:shape>
            </v:group>
            <v:group style="position:absolute;left:11582;top:10848;width:2;height:182" coordorigin="11582,10848" coordsize="2,182">
              <v:shape style="position:absolute;left:11582;top:10848;width:2;height:182" coordorigin="11582,10848" coordsize="0,182" path="m11582,11030l11582,10848e" filled="f" stroked="t" strokeweight=".48pt" strokecolor="#8C8C8C">
                <v:path arrowok="t"/>
              </v:shape>
            </v:group>
            <v:group style="position:absolute;left:1114;top:11002;width:2;height:2074" coordorigin="1114,11002" coordsize="2,2074">
              <v:shape style="position:absolute;left:1114;top:11002;width:2;height:2074" coordorigin="1114,11002" coordsize="0,2074" path="m1114,13075l1114,11002e" filled="f" stroked="t" strokeweight=".96pt" strokecolor="#575757">
                <v:path arrowok="t"/>
              </v:shape>
            </v:group>
            <v:group style="position:absolute;left:1690;top:11002;width:2;height:346" coordorigin="1690,11002" coordsize="2,346">
              <v:shape style="position:absolute;left:1690;top:11002;width:2;height:346" coordorigin="1690,11002" coordsize="0,346" path="m1690,11347l1690,11002e" filled="f" stroked="t" strokeweight=".72pt" strokecolor="#3B3B3B">
                <v:path arrowok="t"/>
              </v:shape>
            </v:group>
            <v:group style="position:absolute;left:2323;top:11030;width:2;height:1742" coordorigin="2323,11030" coordsize="2,1742">
              <v:shape style="position:absolute;left:2323;top:11030;width:2;height:1742" coordorigin="2323,11030" coordsize="0,1742" path="m2323,12773l2323,11030e" filled="f" stroked="t" strokeweight=".48pt" strokecolor="#000000">
                <v:path arrowok="t"/>
              </v:shape>
            </v:group>
            <v:group style="position:absolute;left:7421;top:10978;width:2;height:1080" coordorigin="7421,10978" coordsize="2,1080">
              <v:shape style="position:absolute;left:7421;top:10978;width:2;height:1080" coordorigin="7421,10978" coordsize="0,1080" path="m7421,12058l7421,10978e" filled="f" stroked="t" strokeweight=".96pt" strokecolor="#606060">
                <v:path arrowok="t"/>
              </v:shape>
            </v:group>
            <v:group style="position:absolute;left:11582;top:11030;width:2;height:3523" coordorigin="11582,11030" coordsize="2,3523">
              <v:shape style="position:absolute;left:11582;top:11030;width:2;height:3523" coordorigin="11582,11030" coordsize="0,3523" path="m11582,14554l11582,11030e" filled="f" stroked="t" strokeweight=".48pt" strokecolor="#000000">
                <v:path arrowok="t"/>
              </v:shape>
            </v:group>
            <v:group style="position:absolute;left:1694;top:11290;width:2;height:2016" coordorigin="1694,11290" coordsize="2,2016">
              <v:shape style="position:absolute;left:1694;top:11290;width:2;height:2016" coordorigin="1694,11290" coordsize="0,2016" path="m1694,13306l1694,11290e" filled="f" stroked="t" strokeweight=".48pt" strokecolor="#282828">
                <v:path arrowok="t"/>
              </v:shape>
            </v:group>
            <v:group style="position:absolute;left:7421;top:11952;width:2;height:278" coordorigin="7421,11952" coordsize="2,278">
              <v:shape style="position:absolute;left:7421;top:11952;width:2;height:278" coordorigin="7421,11952" coordsize="0,278" path="m7421,12230l7421,11952e" filled="f" stroked="t" strokeweight=".72pt" strokecolor="#3F3F3F">
                <v:path arrowok="t"/>
              </v:shape>
            </v:group>
            <v:group style="position:absolute;left:7426;top:12173;width:2;height:826" coordorigin="7426,12173" coordsize="2,826">
              <v:shape style="position:absolute;left:7426;top:12173;width:2;height:826" coordorigin="7426,12173" coordsize="0,826" path="m7426,12998l7426,12173e" filled="f" stroked="t" strokeweight=".48pt" strokecolor="#282828">
                <v:path arrowok="t"/>
              </v:shape>
            </v:group>
            <v:group style="position:absolute;left:298;top:12989;width:2059;height:2" coordorigin="298,12989" coordsize="2059,2">
              <v:shape style="position:absolute;left:298;top:12989;width:2059;height:2" coordorigin="298,12989" coordsize="2059,0" path="m298,12989l2357,12989e" filled="f" stroked="t" strokeweight=".96pt" strokecolor="#646464">
                <v:path arrowok="t"/>
              </v:shape>
            </v:group>
            <v:group style="position:absolute;left:2323;top:12773;width:2;height:206" coordorigin="2323,12773" coordsize="2,206">
              <v:shape style="position:absolute;left:2323;top:12773;width:2;height:206" coordorigin="2323,12773" coordsize="0,206" path="m2323,12979l2323,12773e" filled="f" stroked="t" strokeweight=".48pt" strokecolor="#3F3F3F">
                <v:path arrowok="t"/>
              </v:shape>
            </v:group>
            <v:group style="position:absolute;left:312;top:12931;width:2;height:1651" coordorigin="312,12931" coordsize="2,1651">
              <v:shape style="position:absolute;left:312;top:12931;width:2;height:1651" coordorigin="312,12931" coordsize="0,1651" path="m312,14582l312,12931e" filled="f" stroked="t" strokeweight=".48pt" strokecolor="#2B2B2B">
                <v:path arrowok="t"/>
              </v:shape>
            </v:group>
            <v:group style="position:absolute;left:1114;top:12931;width:2;height:374" coordorigin="1114,12931" coordsize="2,374">
              <v:shape style="position:absolute;left:1114;top:12931;width:2;height:374" coordorigin="1114,12931" coordsize="0,374" path="m1114,13306l1114,12931e" filled="f" stroked="t" strokeweight=".72pt" strokecolor="#3F3F3F">
                <v:path arrowok="t"/>
              </v:shape>
            </v:group>
            <v:group style="position:absolute;left:2323;top:12960;width:2;height:317" coordorigin="2323,12960" coordsize="2,317">
              <v:shape style="position:absolute;left:2323;top:12960;width:2;height:317" coordorigin="2323,12960" coordsize="0,317" path="m2323,13277l2323,12960e" filled="f" stroked="t" strokeweight=".48pt" strokecolor="#606060">
                <v:path arrowok="t"/>
              </v:shape>
            </v:group>
            <v:group style="position:absolute;left:7430;top:12941;width:2;height:1555" coordorigin="7430,12941" coordsize="2,1555">
              <v:shape style="position:absolute;left:7430;top:12941;width:2;height:1555" coordorigin="7430,12941" coordsize="0,1555" path="m7430,14496l7430,12941e" filled="f" stroked="t" strokeweight=".72pt" strokecolor="#5B5B5B">
                <v:path arrowok="t"/>
              </v:shape>
            </v:group>
            <v:group style="position:absolute;left:1118;top:13248;width:2;height:1334" coordorigin="1118,13248" coordsize="2,1334">
              <v:shape style="position:absolute;left:1118;top:13248;width:2;height:1334" coordorigin="1118,13248" coordsize="0,1334" path="m1118,14582l1118,13248e" filled="f" stroked="t" strokeweight=".48pt" strokecolor="#232323">
                <v:path arrowok="t"/>
              </v:shape>
            </v:group>
            <v:group style="position:absolute;left:1699;top:13248;width:2;height:2141" coordorigin="1699,13248" coordsize="2,2141">
              <v:shape style="position:absolute;left:1699;top:13248;width:2;height:2141" coordorigin="1699,13248" coordsize="0,2141" path="m1699,15389l1699,13248e" filled="f" stroked="t" strokeweight=".96pt" strokecolor="#575757">
                <v:path arrowok="t"/>
              </v:shape>
            </v:group>
            <v:group style="position:absolute;left:2323;top:13277;width:2;height:1277" coordorigin="2323,13277" coordsize="2,1277">
              <v:shape style="position:absolute;left:2323;top:13277;width:2;height:1277" coordorigin="2323,13277" coordsize="0,1277" path="m2323,14554l2323,13277e" filled="f" stroked="t" strokeweight=".48pt" strokecolor="#000000">
                <v:path arrowok="t"/>
              </v:shape>
            </v:group>
            <v:group style="position:absolute;left:7435;top:14438;width:2;height:144" coordorigin="7435,14438" coordsize="2,144">
              <v:shape style="position:absolute;left:7435;top:14438;width:2;height:144" coordorigin="7435,14438" coordsize="0,144" path="m7435,14582l7435,14438e" filled="f" stroked="t" strokeweight=".48pt" strokecolor="#2F2F2F">
                <v:path arrowok="t"/>
              </v:shape>
            </v:group>
            <v:group style="position:absolute;left:307;top:15379;width:830;height:2" coordorigin="307,15379" coordsize="830,2">
              <v:shape style="position:absolute;left:307;top:15379;width:830;height:2" coordorigin="307,15379" coordsize="830,0" path="m307,15379l1138,15379e" filled="f" stroked="t" strokeweight=".72pt" strokecolor="#6B6B6B">
                <v:path arrowok="t"/>
              </v:shape>
            </v:group>
            <v:group style="position:absolute;left:317;top:14525;width:2;height:864" coordorigin="317,14525" coordsize="2,864">
              <v:shape style="position:absolute;left:317;top:14525;width:2;height:864" coordorigin="317,14525" coordsize="0,864" path="m317,15389l317,14525e" filled="f" stroked="t" strokeweight=".72pt" strokecolor="#484848">
                <v:path arrowok="t"/>
              </v:shape>
            </v:group>
            <v:group style="position:absolute;left:1118;top:14525;width:2;height:864" coordorigin="1118,14525" coordsize="2,864">
              <v:shape style="position:absolute;left:1118;top:14525;width:2;height:864" coordorigin="1118,14525" coordsize="0,864" path="m1118,15389l1118,14525e" filled="f" stroked="t" strokeweight=".48pt" strokecolor="#383838">
                <v:path arrowok="t"/>
              </v:shape>
            </v:group>
            <v:group style="position:absolute;left:1070;top:15384;width:653;height:2" coordorigin="1070,15384" coordsize="653,2">
              <v:shape style="position:absolute;left:1070;top:15384;width:653;height:2" coordorigin="1070,15384" coordsize="653,0" path="m1070,15384l1723,15384e" filled="f" stroked="t" strokeweight=".48pt" strokecolor="#545454">
                <v:path arrowok="t"/>
              </v:shape>
            </v:group>
            <v:group style="position:absolute;left:4997;top:15365;width:1411;height:2" coordorigin="4997,15365" coordsize="1411,2">
              <v:shape style="position:absolute;left:4997;top:15365;width:1411;height:2" coordorigin="4997,15365" coordsize="1411,0" path="m4997,15365l6408,15365e" filled="f" stroked="t" strokeweight=".96pt" strokecolor="#5B5B5B">
                <v:path arrowok="t"/>
              </v:shape>
            </v:group>
            <v:group style="position:absolute;left:1646;top:15379;width:3653;height:2" coordorigin="1646,15379" coordsize="3653,2">
              <v:shape style="position:absolute;left:1646;top:15379;width:3653;height:2" coordorigin="1646,15379" coordsize="3653,0" path="m1646,15379l5299,15379e" filled="f" stroked="t" strokeweight=".96pt" strokecolor="#777777">
                <v:path arrowok="t"/>
              </v:shape>
            </v:group>
            <v:group style="position:absolute;left:2323;top:14554;width:2;height:821" coordorigin="2323,14554" coordsize="2,821">
              <v:shape style="position:absolute;left:2323;top:14554;width:2;height:821" coordorigin="2323,14554" coordsize="0,821" path="m2323,15374l2323,14554e" filled="f" stroked="t" strokeweight=".48pt" strokecolor="#939393">
                <v:path arrowok="t"/>
              </v:shape>
            </v:group>
            <v:group style="position:absolute;left:6379;top:15374;width:466;height:2" coordorigin="6379,15374" coordsize="466,2">
              <v:shape style="position:absolute;left:6379;top:15374;width:466;height:2" coordorigin="6379,15374" coordsize="466,0" path="m6379,15374l6845,15374e" filled="f" stroked="t" strokeweight=".48pt" strokecolor="#5B5B5B">
                <v:path arrowok="t"/>
              </v:shape>
            </v:group>
            <v:group style="position:absolute;left:6816;top:15365;width:158;height:2" coordorigin="6816,15365" coordsize="158,2">
              <v:shape style="position:absolute;left:6816;top:15365;width:158;height:2" coordorigin="6816,15365" coordsize="158,0" path="m6816,15365l6974,15365e" filled="f" stroked="t" strokeweight=".48pt" strokecolor="#575757">
                <v:path arrowok="t"/>
              </v:shape>
            </v:group>
            <v:group style="position:absolute;left:6946;top:15374;width:504;height:2" coordorigin="6946,15374" coordsize="504,2">
              <v:shape style="position:absolute;left:6946;top:15374;width:504;height:2" coordorigin="6946,15374" coordsize="504,0" path="m6946,15374l7450,15374e" filled="f" stroked="t" strokeweight=".48pt" strokecolor="#606060">
                <v:path arrowok="t"/>
              </v:shape>
            </v:group>
            <v:group style="position:absolute;left:7438;top:10978;width:2;height:4402" coordorigin="7438,10978" coordsize="2,4402">
              <v:shape style="position:absolute;left:7438;top:10978;width:2;height:4402" coordorigin="7438,10978" coordsize="0,4402" path="m7438,15379l7438,10978e" filled="f" stroked="t" strokeweight=".72pt" strokecolor="#484848">
                <v:path arrowok="t"/>
              </v:shape>
            </v:group>
            <v:group style="position:absolute;left:7382;top:15367;width:4277;height:2" coordorigin="7382,15367" coordsize="4277,2">
              <v:shape style="position:absolute;left:7382;top:15367;width:4277;height:2" coordorigin="7382,15367" coordsize="4277,0" path="m7382,15367l11659,15367e" filled="f" stroked="t" strokeweight=".72pt" strokecolor="#777777">
                <v:path arrowok="t"/>
              </v:shape>
            </v:group>
            <v:group style="position:absolute;left:9936;top:15365;width:1680;height:2" coordorigin="9936,15365" coordsize="1680,2">
              <v:shape style="position:absolute;left:9936;top:15365;width:1680;height:2" coordorigin="9936,15365" coordsize="1680,0" path="m9936,15365l11616,15365e" filled="f" stroked="t" strokeweight=".48pt" strokecolor="#5B5B5B">
                <v:path arrowok="t"/>
              </v:shape>
            </v:group>
            <v:group style="position:absolute;left:11582;top:14554;width:2;height:816" coordorigin="11582,14554" coordsize="2,816">
              <v:shape style="position:absolute;left:11582;top:14554;width:2;height:816" coordorigin="11582,14554" coordsize="0,816" path="m11582,15370l11582,14554e" filled="f" stroked="t" strokeweight=".48pt" strokecolor="#6B6B6B">
                <v:path arrowok="t"/>
              </v:shape>
            </v:group>
            <v:group style="position:absolute;left:10571;top:0;width:2;height:1514" coordorigin="10571,0" coordsize="2,1514">
              <v:shape style="position:absolute;left:10571;top:0;width:2;height:1514" coordorigin="10571,0" coordsize="0,1514" path="m10571,1514l10571,0e" filled="f" stroked="t" strokeweight="1.97806pt" strokecolor="#C3C6C8">
                <v:path arrowok="t"/>
              </v:shape>
            </v:group>
            <v:group style="position:absolute;left:5794;top:3342;width:2;height:559" coordorigin="5794,3342" coordsize="2,559">
              <v:shape style="position:absolute;left:5794;top:3342;width:2;height:559" coordorigin="5794,3342" coordsize="0,559" path="m5794,3901l5794,3342e" filled="f" stroked="t" strokeweight="3.109605pt" strokecolor="#EDEDED">
                <v:path arrowok="t"/>
              </v:shape>
            </v:group>
            <v:group style="position:absolute;left:6657;top:3248;width:2;height:518" coordorigin="6657,3248" coordsize="2,518">
              <v:shape style="position:absolute;left:6657;top:3248;width:2;height:518" coordorigin="6657,3248" coordsize="0,518" path="m6657,3767l6657,3248e" filled="f" stroked="t" strokeweight="2.09994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30.080002pt;margin-top:13.743094pt;width:48.840001pt;height:2.64pt;mso-position-horizontal-relative:page;mso-position-vertical-relative:paragraph;z-index:-16980" coordorigin="2602,275" coordsize="977,53">
            <v:group style="position:absolute;left:2611;top:284;width:653;height:2" coordorigin="2611,284" coordsize="653,2">
              <v:shape style="position:absolute;left:2611;top:284;width:653;height:2" coordorigin="2611,284" coordsize="653,0" path="m2611,284l3264,284e" filled="f" stroked="t" strokeweight=".96pt" strokecolor="#3B48A8">
                <v:path arrowok="t"/>
              </v:shape>
            </v:group>
            <v:group style="position:absolute;left:3005;top:320;width:566;height:2" coordorigin="3005,320" coordsize="566,2">
              <v:shape style="position:absolute;left:3005;top:320;width:566;height:2" coordorigin="3005,320" coordsize="566,0" path="m3005,320l3571,320e" filled="f" stroked="t" strokeweight=".72pt" strokecolor="#4448A8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7"/>
          <w:szCs w:val="27"/>
          <w:color w:val="3F3F3F"/>
          <w:spacing w:val="0"/>
          <w:w w:val="77"/>
        </w:rPr>
        <w:t>lt</w:t>
      </w:r>
      <w:r>
        <w:rPr>
          <w:rFonts w:ascii="Times New Roman" w:hAnsi="Times New Roman" w:cs="Times New Roman" w:eastAsia="Times New Roman"/>
          <w:sz w:val="27"/>
          <w:szCs w:val="27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3F3F3F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77"/>
          <w:position w:val="3"/>
        </w:rPr>
        <w:t>e</w:t>
      </w:r>
      <w:r>
        <w:rPr>
          <w:rFonts w:ascii="Arial" w:hAnsi="Arial" w:cs="Arial" w:eastAsia="Arial"/>
          <w:sz w:val="22"/>
          <w:szCs w:val="22"/>
          <w:color w:val="3F3F3F"/>
          <w:spacing w:val="15"/>
          <w:w w:val="77"/>
          <w:position w:val="3"/>
        </w:rPr>
        <w:t> 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77"/>
          <w:position w:val="3"/>
        </w:rPr>
        <w:t>kez</w:t>
      </w:r>
      <w:r>
        <w:rPr>
          <w:rFonts w:ascii="Arial" w:hAnsi="Arial" w:cs="Arial" w:eastAsia="Arial"/>
          <w:sz w:val="22"/>
          <w:szCs w:val="22"/>
          <w:color w:val="2F2F2F"/>
          <w:spacing w:val="-27"/>
          <w:w w:val="77"/>
          <w:position w:val="3"/>
        </w:rPr>
        <w:t> 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100"/>
          <w:position w:val="3"/>
        </w:rPr>
        <w:t>lg</w:t>
      </w:r>
      <w:r>
        <w:rPr>
          <w:rFonts w:ascii="Arial" w:hAnsi="Arial" w:cs="Arial" w:eastAsia="Arial"/>
          <w:sz w:val="22"/>
          <w:szCs w:val="22"/>
          <w:color w:val="2F2F2F"/>
          <w:spacing w:val="0"/>
          <w:w w:val="100"/>
          <w:position w:val="3"/>
        </w:rPr>
        <w:t>t</w:t>
      </w:r>
      <w:r>
        <w:rPr>
          <w:rFonts w:ascii="Arial" w:hAnsi="Arial" w:cs="Arial" w:eastAsia="Arial"/>
          <w:sz w:val="22"/>
          <w:szCs w:val="22"/>
          <w:color w:val="2F2F2F"/>
          <w:spacing w:val="8"/>
          <w:w w:val="100"/>
          <w:position w:val="3"/>
        </w:rPr>
        <w:t> </w:t>
      </w:r>
      <w:r>
        <w:rPr>
          <w:rFonts w:ascii="Arial" w:hAnsi="Arial" w:cs="Arial" w:eastAsia="Arial"/>
          <w:sz w:val="22"/>
          <w:szCs w:val="22"/>
          <w:color w:val="3F3F3F"/>
          <w:spacing w:val="0"/>
          <w:w w:val="79"/>
          <w:position w:val="3"/>
        </w:rPr>
        <w:t>A</w:t>
      </w:r>
      <w:r>
        <w:rPr>
          <w:rFonts w:ascii="Arial" w:hAnsi="Arial" w:cs="Arial" w:eastAsia="Arial"/>
          <w:sz w:val="22"/>
          <w:szCs w:val="22"/>
          <w:color w:val="3F3F3F"/>
          <w:spacing w:val="-6"/>
          <w:w w:val="80"/>
          <w:position w:val="3"/>
        </w:rPr>
        <w:t>m</w:t>
      </w:r>
      <w:r>
        <w:rPr>
          <w:rFonts w:ascii="Arial" w:hAnsi="Arial" w:cs="Arial" w:eastAsia="Arial"/>
          <w:sz w:val="21"/>
          <w:szCs w:val="21"/>
          <w:color w:val="505050"/>
          <w:spacing w:val="0"/>
          <w:w w:val="103"/>
          <w:position w:val="3"/>
        </w:rPr>
        <w:t>ı</w:t>
      </w:r>
      <w:r>
        <w:rPr>
          <w:rFonts w:ascii="Arial" w:hAnsi="Arial" w:cs="Arial" w:eastAsia="Arial"/>
          <w:sz w:val="21"/>
          <w:szCs w:val="21"/>
          <w:color w:val="505050"/>
          <w:spacing w:val="-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-18"/>
          <w:w w:val="143"/>
          <w:position w:val="3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3"/>
          <w:w w:val="62"/>
          <w:position w:val="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54"/>
          <w:position w:val="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-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53"/>
          <w:position w:val="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0"/>
          <w:w w:val="153"/>
          <w:position w:val="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26264"/>
          <w:spacing w:val="-18"/>
          <w:w w:val="153"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3"/>
          <w:position w:val="3"/>
        </w:rPr>
        <w:t>BARAN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5007" w:right="570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77.600006pt;margin-top:6.125546pt;width:48.720001pt;height:.1pt;mso-position-horizontal-relative:page;mso-position-vertical-relative:paragraph;z-index:-16979" coordorigin="3552,123" coordsize="974,2">
            <v:shape style="position:absolute;left:3552;top:123;width:974;height:2" coordorigin="3552,123" coordsize="974,0" path="m3552,123l4526,123e" filled="f" stroked="t" strokeweight=".48pt" strokecolor="#484FA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2F2F2F"/>
          <w:w w:val="86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w w:val="85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0"/>
          <w:w w:val="100"/>
        </w:rPr>
        <w:t>faiye</w:t>
      </w:r>
      <w:r>
        <w:rPr>
          <w:rFonts w:ascii="Times New Roman" w:hAnsi="Times New Roman" w:cs="Times New Roman" w:eastAsia="Times New Roman"/>
          <w:sz w:val="17"/>
          <w:szCs w:val="17"/>
          <w:color w:val="505050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97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0" w:right="400"/>
        </w:sectPr>
      </w:pPr>
      <w:rPr/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540" w:bottom="280" w:left="740" w:right="4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0" w:lineRule="auto"/>
        <w:ind w:left="600" w:right="-33" w:firstLine="-3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F3F3F"/>
          <w:spacing w:val="4"/>
          <w:w w:val="118"/>
        </w:rPr>
        <w:t>I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18"/>
        </w:rPr>
        <w:t>ZMIR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18"/>
        </w:rPr>
        <w:t> </w:t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101"/>
        </w:rPr>
        <w:t>BÜYÜKŞEHIR</w:t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101"/>
        </w:rPr>
        <w:t> 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09"/>
        </w:rPr>
        <w:t>B</w:t>
      </w:r>
      <w:r>
        <w:rPr>
          <w:rFonts w:ascii="Arial" w:hAnsi="Arial" w:cs="Arial" w:eastAsia="Arial"/>
          <w:sz w:val="14"/>
          <w:szCs w:val="14"/>
          <w:color w:val="3F3F3F"/>
          <w:spacing w:val="-27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595959"/>
          <w:spacing w:val="0"/>
          <w:w w:val="86"/>
        </w:rPr>
        <w:t>E</w:t>
      </w:r>
      <w:r>
        <w:rPr>
          <w:rFonts w:ascii="Arial" w:hAnsi="Arial" w:cs="Arial" w:eastAsia="Arial"/>
          <w:sz w:val="14"/>
          <w:szCs w:val="14"/>
          <w:color w:val="595959"/>
          <w:spacing w:val="-16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00"/>
        </w:rPr>
        <w:t>l</w:t>
      </w:r>
      <w:r>
        <w:rPr>
          <w:rFonts w:ascii="Arial" w:hAnsi="Arial" w:cs="Arial" w:eastAsia="Arial"/>
          <w:sz w:val="14"/>
          <w:szCs w:val="14"/>
          <w:color w:val="3F3F3F"/>
          <w:spacing w:val="16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595959"/>
          <w:spacing w:val="0"/>
          <w:w w:val="86"/>
        </w:rPr>
        <w:t>E</w:t>
      </w:r>
      <w:r>
        <w:rPr>
          <w:rFonts w:ascii="Arial" w:hAnsi="Arial" w:cs="Arial" w:eastAsia="Arial"/>
          <w:sz w:val="14"/>
          <w:szCs w:val="14"/>
          <w:color w:val="595959"/>
          <w:spacing w:val="-22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12"/>
        </w:rPr>
        <w:t>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34" w:after="0" w:line="260" w:lineRule="auto"/>
        <w:ind w:left="460" w:right="408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5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4"/>
        </w:rPr>
        <w:t>BAŞKANLIÖI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-35" w:right="3544"/>
        <w:jc w:val="center"/>
        <w:tabs>
          <w:tab w:pos="2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84.265839pt;margin-top:-14.425797pt;width:34.970895pt;height:.1pt;mso-position-horizontal-relative:page;mso-position-vertical-relative:paragraph;z-index:-16963" coordorigin="9685,-289" coordsize="699,2">
            <v:shape style="position:absolute;left:9685;top:-289;width:699;height:2" coordorigin="9685,-289" coordsize="699,0" path="m9685,-289l10385,-289e" filled="f" stroked="t" strokeweight="4.400311pt" strokecolor="#80878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Müdahat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9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105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8" w:lineRule="exact"/>
        <w:ind w:left="1200" w:right="4889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F3F3F"/>
          <w:w w:val="78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0"/>
          <w:w w:val="92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740" w:right="440"/>
          <w:cols w:num="2" w:equalWidth="0">
            <w:col w:w="1607" w:space="1215"/>
            <w:col w:w="7918"/>
          </w:cols>
        </w:sectPr>
      </w:pPr>
      <w:rPr/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0.062256" w:type="dxa"/>
      </w:tblPr>
      <w:tblGrid/>
      <w:tr>
        <w:trPr>
          <w:trHeight w:val="236" w:hRule="exact"/>
        </w:trPr>
        <w:tc>
          <w:tcPr>
            <w:tcW w:w="1190" w:type="dxa"/>
            <w:tcBorders>
              <w:top w:val="single" w:sz="5.558288" w:space="0" w:color="707070"/>
              <w:bottom w:val="single" w:sz="5.558288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8"/>
                <w:w w:val="146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53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329" w:type="dxa"/>
            <w:tcBorders>
              <w:top w:val="single" w:sz="5.558288" w:space="0" w:color="707070"/>
              <w:bottom w:val="single" w:sz="5.558288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19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828385"/>
                <w:spacing w:val="0"/>
                <w:w w:val="117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828385"/>
                <w:spacing w:val="-8"/>
                <w:w w:val="11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17"/>
              </w:rPr>
              <w:t>19.05.2017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198" w:type="dxa"/>
            <w:tcBorders>
              <w:top w:val="single" w:sz="5.558288" w:space="0" w:color="707070"/>
              <w:bottom w:val="single" w:sz="5.558288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16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-22"/>
                <w:w w:val="11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89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0"/>
                <w:w w:val="53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99"/>
              </w:rPr>
              <w:t>Sı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-25"/>
                <w:w w:val="99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-22"/>
                <w:w w:val="118"/>
              </w:rPr>
              <w:t>·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17"/>
              </w:rPr>
              <w:t>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18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0"/>
                <w:w w:val="88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21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779" w:type="dxa"/>
            <w:tcBorders>
              <w:top w:val="single" w:sz="5.558288" w:space="0" w:color="707070"/>
              <w:bottom w:val="single" w:sz="5.558288" w:space="0" w:color="747474"/>
              <w:left w:val="nil" w:sz="6" w:space="0" w:color="auto"/>
              <w:right w:val="single" w:sz="5.558288" w:space="0" w:color="646464"/>
            </w:tcBorders>
          </w:tcPr>
          <w:p>
            <w:pPr>
              <w:spacing w:before="2" w:after="0" w:line="240" w:lineRule="auto"/>
              <w:ind w:left="20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94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18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6"/>
                <w:w w:val="100"/>
              </w:rPr>
              <w:t>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7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27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0"/>
                <w:w w:val="120"/>
              </w:rPr>
              <w:t>J[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7"/>
                <w:w w:val="119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53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6" w:hRule="exact"/>
        </w:trPr>
        <w:tc>
          <w:tcPr>
            <w:tcW w:w="1190" w:type="dxa"/>
            <w:tcBorders>
              <w:top w:val="single" w:sz="5.558288" w:space="0" w:color="747474"/>
              <w:bottom w:val="single" w:sz="5.558288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color w:val="3F3F3F"/>
                <w:spacing w:val="6"/>
                <w:w w:val="100"/>
              </w:rPr>
              <w:t>K</w:t>
            </w:r>
            <w:r>
              <w:rPr>
                <w:rFonts w:ascii="Arial" w:hAnsi="Arial" w:cs="Arial" w:eastAsia="Arial"/>
                <w:sz w:val="19"/>
                <w:szCs w:val="19"/>
                <w:color w:val="595959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color w:val="595959"/>
                <w:spacing w:val="-22"/>
                <w:w w:val="100"/>
              </w:rPr>
              <w:t>y</w:t>
            </w:r>
            <w:r>
              <w:rPr>
                <w:rFonts w:ascii="Arial" w:hAnsi="Arial" w:cs="Arial" w:eastAsia="Arial"/>
                <w:sz w:val="19"/>
                <w:szCs w:val="19"/>
                <w:color w:val="3F3F3F"/>
                <w:spacing w:val="0"/>
                <w:w w:val="100"/>
              </w:rPr>
              <w:t>ıt</w:t>
            </w:r>
            <w:r>
              <w:rPr>
                <w:rFonts w:ascii="Arial" w:hAnsi="Arial" w:cs="Arial" w:eastAsia="Arial"/>
                <w:sz w:val="19"/>
                <w:szCs w:val="19"/>
                <w:color w:val="3F3F3F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329" w:type="dxa"/>
            <w:tcBorders>
              <w:top w:val="single" w:sz="5.558288" w:space="0" w:color="747474"/>
              <w:bottom w:val="single" w:sz="5.558288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19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707070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07070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19.05.2017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198" w:type="dxa"/>
            <w:tcBorders>
              <w:top w:val="single" w:sz="5.558288" w:space="0" w:color="747474"/>
              <w:bottom w:val="single" w:sz="5.558288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161" w:right="-20"/>
              <w:jc w:val="left"/>
              <w:tabs>
                <w:tab w:pos="15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w w:val="91"/>
              </w:rPr>
              <w:t>!Kayı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0"/>
                <w:w w:val="8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21"/>
                <w:w w:val="8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-4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2"/>
              </w:rPr>
              <w:t>3265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779" w:type="dxa"/>
            <w:tcBorders>
              <w:top w:val="single" w:sz="5.558288" w:space="0" w:color="747474"/>
              <w:bottom w:val="single" w:sz="5.558288" w:space="0" w:color="707070"/>
              <w:left w:val="nil" w:sz="6" w:space="0" w:color="auto"/>
              <w:right w:val="single" w:sz="5.558288" w:space="0" w:color="646464"/>
            </w:tcBorders>
          </w:tcPr>
          <w:p>
            <w:pPr>
              <w:spacing w:before="2" w:after="0" w:line="240" w:lineRule="auto"/>
              <w:ind w:left="21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-10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07070"/>
                <w:spacing w:val="0"/>
                <w:w w:val="133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07070"/>
                <w:spacing w:val="-23"/>
                <w:w w:val="13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Mustafa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F3F3F"/>
                <w:spacing w:val="0"/>
                <w:w w:val="100"/>
              </w:rPr>
              <w:t>AYICI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28" w:after="0" w:line="185" w:lineRule="auto"/>
        <w:ind w:left="149" w:right="4458" w:firstLine="5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2"/>
        </w:rPr>
        <w:t>:C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</w:rPr>
        <w:t>ur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yet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9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hallesi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5114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6"/>
        </w:rPr>
        <w:t>lc;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7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k!1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3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MlR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-27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7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6"/>
        </w:rPr>
        <w:t>umhuri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1"/>
        </w:rPr>
        <w:t>5</w:t>
      </w:r>
      <w:r>
        <w:rPr>
          <w:rFonts w:ascii="Arial" w:hAnsi="Arial" w:cs="Arial" w:eastAsia="Arial"/>
          <w:sz w:val="26"/>
          <w:szCs w:val="26"/>
          <w:color w:val="3F3F3F"/>
          <w:spacing w:val="-5"/>
          <w:w w:val="181"/>
        </w:rPr>
        <w:t>ı</w:t>
      </w:r>
      <w:r>
        <w:rPr>
          <w:rFonts w:ascii="Arial" w:hAnsi="Arial" w:cs="Arial" w:eastAsia="Arial"/>
          <w:sz w:val="26"/>
          <w:szCs w:val="26"/>
          <w:color w:val="3F3F3F"/>
          <w:spacing w:val="-10"/>
          <w:w w:val="18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1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8"/>
        </w:rPr>
        <w:t>19/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9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3"/>
        </w:rPr>
        <w:t>çnk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49" w:right="-20"/>
        <w:jc w:val="left"/>
        <w:tabs>
          <w:tab w:pos="1480" w:val="left"/>
          <w:tab w:pos="450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8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7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Kasıt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09" w:lineRule="exact"/>
        <w:ind w:left="149" w:right="-20"/>
        <w:jc w:val="left"/>
        <w:tabs>
          <w:tab w:pos="3200" w:val="left"/>
          <w:tab w:pos="4460" w:val="left"/>
          <w:tab w:pos="5480" w:val="left"/>
          <w:tab w:pos="5820" w:val="left"/>
          <w:tab w:pos="6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53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7"/>
          <w:position w:val="-1"/>
        </w:rPr>
        <w:t>!Y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87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7"/>
          <w:position w:val="-1"/>
        </w:rPr>
        <w:t>pını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7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5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828385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28385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28385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28385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85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3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llanım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Konut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3234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85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</w:rPr>
        <w:t>tonarm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0"/>
          <w:w w:val="9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9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5"/>
        </w:rPr>
        <w:t>Q!ğ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5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595959"/>
          <w:spacing w:val="0"/>
          <w:w w:val="291"/>
        </w:rPr>
        <w:t>1--------------------ı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5" w:lineRule="exact"/>
        <w:ind w:left="3577" w:right="-20"/>
        <w:jc w:val="left"/>
        <w:tabs>
          <w:tab w:pos="4020" w:val="left"/>
          <w:tab w:pos="4600" w:val="left"/>
          <w:tab w:pos="5080" w:val="left"/>
          <w:tab w:pos="5540" w:val="left"/>
          <w:tab w:pos="6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1"/>
          <w:w w:val="5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595959"/>
          <w:spacing w:val="0"/>
          <w:w w:val="51"/>
        </w:rPr>
        <w:t>j</w:t>
      </w:r>
      <w:r>
        <w:rPr>
          <w:rFonts w:ascii="Arial" w:hAnsi="Arial" w:cs="Arial" w:eastAsia="Arial"/>
          <w:sz w:val="23"/>
          <w:szCs w:val="23"/>
          <w:color w:val="595959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BFBFBF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BFBFBF"/>
          <w:spacing w:val="-21"/>
          <w:w w:val="5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FBFB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BFBFBF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51"/>
        </w:rPr>
        <w:t>1</w:t>
      </w:r>
      <w:r>
        <w:rPr>
          <w:rFonts w:ascii="Arial" w:hAnsi="Arial" w:cs="Arial" w:eastAsia="Arial"/>
          <w:sz w:val="17"/>
          <w:szCs w:val="17"/>
          <w:color w:val="2F2F2F"/>
          <w:spacing w:val="-23"/>
          <w:w w:val="51"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Yangmı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Altı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23: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70" w:lineRule="atLeast"/>
        <w:ind w:left="1789" w:right="2978" w:firstLine="-1649"/>
        <w:jc w:val="left"/>
        <w:tabs>
          <w:tab w:pos="1800" w:val="left"/>
          <w:tab w:pos="5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Şeyin:</w:t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ALIN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1"/>
        </w:rPr>
        <w:t>jKi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8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06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23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Kendisi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6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6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740" w:right="440"/>
        </w:sectPr>
      </w:pPr>
      <w:rPr/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w w:val="9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left="14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kjbin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right="-20"/>
        <w:jc w:val="left"/>
        <w:tabs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71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"/>
          <w:w w:val="7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0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:23:28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w w:val="78"/>
        </w:rPr>
        <w:t>!A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9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4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084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left="24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8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6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14" w:lineRule="exact"/>
        <w:ind w:left="246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98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98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8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98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8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9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23:33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740" w:right="440"/>
          <w:cols w:num="3" w:equalWidth="0">
            <w:col w:w="645" w:space="1144"/>
            <w:col w:w="4552" w:space="636"/>
            <w:col w:w="3763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1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8"/>
          <w:w w:val="246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</w:rPr>
        <w:t>ardımcı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w w:val="56"/>
        </w:rPr>
        <w:t>-..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23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9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9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9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9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</w:rPr>
        <w:t>nel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1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2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6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11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5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w w:val="5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6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23:28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14" w:lineRule="exact"/>
        <w:ind w:left="19" w:right="-5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88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7"/>
          <w:position w:val="-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7"/>
          <w:position w:val="-1"/>
        </w:rPr>
        <w:t>Saati:Ol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4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12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-Jandarma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9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9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5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</w:rPr>
        <w:t>23:35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96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6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right="-20"/>
        <w:jc w:val="left"/>
        <w:tabs>
          <w:tab w:pos="2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7"/>
        </w:rPr>
        <w:t>Say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9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1"/>
          <w:w w:val="9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rsonel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740" w:right="440"/>
          <w:cols w:num="3" w:equalWidth="0">
            <w:col w:w="1283" w:space="506"/>
            <w:col w:w="1449" w:space="997"/>
            <w:col w:w="650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2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jolayı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Göıüldüğü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5"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Plak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765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2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5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6"/>
          <w:w w:val="13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0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oy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9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828385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828385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Cela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ddi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9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GCALI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vii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</w:rPr>
        <w:t>şekil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yanınakta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4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2.471283pt;margin-top:17.734686pt;width:8.7255pt;height:22.5pt;mso-position-horizontal-relative:page;mso-position-vertical-relative:paragraph;z-index:-16960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595959"/>
                      <w:spacing w:val="0"/>
                      <w:w w:val="139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00"/>
          <w:position w:val="-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ndürı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KullanıJa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740" w:right="440"/>
          <w:cols w:num="2" w:equalWidth="0">
            <w:col w:w="1525" w:space="282"/>
            <w:col w:w="8933"/>
          </w:cols>
        </w:sectPr>
      </w:pPr>
      <w:rPr/>
    </w:p>
    <w:p>
      <w:pPr>
        <w:spacing w:before="21" w:after="0" w:line="240" w:lineRule="auto"/>
        <w:ind w:left="122" w:right="-69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</w:rPr>
        <w:t>ISöndürme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left="18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EK-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3"/>
          <w:position w:val="-1"/>
        </w:rPr>
        <w:t>verilmiştir.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right="-69"/>
        <w:jc w:val="left"/>
        <w:tabs>
          <w:tab w:pos="1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4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85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"/>
          <w:w w:val="102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</w:rPr>
        <w:t>pil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9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0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5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1" w:after="0" w:line="240" w:lineRule="auto"/>
        <w:ind w:left="801" w:right="-20"/>
        <w:jc w:val="left"/>
        <w:rPr>
          <w:rFonts w:ascii="Courier New" w:hAnsi="Courier New" w:cs="Courier New" w:eastAsia="Courier New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8.360779pt;margin-top:-6.856885pt;width:3.61485pt;height:22.5pt;mso-position-horizontal-relative:page;mso-position-vertical-relative:paragraph;z-index:-16961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3F3F3F"/>
                      <w:spacing w:val="0"/>
                      <w:w w:val="57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Courier New" w:hAnsi="Courier New" w:cs="Courier New" w:eastAsia="Courier New"/>
          <w:sz w:val="20"/>
          <w:szCs w:val="20"/>
          <w:color w:val="3F3F3F"/>
          <w:spacing w:val="0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F3F3F"/>
          <w:w w:val="69"/>
        </w:rPr>
        <w:t>JK.I&lt;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-5"/>
          <w:w w:val="7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0"/>
          <w:w w:val="95"/>
        </w:rPr>
        <w:t>.T</w:t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0"/>
          <w:w w:val="96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70707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-38"/>
          <w:w w:val="83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65"/>
        </w:rPr>
        <w:t>_g.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740" w:right="440"/>
          <w:cols w:num="3" w:equalWidth="0">
            <w:col w:w="3515" w:space="775"/>
            <w:col w:w="2620" w:space="581"/>
            <w:col w:w="3249"/>
          </w:cols>
        </w:sectPr>
      </w:pPr>
      <w:rPr/>
    </w:p>
    <w:p>
      <w:pPr>
        <w:spacing w:before="21" w:after="0" w:line="248" w:lineRule="auto"/>
        <w:ind w:left="122" w:right="-53" w:firstLine="6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3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nun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aki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Ha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0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51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  <w:position w:val="-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1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daire.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100"/>
          <w:position w:val="-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9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nnıı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740" w:right="440"/>
          <w:cols w:num="2" w:equalWidth="0">
            <w:col w:w="1347" w:space="465"/>
            <w:col w:w="8928"/>
          </w:cols>
        </w:sectPr>
      </w:pPr>
      <w:rPr/>
    </w:p>
    <w:p>
      <w:pPr>
        <w:spacing w:before="11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girişine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tam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karşıda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sola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bölümünde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8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şonısturmada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od2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8" w:lineRule="auto"/>
        <w:ind w:left="1808" w:right="8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w w:val="5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"/>
          <w:w w:val="10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7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9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"/>
          <w:w w:val="12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</w:rPr>
        <w:t>in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sob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yanmadığı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pirizini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takılı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olmadıgı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gö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ldü.E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Öme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2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4"/>
        </w:rPr>
        <w:t>ın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0"/>
        </w:rPr>
        <w:t>tfa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personeli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Hakkı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ÇETİN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KORMA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Cela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ddi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BAGCALI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Tarı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DEMİRKAFA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</w:rPr>
        <w:t>birl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5"/>
          <w:w w:val="13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3" w:lineRule="auto"/>
        <w:ind w:left="1789" w:right="5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w w:val="9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lcl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9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9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uım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9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1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anda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sağlı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sorunları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oğl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Okta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ALIN'ı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kaste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yaktığı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beyanı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üzerine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4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71"/>
        </w:rPr>
        <w:t>l'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7"/>
          <w:w w:val="7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1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</w:rPr>
        <w:t>in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7"/>
        </w:rPr>
        <w:t>"a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1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8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çıkarabilece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unsur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rasianınadığında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sebebini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4"/>
        </w:rPr>
        <w:t>tar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9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ımı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72"/>
        </w:rPr>
        <w:t>ı&lt;Cl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8"/>
          <w:w w:val="7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0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</w:rPr>
        <w:t>ld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9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6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9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atine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6"/>
        </w:rPr>
        <w:t>rılmı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8" w:lineRule="auto"/>
        <w:ind w:left="145" w:right="3874" w:firstLine="-23"/>
        <w:jc w:val="left"/>
        <w:tabs>
          <w:tab w:pos="1780" w:val="left"/>
          <w:tab w:pos="6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w w:val="6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rtalı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11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ke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8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2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8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3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eç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8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3" w:lineRule="auto"/>
        <w:ind w:left="122" w:right="7863" w:firstLine="19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Kime</w:t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linı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</w:rPr>
        <w:t>dild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6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103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740" w:right="440"/>
        </w:sectPr>
      </w:pPr>
      <w:rPr/>
    </w:p>
    <w:p>
      <w:pPr>
        <w:spacing w:before="10" w:after="0" w:line="240" w:lineRule="auto"/>
        <w:ind w:left="149" w:right="-20"/>
        <w:jc w:val="left"/>
        <w:tabs>
          <w:tab w:pos="1760" w:val="left"/>
          <w:tab w:pos="2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"/>
          <w:w w:val="10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1"/>
          <w:w w:val="102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9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"/>
          <w:w w:val="9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8"/>
          <w:w w:val="6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7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-12"/>
          <w:w w:val="21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-9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18"/>
        </w:rPr>
        <w:t>20.05.2017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14" w:lineRule="exact"/>
        <w:ind w:left="765" w:right="-69"/>
        <w:jc w:val="left"/>
        <w:tabs>
          <w:tab w:pos="1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4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Selçu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1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9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2"/>
        </w:rPr>
        <w:t>59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w w:val="99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740" w:right="440"/>
          <w:cols w:num="3" w:equalWidth="0">
            <w:col w:w="4244" w:space="1260"/>
            <w:col w:w="1014" w:space="1459"/>
            <w:col w:w="2763"/>
          </w:cols>
        </w:sectPr>
      </w:pPr>
      <w:rPr/>
    </w:p>
    <w:p>
      <w:pPr>
        <w:spacing w:before="54" w:after="0" w:line="240" w:lineRule="auto"/>
        <w:ind w:left="14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2.266148pt;margin-top:30.755962pt;width:525.721411pt;height:770.502819pt;mso-position-horizontal-relative:page;mso-position-vertical-relative:page;z-index:-16964" coordorigin="845,615" coordsize="10514,15410">
            <v:group style="position:absolute;left:875;top:641;width:10463;height:2" coordorigin="875,641" coordsize="10463,2">
              <v:shape style="position:absolute;left:875;top:641;width:10463;height:2" coordorigin="875,641" coordsize="10463,0" path="m875,641l11339,641e" filled="f" stroked="t" strokeweight=".694786pt" strokecolor="#747474">
                <v:path arrowok="t"/>
              </v:shape>
            </v:group>
            <v:group style="position:absolute;left:871;top:627;width:2;height:5420" coordorigin="871,627" coordsize="2,5420">
              <v:shape style="position:absolute;left:871;top:627;width:2;height:5420" coordorigin="871,627" coordsize="0,5420" path="m871,6046l871,627e" filled="f" stroked="t" strokeweight=".694786pt" strokecolor="#5B5B5B">
                <v:path arrowok="t"/>
              </v:shape>
            </v:group>
            <v:group style="position:absolute;left:2538;top:622;width:2;height:1480" coordorigin="2538,622" coordsize="2,1480">
              <v:shape style="position:absolute;left:2538;top:622;width:2;height:1480" coordorigin="2538,622" coordsize="0,1480" path="m2538,2102l2538,622e" filled="f" stroked="t" strokeweight=".694786pt" strokecolor="#747474">
                <v:path arrowok="t"/>
              </v:shape>
            </v:group>
            <v:group style="position:absolute;left:8951;top:636;width:2;height:1480" coordorigin="8951,636" coordsize="2,1480">
              <v:shape style="position:absolute;left:8951;top:636;width:2;height:1480" coordorigin="8951,636" coordsize="0,1480" path="m8951,2116l8951,636e" filled="f" stroked="t" strokeweight=".694786pt" strokecolor="#606060">
                <v:path arrowok="t"/>
              </v:shape>
            </v:group>
            <v:group style="position:absolute;left:11337;top:641;width:2;height:15354" coordorigin="11337,641" coordsize="2,15354">
              <v:shape style="position:absolute;left:11337;top:641;width:2;height:15354" coordorigin="11337,641" coordsize="0,15354" path="m11337,15995l11337,641e" filled="f" stroked="t" strokeweight=".694786pt" strokecolor="#646464">
                <v:path arrowok="t"/>
              </v:shape>
            </v:group>
            <v:group style="position:absolute;left:866;top:2813;width:10477;height:2" coordorigin="866,2813" coordsize="10477,2">
              <v:shape style="position:absolute;left:866;top:2813;width:10477;height:2" coordorigin="866,2813" coordsize="10477,0" path="m866,2813l11344,2813e" filled="f" stroked="t" strokeweight=".694786pt" strokecolor="#6B6B6B">
                <v:path arrowok="t"/>
              </v:shape>
            </v:group>
            <v:group style="position:absolute;left:866;top:3049;width:10473;height:2" coordorigin="866,3049" coordsize="10473,2">
              <v:shape style="position:absolute;left:866;top:3049;width:10473;height:2" coordorigin="866,3049" coordsize="10473,0" path="m866,3049l11339,3049e" filled="f" stroked="t" strokeweight=".694786pt" strokecolor="#707070">
                <v:path arrowok="t"/>
              </v:shape>
            </v:group>
            <v:group style="position:absolute;left:6888;top:3280;width:2;height:763" coordorigin="6888,3280" coordsize="2,763">
              <v:shape style="position:absolute;left:6888;top:3280;width:2;height:763" coordorigin="6888,3280" coordsize="0,763" path="m6888,4043l6888,3280e" filled="f" stroked="t" strokeweight=".694786pt" strokecolor="#575757">
                <v:path arrowok="t"/>
              </v:shape>
            </v:group>
            <v:group style="position:absolute;left:862;top:4034;width:10477;height:2" coordorigin="862,4034" coordsize="10477,2">
              <v:shape style="position:absolute;left:862;top:4034;width:10477;height:2" coordorigin="862,4034" coordsize="10477,0" path="m862,4034l11339,4034e" filled="f" stroked="t" strokeweight=".694786pt" strokecolor="#646464">
                <v:path arrowok="t"/>
              </v:shape>
            </v:group>
            <v:group style="position:absolute;left:2529;top:4025;width:2;height:11994" coordorigin="2529,4025" coordsize="2,11994">
              <v:shape style="position:absolute;left:2529;top:4025;width:2;height:11994" coordorigin="2529,4025" coordsize="0,11994" path="m2529,16018l2529,4025e" filled="f" stroked="t" strokeweight=".694786pt" strokecolor="#5B5B5B">
                <v:path arrowok="t"/>
              </v:shape>
            </v:group>
            <v:group style="position:absolute;left:866;top:4307;width:10477;height:2" coordorigin="866,4307" coordsize="10477,2">
              <v:shape style="position:absolute;left:866;top:4307;width:10477;height:2" coordorigin="866,4307" coordsize="10477,0" path="m866,4307l11344,4307e" filled="f" stroked="t" strokeweight=".694786pt" strokecolor="#707070">
                <v:path arrowok="t"/>
              </v:shape>
            </v:group>
            <v:group style="position:absolute;left:2529;top:4543;width:8815;height:2" coordorigin="2529,4543" coordsize="8815,2">
              <v:shape style="position:absolute;left:2529;top:4543;width:8815;height:2" coordorigin="2529,4543" coordsize="8815,0" path="m2529,4543l11344,4543e" filled="f" stroked="t" strokeweight=".694786pt" strokecolor="#707070">
                <v:path arrowok="t"/>
              </v:shape>
            </v:group>
            <v:group style="position:absolute;left:4965;top:4538;width:2;height:2140" coordorigin="4965,4538" coordsize="2,2140">
              <v:shape style="position:absolute;left:4965;top:4538;width:2;height:2140" coordorigin="4965,4538" coordsize="0,2140" path="m4965,6678l4965,4538e" filled="f" stroked="t" strokeweight=".694786pt" strokecolor="#575757">
                <v:path arrowok="t"/>
              </v:shape>
            </v:group>
            <v:group style="position:absolute;left:4961;top:5021;width:6383;height:2" coordorigin="4961,5021" coordsize="6383,2">
              <v:shape style="position:absolute;left:4961;top:5021;width:6383;height:2" coordorigin="4961,5021" coordsize="6383,0" path="m4961,5021l11344,5021e" filled="f" stroked="t" strokeweight=".694786pt" strokecolor="#707070">
                <v:path arrowok="t"/>
              </v:shape>
            </v:group>
            <v:group style="position:absolute;left:4956;top:5259;width:6387;height:2" coordorigin="4956,5259" coordsize="6387,2">
              <v:shape style="position:absolute;left:4956;top:5259;width:6387;height:2" coordorigin="4956,5259" coordsize="6387,0" path="m4956,5259l11344,5259e" filled="f" stroked="t" strokeweight=".694786pt" strokecolor="#747474">
                <v:path arrowok="t"/>
              </v:shape>
            </v:group>
            <v:group style="position:absolute;left:4961;top:5495;width:6387;height:2" coordorigin="4961,5495" coordsize="6387,2">
              <v:shape style="position:absolute;left:4961;top:5495;width:6387;height:2" coordorigin="4961,5495" coordsize="6387,0" path="m4961,5495l11348,5495e" filled="f" stroked="t" strokeweight=".694786pt" strokecolor="#707070">
                <v:path arrowok="t"/>
              </v:shape>
            </v:group>
            <v:group style="position:absolute;left:2524;top:5731;width:8819;height:2" coordorigin="2524,5731" coordsize="8819,2">
              <v:shape style="position:absolute;left:2524;top:5731;width:8819;height:2" coordorigin="2524,5731" coordsize="8819,0" path="m2524,5731l11344,5731e" filled="f" stroked="t" strokeweight=".694786pt" strokecolor="#707070">
                <v:path arrowok="t"/>
              </v:shape>
            </v:group>
            <v:group style="position:absolute;left:862;top:5966;width:10482;height:2" coordorigin="862,5966" coordsize="10482,2">
              <v:shape style="position:absolute;left:862;top:5966;width:10482;height:2" coordorigin="862,5966" coordsize="10482,0" path="m862,5966l11344,5966e" filled="f" stroked="t" strokeweight=".694786pt" strokecolor="#747474">
                <v:path arrowok="t"/>
              </v:shape>
            </v:group>
            <v:group style="position:absolute;left:7696;top:5957;width:2;height:721" coordorigin="7696,5957" coordsize="2,721">
              <v:shape style="position:absolute;left:7696;top:5957;width:2;height:721" coordorigin="7696,5957" coordsize="0,721" path="m7696,6678l7696,5957e" filled="f" stroked="t" strokeweight=".694786pt" strokecolor="#646464">
                <v:path arrowok="t"/>
              </v:shape>
            </v:group>
            <v:group style="position:absolute;left:2520;top:6433;width:8824;height:2" coordorigin="2520,6433" coordsize="8824,2">
              <v:shape style="position:absolute;left:2520;top:6433;width:8824;height:2" coordorigin="2520,6433" coordsize="8824,0" path="m2520,6433l11344,6433e" filled="f" stroked="t" strokeweight=".694786pt" strokecolor="#747474">
                <v:path arrowok="t"/>
              </v:shape>
            </v:group>
            <v:group style="position:absolute;left:2520;top:6673;width:8824;height:2" coordorigin="2520,6673" coordsize="8824,2">
              <v:shape style="position:absolute;left:2520;top:6673;width:8824;height:2" coordorigin="2520,6673" coordsize="8824,0" path="m2520,6673l11344,6673e" filled="f" stroked="t" strokeweight=".694786pt" strokecolor="#777777">
                <v:path arrowok="t"/>
              </v:shape>
            </v:group>
            <v:group style="position:absolute;left:866;top:6334;width:2;height:4246" coordorigin="866,6334" coordsize="2,4246">
              <v:shape style="position:absolute;left:866;top:6334;width:2;height:4246" coordorigin="866,6334" coordsize="0,4246" path="m866,10580l866,6334e" filled="f" stroked="t" strokeweight=".694786pt" strokecolor="#5B5B5B">
                <v:path arrowok="t"/>
              </v:shape>
            </v:group>
            <v:group style="position:absolute;left:857;top:6911;width:10487;height:2" coordorigin="857,6911" coordsize="10487,2">
              <v:shape style="position:absolute;left:857;top:6911;width:10487;height:2" coordorigin="857,6911" coordsize="10487,0" path="m857,6911l11344,6911e" filled="f" stroked="t" strokeweight=".694786pt" strokecolor="#747474">
                <v:path arrowok="t"/>
              </v:shape>
            </v:group>
            <v:group style="position:absolute;left:852;top:7375;width:10487;height:2" coordorigin="852,7375" coordsize="10487,2">
              <v:shape style="position:absolute;left:852;top:7375;width:10487;height:2" coordorigin="852,7375" coordsize="10487,0" path="m852,7375l11339,7375e" filled="f" stroked="t" strokeweight=".694786pt" strokecolor="#747474">
                <v:path arrowok="t"/>
              </v:shape>
            </v:group>
            <v:group style="position:absolute;left:4970;top:7366;width:2;height:754" coordorigin="4970,7366" coordsize="2,754">
              <v:shape style="position:absolute;left:4970;top:7366;width:2;height:754" coordorigin="4970,7366" coordsize="0,754" path="m4970,8120l4970,7366e" filled="f" stroked="t" strokeweight=".694786pt" strokecolor="#5B5B5B">
                <v:path arrowok="t"/>
              </v:shape>
            </v:group>
            <v:group style="position:absolute;left:4965;top:7611;width:6378;height:2" coordorigin="4965,7611" coordsize="6378,2">
              <v:shape style="position:absolute;left:4965;top:7611;width:6378;height:2" coordorigin="4965,7611" coordsize="6378,0" path="m4965,7611l11344,7611e" filled="f" stroked="t" strokeweight=".694786pt" strokecolor="#6B6B6B">
                <v:path arrowok="t"/>
              </v:shape>
            </v:group>
            <v:group style="position:absolute;left:4956;top:7849;width:6387;height:2" coordorigin="4956,7849" coordsize="6387,2">
              <v:shape style="position:absolute;left:4956;top:7849;width:6387;height:2" coordorigin="4956,7849" coordsize="6387,0" path="m4956,7849l11344,7849e" filled="f" stroked="t" strokeweight=".694786pt" strokecolor="#747474">
                <v:path arrowok="t"/>
              </v:shape>
            </v:group>
            <v:group style="position:absolute;left:852;top:8115;width:10496;height:2" coordorigin="852,8115" coordsize="10496,2">
              <v:shape style="position:absolute;left:852;top:8115;width:10496;height:2" coordorigin="852,8115" coordsize="10496,0" path="m852,8115l11348,8115e" filled="f" stroked="t" strokeweight=".694786pt" strokecolor="#747474">
                <v:path arrowok="t"/>
              </v:shape>
            </v:group>
            <v:group style="position:absolute;left:857;top:9034;width:10496;height:2" coordorigin="857,9034" coordsize="10496,2">
              <v:shape style="position:absolute;left:857;top:9034;width:10496;height:2" coordorigin="857,9034" coordsize="10496,0" path="m857,9034l11353,9034e" filled="f" stroked="t" strokeweight=".694786pt" strokecolor="#707070">
                <v:path arrowok="t"/>
              </v:shape>
            </v:group>
            <v:group style="position:absolute;left:926;top:10632;width:10422;height:2" coordorigin="926,10632" coordsize="10422,2">
              <v:shape style="position:absolute;left:926;top:10632;width:10422;height:2" coordorigin="926,10632" coordsize="10422,0" path="m926,10632l11348,10632e" filled="f" stroked="t" strokeweight=".694786pt" strokecolor="#777777">
                <v:path arrowok="t"/>
              </v:shape>
            </v:group>
            <v:group style="position:absolute;left:868;top:10759;width:2;height:5255" coordorigin="868,10759" coordsize="2,5255">
              <v:shape style="position:absolute;left:868;top:10759;width:2;height:5255" coordorigin="868,10759" coordsize="0,5255" path="m868,16014l868,10759e" filled="f" stroked="t" strokeweight=".694786pt" strokecolor="#575757">
                <v:path arrowok="t"/>
              </v:shape>
            </v:group>
            <v:group style="position:absolute;left:862;top:10867;width:10482;height:2" coordorigin="862,10867" coordsize="10482,2">
              <v:shape style="position:absolute;left:862;top:10867;width:10482;height:2" coordorigin="862,10867" coordsize="10482,0" path="m862,10867l11344,10867e" filled="f" stroked="t" strokeweight=".694786pt" strokecolor="#7C7C7C">
                <v:path arrowok="t"/>
              </v:shape>
            </v:group>
            <v:group style="position:absolute;left:862;top:11108;width:10487;height:2" coordorigin="862,11108" coordsize="10487,2">
              <v:shape style="position:absolute;left:862;top:11108;width:10487;height:2" coordorigin="862,11108" coordsize="10487,0" path="m862,11108l11348,11108e" filled="f" stroked="t" strokeweight=".694786pt" strokecolor="#747474">
                <v:path arrowok="t"/>
              </v:shape>
            </v:group>
            <v:group style="position:absolute;left:862;top:11579;width:10482;height:2" coordorigin="862,11579" coordsize="10482,2">
              <v:shape style="position:absolute;left:862;top:11579;width:10482;height:2" coordorigin="862,11579" coordsize="10482,0" path="m862,11579l11344,11579e" filled="f" stroked="t" strokeweight=".694786pt" strokecolor="#747474">
                <v:path arrowok="t"/>
              </v:shape>
            </v:group>
            <v:group style="position:absolute;left:1929;top:11815;width:2;height:4199" coordorigin="1929,11815" coordsize="2,4199">
              <v:shape style="position:absolute;left:1929;top:11815;width:2;height:4199" coordorigin="1929,11815" coordsize="0,4199" path="m1929,16014l1929,11815e" filled="f" stroked="t" strokeweight=".694786pt" strokecolor="#5B5B5B">
                <v:path arrowok="t"/>
              </v:shape>
            </v:group>
            <v:group style="position:absolute;left:862;top:11819;width:10487;height:2" coordorigin="862,11819" coordsize="10487,2">
              <v:shape style="position:absolute;left:862;top:11819;width:10487;height:2" coordorigin="862,11819" coordsize="10487,0" path="m862,11819l11348,11819e" filled="f" stroked="t" strokeweight=".694786pt" strokecolor="#747474">
                <v:path arrowok="t"/>
              </v:shape>
            </v:group>
            <v:group style="position:absolute;left:1380;top:11683;width:2;height:4336" coordorigin="1380,11683" coordsize="2,4336">
              <v:shape style="position:absolute;left:1380;top:11683;width:2;height:4336" coordorigin="1380,11683" coordsize="0,4336" path="m1380,16018l1380,11683e" filled="f" stroked="t" strokeweight=".694786pt" strokecolor="#5B5B5B">
                <v:path arrowok="t"/>
              </v:shape>
            </v:group>
            <v:group style="position:absolute;left:7286;top:11810;width:2;height:4194" coordorigin="7286,11810" coordsize="2,4194">
              <v:shape style="position:absolute;left:7286;top:11810;width:2;height:4194" coordorigin="7286,11810" coordsize="0,4194" path="m7286,16004l7286,11810e" filled="f" stroked="t" strokeweight=".694786pt" strokecolor="#606060">
                <v:path arrowok="t"/>
              </v:shape>
            </v:group>
            <v:group style="position:absolute;left:862;top:12328;width:10487;height:2" coordorigin="862,12328" coordsize="10487,2">
              <v:shape style="position:absolute;left:862;top:12328;width:10487;height:2" coordorigin="862,12328" coordsize="10487,0" path="m862,12328l11348,12328e" filled="f" stroked="t" strokeweight=".694786pt" strokecolor="#777777">
                <v:path arrowok="t"/>
              </v:shape>
            </v:group>
            <v:group style="position:absolute;left:862;top:13718;width:1677;height:2" coordorigin="862,13718" coordsize="1677,2">
              <v:shape style="position:absolute;left:862;top:13718;width:1677;height:2" coordorigin="862,13718" coordsize="1677,0" path="m862,13718l2538,13718e" filled="f" stroked="t" strokeweight=".694786pt" strokecolor="#6B6B6B">
                <v:path arrowok="t"/>
              </v:shape>
            </v:group>
            <v:group style="position:absolute;left:862;top:15995;width:9903;height:2" coordorigin="862,15995" coordsize="9903,2">
              <v:shape style="position:absolute;left:862;top:15995;width:9903;height:2" coordorigin="862,15995" coordsize="9903,0" path="m862,15995l10765,15995e" filled="f" stroked="t" strokeweight=".694786pt" strokecolor="#77777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7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F3F3F"/>
          <w:w w:val="91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3F3F3F"/>
          <w:spacing w:val="-12"/>
          <w:w w:val="91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91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-39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95959"/>
          <w:spacing w:val="0"/>
          <w:w w:val="158"/>
        </w:rPr>
        <w:t>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7" w:lineRule="exact"/>
        <w:ind w:left="17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100"/>
        </w:rPr>
        <w:t>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9"/>
          <w:w w:val="8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7"/>
          <w:w w:val="10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3"/>
        </w:rPr>
        <w:t>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40"/>
          <w:szCs w:val="4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oitınişse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1"/>
          <w:w w:val="9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65B"/>
          <w:spacing w:val="-17"/>
          <w:w w:val="15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5"/>
          <w:w w:val="8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65B"/>
          <w:spacing w:val="-4"/>
          <w:w w:val="27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427E"/>
          <w:spacing w:val="0"/>
          <w:w w:val="6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B427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427E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3B427E"/>
          <w:spacing w:val="0"/>
          <w:w w:val="78"/>
          <w:b/>
          <w:bCs/>
          <w:i/>
        </w:rPr>
        <w:t>.Fı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</w:rPr>
      </w:r>
    </w:p>
    <w:p>
      <w:pPr>
        <w:spacing w:before="0" w:after="0" w:line="240" w:lineRule="auto"/>
        <w:ind w:left="6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427E"/>
          <w:spacing w:val="0"/>
          <w:w w:val="5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60" w:lineRule="exact"/>
        <w:ind w:left="361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F3F3F"/>
          <w:w w:val="93"/>
          <w:b/>
          <w:bCs/>
          <w:position w:val="-1"/>
        </w:rPr>
        <w:t>N</w:t>
      </w:r>
      <w:r>
        <w:rPr>
          <w:rFonts w:ascii="Arial" w:hAnsi="Arial" w:cs="Arial" w:eastAsia="Arial"/>
          <w:sz w:val="23"/>
          <w:szCs w:val="23"/>
          <w:color w:val="3F3F3F"/>
          <w:spacing w:val="-19"/>
          <w:w w:val="93"/>
          <w:b/>
          <w:bCs/>
          <w:position w:val="-1"/>
        </w:rPr>
        <w:t>a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144"/>
          <w:b/>
          <w:bCs/>
          <w:position w:val="-1"/>
        </w:rPr>
        <w:t>u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204" w:right="-57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1"/>
          <w:szCs w:val="21"/>
          <w:color w:val="2F2F2F"/>
          <w:spacing w:val="0"/>
          <w:w w:val="87"/>
          <w:b/>
          <w:bCs/>
        </w:rPr>
        <w:t>OOne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87"/>
          <w:b/>
          <w:bCs/>
        </w:rPr>
        <w:t>y</w:t>
      </w:r>
      <w:r>
        <w:rPr>
          <w:rFonts w:ascii="Arial" w:hAnsi="Arial" w:cs="Arial" w:eastAsia="Arial"/>
          <w:sz w:val="21"/>
          <w:szCs w:val="21"/>
          <w:color w:val="2F2F2F"/>
          <w:spacing w:val="-12"/>
          <w:w w:val="87"/>
          <w:b/>
          <w:bCs/>
        </w:rPr>
        <w:t> 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87"/>
          <w:b/>
          <w:bCs/>
        </w:rPr>
        <w:t>Bölg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87"/>
          <w:b/>
          <w:bCs/>
        </w:rPr>
        <w:t>e</w:t>
      </w:r>
      <w:r>
        <w:rPr>
          <w:rFonts w:ascii="Arial" w:hAnsi="Arial" w:cs="Arial" w:eastAsia="Arial"/>
          <w:sz w:val="21"/>
          <w:szCs w:val="21"/>
          <w:color w:val="2F2F2F"/>
          <w:spacing w:val="38"/>
          <w:w w:val="87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b/>
          <w:bCs/>
        </w:rPr>
        <w:t>3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b/>
          <w:bCs/>
        </w:rPr>
        <w:t>.</w:t>
      </w:r>
      <w:r>
        <w:rPr>
          <w:rFonts w:ascii="Arial" w:hAnsi="Arial" w:cs="Arial" w:eastAsia="Arial"/>
          <w:sz w:val="20"/>
          <w:szCs w:val="20"/>
          <w:color w:val="2F2F2F"/>
          <w:spacing w:val="-19"/>
          <w:w w:val="100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89"/>
          <w:b/>
          <w:bCs/>
        </w:rPr>
        <w:t>P08ta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27" w:after="0" w:line="240" w:lineRule="auto"/>
        <w:ind w:left="585" w:right="321"/>
        <w:jc w:val="center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F2F2F"/>
          <w:spacing w:val="0"/>
          <w:w w:val="88"/>
          <w:b/>
          <w:bCs/>
        </w:rPr>
        <w:t>Orupla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88"/>
          <w:b/>
          <w:bCs/>
        </w:rPr>
        <w:t>r</w:t>
      </w:r>
      <w:r>
        <w:rPr>
          <w:rFonts w:ascii="Arial" w:hAnsi="Arial" w:cs="Arial" w:eastAsia="Arial"/>
          <w:sz w:val="21"/>
          <w:szCs w:val="21"/>
          <w:color w:val="2F2F2F"/>
          <w:spacing w:val="24"/>
          <w:w w:val="88"/>
          <w:b/>
          <w:bCs/>
        </w:rPr>
        <w:t> 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88"/>
          <w:b/>
          <w:bCs/>
        </w:rPr>
        <w:t>Amtrt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48" w:right="159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F3F3F"/>
          <w:spacing w:val="0"/>
          <w:w w:val="118"/>
        </w:rPr>
        <w:t>Ergü</w:t>
      </w:r>
      <w:r>
        <w:rPr>
          <w:rFonts w:ascii="Times New Roman" w:hAnsi="Times New Roman" w:cs="Times New Roman" w:eastAsia="Times New Roman"/>
          <w:sz w:val="27"/>
          <w:szCs w:val="27"/>
          <w:color w:val="3F3F3F"/>
          <w:spacing w:val="0"/>
          <w:w w:val="118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3F3F3F"/>
          <w:spacing w:val="-11"/>
          <w:w w:val="118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28385"/>
          <w:spacing w:val="0"/>
          <w:w w:val="90"/>
        </w:rPr>
        <w:t>lKAYA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61" w:lineRule="exact"/>
        <w:ind w:left="170" w:right="-28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3F3F3F"/>
          <w:spacing w:val="0"/>
          <w:w w:val="72"/>
        </w:rPr>
        <w:t>Itfaiy</w:t>
      </w:r>
      <w:r>
        <w:rPr>
          <w:rFonts w:ascii="Arial" w:hAnsi="Arial" w:cs="Arial" w:eastAsia="Arial"/>
          <w:sz w:val="24"/>
          <w:szCs w:val="24"/>
          <w:color w:val="3F3F3F"/>
          <w:spacing w:val="0"/>
          <w:w w:val="72"/>
        </w:rPr>
        <w:t>e</w:t>
      </w:r>
      <w:r>
        <w:rPr>
          <w:rFonts w:ascii="Arial" w:hAnsi="Arial" w:cs="Arial" w:eastAsia="Arial"/>
          <w:sz w:val="24"/>
          <w:szCs w:val="24"/>
          <w:color w:val="3F3F3F"/>
          <w:spacing w:val="15"/>
          <w:w w:val="72"/>
        </w:rPr>
        <w:t> </w:t>
      </w:r>
      <w:r>
        <w:rPr>
          <w:rFonts w:ascii="Arial" w:hAnsi="Arial" w:cs="Arial" w:eastAsia="Arial"/>
          <w:sz w:val="24"/>
          <w:szCs w:val="24"/>
          <w:color w:val="3F3F3F"/>
          <w:spacing w:val="0"/>
          <w:w w:val="72"/>
        </w:rPr>
        <w:t>Güne</w:t>
      </w:r>
      <w:r>
        <w:rPr>
          <w:rFonts w:ascii="Arial" w:hAnsi="Arial" w:cs="Arial" w:eastAsia="Arial"/>
          <w:sz w:val="24"/>
          <w:szCs w:val="24"/>
          <w:color w:val="3F3F3F"/>
          <w:spacing w:val="0"/>
          <w:w w:val="72"/>
        </w:rPr>
        <w:t>y</w:t>
      </w:r>
      <w:r>
        <w:rPr>
          <w:rFonts w:ascii="Arial" w:hAnsi="Arial" w:cs="Arial" w:eastAsia="Arial"/>
          <w:sz w:val="24"/>
          <w:szCs w:val="24"/>
          <w:color w:val="3F3F3F"/>
          <w:spacing w:val="-4"/>
          <w:w w:val="72"/>
        </w:rPr>
        <w:t> </w:t>
      </w:r>
      <w:r>
        <w:rPr>
          <w:rFonts w:ascii="Arial" w:hAnsi="Arial" w:cs="Arial" w:eastAsia="Arial"/>
          <w:sz w:val="24"/>
          <w:szCs w:val="24"/>
          <w:color w:val="3F3F3F"/>
          <w:spacing w:val="0"/>
          <w:w w:val="72"/>
        </w:rPr>
        <w:t>Bölg</w:t>
      </w:r>
      <w:r>
        <w:rPr>
          <w:rFonts w:ascii="Arial" w:hAnsi="Arial" w:cs="Arial" w:eastAsia="Arial"/>
          <w:sz w:val="24"/>
          <w:szCs w:val="24"/>
          <w:color w:val="3F3F3F"/>
          <w:spacing w:val="0"/>
          <w:w w:val="72"/>
        </w:rPr>
        <w:t>e</w:t>
      </w:r>
      <w:r>
        <w:rPr>
          <w:rFonts w:ascii="Arial" w:hAnsi="Arial" w:cs="Arial" w:eastAsia="Arial"/>
          <w:sz w:val="24"/>
          <w:szCs w:val="24"/>
          <w:color w:val="3F3F3F"/>
          <w:spacing w:val="-1"/>
          <w:w w:val="72"/>
        </w:rPr>
        <w:t> </w:t>
      </w:r>
      <w:r>
        <w:rPr>
          <w:rFonts w:ascii="Arial" w:hAnsi="Arial" w:cs="Arial" w:eastAsia="Arial"/>
          <w:sz w:val="24"/>
          <w:szCs w:val="24"/>
          <w:color w:val="3F3F3F"/>
          <w:spacing w:val="0"/>
          <w:w w:val="76"/>
        </w:rPr>
        <w:t>Amiri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862" w:right="-20"/>
        <w:jc w:val="left"/>
        <w:tabs>
          <w:tab w:pos="176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9"/>
          <w:szCs w:val="29"/>
          <w:color w:val="3D4BB5"/>
          <w:spacing w:val="0"/>
          <w:w w:val="267"/>
          <w:i/>
        </w:rPr>
        <w:t>2-</w:t>
      </w:r>
      <w:r>
        <w:rPr>
          <w:rFonts w:ascii="Arial" w:hAnsi="Arial" w:cs="Arial" w:eastAsia="Arial"/>
          <w:sz w:val="29"/>
          <w:szCs w:val="29"/>
          <w:color w:val="3D4BB5"/>
          <w:spacing w:val="0"/>
          <w:w w:val="100"/>
          <w:i/>
        </w:rPr>
        <w:tab/>
      </w:r>
      <w:r>
        <w:rPr>
          <w:rFonts w:ascii="Arial" w:hAnsi="Arial" w:cs="Arial" w:eastAsia="Arial"/>
          <w:sz w:val="29"/>
          <w:szCs w:val="29"/>
          <w:color w:val="3D4BB5"/>
          <w:spacing w:val="0"/>
          <w:w w:val="267"/>
          <w:i/>
        </w:rPr>
        <w:t>5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27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202" w:right="28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65.920013pt;margin-top:33.721321pt;width:67.199997pt;height:25.92pt;mso-position-horizontal-relative:page;mso-position-vertical-relative:paragraph;z-index:-16966" type="#_x0000_t75">
            <v:imagedata r:id="rId28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8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Adem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SATIR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left="105" w:right="24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7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8" w:lineRule="auto"/>
        <w:ind w:left="283" w:right="189" w:firstLine="-19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CA09E"/>
          <w:spacing w:val="-38"/>
          <w:w w:val="21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99"/>
        </w:rPr>
        <w:t>lakkı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ÇETİN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İtf.Er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0" w:lineRule="exact"/>
        <w:ind w:left="398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424B60"/>
          <w:w w:val="65"/>
          <w:b/>
          <w:bCs/>
          <w:position w:val="-3"/>
        </w:rPr>
        <w:t>2</w:t>
      </w:r>
      <w:r>
        <w:rPr>
          <w:rFonts w:ascii="Arial" w:hAnsi="Arial" w:cs="Arial" w:eastAsia="Arial"/>
          <w:sz w:val="28"/>
          <w:szCs w:val="28"/>
          <w:color w:val="424B60"/>
          <w:spacing w:val="-36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8"/>
          <w:szCs w:val="28"/>
          <w:color w:val="424B60"/>
          <w:spacing w:val="0"/>
          <w:w w:val="69"/>
          <w:b/>
          <w:bCs/>
          <w:position w:val="-3"/>
        </w:rPr>
        <w:t>6</w:t>
      </w:r>
      <w:r>
        <w:rPr>
          <w:rFonts w:ascii="Arial" w:hAnsi="Arial" w:cs="Arial" w:eastAsia="Arial"/>
          <w:sz w:val="28"/>
          <w:szCs w:val="28"/>
          <w:color w:val="424B60"/>
          <w:spacing w:val="26"/>
          <w:w w:val="69"/>
          <w:b/>
          <w:bCs/>
          <w:position w:val="-3"/>
        </w:rPr>
        <w:t> </w:t>
      </w:r>
      <w:r>
        <w:rPr>
          <w:rFonts w:ascii="Arial" w:hAnsi="Arial" w:cs="Arial" w:eastAsia="Arial"/>
          <w:sz w:val="26"/>
          <w:szCs w:val="26"/>
          <w:color w:val="3F3F3F"/>
          <w:spacing w:val="0"/>
          <w:w w:val="51"/>
          <w:position w:val="-3"/>
        </w:rPr>
        <w:t>Mavı</w:t>
      </w:r>
      <w:r>
        <w:rPr>
          <w:rFonts w:ascii="Arial" w:hAnsi="Arial" w:cs="Arial" w:eastAsia="Arial"/>
          <w:sz w:val="26"/>
          <w:szCs w:val="26"/>
          <w:color w:val="3F3F3F"/>
          <w:spacing w:val="0"/>
          <w:w w:val="51"/>
          <w:position w:val="-3"/>
        </w:rPr>
        <w:t>s</w:t>
      </w:r>
      <w:r>
        <w:rPr>
          <w:rFonts w:ascii="Arial" w:hAnsi="Arial" w:cs="Arial" w:eastAsia="Arial"/>
          <w:sz w:val="26"/>
          <w:szCs w:val="26"/>
          <w:color w:val="3F3F3F"/>
          <w:spacing w:val="34"/>
          <w:w w:val="51"/>
          <w:position w:val="-3"/>
        </w:rPr>
        <w:t> </w:t>
      </w:r>
      <w:r>
        <w:rPr>
          <w:rFonts w:ascii="Arial" w:hAnsi="Arial" w:cs="Arial" w:eastAsia="Arial"/>
          <w:sz w:val="28"/>
          <w:szCs w:val="28"/>
          <w:color w:val="2F2F2F"/>
          <w:spacing w:val="0"/>
          <w:w w:val="55"/>
          <w:b/>
          <w:bCs/>
          <w:position w:val="-3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ind w:left="713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8.873169pt;margin-top:4.309833pt;width:8.40972pt;height:11pt;mso-position-horizontal-relative:page;mso-position-vertical-relative:paragraph;z-index:-16959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595959"/>
                      <w:spacing w:val="-5"/>
                      <w:w w:val="275"/>
                      <w:b/>
                      <w:bCs/>
                    </w:rPr>
                    <w:t>/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595959"/>
                      <w:spacing w:val="-63"/>
                      <w:w w:val="275"/>
                      <w:b/>
                      <w:bCs/>
                    </w:rPr>
                    <w:t>ı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828385"/>
          <w:w w:val="105"/>
          <w:i/>
          <w:position w:val="-3"/>
        </w:rPr>
        <w:t>LA</w:t>
      </w:r>
      <w:r>
        <w:rPr>
          <w:rFonts w:ascii="Arial" w:hAnsi="Arial" w:cs="Arial" w:eastAsia="Arial"/>
          <w:sz w:val="22"/>
          <w:szCs w:val="22"/>
          <w:color w:val="828385"/>
          <w:spacing w:val="-14"/>
          <w:w w:val="106"/>
          <w:i/>
          <w:position w:val="-3"/>
        </w:rPr>
        <w:t>-</w:t>
      </w:r>
      <w:r>
        <w:rPr>
          <w:rFonts w:ascii="Arial" w:hAnsi="Arial" w:cs="Arial" w:eastAsia="Arial"/>
          <w:sz w:val="22"/>
          <w:szCs w:val="22"/>
          <w:color w:val="595959"/>
          <w:spacing w:val="0"/>
          <w:w w:val="79"/>
          <w:i/>
          <w:position w:val="-3"/>
        </w:rPr>
        <w:t>ıO-Ll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15" w:lineRule="exact"/>
        <w:ind w:left="760"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9CA09E"/>
          <w:spacing w:val="-15"/>
          <w:w w:val="88"/>
          <w:b/>
          <w:bCs/>
          <w:position w:val="-3"/>
        </w:rPr>
        <w:t>ı</w:t>
      </w:r>
      <w:r>
        <w:rPr>
          <w:rFonts w:ascii="Arial" w:hAnsi="Arial" w:cs="Arial" w:eastAsia="Arial"/>
          <w:sz w:val="22"/>
          <w:szCs w:val="22"/>
          <w:color w:val="BFBFBF"/>
          <w:spacing w:val="-12"/>
          <w:w w:val="42"/>
          <w:b/>
          <w:bCs/>
          <w:position w:val="-3"/>
        </w:rPr>
        <w:t>,</w:t>
      </w:r>
      <w:r>
        <w:rPr>
          <w:rFonts w:ascii="Arial" w:hAnsi="Arial" w:cs="Arial" w:eastAsia="Arial"/>
          <w:sz w:val="22"/>
          <w:szCs w:val="22"/>
          <w:color w:val="9CA09E"/>
          <w:spacing w:val="0"/>
          <w:w w:val="141"/>
          <w:b/>
          <w:bCs/>
          <w:position w:val="-3"/>
        </w:rPr>
        <w:t>,</w:t>
      </w:r>
      <w:r>
        <w:rPr>
          <w:rFonts w:ascii="Arial" w:hAnsi="Arial" w:cs="Arial" w:eastAsia="Arial"/>
          <w:sz w:val="22"/>
          <w:szCs w:val="22"/>
          <w:color w:val="9CA09E"/>
          <w:spacing w:val="-10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22"/>
          <w:szCs w:val="22"/>
          <w:color w:val="707070"/>
          <w:spacing w:val="0"/>
          <w:w w:val="97"/>
          <w:position w:val="-3"/>
        </w:rPr>
        <w:t>,</w:t>
      </w:r>
      <w:r>
        <w:rPr>
          <w:rFonts w:ascii="Arial" w:hAnsi="Arial" w:cs="Arial" w:eastAsia="Arial"/>
          <w:sz w:val="22"/>
          <w:szCs w:val="22"/>
          <w:color w:val="707070"/>
          <w:spacing w:val="-24"/>
          <w:w w:val="97"/>
          <w:position w:val="-3"/>
        </w:rPr>
        <w:t>.</w:t>
      </w:r>
      <w:r>
        <w:rPr>
          <w:rFonts w:ascii="Arial" w:hAnsi="Arial" w:cs="Arial" w:eastAsia="Arial"/>
          <w:sz w:val="22"/>
          <w:szCs w:val="22"/>
          <w:color w:val="9CA09E"/>
          <w:spacing w:val="-5"/>
          <w:w w:val="83"/>
          <w:position w:val="-3"/>
        </w:rPr>
        <w:t>.</w:t>
      </w:r>
      <w:r>
        <w:rPr>
          <w:rFonts w:ascii="Arial" w:hAnsi="Arial" w:cs="Arial" w:eastAsia="Arial"/>
          <w:sz w:val="22"/>
          <w:szCs w:val="22"/>
          <w:color w:val="BFBFBF"/>
          <w:spacing w:val="0"/>
          <w:w w:val="83"/>
          <w:position w:val="-3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left="333" w:right="-20"/>
        <w:jc w:val="left"/>
        <w:tabs>
          <w:tab w:pos="800" w:val="left"/>
          <w:tab w:pos="172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509.179535pt;margin-top:9.445059pt;width:.1pt;height:12.788819pt;mso-position-horizontal-relative:page;mso-position-vertical-relative:paragraph;z-index:-16962" coordorigin="10184,189" coordsize="2,256">
            <v:shape style="position:absolute;left:10184;top:189;width:2;height:256" coordorigin="10184,189" coordsize="0,256" path="m10184,445l10184,189e" filled="f" stroked="t" strokeweight="1.715pt" strokecolor="#D6D6D8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0"/>
          <w:w w:val="170"/>
          <w:i/>
          <w:position w:val="-2"/>
        </w:rPr>
        <w:t>/</w: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0"/>
          <w:w w:val="100"/>
          <w:i/>
          <w:position w:val="-2"/>
        </w:rPr>
      </w:r>
      <w:r>
        <w:rPr>
          <w:rFonts w:ascii="Times New Roman" w:hAnsi="Times New Roman" w:cs="Times New Roman" w:eastAsia="Times New Roman"/>
          <w:sz w:val="38"/>
          <w:szCs w:val="38"/>
          <w:color w:val="828385"/>
          <w:spacing w:val="0"/>
          <w:w w:val="82"/>
          <w:i/>
          <w:position w:val="-2"/>
        </w:rPr>
        <w:t>·</w:t>
      </w:r>
      <w:r>
        <w:rPr>
          <w:rFonts w:ascii="Times New Roman" w:hAnsi="Times New Roman" w:cs="Times New Roman" w:eastAsia="Times New Roman"/>
          <w:sz w:val="38"/>
          <w:szCs w:val="38"/>
          <w:color w:val="9CA09E"/>
          <w:spacing w:val="-17"/>
          <w:w w:val="68"/>
          <w:i/>
          <w:position w:val="-2"/>
        </w:rPr>
        <w:t>·</w:t>
      </w:r>
      <w:r>
        <w:rPr>
          <w:rFonts w:ascii="Times New Roman" w:hAnsi="Times New Roman" w:cs="Times New Roman" w:eastAsia="Times New Roman"/>
          <w:sz w:val="38"/>
          <w:szCs w:val="38"/>
          <w:color w:val="2F2F2F"/>
          <w:spacing w:val="-3"/>
          <w:w w:val="45"/>
          <w:i/>
          <w:position w:val="-2"/>
        </w:rPr>
        <w:t>-</w:t>
      </w:r>
      <w:r>
        <w:rPr>
          <w:rFonts w:ascii="Times New Roman" w:hAnsi="Times New Roman" w:cs="Times New Roman" w:eastAsia="Times New Roman"/>
          <w:sz w:val="38"/>
          <w:szCs w:val="38"/>
          <w:color w:val="9CA09E"/>
          <w:spacing w:val="-93"/>
          <w:w w:val="90"/>
          <w:i/>
          <w:position w:val="-2"/>
        </w:rPr>
        <w:t>·</w:t>
      </w:r>
      <w:r>
        <w:rPr>
          <w:rFonts w:ascii="Times New Roman" w:hAnsi="Times New Roman" w:cs="Times New Roman" w:eastAsia="Times New Roman"/>
          <w:sz w:val="38"/>
          <w:szCs w:val="38"/>
          <w:color w:val="707070"/>
          <w:spacing w:val="-51"/>
          <w:w w:val="60"/>
          <w:i/>
          <w:position w:val="-2"/>
        </w:rPr>
        <w:t>,</w:t>
      </w:r>
      <w:r>
        <w:rPr>
          <w:rFonts w:ascii="Times New Roman" w:hAnsi="Times New Roman" w:cs="Times New Roman" w:eastAsia="Times New Roman"/>
          <w:sz w:val="38"/>
          <w:szCs w:val="38"/>
          <w:color w:val="828385"/>
          <w:spacing w:val="-11"/>
          <w:w w:val="83"/>
          <w:i/>
          <w:position w:val="-2"/>
        </w:rPr>
        <w:t>'</w:t>
      </w:r>
      <w:r>
        <w:rPr>
          <w:rFonts w:ascii="Times New Roman" w:hAnsi="Times New Roman" w:cs="Times New Roman" w:eastAsia="Times New Roman"/>
          <w:sz w:val="38"/>
          <w:szCs w:val="38"/>
          <w:color w:val="595959"/>
          <w:spacing w:val="0"/>
          <w:w w:val="43"/>
          <w:i/>
          <w:position w:val="-2"/>
        </w:rPr>
        <w:t>·"...</w:t>
      </w:r>
      <w:r>
        <w:rPr>
          <w:rFonts w:ascii="Times New Roman" w:hAnsi="Times New Roman" w:cs="Times New Roman" w:eastAsia="Times New Roman"/>
          <w:sz w:val="38"/>
          <w:szCs w:val="38"/>
          <w:color w:val="595959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595959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100"/>
          <w:position w:val="-2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28" w:lineRule="exact"/>
        <w:ind w:left="-34" w:right="159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427E"/>
          <w:w w:val="128"/>
        </w:rPr>
        <w:t>_..L</w:t>
      </w:r>
      <w:r>
        <w:rPr>
          <w:rFonts w:ascii="Times New Roman" w:hAnsi="Times New Roman" w:cs="Times New Roman" w:eastAsia="Times New Roman"/>
          <w:sz w:val="19"/>
          <w:szCs w:val="19"/>
          <w:color w:val="3B427E"/>
          <w:spacing w:val="-18"/>
          <w:w w:val="129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9"/>
          <w:w w:val="10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2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0"/>
          <w:w w:val="8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6"/>
          <w:w w:val="3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19"/>
          <w:w w:val="8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5"/>
          <w:w w:val="3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8"/>
          <w:w w:val="8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39"/>
        </w:rPr>
        <w:t>ff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9"/>
          <w:w w:val="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1"/>
          <w:w w:val="8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8"/>
          <w:w w:val="3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6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Amıı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FAFAF"/>
          <w:spacing w:val="0"/>
          <w:w w:val="6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29" w:lineRule="exact"/>
        <w:ind w:left="153" w:right="1677"/>
        <w:jc w:val="center"/>
        <w:tabs>
          <w:tab w:pos="98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1.040314pt;margin-top:1.785606pt;width:54.321703pt;height:18.5pt;mso-position-horizontal-relative:page;mso-position-vertical-relative:paragraph;z-index:-16958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tabs>
                      <w:tab w:pos="940" w:val="left"/>
                    </w:tabs>
                    <w:rPr>
                      <w:rFonts w:ascii="Times New Roman" w:hAnsi="Times New Roman" w:cs="Times New Roman" w:eastAsia="Times New Roman"/>
                      <w:sz w:val="37"/>
                      <w:szCs w:val="3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707070"/>
                      <w:spacing w:val="0"/>
                      <w:w w:val="53"/>
                      <w:i/>
                    </w:rPr>
                    <w:t>kl.h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707070"/>
                      <w:spacing w:val="0"/>
                      <w:w w:val="53"/>
                      <w:i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707070"/>
                      <w:spacing w:val="-35"/>
                      <w:w w:val="53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707070"/>
                      <w:spacing w:val="0"/>
                      <w:w w:val="100"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707070"/>
                      <w:spacing w:val="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828385"/>
                      <w:spacing w:val="0"/>
                      <w:w w:val="53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32"/>
          <w:i/>
          <w:position w:val="-2"/>
        </w:rPr>
        <w:t>1</w:t>
      </w:r>
      <w:r>
        <w:rPr>
          <w:rFonts w:ascii="Arial" w:hAnsi="Arial" w:cs="Arial" w:eastAsia="Arial"/>
          <w:sz w:val="17"/>
          <w:szCs w:val="17"/>
          <w:color w:val="3F3F3F"/>
          <w:spacing w:val="-24"/>
          <w:w w:val="132"/>
          <w:i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707070"/>
          <w:spacing w:val="0"/>
          <w:w w:val="244"/>
          <w:position w:val="-2"/>
        </w:rPr>
        <w:t>.</w:t>
      </w:r>
      <w:r>
        <w:rPr>
          <w:rFonts w:ascii="Arial" w:hAnsi="Arial" w:cs="Arial" w:eastAsia="Arial"/>
          <w:sz w:val="17"/>
          <w:szCs w:val="17"/>
          <w:color w:val="707070"/>
          <w:spacing w:val="-27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212A80"/>
          <w:spacing w:val="0"/>
          <w:w w:val="65"/>
          <w:position w:val="-2"/>
        </w:rPr>
        <w:t>:--.,</w:t>
      </w:r>
      <w:r>
        <w:rPr>
          <w:rFonts w:ascii="Arial" w:hAnsi="Arial" w:cs="Arial" w:eastAsia="Arial"/>
          <w:sz w:val="17"/>
          <w:szCs w:val="17"/>
          <w:color w:val="212A80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212A80"/>
          <w:spacing w:val="0"/>
          <w:w w:val="100"/>
          <w:position w:val="-2"/>
        </w:rPr>
      </w:r>
      <w:r>
        <w:rPr>
          <w:rFonts w:ascii="Arial" w:hAnsi="Arial" w:cs="Arial" w:eastAsia="Arial"/>
          <w:sz w:val="17"/>
          <w:szCs w:val="17"/>
          <w:color w:val="595959"/>
          <w:spacing w:val="0"/>
          <w:w w:val="100"/>
          <w:position w:val="-2"/>
        </w:rPr>
        <w:t>•</w:t>
      </w:r>
      <w:r>
        <w:rPr>
          <w:rFonts w:ascii="Arial" w:hAnsi="Arial" w:cs="Arial" w:eastAsia="Arial"/>
          <w:sz w:val="17"/>
          <w:szCs w:val="17"/>
          <w:color w:val="595959"/>
          <w:spacing w:val="11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595959"/>
          <w:spacing w:val="-34"/>
          <w:w w:val="190"/>
          <w:position w:val="-2"/>
        </w:rPr>
        <w:t>: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217"/>
          <w:position w:val="-2"/>
        </w:rPr>
        <w:t>·"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left="1176" w:right="1101"/>
        <w:jc w:val="center"/>
        <w:tabs>
          <w:tab w:pos="19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shape style="position:absolute;margin-left:425.279999pt;margin-top:24.701897pt;width:111.360001pt;height:48pt;mso-position-horizontal-relative:page;mso-position-vertical-relative:paragraph;z-index:-16965" type="#_x0000_t75">
            <v:imagedata r:id="rId29" o:title=""/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424B60"/>
          <w:w w:val="132"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424B60"/>
          <w:w w:val="132"/>
          <w:u w:val="thick" w:color="4B5783"/>
          <w:position w:val="1"/>
        </w:rPr>
        <w:t>t.</w:t>
      </w:r>
      <w:r>
        <w:rPr>
          <w:rFonts w:ascii="Times New Roman" w:hAnsi="Times New Roman" w:cs="Times New Roman" w:eastAsia="Times New Roman"/>
          <w:sz w:val="29"/>
          <w:szCs w:val="29"/>
          <w:color w:val="424B60"/>
          <w:w w:val="132"/>
          <w:u w:val="thick" w:color="4B5783"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424B60"/>
          <w:w w:val="100"/>
          <w:u w:val="thick" w:color="4B5783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24B60"/>
          <w:w w:val="100"/>
          <w:u w:val="thick" w:color="4B5783"/>
          <w:position w:val="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24B60"/>
          <w:w w:val="100"/>
          <w:u w:val="thick" w:color="4B5783"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424B60"/>
          <w:w w:val="100"/>
          <w:position w:val="1"/>
        </w:rPr>
      </w:r>
      <w:r>
        <w:rPr>
          <w:rFonts w:ascii="Times New Roman" w:hAnsi="Times New Roman" w:cs="Times New Roman" w:eastAsia="Times New Roman"/>
          <w:sz w:val="29"/>
          <w:szCs w:val="29"/>
          <w:color w:val="00000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740" w:right="440"/>
          <w:cols w:num="4" w:equalWidth="0">
            <w:col w:w="592" w:space="1354"/>
            <w:col w:w="2239" w:space="313"/>
            <w:col w:w="1436" w:space="1616"/>
            <w:col w:w="3190"/>
          </w:cols>
        </w:sectPr>
      </w:pPr>
      <w:rPr/>
    </w:p>
    <w:p>
      <w:pPr>
        <w:spacing w:before="64" w:after="0" w:line="221" w:lineRule="auto"/>
        <w:ind w:left="601" w:right="-148" w:firstLine="-75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14.636066pt;margin-top:4.207453pt;width:570.687576pt;height:729.300937pt;mso-position-horizontal-relative:page;mso-position-vertical-relative:paragraph;z-index:-16957" coordorigin="293,84" coordsize="11414,14586">
            <v:shape style="position:absolute;left:307;top:11733;width:4262;height:2938" type="#_x0000_t75">
              <v:imagedata r:id="rId30" o:title=""/>
            </v:shape>
            <v:group style="position:absolute;left:1580;top:10346;width:2;height:1525" coordorigin="1580,10346" coordsize="2,1525">
              <v:shape style="position:absolute;left:1580;top:10346;width:2;height:1525" coordorigin="1580,10346" coordsize="0,1525" path="m1580,11871l1580,10346e" filled="f" stroked="t" strokeweight=".713954pt" strokecolor="#545454">
                <v:path arrowok="t"/>
              </v:shape>
            </v:group>
            <v:group style="position:absolute;left:2111;top:3562;width:2;height:8864" coordorigin="2111,3562" coordsize="2,8864">
              <v:shape style="position:absolute;left:2111;top:3562;width:2;height:8864" coordorigin="2111,3562" coordsize="0,8864" path="m2111,12426l2111,3562e" filled="f" stroked="t" strokeweight=".713954pt" strokecolor="#545454">
                <v:path arrowok="t"/>
              </v:shape>
            </v:group>
            <v:group style="position:absolute;left:414;top:106;width:11242;height:2" coordorigin="414,106" coordsize="11242,2">
              <v:shape style="position:absolute;left:414;top:106;width:11242;height:2" coordorigin="414,106" coordsize="11242,0" path="m414,106l11656,106e" filled="f" stroked="t" strokeweight=".713954pt" strokecolor="#5B5B60">
                <v:path arrowok="t"/>
              </v:shape>
            </v:group>
            <v:group style="position:absolute;left:2094;top:91;width:2;height:1530" coordorigin="2094,91" coordsize="2,1530">
              <v:shape style="position:absolute;left:2094;top:91;width:2;height:1530" coordorigin="2094,91" coordsize="0,1530" path="m2094,1621l2094,91e" filled="f" stroked="t" strokeweight=".713954pt" strokecolor="#707070">
                <v:path arrowok="t"/>
              </v:shape>
            </v:group>
            <v:group style="position:absolute;left:9062;top:101;width:2;height:1520" coordorigin="9062,101" coordsize="2,1520">
              <v:shape style="position:absolute;left:9062;top:101;width:2;height:1520" coordorigin="9062,101" coordsize="0,1520" path="m9062,1621l9062,101e" filled="f" stroked="t" strokeweight=".713954pt" strokecolor="#545454">
                <v:path arrowok="t"/>
              </v:shape>
            </v:group>
            <v:group style="position:absolute;left:11666;top:96;width:2;height:14457" coordorigin="11666,96" coordsize="2,14457">
              <v:shape style="position:absolute;left:11666;top:96;width:2;height:14457" coordorigin="11666,96" coordsize="0,14457" path="m11666,14554l11666,96e" filled="f" stroked="t" strokeweight=".951939pt" strokecolor="#646464">
                <v:path arrowok="t"/>
              </v:shape>
            </v:group>
            <v:group style="position:absolute;left:300;top:1612;width:11366;height:2" coordorigin="300,1612" coordsize="11366,2">
              <v:shape style="position:absolute;left:300;top:1612;width:11366;height:2" coordorigin="300,1612" coordsize="11366,0" path="m300,1612l11666,1612e" filled="f" stroked="t" strokeweight=".713954pt" strokecolor="#5B5B5B">
                <v:path arrowok="t"/>
              </v:shape>
            </v:group>
            <v:group style="position:absolute;left:300;top:1851;width:11366;height:2" coordorigin="300,1851" coordsize="11366,2">
              <v:shape style="position:absolute;left:300;top:1851;width:11366;height:2" coordorigin="300,1851" coordsize="11366,0" path="m300,1851l11666,1851e" filled="f" stroked="t" strokeweight=".713954pt" strokecolor="#606060">
                <v:path arrowok="t"/>
              </v:shape>
            </v:group>
            <v:group style="position:absolute;left:305;top:2094;width:11361;height:2" coordorigin="305,2094" coordsize="11361,2">
              <v:shape style="position:absolute;left:305;top:2094;width:11361;height:2" coordorigin="305,2094" coordsize="11361,0" path="m305,2094l11666,2094e" filled="f" stroked="t" strokeweight=".713954pt" strokecolor="#606060">
                <v:path arrowok="t"/>
              </v:shape>
            </v:group>
            <v:group style="position:absolute;left:405;top:2334;width:11257;height:2" coordorigin="405,2334" coordsize="11257,2">
              <v:shape style="position:absolute;left:405;top:2334;width:11257;height:2" coordorigin="405,2334" coordsize="11257,0" path="m405,2334l11661,2334e" filled="f" stroked="t" strokeweight=".713954pt" strokecolor="#606060">
                <v:path arrowok="t"/>
              </v:shape>
            </v:group>
            <v:group style="position:absolute;left:305;top:2577;width:11366;height:2" coordorigin="305,2577" coordsize="11366,2">
              <v:shape style="position:absolute;left:305;top:2577;width:11366;height:2" coordorigin="305,2577" coordsize="11366,0" path="m305,2577l11671,2577e" filled="f" stroked="t" strokeweight=".713954pt" strokecolor="#5B5B5B">
                <v:path arrowok="t"/>
              </v:shape>
            </v:group>
            <v:group style="position:absolute;left:3475;top:2802;width:2;height:775" coordorigin="3475,2802" coordsize="2,775">
              <v:shape style="position:absolute;left:3475;top:2802;width:2;height:775" coordorigin="3475,2802" coordsize="0,775" path="m3475,3577l3475,2802e" filled="f" stroked="t" strokeweight=".713954pt" strokecolor="#3F3F3F">
                <v:path arrowok="t"/>
              </v:shape>
            </v:group>
            <v:group style="position:absolute;left:300;top:2814;width:11371;height:2" coordorigin="300,2814" coordsize="11371,2">
              <v:shape style="position:absolute;left:300;top:2814;width:11371;height:2" coordorigin="300,2814" coordsize="11371,0" path="m300,2814l11671,2814e" filled="f" stroked="t" strokeweight=".713954pt" strokecolor="#5B5B5B">
                <v:path arrowok="t"/>
              </v:shape>
            </v:group>
            <v:group style="position:absolute;left:6887;top:2802;width:2;height:779" coordorigin="6887,2802" coordsize="2,779">
              <v:shape style="position:absolute;left:6887;top:2802;width:2;height:779" coordorigin="6887,2802" coordsize="0,779" path="m6887,3581l6887,2802e" filled="f" stroked="t" strokeweight=".713954pt" strokecolor="#5B5B5B">
                <v:path arrowok="t"/>
              </v:shape>
            </v:group>
            <v:group style="position:absolute;left:6911;top:3180;width:4755;height:2" coordorigin="6911,3180" coordsize="4755,2">
              <v:shape style="position:absolute;left:6911;top:3180;width:4755;height:2" coordorigin="6911,3180" coordsize="4755,0" path="m6911,3180l11666,3180e" filled="f" stroked="t" strokeweight=".713954pt" strokecolor="#707070">
                <v:path arrowok="t"/>
              </v:shape>
            </v:group>
            <v:group style="position:absolute;left:305;top:3572;width:11371;height:2" coordorigin="305,3572" coordsize="11371,2">
              <v:shape style="position:absolute;left:305;top:3572;width:11371;height:2" coordorigin="305,3572" coordsize="11371,0" path="m305,3572l11676,3572e" filled="f" stroked="t" strokeweight=".713954pt" strokecolor="#575757">
                <v:path arrowok="t"/>
              </v:shape>
            </v:group>
            <v:group style="position:absolute;left:305;top:3849;width:11366;height:2" coordorigin="305,3849" coordsize="11366,2">
              <v:shape style="position:absolute;left:305;top:3849;width:11366;height:2" coordorigin="305,3849" coordsize="11366,0" path="m305,3849l11671,3849e" filled="f" stroked="t" strokeweight=".713954pt" strokecolor="#606060">
                <v:path arrowok="t"/>
              </v:shape>
            </v:group>
            <v:group style="position:absolute;left:4717;top:4380;width:6963;height:2" coordorigin="4717,4380" coordsize="6963,2">
              <v:shape style="position:absolute;left:4717;top:4380;width:6963;height:2" coordorigin="4717,4380" coordsize="6963,0" path="m4717,4380l11680,4380e" filled="f" stroked="t" strokeweight=".713954pt" strokecolor="#6B6B6B">
                <v:path arrowok="t"/>
              </v:shape>
            </v:group>
            <v:group style="position:absolute;left:2094;top:5102;width:9581;height:2" coordorigin="2094,5102" coordsize="9581,2">
              <v:shape style="position:absolute;left:2094;top:5102;width:9581;height:2" coordorigin="2094,5102" coordsize="9581,0" path="m2094,5102l11676,5102e" filled="f" stroked="t" strokeweight=".713954pt" strokecolor="#575757">
                <v:path arrowok="t"/>
              </v:shape>
            </v:group>
            <v:group style="position:absolute;left:4717;top:4619;width:6959;height:2" coordorigin="4717,4619" coordsize="6959,2">
              <v:shape style="position:absolute;left:4717;top:4619;width:6959;height:2" coordorigin="4717,4619" coordsize="6959,0" path="m4717,4619l11676,4619e" filled="f" stroked="t" strokeweight=".713954pt" strokecolor="#676767">
                <v:path arrowok="t"/>
              </v:shape>
            </v:group>
            <v:group style="position:absolute;left:4726;top:4863;width:6949;height:2" coordorigin="4726,4863" coordsize="6949,2">
              <v:shape style="position:absolute;left:4726;top:4863;width:6949;height:2" coordorigin="4726,4863" coordsize="6949,0" path="m4726,4863l11676,4863e" filled="f" stroked="t" strokeweight=".713954pt" strokecolor="#646464">
                <v:path arrowok="t"/>
              </v:shape>
            </v:group>
            <v:group style="position:absolute;left:4729;top:4083;width:2;height:1989" coordorigin="4729,4083" coordsize="2,1989">
              <v:shape style="position:absolute;left:4729;top:4083;width:2;height:1989" coordorigin="4729,4083" coordsize="0,1989" path="m4729,6072l4729,4083e" filled="f" stroked="t" strokeweight=".713954pt" strokecolor="#4F4F4F">
                <v:path arrowok="t"/>
              </v:shape>
            </v:group>
            <v:group style="position:absolute;left:2094;top:4088;width:9577;height:2" coordorigin="2094,4088" coordsize="9577,2">
              <v:shape style="position:absolute;left:2094;top:4088;width:9577;height:2" coordorigin="2094,4088" coordsize="9577,0" path="m2094,4088l11671,4088e" filled="f" stroked="t" strokeweight=".713954pt" strokecolor="#646464">
                <v:path arrowok="t"/>
              </v:shape>
            </v:group>
            <v:group style="position:absolute;left:7723;top:5341;width:2;height:731" coordorigin="7723,5341" coordsize="2,731">
              <v:shape style="position:absolute;left:7723;top:5341;width:2;height:731" coordorigin="7723,5341" coordsize="0,731" path="m7723,6072l7723,5341e" filled="f" stroked="t" strokeweight=".47597pt" strokecolor="#575757">
                <v:path arrowok="t"/>
              </v:shape>
            </v:group>
            <v:group style="position:absolute;left:2099;top:5819;width:9581;height:2" coordorigin="2099,5819" coordsize="9581,2">
              <v:shape style="position:absolute;left:2099;top:5819;width:9581;height:2" coordorigin="2099,5819" coordsize="9581,0" path="m2099,5819l11680,5819e" filled="f" stroked="t" strokeweight=".713954pt" strokecolor="#575757">
                <v:path arrowok="t"/>
              </v:shape>
            </v:group>
            <v:group style="position:absolute;left:2099;top:6063;width:9581;height:2" coordorigin="2099,6063" coordsize="9581,2">
              <v:shape style="position:absolute;left:2099;top:6063;width:9581;height:2" coordorigin="2099,6063" coordsize="9581,0" path="m2099,6063l11680,6063e" filled="f" stroked="t" strokeweight=".713954pt" strokecolor="#5B5B5B">
                <v:path arrowok="t"/>
              </v:shape>
            </v:group>
            <v:group style="position:absolute;left:309;top:6302;width:11376;height:2" coordorigin="309,6302" coordsize="11376,2">
              <v:shape style="position:absolute;left:309;top:6302;width:11376;height:2" coordorigin="309,6302" coordsize="11376,0" path="m309,6302l11685,6302e" filled="f" stroked="t" strokeweight=".713954pt" strokecolor="#646464">
                <v:path arrowok="t"/>
              </v:shape>
            </v:group>
            <v:group style="position:absolute;left:305;top:5346;width:11376;height:2" coordorigin="305,5346" coordsize="11376,2">
              <v:shape style="position:absolute;left:305;top:5346;width:11376;height:2" coordorigin="305,5346" coordsize="11376,0" path="m305,5346l11680,5346e" filled="f" stroked="t" strokeweight=".713954pt" strokecolor="#5B5B5B">
                <v:path arrowok="t"/>
              </v:shape>
            </v:group>
            <v:group style="position:absolute;left:4736;top:6770;width:2;height:736" coordorigin="4736,6770" coordsize="2,736">
              <v:shape style="position:absolute;left:4736;top:6770;width:2;height:736" coordorigin="4736,6770" coordsize="0,736" path="m4736,7506l4736,6770e" filled="f" stroked="t" strokeweight=".713954pt" strokecolor="#3F3F3F">
                <v:path arrowok="t"/>
              </v:shape>
            </v:group>
            <v:group style="position:absolute;left:314;top:6775;width:11371;height:2" coordorigin="314,6775" coordsize="11371,2">
              <v:shape style="position:absolute;left:314;top:6775;width:11371;height:2" coordorigin="314,6775" coordsize="11371,0" path="m314,6775l11685,6775e" filled="f" stroked="t" strokeweight=".713954pt" strokecolor="#606060">
                <v:path arrowok="t"/>
              </v:shape>
            </v:group>
            <v:group style="position:absolute;left:4731;top:7009;width:6954;height:2" coordorigin="4731,7009" coordsize="6954,2">
              <v:shape style="position:absolute;left:4731;top:7009;width:6954;height:2" coordorigin="4731,7009" coordsize="6954,0" path="m4731,7009l11685,7009e" filled="f" stroked="t" strokeweight=".713954pt" strokecolor="#646464">
                <v:path arrowok="t"/>
              </v:shape>
            </v:group>
            <v:group style="position:absolute;left:4731;top:7253;width:6959;height:2" coordorigin="4731,7253" coordsize="6959,2">
              <v:shape style="position:absolute;left:4731;top:7253;width:6959;height:2" coordorigin="4731,7253" coordsize="6959,0" path="m4731,7253l11690,7253e" filled="f" stroked="t" strokeweight=".713954pt" strokecolor="#5B5B5B">
                <v:path arrowok="t"/>
              </v:shape>
            </v:group>
            <v:group style="position:absolute;left:314;top:7495;width:11376;height:2" coordorigin="314,7495" coordsize="11376,2">
              <v:shape style="position:absolute;left:314;top:7495;width:11376;height:2" coordorigin="314,7495" coordsize="11376,0" path="m314,7495l11690,7495e" filled="f" stroked="t" strokeweight=".713954pt" strokecolor="#5B5B5B">
                <v:path arrowok="t"/>
              </v:shape>
            </v:group>
            <v:group style="position:absolute;left:314;top:8305;width:11380;height:2" coordorigin="314,8305" coordsize="11380,2">
              <v:shape style="position:absolute;left:314;top:8305;width:11380;height:2" coordorigin="314,8305" coordsize="11380,0" path="m314,8305l11695,8305e" filled="f" stroked="t" strokeweight=".713954pt" strokecolor="#606060">
                <v:path arrowok="t"/>
              </v:shape>
            </v:group>
            <v:group style="position:absolute;left:319;top:9149;width:11380;height:2" coordorigin="319,9149" coordsize="11380,2">
              <v:shape style="position:absolute;left:319;top:9149;width:11380;height:2" coordorigin="319,9149" coordsize="11380,0" path="m319,9149l11699,9149e" filled="f" stroked="t" strokeweight=".713954pt" strokecolor="#5B5B5B">
                <v:path arrowok="t"/>
              </v:shape>
            </v:group>
            <v:group style="position:absolute;left:319;top:9390;width:11380;height:2" coordorigin="319,9390" coordsize="11380,2">
              <v:shape style="position:absolute;left:319;top:9390;width:11380;height:2" coordorigin="319,9390" coordsize="11380,0" path="m319,9390l11699,9390e" filled="f" stroked="t" strokeweight=".713954pt" strokecolor="#5B5B5B">
                <v:path arrowok="t"/>
              </v:shape>
            </v:group>
            <v:group style="position:absolute;left:319;top:9634;width:11376;height:2" coordorigin="319,9634" coordsize="11376,2">
              <v:shape style="position:absolute;left:319;top:9634;width:11376;height:2" coordorigin="319,9634" coordsize="11376,0" path="m319,9634l11695,9634e" filled="f" stroked="t" strokeweight=".713954pt" strokecolor="#575757">
                <v:path arrowok="t"/>
              </v:shape>
            </v:group>
            <v:group style="position:absolute;left:324;top:10112;width:11376;height:2" coordorigin="324,10112" coordsize="11376,2">
              <v:shape style="position:absolute;left:324;top:10112;width:11376;height:2" coordorigin="324,10112" coordsize="11376,0" path="m324,10112l11699,10112e" filled="f" stroked="t" strokeweight=".713954pt" strokecolor="#5B5B5B">
                <v:path arrowok="t"/>
              </v:shape>
            </v:group>
            <v:group style="position:absolute;left:324;top:10351;width:11376;height:2" coordorigin="324,10351" coordsize="11376,2">
              <v:shape style="position:absolute;left:324;top:10351;width:11376;height:2" coordorigin="324,10351" coordsize="11376,0" path="m324,10351l11699,10351e" filled="f" stroked="t" strokeweight=".713954pt" strokecolor="#5B5B5B">
                <v:path arrowok="t"/>
              </v:shape>
            </v:group>
            <v:group style="position:absolute;left:1223;top:10299;width:2;height:1415" coordorigin="1223,10299" coordsize="2,1415">
              <v:shape style="position:absolute;left:1223;top:10299;width:2;height:1415" coordorigin="1223,10299" coordsize="0,1415" path="m1223,11714l1223,10299e" filled="f" stroked="t" strokeweight=".713954pt" strokecolor="#4F4F4F">
                <v:path arrowok="t"/>
              </v:shape>
            </v:group>
            <v:group style="position:absolute;left:328;top:10863;width:11371;height:2" coordorigin="328,10863" coordsize="11371,2">
              <v:shape style="position:absolute;left:328;top:10863;width:11371;height:2" coordorigin="328,10863" coordsize="11371,0" path="m328,10863l11699,10863e" filled="f" stroked="t" strokeweight=".713954pt" strokecolor="#646464">
                <v:path arrowok="t"/>
              </v:shape>
            </v:group>
            <v:group style="position:absolute;left:7285;top:10342;width:2;height:4226" coordorigin="7285,10342" coordsize="2,4226">
              <v:shape style="position:absolute;left:7285;top:10342;width:2;height:4226" coordorigin="7285,10342" coordsize="0,4226" path="m7285,14568l7285,10342e" filled="f" stroked="t" strokeweight=".713954pt" strokecolor="#545454">
                <v:path arrowok="t"/>
              </v:shape>
            </v:group>
            <v:group style="position:absolute;left:309;top:2190;width:2;height:1415" coordorigin="309,2190" coordsize="2,1415">
              <v:shape style="position:absolute;left:309;top:2190;width:2;height:1415" coordorigin="309,2190" coordsize="0,1415" path="m309,3605l309,2190e" filled="f" stroked="t" strokeweight=".47597pt" strokecolor="#B8B8B8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85"/>
          <w:szCs w:val="85"/>
          <w:color w:val="383838"/>
          <w:spacing w:val="-429"/>
          <w:w w:val="181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4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4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3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3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7" w:lineRule="auto"/>
        <w:ind w:left="267" w:right="470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1"/>
          <w:w w:val="103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96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37" w:lineRule="exact"/>
        <w:ind w:left="1035" w:right="553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220" w:bottom="280" w:left="180" w:right="120"/>
          <w:cols w:num="2" w:equalWidth="0">
            <w:col w:w="1632" w:space="1530"/>
            <w:col w:w="8458"/>
          </w:cols>
        </w:sectPr>
      </w:pPr>
      <w:rPr/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120"/>
        </w:sectPr>
      </w:pPr>
      <w:rPr/>
    </w:p>
    <w:p>
      <w:pPr>
        <w:spacing w:before="36" w:after="0" w:line="240" w:lineRule="auto"/>
        <w:ind w:left="129" w:right="-20"/>
        <w:jc w:val="left"/>
        <w:tabs>
          <w:tab w:pos="1500" w:val="left"/>
          <w:tab w:pos="2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14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151515"/>
          <w:spacing w:val="7"/>
          <w:w w:val="6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8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6"/>
          <w:w w:val="10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05.2017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7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3"/>
          <w:w w:val="108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No:20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40" w:lineRule="auto"/>
        <w:ind w:left="134" w:right="-67"/>
        <w:jc w:val="left"/>
        <w:tabs>
          <w:tab w:pos="1500" w:val="left"/>
          <w:tab w:pos="2960" w:val="left"/>
          <w:tab w:pos="4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19.05.2017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2"/>
        </w:rPr>
        <w:t>:3264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Bildiril.e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Karşıyaka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6500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1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19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03" w:lineRule="exact"/>
        <w:ind w:left="134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6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"/>
          <w:w w:val="116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6"/>
          <w:w w:val="116"/>
          <w:position w:val="-1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6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6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9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Karşıyaka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6519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Sok.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No: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8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-1"/>
        </w:rPr>
        <w:t>Yanı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6" w:after="0" w:line="240" w:lineRule="auto"/>
        <w:ind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22:45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tfel: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3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1"/>
          <w:w w:val="10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1"/>
        </w:rPr>
        <w:t>Alan: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6"/>
          <w:w w:val="12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Mus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KABAKÇI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120"/>
          <w:cols w:num="2" w:equalWidth="0">
            <w:col w:w="4796" w:space="631"/>
            <w:col w:w="6193"/>
          </w:cols>
        </w:sectPr>
      </w:pPr>
      <w:rPr/>
    </w:p>
    <w:p>
      <w:pPr>
        <w:spacing w:before="31" w:after="0" w:line="206" w:lineRule="exact"/>
        <w:ind w:left="134" w:right="-67"/>
        <w:jc w:val="left"/>
        <w:tabs>
          <w:tab w:pos="1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6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14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0" w:after="0" w:line="196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Sınıf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2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0" w:after="0" w:line="196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8"/>
          <w:w w:val="12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-1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120"/>
          <w:cols w:num="3" w:equalWidth="0">
            <w:col w:w="2522" w:space="1758"/>
            <w:col w:w="1367" w:space="1750"/>
            <w:col w:w="4223"/>
          </w:cols>
        </w:sectPr>
      </w:pPr>
      <w:rPr/>
    </w:p>
    <w:p>
      <w:pPr>
        <w:spacing w:before="0" w:after="0" w:line="266" w:lineRule="exact"/>
        <w:ind w:left="134" w:right="-7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6"/>
          <w:szCs w:val="26"/>
          <w:color w:val="525252"/>
          <w:w w:val="158"/>
        </w:rPr>
        <w:t>l</w:t>
      </w:r>
      <w:r>
        <w:rPr>
          <w:rFonts w:ascii="Arial" w:hAnsi="Arial" w:cs="Arial" w:eastAsia="Arial"/>
          <w:sz w:val="26"/>
          <w:szCs w:val="26"/>
          <w:color w:val="525252"/>
          <w:spacing w:val="-17"/>
          <w:w w:val="15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4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'Yana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5" w:after="0" w:line="199" w:lineRule="exact"/>
        <w:ind w:left="1385" w:right="-20"/>
        <w:jc w:val="left"/>
        <w:tabs>
          <w:tab w:pos="4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79797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:Bo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Metru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-1"/>
        </w:rPr>
        <w:t>Bina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139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Betonanne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AJ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CBCBC"/>
          <w:spacing w:val="0"/>
          <w:w w:val="4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BCBCBC"/>
          <w:spacing w:val="14"/>
          <w:w w:val="4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6"/>
          <w:w w:val="11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4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96"/>
        </w:rPr>
        <w:t>ili_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9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7"/>
          <w:w w:val="117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69" w:lineRule="exact"/>
        <w:ind w:left="1737" w:right="-20"/>
        <w:jc w:val="left"/>
        <w:tabs>
          <w:tab w:pos="2200" w:val="left"/>
          <w:tab w:pos="2780" w:val="left"/>
          <w:tab w:pos="3300" w:val="left"/>
          <w:tab w:pos="4060" w:val="left"/>
          <w:tab w:pos="4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283.915894pt;margin-top:.432476pt;width:51.880689pt;height:.1pt;mso-position-horizontal-relative:page;mso-position-vertical-relative:paragraph;z-index:-16955" coordorigin="5678,9" coordsize="1038,2">
            <v:shape style="position:absolute;left:5678;top:9;width:1038;height:2" coordorigin="5678,9" coordsize="1038,0" path="m5678,9l6716,9e" filled="f" stroked="t" strokeweight=".713954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8"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53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83838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53"/>
        </w:rPr>
        <w:t>j</w:t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27"/>
          <w:szCs w:val="2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BCBCBC"/>
          <w:spacing w:val="0"/>
          <w:w w:val="53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BCBCBC"/>
          <w:spacing w:val="-22"/>
          <w:w w:val="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CBCB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BCBCBC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53"/>
        </w:rPr>
        <w:t>1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BCBCBC"/>
          <w:spacing w:val="0"/>
          <w:w w:val="53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BCBCBC"/>
          <w:spacing w:val="0"/>
          <w:w w:val="53"/>
        </w:rPr>
        <w:t>     </w:t>
      </w:r>
      <w:r>
        <w:rPr>
          <w:rFonts w:ascii="Times New Roman" w:hAnsi="Times New Roman" w:cs="Times New Roman" w:eastAsia="Times New Roman"/>
          <w:sz w:val="20"/>
          <w:szCs w:val="20"/>
          <w:color w:val="BCBCBC"/>
          <w:spacing w:val="19"/>
          <w:w w:val="5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09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4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0" w:after="0" w:line="240" w:lineRule="auto"/>
        <w:ind w:right="-20"/>
        <w:jc w:val="left"/>
        <w:tabs>
          <w:tab w:pos="3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0"/>
          <w:w w:val="17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9"/>
          <w:w w:val="106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1"/>
        </w:rPr>
        <w:t>reilil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medi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</w:rPr>
        <w:t>jKir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9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7"/>
          <w:w w:val="111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5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Mus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  <w:position w:val="-1"/>
        </w:rPr>
        <w:t>KABAKÇI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120"/>
          <w:cols w:num="2" w:equalWidth="0">
            <w:col w:w="1735" w:space="189"/>
            <w:col w:w="9696"/>
          </w:cols>
        </w:sectPr>
      </w:pPr>
      <w:rPr/>
    </w:p>
    <w:p>
      <w:pPr>
        <w:spacing w:before="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79" w:lineRule="exact"/>
        <w:ind w:left="13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6"/>
          <w:position w:val="-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70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1"/>
          <w:position w:val="-2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"/>
          <w:w w:val="111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2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15" w:lineRule="exact"/>
        <w:ind w:left="125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BCBCBC"/>
          <w:spacing w:val="0"/>
          <w:w w:val="52"/>
          <w:position w:val="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15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8E8E8E"/>
          <w:spacing w:val="-15"/>
          <w:w w:val="225"/>
        </w:rPr>
        <w:t>r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94"/>
        </w:rPr>
        <w:t>kibin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1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46"/>
        </w:rPr>
        <w:t>rdımcı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4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Ekip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1" w:lineRule="exact"/>
        <w:ind w:left="12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BCBCBC"/>
          <w:spacing w:val="-11"/>
          <w:w w:val="54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0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40" w:lineRule="auto"/>
        <w:ind w:right="-46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Plakası:3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091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left="105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499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8" w:lineRule="auto"/>
        <w:ind w:left="97" w:right="237" w:firstLine="-78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214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21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4"/>
          <w:w w:val="21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22:46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1" w:lineRule="exact"/>
        <w:ind w:left="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23:45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5" w:after="0" w:line="240" w:lineRule="auto"/>
        <w:ind w:left="9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217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217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51"/>
          <w:w w:val="2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22:46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0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82" w:lineRule="auto"/>
        <w:ind w:left="19" w:right="-51" w:firstLine="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Emniyet-Jandarma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69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6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5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22:51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3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120"/>
          <w:cols w:num="4" w:equalWidth="0">
            <w:col w:w="1320" w:space="604"/>
            <w:col w:w="1956" w:space="672"/>
            <w:col w:w="2537" w:space="466"/>
            <w:col w:w="4065"/>
          </w:cols>
        </w:sectPr>
      </w:pPr>
      <w:rPr/>
    </w:p>
    <w:p>
      <w:pPr>
        <w:spacing w:before="0" w:after="0" w:line="59" w:lineRule="exact"/>
        <w:ind w:left="129" w:right="-20"/>
        <w:jc w:val="left"/>
        <w:tabs>
          <w:tab w:pos="19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55"/>
          <w:szCs w:val="55"/>
          <w:color w:val="BCBCBC"/>
          <w:spacing w:val="0"/>
          <w:w w:val="128"/>
          <w:position w:val="-44"/>
        </w:rPr>
        <w:t>l</w:t>
      </w:r>
      <w:r>
        <w:rPr>
          <w:rFonts w:ascii="Arial" w:hAnsi="Arial" w:cs="Arial" w:eastAsia="Arial"/>
          <w:sz w:val="55"/>
          <w:szCs w:val="55"/>
          <w:color w:val="BCBCBC"/>
          <w:spacing w:val="0"/>
          <w:w w:val="100"/>
          <w:position w:val="-44"/>
        </w:rPr>
        <w:tab/>
      </w:r>
      <w:r>
        <w:rPr>
          <w:rFonts w:ascii="Arial" w:hAnsi="Arial" w:cs="Arial" w:eastAsia="Arial"/>
          <w:sz w:val="55"/>
          <w:szCs w:val="55"/>
          <w:color w:val="BCBCBC"/>
          <w:spacing w:val="0"/>
          <w:w w:val="100"/>
          <w:position w:val="-44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  <w:position w:val="-40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10"/>
          <w:position w:val="-4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0"/>
        </w:rPr>
        <w:t>Ami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5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0"/>
        </w:rPr>
        <w:t>Mehmet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100"/>
          <w:position w:val="-4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-40"/>
        </w:rPr>
        <w:t>YILDIZ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120"/>
        </w:sectPr>
      </w:pPr>
      <w:rPr/>
    </w:p>
    <w:p>
      <w:pPr>
        <w:spacing w:before="0" w:after="0" w:line="184" w:lineRule="exact"/>
        <w:ind w:left="194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9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6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16"/>
          <w:w w:val="6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EF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27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120"/>
          <w:cols w:num="2" w:equalWidth="0">
            <w:col w:w="4020" w:space="531"/>
            <w:col w:w="7069"/>
          </w:cols>
        </w:sectPr>
      </w:pPr>
      <w:rPr/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120"/>
        </w:sectPr>
      </w:pPr>
      <w:rPr/>
    </w:p>
    <w:p>
      <w:pPr>
        <w:spacing w:before="36" w:after="0" w:line="260" w:lineRule="auto"/>
        <w:ind w:left="125" w:right="-51" w:firstLine="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:Olayı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3"/>
        </w:rPr>
        <w:t>ıOu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7"/>
          <w:w w:val="9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6"/>
          <w:w w:val="128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3"/>
        </w:rPr>
        <w:t>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4"/>
        </w:rPr>
        <w:t>pla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2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2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6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görülmüştü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"/>
          <w:w w:val="11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03" w:lineRule="exact"/>
        <w:ind w:left="264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-1"/>
        </w:rPr>
        <w:t>Söndürmede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-1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120"/>
          <w:cols w:num="2" w:equalWidth="0">
            <w:col w:w="1594" w:space="329"/>
            <w:col w:w="9697"/>
          </w:cols>
        </w:sectPr>
      </w:pPr>
      <w:rPr/>
    </w:p>
    <w:p>
      <w:pPr>
        <w:spacing w:before="26" w:after="0" w:line="240" w:lineRule="auto"/>
        <w:ind w:left="12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öndüıme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b/>
          <w:bCs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b/>
          <w:bCs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b/>
          <w:bCs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163" w:lineRule="exact"/>
        <w:ind w:right="-20"/>
        <w:jc w:val="left"/>
        <w:tabs>
          <w:tab w:pos="1960" w:val="left"/>
          <w:tab w:pos="3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"/>
          <w:w w:val="47"/>
          <w:position w:val="-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  <w:position w:val="-4"/>
        </w:rPr>
        <w:t>Köpük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1"/>
          <w:w w:val="100"/>
          <w:position w:val="-4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4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3"/>
          <w:w w:val="100"/>
          <w:position w:val="-4"/>
        </w:rPr>
        <w:t>.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4"/>
        </w:rPr>
        <w:t>T.</w:t>
      </w:r>
      <w:r>
        <w:rPr>
          <w:rFonts w:ascii="Arial" w:hAnsi="Arial" w:cs="Arial" w:eastAsia="Arial"/>
          <w:sz w:val="18"/>
          <w:szCs w:val="18"/>
          <w:color w:val="383838"/>
          <w:spacing w:val="4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  <w:position w:val="-4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36" w:lineRule="exact"/>
        <w:ind w:right="-20"/>
        <w:jc w:val="left"/>
        <w:tabs>
          <w:tab w:pos="1960" w:val="left"/>
          <w:tab w:pos="356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Courier New" w:hAnsi="Courier New" w:cs="Courier New" w:eastAsia="Courier New"/>
          <w:sz w:val="20"/>
          <w:szCs w:val="20"/>
          <w:color w:val="383838"/>
          <w:spacing w:val="0"/>
          <w:w w:val="100"/>
        </w:rPr>
        <w:t>2</w:t>
      </w:r>
      <w:r>
        <w:rPr>
          <w:rFonts w:ascii="Courier New" w:hAnsi="Courier New" w:cs="Courier New" w:eastAsia="Courier New"/>
          <w:sz w:val="20"/>
          <w:szCs w:val="20"/>
          <w:color w:val="383838"/>
          <w:spacing w:val="-118"/>
          <w:w w:val="100"/>
        </w:rPr>
        <w:t> </w:t>
      </w:r>
      <w:r>
        <w:rPr>
          <w:rFonts w:ascii="Courier New" w:hAnsi="Courier New" w:cs="Courier New" w:eastAsia="Courier New"/>
          <w:sz w:val="20"/>
          <w:szCs w:val="20"/>
          <w:color w:val="383838"/>
          <w:spacing w:val="0"/>
          <w:w w:val="100"/>
        </w:rPr>
        <w:tab/>
      </w:r>
      <w:r>
        <w:rPr>
          <w:rFonts w:ascii="Courier New" w:hAnsi="Courier New" w:cs="Courier New" w:eastAsia="Courier New"/>
          <w:sz w:val="20"/>
          <w:szCs w:val="20"/>
          <w:color w:val="383838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54"/>
        </w:rPr>
        <w:t>ı</w:t>
      </w:r>
      <w:r>
        <w:rPr>
          <w:rFonts w:ascii="Arial" w:hAnsi="Arial" w:cs="Arial" w:eastAsia="Arial"/>
          <w:sz w:val="38"/>
          <w:szCs w:val="38"/>
          <w:color w:val="383838"/>
          <w:spacing w:val="-55"/>
          <w:w w:val="54"/>
        </w:rPr>
        <w:t> </w:t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100"/>
        </w:rPr>
      </w:r>
      <w:r>
        <w:rPr>
          <w:rFonts w:ascii="Arial" w:hAnsi="Arial" w:cs="Arial" w:eastAsia="Arial"/>
          <w:sz w:val="26"/>
          <w:szCs w:val="26"/>
          <w:color w:val="383838"/>
          <w:spacing w:val="0"/>
          <w:w w:val="54"/>
          <w:b/>
          <w:bCs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120"/>
          <w:cols w:num="3" w:equalWidth="0">
            <w:col w:w="1267" w:space="747"/>
            <w:col w:w="1375" w:space="1181"/>
            <w:col w:w="7050"/>
          </w:cols>
        </w:sectPr>
      </w:pPr>
      <w:rPr/>
    </w:p>
    <w:p>
      <w:pPr>
        <w:spacing w:before="0" w:after="0" w:line="192" w:lineRule="exact"/>
        <w:ind w:left="129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BCBCBC"/>
          <w:w w:val="56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BCBCBC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42"/>
        </w:rPr>
        <w:t>_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esnasında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duvarları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tavanını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büyük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kısmı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yıklımı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metru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halde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içerisindeki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7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çöpleı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60" w:lineRule="auto"/>
        <w:ind w:left="129" w:right="7216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7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vanmıştır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yoktur.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CBCBC"/>
          <w:spacing w:val="3"/>
          <w:w w:val="3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5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120"/>
        </w:sectPr>
      </w:pPr>
      <w:rPr/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797979"/>
          <w:w w:val="66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w w:val="6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79797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BCBCBC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15" w:after="0" w:line="158" w:lineRule="exact"/>
        <w:ind w:left="13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BCBCBC"/>
          <w:spacing w:val="0"/>
          <w:w w:val="52"/>
          <w:position w:val="-1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66" w:lineRule="auto"/>
        <w:ind w:right="58" w:firstLine="1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1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metruk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içerisindeki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1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çöplerde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5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olduğu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7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soruşturmada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9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söndürülmede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3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:;ehve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düşürüle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5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120"/>
          <w:cols w:num="2" w:equalWidth="0">
            <w:col w:w="1801" w:space="142"/>
            <w:col w:w="9677"/>
          </w:cols>
        </w:sectPr>
      </w:pPr>
      <w:rPr/>
    </w:p>
    <w:p>
      <w:pPr>
        <w:spacing w:before="30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BCBCBC"/>
          <w:spacing w:val="-7"/>
          <w:w w:val="53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Sigoıtalı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74" w:lineRule="auto"/>
        <w:ind w:left="272" w:right="-51" w:firstLine="-133"/>
        <w:jc w:val="both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w w:val="79"/>
        </w:rPr>
        <w:t>!A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eslim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13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0"/>
          <w:szCs w:val="10"/>
          <w:color w:val="BCBCBC"/>
          <w:spacing w:val="-6"/>
          <w:w w:val="54"/>
          <w:position w:val="-3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6"/>
          <w:position w:val="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0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8" w:lineRule="exact"/>
        <w:ind w:left="139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.944983pt;margin-top:4.10957pt;width:2.970825pt;height:19.5pt;mso-position-horizontal-relative:page;mso-position-vertical-relative:paragraph;z-index:-16954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9"/>
                    <w:jc w:val="left"/>
                    <w:rPr>
                      <w:rFonts w:ascii="Arial" w:hAnsi="Arial" w:cs="Arial" w:eastAsia="Arial"/>
                      <w:sz w:val="39"/>
                      <w:szCs w:val="39"/>
                    </w:rPr>
                  </w:pPr>
                  <w:rPr/>
                  <w:r>
                    <w:rPr>
                      <w:rFonts w:ascii="Arial" w:hAnsi="Arial" w:cs="Arial" w:eastAsia="Arial"/>
                      <w:sz w:val="39"/>
                      <w:szCs w:val="39"/>
                      <w:color w:val="BCBCBC"/>
                      <w:spacing w:val="0"/>
                      <w:w w:val="54"/>
                    </w:rPr>
                    <w:t>ı</w:t>
                  </w:r>
                  <w:r>
                    <w:rPr>
                      <w:rFonts w:ascii="Arial" w:hAnsi="Arial" w:cs="Arial" w:eastAsia="Arial"/>
                      <w:sz w:val="39"/>
                      <w:szCs w:val="3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0"/>
          <w:w w:val="29"/>
          <w:position w:val="-1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0"/>
          <w:w w:val="29"/>
          <w:position w:val="-13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6"/>
          <w:w w:val="29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-13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  <w:position w:val="-1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22"/>
          <w:w w:val="100"/>
          <w:position w:val="-13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462"/>
          <w:position w:val="-13"/>
        </w:rPr>
        <w:t>ı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19/05/2017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9" w:after="0" w:line="240" w:lineRule="auto"/>
        <w:ind w:left="79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w w:val="106"/>
        </w:rPr>
        <w:t>Bedel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w w:val="88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13"/>
          <w:w w:val="88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"/>
          <w:w w:val="12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76767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23:45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120"/>
          <w:cols w:num="3" w:equalWidth="0">
            <w:col w:w="1629" w:space="314"/>
            <w:col w:w="1606" w:space="2411"/>
            <w:col w:w="5660"/>
          </w:cols>
        </w:sectPr>
      </w:pPr>
      <w:rPr/>
    </w:p>
    <w:p>
      <w:pPr>
        <w:spacing w:before="0" w:after="0" w:line="184" w:lineRule="exact"/>
        <w:ind w:left="1943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2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7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3.POS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9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BOS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"/>
          <w:w w:val="109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ANLI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5" w:after="0" w:line="214" w:lineRule="exact"/>
        <w:ind w:left="107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"/>
        </w:rPr>
        <w:t>Öl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"/>
        </w:rPr>
        <w:t>ü</w:t>
      </w:r>
      <w:r>
        <w:rPr>
          <w:rFonts w:ascii="Arial" w:hAnsi="Arial" w:cs="Arial" w:eastAsia="Arial"/>
          <w:sz w:val="19"/>
          <w:szCs w:val="19"/>
          <w:color w:val="383838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  <w:position w:val="-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w w:val="108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9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4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120"/>
          <w:cols w:num="2" w:equalWidth="0">
            <w:col w:w="5000" w:space="3692"/>
            <w:col w:w="2928"/>
          </w:cols>
        </w:sectPr>
      </w:pPr>
      <w:rPr/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1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9" w:right="-8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30"/>
          <w:szCs w:val="30"/>
          <w:color w:val="BCBCBC"/>
          <w:spacing w:val="0"/>
          <w:w w:val="90"/>
        </w:rPr>
        <w:t>i</w:t>
      </w:r>
      <w:r>
        <w:rPr>
          <w:rFonts w:ascii="Arial" w:hAnsi="Arial" w:cs="Arial" w:eastAsia="Arial"/>
          <w:sz w:val="30"/>
          <w:szCs w:val="30"/>
          <w:color w:val="BCBCBC"/>
          <w:spacing w:val="-21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İtfaiyeci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39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BCBCBC"/>
          <w:spacing w:val="0"/>
          <w:w w:val="82"/>
          <w:b/>
          <w:bCs/>
        </w:rPr>
        <w:t>ı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649" w:lineRule="exact"/>
        <w:ind w:left="144" w:right="-20"/>
        <w:jc w:val="left"/>
        <w:rPr>
          <w:rFonts w:ascii="Arial" w:hAnsi="Arial" w:cs="Arial" w:eastAsia="Arial"/>
          <w:sz w:val="62"/>
          <w:szCs w:val="62"/>
        </w:rPr>
      </w:pPr>
      <w:rPr/>
      <w:r>
        <w:rPr>
          <w:rFonts w:ascii="Arial" w:hAnsi="Arial" w:cs="Arial" w:eastAsia="Arial"/>
          <w:sz w:val="62"/>
          <w:szCs w:val="62"/>
          <w:color w:val="BCBCBC"/>
          <w:spacing w:val="0"/>
          <w:w w:val="51"/>
          <w:position w:val="-6"/>
        </w:rPr>
        <w:t>ı</w:t>
      </w:r>
      <w:r>
        <w:rPr>
          <w:rFonts w:ascii="Arial" w:hAnsi="Arial" w:cs="Arial" w:eastAsia="Arial"/>
          <w:sz w:val="62"/>
          <w:szCs w:val="62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148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BCBCBC"/>
          <w:spacing w:val="0"/>
          <w:w w:val="66"/>
          <w:b/>
          <w:bCs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BCBCBC"/>
          <w:spacing w:val="-2"/>
          <w:w w:val="107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2"/>
        </w:rPr>
        <w:t>Halk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6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8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0"/>
          <w:w w:val="10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9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179" w:lineRule="exact"/>
        <w:ind w:left="10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9"/>
          <w:position w:val="-2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4"/>
          <w:w w:val="109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2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  <w:position w:val="-2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177" w:lineRule="exact"/>
        <w:ind w:right="-59"/>
        <w:jc w:val="left"/>
        <w:rPr>
          <w:rFonts w:ascii="Times New Roman" w:hAnsi="Times New Roman" w:cs="Times New Roman" w:eastAsia="Times New Roman"/>
          <w:sz w:val="118"/>
          <w:szCs w:val="118"/>
        </w:rPr>
      </w:pPr>
      <w:rPr/>
      <w:r>
        <w:rPr>
          <w:rFonts w:ascii="Times New Roman" w:hAnsi="Times New Roman" w:cs="Times New Roman" w:eastAsia="Times New Roman"/>
          <w:sz w:val="118"/>
          <w:szCs w:val="118"/>
          <w:color w:val="3F4475"/>
          <w:spacing w:val="0"/>
          <w:w w:val="74"/>
          <w:i/>
          <w:position w:val="2"/>
        </w:rPr>
        <w:t>di/ıf</w:t>
      </w:r>
      <w:r>
        <w:rPr>
          <w:rFonts w:ascii="Times New Roman" w:hAnsi="Times New Roman" w:cs="Times New Roman" w:eastAsia="Times New Roman"/>
          <w:sz w:val="118"/>
          <w:szCs w:val="118"/>
          <w:color w:val="000000"/>
          <w:spacing w:val="0"/>
          <w:w w:val="100"/>
          <w:position w:val="0"/>
        </w:rPr>
      </w:r>
    </w:p>
    <w:p>
      <w:pPr>
        <w:spacing w:before="83" w:after="0" w:line="266" w:lineRule="auto"/>
        <w:ind w:left="543" w:right="-1" w:firstLine="-40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Mus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KABAKÇI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5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576" w:right="41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ttf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95"/>
        </w:rPr>
        <w:t>Rri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302" w:lineRule="exact"/>
        <w:ind w:left="326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383838"/>
          <w:spacing w:val="0"/>
          <w:w w:val="55"/>
          <w:b/>
          <w:bCs/>
          <w:position w:val="-2"/>
        </w:rPr>
        <w:t>3</w:t>
      </w:r>
      <w:r>
        <w:rPr>
          <w:rFonts w:ascii="Arial" w:hAnsi="Arial" w:cs="Arial" w:eastAsia="Arial"/>
          <w:sz w:val="28"/>
          <w:szCs w:val="28"/>
          <w:color w:val="383838"/>
          <w:spacing w:val="24"/>
          <w:w w:val="5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55"/>
          <w:b/>
          <w:bCs/>
          <w:i/>
          <w:position w:val="-2"/>
        </w:rPr>
        <w:t>D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55"/>
          <w:b/>
          <w:bCs/>
          <w:i/>
          <w:position w:val="-2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5"/>
          <w:w w:val="55"/>
          <w:b/>
          <w:bCs/>
          <w:i/>
          <w:position w:val="-2"/>
        </w:rPr>
        <w:t> 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55"/>
          <w:b/>
          <w:bCs/>
          <w:position w:val="-2"/>
        </w:rPr>
        <w:t>MaYıs</w:t>
      </w:r>
      <w:r>
        <w:rPr>
          <w:rFonts w:ascii="Arial" w:hAnsi="Arial" w:cs="Arial" w:eastAsia="Arial"/>
          <w:sz w:val="24"/>
          <w:szCs w:val="24"/>
          <w:color w:val="383838"/>
          <w:spacing w:val="23"/>
          <w:w w:val="55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63"/>
          <w:position w:val="-2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37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439.679993pt;margin-top:14.548786pt;width:129.600006pt;height:96pt;mso-position-horizontal-relative:page;mso-position-vertical-relative:paragraph;z-index:-16956" type="#_x0000_t75">
            <v:imagedata r:id="rId31" o:title=""/>
          </v:shape>
        </w:pic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00"/>
          <w:i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00"/>
          <w:i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525252"/>
          <w:spacing w:val="45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16"/>
          <w:position w:val="1"/>
        </w:rPr>
        <w:t>12017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120"/>
          <w:cols w:num="4" w:equalWidth="0">
            <w:col w:w="900" w:space="1195"/>
            <w:col w:w="1618" w:space="809"/>
            <w:col w:w="1582" w:space="2509"/>
            <w:col w:w="3007"/>
          </w:cols>
        </w:sectPr>
      </w:pPr>
      <w:rPr/>
    </w:p>
    <w:p>
      <w:pPr>
        <w:spacing w:before="0" w:after="0" w:line="682" w:lineRule="exact"/>
        <w:ind w:left="888" w:right="-20"/>
        <w:jc w:val="left"/>
        <w:tabs>
          <w:tab w:pos="34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88"/>
          <w:szCs w:val="88"/>
          <w:color w:val="313131"/>
          <w:spacing w:val="0"/>
          <w:w w:val="165"/>
          <w:b/>
          <w:bCs/>
          <w:i/>
          <w:position w:val="-26"/>
        </w:rPr>
        <w:t>l</w:t>
      </w:r>
      <w:r>
        <w:rPr>
          <w:rFonts w:ascii="Arial" w:hAnsi="Arial" w:cs="Arial" w:eastAsia="Arial"/>
          <w:sz w:val="88"/>
          <w:szCs w:val="88"/>
          <w:color w:val="313131"/>
          <w:spacing w:val="0"/>
          <w:w w:val="100"/>
          <w:b/>
          <w:bCs/>
          <w:i/>
          <w:position w:val="-26"/>
        </w:rPr>
        <w:tab/>
      </w:r>
      <w:r>
        <w:rPr>
          <w:rFonts w:ascii="Arial" w:hAnsi="Arial" w:cs="Arial" w:eastAsia="Arial"/>
          <w:sz w:val="88"/>
          <w:szCs w:val="88"/>
          <w:color w:val="313131"/>
          <w:spacing w:val="0"/>
          <w:w w:val="100"/>
          <w:b/>
          <w:bCs/>
          <w:i/>
          <w:position w:val="-26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8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8"/>
        </w:rPr>
        <w:t>BÜYÜKŞEHIR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8"/>
        </w:rPr>
        <w:t>BELEDiYESi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00" w:bottom="280" w:left="280" w:right="240"/>
        </w:sectPr>
      </w:pPr>
      <w:rPr/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845" w:right="239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12"/>
        </w:rPr>
        <w:t>[ZMIR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37" w:lineRule="exact"/>
        <w:ind w:left="569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3"/>
          <w:b/>
          <w:bCs/>
          <w:position w:val="-2"/>
        </w:rPr>
        <w:t>BÜYÜKSEHIR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12" w:lineRule="exact"/>
        <w:ind w:right="-20"/>
        <w:jc w:val="left"/>
        <w:tabs>
          <w:tab w:pos="6660" w:val="left"/>
        </w:tabs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BAŞKANLJ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il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34"/>
          <w:position w:val="-1"/>
        </w:rPr>
        <w:t>"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22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6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80" w:right="240"/>
          <w:cols w:num="2" w:equalWidth="0">
            <w:col w:w="1632" w:space="1874"/>
            <w:col w:w="7894"/>
          </w:cols>
        </w:sectPr>
      </w:pPr>
      <w:rPr/>
    </w:p>
    <w:p>
      <w:pPr>
        <w:spacing w:before="0" w:after="0" w:line="180" w:lineRule="exact"/>
        <w:ind w:left="652" w:right="-20"/>
        <w:jc w:val="left"/>
        <w:tabs>
          <w:tab w:pos="4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5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4"/>
          <w:position w:val="0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3.797503" w:type="dxa"/>
      </w:tblPr>
      <w:tblGrid/>
      <w:tr>
        <w:trPr>
          <w:trHeight w:val="216" w:hRule="exact"/>
        </w:trPr>
        <w:tc>
          <w:tcPr>
            <w:tcW w:w="1092" w:type="dxa"/>
            <w:tcBorders>
              <w:top w:val="single" w:sz="5.650632" w:space="0" w:color="545454"/>
              <w:bottom w:val="single" w:sz="5.650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2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OlayTarihi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26" w:type="dxa"/>
            <w:tcBorders>
              <w:top w:val="single" w:sz="5.650632" w:space="0" w:color="545454"/>
              <w:bottom w:val="single" w:sz="5.650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0" w:after="0" w:line="192" w:lineRule="exact"/>
              <w:ind w:left="158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26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-10"/>
                <w:w w:val="126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99"/>
                <w:position w:val="-1"/>
              </w:rPr>
              <w:t>1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6"/>
                <w:w w:val="99"/>
                <w:position w:val="-1"/>
              </w:rPr>
              <w:t>9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0"/>
                <w:w w:val="108"/>
                <w:position w:val="-1"/>
              </w:rPr>
              <w:t>.05.2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6"/>
                <w:w w:val="108"/>
                <w:position w:val="-1"/>
              </w:rPr>
              <w:t>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2"/>
                <w:position w:val="-1"/>
              </w:rPr>
              <w:t>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467" w:type="dxa"/>
            <w:tcBorders>
              <w:top w:val="single" w:sz="5.650632" w:space="0" w:color="545454"/>
              <w:bottom w:val="single" w:sz="5.650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45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92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9"/>
                <w:w w:val="9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-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-1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06"/>
                <w:position w:val="-1"/>
              </w:rPr>
              <w:t>3263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087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650632" w:space="0" w:color="575757"/>
            </w:tcBorders>
          </w:tcPr>
          <w:p>
            <w:pPr>
              <w:spacing w:before="8" w:after="0" w:line="240" w:lineRule="auto"/>
              <w:ind w:left="342" w:right="-20"/>
              <w:jc w:val="left"/>
              <w:tabs>
                <w:tab w:pos="236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92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13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20.25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97"/>
              </w:rPr>
              <w:t>treı: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-10"/>
                <w:w w:val="97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0232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293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88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242"/>
                <w:spacing w:val="0"/>
                <w:w w:val="107"/>
              </w:rPr>
              <w:t>00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6" w:hRule="exact"/>
        </w:trPr>
        <w:tc>
          <w:tcPr>
            <w:tcW w:w="1092" w:type="dxa"/>
            <w:tcBorders>
              <w:top w:val="single" w:sz="5.650632" w:space="0" w:color="575757"/>
              <w:bottom w:val="single" w:sz="5.650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91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6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1526" w:type="dxa"/>
            <w:tcBorders>
              <w:top w:val="single" w:sz="5.650632" w:space="0" w:color="575757"/>
              <w:bottom w:val="single" w:sz="5.650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194" w:lineRule="exact"/>
              <w:ind w:left="163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6"/>
              </w:rPr>
              <w:t>19.05.2017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467" w:type="dxa"/>
            <w:tcBorders>
              <w:top w:val="single" w:sz="5.650632" w:space="0" w:color="575757"/>
              <w:bottom w:val="single" w:sz="5.650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199" w:lineRule="exact"/>
              <w:ind w:left="459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89"/>
                <w:position w:val="-1"/>
              </w:rPr>
              <w:t>!Kayıı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11"/>
                <w:w w:val="89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  <w:position w:val="-1"/>
              </w:rPr>
              <w:t>No</w:t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0"/>
                <w:w w:val="126"/>
                <w:position w:val="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-10"/>
                <w:w w:val="126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13131"/>
                <w:spacing w:val="0"/>
                <w:w w:val="100"/>
                <w:position w:val="0"/>
              </w:rPr>
              <w:t>19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087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650632" w:space="0" w:color="575757"/>
            </w:tcBorders>
          </w:tcPr>
          <w:p>
            <w:pPr>
              <w:spacing w:before="10" w:after="0" w:line="206" w:lineRule="exact"/>
              <w:ind w:left="34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w w:val="88"/>
              </w:rPr>
              <w:t>!Bildi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4"/>
              </w:rPr>
              <w:t>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1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Alan: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96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5"/>
                <w:w w:val="96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199" w:hRule="exact"/>
        </w:trPr>
        <w:tc>
          <w:tcPr>
            <w:tcW w:w="11172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9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fuldirilc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A.Hatboy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-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Caddesi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7"/>
                <w:w w:val="55"/>
              </w:rPr>
              <w:t>İ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81"/>
              </w:rPr>
              <w:t>7.b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8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88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13"/>
                <w:w w:val="88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88"/>
              </w:rPr>
              <w:t>iııkla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88"/>
              </w:rPr>
              <w:t>p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88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2"/>
                <w:w w:val="88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durağı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yanı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90"/>
              </w:rPr>
              <w:t>Bıı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8"/>
                <w:w w:val="90"/>
              </w:rPr>
              <w:t>c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4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5"/>
                <w:w w:val="93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57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</w:rPr>
              <w:t>znıir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31" w:hRule="exact"/>
        </w:trPr>
        <w:tc>
          <w:tcPr>
            <w:tcW w:w="1092" w:type="dxa"/>
            <w:tcBorders>
              <w:top w:val="single" w:sz="5.650632" w:space="0" w:color="545454"/>
              <w:bottom w:val="single" w:sz="5.65063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8" w:lineRule="exact"/>
              <w:ind w:left="45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94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4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4645" w:type="dxa"/>
            <w:gridSpan w:val="3"/>
            <w:tcBorders>
              <w:top w:val="single" w:sz="5.650632" w:space="0" w:color="545454"/>
              <w:bottom w:val="single" w:sz="3.767088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2" w:lineRule="exact"/>
              <w:ind w:left="17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A.Hatboy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Caddesi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izba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inkla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durııı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yanı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Buca/İZMiR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5435" w:type="dxa"/>
            <w:tcBorders>
              <w:top w:val="single" w:sz="5.650632" w:space="0" w:color="545454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19" w:hRule="exact"/>
        </w:trPr>
        <w:tc>
          <w:tcPr>
            <w:tcW w:w="1092" w:type="dxa"/>
            <w:tcBorders>
              <w:top w:val="single" w:sz="5.650632" w:space="0" w:color="575757"/>
              <w:bottom w:val="single" w:sz="5.650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9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9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6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4645" w:type="dxa"/>
            <w:gridSpan w:val="3"/>
            <w:tcBorders>
              <w:top w:val="single" w:sz="3.767088" w:space="0" w:color="4F4F4F"/>
              <w:bottom w:val="single" w:sz="5.650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5" w:lineRule="exact"/>
              <w:ind w:left="149" w:right="-20"/>
              <w:jc w:val="left"/>
              <w:tabs>
                <w:tab w:pos="258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43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5"/>
                <w:w w:val="143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Çö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91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91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14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13131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5435" w:type="dxa"/>
            <w:tcBorders>
              <w:top w:val="nil" w:sz="6" w:space="0" w:color="auto"/>
              <w:bottom w:val="single" w:sz="5.650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06" w:lineRule="exact"/>
              <w:ind w:left="278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89"/>
              </w:rPr>
              <w:t>Yımgm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4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242"/>
                <w:spacing w:val="0"/>
                <w:w w:val="100"/>
              </w:rPr>
              <w:t>SIGARA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91" w:lineRule="exact"/>
        <w:ind w:left="144" w:right="-20"/>
        <w:jc w:val="left"/>
        <w:tabs>
          <w:tab w:pos="3700" w:val="left"/>
          <w:tab w:pos="67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0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3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46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0"/>
          <w:w w:val="139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-61"/>
          <w:w w:val="13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39"/>
          <w:position w:val="0"/>
        </w:rPr>
        <w:t>apıııı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39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5"/>
          <w:w w:val="13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Şekli:</w:t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5"/>
          <w:position w:val="0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19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169" w:lineRule="exact"/>
        <w:ind w:left="3657" w:right="-20"/>
        <w:jc w:val="left"/>
        <w:tabs>
          <w:tab w:pos="5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3"/>
        </w:rPr>
        <w:t>Beıonarnıc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3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3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3"/>
        </w:rPr>
        <w:t>elik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3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3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88"/>
          <w:position w:val="-3"/>
        </w:rPr>
        <w:t>!Yangını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5"/>
          <w:w w:val="88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3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7"/>
          <w:position w:val="-3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8"/>
          <w:w w:val="97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3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4"/>
          <w:position w:val="-3"/>
        </w:rPr>
        <w:t>:20.33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4409" w:right="5708"/>
        <w:jc w:val="center"/>
        <w:tabs>
          <w:tab w:pos="5000" w:val="left"/>
          <w:tab w:pos="550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44"/>
          <w:szCs w:val="44"/>
          <w:color w:val="424242"/>
          <w:spacing w:val="0"/>
          <w:w w:val="54"/>
          <w:position w:val="-15"/>
        </w:rPr>
        <w:t>ı</w:t>
      </w:r>
      <w:r>
        <w:rPr>
          <w:rFonts w:ascii="Arial" w:hAnsi="Arial" w:cs="Arial" w:eastAsia="Arial"/>
          <w:sz w:val="44"/>
          <w:szCs w:val="44"/>
          <w:color w:val="424242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44"/>
          <w:szCs w:val="44"/>
          <w:color w:val="424242"/>
          <w:spacing w:val="0"/>
          <w:w w:val="54"/>
          <w:position w:val="-15"/>
        </w:rPr>
        <w:t>ı</w:t>
      </w:r>
      <w:r>
        <w:rPr>
          <w:rFonts w:ascii="Arial" w:hAnsi="Arial" w:cs="Arial" w:eastAsia="Arial"/>
          <w:sz w:val="44"/>
          <w:szCs w:val="44"/>
          <w:color w:val="424242"/>
          <w:spacing w:val="-59"/>
          <w:w w:val="54"/>
          <w:position w:val="-15"/>
        </w:rPr>
        <w:t> </w:t>
      </w:r>
      <w:r>
        <w:rPr>
          <w:rFonts w:ascii="Arial" w:hAnsi="Arial" w:cs="Arial" w:eastAsia="Arial"/>
          <w:sz w:val="44"/>
          <w:szCs w:val="44"/>
          <w:color w:val="424242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44"/>
          <w:szCs w:val="44"/>
          <w:color w:val="424242"/>
          <w:spacing w:val="0"/>
          <w:w w:val="100"/>
          <w:position w:val="-15"/>
        </w:rPr>
      </w:r>
      <w:r>
        <w:rPr>
          <w:rFonts w:ascii="Arial" w:hAnsi="Arial" w:cs="Arial" w:eastAsia="Arial"/>
          <w:sz w:val="20"/>
          <w:szCs w:val="20"/>
          <w:color w:val="C1C1C1"/>
          <w:spacing w:val="0"/>
          <w:w w:val="79"/>
          <w:position w:val="0"/>
        </w:rPr>
        <w:t>ı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280" w:right="240"/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4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9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8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9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left="6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37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6"/>
          <w:w w:val="13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9" w:after="0" w:line="203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1"/>
        </w:rPr>
        <w:t>lt\miri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2"/>
          <w:position w:val="-1"/>
        </w:rPr>
        <w:t>Er.S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5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2"/>
          <w:position w:val="-1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"/>
          <w:w w:val="92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2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4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2"/>
          <w:position w:val="-1"/>
        </w:rPr>
        <w:t>BAYANDIR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Kirac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43" w:lineRule="exact"/>
        <w:ind w:left="53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C1C1C1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E6E6E"/>
          <w:spacing w:val="0"/>
          <w:w w:val="130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80" w:right="240"/>
          <w:cols w:num="4" w:equalWidth="0">
            <w:col w:w="1084" w:space="1075"/>
            <w:col w:w="2243" w:space="1312"/>
            <w:col w:w="400" w:space="0"/>
            <w:col w:w="5286"/>
          </w:cols>
        </w:sectPr>
      </w:pPr>
      <w:rPr/>
    </w:p>
    <w:p>
      <w:pPr>
        <w:spacing w:before="20" w:after="0" w:line="240" w:lineRule="auto"/>
        <w:ind w:left="2159" w:right="-20"/>
        <w:jc w:val="left"/>
        <w:tabs>
          <w:tab w:pos="4760" w:val="left"/>
          <w:tab w:pos="7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89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5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14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7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97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97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46"/>
          <w:w w:val="1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20.26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3"/>
        </w:rPr>
        <w:t>Vaıı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4"/>
        </w:rPr>
        <w:t>20.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7"/>
          <w:w w:val="104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63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ind w:left="125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89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5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48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80" w:lineRule="exact"/>
        <w:ind w:left="149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5"/>
          <w:w w:val="91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57"/>
          <w:position w:val="-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4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tri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4685" w:right="472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6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53" w:lineRule="auto"/>
        <w:ind w:left="2178" w:right="4382" w:firstLine="2524"/>
        <w:jc w:val="left"/>
        <w:tabs>
          <w:tab w:pos="4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w w:val="95"/>
        </w:rPr>
        <w:t>Emniye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"/>
          <w:w w:val="95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3"/>
        </w:rPr>
        <w:t>-Jaııdıırı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2"/>
          <w:w w:val="93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6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4"/>
        </w:rPr>
        <w:t>Pe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3"/>
          <w:w w:val="9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7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107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11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68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8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4"/>
          <w:w w:val="9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5"/>
        </w:rPr>
        <w:t>ıy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8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5"/>
          <w:w w:val="11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6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194" w:lineRule="exact"/>
        <w:ind w:left="2178" w:right="2622" w:firstLine="-2053"/>
        <w:jc w:val="left"/>
        <w:tabs>
          <w:tab w:pos="2240" w:val="left"/>
          <w:tab w:pos="4680" w:val="left"/>
          <w:tab w:pos="7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82"/>
          <w:position w:val="1"/>
        </w:rPr>
        <w:t>!Yarci•mcı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9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95"/>
          <w:position w:val="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95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44"/>
          <w:w w:val="1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1"/>
          <w:position w:val="0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7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19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83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"/>
          <w:w w:val="103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57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75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3"/>
          <w:position w:val="0"/>
        </w:rPr>
        <w:t>Döntl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3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215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1"/>
        </w:rPr>
        <w:t>!Yardıma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03" w:lineRule="exact"/>
        <w:ind w:left="217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4"/>
          <w:w w:val="95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5"/>
          <w:position w:val="-1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5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1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5"/>
          <w:position w:val="-1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6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6"/>
          <w:position w:val="-1"/>
        </w:rPr>
        <w:t>Adı-Soya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7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31313"/>
          <w:spacing w:val="7"/>
          <w:w w:val="69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19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Ami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43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80" w:right="240"/>
        </w:sectPr>
      </w:pPr>
      <w:rPr/>
    </w:p>
    <w:p>
      <w:pPr>
        <w:spacing w:before="10" w:after="0" w:line="240" w:lineRule="auto"/>
        <w:ind w:left="12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pıayı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20" w:lineRule="atLeast"/>
        <w:ind w:left="2576" w:right="3264" w:firstLine="-2576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0"/>
        </w:rPr>
        <w:t>lvaııgııı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7"/>
        </w:rPr>
        <w:t>varıldıgıııda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5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görüldü,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14"/>
        </w:rPr>
        <w:t>öndUrmede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3"/>
          <w:w w:val="11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6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80" w:right="240"/>
          <w:cols w:num="2" w:equalWidth="0">
            <w:col w:w="1973" w:space="186"/>
            <w:col w:w="9241"/>
          </w:cols>
        </w:sectPr>
      </w:pPr>
      <w:rPr/>
    </w:p>
    <w:p>
      <w:pPr>
        <w:spacing w:before="0" w:after="0" w:line="198" w:lineRule="exact"/>
        <w:ind w:left="181" w:right="-20"/>
        <w:jc w:val="left"/>
        <w:tabs>
          <w:tab w:pos="4680" w:val="left"/>
          <w:tab w:pos="6580" w:val="left"/>
          <w:tab w:pos="8140" w:val="left"/>
          <w:tab w:pos="9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24"/>
        </w:rPr>
        <w:t>öndilrme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0"/>
          <w:w w:val="12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Türil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87"/>
          <w:position w:val="-3"/>
        </w:rPr>
        <w:t>!Su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18"/>
          <w:w w:val="87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3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2"/>
          <w:position w:val="-2"/>
        </w:rPr>
        <w:t>!Köpük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3"/>
          <w:w w:val="92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73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"/>
          <w:w w:val="73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-8"/>
          <w:w w:val="145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9"/>
          <w:position w:val="-2"/>
        </w:rPr>
        <w:t>K.T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00"/>
          <w:position w:val="-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8"/>
          <w:szCs w:val="28"/>
          <w:color w:val="424242"/>
          <w:spacing w:val="0"/>
          <w:w w:val="67"/>
          <w:i/>
          <w:position w:val="-2"/>
        </w:rPr>
        <w:t>_t_oı</w:t>
      </w:r>
      <w:r>
        <w:rPr>
          <w:rFonts w:ascii="Times New Roman" w:hAnsi="Times New Roman" w:cs="Times New Roman" w:eastAsia="Times New Roman"/>
          <w:sz w:val="28"/>
          <w:szCs w:val="28"/>
          <w:color w:val="424242"/>
          <w:spacing w:val="19"/>
          <w:w w:val="67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93" w:lineRule="exact"/>
        <w:ind w:left="6595" w:right="-20"/>
        <w:jc w:val="left"/>
        <w:tabs>
          <w:tab w:pos="8140" w:val="left"/>
          <w:tab w:pos="972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424242"/>
          <w:spacing w:val="0"/>
          <w:w w:val="62"/>
        </w:rPr>
        <w:t>ı</w:t>
      </w:r>
      <w:r>
        <w:rPr>
          <w:rFonts w:ascii="Arial" w:hAnsi="Arial" w:cs="Arial" w:eastAsia="Arial"/>
          <w:sz w:val="34"/>
          <w:szCs w:val="34"/>
          <w:color w:val="424242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424242"/>
          <w:spacing w:val="0"/>
          <w:w w:val="62"/>
        </w:rPr>
        <w:t>ı</w:t>
      </w:r>
      <w:r>
        <w:rPr>
          <w:rFonts w:ascii="Arial" w:hAnsi="Arial" w:cs="Arial" w:eastAsia="Arial"/>
          <w:sz w:val="34"/>
          <w:szCs w:val="34"/>
          <w:color w:val="424242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424242"/>
          <w:spacing w:val="0"/>
          <w:w w:val="78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spacing w:before="0" w:after="0" w:line="179" w:lineRule="exact"/>
        <w:ind w:left="2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tır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yoktur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1" w:lineRule="exact"/>
        <w:ind w:left="18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27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3"/>
          <w:w w:val="12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14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16" w:lineRule="exact"/>
        <w:ind w:left="2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24" w:lineRule="exact"/>
        <w:ind w:left="2173" w:right="64" w:firstLine="-203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88"/>
          <w:position w:val="5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88"/>
          <w:position w:val="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15"/>
          <w:w w:val="88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1"/>
          <w:position w:val="0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3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3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kişilerc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184" w:right="-20"/>
        <w:jc w:val="left"/>
        <w:tabs>
          <w:tab w:pos="2220" w:val="left"/>
          <w:tab w:pos="6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31"/>
          <w:position w:val="2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3"/>
          <w:w w:val="131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37"/>
          <w:position w:val="1"/>
        </w:rPr>
        <w:t>irkcti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37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6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7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7"/>
          <w:position w:val="0"/>
        </w:rPr>
        <w:t>pedeli: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2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224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57"/>
          <w:w w:val="22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1" w:after="0" w:line="204" w:lineRule="exact"/>
        <w:ind w:left="125" w:right="9683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89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8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9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lfeslim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94" w:lineRule="exact"/>
        <w:ind w:left="125" w:right="-20"/>
        <w:jc w:val="left"/>
        <w:tabs>
          <w:tab w:pos="640" w:val="left"/>
          <w:tab w:pos="2180" w:val="left"/>
          <w:tab w:pos="60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595959"/>
          <w:w w:val="52"/>
          <w:position w:val="-1"/>
        </w:rPr>
        <w:t>g!'</w:t>
      </w:r>
      <w:r>
        <w:rPr>
          <w:rFonts w:ascii="Times New Roman" w:hAnsi="Times New Roman" w:cs="Times New Roman" w:eastAsia="Times New Roman"/>
          <w:sz w:val="26"/>
          <w:szCs w:val="26"/>
          <w:color w:val="595959"/>
          <w:spacing w:val="-40"/>
          <w:w w:val="52"/>
          <w:position w:val="-1"/>
        </w:rPr>
        <w:t>_</w:t>
      </w:r>
      <w:r>
        <w:rPr>
          <w:rFonts w:ascii="Times New Roman" w:hAnsi="Times New Roman" w:cs="Times New Roman" w:eastAsia="Times New Roman"/>
          <w:sz w:val="26"/>
          <w:szCs w:val="26"/>
          <w:color w:val="AFAFAE"/>
          <w:spacing w:val="0"/>
          <w:w w:val="88"/>
          <w:position w:val="-1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AFAFA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AFAFA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84"/>
          <w:position w:val="-1"/>
        </w:rPr>
        <w:t>DöııU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1"/>
        </w:rPr>
        <w:t>.u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1"/>
        </w:rPr>
        <w:t>farilı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08080"/>
          <w:spacing w:val="0"/>
          <w:w w:val="151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808080"/>
          <w:spacing w:val="-28"/>
          <w:w w:val="151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"/>
          <w:w w:val="100"/>
          <w:position w:val="1"/>
        </w:rPr>
        <w:t>9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1"/>
        </w:rPr>
        <w:t>.05.20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17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6"/>
          <w:position w:val="1"/>
        </w:rPr>
        <w:t>!Şaa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79"/>
          <w:position w:val="1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25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1"/>
        </w:rPr>
        <w:t>21.1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73"/>
          <w:position w:val="1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219" w:right="-20"/>
        <w:jc w:val="left"/>
        <w:tabs>
          <w:tab w:pos="1020" w:val="left"/>
          <w:tab w:pos="1520" w:val="left"/>
          <w:tab w:pos="2220" w:val="left"/>
          <w:tab w:pos="8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>Vau;a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"/>
        </w:rPr>
        <w:t>010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53"/>
          <w:position w:val="0"/>
        </w:rPr>
        <w:t>iDE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53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8"/>
          <w:w w:val="15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5"/>
          <w:position w:val="0"/>
        </w:rPr>
        <w:t>BUC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3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80" w:right="2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5" w:lineRule="exact"/>
        <w:ind w:right="22"/>
        <w:jc w:val="righ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24242"/>
          <w:spacing w:val="0"/>
          <w:w w:val="64"/>
          <w:position w:val="-1"/>
        </w:rPr>
        <w:t>-u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54" w:lineRule="exact"/>
        <w:ind w:right="16"/>
        <w:jc w:val="right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313131"/>
          <w:spacing w:val="0"/>
          <w:w w:val="103"/>
        </w:rPr>
        <w:t>11)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0" w:after="0" w:line="57" w:lineRule="exact"/>
        <w:ind w:right="-20"/>
        <w:jc w:val="righ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313131"/>
          <w:spacing w:val="0"/>
          <w:w w:val="81"/>
          <w:position w:val="-4"/>
        </w:rPr>
        <w:t>;&gt;-.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36" w:after="0" w:line="180" w:lineRule="exact"/>
        <w:ind w:left="207"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-2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3"/>
          <w:position w:val="-2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3"/>
          <w:position w:val="-2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2"/>
          <w:w w:val="93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E6E6E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4"/>
          <w:position w:val="-2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6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2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08" w:lineRule="exact"/>
        <w:ind w:left="2665" w:right="-20"/>
        <w:jc w:val="left"/>
        <w:tabs>
          <w:tab w:pos="666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5"/>
          <w:position w:val="5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5"/>
          <w:position w:val="5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-2"/>
          <w:w w:val="95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5"/>
        </w:rPr>
      </w:r>
      <w:r>
        <w:rPr>
          <w:rFonts w:ascii="Arial" w:hAnsi="Arial" w:cs="Arial" w:eastAsia="Arial"/>
          <w:sz w:val="37"/>
          <w:szCs w:val="37"/>
          <w:color w:val="313131"/>
          <w:spacing w:val="0"/>
          <w:w w:val="122"/>
          <w:i/>
          <w:position w:val="-3"/>
        </w:rPr>
        <w:t>ı</w:t>
      </w:r>
      <w:r>
        <w:rPr>
          <w:rFonts w:ascii="Arial" w:hAnsi="Arial" w:cs="Arial" w:eastAsia="Arial"/>
          <w:sz w:val="37"/>
          <w:szCs w:val="37"/>
          <w:color w:val="313131"/>
          <w:spacing w:val="-71"/>
          <w:w w:val="100"/>
          <w:i/>
          <w:position w:val="-3"/>
        </w:rPr>
        <w:t> </w:t>
      </w:r>
      <w:r>
        <w:rPr>
          <w:rFonts w:ascii="Arial" w:hAnsi="Arial" w:cs="Arial" w:eastAsia="Arial"/>
          <w:sz w:val="37"/>
          <w:szCs w:val="37"/>
          <w:color w:val="424242"/>
          <w:spacing w:val="0"/>
          <w:w w:val="62"/>
          <w:i/>
          <w:position w:val="-3"/>
        </w:rPr>
        <w:t>J</w:t>
      </w:r>
      <w:r>
        <w:rPr>
          <w:rFonts w:ascii="Arial" w:hAnsi="Arial" w:cs="Arial" w:eastAsia="Arial"/>
          <w:sz w:val="37"/>
          <w:szCs w:val="37"/>
          <w:color w:val="424242"/>
          <w:spacing w:val="7"/>
          <w:w w:val="62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2"/>
          <w:position w:val="-3"/>
        </w:rPr>
        <w:t>MaYIS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2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62"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62"/>
          <w:position w:val="-3"/>
        </w:rPr>
        <w:t>Zui7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89" w:lineRule="exact"/>
        <w:ind w:right="1755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11"/>
          <w:position w:val="-2"/>
        </w:rPr>
        <w:t>12017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right="-20"/>
        <w:jc w:val="left"/>
        <w:tabs>
          <w:tab w:pos="146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49"/>
          <w:position w:val="-50"/>
        </w:rPr>
        <w:t>&lt;</w:t>
      </w:r>
      <w:r>
        <w:rPr>
          <w:rFonts w:ascii="Arial" w:hAnsi="Arial" w:cs="Arial" w:eastAsia="Arial"/>
          <w:sz w:val="19"/>
          <w:szCs w:val="19"/>
          <w:color w:val="313131"/>
          <w:spacing w:val="22"/>
          <w:w w:val="49"/>
          <w:position w:val="-50"/>
        </w:rPr>
        <w:t> </w:t>
      </w:r>
      <w:r>
        <w:rPr>
          <w:rFonts w:ascii="Arial" w:hAnsi="Arial" w:cs="Arial" w:eastAsia="Arial"/>
          <w:sz w:val="86"/>
          <w:szCs w:val="86"/>
          <w:color w:val="313131"/>
          <w:spacing w:val="0"/>
          <w:w w:val="49"/>
          <w:i/>
          <w:position w:val="-50"/>
        </w:rPr>
        <w:t>7*</w:t>
      </w:r>
      <w:r>
        <w:rPr>
          <w:rFonts w:ascii="Arial" w:hAnsi="Arial" w:cs="Arial" w:eastAsia="Arial"/>
          <w:sz w:val="86"/>
          <w:szCs w:val="86"/>
          <w:color w:val="313131"/>
          <w:spacing w:val="0"/>
          <w:w w:val="49"/>
          <w:i/>
          <w:position w:val="-50"/>
        </w:rPr>
        <w:t>I</w:t>
      </w:r>
      <w:r>
        <w:rPr>
          <w:rFonts w:ascii="Arial" w:hAnsi="Arial" w:cs="Arial" w:eastAsia="Arial"/>
          <w:sz w:val="86"/>
          <w:szCs w:val="86"/>
          <w:color w:val="313131"/>
          <w:spacing w:val="0"/>
          <w:w w:val="100"/>
          <w:i/>
          <w:position w:val="-50"/>
        </w:rPr>
        <w:tab/>
      </w:r>
      <w:r>
        <w:rPr>
          <w:rFonts w:ascii="Arial" w:hAnsi="Arial" w:cs="Arial" w:eastAsia="Arial"/>
          <w:sz w:val="86"/>
          <w:szCs w:val="86"/>
          <w:color w:val="313131"/>
          <w:spacing w:val="0"/>
          <w:w w:val="100"/>
          <w:i/>
          <w:position w:val="-50"/>
        </w:rPr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27"/>
          <w:position w:val="-50"/>
        </w:rPr>
        <w:t>A</w:t>
      </w:r>
      <w:r>
        <w:rPr>
          <w:rFonts w:ascii="Arial" w:hAnsi="Arial" w:cs="Arial" w:eastAsia="Arial"/>
          <w:sz w:val="21"/>
          <w:szCs w:val="21"/>
          <w:color w:val="313131"/>
          <w:spacing w:val="-2"/>
          <w:w w:val="127"/>
          <w:position w:val="-50"/>
        </w:rPr>
        <w:t> 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27"/>
          <w:position w:val="-50"/>
        </w:rPr>
        <w:t>iri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80" w:right="240"/>
          <w:cols w:num="2" w:equalWidth="0">
            <w:col w:w="456" w:space="1637"/>
            <w:col w:w="9307"/>
          </w:cols>
        </w:sectPr>
      </w:pPr>
      <w:rPr/>
    </w:p>
    <w:p>
      <w:pPr>
        <w:spacing w:before="0" w:after="0" w:line="278" w:lineRule="exact"/>
        <w:ind w:left="257" w:right="-20"/>
        <w:jc w:val="left"/>
        <w:tabs>
          <w:tab w:pos="8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3.934174pt;margin-top:5.171675pt;width:64.69712pt;height:13.5pt;mso-position-horizontal-relative:page;mso-position-vertical-relative:paragraph;z-index:-16951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tabs>
                      <w:tab w:pos="1200" w:val="left"/>
                    </w:tabs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13"/>
                      <w:szCs w:val="13"/>
                      <w:color w:val="424242"/>
                      <w:spacing w:val="-10"/>
                      <w:w w:val="114"/>
                      <w:position w:val="-1"/>
                    </w:rPr>
                    <w:t>t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808080"/>
                      <w:spacing w:val="0"/>
                      <w:w w:val="64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808080"/>
                      <w:spacing w:val="-19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595959"/>
                      <w:spacing w:val="0"/>
                      <w:w w:val="136"/>
                      <w:position w:val="-1"/>
                    </w:rPr>
                    <w:t>,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59595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595959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313131"/>
                      <w:spacing w:val="0"/>
                      <w:w w:val="55"/>
                      <w:position w:val="0"/>
                    </w:rPr>
                    <w:t>..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0"/>
          <w:szCs w:val="30"/>
          <w:color w:val="424242"/>
          <w:spacing w:val="0"/>
          <w:w w:val="51"/>
          <w:b/>
          <w:bCs/>
          <w:position w:val="-2"/>
        </w:rPr>
        <w:t>_g</w:t>
      </w:r>
      <w:r>
        <w:rPr>
          <w:rFonts w:ascii="Times New Roman" w:hAnsi="Times New Roman" w:cs="Times New Roman" w:eastAsia="Times New Roman"/>
          <w:sz w:val="30"/>
          <w:szCs w:val="30"/>
          <w:color w:val="424242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24242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0"/>
          <w:position w:val="0"/>
        </w:rPr>
        <w:t>\3irim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4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74" w:lineRule="exact"/>
        <w:ind w:right="1598"/>
        <w:jc w:val="right"/>
        <w:tabs>
          <w:tab w:pos="580" w:val="left"/>
        </w:tabs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Arial" w:hAnsi="Arial" w:cs="Arial" w:eastAsia="Arial"/>
          <w:sz w:val="10"/>
          <w:szCs w:val="10"/>
          <w:color w:val="595959"/>
          <w:w w:val="83"/>
          <w:position w:val="1"/>
        </w:rPr>
        <w:t>!</w:t>
      </w:r>
      <w:r>
        <w:rPr>
          <w:rFonts w:ascii="Times New Roman" w:hAnsi="Times New Roman" w:cs="Times New Roman" w:eastAsia="Times New Roman"/>
          <w:sz w:val="7"/>
          <w:szCs w:val="7"/>
          <w:color w:val="808080"/>
          <w:w w:val="87"/>
          <w:i/>
          <w:position w:val="1"/>
        </w:rPr>
        <w:t>r</w:t>
      </w:r>
      <w:r>
        <w:rPr>
          <w:rFonts w:ascii="Times New Roman" w:hAnsi="Times New Roman" w:cs="Times New Roman" w:eastAsia="Times New Roman"/>
          <w:sz w:val="7"/>
          <w:szCs w:val="7"/>
          <w:color w:val="808080"/>
          <w:w w:val="100"/>
          <w:i/>
          <w:position w:val="1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808080"/>
          <w:w w:val="100"/>
          <w:i/>
          <w:position w:val="1"/>
        </w:rPr>
      </w:r>
      <w:r>
        <w:rPr>
          <w:rFonts w:ascii="Times New Roman" w:hAnsi="Times New Roman" w:cs="Times New Roman" w:eastAsia="Times New Roman"/>
          <w:sz w:val="7"/>
          <w:szCs w:val="7"/>
          <w:color w:val="6E6E6E"/>
          <w:spacing w:val="0"/>
          <w:w w:val="131"/>
          <w:position w:val="1"/>
        </w:rPr>
        <w:t>·</w:t>
      </w:r>
      <w:r>
        <w:rPr>
          <w:rFonts w:ascii="Times New Roman" w:hAnsi="Times New Roman" w:cs="Times New Roman" w:eastAsia="Times New Roman"/>
          <w:sz w:val="7"/>
          <w:szCs w:val="7"/>
          <w:color w:val="6E6E6E"/>
          <w:spacing w:val="0"/>
          <w:w w:val="131"/>
          <w:position w:val="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E6E6E"/>
          <w:spacing w:val="18"/>
          <w:w w:val="131"/>
          <w:position w:val="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95959"/>
          <w:spacing w:val="0"/>
          <w:w w:val="131"/>
          <w:position w:val="1"/>
        </w:rPr>
        <w:t>·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1175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140.912659pt;margin-top:9.870311pt;width:.1pt;height:27.334915pt;mso-position-horizontal-relative:page;mso-position-vertical-relative:paragraph;z-index:-16952" coordorigin="2818,197" coordsize="2,547">
            <v:shape style="position:absolute;left:2818;top:197;width:2;height:547" coordorigin="2818,197" coordsize="0,547" path="m2818,744l2818,197e" filled="f" stroked="t" strokeweight="1.177215pt" strokecolor="#3F448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6"/>
          <w:szCs w:val="16"/>
          <w:color w:val="AFAFAE"/>
          <w:spacing w:val="0"/>
          <w:w w:val="297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280" w:right="240"/>
        </w:sectPr>
      </w:pPr>
      <w:rPr/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Sezgi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92"/>
        </w:rPr>
        <w:t>BAYANDIR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412" w:lineRule="exact"/>
        <w:ind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2496B"/>
          <w:spacing w:val="-84"/>
          <w:w w:val="137"/>
          <w:position w:val="7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C1C1C1"/>
          <w:spacing w:val="0"/>
          <w:w w:val="113"/>
          <w:position w:val="-4"/>
        </w:rPr>
        <w:t>'</w:t>
      </w:r>
      <w:r>
        <w:rPr>
          <w:rFonts w:ascii="Times New Roman" w:hAnsi="Times New Roman" w:cs="Times New Roman" w:eastAsia="Times New Roman"/>
          <w:sz w:val="21"/>
          <w:szCs w:val="21"/>
          <w:color w:val="C1C1C1"/>
          <w:spacing w:val="-2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94"/>
          <w:position w:val="-4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-2"/>
          <w:w w:val="94"/>
          <w:position w:val="-4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94"/>
          <w:position w:val="-4"/>
        </w:rPr>
        <w:t>falya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6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71"/>
          <w:position w:val="-4"/>
        </w:rPr>
        <w:t>eJ;"CIL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0"/>
          <w:w w:val="71"/>
          <w:position w:val="-4"/>
        </w:rPr>
        <w:t>    </w:t>
      </w:r>
      <w:r>
        <w:rPr>
          <w:rFonts w:ascii="Times New Roman" w:hAnsi="Times New Roman" w:cs="Times New Roman" w:eastAsia="Times New Roman"/>
          <w:sz w:val="21"/>
          <w:szCs w:val="21"/>
          <w:color w:val="424242"/>
          <w:spacing w:val="5"/>
          <w:w w:val="71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FAFAE"/>
          <w:spacing w:val="0"/>
          <w:w w:val="109"/>
          <w:position w:val="-4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80" w:right="240"/>
          <w:cols w:num="2" w:equalWidth="0">
            <w:col w:w="5779" w:space="2502"/>
            <w:col w:w="3119"/>
          </w:cols>
        </w:sectPr>
      </w:pPr>
      <w:rPr/>
    </w:p>
    <w:p>
      <w:pPr>
        <w:spacing w:before="5" w:after="0" w:line="181" w:lineRule="exact"/>
        <w:ind w:right="1153"/>
        <w:jc w:val="right"/>
        <w:tabs>
          <w:tab w:pos="13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7.341766pt;margin-top:3.233124pt;width:75.721907pt;height:20.089573pt;mso-position-horizontal-relative:page;mso-position-vertical-relative:paragraph;z-index:-16950" type="#_x0000_t202" filled="f" stroked="f">
            <v:textbox inset="0,0,0,0">
              <w:txbxContent>
                <w:p>
                  <w:pPr>
                    <w:spacing w:before="0" w:after="0" w:line="402" w:lineRule="exact"/>
                    <w:ind w:right="-100"/>
                    <w:jc w:val="left"/>
                    <w:tabs>
                      <w:tab w:pos="1180" w:val="left"/>
                      <w:tab w:pos="1460" w:val="left"/>
                    </w:tabs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939393"/>
                      <w:spacing w:val="-12"/>
                      <w:w w:val="55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939393"/>
                      <w:spacing w:val="0"/>
                      <w:w w:val="55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939393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939393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AFAFAE"/>
                      <w:spacing w:val="0"/>
                      <w:w w:val="55"/>
                      <w:position w:val="9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AFAFAE"/>
                      <w:spacing w:val="-34"/>
                      <w:w w:val="55"/>
                      <w:position w:val="9"/>
                    </w:rPr>
                    <w:t> 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AFAFAE"/>
                      <w:spacing w:val="0"/>
                      <w:w w:val="100"/>
                      <w:position w:val="9"/>
                    </w:rPr>
                    <w:tab/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AFAFAE"/>
                      <w:spacing w:val="0"/>
                      <w:w w:val="100"/>
                      <w:position w:val="9"/>
                    </w:rPr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C1C1C1"/>
                      <w:spacing w:val="-24"/>
                      <w:w w:val="66"/>
                      <w:position w:val="9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66"/>
          <w:position w:val="-4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66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9"/>
          <w:w w:val="66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939393"/>
          <w:spacing w:val="0"/>
          <w:w w:val="34"/>
          <w:b/>
          <w:bCs/>
          <w:position w:val="-4"/>
        </w:rPr>
        <w:t>'</w:t>
      </w:r>
      <w:r>
        <w:rPr>
          <w:rFonts w:ascii="Arial" w:hAnsi="Arial" w:cs="Arial" w:eastAsia="Arial"/>
          <w:sz w:val="18"/>
          <w:szCs w:val="18"/>
          <w:color w:val="939393"/>
          <w:spacing w:val="0"/>
          <w:w w:val="34"/>
          <w:b/>
          <w:bCs/>
          <w:position w:val="-4"/>
        </w:rPr>
        <w:t>        </w:t>
      </w:r>
      <w:r>
        <w:rPr>
          <w:rFonts w:ascii="Arial" w:hAnsi="Arial" w:cs="Arial" w:eastAsia="Arial"/>
          <w:sz w:val="18"/>
          <w:szCs w:val="18"/>
          <w:color w:val="939393"/>
          <w:spacing w:val="17"/>
          <w:w w:val="34"/>
          <w:b/>
          <w:bCs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31"/>
          <w:b/>
          <w:bCs/>
          <w:position w:val="-4"/>
        </w:rPr>
        <w:t>a</w:t>
      </w:r>
      <w:r>
        <w:rPr>
          <w:rFonts w:ascii="Arial" w:hAnsi="Arial" w:cs="Arial" w:eastAsia="Arial"/>
          <w:sz w:val="18"/>
          <w:szCs w:val="18"/>
          <w:color w:val="595959"/>
          <w:spacing w:val="-35"/>
          <w:w w:val="100"/>
          <w:b/>
          <w:bCs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30"/>
          <w:b/>
          <w:bCs/>
          <w:position w:val="-4"/>
        </w:rPr>
        <w:t>l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31"/>
          <w:b/>
          <w:bCs/>
          <w:position w:val="-4"/>
        </w:rPr>
        <w:t>e</w:t>
      </w:r>
      <w:r>
        <w:rPr>
          <w:rFonts w:ascii="Arial" w:hAnsi="Arial" w:cs="Arial" w:eastAsia="Arial"/>
          <w:sz w:val="18"/>
          <w:szCs w:val="18"/>
          <w:color w:val="595959"/>
          <w:spacing w:val="-31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FAFAE"/>
          <w:spacing w:val="-25"/>
          <w:w w:val="92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8"/>
          <w:position w:val="-4"/>
        </w:rPr>
        <w:t>üd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78"/>
          <w:position w:val="-4"/>
        </w:rPr>
        <w:t>Q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7"/>
          <w:position w:val="-4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77"/>
          <w:position w:val="-4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C1C1C1"/>
          <w:spacing w:val="-37"/>
          <w:w w:val="114"/>
          <w:position w:val="-4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57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2"/>
          <w:w w:val="57"/>
          <w:position w:val="-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57"/>
          <w:position w:val="-4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right="1312"/>
        <w:jc w:val="right"/>
        <w:tabs>
          <w:tab w:pos="108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AFAFAE"/>
          <w:w w:val="119"/>
          <w:position w:val="-5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AFAFAE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AFAFAE"/>
          <w:w w:val="100"/>
          <w:position w:val="-5"/>
        </w:rPr>
      </w:r>
      <w:r>
        <w:rPr>
          <w:rFonts w:ascii="Arial" w:hAnsi="Arial" w:cs="Arial" w:eastAsia="Arial"/>
          <w:sz w:val="32"/>
          <w:szCs w:val="32"/>
          <w:color w:val="939393"/>
          <w:spacing w:val="0"/>
          <w:w w:val="58"/>
          <w:position w:val="-5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280" w:right="240"/>
        </w:sectPr>
      </w:pPr>
      <w:rPr/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6" w:lineRule="exact"/>
        <w:ind w:left="280" w:right="-94"/>
        <w:jc w:val="left"/>
        <w:tabs>
          <w:tab w:pos="260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0"/>
          <w:w w:val="100"/>
          <w:position w:val="-10"/>
        </w:rPr>
        <w:t>Ol</w:t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13131"/>
          <w:spacing w:val="0"/>
          <w:w w:val="100"/>
          <w:position w:val="-10"/>
        </w:rPr>
      </w:r>
      <w:r>
        <w:rPr>
          <w:rFonts w:ascii="Arial" w:hAnsi="Arial" w:cs="Arial" w:eastAsia="Arial"/>
          <w:sz w:val="36"/>
          <w:szCs w:val="36"/>
          <w:color w:val="313131"/>
          <w:spacing w:val="0"/>
          <w:w w:val="70"/>
          <w:b/>
          <w:bCs/>
          <w:position w:val="-10"/>
        </w:rPr>
        <w:t>Au</w:t>
      </w:r>
      <w:r>
        <w:rPr>
          <w:rFonts w:ascii="Arial" w:hAnsi="Arial" w:cs="Arial" w:eastAsia="Arial"/>
          <w:sz w:val="36"/>
          <w:szCs w:val="36"/>
          <w:color w:val="313131"/>
          <w:spacing w:val="-59"/>
          <w:w w:val="100"/>
          <w:b/>
          <w:bCs/>
          <w:position w:val="-10"/>
        </w:rPr>
        <w:t> </w:t>
      </w:r>
      <w:r>
        <w:rPr>
          <w:rFonts w:ascii="Arial" w:hAnsi="Arial" w:cs="Arial" w:eastAsia="Arial"/>
          <w:sz w:val="25"/>
          <w:szCs w:val="25"/>
          <w:color w:val="424242"/>
          <w:spacing w:val="0"/>
          <w:w w:val="436"/>
          <w:b/>
          <w:bCs/>
          <w:position w:val="-10"/>
        </w:rPr>
        <w:t>w</w:t>
      </w:r>
      <w:r>
        <w:rPr>
          <w:rFonts w:ascii="Arial" w:hAnsi="Arial" w:cs="Arial" w:eastAsia="Arial"/>
          <w:sz w:val="26"/>
          <w:szCs w:val="26"/>
          <w:color w:val="424242"/>
          <w:spacing w:val="0"/>
          <w:w w:val="83"/>
          <w:b/>
          <w:bCs/>
          <w:position w:val="-10"/>
        </w:rPr>
        <w:t>ra</w:t>
      </w:r>
      <w:r>
        <w:rPr>
          <w:rFonts w:ascii="Arial" w:hAnsi="Arial" w:cs="Arial" w:eastAsia="Arial"/>
          <w:sz w:val="26"/>
          <w:szCs w:val="26"/>
          <w:color w:val="424242"/>
          <w:spacing w:val="-13"/>
          <w:w w:val="100"/>
          <w:b/>
          <w:bCs/>
          <w:position w:val="-10"/>
        </w:rPr>
        <w:t> </w:t>
      </w:r>
      <w:r>
        <w:rPr>
          <w:rFonts w:ascii="Arial" w:hAnsi="Arial" w:cs="Arial" w:eastAsia="Arial"/>
          <w:sz w:val="26"/>
          <w:szCs w:val="26"/>
          <w:color w:val="424242"/>
          <w:spacing w:val="0"/>
          <w:w w:val="82"/>
          <w:b/>
          <w:bCs/>
          <w:position w:val="-10"/>
        </w:rPr>
        <w:t>PÇL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right="-68"/>
        <w:jc w:val="left"/>
        <w:rPr>
          <w:rFonts w:ascii="Arial" w:hAnsi="Arial" w:cs="Arial" w:eastAsia="Arial"/>
          <w:sz w:val="9"/>
          <w:szCs w:val="9"/>
        </w:rPr>
      </w:pPr>
      <w:rPr/>
      <w:r>
        <w:rPr/>
        <w:br w:type="column"/>
      </w:r>
      <w:r>
        <w:rPr>
          <w:rFonts w:ascii="Arial" w:hAnsi="Arial" w:cs="Arial" w:eastAsia="Arial"/>
          <w:sz w:val="9"/>
          <w:szCs w:val="9"/>
          <w:color w:val="939393"/>
          <w:w w:val="261"/>
          <w:position w:val="8"/>
        </w:rPr>
        <w:t>.</w:t>
      </w:r>
      <w:r>
        <w:rPr>
          <w:rFonts w:ascii="Arial" w:hAnsi="Arial" w:cs="Arial" w:eastAsia="Arial"/>
          <w:sz w:val="9"/>
          <w:szCs w:val="9"/>
          <w:color w:val="939393"/>
          <w:spacing w:val="-11"/>
          <w:w w:val="100"/>
          <w:position w:val="8"/>
        </w:rPr>
        <w:t> </w:t>
      </w:r>
      <w:r>
        <w:rPr>
          <w:rFonts w:ascii="Arial" w:hAnsi="Arial" w:cs="Arial" w:eastAsia="Arial"/>
          <w:sz w:val="9"/>
          <w:szCs w:val="9"/>
          <w:color w:val="6E6E6E"/>
          <w:spacing w:val="0"/>
          <w:w w:val="294"/>
          <w:position w:val="8"/>
        </w:rPr>
        <w:t>,</w:t>
      </w:r>
      <w:r>
        <w:rPr>
          <w:rFonts w:ascii="Arial" w:hAnsi="Arial" w:cs="Arial" w:eastAsia="Arial"/>
          <w:sz w:val="9"/>
          <w:szCs w:val="9"/>
          <w:color w:val="6E6E6E"/>
          <w:spacing w:val="-50"/>
          <w:w w:val="294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C1C1C1"/>
          <w:spacing w:val="-14"/>
          <w:w w:val="100"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C1C1C1"/>
          <w:spacing w:val="0"/>
          <w:w w:val="100"/>
          <w:position w:val="0"/>
        </w:rPr>
        <w:t>,</w:t>
      </w:r>
      <w:r>
        <w:rPr>
          <w:rFonts w:ascii="Arial" w:hAnsi="Arial" w:cs="Arial" w:eastAsia="Arial"/>
          <w:sz w:val="15"/>
          <w:szCs w:val="15"/>
          <w:color w:val="C1C1C1"/>
          <w:spacing w:val="0"/>
          <w:w w:val="100"/>
          <w:position w:val="0"/>
        </w:rPr>
        <w:t>   </w:t>
      </w:r>
      <w:r>
        <w:rPr>
          <w:rFonts w:ascii="Arial" w:hAnsi="Arial" w:cs="Arial" w:eastAsia="Arial"/>
          <w:sz w:val="15"/>
          <w:szCs w:val="15"/>
          <w:color w:val="C1C1C1"/>
          <w:spacing w:val="4"/>
          <w:w w:val="100"/>
          <w:position w:val="0"/>
        </w:rPr>
        <w:t> </w:t>
      </w:r>
      <w:r>
        <w:rPr>
          <w:rFonts w:ascii="Arial" w:hAnsi="Arial" w:cs="Arial" w:eastAsia="Arial"/>
          <w:sz w:val="9"/>
          <w:szCs w:val="9"/>
          <w:color w:val="AFAFAE"/>
          <w:spacing w:val="0"/>
          <w:w w:val="111"/>
          <w:i/>
          <w:position w:val="8"/>
        </w:rPr>
        <w:t>1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AFAFAE"/>
          <w:spacing w:val="0"/>
          <w:w w:val="153"/>
          <w:i/>
        </w:rPr>
        <w:t>r</w:t>
      </w:r>
      <w:r>
        <w:rPr>
          <w:rFonts w:ascii="Times New Roman" w:hAnsi="Times New Roman" w:cs="Times New Roman" w:eastAsia="Times New Roman"/>
          <w:sz w:val="8"/>
          <w:szCs w:val="8"/>
          <w:color w:val="AFAFAE"/>
          <w:spacing w:val="-6"/>
          <w:w w:val="153"/>
          <w:i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FAFAE"/>
          <w:spacing w:val="-2"/>
          <w:w w:val="114"/>
        </w:rPr>
        <w:t>·</w:t>
      </w:r>
      <w:r>
        <w:rPr>
          <w:rFonts w:ascii="Times New Roman" w:hAnsi="Times New Roman" w:cs="Times New Roman" w:eastAsia="Times New Roman"/>
          <w:sz w:val="8"/>
          <w:szCs w:val="8"/>
          <w:color w:val="AFAFAE"/>
          <w:spacing w:val="0"/>
          <w:w w:val="96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80" w:right="240"/>
          <w:cols w:num="3" w:equalWidth="0">
            <w:col w:w="4532" w:space="4229"/>
            <w:col w:w="437" w:space="292"/>
            <w:col w:w="1910"/>
          </w:cols>
        </w:sectPr>
      </w:pPr>
      <w:rPr/>
    </w:p>
    <w:p>
      <w:pPr>
        <w:spacing w:before="0" w:after="0" w:line="340" w:lineRule="exact"/>
        <w:ind w:left="280" w:right="-20"/>
        <w:jc w:val="left"/>
        <w:tabs>
          <w:tab w:pos="260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19.424051pt;margin-top:30.78487pt;width:559.177226pt;height:738.749043pt;mso-position-horizontal-relative:page;mso-position-vertical-relative:page;z-index:-16953" coordorigin="388,616" coordsize="11184,14775">
            <v:group style="position:absolute;left:405;top:630;width:6413;height:2" coordorigin="405,630" coordsize="6413,2">
              <v:shape style="position:absolute;left:405;top:630;width:6413;height:2" coordorigin="405,630" coordsize="6413,0" path="m405,630l6818,630e" filled="f" stroked="t" strokeweight=".706329pt" strokecolor="#575757">
                <v:path arrowok="t"/>
              </v:shape>
            </v:group>
            <v:group style="position:absolute;left:2439;top:623;width:2;height:1502" coordorigin="2439,623" coordsize="2,1502">
              <v:shape style="position:absolute;left:2439;top:623;width:2;height:1502" coordorigin="2439,623" coordsize="0,1502" path="m2439,2125l2439,623e" filled="f" stroked="t" strokeweight=".706329pt" strokecolor="#4B4B4B">
                <v:path arrowok="t"/>
              </v:shape>
            </v:group>
            <v:group style="position:absolute;left:6762;top:632;width:259;height:2" coordorigin="6762,632" coordsize="259,2">
              <v:shape style="position:absolute;left:6762;top:632;width:259;height:2" coordorigin="6762,632" coordsize="259,0" path="m6762,632l7021,632e" filled="f" stroked="t" strokeweight=".470886pt" strokecolor="#383838">
                <v:path arrowok="t"/>
              </v:shape>
            </v:group>
            <v:group style="position:absolute;left:6964;top:635;width:2618;height:2" coordorigin="6964,635" coordsize="2618,2">
              <v:shape style="position:absolute;left:6964;top:635;width:2618;height:2" coordorigin="6964,635" coordsize="2618,0" path="m6964,635l9583,635e" filled="f" stroked="t" strokeweight=".706329pt" strokecolor="#575757">
                <v:path arrowok="t"/>
              </v:shape>
            </v:group>
            <v:group style="position:absolute;left:9152;top:623;width:2;height:1502" coordorigin="9152,623" coordsize="2,1502">
              <v:shape style="position:absolute;left:9152;top:623;width:2;height:1502" coordorigin="9152,623" coordsize="0,1502" path="m9152,2125l9152,623e" filled="f" stroked="t" strokeweight=".706329pt" strokecolor="#545454">
                <v:path arrowok="t"/>
              </v:shape>
            </v:group>
            <v:group style="position:absolute;left:9526;top:632;width:212;height:2" coordorigin="9526,632" coordsize="212,2">
              <v:shape style="position:absolute;left:9526;top:632;width:212;height:2" coordorigin="9526,632" coordsize="212,0" path="m9526,632l9738,632e" filled="f" stroked="t" strokeweight=".470886pt" strokecolor="#2B2B2B">
                <v:path arrowok="t"/>
              </v:shape>
            </v:group>
            <v:group style="position:absolute;left:9681;top:632;width:1869;height:2" coordorigin="9681,632" coordsize="1869,2">
              <v:shape style="position:absolute;left:9681;top:632;width:1869;height:2" coordorigin="9681,632" coordsize="1869,0" path="m9681,632l11551,632e" filled="f" stroked="t" strokeweight=".706329pt" strokecolor="#575757">
                <v:path arrowok="t"/>
              </v:shape>
            </v:group>
            <v:group style="position:absolute;left:11548;top:623;width:2;height:3313" coordorigin="11548,623" coordsize="2,3313">
              <v:shape style="position:absolute;left:11548;top:623;width:2;height:3313" coordorigin="11548,623" coordsize="0,3313" path="m11548,3936l11548,623e" filled="f" stroked="t" strokeweight=".706329pt" strokecolor="#575757">
                <v:path arrowok="t"/>
              </v:shape>
            </v:group>
            <v:group style="position:absolute;left:407;top:623;width:2;height:1022" coordorigin="407,623" coordsize="2,1022">
              <v:shape style="position:absolute;left:407;top:623;width:2;height:1022" coordorigin="407,623" coordsize="0,1022" path="m407,1645l407,623e" filled="f" stroked="t" strokeweight=".706329pt" strokecolor="#6B6B6B">
                <v:path arrowok="t"/>
              </v:shape>
            </v:group>
            <v:group style="position:absolute;left:410;top:1288;width:2;height:190" coordorigin="410,1288" coordsize="2,190">
              <v:shape style="position:absolute;left:410;top:1288;width:2;height:190" coordorigin="410,1288" coordsize="0,190" path="m410,1478l410,1288e" filled="f" stroked="t" strokeweight=".470886pt" strokecolor="#484848">
                <v:path arrowok="t"/>
              </v:shape>
            </v:group>
            <v:group style="position:absolute;left:5928;top:3929;width:5632;height:2" coordorigin="5928,3929" coordsize="5632,2">
              <v:shape style="position:absolute;left:5928;top:3929;width:5632;height:2" coordorigin="5928,3929" coordsize="5632,0" path="m5928,3929l11560,3929e" filled="f" stroked="t" strokeweight=".706329pt" strokecolor="#575757">
                <v:path arrowok="t"/>
              </v:shape>
            </v:group>
            <v:group style="position:absolute;left:6997;top:3185;width:2;height:276" coordorigin="6997,3185" coordsize="2,276">
              <v:shape style="position:absolute;left:6997;top:3185;width:2;height:276" coordorigin="6997,3185" coordsize="0,276" path="m6997,3461l6997,3185e" filled="f" stroked="t" strokeweight=".706329pt" strokecolor="#4B4B4B">
                <v:path arrowok="t"/>
              </v:shape>
            </v:group>
            <v:group style="position:absolute;left:6997;top:3356;width:2;height:309" coordorigin="6997,3356" coordsize="2,309">
              <v:shape style="position:absolute;left:6997;top:3356;width:2;height:309" coordorigin="6997,3356" coordsize="0,309" path="m6997,3665l6997,3356e" filled="f" stroked="t" strokeweight=".706329pt" strokecolor="#575757">
                <v:path arrowok="t"/>
              </v:shape>
            </v:group>
            <v:group style="position:absolute;left:7000;top:3608;width:2;height:328" coordorigin="7000,3608" coordsize="2,328">
              <v:shape style="position:absolute;left:7000;top:3608;width:2;height:328" coordorigin="7000,3608" coordsize="0,328" path="m7000,3936l7000,3608e" filled="f" stroked="t" strokeweight=".706329pt" strokecolor="#444444">
                <v:path arrowok="t"/>
              </v:shape>
            </v:group>
            <v:group style="position:absolute;left:9526;top:3931;width:212;height:2" coordorigin="9526,3931" coordsize="212,2">
              <v:shape style="position:absolute;left:9526;top:3931;width:212;height:2" coordorigin="9526,3931" coordsize="212,0" path="m9526,3931l9738,3931e" filled="f" stroked="t" strokeweight=".470886pt" strokecolor="#383838">
                <v:path arrowok="t"/>
              </v:shape>
            </v:group>
            <v:group style="position:absolute;left:412;top:2068;width:2;height:295" coordorigin="412,2068" coordsize="2,295">
              <v:shape style="position:absolute;left:412;top:2068;width:2;height:295" coordorigin="412,2068" coordsize="0,295" path="m412,2363l412,2068e" filled="f" stroked="t" strokeweight=".706329pt" strokecolor="#484848">
                <v:path arrowok="t"/>
              </v:shape>
            </v:group>
            <v:group style="position:absolute;left:410;top:2501;width:2;height:509" coordorigin="410,2501" coordsize="2,509">
              <v:shape style="position:absolute;left:410;top:2501;width:2;height:509" coordorigin="410,2501" coordsize="0,509" path="m410,3009l410,2501e" filled="f" stroked="t" strokeweight=".470886pt" strokecolor="#3B3B3B">
                <v:path arrowok="t"/>
              </v:shape>
            </v:group>
            <v:group style="position:absolute;left:412;top:3171;width:2;height:494" coordorigin="412,3171" coordsize="2,494">
              <v:shape style="position:absolute;left:412;top:3171;width:2;height:494" coordorigin="412,3171" coordsize="0,494" path="m412,3665l412,3171e" filled="f" stroked="t" strokeweight=".706329pt" strokecolor="#4B4B4B">
                <v:path arrowok="t"/>
              </v:shape>
            </v:group>
            <v:group style="position:absolute;left:3922;top:3190;width:2;height:271" coordorigin="3922,3190" coordsize="2,271">
              <v:shape style="position:absolute;left:3922;top:3190;width:2;height:271" coordorigin="3922,3190" coordsize="0,271" path="m3922,3461l3922,3190e" filled="f" stroked="t" strokeweight=".706329pt" strokecolor="#4F4F4F">
                <v:path arrowok="t"/>
              </v:shape>
            </v:group>
            <v:group style="position:absolute;left:3922;top:3404;width:2;height:261" coordorigin="3922,3404" coordsize="2,261">
              <v:shape style="position:absolute;left:3922;top:3404;width:2;height:261" coordorigin="3922,3404" coordsize="0,261" path="m3922,3665l3922,3404e" filled="f" stroked="t" strokeweight=".470886pt" strokecolor="#1F1F1F">
                <v:path arrowok="t"/>
              </v:shape>
            </v:group>
            <v:group style="position:absolute;left:3918;top:3618;width:1935;height:2" coordorigin="3918,3618" coordsize="1935,2">
              <v:shape style="position:absolute;left:3918;top:3618;width:1935;height:2" coordorigin="3918,3618" coordsize="1935,0" path="m3918,3618l5853,3618e" filled="f" stroked="t" strokeweight=".706329pt" strokecolor="#4F4F4F">
                <v:path arrowok="t"/>
              </v:shape>
            </v:group>
            <v:group style="position:absolute;left:400;top:3927;width:504;height:2" coordorigin="400,3927" coordsize="504,2">
              <v:shape style="position:absolute;left:400;top:3927;width:504;height:2" coordorigin="400,3927" coordsize="504,0" path="m400,3927l904,3927e" filled="f" stroked="t" strokeweight=".941772pt" strokecolor="#575757">
                <v:path arrowok="t"/>
              </v:shape>
            </v:group>
            <v:group style="position:absolute;left:848;top:3927;width:358;height:2" coordorigin="848,3927" coordsize="358,2">
              <v:shape style="position:absolute;left:848;top:3927;width:358;height:2" coordorigin="848,3927" coordsize="358,0" path="m848,3927l1205,3927e" filled="f" stroked="t" strokeweight=".470886pt" strokecolor="#383838">
                <v:path arrowok="t"/>
              </v:shape>
            </v:group>
            <v:group style="position:absolute;left:1149;top:3929;width:2802;height:2" coordorigin="1149,3929" coordsize="2802,2">
              <v:shape style="position:absolute;left:1149;top:3929;width:2802;height:2" coordorigin="1149,3929" coordsize="2802,0" path="m1149,3929l3951,3929e" filled="f" stroked="t" strokeweight=".706329pt" strokecolor="#545454">
                <v:path arrowok="t"/>
              </v:shape>
            </v:group>
            <v:group style="position:absolute;left:3922;top:3608;width:2;height:328" coordorigin="3922,3608" coordsize="2,328">
              <v:shape style="position:absolute;left:3922;top:3608;width:2;height:328" coordorigin="3922,3608" coordsize="0,328" path="m3922,3936l3922,3608e" filled="f" stroked="t" strokeweight=".706329pt" strokecolor="#4B4B4B">
                <v:path arrowok="t"/>
              </v:shape>
            </v:group>
            <v:group style="position:absolute;left:3842;top:3927;width:2011;height:2" coordorigin="3842,3927" coordsize="2011,2">
              <v:shape style="position:absolute;left:3842;top:3927;width:2011;height:2" coordorigin="3842,3927" coordsize="2011,0" path="m3842,3927l5853,3927e" filled="f" stroked="t" strokeweight="1.177215pt" strokecolor="#3B3B3B">
                <v:path arrowok="t"/>
              </v:shape>
            </v:group>
            <v:group style="position:absolute;left:405;top:4205;width:9178;height:2" coordorigin="405,4205" coordsize="9178,2">
              <v:shape style="position:absolute;left:405;top:4205;width:9178;height:2" coordorigin="405,4205" coordsize="9178,0" path="m405,4205l9583,4205e" filled="f" stroked="t" strokeweight=".706329pt" strokecolor="#575757">
                <v:path arrowok="t"/>
              </v:shape>
            </v:group>
            <v:group style="position:absolute;left:412;top:3884;width:2;height:347" coordorigin="412,3884" coordsize="2,347">
              <v:shape style="position:absolute;left:412;top:3884;width:2;height:347" coordorigin="412,3884" coordsize="0,347" path="m412,4231l412,3884e" filled="f" stroked="t" strokeweight=".470886pt" strokecolor="#3B3B3B">
                <v:path arrowok="t"/>
              </v:shape>
            </v:group>
            <v:group style="position:absolute;left:9526;top:4207;width:212;height:2" coordorigin="9526,4207" coordsize="212,2">
              <v:shape style="position:absolute;left:9526;top:4207;width:212;height:2" coordorigin="9526,4207" coordsize="212,0" path="m9526,4207l9738,4207e" filled="f" stroked="t" strokeweight=".470886pt" strokecolor="#343434">
                <v:path arrowok="t"/>
              </v:shape>
            </v:group>
            <v:group style="position:absolute;left:9681;top:4207;width:1879;height:2" coordorigin="9681,4207" coordsize="1879,2">
              <v:shape style="position:absolute;left:9681;top:4207;width:1879;height:2" coordorigin="9681,4207" coordsize="1879,0" path="m9681,4207l11560,4207e" filled="f" stroked="t" strokeweight=".706329pt" strokecolor="#5B5B5B">
                <v:path arrowok="t"/>
              </v:shape>
            </v:group>
            <v:group style="position:absolute;left:2442;top:3922;width:2;height:1935" coordorigin="2442,3922" coordsize="2,1935">
              <v:shape style="position:absolute;left:2442;top:3922;width:2;height:1935" coordorigin="2442,3922" coordsize="0,1935" path="m2442,5857l2442,3922e" filled="f" stroked="t" strokeweight=".706329pt" strokecolor="#4F4F4F">
                <v:path arrowok="t"/>
              </v:shape>
            </v:group>
            <v:group style="position:absolute;left:2434;top:4424;width:7148;height:2" coordorigin="2434,4424" coordsize="7148,2">
              <v:shape style="position:absolute;left:2434;top:4424;width:7148;height:2" coordorigin="2434,4424" coordsize="7148,0" path="m2434,4424l9583,4424e" filled="f" stroked="t" strokeweight=".706329pt" strokecolor="#545454">
                <v:path arrowok="t"/>
              </v:shape>
            </v:group>
            <v:group style="position:absolute;left:9526;top:4426;width:212;height:2" coordorigin="9526,4426" coordsize="212,2">
              <v:shape style="position:absolute;left:9526;top:4426;width:212;height:2" coordorigin="9526,4426" coordsize="212,0" path="m9526,4426l9738,4426e" filled="f" stroked="t" strokeweight=".470886pt" strokecolor="#2F2F2F">
                <v:path arrowok="t"/>
              </v:shape>
            </v:group>
            <v:group style="position:absolute;left:9681;top:4426;width:1884;height:2" coordorigin="9681,4426" coordsize="1884,2">
              <v:shape style="position:absolute;left:9681;top:4426;width:1884;height:2" coordorigin="9681,4426" coordsize="1884,0" path="m9681,4426l11565,4426e" filled="f" stroked="t" strokeweight=".706329pt" strokecolor="#5B5B5B">
                <v:path arrowok="t"/>
              </v:shape>
            </v:group>
            <v:group style="position:absolute;left:410;top:4245;width:2;height:428" coordorigin="410,4245" coordsize="2,428">
              <v:shape style="position:absolute;left:410;top:4245;width:2;height:428" coordorigin="410,4245" coordsize="0,428" path="m410,4673l410,4245e" filled="f" stroked="t" strokeweight=".941772pt" strokecolor="#606060">
                <v:path arrowok="t"/>
              </v:shape>
            </v:group>
            <v:group style="position:absolute;left:4968;top:4412;width:2;height:261" coordorigin="4968,4412" coordsize="2,261">
              <v:shape style="position:absolute;left:4968;top:4412;width:2;height:261" coordorigin="4968,4412" coordsize="0,261" path="m4968,4673l4968,4412e" filled="f" stroked="t" strokeweight=".941772pt" strokecolor="#484848">
                <v:path arrowok="t"/>
              </v:shape>
            </v:group>
            <v:group style="position:absolute;left:7850;top:4416;width:2;height:494" coordorigin="7850,4416" coordsize="2,494">
              <v:shape style="position:absolute;left:7850;top:4416;width:2;height:494" coordorigin="7850,4416" coordsize="0,494" path="m7850,4911l7850,4416e" filled="f" stroked="t" strokeweight=".706329pt" strokecolor="#646464">
                <v:path arrowok="t"/>
              </v:shape>
            </v:group>
            <v:group style="position:absolute;left:11553;top:4198;width:2;height:1911" coordorigin="11553,4198" coordsize="2,1911">
              <v:shape style="position:absolute;left:11553;top:4198;width:2;height:1911" coordorigin="11553,4198" coordsize="0,1911" path="m11553,6109l11553,4198e" filled="f" stroked="t" strokeweight=".706329pt" strokecolor="#5B5B5B">
                <v:path arrowok="t"/>
              </v:shape>
            </v:group>
            <v:group style="position:absolute;left:410;top:4616;width:2;height:547" coordorigin="410,4616" coordsize="2,547">
              <v:shape style="position:absolute;left:410;top:4616;width:2;height:547" coordorigin="410,4616" coordsize="0,547" path="m410,5163l410,4616e" filled="f" stroked="t" strokeweight=".470886pt" strokecolor="#444444">
                <v:path arrowok="t"/>
              </v:shape>
            </v:group>
            <v:group style="position:absolute;left:4954;top:4858;width:1403;height:2" coordorigin="4954,4858" coordsize="1403,2">
              <v:shape style="position:absolute;left:4954;top:4858;width:1403;height:2" coordorigin="4954,4858" coordsize="1403,0" path="m4954,4858l6357,4858e" filled="f" stroked="t" strokeweight=".235443pt" strokecolor="#606060">
                <v:path arrowok="t"/>
              </v:shape>
            </v:group>
            <v:group style="position:absolute;left:4965;top:4616;width:2;height:271" coordorigin="4965,4616" coordsize="2,271">
              <v:shape style="position:absolute;left:4965;top:4616;width:2;height:271" coordorigin="4965,4616" coordsize="0,271" path="m4965,4887l4965,4616e" filled="f" stroked="t" strokeweight=".941772pt" strokecolor="#646464">
                <v:path arrowok="t"/>
              </v:shape>
            </v:group>
            <v:group style="position:absolute;left:6357;top:4858;width:1234;height:2" coordorigin="6357,4858" coordsize="1234,2">
              <v:shape style="position:absolute;left:6357;top:4858;width:1234;height:2" coordorigin="6357,4858" coordsize="1234,0" path="m6357,4858l7591,4858e" filled="f" stroked="t" strokeweight=".235443pt" strokecolor="#000000">
                <v:path arrowok="t"/>
              </v:shape>
            </v:group>
            <v:group style="position:absolute;left:7591;top:4858;width:664;height:2" coordorigin="7591,4858" coordsize="664,2">
              <v:shape style="position:absolute;left:7591;top:4858;width:664;height:2" coordorigin="7591,4858" coordsize="664,0" path="m7591,4858l8255,4858e" filled="f" stroked="t" strokeweight=".235443pt" strokecolor="#777777">
                <v:path arrowok="t"/>
              </v:shape>
            </v:group>
            <v:group style="position:absolute;left:8255;top:4858;width:3287;height:2" coordorigin="8255,4858" coordsize="3287,2">
              <v:shape style="position:absolute;left:8255;top:4858;width:3287;height:2" coordorigin="8255,4858" coordsize="3287,0" path="m8255,4858l11541,4858e" filled="f" stroked="t" strokeweight=".235443pt" strokecolor="#000000">
                <v:path arrowok="t"/>
              </v:shape>
            </v:group>
            <v:group style="position:absolute;left:4968;top:4830;width:2;height:799" coordorigin="4968,4830" coordsize="2,799">
              <v:shape style="position:absolute;left:4968;top:4830;width:2;height:799" coordorigin="4968,4830" coordsize="0,799" path="m4968,5629l4968,4830e" filled="f" stroked="t" strokeweight=".706329pt" strokecolor="#4F4F4F">
                <v:path arrowok="t"/>
              </v:shape>
            </v:group>
            <v:group style="position:absolute;left:4958;top:5146;width:6607;height:2" coordorigin="4958,5146" coordsize="6607,2">
              <v:shape style="position:absolute;left:4958;top:5146;width:6607;height:2" coordorigin="4958,5146" coordsize="6607,0" path="m4958,5146l11565,5146e" filled="f" stroked="t" strokeweight=".706329pt" strokecolor="#606060">
                <v:path arrowok="t"/>
              </v:shape>
            </v:group>
            <v:group style="position:absolute;left:410;top:4992;width:2;height:409" coordorigin="410,4992" coordsize="2,409">
              <v:shape style="position:absolute;left:410;top:4992;width:2;height:409" coordorigin="410,4992" coordsize="0,409" path="m410,5400l410,4992e" filled="f" stroked="t" strokeweight=".941772pt" strokecolor="#5B5B5B">
                <v:path arrowok="t"/>
              </v:shape>
            </v:group>
            <v:group style="position:absolute;left:4958;top:5386;width:2458;height:2" coordorigin="4958,5386" coordsize="2458,2">
              <v:shape style="position:absolute;left:4958;top:5386;width:2458;height:2" coordorigin="4958,5386" coordsize="2458,0" path="m4958,5386l7416,5386e" filled="f" stroked="t" strokeweight=".706329pt" strokecolor="#545454">
                <v:path arrowok="t"/>
              </v:shape>
            </v:group>
            <v:group style="position:absolute;left:7360;top:5386;width:259;height:2" coordorigin="7360,5386" coordsize="259,2">
              <v:shape style="position:absolute;left:7360;top:5386;width:259;height:2" coordorigin="7360,5386" coordsize="259,0" path="m7360,5386l7619,5386e" filled="f" stroked="t" strokeweight=".470886pt" strokecolor="#383838">
                <v:path arrowok="t"/>
              </v:shape>
            </v:group>
            <v:group style="position:absolute;left:7562;top:5386;width:2020;height:2" coordorigin="7562,5386" coordsize="2020,2">
              <v:shape style="position:absolute;left:7562;top:5386;width:2020;height:2" coordorigin="7562,5386" coordsize="2020,0" path="m7562,5386l9583,5386e" filled="f" stroked="t" strokeweight=".706329pt" strokecolor="#575757">
                <v:path arrowok="t"/>
              </v:shape>
            </v:group>
            <v:group style="position:absolute;left:9526;top:5386;width:212;height:2" coordorigin="9526,5386" coordsize="212,2">
              <v:shape style="position:absolute;left:9526;top:5386;width:212;height:2" coordorigin="9526,5386" coordsize="212,0" path="m9526,5386l9738,5386e" filled="f" stroked="t" strokeweight=".470886pt" strokecolor="#2F2F2F">
                <v:path arrowok="t"/>
              </v:shape>
            </v:group>
            <v:group style="position:absolute;left:9681;top:5386;width:1879;height:2" coordorigin="9681,5386" coordsize="1879,2">
              <v:shape style="position:absolute;left:9681;top:5386;width:1879;height:2" coordorigin="9681,5386" coordsize="1879,0" path="m9681,5386l11560,5386e" filled="f" stroked="t" strokeweight=".706329pt" strokecolor="#5B5B5B">
                <v:path arrowok="t"/>
              </v:shape>
            </v:group>
            <v:group style="position:absolute;left:2430;top:5602;width:1267;height:2" coordorigin="2430,5602" coordsize="1267,2">
              <v:shape style="position:absolute;left:2430;top:5602;width:1267;height:2" coordorigin="2430,5602" coordsize="1267,0" path="m2430,5602l3696,5602e" filled="f" stroked="t" strokeweight=".706329pt" strokecolor="#575757">
                <v:path arrowok="t"/>
              </v:shape>
            </v:group>
            <v:group style="position:absolute;left:3640;top:5600;width:301;height:2" coordorigin="3640,5600" coordsize="301,2">
              <v:shape style="position:absolute;left:3640;top:5600;width:301;height:2" coordorigin="3640,5600" coordsize="301,0" path="m3640,5600l3941,5600e" filled="f" stroked="t" strokeweight=".470886pt" strokecolor="#3F3F3F">
                <v:path arrowok="t"/>
              </v:shape>
            </v:group>
            <v:group style="position:absolute;left:3885;top:5602;width:5698;height:2" coordorigin="3885,5602" coordsize="5698,2">
              <v:shape style="position:absolute;left:3885;top:5602;width:5698;height:2" coordorigin="3885,5602" coordsize="5698,0" path="m3885,5602l9583,5602e" filled="f" stroked="t" strokeweight=".706329pt" strokecolor="#545454">
                <v:path arrowok="t"/>
              </v:shape>
            </v:group>
            <v:group style="position:absolute;left:9526;top:5605;width:212;height:2" coordorigin="9526,5605" coordsize="212,2">
              <v:shape style="position:absolute;left:9526;top:5605;width:212;height:2" coordorigin="9526,5605" coordsize="212,0" path="m9526,5605l9738,5605e" filled="f" stroked="t" strokeweight=".470886pt" strokecolor="#343434">
                <v:path arrowok="t"/>
              </v:shape>
            </v:group>
            <v:group style="position:absolute;left:9681;top:5605;width:1879;height:2" coordorigin="9681,5605" coordsize="1879,2">
              <v:shape style="position:absolute;left:9681;top:5605;width:1879;height:2" coordorigin="9681,5605" coordsize="1879,0" path="m9681,5605l11560,5605e" filled="f" stroked="t" strokeweight=".706329pt" strokecolor="#5B5B5B">
                <v:path arrowok="t"/>
              </v:shape>
            </v:group>
            <v:group style="position:absolute;left:400;top:5831;width:7016;height:2" coordorigin="400,5831" coordsize="7016,2">
              <v:shape style="position:absolute;left:400;top:5831;width:7016;height:2" coordorigin="400,5831" coordsize="7016,0" path="m400,5831l7416,5831e" filled="f" stroked="t" strokeweight=".706329pt" strokecolor="#545454">
                <v:path arrowok="t"/>
              </v:shape>
            </v:group>
            <v:group style="position:absolute;left:407;top:5343;width:2;height:513" coordorigin="407,5343" coordsize="2,513">
              <v:shape style="position:absolute;left:407;top:5343;width:2;height:513" coordorigin="407,5343" coordsize="0,513" path="m407,5857l407,5343e" filled="f" stroked="t" strokeweight=".470886pt" strokecolor="#3B3B3B">
                <v:path arrowok="t"/>
              </v:shape>
            </v:group>
            <v:group style="position:absolute;left:4968;top:5557;width:2;height:299" coordorigin="4968,5557" coordsize="2,299">
              <v:shape style="position:absolute;left:4968;top:5557;width:2;height:299" coordorigin="4968,5557" coordsize="0,299" path="m4968,5857l4968,5557e" filled="f" stroked="t" strokeweight=".470886pt" strokecolor="#383838">
                <v:path arrowok="t"/>
              </v:shape>
            </v:group>
            <v:group style="position:absolute;left:7360;top:5833;width:259;height:2" coordorigin="7360,5833" coordsize="259,2">
              <v:shape style="position:absolute;left:7360;top:5833;width:259;height:2" coordorigin="7360,5833" coordsize="259,0" path="m7360,5833l7619,5833e" filled="f" stroked="t" strokeweight=".470886pt" strokecolor="#3F3F3F">
                <v:path arrowok="t"/>
              </v:shape>
            </v:group>
            <v:group style="position:absolute;left:7562;top:5831;width:2020;height:2" coordorigin="7562,5831" coordsize="2020,2">
              <v:shape style="position:absolute;left:7562;top:5831;width:2020;height:2" coordorigin="7562,5831" coordsize="2020,0" path="m7562,5831l9583,5831e" filled="f" stroked="t" strokeweight=".706329pt" strokecolor="#575757">
                <v:path arrowok="t"/>
              </v:shape>
            </v:group>
            <v:group style="position:absolute;left:9526;top:5833;width:212;height:2" coordorigin="9526,5833" coordsize="212,2">
              <v:shape style="position:absolute;left:9526;top:5833;width:212;height:2" coordorigin="9526,5833" coordsize="212,0" path="m9526,5833l9738,5833e" filled="f" stroked="t" strokeweight=".470886pt" strokecolor="#2F2F2F">
                <v:path arrowok="t"/>
              </v:shape>
            </v:group>
            <v:group style="position:absolute;left:9681;top:5833;width:1884;height:2" coordorigin="9681,5833" coordsize="1884,2">
              <v:shape style="position:absolute;left:9681;top:5833;width:1884;height:2" coordorigin="9681,5833" coordsize="1884,0" path="m9681,5833l11565,5833e" filled="f" stroked="t" strokeweight=".706329pt" strokecolor="#575757">
                <v:path arrowok="t"/>
              </v:shape>
            </v:group>
            <v:group style="position:absolute;left:410;top:5785;width:2;height:385" coordorigin="410,5785" coordsize="2,385">
              <v:shape style="position:absolute;left:410;top:5785;width:2;height:385" coordorigin="410,5785" coordsize="0,385" path="m410,6171l410,5785e" filled="f" stroked="t" strokeweight=".941772pt" strokecolor="#575757">
                <v:path arrowok="t"/>
              </v:shape>
            </v:group>
            <v:group style="position:absolute;left:2442;top:5785;width:2;height:323" coordorigin="2442,5785" coordsize="2,323">
              <v:shape style="position:absolute;left:2442;top:5785;width:2;height:323" coordorigin="2442,5785" coordsize="0,323" path="m2442,6109l2442,5785e" filled="f" stroked="t" strokeweight=".706329pt" strokecolor="#383838">
                <v:path arrowok="t"/>
              </v:shape>
            </v:group>
            <v:group style="position:absolute;left:7850;top:5824;width:2;height:656" coordorigin="7850,5824" coordsize="2,656">
              <v:shape style="position:absolute;left:7850;top:5824;width:2;height:656" coordorigin="7850,5824" coordsize="0,656" path="m7850,6480l7850,5824e" filled="f" stroked="t" strokeweight=".941772pt" strokecolor="#606060">
                <v:path arrowok="t"/>
              </v:shape>
            </v:group>
            <v:group style="position:absolute;left:2439;top:6004;width:2;height:480" coordorigin="2439,6004" coordsize="2,480">
              <v:shape style="position:absolute;left:2439;top:6004;width:2;height:480" coordorigin="2439,6004" coordsize="0,480" path="m2439,6484l2439,6004e" filled="f" stroked="t" strokeweight=".706329pt" strokecolor="#545454">
                <v:path arrowok="t"/>
              </v:shape>
            </v:group>
            <v:group style="position:absolute;left:2430;top:6251;width:1530;height:2" coordorigin="2430,6251" coordsize="1530,2">
              <v:shape style="position:absolute;left:2430;top:6251;width:1530;height:2" coordorigin="2430,6251" coordsize="1530,0" path="m2430,6251l3960,6251e" filled="f" stroked="t" strokeweight=".706329pt" strokecolor="#4F4F4F">
                <v:path arrowok="t"/>
              </v:shape>
            </v:group>
            <v:group style="position:absolute;left:3885;top:6251;width:443;height:2" coordorigin="3885,6251" coordsize="443,2">
              <v:shape style="position:absolute;left:3885;top:6251;width:443;height:2" coordorigin="3885,6251" coordsize="443,0" path="m3885,6251l4327,6251e" filled="f" stroked="t" strokeweight=".470886pt" strokecolor="#383838">
                <v:path arrowok="t"/>
              </v:shape>
            </v:group>
            <v:group style="position:absolute;left:4271;top:6254;width:4897;height:2" coordorigin="4271,6254" coordsize="4897,2">
              <v:shape style="position:absolute;left:4271;top:6254;width:4897;height:2" coordorigin="4271,6254" coordsize="4897,0" path="m4271,6254l9168,6254e" filled="f" stroked="t" strokeweight=".706329pt" strokecolor="#545454">
                <v:path arrowok="t"/>
              </v:shape>
            </v:group>
            <v:group style="position:absolute;left:4965;top:5785;width:2;height:494" coordorigin="4965,5785" coordsize="2,494">
              <v:shape style="position:absolute;left:4965;top:5785;width:2;height:494" coordorigin="4965,5785" coordsize="0,494" path="m4965,6280l4965,5785e" filled="f" stroked="t" strokeweight=".941772pt" strokecolor="#575757">
                <v:path arrowok="t"/>
              </v:shape>
            </v:group>
            <v:group style="position:absolute;left:9112;top:6256;width:471;height:2" coordorigin="9112,6256" coordsize="471,2">
              <v:shape style="position:absolute;left:9112;top:6256;width:471;height:2" coordorigin="9112,6256" coordsize="471,0" path="m9112,6256l9583,6256e" filled="f" stroked="t" strokeweight=".470886pt" strokecolor="#484848">
                <v:path arrowok="t"/>
              </v:shape>
            </v:group>
            <v:group style="position:absolute;left:9474;top:6256;width:2086;height:2" coordorigin="9474,6256" coordsize="2086,2">
              <v:shape style="position:absolute;left:9474;top:6256;width:2086;height:2" coordorigin="9474,6256" coordsize="2086,0" path="m9474,6256l11560,6256e" filled="f" stroked="t" strokeweight=".706329pt" strokecolor="#545454">
                <v:path arrowok="t"/>
              </v:shape>
            </v:group>
            <v:group style="position:absolute;left:11556;top:6052;width:2;height:228" coordorigin="11556,6052" coordsize="2,228">
              <v:shape style="position:absolute;left:11556;top:6052;width:2;height:228" coordorigin="11556,6052" coordsize="0,228" path="m11556,6280l11556,6052e" filled="f" stroked="t" strokeweight=".470886pt" strokecolor="#3F3F3F">
                <v:path arrowok="t"/>
              </v:shape>
            </v:group>
            <v:group style="position:absolute;left:410;top:6213;width:2;height:271" coordorigin="410,6213" coordsize="2,271">
              <v:shape style="position:absolute;left:410;top:6213;width:2;height:271" coordorigin="410,6213" coordsize="0,271" path="m410,6484l410,6213e" filled="f" stroked="t" strokeweight=".470886pt" strokecolor="#343434">
                <v:path arrowok="t"/>
              </v:shape>
            </v:group>
            <v:group style="position:absolute;left:4968;top:6209;width:2;height:266" coordorigin="4968,6209" coordsize="2,266">
              <v:shape style="position:absolute;left:4968;top:6209;width:2;height:266" coordorigin="4968,6209" coordsize="0,266" path="m4968,6475l4968,6209e" filled="f" stroked="t" strokeweight=".470886pt" strokecolor="#343434">
                <v:path arrowok="t"/>
              </v:shape>
            </v:group>
            <v:group style="position:absolute;left:2434;top:6470;width:9130;height:2" coordorigin="2434,6470" coordsize="9130,2">
              <v:shape style="position:absolute;left:2434;top:6470;width:9130;height:2" coordorigin="2434,6470" coordsize="9130,0" path="m2434,6470l11565,6470e" filled="f" stroked="t" strokeweight=".706329pt" strokecolor="#545454">
                <v:path arrowok="t"/>
              </v:shape>
            </v:group>
            <v:group style="position:absolute;left:410;top:6427;width:2;height:1797" coordorigin="410,6427" coordsize="2,1797">
              <v:shape style="position:absolute;left:410;top:6427;width:2;height:1797" coordorigin="410,6427" coordsize="0,1797" path="m410,8224l410,6427e" filled="f" stroked="t" strokeweight=".706329pt" strokecolor="#545454">
                <v:path arrowok="t"/>
              </v:shape>
            </v:group>
            <v:group style="position:absolute;left:400;top:6684;width:7016;height:2" coordorigin="400,6684" coordsize="7016,2">
              <v:shape style="position:absolute;left:400;top:6684;width:7016;height:2" coordorigin="400,6684" coordsize="7016,0" path="m400,6684l7416,6684e" filled="f" stroked="t" strokeweight=".706329pt" strokecolor="#545454">
                <v:path arrowok="t"/>
              </v:shape>
            </v:group>
            <v:group style="position:absolute;left:2439;top:6427;width:2;height:285" coordorigin="2439,6427" coordsize="2,285">
              <v:shape style="position:absolute;left:2439;top:6427;width:2;height:285" coordorigin="2439,6427" coordsize="0,285" path="m2439,6713l2439,6427e" filled="f" stroked="t" strokeweight=".470886pt" strokecolor="#343434">
                <v:path arrowok="t"/>
              </v:shape>
            </v:group>
            <v:group style="position:absolute;left:7360;top:6689;width:259;height:2" coordorigin="7360,6689" coordsize="259,2">
              <v:shape style="position:absolute;left:7360;top:6689;width:259;height:2" coordorigin="7360,6689" coordsize="259,0" path="m7360,6689l7619,6689e" filled="f" stroked="t" strokeweight=".470886pt" strokecolor="#343434">
                <v:path arrowok="t"/>
              </v:shape>
            </v:group>
            <v:group style="position:absolute;left:7562;top:6689;width:4003;height:2" coordorigin="7562,6689" coordsize="4003,2">
              <v:shape style="position:absolute;left:7562;top:6689;width:4003;height:2" coordorigin="7562,6689" coordsize="4003,0" path="m7562,6689l11565,6689e" filled="f" stroked="t" strokeweight=".706329pt" strokecolor="#575757">
                <v:path arrowok="t"/>
              </v:shape>
            </v:group>
            <v:group style="position:absolute;left:400;top:7107;width:2067;height:2" coordorigin="400,7107" coordsize="2067,2">
              <v:shape style="position:absolute;left:400;top:7107;width:2067;height:2" coordorigin="400,7107" coordsize="2067,0" path="m400,7107l2467,7107e" filled="f" stroked="t" strokeweight=".706329pt" strokecolor="#575757">
                <v:path arrowok="t"/>
              </v:shape>
            </v:group>
            <v:group style="position:absolute;left:2439;top:6641;width:2;height:494" coordorigin="2439,6641" coordsize="2,494">
              <v:shape style="position:absolute;left:2439;top:6641;width:2;height:494" coordorigin="2439,6641" coordsize="0,494" path="m2439,7136l2439,6641e" filled="f" stroked="t" strokeweight=".941772pt" strokecolor="#545454">
                <v:path arrowok="t"/>
              </v:shape>
            </v:group>
            <v:group style="position:absolute;left:2397;top:7112;width:6771;height:2" coordorigin="2397,7112" coordsize="6771,2">
              <v:shape style="position:absolute;left:2397;top:7112;width:6771;height:2" coordorigin="2397,7112" coordsize="6771,0" path="m2397,7112l9168,7112e" filled="f" stroked="t" strokeweight=".470886pt" strokecolor="#4F4F4F">
                <v:path arrowok="t"/>
              </v:shape>
            </v:group>
            <v:group style="position:absolute;left:9112;top:7114;width:2453;height:2" coordorigin="9112,7114" coordsize="2453,2">
              <v:shape style="position:absolute;left:9112;top:7114;width:2453;height:2" coordorigin="9112,7114" coordsize="2453,0" path="m9112,7114l11565,7114e" filled="f" stroked="t" strokeweight=".706329pt" strokecolor="#575757">
                <v:path arrowok="t"/>
              </v:shape>
            </v:group>
            <v:group style="position:absolute;left:2442;top:7064;width:2;height:290" coordorigin="2442,7064" coordsize="2,290">
              <v:shape style="position:absolute;left:2442;top:7064;width:2;height:290" coordorigin="2442,7064" coordsize="0,290" path="m2442,7354l2442,7064e" filled="f" stroked="t" strokeweight=".470886pt" strokecolor="#383838">
                <v:path arrowok="t"/>
              </v:shape>
            </v:group>
            <v:group style="position:absolute;left:4980;top:7102;width:2;height:252" coordorigin="4980,7102" coordsize="2,252">
              <v:shape style="position:absolute;left:4980;top:7102;width:2;height:252" coordorigin="4980,7102" coordsize="0,252" path="m4980,7354l4980,7102e" filled="f" stroked="t" strokeweight="1.412658pt" strokecolor="#5B5B5B">
                <v:path arrowok="t"/>
              </v:shape>
            </v:group>
            <v:group style="position:absolute;left:4958;top:7333;width:4624;height:2" coordorigin="4958,7333" coordsize="4624,2">
              <v:shape style="position:absolute;left:4958;top:7333;width:4624;height:2" coordorigin="4958,7333" coordsize="4624,0" path="m4958,7333l9583,7333e" filled="f" stroked="t" strokeweight=".706329pt" strokecolor="#545454">
                <v:path arrowok="t"/>
              </v:shape>
            </v:group>
            <v:group style="position:absolute;left:9526;top:7335;width:212;height:2" coordorigin="9526,7335" coordsize="212,2">
              <v:shape style="position:absolute;left:9526;top:7335;width:212;height:2" coordorigin="9526,7335" coordsize="212,0" path="m9526,7335l9738,7335e" filled="f" stroked="t" strokeweight=".470886pt" strokecolor="#2B2B2B">
                <v:path arrowok="t"/>
              </v:shape>
            </v:group>
            <v:group style="position:absolute;left:9681;top:7335;width:1884;height:2" coordorigin="9681,7335" coordsize="1884,2">
              <v:shape style="position:absolute;left:9681;top:7335;width:1884;height:2" coordorigin="9681,7335" coordsize="1884,0" path="m9681,7335l11565,7335e" filled="f" stroked="t" strokeweight=".706329pt" strokecolor="#545454">
                <v:path arrowok="t"/>
              </v:shape>
            </v:group>
            <v:group style="position:absolute;left:2439;top:7297;width:2;height:1293" coordorigin="2439,7297" coordsize="2,1293">
              <v:shape style="position:absolute;left:2439;top:7297;width:2;height:1293" coordorigin="2439,7297" coordsize="0,1293" path="m2439,8590l2439,7297e" filled="f" stroked="t" strokeweight=".706329pt" strokecolor="#4F4F4F">
                <v:path arrowok="t"/>
              </v:shape>
            </v:group>
            <v:group style="position:absolute;left:4968;top:7297;width:2;height:295" coordorigin="4968,7297" coordsize="2,295">
              <v:shape style="position:absolute;left:4968;top:7297;width:2;height:295" coordorigin="4968,7297" coordsize="0,295" path="m4968,7592l4968,7297e" filled="f" stroked="t" strokeweight=".941772pt" strokecolor="#575757">
                <v:path arrowok="t"/>
              </v:shape>
            </v:group>
            <v:group style="position:absolute;left:4963;top:7552;width:6602;height:2" coordorigin="4963,7552" coordsize="6602,2">
              <v:shape style="position:absolute;left:4963;top:7552;width:6602;height:2" coordorigin="4963,7552" coordsize="6602,0" path="m4963,7552l11565,7552e" filled="f" stroked="t" strokeweight=".706329pt" strokecolor="#545454">
                <v:path arrowok="t"/>
              </v:shape>
            </v:group>
            <v:group style="position:absolute;left:400;top:7758;width:504;height:2" coordorigin="400,7758" coordsize="504,2">
              <v:shape style="position:absolute;left:400;top:7758;width:504;height:2" coordorigin="400,7758" coordsize="504,0" path="m400,7758l904,7758e" filled="f" stroked="t" strokeweight=".941772pt" strokecolor="#646464">
                <v:path arrowok="t"/>
              </v:shape>
            </v:group>
            <v:group style="position:absolute;left:848;top:7758;width:358;height:2" coordorigin="848,7758" coordsize="358,2">
              <v:shape style="position:absolute;left:848;top:7758;width:358;height:2" coordorigin="848,7758" coordsize="358,0" path="m848,7758l1205,7758e" filled="f" stroked="t" strokeweight=".470886pt" strokecolor="#4B4B4B">
                <v:path arrowok="t"/>
              </v:shape>
            </v:group>
            <v:group style="position:absolute;left:1149;top:7763;width:10416;height:2" coordorigin="1149,7763" coordsize="10416,2">
              <v:shape style="position:absolute;left:1149;top:7763;width:10416;height:2" coordorigin="1149,7763" coordsize="10416,0" path="m1149,7763l11565,7763e" filled="f" stroked="t" strokeweight=".706329pt" strokecolor="#545454">
                <v:path arrowok="t"/>
              </v:shape>
            </v:group>
            <v:group style="position:absolute;left:4968;top:7535;width:2;height:238" coordorigin="4968,7535" coordsize="2,238">
              <v:shape style="position:absolute;left:4968;top:7535;width:2;height:238" coordorigin="4968,7535" coordsize="0,238" path="m4968,7773l4968,7535e" filled="f" stroked="t" strokeweight=".470886pt" strokecolor="#343434">
                <v:path arrowok="t"/>
              </v:shape>
            </v:group>
            <v:group style="position:absolute;left:9112;top:7768;width:471;height:2" coordorigin="9112,7768" coordsize="471,2">
              <v:shape style="position:absolute;left:9112;top:7768;width:471;height:2" coordorigin="9112,7768" coordsize="471,0" path="m9112,7768l9583,7768e" filled="f" stroked="t" strokeweight=".470886pt" strokecolor="#3F3F3F">
                <v:path arrowok="t"/>
              </v:shape>
            </v:group>
            <v:group style="position:absolute;left:400;top:8564;width:5382;height:2" coordorigin="400,8564" coordsize="5382,2">
              <v:shape style="position:absolute;left:400;top:8564;width:5382;height:2" coordorigin="400,8564" coordsize="5382,0" path="m400,8564l5782,8564e" filled="f" stroked="t" strokeweight=".706329pt" strokecolor="#575757">
                <v:path arrowok="t"/>
              </v:shape>
            </v:group>
            <v:group style="position:absolute;left:5726;top:8567;width:259;height:2" coordorigin="5726,8567" coordsize="259,2">
              <v:shape style="position:absolute;left:5726;top:8567;width:259;height:2" coordorigin="5726,8567" coordsize="259,0" path="m5726,8567l5985,8567e" filled="f" stroked="t" strokeweight=".470886pt" strokecolor="#2B2B2B">
                <v:path arrowok="t"/>
              </v:shape>
            </v:group>
            <v:group style="position:absolute;left:5928;top:8567;width:457;height:2" coordorigin="5928,8567" coordsize="457,2">
              <v:shape style="position:absolute;left:5928;top:8567;width:457;height:2" coordorigin="5928,8567" coordsize="457,0" path="m5928,8567l6385,8567e" filled="f" stroked="t" strokeweight=".941772pt" strokecolor="#575757">
                <v:path arrowok="t"/>
              </v:shape>
            </v:group>
            <v:group style="position:absolute;left:6329;top:8567;width:490;height:2" coordorigin="6329,8567" coordsize="490,2">
              <v:shape style="position:absolute;left:6329;top:8567;width:490;height:2" coordorigin="6329,8567" coordsize="490,0" path="m6329,8567l6818,8567e" filled="f" stroked="t" strokeweight=".470886pt" strokecolor="#3F3F3F">
                <v:path arrowok="t"/>
              </v:shape>
            </v:group>
            <v:group style="position:absolute;left:6720;top:8569;width:2863;height:2" coordorigin="6720,8569" coordsize="2863,2">
              <v:shape style="position:absolute;left:6720;top:8569;width:2863;height:2" coordorigin="6720,8569" coordsize="2863,0" path="m6720,8569l9583,8569e" filled="f" stroked="t" strokeweight=".706329pt" strokecolor="#575757">
                <v:path arrowok="t"/>
              </v:shape>
            </v:group>
            <v:group style="position:absolute;left:9526;top:8571;width:212;height:2" coordorigin="9526,8571" coordsize="212,2">
              <v:shape style="position:absolute;left:9526;top:8571;width:212;height:2" coordorigin="9526,8571" coordsize="212,0" path="m9526,8571l9738,8571e" filled="f" stroked="t" strokeweight=".470886pt" strokecolor="#2F2F2F">
                <v:path arrowok="t"/>
              </v:shape>
            </v:group>
            <v:group style="position:absolute;left:9681;top:8571;width:1884;height:2" coordorigin="9681,8571" coordsize="1884,2">
              <v:shape style="position:absolute;left:9681;top:8571;width:1884;height:2" coordorigin="9681,8571" coordsize="1884,0" path="m9681,8571l11565,8571e" filled="f" stroked="t" strokeweight=".706329pt" strokecolor="#575757">
                <v:path arrowok="t"/>
              </v:shape>
            </v:group>
            <v:group style="position:absolute;left:407;top:8519;width:2;height:319" coordorigin="407,8519" coordsize="2,319">
              <v:shape style="position:absolute;left:407;top:8519;width:2;height:319" coordorigin="407,8519" coordsize="0,319" path="m407,8837l407,8519e" filled="f" stroked="t" strokeweight=".470886pt" strokecolor="#3B3B3B">
                <v:path arrowok="t"/>
              </v:shape>
            </v:group>
            <v:group style="position:absolute;left:2439;top:8519;width:2;height:319" coordorigin="2439,8519" coordsize="2,319">
              <v:shape style="position:absolute;left:2439;top:8519;width:2;height:319" coordorigin="2439,8519" coordsize="0,319" path="m2439,8837l2439,8519e" filled="f" stroked="t" strokeweight=".470886pt" strokecolor="#383838">
                <v:path arrowok="t"/>
              </v:shape>
            </v:group>
            <v:group style="position:absolute;left:11553;top:6209;width:2;height:2629" coordorigin="11553,6209" coordsize="2,2629">
              <v:shape style="position:absolute;left:11553;top:6209;width:2;height:2629" coordorigin="11553,6209" coordsize="0,2629" path="m11553,8837l11553,6209e" filled="f" stroked="t" strokeweight=".706329pt" strokecolor="#5B5B5B">
                <v:path arrowok="t"/>
              </v:shape>
            </v:group>
            <v:group style="position:absolute;left:11556;top:8780;width:2;height:299" coordorigin="11556,8780" coordsize="2,299">
              <v:shape style="position:absolute;left:11556;top:8780;width:2;height:299" coordorigin="11556,8780" coordsize="0,299" path="m11556,9080l11556,8780e" filled="f" stroked="t" strokeweight=".470886pt" strokecolor="#444444">
                <v:path arrowok="t"/>
              </v:shape>
            </v:group>
            <v:group style="position:absolute;left:400;top:9441;width:9338;height:2" coordorigin="400,9441" coordsize="9338,2">
              <v:shape style="position:absolute;left:400;top:9441;width:9338;height:2" coordorigin="400,9441" coordsize="9338,0" path="m400,9441l9738,9441e" filled="f" stroked="t" strokeweight=".706329pt" strokecolor="#575757">
                <v:path arrowok="t"/>
              </v:shape>
            </v:group>
            <v:group style="position:absolute;left:9681;top:9448;width:292;height:2" coordorigin="9681,9448" coordsize="292,2">
              <v:shape style="position:absolute;left:9681;top:9448;width:292;height:2" coordorigin="9681,9448" coordsize="292,0" path="m9681,9448l9973,9448e" filled="f" stroked="t" strokeweight=".470886pt" strokecolor="#444444">
                <v:path arrowok="t"/>
              </v:shape>
            </v:group>
            <v:group style="position:absolute;left:9917;top:9451;width:1648;height:2" coordorigin="9917,9451" coordsize="1648,2">
              <v:shape style="position:absolute;left:9917;top:9451;width:1648;height:2" coordorigin="9917,9451" coordsize="1648,0" path="m9917,9451l11565,9451e" filled="f" stroked="t" strokeweight=".706329pt" strokecolor="#5B5B5B">
                <v:path arrowok="t"/>
              </v:shape>
            </v:group>
            <v:group style="position:absolute;left:11556;top:9023;width:2;height:1241" coordorigin="11556,9023" coordsize="2,1241">
              <v:shape style="position:absolute;left:11556;top:9023;width:2;height:1241" coordorigin="11556,9023" coordsize="0,1241" path="m11556,10264l11556,9023e" filled="f" stroked="t" strokeweight=".706329pt" strokecolor="#5B5B5B">
                <v:path arrowok="t"/>
              </v:shape>
            </v:group>
            <v:group style="position:absolute;left:396;top:9781;width:5387;height:2" coordorigin="396,9781" coordsize="5387,2">
              <v:shape style="position:absolute;left:396;top:9781;width:5387;height:2" coordorigin="396,9781" coordsize="5387,0" path="m396,9781l5782,9781e" filled="f" stroked="t" strokeweight=".706329pt" strokecolor="#575757">
                <v:path arrowok="t"/>
              </v:shape>
            </v:group>
            <v:group style="position:absolute;left:5726;top:9784;width:259;height:2" coordorigin="5726,9784" coordsize="259,2">
              <v:shape style="position:absolute;left:5726;top:9784;width:259;height:2" coordorigin="5726,9784" coordsize="259,0" path="m5726,9784l5985,9784e" filled="f" stroked="t" strokeweight=".470886pt" strokecolor="#282828">
                <v:path arrowok="t"/>
              </v:shape>
            </v:group>
            <v:group style="position:absolute;left:5928;top:9784;width:457;height:2" coordorigin="5928,9784" coordsize="457,2">
              <v:shape style="position:absolute;left:5928;top:9784;width:457;height:2" coordorigin="5928,9784" coordsize="457,0" path="m5928,9784l6385,9784e" filled="f" stroked="t" strokeweight=".706329pt" strokecolor="#575757">
                <v:path arrowok="t"/>
              </v:shape>
            </v:group>
            <v:group style="position:absolute;left:6329;top:9784;width:490;height:2" coordorigin="6329,9784" coordsize="490,2">
              <v:shape style="position:absolute;left:6329;top:9784;width:490;height:2" coordorigin="6329,9784" coordsize="490,0" path="m6329,9784l6818,9784e" filled="f" stroked="t" strokeweight=".470886pt" strokecolor="#3F3F3F">
                <v:path arrowok="t"/>
              </v:shape>
            </v:group>
            <v:group style="position:absolute;left:6720;top:9786;width:2863;height:2" coordorigin="6720,9786" coordsize="2863,2">
              <v:shape style="position:absolute;left:6720;top:9786;width:2863;height:2" coordorigin="6720,9786" coordsize="2863,0" path="m6720,9786l9583,9786e" filled="f" stroked="t" strokeweight=".706329pt" strokecolor="#575757">
                <v:path arrowok="t"/>
              </v:shape>
            </v:group>
            <v:group style="position:absolute;left:9526;top:9788;width:212;height:2" coordorigin="9526,9788" coordsize="212,2">
              <v:shape style="position:absolute;left:9526;top:9788;width:212;height:2" coordorigin="9526,9788" coordsize="212,0" path="m9526,9788l9738,9788e" filled="f" stroked="t" strokeweight=".470886pt" strokecolor="#383838">
                <v:path arrowok="t"/>
              </v:shape>
            </v:group>
            <v:group style="position:absolute;left:9681;top:9788;width:1884;height:2" coordorigin="9681,9788" coordsize="1884,2">
              <v:shape style="position:absolute;left:9681;top:9788;width:1884;height:2" coordorigin="9681,9788" coordsize="1884,0" path="m9681,9788l11565,9788e" filled="f" stroked="t" strokeweight=".706329pt" strokecolor="#606060">
                <v:path arrowok="t"/>
              </v:shape>
            </v:group>
            <v:group style="position:absolute;left:400;top:10014;width:3607;height:2" coordorigin="400,10014" coordsize="3607,2">
              <v:shape style="position:absolute;left:400;top:10014;width:3607;height:2" coordorigin="400,10014" coordsize="3607,0" path="m400,10014l4007,10014e" filled="f" stroked="t" strokeweight=".706329pt" strokecolor="#575757">
                <v:path arrowok="t"/>
              </v:shape>
            </v:group>
            <v:group style="position:absolute;left:2437;top:8780;width:2;height:1279" coordorigin="2437,8780" coordsize="2,1279">
              <v:shape style="position:absolute;left:2437;top:8780;width:2;height:1279" coordorigin="2437,8780" coordsize="0,1279" path="m2437,10059l2437,8780e" filled="f" stroked="t" strokeweight=".706329pt" strokecolor="#4F4F4F">
                <v:path arrowok="t"/>
              </v:shape>
            </v:group>
            <v:group style="position:absolute;left:3885;top:10016;width:443;height:2" coordorigin="3885,10016" coordsize="443,2">
              <v:shape style="position:absolute;left:3885;top:10016;width:443;height:2" coordorigin="3885,10016" coordsize="443,0" path="m3885,10016l4327,10016e" filled="f" stroked="t" strokeweight=".470886pt" strokecolor="#4B4B4B">
                <v:path arrowok="t"/>
              </v:shape>
            </v:group>
            <v:group style="position:absolute;left:4271;top:10019;width:7294;height:2" coordorigin="4271,10019" coordsize="7294,2">
              <v:shape style="position:absolute;left:4271;top:10019;width:7294;height:2" coordorigin="4271,10019" coordsize="7294,0" path="m4271,10019l11565,10019e" filled="f" stroked="t" strokeweight=".706329pt" strokecolor="#575757">
                <v:path arrowok="t"/>
              </v:shape>
            </v:group>
            <v:group style="position:absolute;left:410;top:9974;width:2;height:290" coordorigin="410,9974" coordsize="2,290">
              <v:shape style="position:absolute;left:410;top:9974;width:2;height:290" coordorigin="410,9974" coordsize="0,290" path="m410,10264l410,9974e" filled="f" stroked="t" strokeweight=".706329pt" strokecolor="#4F4F4F">
                <v:path arrowok="t"/>
              </v:shape>
            </v:group>
            <v:group style="position:absolute;left:2439;top:9974;width:2;height:290" coordorigin="2439,9974" coordsize="2,290">
              <v:shape style="position:absolute;left:2439;top:9974;width:2;height:290" coordorigin="2439,9974" coordsize="0,290" path="m2439,10264l2439,9974e" filled="f" stroked="t" strokeweight=".470886pt" strokecolor="#383838">
                <v:path arrowok="t"/>
              </v:shape>
            </v:group>
            <v:group style="position:absolute;left:396;top:10492;width:5387;height:2" coordorigin="396,10492" coordsize="5387,2">
              <v:shape style="position:absolute;left:396;top:10492;width:5387;height:2" coordorigin="396,10492" coordsize="5387,0" path="m396,10492l5782,10492e" filled="f" stroked="t" strokeweight=".706329pt" strokecolor="#575757">
                <v:path arrowok="t"/>
              </v:shape>
            </v:group>
            <v:group style="position:absolute;left:5726;top:10497;width:259;height:2" coordorigin="5726,10497" coordsize="259,2">
              <v:shape style="position:absolute;left:5726;top:10497;width:259;height:2" coordorigin="5726,10497" coordsize="259,0" path="m5726,10497l5985,10497e" filled="f" stroked="t" strokeweight=".470886pt" strokecolor="#3B3B3B">
                <v:path arrowok="t"/>
              </v:shape>
            </v:group>
            <v:group style="position:absolute;left:5928;top:10499;width:5637;height:2" coordorigin="5928,10499" coordsize="5637,2">
              <v:shape style="position:absolute;left:5928;top:10499;width:5637;height:2" coordorigin="5928,10499" coordsize="5637,0" path="m5928,10499l11565,10499e" filled="f" stroked="t" strokeweight=".706329pt" strokecolor="#575757">
                <v:path arrowok="t"/>
              </v:shape>
            </v:group>
            <v:group style="position:absolute;left:11556;top:10207;width:2;height:314" coordorigin="11556,10207" coordsize="2,314">
              <v:shape style="position:absolute;left:11556;top:10207;width:2;height:314" coordorigin="11556,10207" coordsize="0,314" path="m11556,10520l11556,10207e" filled="f" stroked="t" strokeweight=".470886pt" strokecolor="#484848">
                <v:path arrowok="t"/>
              </v:shape>
            </v:group>
            <v:group style="position:absolute;left:909;top:10711;width:8909;height:2" coordorigin="909,10711" coordsize="8909,2">
              <v:shape style="position:absolute;left:909;top:10711;width:8909;height:2" coordorigin="909,10711" coordsize="8909,0" path="m909,10711l9818,10711e" filled="f" stroked="t" strokeweight=".706329pt" strokecolor="#575757">
                <v:path arrowok="t"/>
              </v:shape>
            </v:group>
            <v:group style="position:absolute;left:2437;top:10207;width:2;height:547" coordorigin="2437,10207" coordsize="2,547">
              <v:shape style="position:absolute;left:2437;top:10207;width:2;height:547" coordorigin="2437,10207" coordsize="0,547" path="m2437,10753l2437,10207e" filled="f" stroked="t" strokeweight=".941772pt" strokecolor="#5B5B5B">
                <v:path arrowok="t"/>
              </v:shape>
            </v:group>
            <v:group style="position:absolute;left:9681;top:10713;width:292;height:2" coordorigin="9681,10713" coordsize="292,2">
              <v:shape style="position:absolute;left:9681;top:10713;width:292;height:2" coordorigin="9681,10713" coordsize="292,0" path="m9681,10713l9973,10713e" filled="f" stroked="t" strokeweight=".470886pt" strokecolor="#484848">
                <v:path arrowok="t"/>
              </v:shape>
            </v:group>
            <v:group style="position:absolute;left:9917;top:10715;width:1648;height:2" coordorigin="9917,10715" coordsize="1648,2">
              <v:shape style="position:absolute;left:9917;top:10715;width:1648;height:2" coordorigin="9917,10715" coordsize="1648,0" path="m9917,10715l11565,10715e" filled="f" stroked="t" strokeweight=".706329pt" strokecolor="#5B5B5B">
                <v:path arrowok="t"/>
              </v:shape>
            </v:group>
            <v:group style="position:absolute;left:396;top:10941;width:5387;height:2" coordorigin="396,10941" coordsize="5387,2">
              <v:shape style="position:absolute;left:396;top:10941;width:5387;height:2" coordorigin="396,10941" coordsize="5387,0" path="m396,10941l5782,10941e" filled="f" stroked="t" strokeweight=".706329pt" strokecolor="#575757">
                <v:path arrowok="t"/>
              </v:shape>
            </v:group>
            <v:group style="position:absolute;left:405;top:10682;width:2;height:290" coordorigin="405,10682" coordsize="2,290">
              <v:shape style="position:absolute;left:405;top:10682;width:2;height:290" coordorigin="405,10682" coordsize="0,290" path="m405,10972l405,10682e" filled="f" stroked="t" strokeweight=".470886pt" strokecolor="#2F2F2F">
                <v:path arrowok="t"/>
              </v:shape>
            </v:group>
            <v:group style="position:absolute;left:1615;top:10711;width:2;height:647" coordorigin="1615,10711" coordsize="2,647">
              <v:shape style="position:absolute;left:1615;top:10711;width:2;height:647" coordorigin="1615,10711" coordsize="0,647" path="m1615,11357l1615,10711e" filled="f" stroked="t" strokeweight=".235443pt" strokecolor="#575757">
                <v:path arrowok="t"/>
              </v:shape>
            </v:group>
            <v:group style="position:absolute;left:2439;top:10682;width:2;height:290" coordorigin="2439,10682" coordsize="2,290">
              <v:shape style="position:absolute;left:2439;top:10682;width:2;height:290" coordorigin="2439,10682" coordsize="0,290" path="m2439,10972l2439,10682e" filled="f" stroked="t" strokeweight=".470886pt" strokecolor="#2F2F2F">
                <v:path arrowok="t"/>
              </v:shape>
            </v:group>
            <v:group style="position:absolute;left:5726;top:10943;width:259;height:2" coordorigin="5726,10943" coordsize="259,2">
              <v:shape style="position:absolute;left:5726;top:10943;width:259;height:2" coordorigin="5726,10943" coordsize="259,0" path="m5726,10943l5985,10943e" filled="f" stroked="t" strokeweight=".470886pt" strokecolor="#3B3B3B">
                <v:path arrowok="t"/>
              </v:shape>
            </v:group>
            <v:group style="position:absolute;left:5928;top:10946;width:5632;height:2" coordorigin="5928,10946" coordsize="5632,2">
              <v:shape style="position:absolute;left:5928;top:10946;width:5632;height:2" coordorigin="5928,10946" coordsize="5632,0" path="m5928,10946l11560,10946e" filled="f" stroked="t" strokeweight=".706329pt" strokecolor="#5B5B5B">
                <v:path arrowok="t"/>
              </v:shape>
            </v:group>
            <v:group style="position:absolute;left:7400;top:10701;width:2;height:4673" coordorigin="7400,10701" coordsize="2,4673">
              <v:shape style="position:absolute;left:7400;top:10701;width:2;height:4673" coordorigin="7400,10701" coordsize="0,4673" path="m7400,15374l7400,10701e" filled="f" stroked="t" strokeweight=".706329pt" strokecolor="#575757">
                <v:path arrowok="t"/>
              </v:shape>
            </v:group>
            <v:group style="position:absolute;left:11553;top:10449;width:2;height:4935" coordorigin="11553,10449" coordsize="2,4935">
              <v:shape style="position:absolute;left:11553;top:10449;width:2;height:4935" coordorigin="11553,10449" coordsize="0,4935" path="m11553,15384l11553,10449e" filled="f" stroked="t" strokeweight=".706329pt" strokecolor="#5B5B5B">
                <v:path arrowok="t"/>
              </v:shape>
            </v:group>
            <v:group style="position:absolute;left:1189;top:10901;width:2;height:918" coordorigin="1189,10901" coordsize="2,918">
              <v:shape style="position:absolute;left:1189;top:10901;width:2;height:918" coordorigin="1189,10901" coordsize="0,918" path="m1189,11818l1189,10901e" filled="f" stroked="t" strokeweight=".706329pt" strokecolor="#545454">
                <v:path arrowok="t"/>
              </v:shape>
            </v:group>
            <v:group style="position:absolute;left:2439;top:10901;width:2;height:485" coordorigin="2439,10901" coordsize="2,485">
              <v:shape style="position:absolute;left:2439;top:10901;width:2;height:485" coordorigin="2439,10901" coordsize="0,485" path="m2439,11386l2439,10901e" filled="f" stroked="t" strokeweight=".706329pt" strokecolor="#545454">
                <v:path arrowok="t"/>
              </v:shape>
            </v:group>
            <v:group style="position:absolute;left:1615;top:11357;width:2;height:1583" coordorigin="1615,11357" coordsize="2,1583">
              <v:shape style="position:absolute;left:1615;top:11357;width:2;height:1583" coordorigin="1615,11357" coordsize="0,1583" path="m1615,12940l1615,11357e" filled="f" stroked="t" strokeweight=".235443pt" strokecolor="#000000">
                <v:path arrowok="t"/>
              </v:shape>
            </v:group>
            <v:group style="position:absolute;left:2439;top:11329;width:2;height:328" coordorigin="2439,11329" coordsize="2,328">
              <v:shape style="position:absolute;left:2439;top:11329;width:2;height:328" coordorigin="2439,11329" coordsize="0,328" path="m2439,11657l2439,11329e" filled="f" stroked="t" strokeweight=".470886pt" strokecolor="#343434">
                <v:path arrowok="t"/>
              </v:shape>
            </v:group>
            <v:group style="position:absolute;left:11556;top:11600;width:2;height:219" coordorigin="11556,11600" coordsize="2,219">
              <v:shape style="position:absolute;left:11556;top:11600;width:2;height:219" coordorigin="11556,11600" coordsize="0,219" path="m11556,11818l11556,11600e" filled="f" stroked="t" strokeweight=".470886pt" strokecolor="#3B3B3B">
                <v:path arrowok="t"/>
              </v:shape>
            </v:group>
            <v:group style="position:absolute;left:1191;top:11761;width:2;height:233" coordorigin="1191,11761" coordsize="2,233">
              <v:shape style="position:absolute;left:1191;top:11761;width:2;height:233" coordorigin="1191,11761" coordsize="0,233" path="m1191,11994l1191,11761e" filled="f" stroked="t" strokeweight=".470886pt" strokecolor="#343434">
                <v:path arrowok="t"/>
              </v:shape>
            </v:group>
            <v:group style="position:absolute;left:7398;top:11761;width:2;height:233" coordorigin="7398,11761" coordsize="2,233">
              <v:shape style="position:absolute;left:7398;top:11761;width:2;height:233" coordorigin="7398,11761" coordsize="0,233" path="m7398,11994l7398,11761e" filled="f" stroked="t" strokeweight=".470886pt" strokecolor="#383838">
                <v:path arrowok="t"/>
              </v:shape>
            </v:group>
            <v:group style="position:absolute;left:1189;top:11937;width:2;height:1474" coordorigin="1189,11937" coordsize="2,1474">
              <v:shape style="position:absolute;left:1189;top:11937;width:2;height:1474" coordorigin="1189,11937" coordsize="0,1474" path="m1189,13411l1189,11937e" filled="f" stroked="t" strokeweight=".706329pt" strokecolor="#4F4F4F">
                <v:path arrowok="t"/>
              </v:shape>
            </v:group>
            <v:group style="position:absolute;left:11556;top:12275;width:2;height:133" coordorigin="11556,12275" coordsize="2,133">
              <v:shape style="position:absolute;left:11556;top:12275;width:2;height:133" coordorigin="11556,12275" coordsize="0,133" path="m11556,12408l11556,12275e" filled="f" stroked="t" strokeweight=".470886pt" strokecolor="#343434">
                <v:path arrowok="t"/>
              </v:shape>
            </v:group>
            <v:group style="position:absolute;left:7400;top:12351;width:2;height:285" coordorigin="7400,12351" coordsize="2,285">
              <v:shape style="position:absolute;left:7400;top:12351;width:2;height:285" coordorigin="7400,12351" coordsize="0,285" path="m7400,12636l7400,12351e" filled="f" stroked="t" strokeweight=".470886pt" strokecolor="#444444">
                <v:path arrowok="t"/>
              </v:shape>
            </v:group>
            <v:group style="position:absolute;left:400;top:12935;width:786;height:2" coordorigin="400,12935" coordsize="786,2">
              <v:shape style="position:absolute;left:400;top:12935;width:786;height:2" coordorigin="400,12935" coordsize="786,0" path="m400,12935l1187,12935e" filled="f" stroked="t" strokeweight=".235443pt" strokecolor="#282828">
                <v:path arrowok="t"/>
              </v:shape>
            </v:group>
            <v:group style="position:absolute;left:1173;top:12935;width:447;height:2" coordorigin="1173,12935" coordsize="447,2">
              <v:shape style="position:absolute;left:1173;top:12935;width:447;height:2" coordorigin="1173,12935" coordsize="447,0" path="m1173,12935l1620,12935e" filled="f" stroked="t" strokeweight=".235443pt" strokecolor="#4B4B4B">
                <v:path arrowok="t"/>
              </v:shape>
            </v:group>
            <v:group style="position:absolute;left:1615;top:12935;width:824;height:2" coordorigin="1615,12935" coordsize="824,2">
              <v:shape style="position:absolute;left:1615;top:12935;width:824;height:2" coordorigin="1615,12935" coordsize="824,0" path="m1615,12935l2439,12935e" filled="f" stroked="t" strokeweight=".235443pt" strokecolor="#282828">
                <v:path arrowok="t"/>
              </v:shape>
            </v:group>
            <v:group style="position:absolute;left:1615;top:12935;width:2;height:214" coordorigin="1615,12935" coordsize="2,214">
              <v:shape style="position:absolute;left:1615;top:12935;width:2;height:214" coordorigin="1615,12935" coordsize="0,214" path="m1615,13149l1615,12935e" filled="f" stroked="t" strokeweight=".235443pt" strokecolor="#676767">
                <v:path arrowok="t"/>
              </v:shape>
            </v:group>
            <v:group style="position:absolute;left:1615;top:13149;width:2;height:1478" coordorigin="1615,13149" coordsize="2,1478">
              <v:shape style="position:absolute;left:1615;top:13149;width:2;height:1478" coordorigin="1615,13149" coordsize="0,1478" path="m1615,14628l1615,13149e" filled="f" stroked="t" strokeweight=".235443pt" strokecolor="#000000">
                <v:path arrowok="t"/>
              </v:shape>
            </v:group>
            <v:group style="position:absolute;left:1189;top:13354;width:2;height:304" coordorigin="1189,13354" coordsize="2,304">
              <v:shape style="position:absolute;left:1189;top:13354;width:2;height:304" coordorigin="1189,13354" coordsize="0,304" path="m1189,13658l1189,13354e" filled="f" stroked="t" strokeweight=".470886pt" strokecolor="#3B3B3B">
                <v:path arrowok="t"/>
              </v:shape>
            </v:group>
            <v:group style="position:absolute;left:2437;top:12579;width:2;height:1079" coordorigin="2437,12579" coordsize="2,1079">
              <v:shape style="position:absolute;left:2437;top:12579;width:2;height:1079" coordorigin="2437,12579" coordsize="0,1079" path="m2437,13658l2437,12579e" filled="f" stroked="t" strokeweight=".706329pt" strokecolor="#575757">
                <v:path arrowok="t"/>
              </v:shape>
            </v:group>
            <v:group style="position:absolute;left:405;top:11329;width:2;height:670" coordorigin="405,11329" coordsize="2,670">
              <v:shape style="position:absolute;left:405;top:11329;width:2;height:670" coordorigin="405,11329" coordsize="0,670" path="m405,11999l405,11329e" filled="f" stroked="t" strokeweight=".470886pt" strokecolor="#4F4F4F">
                <v:path arrowok="t"/>
              </v:shape>
            </v:group>
            <v:group style="position:absolute;left:405;top:11937;width:2;height:395" coordorigin="405,11937" coordsize="2,395">
              <v:shape style="position:absolute;left:405;top:11937;width:2;height:395" coordorigin="405,11937" coordsize="0,395" path="m405,12332l405,11937e" filled="f" stroked="t" strokeweight=".470886pt" strokecolor="#383838">
                <v:path arrowok="t"/>
              </v:shape>
            </v:group>
            <v:group style="position:absolute;left:407;top:623;width:2;height:14737" coordorigin="407,623" coordsize="2,14737">
              <v:shape style="position:absolute;left:407;top:623;width:2;height:14737" coordorigin="407,623" coordsize="0,14737" path="m407,15360l407,623e" filled="f" stroked="t" strokeweight=".706329pt" strokecolor="#545454">
                <v:path arrowok="t"/>
              </v:shape>
            </v:group>
            <v:group style="position:absolute;left:3513;top:13354;width:2;height:133" coordorigin="3513,13354" coordsize="2,133">
              <v:shape style="position:absolute;left:3513;top:13354;width:2;height:133" coordorigin="3513,13354" coordsize="0,133" path="m3513,13487l3513,13354e" filled="f" stroked="t" strokeweight="2.118987pt" strokecolor="#444F9C">
                <v:path arrowok="t"/>
              </v:shape>
            </v:group>
            <v:group style="position:absolute;left:3503;top:13416;width:2;height:147" coordorigin="3503,13416" coordsize="2,147">
              <v:shape style="position:absolute;left:3503;top:13416;width:2;height:147" coordorigin="3503,13416" coordsize="0,147" path="m3503,13563l3503,13416e" filled="f" stroked="t" strokeweight=".470886pt" strokecolor="#4454B3">
                <v:path arrowok="t"/>
              </v:shape>
            </v:group>
            <v:group style="position:absolute;left:3527;top:13767;width:584;height:2" coordorigin="3527,13767" coordsize="584,2">
              <v:shape style="position:absolute;left:3527;top:13767;width:584;height:2" coordorigin="3527,13767" coordsize="584,0" path="m3527,13767l4111,13767e" filled="f" stroked="t" strokeweight="1.177215pt" strokecolor="#6770B8">
                <v:path arrowok="t"/>
              </v:shape>
            </v:group>
            <v:group style="position:absolute;left:405;top:13515;width:2;height:266" coordorigin="405,13515" coordsize="2,266">
              <v:shape style="position:absolute;left:405;top:13515;width:2;height:266" coordorigin="405,13515" coordsize="0,266" path="m405,13782l405,13515e" filled="f" stroked="t" strokeweight=".470886pt" strokecolor="#383838">
                <v:path arrowok="t"/>
              </v:shape>
            </v:group>
            <v:group style="position:absolute;left:3513;top:13515;width:2;height:242" coordorigin="3513,13515" coordsize="2,242">
              <v:shape style="position:absolute;left:3513;top:13515;width:2;height:242" coordorigin="3513,13515" coordsize="0,242" path="m3513,13758l3513,13515e" filled="f" stroked="t" strokeweight=".941772pt" strokecolor="#444FA3">
                <v:path arrowok="t"/>
              </v:shape>
            </v:group>
            <v:group style="position:absolute;left:2439;top:13601;width:2;height:181" coordorigin="2439,13601" coordsize="2,181">
              <v:shape style="position:absolute;left:2439;top:13601;width:2;height:181" coordorigin="2439,13601" coordsize="0,181" path="m2439,13782l2439,13601e" filled="f" stroked="t" strokeweight=".470886pt" strokecolor="#3B3B3B">
                <v:path arrowok="t"/>
              </v:shape>
            </v:group>
            <v:group style="position:absolute;left:3532;top:13511;width:2;height:271" coordorigin="3532,13511" coordsize="2,271">
              <v:shape style="position:absolute;left:3532;top:13511;width:2;height:271" coordorigin="3532,13511" coordsize="0,271" path="m3532,13782l3532,13511e" filled="f" stroked="t" strokeweight=".941772pt" strokecolor="#484BAF">
                <v:path arrowok="t"/>
              </v:shape>
            </v:group>
            <v:group style="position:absolute;left:3729;top:13746;width:513;height:2" coordorigin="3729,13746" coordsize="513,2">
              <v:shape style="position:absolute;left:3729;top:13746;width:513;height:2" coordorigin="3729,13746" coordsize="513,0" path="m3729,13746l4243,13746e" filled="f" stroked="t" strokeweight=".941772pt" strokecolor="#7077BF">
                <v:path arrowok="t"/>
              </v:shape>
            </v:group>
            <v:group style="position:absolute;left:1189;top:13601;width:2;height:542" coordorigin="1189,13601" coordsize="2,542">
              <v:shape style="position:absolute;left:1189;top:13601;width:2;height:542" coordorigin="1189,13601" coordsize="0,542" path="m1189,14143l1189,13601e" filled="f" stroked="t" strokeweight=".941772pt" strokecolor="#5B5B5B">
                <v:path arrowok="t"/>
              </v:shape>
            </v:group>
            <v:group style="position:absolute;left:7400;top:13725;width:2;height:242" coordorigin="7400,13725" coordsize="2,242">
              <v:shape style="position:absolute;left:7400;top:13725;width:2;height:242" coordorigin="7400,13725" coordsize="0,242" path="m7400,13967l7400,13725e" filled="f" stroked="t" strokeweight=".470886pt" strokecolor="#444444">
                <v:path arrowok="t"/>
              </v:shape>
            </v:group>
            <v:group style="position:absolute;left:11551;top:13910;width:2;height:233" coordorigin="11551,13910" coordsize="2,233">
              <v:shape style="position:absolute;left:11551;top:13910;width:2;height:233" coordorigin="11551,13910" coordsize="0,233" path="m11551,14143l11551,13910e" filled="f" stroked="t" strokeweight=".470886pt" strokecolor="#3F3F3F">
                <v:path arrowok="t"/>
              </v:shape>
            </v:group>
            <v:group style="position:absolute;left:405;top:14086;width:2;height:357" coordorigin="405,14086" coordsize="2,357">
              <v:shape style="position:absolute;left:405;top:14086;width:2;height:357" coordorigin="405,14086" coordsize="0,357" path="m405,14442l405,14086e" filled="f" stroked="t" strokeweight=".470886pt" strokecolor="#444444">
                <v:path arrowok="t"/>
              </v:shape>
            </v:group>
            <v:group style="position:absolute;left:1187;top:13629;width:2;height:1730" coordorigin="1187,13629" coordsize="2,1730">
              <v:shape style="position:absolute;left:1187;top:13629;width:2;height:1730" coordorigin="1187,13629" coordsize="0,1730" path="m1187,15360l1187,13629e" filled="f" stroked="t" strokeweight=".706329pt" strokecolor="#4F4F4F">
                <v:path arrowok="t"/>
              </v:shape>
            </v:group>
            <v:group style="position:absolute;left:2437;top:13725;width:2;height:1635" coordorigin="2437,13725" coordsize="2,1635">
              <v:shape style="position:absolute;left:2437;top:13725;width:2;height:1635" coordorigin="2437,13725" coordsize="0,1635" path="m2437,15360l2437,13725e" filled="f" stroked="t" strokeweight=".706329pt" strokecolor="#545454">
                <v:path arrowok="t"/>
              </v:shape>
            </v:group>
            <v:group style="position:absolute;left:396;top:15353;width:3466;height:2" coordorigin="396,15353" coordsize="3466,2">
              <v:shape style="position:absolute;left:396;top:15353;width:3466;height:2" coordorigin="396,15353" coordsize="3466,0" path="m396,15353l3861,15353e" filled="f" stroked="t" strokeweight=".706329pt" strokecolor="#747474">
                <v:path arrowok="t"/>
              </v:shape>
            </v:group>
            <v:group style="position:absolute;left:1144;top:15353;width:504;height:2" coordorigin="1144,15353" coordsize="504,2">
              <v:shape style="position:absolute;left:1144;top:15353;width:504;height:2" coordorigin="1144,15353" coordsize="504,0" path="m1144,15353l1648,15353e" filled="f" stroked="t" strokeweight=".470886pt" strokecolor="#606060">
                <v:path arrowok="t"/>
              </v:shape>
            </v:group>
            <v:group style="position:absolute;left:1615;top:14628;width:2;height:732" coordorigin="1615,14628" coordsize="2,732">
              <v:shape style="position:absolute;left:1615;top:14628;width:2;height:732" coordorigin="1615,14628" coordsize="0,732" path="m1615,15360l1615,14628e" filled="f" stroked="t" strokeweight=".235443pt" strokecolor="#606060">
                <v:path arrowok="t"/>
              </v:shape>
            </v:group>
            <v:group style="position:absolute;left:396;top:15367;width:11160;height:2" coordorigin="396,15367" coordsize="11160,2">
              <v:shape style="position:absolute;left:396;top:15367;width:11160;height:2" coordorigin="396,15367" coordsize="11160,0" path="m396,15367l11556,15367e" filled="f" stroked="t" strokeweight=".706329pt" strokecolor="#707070">
                <v:path arrowok="t"/>
              </v:shape>
            </v:group>
            <v:group style="position:absolute;left:7807;top:15367;width:476;height:2" coordorigin="7807,15367" coordsize="476,2">
              <v:shape style="position:absolute;left:7807;top:15367;width:476;height:2" coordorigin="7807,15367" coordsize="476,0" path="m7807,15367l8283,15367e" filled="f" stroked="t" strokeweight=".470886pt" strokecolor="#5B5B5B">
                <v:path arrowok="t"/>
              </v:shape>
            </v:group>
            <v:group style="position:absolute;left:8654;top:12874;width:2;height:283" coordorigin="8654,12874" coordsize="2,283">
              <v:shape style="position:absolute;left:8654;top:12874;width:2;height:283" coordorigin="8654,12874" coordsize="0,283" path="m8654,13157l8654,12874e" filled="f" stroked="t" strokeweight="2.2357pt" strokecolor="#EBEDED">
                <v:path arrowok="t"/>
              </v:shape>
            </v:group>
            <v:group style="position:absolute;left:10590;top:12874;width:2;height:283" coordorigin="10590,12874" coordsize="2,283">
              <v:shape style="position:absolute;left:10590;top:12874;width:2;height:283" coordorigin="10590,12874" coordsize="0,283" path="m10590,13157l10590,12874e" filled="f" stroked="t" strokeweight="3.911185pt" strokecolor="#EBEDED">
                <v:path arrowok="t"/>
              </v:shape>
            </v:group>
            <v:group style="position:absolute;left:8990;top:13217;width:2;height:273" coordorigin="8990,13217" coordsize="2,273">
              <v:shape style="position:absolute;left:8990;top:13217;width:2;height:273" coordorigin="8990,13217" coordsize="0,273" path="m8990,13217l8990,13490,8990,13217xe" filled="t" fillcolor="#EBEDED" stroked="f">
                <v:path arrowok="t"/>
                <v:fill/>
              </v:shape>
            </v:group>
            <v:group style="position:absolute;left:10426;top:13134;width:2;height:382" coordorigin="10426,13134" coordsize="2,382">
              <v:shape style="position:absolute;left:10426;top:13134;width:2;height:382" coordorigin="10426,13134" coordsize="0,382" path="m10426,13516l10426,13134e" filled="f" stroked="t" strokeweight="2.69826pt" strokecolor="#EBEDED">
                <v:path arrowok="t"/>
              </v:shape>
            </v:group>
            <v:group style="position:absolute;left:9193;top:13363;width:2;height:215" coordorigin="9193,13363" coordsize="2,215">
              <v:shape style="position:absolute;left:9193;top:13363;width:2;height:215" coordorigin="9193,13363" coordsize="0,215" path="m9193,13579l9193,13363e" filled="f" stroked="t" strokeweight="1.8136pt" strokecolor="#EBEDED">
                <v:path arrowok="t"/>
              </v:shape>
            </v:group>
            <v:group style="position:absolute;left:9188;top:13526;width:2;height:205" coordorigin="9188,13526" coordsize="2,205">
              <v:shape style="position:absolute;left:9188;top:13526;width:2;height:205" coordorigin="9188,13526" coordsize="0,205" path="m9188,13730l9188,13526e" filled="f" stroked="t" strokeweight="2.052850pt" strokecolor="#EBEDED">
                <v:path arrowok="t"/>
              </v:shape>
            </v:group>
            <v:group style="position:absolute;left:9857;top:13694;width:2;height:108" coordorigin="9857,13694" coordsize="2,108">
              <v:shape style="position:absolute;left:9857;top:13694;width:2;height:108" coordorigin="9857,13694" coordsize="0,108" path="m9857,13801l9857,13694e" filled="f" stroked="t" strokeweight="1.61848pt" strokecolor="#EBEDED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1.167099pt;margin-top:10.636807pt;width:4.7644pt;height:5pt;mso-position-horizontal-relative:page;mso-position-vertical-relative:paragraph;z-index:-16949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rPr>
                      <w:rFonts w:ascii="Arial" w:hAnsi="Arial" w:cs="Arial" w:eastAsia="Arial"/>
                      <w:sz w:val="10"/>
                      <w:szCs w:val="10"/>
                    </w:rPr>
                  </w:pPr>
                  <w:rPr/>
                  <w:r>
                    <w:rPr>
                      <w:rFonts w:ascii="Arial" w:hAnsi="Arial" w:cs="Arial" w:eastAsia="Arial"/>
                      <w:sz w:val="10"/>
                      <w:szCs w:val="10"/>
                      <w:color w:val="424242"/>
                      <w:spacing w:val="0"/>
                      <w:w w:val="342"/>
                      <w:b/>
                      <w:bCs/>
                    </w:rPr>
                    <w:t>l</w:t>
                  </w:r>
                  <w:r>
                    <w:rPr>
                      <w:rFonts w:ascii="Arial" w:hAnsi="Arial" w:cs="Arial" w:eastAsia="Arial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62"/>
          <w:position w:val="10"/>
        </w:rPr>
        <w:t>::ı:</w:t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21"/>
          <w:szCs w:val="21"/>
          <w:color w:val="313131"/>
          <w:spacing w:val="0"/>
          <w:w w:val="100"/>
          <w:position w:val="10"/>
        </w:rPr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81"/>
          <w:b/>
          <w:bCs/>
          <w:position w:val="-2"/>
        </w:rPr>
        <w:t>ltfaıyt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87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343859"/>
          <w:w w:val="295"/>
          <w:b/>
          <w:bCs/>
        </w:rPr>
        <w:t>O</w:t>
      </w:r>
      <w:r>
        <w:rPr>
          <w:rFonts w:ascii="Arial" w:hAnsi="Arial" w:cs="Arial" w:eastAsia="Arial"/>
          <w:sz w:val="21"/>
          <w:szCs w:val="21"/>
          <w:color w:val="343859"/>
          <w:spacing w:val="-31"/>
          <w:w w:val="100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80"/>
          <w:b/>
          <w:bCs/>
        </w:rPr>
        <w:t>ge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80"/>
          <w:b/>
          <w:bCs/>
        </w:rPr>
        <w:t> </w:t>
      </w:r>
      <w:r>
        <w:rPr>
          <w:rFonts w:ascii="Arial" w:hAnsi="Arial" w:cs="Arial" w:eastAsia="Arial"/>
          <w:sz w:val="22"/>
          <w:szCs w:val="22"/>
          <w:color w:val="313131"/>
          <w:spacing w:val="35"/>
          <w:w w:val="80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Am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mi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</w:rPr>
        <w:t>EKİZ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1" w:after="0" w:line="171" w:lineRule="exact"/>
        <w:ind w:left="149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3"/>
        </w:rPr>
        <w:t>it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-4"/>
          <w:w w:val="100"/>
          <w:position w:val="-3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131"/>
          <w:spacing w:val="0"/>
          <w:w w:val="100"/>
          <w:position w:val="-3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731" w:lineRule="exact"/>
        <w:ind w:left="1036" w:right="-20"/>
        <w:jc w:val="left"/>
        <w:rPr>
          <w:rFonts w:ascii="Arial" w:hAnsi="Arial" w:cs="Arial" w:eastAsia="Arial"/>
          <w:sz w:val="75"/>
          <w:szCs w:val="75"/>
        </w:rPr>
      </w:pPr>
      <w:rPr/>
      <w:r>
        <w:rPr>
          <w:rFonts w:ascii="Arial" w:hAnsi="Arial" w:cs="Arial" w:eastAsia="Arial"/>
          <w:sz w:val="75"/>
          <w:szCs w:val="75"/>
          <w:color w:val="31419C"/>
          <w:spacing w:val="0"/>
          <w:w w:val="125"/>
          <w:i/>
          <w:position w:val="1"/>
        </w:rPr>
        <w:t>yf</w:t>
      </w:r>
      <w:r>
        <w:rPr>
          <w:rFonts w:ascii="Arial" w:hAnsi="Arial" w:cs="Arial" w:eastAsia="Arial"/>
          <w:sz w:val="75"/>
          <w:szCs w:val="7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80" w:right="240"/>
          <w:cols w:num="2" w:equalWidth="0">
            <w:col w:w="3239" w:space="163"/>
            <w:col w:w="7998"/>
          </w:cols>
        </w:sectPr>
      </w:pPr>
      <w:rPr/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19" w:lineRule="exact"/>
        <w:ind w:left="3868" w:right="-20"/>
        <w:jc w:val="left"/>
        <w:tabs>
          <w:tab w:pos="970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group style="position:absolute;margin-left:502.065338pt;margin-top:4.328166pt;width:42.138054pt;height:.1pt;mso-position-horizontal-relative:page;mso-position-vertical-relative:paragraph;z-index:-16947" coordorigin="10041,87" coordsize="843,2">
            <v:shape style="position:absolute;left:10041;top:87;width:843;height:2" coordorigin="10041,87" coordsize="843,0" path="m10041,87l10884,87e" filled="f" stroked="t" strokeweight="2.633628pt" strokecolor="#80878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460983pt;margin-top:-6.880531pt;width:21.085241pt;height:44pt;mso-position-horizontal-relative:page;mso-position-vertical-relative:paragraph;z-index:-16928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363638"/>
                      <w:spacing w:val="0"/>
                      <w:w w:val="172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20"/>
          <w:position w:val="9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2"/>
          <w:w w:val="12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20"/>
          <w:position w:val="9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28"/>
          <w:w w:val="12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20"/>
          <w:position w:val="9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44"/>
          <w:w w:val="12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9"/>
          <w:szCs w:val="29"/>
          <w:color w:val="6B6B6B"/>
          <w:spacing w:val="0"/>
          <w:w w:val="137"/>
          <w:b/>
          <w:bCs/>
          <w:i/>
          <w:position w:val="-5"/>
        </w:rPr>
        <w:t>'{L:K.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42" w:lineRule="exact"/>
        <w:ind w:left="3963" w:right="409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21"/>
          <w:position w:val="1"/>
        </w:rPr>
        <w:t>İTFAİYE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4"/>
          <w:w w:val="12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21"/>
          <w:position w:val="1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10"/>
          <w:w w:val="12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21"/>
          <w:position w:val="1"/>
        </w:rPr>
        <w:t>BAŞKANLIÖI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240" w:bottom="280" w:left="260" w:right="340"/>
        </w:sectPr>
      </w:pPr>
      <w:rPr/>
    </w:p>
    <w:p>
      <w:pPr>
        <w:spacing w:before="47" w:after="0" w:line="240" w:lineRule="auto"/>
        <w:ind w:left="841" w:right="1947"/>
        <w:jc w:val="center"/>
        <w:tabs>
          <w:tab w:pos="33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363638"/>
          <w:spacing w:val="0"/>
          <w:w w:val="119"/>
          <w:position w:val="-2"/>
        </w:rPr>
        <w:t>!ZMIR</w:t>
      </w:r>
      <w:r>
        <w:rPr>
          <w:rFonts w:ascii="Arial" w:hAnsi="Arial" w:cs="Arial" w:eastAsia="Arial"/>
          <w:sz w:val="15"/>
          <w:szCs w:val="15"/>
          <w:color w:val="36363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3636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19"/>
          <w:position w:val="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20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19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19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22"/>
          <w:w w:val="11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21"/>
          <w:position w:val="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11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21"/>
          <w:position w:val="0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4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21"/>
          <w:position w:val="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21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3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21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616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.968784pt;margin-top:7.79551pt;width:47.323362pt;height:7pt;mso-position-horizontal-relative:page;mso-position-vertical-relative:paragraph;z-index:-16927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363638"/>
                      <w:spacing w:val="0"/>
                      <w:w w:val="115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63638"/>
          <w:spacing w:val="0"/>
          <w:w w:val="100"/>
          <w:position w:val="6"/>
        </w:rPr>
        <w:t>BÜYÜKŞEHIR</w:t>
      </w:r>
      <w:r>
        <w:rPr>
          <w:rFonts w:ascii="Arial" w:hAnsi="Arial" w:cs="Arial" w:eastAsia="Arial"/>
          <w:sz w:val="15"/>
          <w:szCs w:val="15"/>
          <w:color w:val="363638"/>
          <w:spacing w:val="-3"/>
          <w:w w:val="100"/>
          <w:position w:val="6"/>
        </w:rPr>
        <w:t> </w:t>
      </w:r>
      <w:r>
        <w:rPr>
          <w:rFonts w:ascii="Arial" w:hAnsi="Arial" w:cs="Arial" w:eastAsia="Arial"/>
          <w:sz w:val="15"/>
          <w:szCs w:val="15"/>
          <w:color w:val="363638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5"/>
          <w:szCs w:val="15"/>
          <w:color w:val="363638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12"/>
          <w:w w:val="119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19"/>
          <w:position w:val="-1"/>
        </w:rPr>
        <w:t>ANGIN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11"/>
          <w:w w:val="11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19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4" w:after="0" w:line="240" w:lineRule="auto"/>
        <w:ind w:left="152" w:right="-20"/>
        <w:jc w:val="left"/>
        <w:tabs>
          <w:tab w:pos="1360" w:val="left"/>
          <w:tab w:pos="3180" w:val="left"/>
          <w:tab w:pos="5580" w:val="left"/>
          <w:tab w:pos="7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78"/>
          <w:position w:val="2"/>
        </w:rPr>
        <w:t>::&gt;la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78"/>
          <w:position w:val="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7"/>
          <w:w w:val="78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41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16"/>
          <w:w w:val="4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2"/>
          <w:w w:val="100"/>
          <w:position w:val="1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1"/>
        </w:rPr>
        <w:t>05.2017</w:t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65"/>
          <w:position w:val="0"/>
        </w:rPr>
        <w:t>l13i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ldiriı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18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2"/>
          <w:position w:val="0"/>
        </w:rPr>
        <w:t>ıl3ildiriı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5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Snaıi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19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  <w:position w:val="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treı: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632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3943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137" w:right="-20"/>
        <w:jc w:val="left"/>
        <w:tabs>
          <w:tab w:pos="1380" w:val="left"/>
          <w:tab w:pos="3180" w:val="left"/>
          <w:tab w:pos="4420" w:val="left"/>
          <w:tab w:pos="5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1"/>
        </w:rPr>
        <w:t>Kayıı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19.05.2017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86"/>
          <w:position w:val="0"/>
        </w:rPr>
        <w:t>ıı&lt;nyıt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2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3262</w:t>
        <w:tab/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4"/>
          <w:position w:val="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4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Abdurrahinı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KILIÇ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3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89"/>
        </w:rPr>
        <w:t>13crgaına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84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8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vrindi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9"/>
          <w:w w:val="8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98"/>
        </w:rPr>
        <w:t>anıy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99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0"/>
          <w:w w:val="4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9"/>
          <w:w w:val="4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75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29"/>
          <w:w w:val="7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27.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137" w:right="-20"/>
        <w:jc w:val="left"/>
        <w:tabs>
          <w:tab w:pos="13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8"/>
          <w:w w:val="9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8"/>
          <w:w w:val="9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1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3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7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88"/>
        </w:rPr>
        <w:t>13crgnma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221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İvrindi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96"/>
        </w:rPr>
        <w:t>ray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97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27.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5"/>
          <w:w w:val="92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92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2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21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BERGAMA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133" w:right="-20"/>
        <w:jc w:val="left"/>
        <w:tabs>
          <w:tab w:pos="1360" w:val="left"/>
          <w:tab w:pos="3800" w:val="left"/>
          <w:tab w:pos="6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87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87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16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87"/>
          <w:position w:val="1"/>
        </w:rPr>
        <w:t>TUrU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39"/>
          <w:position w:val="1"/>
        </w:rPr>
        <w:t>:Ot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2"/>
          <w:w w:val="13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1"/>
          <w:position w:val="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3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12"/>
          <w:position w:val="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77"/>
          <w:position w:val="1"/>
        </w:rPr>
        <w:t>ına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Sınıfı:A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Sebebi: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137" w:right="-20"/>
        <w:jc w:val="left"/>
        <w:tabs>
          <w:tab w:pos="3680" w:val="left"/>
          <w:tab w:pos="6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1"/>
        </w:rPr>
        <w:t>İs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6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:--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3647" w:right="3295"/>
        <w:jc w:val="center"/>
        <w:tabs>
          <w:tab w:pos="5280" w:val="left"/>
          <w:tab w:pos="60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w w:val="78"/>
          <w:position w:val="-1"/>
        </w:rPr>
        <w:t>13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4"/>
          <w:w w:val="77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1F1F1F"/>
          <w:spacing w:val="1"/>
          <w:w w:val="82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5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-1"/>
        </w:rPr>
        <w:t>narıne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9"/>
          <w:w w:val="93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93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93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93"/>
          <w:position w:val="-1"/>
        </w:rPr>
        <w:t>ir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39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>Ahsııp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82"/>
          <w:position w:val="-2"/>
        </w:rPr>
        <w:t>Dil!,er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55" w:lineRule="exact"/>
        <w:ind w:left="4447" w:right="-103"/>
        <w:jc w:val="left"/>
        <w:tabs>
          <w:tab w:pos="5220" w:val="left"/>
          <w:tab w:pos="6000" w:val="left"/>
          <w:tab w:pos="6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42"/>
          <w:szCs w:val="42"/>
          <w:color w:val="5B5D5D"/>
          <w:spacing w:val="0"/>
          <w:w w:val="51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5B5D5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5B5D5D"/>
          <w:spacing w:val="0"/>
          <w:w w:val="51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5B5D5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5B5D5D"/>
          <w:spacing w:val="0"/>
          <w:w w:val="51"/>
          <w:position w:val="-3"/>
        </w:rPr>
        <w:t>ı</w:t>
      </w:r>
      <w:r>
        <w:rPr>
          <w:rFonts w:ascii="Arial" w:hAnsi="Arial" w:cs="Arial" w:eastAsia="Arial"/>
          <w:sz w:val="42"/>
          <w:szCs w:val="42"/>
          <w:color w:val="5B5D5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2"/>
          <w:szCs w:val="42"/>
          <w:color w:val="5B5D5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1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2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9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1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10"/>
        </w:rPr>
        <w:t>20:05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137" w:right="-20"/>
        <w:jc w:val="left"/>
        <w:tabs>
          <w:tab w:pos="2160" w:val="left"/>
          <w:tab w:pos="57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5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5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4"/>
        </w:rPr>
        <w:t>Salıibi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4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4"/>
        </w:rPr>
        <w:t>Kamuya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4"/>
        </w:rPr>
        <w:t>Ait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4"/>
        </w:rPr>
        <w:t>Alan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88"/>
          <w:position w:val="3"/>
        </w:rPr>
        <w:t>IKi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4"/>
          <w:w w:val="88"/>
          <w:position w:val="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2"/>
          <w:w w:val="88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88"/>
          <w:position w:val="3"/>
        </w:rPr>
        <w:t>cı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20"/>
          <w:w w:val="88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3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3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3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63638"/>
          <w:spacing w:val="0"/>
          <w:w w:val="63"/>
          <w:position w:val="1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217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Orha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ÖKMENER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2168" w:right="-20"/>
        <w:jc w:val="left"/>
        <w:tabs>
          <w:tab w:pos="4740" w:val="left"/>
          <w:tab w:pos="7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7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7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15"/>
          <w:w w:val="7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9:43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19:55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128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373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92" w:lineRule="exact"/>
        <w:ind w:left="133" w:right="-20"/>
        <w:jc w:val="left"/>
        <w:tabs>
          <w:tab w:pos="4740" w:val="left"/>
          <w:tab w:pos="6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8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1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4"/>
          <w:position w:val="-2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2" w:after="0" w:line="240" w:lineRule="auto"/>
        <w:ind w:left="4763" w:right="-20"/>
        <w:jc w:val="left"/>
        <w:tabs>
          <w:tab w:pos="6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5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11"/>
          <w:w w:val="5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5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7" w:after="0" w:line="240" w:lineRule="auto"/>
        <w:ind w:left="4749" w:right="-20"/>
        <w:jc w:val="left"/>
        <w:tabs>
          <w:tab w:pos="6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Emniyet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2173" w:right="-20"/>
        <w:jc w:val="left"/>
        <w:tabs>
          <w:tab w:pos="4740" w:val="left"/>
          <w:tab w:pos="6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97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4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3" w:after="0" w:line="196" w:lineRule="exact"/>
        <w:ind w:left="2173" w:right="937" w:firstLine="-2040"/>
        <w:jc w:val="left"/>
        <w:tabs>
          <w:tab w:pos="2160" w:val="left"/>
          <w:tab w:pos="4720" w:val="left"/>
          <w:tab w:pos="7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1"/>
        </w:rPr>
        <w:t>Saati:</w:t>
        <w:tab/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89"/>
          <w:position w:val="0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0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184" w:lineRule="exact"/>
        <w:ind w:left="218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4.754639pt;margin-top:9.577459pt;width:4.65083pt;height:23pt;mso-position-horizontal-relative:page;mso-position-vertical-relative:paragraph;z-index:-16926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rPr>
                      <w:rFonts w:ascii="Arial" w:hAnsi="Arial" w:cs="Arial" w:eastAsia="Arial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46"/>
                      <w:szCs w:val="46"/>
                      <w:color w:val="CACACA"/>
                      <w:spacing w:val="0"/>
                      <w:w w:val="72"/>
                    </w:rPr>
                    <w:t>.</w:t>
                  </w:r>
                  <w:r>
                    <w:rPr>
                      <w:rFonts w:ascii="Arial" w:hAnsi="Arial" w:cs="Arial" w:eastAsia="Arial"/>
                      <w:sz w:val="46"/>
                      <w:szCs w:val="4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96"/>
          <w:position w:val="-2"/>
        </w:rPr>
        <w:t>Yardıma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8"/>
          <w:w w:val="96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2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64848"/>
          <w:spacing w:val="0"/>
          <w:w w:val="100"/>
          <w:position w:val="-2"/>
        </w:rPr>
        <w:t>A.</w:t>
      </w:r>
      <w:r>
        <w:rPr>
          <w:rFonts w:ascii="Times New Roman" w:hAnsi="Times New Roman" w:cs="Times New Roman" w:eastAsia="Times New Roman"/>
          <w:sz w:val="16"/>
          <w:szCs w:val="16"/>
          <w:color w:val="464848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98"/>
          <w:position w:val="-2"/>
        </w:rPr>
        <w:t>Plakas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7"/>
          <w:w w:val="98"/>
          <w:position w:val="-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21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808282"/>
          <w:spacing w:val="0"/>
          <w:w w:val="103"/>
        </w:rPr>
        <w:t>::;,'1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60" w:right="340"/>
          <w:cols w:num="2" w:equalWidth="0">
            <w:col w:w="9808" w:space="495"/>
            <w:col w:w="1017"/>
          </w:cols>
        </w:sectPr>
      </w:pPr>
      <w:rPr/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30" w:lineRule="exact"/>
        <w:ind w:left="113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w w:val="130"/>
          <w:position w:val="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w w:val="129"/>
          <w:position w:val="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w w:val="111"/>
          <w:position w:val="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4"/>
          <w:w w:val="111"/>
          <w:position w:val="2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464848"/>
          <w:spacing w:val="4"/>
          <w:w w:val="213"/>
          <w:position w:val="-2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89"/>
          <w:position w:val="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0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2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2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2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5"/>
        </w:rPr>
        <w:t>varıldığıncia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60" w:right="340"/>
          <w:cols w:num="2" w:equalWidth="0">
            <w:col w:w="1981" w:space="191"/>
            <w:col w:w="9148"/>
          </w:cols>
        </w:sectPr>
      </w:pPr>
      <w:rPr/>
    </w:p>
    <w:p>
      <w:pPr>
        <w:spacing w:before="29" w:after="0" w:line="184" w:lineRule="exact"/>
        <w:ind w:left="4715" w:right="3995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2"/>
        </w:rPr>
        <w:t>Söndürnıede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2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3"/>
          <w:position w:val="-2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172" w:right="-20"/>
        <w:jc w:val="left"/>
        <w:tabs>
          <w:tab w:pos="2160" w:val="left"/>
          <w:tab w:pos="5480" w:val="left"/>
          <w:tab w:pos="6640" w:val="left"/>
          <w:tab w:pos="7060" w:val="left"/>
          <w:tab w:pos="8240" w:val="left"/>
          <w:tab w:pos="93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28"/>
          <w:position w:val="1"/>
        </w:rPr>
        <w:t>öndürıne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1"/>
          <w:w w:val="128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1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1"/>
        </w:rPr>
        <w:t>yapıldı.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-2"/>
        </w:rPr>
      </w:r>
      <w:r>
        <w:rPr>
          <w:rFonts w:ascii="Arial" w:hAnsi="Arial" w:cs="Arial" w:eastAsia="Arial"/>
          <w:sz w:val="34"/>
          <w:szCs w:val="34"/>
          <w:color w:val="5B5D5D"/>
          <w:spacing w:val="0"/>
          <w:w w:val="63"/>
          <w:position w:val="-5"/>
        </w:rPr>
        <w:t>ı</w:t>
      </w:r>
      <w:r>
        <w:rPr>
          <w:rFonts w:ascii="Arial" w:hAnsi="Arial" w:cs="Arial" w:eastAsia="Arial"/>
          <w:sz w:val="34"/>
          <w:szCs w:val="34"/>
          <w:color w:val="5B5D5D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4"/>
          <w:szCs w:val="34"/>
          <w:color w:val="5B5D5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-1"/>
        </w:rPr>
        <w:t>Köpük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35"/>
          <w:position w:val="-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-1"/>
        </w:rPr>
        <w:t>K.K.T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5596" w:right="-20"/>
        <w:jc w:val="left"/>
        <w:tabs>
          <w:tab w:pos="6640" w:val="left"/>
          <w:tab w:pos="7400" w:val="left"/>
          <w:tab w:pos="8240" w:val="left"/>
          <w:tab w:pos="966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2"/>
        </w:rPr>
        <w:t>0.1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2"/>
        </w:rPr>
      </w:r>
      <w:r>
        <w:rPr>
          <w:rFonts w:ascii="Arial" w:hAnsi="Arial" w:cs="Arial" w:eastAsia="Arial"/>
          <w:sz w:val="34"/>
          <w:szCs w:val="34"/>
          <w:color w:val="6B6B6B"/>
          <w:spacing w:val="0"/>
          <w:w w:val="63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6B6B6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6B6B6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0"/>
          <w:szCs w:val="30"/>
          <w:color w:val="363638"/>
          <w:spacing w:val="0"/>
          <w:w w:val="63"/>
          <w:position w:val="0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3636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3636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23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5"/>
          <w:szCs w:val="25"/>
          <w:color w:val="464848"/>
          <w:spacing w:val="4"/>
          <w:w w:val="76"/>
          <w:position w:val="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1F1F1F"/>
          <w:spacing w:val="0"/>
          <w:w w:val="61"/>
          <w:position w:val="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13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40" w:lineRule="auto"/>
        <w:ind w:left="137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2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kurumu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görmüştür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8"/>
          <w:position w:val="0"/>
        </w:rPr>
        <w:t>yoktu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2"/>
          <w:w w:val="99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23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18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atiarda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araştırım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06" w:lineRule="exact"/>
        <w:ind w:left="2163" w:right="62" w:firstLine="-2025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sonışturnıada;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bırakıla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sönnıemi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8" w:right="-20"/>
        <w:jc w:val="left"/>
        <w:tabs>
          <w:tab w:pos="2160" w:val="left"/>
          <w:tab w:pos="6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Adı:--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</w:rPr>
        <w:t>jl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deli:--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40" w:lineRule="auto"/>
        <w:ind w:left="113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90"/>
        </w:rPr>
        <w:t>!Araç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162" w:lineRule="exact"/>
        <w:ind w:left="13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-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4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4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4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60" w:right="340"/>
        </w:sectPr>
      </w:pPr>
      <w:rPr/>
    </w:p>
    <w:p>
      <w:pPr>
        <w:spacing w:before="44" w:after="0" w:line="203" w:lineRule="exact"/>
        <w:ind w:left="13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-1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94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9"/>
        </w:rPr>
        <w:t>edilmedi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60" w:right="340"/>
          <w:cols w:num="2" w:equalWidth="0">
            <w:col w:w="694" w:space="1493"/>
            <w:col w:w="9133"/>
          </w:cols>
        </w:sectPr>
      </w:pPr>
      <w:rPr/>
    </w:p>
    <w:p>
      <w:pPr>
        <w:spacing w:before="36" w:after="0" w:line="240" w:lineRule="auto"/>
        <w:ind w:left="137" w:right="-20"/>
        <w:jc w:val="left"/>
        <w:tabs>
          <w:tab w:pos="2200" w:val="left"/>
          <w:tab w:pos="6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rııri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8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99"/>
        </w:rPr>
        <w:t>19.0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11"/>
          <w:w w:val="99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9"/>
          <w:w w:val="7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2"/>
        </w:rPr>
        <w:t>20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16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63638"/>
          <w:spacing w:val="-12"/>
          <w:w w:val="16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95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85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2"/>
          <w:w w:val="85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1"/>
        </w:rPr>
        <w:t>ami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80828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20:47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133" w:right="-20"/>
        <w:jc w:val="left"/>
        <w:tabs>
          <w:tab w:pos="940" w:val="left"/>
          <w:tab w:pos="1500" w:val="left"/>
          <w:tab w:pos="2160" w:val="left"/>
          <w:tab w:pos="8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Bergama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nci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307" w:right="-20"/>
        <w:jc w:val="left"/>
        <w:tabs>
          <w:tab w:pos="4580" w:val="left"/>
          <w:tab w:pos="864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Gitmişsc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</w:rPr>
      </w:r>
      <w:r>
        <w:rPr>
          <w:rFonts w:ascii="Arial" w:hAnsi="Arial" w:cs="Arial" w:eastAsia="Arial"/>
          <w:sz w:val="29"/>
          <w:szCs w:val="29"/>
          <w:color w:val="363638"/>
          <w:spacing w:val="0"/>
          <w:w w:val="62"/>
          <w:position w:val="2"/>
        </w:rPr>
        <w:t>2</w:t>
      </w:r>
      <w:r>
        <w:rPr>
          <w:rFonts w:ascii="Arial" w:hAnsi="Arial" w:cs="Arial" w:eastAsia="Arial"/>
          <w:sz w:val="29"/>
          <w:szCs w:val="29"/>
          <w:color w:val="363638"/>
          <w:spacing w:val="14"/>
          <w:w w:val="62"/>
          <w:position w:val="2"/>
        </w:rPr>
        <w:t> </w:t>
      </w:r>
      <w:r>
        <w:rPr>
          <w:rFonts w:ascii="Arial" w:hAnsi="Arial" w:cs="Arial" w:eastAsia="Arial"/>
          <w:sz w:val="28"/>
          <w:szCs w:val="28"/>
          <w:color w:val="363638"/>
          <w:spacing w:val="0"/>
          <w:w w:val="62"/>
          <w:b/>
          <w:bCs/>
          <w:position w:val="2"/>
        </w:rPr>
        <w:t>L</w:t>
      </w:r>
      <w:r>
        <w:rPr>
          <w:rFonts w:ascii="Arial" w:hAnsi="Arial" w:cs="Arial" w:eastAsia="Arial"/>
          <w:sz w:val="28"/>
          <w:szCs w:val="28"/>
          <w:color w:val="363638"/>
          <w:spacing w:val="45"/>
          <w:w w:val="62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8"/>
          <w:spacing w:val="0"/>
          <w:w w:val="62"/>
          <w:position w:val="2"/>
        </w:rPr>
        <w:t>t.lan</w:t>
      </w:r>
      <w:r>
        <w:rPr>
          <w:rFonts w:ascii="Times New Roman" w:hAnsi="Times New Roman" w:cs="Times New Roman" w:eastAsia="Times New Roman"/>
          <w:sz w:val="28"/>
          <w:szCs w:val="28"/>
          <w:color w:val="363638"/>
          <w:spacing w:val="0"/>
          <w:w w:val="62"/>
          <w:position w:val="2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color w:val="363638"/>
          <w:spacing w:val="11"/>
          <w:w w:val="62"/>
          <w:position w:val="2"/>
        </w:rPr>
        <w:t> </w:t>
      </w:r>
      <w:r>
        <w:rPr>
          <w:rFonts w:ascii="Arial" w:hAnsi="Arial" w:cs="Arial" w:eastAsia="Arial"/>
          <w:sz w:val="28"/>
          <w:szCs w:val="28"/>
          <w:color w:val="363638"/>
          <w:spacing w:val="0"/>
          <w:w w:val="62"/>
          <w:b/>
          <w:bCs/>
          <w:position w:val="2"/>
        </w:rPr>
        <w:t>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4773" w:right="564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5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260" w:right="340"/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81" w:lineRule="exact"/>
        <w:ind w:left="2364" w:right="-81"/>
        <w:jc w:val="left"/>
        <w:tabs>
          <w:tab w:pos="3860" w:val="left"/>
          <w:tab w:pos="42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182.466461pt;margin-top:12.672057pt;width:9.608054pt;height:14.808106pt;mso-position-horizontal-relative:page;mso-position-vertical-relative:paragraph;z-index:-16945" coordorigin="3649,253" coordsize="192,296">
            <v:shape style="position:absolute;left:3649;top:253;width:192;height:296" coordorigin="3649,253" coordsize="192,296" path="m3649,253l3841,253,3841,550,3649,550,3649,253e" filled="t" fillcolor="#EDEDED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.673695pt;margin-top:10.286537pt;width:7.24283pt;height:7pt;mso-position-horizontal-relative:page;mso-position-vertical-relative:paragraph;z-index:-16917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464848"/>
                      <w:spacing w:val="0"/>
                      <w:w w:val="106"/>
                    </w:rPr>
                    <w:t>'G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7"/>
          <w:szCs w:val="27"/>
          <w:color w:val="97999A"/>
          <w:spacing w:val="0"/>
          <w:w w:val="100"/>
          <w:b/>
          <w:bCs/>
          <w:position w:val="-3"/>
        </w:rPr>
        <w:t>Nuı-etf</w:t>
      </w:r>
      <w:r>
        <w:rPr>
          <w:rFonts w:ascii="Times New Roman" w:hAnsi="Times New Roman" w:cs="Times New Roman" w:eastAsia="Times New Roman"/>
          <w:sz w:val="27"/>
          <w:szCs w:val="27"/>
          <w:color w:val="97999A"/>
          <w:spacing w:val="-27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97999A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97999A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7"/>
          <w:szCs w:val="7"/>
          <w:color w:val="97999A"/>
          <w:spacing w:val="0"/>
          <w:w w:val="261"/>
          <w:position w:val="13"/>
        </w:rPr>
        <w:t>)</w:t>
      </w:r>
      <w:r>
        <w:rPr>
          <w:rFonts w:ascii="Arial" w:hAnsi="Arial" w:cs="Arial" w:eastAsia="Arial"/>
          <w:sz w:val="7"/>
          <w:szCs w:val="7"/>
          <w:color w:val="97999A"/>
          <w:spacing w:val="0"/>
          <w:w w:val="100"/>
          <w:position w:val="13"/>
        </w:rPr>
        <w:tab/>
      </w:r>
      <w:r>
        <w:rPr>
          <w:rFonts w:ascii="Arial" w:hAnsi="Arial" w:cs="Arial" w:eastAsia="Arial"/>
          <w:sz w:val="7"/>
          <w:szCs w:val="7"/>
          <w:color w:val="97999A"/>
          <w:spacing w:val="0"/>
          <w:w w:val="100"/>
          <w:position w:val="13"/>
        </w:rPr>
      </w:r>
      <w:r>
        <w:rPr>
          <w:rFonts w:ascii="Arial" w:hAnsi="Arial" w:cs="Arial" w:eastAsia="Arial"/>
          <w:sz w:val="19"/>
          <w:szCs w:val="19"/>
          <w:color w:val="97999A"/>
          <w:spacing w:val="0"/>
          <w:w w:val="124"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5B5D5D"/>
          <w:spacing w:val="0"/>
          <w:w w:val="100"/>
          <w:i/>
        </w:rPr>
        <w:t>1</w:t>
      </w:r>
      <w:r>
        <w:rPr>
          <w:rFonts w:ascii="Arial" w:hAnsi="Arial" w:cs="Arial" w:eastAsia="Arial"/>
          <w:sz w:val="18"/>
          <w:szCs w:val="18"/>
          <w:color w:val="5B5D5D"/>
          <w:spacing w:val="0"/>
          <w:w w:val="100"/>
          <w:i/>
        </w:rPr>
        <w:t> </w:t>
      </w:r>
      <w:r>
        <w:rPr>
          <w:rFonts w:ascii="Arial" w:hAnsi="Arial" w:cs="Arial" w:eastAsia="Arial"/>
          <w:sz w:val="18"/>
          <w:szCs w:val="18"/>
          <w:color w:val="5B5D5D"/>
          <w:spacing w:val="34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0"/>
          <w:w w:val="109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5B5D5D"/>
          <w:spacing w:val="7"/>
          <w:w w:val="109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98"/>
        </w:rPr>
        <w:t>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60" w:right="340"/>
          <w:cols w:num="2" w:equalWidth="0">
            <w:col w:w="4334" w:space="4571"/>
            <w:col w:w="2415"/>
          </w:cols>
        </w:sectPr>
      </w:pPr>
      <w:rPr/>
    </w:p>
    <w:p>
      <w:pPr>
        <w:spacing w:before="0" w:after="0" w:line="257" w:lineRule="exact"/>
        <w:ind w:left="497" w:right="-20"/>
        <w:jc w:val="left"/>
        <w:tabs>
          <w:tab w:pos="2540" w:val="left"/>
          <w:tab w:pos="3380" w:val="left"/>
          <w:tab w:pos="3940" w:val="left"/>
          <w:tab w:pos="8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96.215714pt;margin-top:14.440804pt;width:9.394pt;height:15.006837pt;mso-position-horizontal-relative:page;mso-position-vertical-relative:paragraph;z-index:-16944" coordorigin="3924,289" coordsize="188,300">
            <v:shape style="position:absolute;left:3924;top:289;width:188;height:300" coordorigin="3924,289" coordsize="188,300" path="m3924,289l4112,289,4112,589,3924,589,3924,289e" filled="t" fillcolor="#EDEDED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.913113pt;margin-top:7.262104pt;width:8.410920pt;height:7pt;mso-position-horizontal-relative:page;mso-position-vertical-relative:paragraph;z-index:-16925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464848"/>
                      <w:spacing w:val="0"/>
                      <w:w w:val="113"/>
                      <w:i/>
                    </w:rPr>
                    <w:t>.Q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7"/>
          <w:szCs w:val="7"/>
          <w:color w:val="464848"/>
          <w:spacing w:val="0"/>
          <w:w w:val="131"/>
          <w:i/>
          <w:position w:val="9"/>
        </w:rPr>
        <w:t>Q)</w:t>
      </w:r>
      <w:r>
        <w:rPr>
          <w:rFonts w:ascii="Times New Roman" w:hAnsi="Times New Roman" w:cs="Times New Roman" w:eastAsia="Times New Roman"/>
          <w:sz w:val="7"/>
          <w:szCs w:val="7"/>
          <w:color w:val="464848"/>
          <w:spacing w:val="0"/>
          <w:w w:val="100"/>
          <w:i/>
          <w:position w:val="9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464848"/>
          <w:spacing w:val="0"/>
          <w:w w:val="100"/>
          <w:i/>
          <w:position w:val="9"/>
        </w:rPr>
      </w:r>
      <w:r>
        <w:rPr>
          <w:rFonts w:ascii="Times New Roman" w:hAnsi="Times New Roman" w:cs="Times New Roman" w:eastAsia="Times New Roman"/>
          <w:sz w:val="22"/>
          <w:szCs w:val="22"/>
          <w:color w:val="464848"/>
          <w:spacing w:val="0"/>
          <w:w w:val="93"/>
          <w:position w:val="0"/>
        </w:rPr>
        <w:t>İt</w:t>
      </w:r>
      <w:r>
        <w:rPr>
          <w:rFonts w:ascii="Times New Roman" w:hAnsi="Times New Roman" w:cs="Times New Roman" w:eastAsia="Times New Roman"/>
          <w:sz w:val="22"/>
          <w:szCs w:val="22"/>
          <w:color w:val="464848"/>
          <w:spacing w:val="11"/>
          <w:w w:val="94"/>
          <w:position w:val="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6B6B6B"/>
          <w:spacing w:val="0"/>
          <w:w w:val="58"/>
          <w:position w:val="0"/>
        </w:rPr>
        <w:t>c</w:t>
      </w:r>
      <w:r>
        <w:rPr>
          <w:rFonts w:ascii="Times New Roman" w:hAnsi="Times New Roman" w:cs="Times New Roman" w:eastAsia="Times New Roman"/>
          <w:sz w:val="22"/>
          <w:szCs w:val="22"/>
          <w:color w:val="6B6B6B"/>
          <w:spacing w:val="13"/>
          <w:w w:val="58"/>
          <w:position w:val="0"/>
        </w:rPr>
        <w:t>ı</w:t>
      </w:r>
      <w:r>
        <w:rPr>
          <w:rFonts w:ascii="Times New Roman" w:hAnsi="Times New Roman" w:cs="Times New Roman" w:eastAsia="Times New Roman"/>
          <w:sz w:val="22"/>
          <w:szCs w:val="22"/>
          <w:color w:val="AFAFAF"/>
          <w:spacing w:val="0"/>
          <w:w w:val="67"/>
          <w:position w:val="0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AFAFA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AFAFAF"/>
          <w:spacing w:val="0"/>
          <w:w w:val="100"/>
          <w:position w:val="0"/>
        </w:rPr>
        <w:t>-"'</w:t>
      </w:r>
      <w:r>
        <w:rPr>
          <w:rFonts w:ascii="Times New Roman" w:hAnsi="Times New Roman" w:cs="Times New Roman" w:eastAsia="Times New Roman"/>
          <w:sz w:val="22"/>
          <w:szCs w:val="22"/>
          <w:color w:val="AFAFA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AFAFA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5"/>
          <w:szCs w:val="25"/>
          <w:color w:val="97999A"/>
          <w:spacing w:val="0"/>
          <w:w w:val="206"/>
          <w:position w:val="0"/>
        </w:rPr>
        <w:t>.ge</w:t>
      </w:r>
      <w:r>
        <w:rPr>
          <w:rFonts w:ascii="Times New Roman" w:hAnsi="Times New Roman" w:cs="Times New Roman" w:eastAsia="Times New Roman"/>
          <w:sz w:val="25"/>
          <w:szCs w:val="25"/>
          <w:color w:val="97999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97999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4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0"/>
          <w:w w:val="100"/>
          <w:position w:val="4"/>
        </w:rPr>
        <w:t>Birim</w:t>
      </w:r>
      <w:r>
        <w:rPr>
          <w:rFonts w:ascii="Times New Roman" w:hAnsi="Times New Roman" w:cs="Times New Roman" w:eastAsia="Times New Roman"/>
          <w:sz w:val="18"/>
          <w:szCs w:val="18"/>
          <w:color w:val="363638"/>
          <w:spacing w:val="-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4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60" w:right="340"/>
        </w:sectPr>
      </w:pPr>
      <w:rPr/>
    </w:p>
    <w:p>
      <w:pPr>
        <w:spacing w:before="69" w:after="0" w:line="240" w:lineRule="auto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848"/>
          <w:spacing w:val="-10"/>
          <w:w w:val="6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8"/>
          <w:spacing w:val="0"/>
          <w:w w:val="50"/>
        </w:rPr>
        <w:t>.=::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4" w:after="0" w:line="240" w:lineRule="auto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464848"/>
          <w:spacing w:val="-60"/>
          <w:w w:val="93"/>
        </w:rPr>
        <w:t>3</w:t>
      </w:r>
      <w:r>
        <w:rPr>
          <w:rFonts w:ascii="Arial" w:hAnsi="Arial" w:cs="Arial" w:eastAsia="Arial"/>
          <w:sz w:val="22"/>
          <w:szCs w:val="22"/>
          <w:color w:val="AFAFAF"/>
          <w:spacing w:val="0"/>
          <w:w w:val="139"/>
        </w:rPr>
        <w:t>ı</w:t>
      </w:r>
      <w:r>
        <w:rPr>
          <w:rFonts w:ascii="Arial" w:hAnsi="Arial" w:cs="Arial" w:eastAsia="Arial"/>
          <w:sz w:val="22"/>
          <w:szCs w:val="22"/>
          <w:color w:val="AFAFAF"/>
          <w:spacing w:val="0"/>
          <w:w w:val="140"/>
        </w:rPr>
        <w:t>r</w:t>
      </w:r>
      <w:r>
        <w:rPr>
          <w:rFonts w:ascii="Arial" w:hAnsi="Arial" w:cs="Arial" w:eastAsia="Arial"/>
          <w:sz w:val="22"/>
          <w:szCs w:val="22"/>
          <w:color w:val="AFAFAF"/>
          <w:spacing w:val="-29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8285A5"/>
          <w:spacing w:val="0"/>
          <w:w w:val="295"/>
        </w:rPr>
        <w:t>ı</w:t>
      </w:r>
      <w:r>
        <w:rPr>
          <w:rFonts w:ascii="Arial" w:hAnsi="Arial" w:cs="Arial" w:eastAsia="Arial"/>
          <w:sz w:val="22"/>
          <w:szCs w:val="22"/>
          <w:color w:val="8285A5"/>
          <w:spacing w:val="-32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AFAFAF"/>
          <w:spacing w:val="-3"/>
          <w:w w:val="99"/>
        </w:rPr>
        <w:t>m</w:t>
      </w:r>
      <w:r>
        <w:rPr>
          <w:rFonts w:ascii="Arial" w:hAnsi="Arial" w:cs="Arial" w:eastAsia="Arial"/>
          <w:sz w:val="22"/>
          <w:szCs w:val="22"/>
          <w:color w:val="464848"/>
          <w:spacing w:val="-76"/>
          <w:w w:val="104"/>
        </w:rPr>
        <w:t>r</w:t>
      </w:r>
      <w:r>
        <w:rPr>
          <w:rFonts w:ascii="Arial" w:hAnsi="Arial" w:cs="Arial" w:eastAsia="Arial"/>
          <w:sz w:val="22"/>
          <w:szCs w:val="22"/>
          <w:color w:val="AFAFAF"/>
          <w:spacing w:val="0"/>
          <w:w w:val="99"/>
        </w:rPr>
        <w:t>i</w:t>
      </w:r>
      <w:r>
        <w:rPr>
          <w:rFonts w:ascii="Arial" w:hAnsi="Arial" w:cs="Arial" w:eastAsia="Arial"/>
          <w:sz w:val="22"/>
          <w:szCs w:val="22"/>
          <w:color w:val="AFAFAF"/>
          <w:spacing w:val="-34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464848"/>
          <w:spacing w:val="0"/>
          <w:w w:val="104"/>
        </w:rPr>
        <w:t>l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80" w:lineRule="exact"/>
        <w:ind w:right="-20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2D347C"/>
          <w:spacing w:val="0"/>
          <w:w w:val="122"/>
          <w:b/>
          <w:bCs/>
          <w:i/>
          <w:position w:val="-1"/>
        </w:rPr>
        <w:t>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7" w:lineRule="exact"/>
        <w:ind w:left="3199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4.500732pt;margin-top:13.495815pt;width:65.665983pt;height:41.063879pt;mso-position-horizontal-relative:page;mso-position-vertical-relative:paragraph;z-index:-16924" type="#_x0000_t202" filled="f" stroked="f">
            <v:textbox inset="0,0,0,0">
              <w:txbxContent>
                <w:p>
                  <w:pPr>
                    <w:spacing w:before="0" w:after="0" w:line="821" w:lineRule="exact"/>
                    <w:ind w:right="-163"/>
                    <w:jc w:val="left"/>
                    <w:tabs>
                      <w:tab w:pos="860" w:val="left"/>
                    </w:tabs>
                    <w:rPr>
                      <w:rFonts w:ascii="Times New Roman" w:hAnsi="Times New Roman" w:cs="Times New Roman" w:eastAsia="Times New Roman"/>
                      <w:sz w:val="46"/>
                      <w:szCs w:val="46"/>
                    </w:rPr>
                  </w:pPr>
                  <w:rPr/>
                  <w:r>
                    <w:rPr>
                      <w:rFonts w:ascii="Arial" w:hAnsi="Arial" w:cs="Arial" w:eastAsia="Arial"/>
                      <w:sz w:val="66"/>
                      <w:szCs w:val="66"/>
                      <w:color w:val="5D69A1"/>
                      <w:spacing w:val="0"/>
                      <w:w w:val="100"/>
                      <w:position w:val="-4"/>
                    </w:rPr>
                    <w:t>-</w:t>
                  </w:r>
                  <w:r>
                    <w:rPr>
                      <w:rFonts w:ascii="Arial" w:hAnsi="Arial" w:cs="Arial" w:eastAsia="Arial"/>
                      <w:sz w:val="66"/>
                      <w:szCs w:val="66"/>
                      <w:color w:val="5D69A1"/>
                      <w:spacing w:val="-175"/>
                      <w:w w:val="100"/>
                      <w:position w:val="-4"/>
                    </w:rPr>
                    <w:t> </w:t>
                  </w:r>
                  <w:r>
                    <w:rPr>
                      <w:rFonts w:ascii="Arial" w:hAnsi="Arial" w:cs="Arial" w:eastAsia="Arial"/>
                      <w:sz w:val="66"/>
                      <w:szCs w:val="66"/>
                      <w:color w:val="5D69A1"/>
                      <w:spacing w:val="0"/>
                      <w:w w:val="100"/>
                      <w:position w:val="-4"/>
                    </w:rPr>
                    <w:tab/>
                  </w:r>
                  <w:r>
                    <w:rPr>
                      <w:rFonts w:ascii="Arial" w:hAnsi="Arial" w:cs="Arial" w:eastAsia="Arial"/>
                      <w:sz w:val="66"/>
                      <w:szCs w:val="66"/>
                      <w:color w:val="5D69A1"/>
                      <w:spacing w:val="0"/>
                      <w:w w:val="100"/>
                      <w:position w:val="-4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444D80"/>
                      <w:spacing w:val="0"/>
                      <w:w w:val="67"/>
                      <w:position w:val="29"/>
                    </w:rPr>
                    <w:t>:S::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5B5D5D"/>
          <w:spacing w:val="0"/>
          <w:w w:val="183"/>
          <w:position w:val="-4"/>
        </w:rPr>
        <w:t>Büle</w:t>
      </w:r>
      <w:r>
        <w:rPr>
          <w:rFonts w:ascii="Times New Roman" w:hAnsi="Times New Roman" w:cs="Times New Roman" w:eastAsia="Times New Roman"/>
          <w:sz w:val="28"/>
          <w:szCs w:val="28"/>
          <w:color w:val="5B5D5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B5D5D"/>
          <w:spacing w:val="0"/>
          <w:w w:val="184"/>
          <w:position w:val="-4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color w:val="5B5D5D"/>
          <w:spacing w:val="14"/>
          <w:w w:val="184"/>
          <w:position w:val="-4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444D80"/>
          <w:spacing w:val="0"/>
          <w:w w:val="373"/>
          <w:position w:val="-4"/>
        </w:rPr>
        <w:t>'I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651" w:right="-20"/>
        <w:jc w:val="left"/>
        <w:tabs>
          <w:tab w:pos="3400" w:val="left"/>
          <w:tab w:pos="46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76"/>
          <w:position w:val="3"/>
        </w:rPr>
        <w:t>&lt;.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76"/>
          <w:position w:val="3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6"/>
          <w:w w:val="76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10"/>
          <w:w w:val="83"/>
          <w:position w:val="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92"/>
          <w:position w:val="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2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7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3"/>
        </w:rPr>
      </w:r>
      <w:r>
        <w:rPr>
          <w:rFonts w:ascii="Arial" w:hAnsi="Arial" w:cs="Arial" w:eastAsia="Arial"/>
          <w:sz w:val="19"/>
          <w:szCs w:val="19"/>
          <w:color w:val="363638"/>
          <w:spacing w:val="0"/>
          <w:w w:val="100"/>
          <w:position w:val="1"/>
        </w:rPr>
        <w:t>ltfa</w:t>
      </w:r>
      <w:r>
        <w:rPr>
          <w:rFonts w:ascii="Arial" w:hAnsi="Arial" w:cs="Arial" w:eastAsia="Arial"/>
          <w:sz w:val="19"/>
          <w:szCs w:val="19"/>
          <w:color w:val="363638"/>
          <w:spacing w:val="-18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63638"/>
          <w:spacing w:val="0"/>
          <w:w w:val="100"/>
          <w:position w:val="1"/>
        </w:rPr>
        <w:t>ye</w:t>
      </w:r>
      <w:r>
        <w:rPr>
          <w:rFonts w:ascii="Arial" w:hAnsi="Arial" w:cs="Arial" w:eastAsia="Arial"/>
          <w:sz w:val="19"/>
          <w:szCs w:val="19"/>
          <w:color w:val="363638"/>
          <w:spacing w:val="-17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363638"/>
          <w:spacing w:val="0"/>
          <w:w w:val="82"/>
          <w:position w:val="1"/>
        </w:rPr>
        <w:t>Yang</w:t>
      </w:r>
      <w:r>
        <w:rPr>
          <w:rFonts w:ascii="Arial" w:hAnsi="Arial" w:cs="Arial" w:eastAsia="Arial"/>
          <w:sz w:val="19"/>
          <w:szCs w:val="19"/>
          <w:color w:val="3636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363638"/>
          <w:spacing w:val="0"/>
          <w:w w:val="100"/>
          <w:position w:val="1"/>
        </w:rPr>
        <w:t>Acil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right="-20"/>
        <w:jc w:val="left"/>
        <w:tabs>
          <w:tab w:pos="32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2"/>
        </w:rPr>
        <w:t>iıl'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0"/>
          <w:w w:val="83"/>
          <w:position w:val="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B6B6B"/>
          <w:spacing w:val="-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82"/>
          <w:position w:val="2"/>
        </w:rPr>
        <w:t>ri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2"/>
        </w:rPr>
      </w:r>
      <w:r>
        <w:rPr>
          <w:rFonts w:ascii="Arial" w:hAnsi="Arial" w:cs="Arial" w:eastAsia="Arial"/>
          <w:sz w:val="18"/>
          <w:szCs w:val="18"/>
          <w:color w:val="5B5D5D"/>
          <w:spacing w:val="0"/>
          <w:w w:val="133"/>
          <w:position w:val="-3"/>
        </w:rPr>
        <w:t>Müda</w:t>
      </w:r>
      <w:r>
        <w:rPr>
          <w:rFonts w:ascii="Arial" w:hAnsi="Arial" w:cs="Arial" w:eastAsia="Arial"/>
          <w:sz w:val="18"/>
          <w:szCs w:val="18"/>
          <w:color w:val="5B5D5D"/>
          <w:spacing w:val="1"/>
          <w:w w:val="133"/>
          <w:position w:val="-3"/>
        </w:rPr>
        <w:t>h</w:t>
      </w:r>
      <w:r>
        <w:rPr>
          <w:rFonts w:ascii="Arial" w:hAnsi="Arial" w:cs="Arial" w:eastAsia="Arial"/>
          <w:sz w:val="18"/>
          <w:szCs w:val="18"/>
          <w:color w:val="5B5D5D"/>
          <w:spacing w:val="0"/>
          <w:w w:val="133"/>
          <w:position w:val="-3"/>
        </w:rPr>
        <w:t>iltez</w:t>
      </w:r>
      <w:r>
        <w:rPr>
          <w:rFonts w:ascii="Arial" w:hAnsi="Arial" w:cs="Arial" w:eastAsia="Arial"/>
          <w:sz w:val="18"/>
          <w:szCs w:val="18"/>
          <w:color w:val="5B5D5D"/>
          <w:spacing w:val="8"/>
          <w:w w:val="133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63638"/>
          <w:spacing w:val="0"/>
          <w:w w:val="133"/>
          <w:position w:val="-3"/>
        </w:rPr>
        <w:t>·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410" w:lineRule="exact"/>
        <w:ind w:right="1104"/>
        <w:jc w:val="right"/>
        <w:rPr>
          <w:rFonts w:ascii="Times New Roman" w:hAnsi="Times New Roman" w:cs="Times New Roman" w:eastAsia="Times New Roman"/>
          <w:sz w:val="43"/>
          <w:szCs w:val="43"/>
        </w:rPr>
      </w:pPr>
      <w:rPr/>
      <w:r>
        <w:rPr>
          <w:rFonts w:ascii="Times New Roman" w:hAnsi="Times New Roman" w:cs="Times New Roman" w:eastAsia="Times New Roman"/>
          <w:sz w:val="43"/>
          <w:szCs w:val="43"/>
          <w:color w:val="5D69A1"/>
          <w:spacing w:val="0"/>
          <w:w w:val="141"/>
          <w:position w:val="1"/>
        </w:rPr>
        <w:t>-</w:t>
      </w:r>
      <w:r>
        <w:rPr>
          <w:rFonts w:ascii="Times New Roman" w:hAnsi="Times New Roman" w:cs="Times New Roman" w:eastAsia="Times New Roman"/>
          <w:sz w:val="43"/>
          <w:szCs w:val="43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260" w:right="340"/>
          <w:cols w:num="3" w:equalWidth="0">
            <w:col w:w="598" w:space="1823"/>
            <w:col w:w="1230" w:space="1308"/>
            <w:col w:w="6361"/>
          </w:cols>
        </w:sectPr>
      </w:pPr>
      <w:rPr/>
    </w:p>
    <w:p>
      <w:pPr>
        <w:spacing w:before="0" w:after="0" w:line="503" w:lineRule="exact"/>
        <w:ind w:left="3542" w:right="-20"/>
        <w:jc w:val="left"/>
        <w:tabs>
          <w:tab w:pos="8780" w:val="left"/>
        </w:tabs>
        <w:rPr>
          <w:rFonts w:ascii="Times New Roman" w:hAnsi="Times New Roman" w:cs="Times New Roman" w:eastAsia="Times New Roman"/>
          <w:sz w:val="58"/>
          <w:szCs w:val="58"/>
        </w:rPr>
      </w:pPr>
      <w:rPr/>
      <w:r>
        <w:rPr/>
        <w:pict>
          <v:group style="position:absolute;margin-left:178.607895pt;margin-top:-10.504553pt;width:48.243283pt;height:43.377662pt;mso-position-horizontal-relative:page;mso-position-vertical-relative:paragraph;z-index:-16946" coordorigin="3572,-210" coordsize="965,868">
            <v:group style="position:absolute;left:3764;top:-208;width:2;height:211" coordorigin="3764,-208" coordsize="2,211">
              <v:shape style="position:absolute;left:3764;top:-208;width:2;height:211" coordorigin="3764,-208" coordsize="0,211" path="m3764,3l3764,-208e" filled="f" stroked="t" strokeweight=".239421pt" strokecolor="#5B709C">
                <v:path arrowok="t"/>
              </v:shape>
            </v:group>
            <v:group style="position:absolute;left:3582;top:478;width:220;height:2" coordorigin="3582,478" coordsize="220,2">
              <v:shape style="position:absolute;left:3582;top:478;width:220;height:2" coordorigin="3582,478" coordsize="220,0" path="m3582,478l3802,478e" filled="f" stroked="t" strokeweight=".957683pt" strokecolor="#4F64BF">
                <v:path arrowok="t"/>
              </v:shape>
            </v:group>
            <v:group style="position:absolute;left:3785;top:-26;width:2;height:508" coordorigin="3785,-26" coordsize="2,508">
              <v:shape style="position:absolute;left:3785;top:-26;width:2;height:508" coordorigin="3785,-26" coordsize="0,508" path="m3785,483l3785,-26e" filled="f" stroked="t" strokeweight=".957683pt" strokecolor="#384497">
                <v:path arrowok="t"/>
              </v:shape>
            </v:group>
            <v:group style="position:absolute;left:3759;top:454;width:364;height:2" coordorigin="3759,454" coordsize="364,2">
              <v:shape style="position:absolute;left:3759;top:454;width:364;height:2" coordorigin="3759,454" coordsize="364,0" path="m3759,454l4123,454e" filled="f" stroked="t" strokeweight="1.675945pt" strokecolor="#4B57AC">
                <v:path arrowok="t"/>
              </v:shape>
            </v:group>
            <v:group style="position:absolute;left:4123;top:463;width:388;height:2" coordorigin="4123,463" coordsize="388,2">
              <v:shape style="position:absolute;left:4123;top:463;width:388;height:2" coordorigin="4123,463" coordsize="388,0" path="m4123,463l4511,463e" filled="f" stroked="t" strokeweight="2.633628pt" strokecolor="#3B48A8">
                <v:path arrowok="t"/>
              </v:shape>
            </v:group>
            <v:group style="position:absolute;left:3764;top:449;width:2;height:201" coordorigin="3764,449" coordsize="2,201">
              <v:shape style="position:absolute;left:3764;top:449;width:2;height:201" coordorigin="3764,449" coordsize="0,201" path="m3764,650l3764,449e" filled="f" stroked="t" strokeweight=".718262pt" strokecolor="#2F3B9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1.905121pt;margin-top:22.115374pt;width:.1pt;height:17.500489pt;mso-position-horizontal-relative:page;mso-position-vertical-relative:paragraph;z-index:-16943" coordorigin="9438,442" coordsize="2,350">
            <v:shape style="position:absolute;left:9438;top:442;width:2;height:350" coordorigin="9438,442" coordsize="0,350" path="m9438,792l9438,442e" filled="f" stroked="t" strokeweight="1.65844pt" strokecolor="#EDEDED">
              <v:path arrowok="t"/>
            </v:shape>
          </v:group>
          <w10:wrap type="none"/>
        </w:pict>
      </w:r>
      <w:r>
        <w:rPr/>
        <w:pict>
          <v:group style="position:absolute;margin-left:520.240723pt;margin-top:22.115374pt;width:.1pt;height:17.500489pt;mso-position-horizontal-relative:page;mso-position-vertical-relative:paragraph;z-index:-16942" coordorigin="10405,442" coordsize="2,350">
            <v:shape style="position:absolute;left:10405;top:442;width:2;height:350" coordorigin="10405,442" coordsize="0,350" path="m10405,792l10405,442e" filled="f" stroked="t" strokeweight="2.8625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0.100082pt;margin-top:23.83396pt;width:6.8076pt;height:9pt;mso-position-horizontal-relative:page;mso-position-vertical-relative:paragraph;z-index:-16923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212885"/>
                      <w:spacing w:val="0"/>
                      <w:w w:val="123"/>
                      <w:i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42A1"/>
          <w:spacing w:val="0"/>
          <w:w w:val="77"/>
          <w:position w:val="1"/>
        </w:rPr>
        <w:t>,....._</w:t>
      </w:r>
      <w:r>
        <w:rPr>
          <w:rFonts w:ascii="Times New Roman" w:hAnsi="Times New Roman" w:cs="Times New Roman" w:eastAsia="Times New Roman"/>
          <w:sz w:val="19"/>
          <w:szCs w:val="19"/>
          <w:color w:val="3442A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42A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58"/>
          <w:szCs w:val="58"/>
          <w:color w:val="6B6B6B"/>
          <w:spacing w:val="32"/>
          <w:w w:val="31"/>
          <w:position w:val="-9"/>
        </w:rPr>
        <w:t>.</w:t>
      </w:r>
      <w:r>
        <w:rPr>
          <w:rFonts w:ascii="Times New Roman" w:hAnsi="Times New Roman" w:cs="Times New Roman" w:eastAsia="Times New Roman"/>
          <w:sz w:val="58"/>
          <w:szCs w:val="58"/>
          <w:color w:val="464848"/>
          <w:spacing w:val="0"/>
          <w:w w:val="73"/>
          <w:position w:val="-9"/>
        </w:rPr>
        <w:t>ffi-;-..</w:t>
      </w:r>
      <w:r>
        <w:rPr>
          <w:rFonts w:ascii="Times New Roman" w:hAnsi="Times New Roman" w:cs="Times New Roman" w:eastAsia="Times New Roman"/>
          <w:sz w:val="58"/>
          <w:szCs w:val="5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60" w:right="340"/>
        </w:sectPr>
      </w:pPr>
      <w:rPr/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right="-14"/>
        <w:jc w:val="right"/>
        <w:rPr>
          <w:rFonts w:ascii="Arial" w:hAnsi="Arial" w:cs="Arial" w:eastAsia="Arial"/>
          <w:sz w:val="9"/>
          <w:szCs w:val="9"/>
        </w:rPr>
      </w:pPr>
      <w:rPr/>
      <w:r>
        <w:rPr/>
        <w:pict>
          <v:group style="position:absolute;margin-left:477.92215pt;margin-top:3.287876pt;width:.1pt;height:7.272461pt;mso-position-horizontal-relative:page;mso-position-vertical-relative:paragraph;z-index:-16940" coordorigin="9558,66" coordsize="2,145">
            <v:shape style="position:absolute;left:9558;top:66;width:2;height:145" coordorigin="9558,66" coordsize="0,145" path="m9558,211l9558,66e" filled="f" stroked="t" strokeweight="3.55565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9"/>
          <w:szCs w:val="9"/>
          <w:color w:val="363638"/>
          <w:spacing w:val="0"/>
          <w:w w:val="108"/>
          <w:i/>
        </w:rPr>
        <w:t>,!{!.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spacing w:before="21" w:after="0" w:line="16" w:lineRule="atLeast"/>
        <w:ind w:right="-20"/>
        <w:jc w:val="righ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.152534pt;margin-top:.852292pt;width:1.382827pt;height:5.5pt;mso-position-horizontal-relative:page;mso-position-vertical-relative:paragraph;z-index:-16922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7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464848"/>
                      <w:w w:val="109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464848"/>
                      <w:spacing w:val="-96"/>
                      <w:w w:val="108"/>
                    </w:rPr>
                    <w:t>@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363638"/>
          <w:spacing w:val="-16"/>
          <w:w w:val="56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363638"/>
          <w:spacing w:val="0"/>
          <w:w w:val="56"/>
        </w:rPr>
        <w:t>:c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0" w:after="0" w:line="236" w:lineRule="exact"/>
        <w:ind w:right="81"/>
        <w:jc w:val="righ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AFAFAF"/>
          <w:spacing w:val="-12"/>
          <w:w w:val="60"/>
          <w:position w:val="-2"/>
        </w:rPr>
        <w:t>•</w:t>
      </w:r>
      <w:r>
        <w:rPr>
          <w:rFonts w:ascii="Times New Roman" w:hAnsi="Times New Roman" w:cs="Times New Roman" w:eastAsia="Times New Roman"/>
          <w:sz w:val="26"/>
          <w:szCs w:val="26"/>
          <w:color w:val="6B6B6B"/>
          <w:spacing w:val="0"/>
          <w:w w:val="68"/>
          <w:position w:val="-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6B6B6B"/>
          <w:spacing w:val="-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FAFAF"/>
          <w:spacing w:val="0"/>
          <w:w w:val="36"/>
          <w:position w:val="-2"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7" w:lineRule="atLeast"/>
        <w:ind w:right="-72"/>
        <w:jc w:val="left"/>
        <w:tabs>
          <w:tab w:pos="396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pict>
          <v:group style="position:absolute;margin-left:463.238098pt;margin-top:-.141491pt;width:5.145511pt;height:14.059702pt;mso-position-horizontal-relative:page;mso-position-vertical-relative:paragraph;z-index:-16941" coordorigin="9265,-3" coordsize="103,281">
            <v:group style="position:absolute;left:9265;top:-3;width:92;height:145" coordorigin="9265,-3" coordsize="92,145">
              <v:shape style="position:absolute;left:9265;top:-3;width:92;height:145" coordorigin="9265,-3" coordsize="92,145" path="m9265,-3l9357,-3,9357,143,9265,143,9265,-3e" filled="t" fillcolor="#EDEDED" stroked="f">
                <v:path arrowok="t"/>
                <v:fill/>
              </v:shape>
            </v:group>
            <v:group style="position:absolute;left:9354;top:121;width:2;height:143" coordorigin="9354,121" coordsize="2,143">
              <v:shape style="position:absolute;left:9354;top:121;width:2;height:143" coordorigin="9354,121" coordsize="0,143" path="m9354,264l9354,121e" filled="f" stroked="t" strokeweight="1.3987pt" strokecolor="#EDEDED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0.645538pt;margin-top:6.721992pt;width:25.846648pt;height:10.5pt;mso-position-horizontal-relative:page;mso-position-vertical-relative:paragraph;z-index:-16920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1"/>
                    <w:jc w:val="left"/>
                    <w:tabs>
                      <w:tab w:pos="460" w:val="left"/>
                    </w:tabs>
                    <w:rPr>
                      <w:rFonts w:ascii="Times New Roman" w:hAnsi="Times New Roman" w:cs="Times New Roman" w:eastAsia="Times New Roman"/>
                      <w:sz w:val="12"/>
                      <w:szCs w:val="1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6B6B6B"/>
                      <w:spacing w:val="0"/>
                      <w:w w:val="100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6B6B6B"/>
                      <w:spacing w:val="-4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6B6B6B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6B6B6B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808282"/>
                      <w:spacing w:val="0"/>
                      <w:w w:val="128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>ŞENESER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</w:rPr>
      </w:r>
      <w:r>
        <w:rPr>
          <w:rFonts w:ascii="Arial" w:hAnsi="Arial" w:cs="Arial" w:eastAsia="Arial"/>
          <w:sz w:val="11"/>
          <w:szCs w:val="11"/>
          <w:color w:val="AFAFAF"/>
          <w:spacing w:val="0"/>
          <w:w w:val="131"/>
          <w:i/>
          <w:position w:val="9"/>
        </w:rPr>
        <w:t>'</w:t>
      </w:r>
      <w:r>
        <w:rPr>
          <w:rFonts w:ascii="Arial" w:hAnsi="Arial" w:cs="Arial" w:eastAsia="Arial"/>
          <w:sz w:val="11"/>
          <w:szCs w:val="11"/>
          <w:color w:val="AFAFAF"/>
          <w:spacing w:val="-11"/>
          <w:w w:val="131"/>
          <w:i/>
          <w:position w:val="9"/>
        </w:rPr>
        <w:t> </w:t>
      </w:r>
      <w:r>
        <w:rPr>
          <w:rFonts w:ascii="Arial" w:hAnsi="Arial" w:cs="Arial" w:eastAsia="Arial"/>
          <w:sz w:val="11"/>
          <w:szCs w:val="11"/>
          <w:color w:val="AFAFAF"/>
          <w:spacing w:val="0"/>
          <w:w w:val="265"/>
          <w:i/>
          <w:position w:val="9"/>
        </w:rPr>
        <w:t>$</w:t>
      </w:r>
      <w:r>
        <w:rPr>
          <w:rFonts w:ascii="Arial" w:hAnsi="Arial" w:cs="Arial" w:eastAsia="Arial"/>
          <w:sz w:val="11"/>
          <w:szCs w:val="11"/>
          <w:color w:val="5B5D5D"/>
          <w:spacing w:val="0"/>
          <w:w w:val="166"/>
          <w:i/>
          <w:position w:val="9"/>
        </w:rPr>
        <w:t>:</w:t>
      </w:r>
      <w:r>
        <w:rPr>
          <w:rFonts w:ascii="Arial" w:hAnsi="Arial" w:cs="Arial" w:eastAsia="Arial"/>
          <w:sz w:val="11"/>
          <w:szCs w:val="11"/>
          <w:color w:val="5B5D5D"/>
          <w:spacing w:val="-18"/>
          <w:w w:val="100"/>
          <w:i/>
          <w:position w:val="9"/>
        </w:rPr>
        <w:t> </w:t>
      </w:r>
      <w:r>
        <w:rPr>
          <w:rFonts w:ascii="Arial" w:hAnsi="Arial" w:cs="Arial" w:eastAsia="Arial"/>
          <w:sz w:val="11"/>
          <w:szCs w:val="11"/>
          <w:color w:val="AFAFAF"/>
          <w:spacing w:val="0"/>
          <w:w w:val="102"/>
          <w:i/>
          <w:position w:val="9"/>
        </w:rPr>
        <w:t>-.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129"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464848"/>
          <w:spacing w:val="0"/>
          <w:w w:val="53"/>
          <w:position w:val="-2"/>
        </w:rPr>
        <w:t>'1</w:t>
      </w:r>
      <w:r>
        <w:rPr>
          <w:rFonts w:ascii="Times New Roman" w:hAnsi="Times New Roman" w:cs="Times New Roman" w:eastAsia="Times New Roman"/>
          <w:sz w:val="26"/>
          <w:szCs w:val="26"/>
          <w:color w:val="464848"/>
          <w:spacing w:val="0"/>
          <w:w w:val="53"/>
          <w:position w:val="-2"/>
        </w:rPr>
        <w:t>;</w:t>
      </w:r>
      <w:r>
        <w:rPr>
          <w:rFonts w:ascii="Times New Roman" w:hAnsi="Times New Roman" w:cs="Times New Roman" w:eastAsia="Times New Roman"/>
          <w:sz w:val="26"/>
          <w:szCs w:val="26"/>
          <w:color w:val="464848"/>
          <w:spacing w:val="0"/>
          <w:w w:val="53"/>
          <w:position w:val="-2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464848"/>
          <w:spacing w:val="5"/>
          <w:w w:val="53"/>
          <w:position w:val="-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FAFAF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7" w:lineRule="atLeast"/>
        <w:ind w:left="187"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/>
        <w:pict>
          <v:group style="position:absolute;margin-left:510.474701pt;margin-top:-.55859pt;width:.1pt;height:7.503418pt;mso-position-horizontal-relative:page;mso-position-vertical-relative:paragraph;z-index:-16939" coordorigin="10209,-11" coordsize="2,150">
            <v:shape style="position:absolute;left:10209;top:-11;width:2;height:150" coordorigin="10209,-11" coordsize="0,150" path="m10209,139l10209,-11e" filled="f" stroked="t" strokeweight=".97912pt" strokecolor="#CDD1D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0.868225pt;margin-top:.804417pt;width:6.808388pt;height:17.5pt;mso-position-horizontal-relative:page;mso-position-vertical-relative:paragraph;z-index:-16921" type="#_x0000_t202" filled="f" stroked="f">
            <v:textbox inset="0,0,0,0">
              <w:txbxContent>
                <w:p>
                  <w:pPr>
                    <w:spacing w:before="0" w:after="0" w:line="350" w:lineRule="exact"/>
                    <w:ind w:right="-93"/>
                    <w:jc w:val="left"/>
                    <w:rPr>
                      <w:rFonts w:ascii="Arial" w:hAnsi="Arial" w:cs="Arial" w:eastAsia="Arial"/>
                      <w:sz w:val="35"/>
                      <w:szCs w:val="35"/>
                    </w:rPr>
                  </w:pPr>
                  <w:rPr/>
                  <w:r>
                    <w:rPr>
                      <w:rFonts w:ascii="Arial" w:hAnsi="Arial" w:cs="Arial" w:eastAsia="Arial"/>
                      <w:sz w:val="35"/>
                      <w:szCs w:val="35"/>
                      <w:color w:val="464848"/>
                      <w:spacing w:val="-57"/>
                      <w:w w:val="108"/>
                    </w:rPr>
                    <w:t>.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97999A"/>
                      <w:spacing w:val="0"/>
                      <w:w w:val="95"/>
                    </w:rPr>
                    <w:t>.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1"/>
          <w:szCs w:val="11"/>
          <w:color w:val="AFAFAF"/>
          <w:w w:val="48"/>
        </w:rPr>
        <w:t>-</w:t>
      </w:r>
      <w:r>
        <w:rPr>
          <w:rFonts w:ascii="Arial" w:hAnsi="Arial" w:cs="Arial" w:eastAsia="Arial"/>
          <w:sz w:val="11"/>
          <w:szCs w:val="11"/>
          <w:color w:val="AFAFAF"/>
          <w:spacing w:val="-16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363638"/>
          <w:spacing w:val="0"/>
          <w:w w:val="100"/>
        </w:rPr>
        <w:t>,'</w:t>
      </w:r>
      <w:r>
        <w:rPr>
          <w:rFonts w:ascii="Arial" w:hAnsi="Arial" w:cs="Arial" w:eastAsia="Arial"/>
          <w:sz w:val="11"/>
          <w:szCs w:val="11"/>
          <w:color w:val="363638"/>
          <w:spacing w:val="0"/>
          <w:w w:val="100"/>
        </w:rPr>
        <w:t>  </w:t>
      </w:r>
      <w:r>
        <w:rPr>
          <w:rFonts w:ascii="Arial" w:hAnsi="Arial" w:cs="Arial" w:eastAsia="Arial"/>
          <w:sz w:val="11"/>
          <w:szCs w:val="11"/>
          <w:color w:val="363638"/>
          <w:spacing w:val="29"/>
          <w:w w:val="100"/>
        </w:rPr>
        <w:t> </w:t>
      </w:r>
      <w:r>
        <w:rPr>
          <w:rFonts w:ascii="Arial" w:hAnsi="Arial" w:cs="Arial" w:eastAsia="Arial"/>
          <w:sz w:val="11"/>
          <w:szCs w:val="11"/>
          <w:color w:val="363638"/>
          <w:spacing w:val="0"/>
          <w:w w:val="100"/>
        </w:rPr>
        <w:t>•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60" w:right="340"/>
          <w:cols w:num="3" w:equalWidth="0">
            <w:col w:w="607" w:space="4391"/>
            <w:col w:w="4316" w:space="443"/>
            <w:col w:w="1563"/>
          </w:cols>
        </w:sectPr>
      </w:pPr>
      <w:rPr/>
    </w:p>
    <w:p>
      <w:pPr>
        <w:spacing w:before="0" w:after="0" w:line="38" w:lineRule="atLeast"/>
        <w:ind w:left="2441" w:right="-82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63638"/>
          <w:spacing w:val="0"/>
          <w:w w:val="100"/>
          <w:b/>
          <w:bCs/>
        </w:rPr>
        <w:t>A.Keri</w:t>
      </w:r>
      <w:r>
        <w:rPr>
          <w:rFonts w:ascii="Times New Roman" w:hAnsi="Times New Roman" w:cs="Times New Roman" w:eastAsia="Times New Roman"/>
          <w:sz w:val="28"/>
          <w:szCs w:val="28"/>
          <w:color w:val="363638"/>
          <w:spacing w:val="0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8"/>
          <w:szCs w:val="28"/>
          <w:color w:val="363638"/>
          <w:spacing w:val="3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64848"/>
          <w:spacing w:val="0"/>
          <w:w w:val="104"/>
          <w:b/>
          <w:bCs/>
        </w:rPr>
        <w:t>KÖSE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122" w:lineRule="atLeast"/>
        <w:ind w:left="3907" w:right="-20"/>
        <w:jc w:val="left"/>
        <w:tabs>
          <w:tab w:pos="4400" w:val="left"/>
          <w:tab w:pos="516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7"/>
          <w:szCs w:val="7"/>
          <w:color w:val="97999A"/>
          <w:spacing w:val="0"/>
          <w:w w:val="135"/>
          <w:b/>
          <w:bCs/>
        </w:rPr>
        <w:t>t</w:t>
      </w:r>
      <w:r>
        <w:rPr>
          <w:rFonts w:ascii="Arial" w:hAnsi="Arial" w:cs="Arial" w:eastAsia="Arial"/>
          <w:sz w:val="7"/>
          <w:szCs w:val="7"/>
          <w:color w:val="97999A"/>
          <w:spacing w:val="0"/>
          <w:w w:val="135"/>
          <w:b/>
          <w:bCs/>
        </w:rPr>
        <w:t>    </w:t>
      </w:r>
      <w:r>
        <w:rPr>
          <w:rFonts w:ascii="Arial" w:hAnsi="Arial" w:cs="Arial" w:eastAsia="Arial"/>
          <w:sz w:val="7"/>
          <w:szCs w:val="7"/>
          <w:color w:val="97999A"/>
          <w:spacing w:val="10"/>
          <w:w w:val="135"/>
          <w:b/>
          <w:bCs/>
        </w:rPr>
        <w:t> </w:t>
      </w:r>
      <w:r>
        <w:rPr>
          <w:rFonts w:ascii="Arial" w:hAnsi="Arial" w:cs="Arial" w:eastAsia="Arial"/>
          <w:sz w:val="10"/>
          <w:szCs w:val="10"/>
          <w:color w:val="AFAFAF"/>
          <w:spacing w:val="0"/>
          <w:w w:val="78"/>
          <w:b/>
          <w:bCs/>
        </w:rPr>
        <w:t>t</w:t>
      </w:r>
      <w:r>
        <w:rPr>
          <w:rFonts w:ascii="Arial" w:hAnsi="Arial" w:cs="Arial" w:eastAsia="Arial"/>
          <w:sz w:val="10"/>
          <w:szCs w:val="10"/>
          <w:color w:val="AFAFAF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0"/>
          <w:szCs w:val="10"/>
          <w:color w:val="AFAFAF"/>
          <w:spacing w:val="0"/>
          <w:w w:val="100"/>
          <w:b/>
          <w:bCs/>
        </w:rPr>
      </w:r>
      <w:r>
        <w:rPr>
          <w:rFonts w:ascii="Arial" w:hAnsi="Arial" w:cs="Arial" w:eastAsia="Arial"/>
          <w:sz w:val="23"/>
          <w:szCs w:val="23"/>
          <w:color w:val="6B6B6B"/>
          <w:spacing w:val="-10"/>
          <w:w w:val="94"/>
        </w:rPr>
        <w:t>ı</w:t>
      </w:r>
      <w:r>
        <w:rPr>
          <w:rFonts w:ascii="Arial" w:hAnsi="Arial" w:cs="Arial" w:eastAsia="Arial"/>
          <w:sz w:val="23"/>
          <w:szCs w:val="23"/>
          <w:color w:val="97999A"/>
          <w:spacing w:val="0"/>
          <w:w w:val="52"/>
        </w:rPr>
        <w:t>\</w:t>
      </w:r>
      <w:r>
        <w:rPr>
          <w:rFonts w:ascii="Arial" w:hAnsi="Arial" w:cs="Arial" w:eastAsia="Arial"/>
          <w:sz w:val="23"/>
          <w:szCs w:val="23"/>
          <w:color w:val="97999A"/>
          <w:spacing w:val="-15"/>
          <w:w w:val="52"/>
        </w:rPr>
        <w:t>.</w:t>
      </w:r>
      <w:r>
        <w:rPr>
          <w:rFonts w:ascii="Arial" w:hAnsi="Arial" w:cs="Arial" w:eastAsia="Arial"/>
          <w:sz w:val="23"/>
          <w:szCs w:val="23"/>
          <w:color w:val="6B6B6B"/>
          <w:spacing w:val="0"/>
          <w:w w:val="114"/>
        </w:rPr>
        <w:t>!\</w:t>
      </w:r>
      <w:r>
        <w:rPr>
          <w:rFonts w:ascii="Arial" w:hAnsi="Arial" w:cs="Arial" w:eastAsia="Arial"/>
          <w:sz w:val="23"/>
          <w:szCs w:val="23"/>
          <w:color w:val="6B6B6B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6B6B6B"/>
          <w:spacing w:val="0"/>
          <w:w w:val="100"/>
        </w:rPr>
      </w:r>
      <w:r>
        <w:rPr>
          <w:rFonts w:ascii="Arial" w:hAnsi="Arial" w:cs="Arial" w:eastAsia="Arial"/>
          <w:sz w:val="23"/>
          <w:szCs w:val="23"/>
          <w:color w:val="97999A"/>
          <w:spacing w:val="0"/>
          <w:w w:val="166"/>
        </w:rPr>
        <w:t>'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41" w:lineRule="exact"/>
        <w:ind w:right="-20"/>
        <w:jc w:val="left"/>
        <w:tabs>
          <w:tab w:pos="526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493.020203pt;margin-top:.575679pt;width:13.704561pt;height:8.592774pt;mso-position-horizontal-relative:page;mso-position-vertical-relative:paragraph;z-index:-16938" coordorigin="9860,12" coordsize="274,172">
            <v:shape style="position:absolute;left:9860;top:12;width:274;height:172" coordorigin="9860,12" coordsize="274,172" path="m9860,12l10134,12,10134,183,9860,183,9860,12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24.087952pt;margin-top:1.74853pt;width:.1pt;height:6.694336pt;mso-position-horizontal-relative:page;mso-position-vertical-relative:paragraph;z-index:-16937" coordorigin="10482,35" coordsize="2,134">
            <v:shape style="position:absolute;left:10482;top:35;width:2;height:134" coordorigin="10482,35" coordsize="0,134" path="m10482,169l10482,35e" filled="f" stroked="t" strokeweight="2.792586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-9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0"/>
          <w:w w:val="100"/>
          <w:position w:val="-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848"/>
          <w:spacing w:val="-10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9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64848"/>
          <w:spacing w:val="0"/>
          <w:w w:val="100"/>
          <w:position w:val="-9"/>
        </w:rPr>
      </w:r>
      <w:r>
        <w:rPr>
          <w:rFonts w:ascii="Arial" w:hAnsi="Arial" w:cs="Arial" w:eastAsia="Arial"/>
          <w:sz w:val="14"/>
          <w:szCs w:val="14"/>
          <w:color w:val="97999A"/>
          <w:spacing w:val="0"/>
          <w:w w:val="210"/>
          <w:position w:val="0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60" w:right="340"/>
          <w:cols w:num="2" w:equalWidth="0">
            <w:col w:w="4421" w:space="582"/>
            <w:col w:w="6317"/>
          </w:cols>
        </w:sectPr>
      </w:pPr>
      <w:rPr/>
    </w:p>
    <w:p>
      <w:pPr>
        <w:spacing w:before="0" w:after="0" w:line="90" w:lineRule="atLeast"/>
        <w:ind w:right="1013"/>
        <w:jc w:val="right"/>
        <w:tabs>
          <w:tab w:pos="56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pict>
          <v:group style="position:absolute;margin-left:477.407196pt;margin-top:2.861021pt;width:22.116014pt;height:20.57589pt;mso-position-horizontal-relative:page;mso-position-vertical-relative:paragraph;z-index:-16936" coordorigin="9548,57" coordsize="442,412">
            <v:group style="position:absolute;left:9548;top:57;width:175;height:286" coordorigin="9548,57" coordsize="175,286">
              <v:shape style="position:absolute;left:9548;top:57;width:175;height:286" coordorigin="9548,57" coordsize="175,286" path="m9548,57l9724,57,9724,344,9548,344,9548,57e" filled="t" fillcolor="#EDEDED" stroked="f">
                <v:path arrowok="t"/>
                <v:fill/>
              </v:shape>
            </v:group>
            <v:group style="position:absolute;left:9614;top:236;width:223;height:158" coordorigin="9614,236" coordsize="223,158">
              <v:shape style="position:absolute;left:9614;top:236;width:223;height:158" coordorigin="9614,236" coordsize="223,158" path="m9614,236l9837,236,9837,394,9614,394,9614,236e" filled="t" fillcolor="#EDEDED" stroked="f">
                <v:path arrowok="t"/>
                <v:fill/>
              </v:shape>
            </v:group>
            <v:group style="position:absolute;left:9756;top:426;width:192;height:2" coordorigin="9756,426" coordsize="192,2">
              <v:shape style="position:absolute;left:9756;top:426;width:192;height:2" coordorigin="9756,426" coordsize="192,0" path="m9756,426l9948,426e" filled="f" stroked="t" strokeweight="4.249903pt" strokecolor="#EDED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2"/>
          <w:szCs w:val="12"/>
          <w:color w:val="97999A"/>
          <w:w w:val="58"/>
        </w:rPr>
        <w:t>,...</w:t>
      </w:r>
      <w:r>
        <w:rPr>
          <w:rFonts w:ascii="Arial" w:hAnsi="Arial" w:cs="Arial" w:eastAsia="Arial"/>
          <w:sz w:val="12"/>
          <w:szCs w:val="12"/>
          <w:color w:val="97999A"/>
          <w:w w:val="100"/>
        </w:rPr>
        <w:tab/>
      </w:r>
      <w:r>
        <w:rPr>
          <w:rFonts w:ascii="Arial" w:hAnsi="Arial" w:cs="Arial" w:eastAsia="Arial"/>
          <w:sz w:val="12"/>
          <w:szCs w:val="12"/>
          <w:color w:val="97999A"/>
          <w:w w:val="100"/>
        </w:rPr>
      </w:r>
      <w:r>
        <w:rPr>
          <w:rFonts w:ascii="Arial" w:hAnsi="Arial" w:cs="Arial" w:eastAsia="Arial"/>
          <w:sz w:val="12"/>
          <w:szCs w:val="12"/>
          <w:color w:val="AFAFAF"/>
          <w:spacing w:val="0"/>
          <w:w w:val="195"/>
          <w:b/>
          <w:bCs/>
        </w:rPr>
        <w:t>.</w:t>
      </w:r>
      <w:r>
        <w:rPr>
          <w:rFonts w:ascii="Arial" w:hAnsi="Arial" w:cs="Arial" w:eastAsia="Arial"/>
          <w:sz w:val="12"/>
          <w:szCs w:val="12"/>
          <w:color w:val="AFAFAF"/>
          <w:spacing w:val="0"/>
          <w:w w:val="195"/>
          <w:b/>
          <w:bCs/>
        </w:rPr>
        <w:t>(</w:t>
      </w:r>
      <w:r>
        <w:rPr>
          <w:rFonts w:ascii="Arial" w:hAnsi="Arial" w:cs="Arial" w:eastAsia="Arial"/>
          <w:sz w:val="12"/>
          <w:szCs w:val="12"/>
          <w:color w:val="AFAFAF"/>
          <w:spacing w:val="0"/>
          <w:w w:val="195"/>
          <w:b/>
          <w:bCs/>
        </w:rPr>
        <w:t>b</w:t>
      </w:r>
      <w:r>
        <w:rPr>
          <w:rFonts w:ascii="Arial" w:hAnsi="Arial" w:cs="Arial" w:eastAsia="Arial"/>
          <w:sz w:val="12"/>
          <w:szCs w:val="12"/>
          <w:color w:val="AFAFAF"/>
          <w:spacing w:val="31"/>
          <w:w w:val="195"/>
          <w:b/>
          <w:bCs/>
        </w:rPr>
        <w:t> </w:t>
      </w:r>
      <w:r>
        <w:rPr>
          <w:rFonts w:ascii="Arial" w:hAnsi="Arial" w:cs="Arial" w:eastAsia="Arial"/>
          <w:sz w:val="12"/>
          <w:szCs w:val="12"/>
          <w:color w:val="97999A"/>
          <w:spacing w:val="0"/>
          <w:w w:val="195"/>
          <w:b/>
          <w:bCs/>
        </w:rPr>
        <w:t>.\</w:t>
      </w:r>
      <w:r>
        <w:rPr>
          <w:rFonts w:ascii="Arial" w:hAnsi="Arial" w:cs="Arial" w:eastAsia="Arial"/>
          <w:sz w:val="12"/>
          <w:szCs w:val="12"/>
          <w:color w:val="97999A"/>
          <w:spacing w:val="26"/>
          <w:w w:val="195"/>
          <w:b/>
          <w:bCs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FAFAF"/>
          <w:spacing w:val="0"/>
          <w:w w:val="70"/>
          <w:b/>
          <w:bCs/>
          <w:i/>
        </w:rPr>
        <w:t>)1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0" w:after="0" w:line="82" w:lineRule="exact"/>
        <w:ind w:right="1081"/>
        <w:jc w:val="right"/>
        <w:tabs>
          <w:tab w:pos="3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521.188232pt;margin-top:5.224849pt;width:.1pt;height:7.272461pt;mso-position-horizontal-relative:page;mso-position-vertical-relative:paragraph;z-index:-16935" coordorigin="10424,104" coordsize="2,145">
            <v:shape style="position:absolute;left:10424;top:104;width:2;height:145" coordorigin="10424,104" coordsize="0,145" path="m10424,250l10424,104e" filled="f" stroked="t" strokeweight="3.070825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9.576508pt;margin-top:4.093915pt;width:2.173500pt;height:11.5pt;mso-position-horizontal-relative:page;mso-position-vertical-relative:paragraph;z-index:-16918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Times New Roman" w:hAnsi="Times New Roman" w:cs="Times New Roman" w:eastAsia="Times New Roman"/>
                      <w:sz w:val="23"/>
                      <w:szCs w:val="2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6B6B6B"/>
                      <w:spacing w:val="0"/>
                      <w:w w:val="105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0"/>
          <w:szCs w:val="10"/>
          <w:color w:val="97999A"/>
          <w:w w:val="200"/>
          <w:position w:val="-7"/>
        </w:rPr>
        <w:t>')</w:t>
      </w:r>
      <w:r>
        <w:rPr>
          <w:rFonts w:ascii="Times New Roman" w:hAnsi="Times New Roman" w:cs="Times New Roman" w:eastAsia="Times New Roman"/>
          <w:sz w:val="10"/>
          <w:szCs w:val="10"/>
          <w:color w:val="97999A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97999A"/>
          <w:w w:val="100"/>
          <w:position w:val="-7"/>
        </w:rPr>
      </w:r>
      <w:r>
        <w:rPr>
          <w:rFonts w:ascii="Arial" w:hAnsi="Arial" w:cs="Arial" w:eastAsia="Arial"/>
          <w:sz w:val="21"/>
          <w:szCs w:val="21"/>
          <w:color w:val="97999A"/>
          <w:spacing w:val="-72"/>
          <w:w w:val="100"/>
          <w:position w:val="-7"/>
        </w:rPr>
        <w:t>-</w:t>
      </w:r>
      <w:r>
        <w:rPr>
          <w:rFonts w:ascii="Arial" w:hAnsi="Arial" w:cs="Arial" w:eastAsia="Arial"/>
          <w:sz w:val="21"/>
          <w:szCs w:val="21"/>
          <w:color w:val="6B6B6B"/>
          <w:spacing w:val="0"/>
          <w:w w:val="100"/>
          <w:position w:val="-7"/>
        </w:rPr>
        <w:t>·</w:t>
      </w:r>
      <w:r>
        <w:rPr>
          <w:rFonts w:ascii="Arial" w:hAnsi="Arial" w:cs="Arial" w:eastAsia="Arial"/>
          <w:sz w:val="21"/>
          <w:szCs w:val="21"/>
          <w:color w:val="6B6B6B"/>
          <w:spacing w:val="16"/>
          <w:w w:val="100"/>
          <w:position w:val="-7"/>
        </w:rPr>
        <w:t> </w:t>
      </w:r>
      <w:r>
        <w:rPr>
          <w:rFonts w:ascii="Arial" w:hAnsi="Arial" w:cs="Arial" w:eastAsia="Arial"/>
          <w:sz w:val="21"/>
          <w:szCs w:val="21"/>
          <w:color w:val="AFAFAF"/>
          <w:spacing w:val="0"/>
          <w:w w:val="72"/>
          <w:position w:val="-7"/>
        </w:rPr>
        <w:t>.</w:t>
      </w:r>
      <w:r>
        <w:rPr>
          <w:rFonts w:ascii="Arial" w:hAnsi="Arial" w:cs="Arial" w:eastAsia="Arial"/>
          <w:sz w:val="21"/>
          <w:szCs w:val="21"/>
          <w:color w:val="AFAFAF"/>
          <w:spacing w:val="5"/>
          <w:w w:val="72"/>
          <w:position w:val="-7"/>
        </w:rPr>
        <w:t>.</w:t>
      </w:r>
      <w:r>
        <w:rPr>
          <w:rFonts w:ascii="Arial" w:hAnsi="Arial" w:cs="Arial" w:eastAsia="Arial"/>
          <w:sz w:val="21"/>
          <w:szCs w:val="21"/>
          <w:color w:val="AFAFAF"/>
          <w:spacing w:val="0"/>
          <w:w w:val="136"/>
          <w:position w:val="-7"/>
        </w:rPr>
        <w:t>.</w:t>
      </w:r>
      <w:r>
        <w:rPr>
          <w:rFonts w:ascii="Arial" w:hAnsi="Arial" w:cs="Arial" w:eastAsia="Arial"/>
          <w:sz w:val="21"/>
          <w:szCs w:val="21"/>
          <w:color w:val="AFAFAF"/>
          <w:spacing w:val="28"/>
          <w:w w:val="100"/>
          <w:position w:val="-7"/>
        </w:rPr>
        <w:t> </w:t>
      </w:r>
      <w:r>
        <w:rPr>
          <w:rFonts w:ascii="Arial" w:hAnsi="Arial" w:cs="Arial" w:eastAsia="Arial"/>
          <w:sz w:val="21"/>
          <w:szCs w:val="21"/>
          <w:color w:val="97999A"/>
          <w:spacing w:val="0"/>
          <w:w w:val="163"/>
          <w:i/>
          <w:position w:val="-7"/>
        </w:rPr>
        <w:t>l</w:t>
      </w:r>
      <w:r>
        <w:rPr>
          <w:rFonts w:ascii="Arial" w:hAnsi="Arial" w:cs="Arial" w:eastAsia="Arial"/>
          <w:sz w:val="21"/>
          <w:szCs w:val="21"/>
          <w:color w:val="97999A"/>
          <w:spacing w:val="-19"/>
          <w:w w:val="163"/>
          <w:i/>
          <w:position w:val="-7"/>
        </w:rPr>
        <w:t> </w:t>
      </w:r>
      <w:r>
        <w:rPr>
          <w:rFonts w:ascii="Arial" w:hAnsi="Arial" w:cs="Arial" w:eastAsia="Arial"/>
          <w:sz w:val="21"/>
          <w:szCs w:val="21"/>
          <w:color w:val="6B6B6B"/>
          <w:spacing w:val="0"/>
          <w:w w:val="163"/>
          <w:i/>
          <w:position w:val="-7"/>
        </w:rPr>
        <w:t>:,</w:t>
      </w:r>
      <w:r>
        <w:rPr>
          <w:rFonts w:ascii="Arial" w:hAnsi="Arial" w:cs="Arial" w:eastAsia="Arial"/>
          <w:sz w:val="21"/>
          <w:szCs w:val="21"/>
          <w:color w:val="6B6B6B"/>
          <w:spacing w:val="-49"/>
          <w:w w:val="163"/>
          <w:i/>
          <w:position w:val="-7"/>
        </w:rPr>
        <w:t> </w:t>
      </w:r>
      <w:r>
        <w:rPr>
          <w:rFonts w:ascii="Arial" w:hAnsi="Arial" w:cs="Arial" w:eastAsia="Arial"/>
          <w:sz w:val="21"/>
          <w:szCs w:val="21"/>
          <w:color w:val="AFAFAF"/>
          <w:spacing w:val="-13"/>
          <w:w w:val="37"/>
          <w:i/>
          <w:position w:val="-7"/>
        </w:rPr>
        <w:t>.</w:t>
      </w:r>
      <w:r>
        <w:rPr>
          <w:rFonts w:ascii="Arial" w:hAnsi="Arial" w:cs="Arial" w:eastAsia="Arial"/>
          <w:sz w:val="21"/>
          <w:szCs w:val="21"/>
          <w:color w:val="808282"/>
          <w:spacing w:val="-35"/>
          <w:w w:val="74"/>
          <w:i/>
          <w:position w:val="-7"/>
        </w:rPr>
        <w:t>.</w:t>
      </w:r>
      <w:r>
        <w:rPr>
          <w:rFonts w:ascii="Arial" w:hAnsi="Arial" w:cs="Arial" w:eastAsia="Arial"/>
          <w:sz w:val="18"/>
          <w:szCs w:val="18"/>
          <w:color w:val="5B5D5D"/>
          <w:spacing w:val="0"/>
          <w:w w:val="81"/>
          <w:i/>
          <w:position w:val="-7"/>
        </w:rPr>
        <w:t>r</w:t>
      </w:r>
      <w:r>
        <w:rPr>
          <w:rFonts w:ascii="Arial" w:hAnsi="Arial" w:cs="Arial" w:eastAsia="Arial"/>
          <w:sz w:val="18"/>
          <w:szCs w:val="18"/>
          <w:color w:val="5B5D5D"/>
          <w:spacing w:val="0"/>
          <w:w w:val="80"/>
          <w:i/>
          <w:position w:val="-7"/>
        </w:rPr>
        <w:t>ı</w:t>
      </w:r>
      <w:r>
        <w:rPr>
          <w:rFonts w:ascii="Arial" w:hAnsi="Arial" w:cs="Arial" w:eastAsia="Arial"/>
          <w:sz w:val="18"/>
          <w:szCs w:val="18"/>
          <w:color w:val="5B5D5D"/>
          <w:spacing w:val="19"/>
          <w:w w:val="100"/>
          <w:i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6B6B6B"/>
          <w:spacing w:val="0"/>
          <w:w w:val="124"/>
          <w:position w:val="-7"/>
        </w:rPr>
        <w:t>·'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260" w:right="340"/>
        </w:sectPr>
      </w:pPr>
      <w:rPr/>
    </w:p>
    <w:p>
      <w:pPr>
        <w:spacing w:before="2" w:after="0" w:line="240" w:lineRule="auto"/>
        <w:ind w:left="2412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7.836847pt;margin-top:17.016209pt;width:555.575876pt;height:750.848484pt;mso-position-horizontal-relative:page;mso-position-vertical-relative:page;z-index:-16948" coordorigin="357,340" coordsize="11112,15017">
            <v:group style="position:absolute;left:373;top:359;width:10578;height:2" coordorigin="373,359" coordsize="10578,2">
              <v:shape style="position:absolute;left:373;top:359;width:10578;height:2" coordorigin="373,359" coordsize="10578,0" path="m373,359l10951,359e" filled="f" stroked="t" strokeweight=".718262pt" strokecolor="#6B6B6B">
                <v:path arrowok="t"/>
              </v:shape>
            </v:group>
            <v:group style="position:absolute;left:1580;top:359;width:857;height:2" coordorigin="1580,359" coordsize="857,2">
              <v:shape style="position:absolute;left:1580;top:359;width:857;height:2" coordorigin="1580,359" coordsize="857,0" path="m1580,359l2437,359e" filled="f" stroked="t" strokeweight=".478842pt" strokecolor="#444444">
                <v:path arrowok="t"/>
              </v:shape>
            </v:group>
            <v:group style="position:absolute;left:2413;top:355;width:2;height:896" coordorigin="2413,355" coordsize="2,896">
              <v:shape style="position:absolute;left:2413;top:355;width:2;height:896" coordorigin="2413,355" coordsize="0,896" path="m2413,1251l2413,355e" filled="f" stroked="t" strokeweight=".957683pt" strokecolor="#676767">
                <v:path arrowok="t"/>
              </v:shape>
            </v:group>
            <v:group style="position:absolute;left:3888;top:371;width:7547;height:2" coordorigin="3888,371" coordsize="7547,2">
              <v:shape style="position:absolute;left:3888;top:371;width:7547;height:2" coordorigin="3888,371" coordsize="7547,0" path="m3888,371l11435,371e" filled="f" stroked="t" strokeweight=".718262pt" strokecolor="#6B6B6B">
                <v:path arrowok="t"/>
              </v:shape>
            </v:group>
            <v:group style="position:absolute;left:7752;top:369;width:206;height:2" coordorigin="7752,369" coordsize="206,2">
              <v:shape style="position:absolute;left:7752;top:369;width:206;height:2" coordorigin="7752,369" coordsize="206,0" path="m7752,369l7958,369e" filled="f" stroked="t" strokeweight=".478842pt" strokecolor="#4F4F4F">
                <v:path arrowok="t"/>
              </v:shape>
            </v:group>
            <v:group style="position:absolute;left:9234;top:359;width:2;height:1198" coordorigin="9234,359" coordsize="2,1198">
              <v:shape style="position:absolute;left:9234;top:359;width:2;height:1198" coordorigin="9234,359" coordsize="0,1198" path="m9234,1558l9234,359e" filled="f" stroked="t" strokeweight=".957683pt" strokecolor="#707070">
                <v:path arrowok="t"/>
              </v:shape>
            </v:group>
            <v:group style="position:absolute;left:11425;top:364;width:2;height:244" coordorigin="11425,364" coordsize="2,244">
              <v:shape style="position:absolute;left:11425;top:364;width:2;height:244" coordorigin="11425,364" coordsize="0,244" path="m11425,609l11425,364e" filled="f" stroked="t" strokeweight=".718262pt" strokecolor="#646464">
                <v:path arrowok="t"/>
              </v:shape>
            </v:group>
            <v:group style="position:absolute;left:9888;top:824;width:1547;height:2" coordorigin="9888,824" coordsize="1547,2">
              <v:shape style="position:absolute;left:9888;top:824;width:1547;height:2" coordorigin="9888,824" coordsize="1547,0" path="m9888,824l11435,824e" filled="f" stroked="t" strokeweight="1.675945pt" strokecolor="#7C8080">
                <v:path arrowok="t"/>
              </v:shape>
            </v:group>
            <v:group style="position:absolute;left:11430;top:364;width:2;height:508" coordorigin="11430,364" coordsize="2,508">
              <v:shape style="position:absolute;left:11430;top:364;width:2;height:508" coordorigin="11430,364" coordsize="0,508" path="m11430,872l11430,364e" filled="f" stroked="t" strokeweight=".478842pt" strokecolor="#5B5B5B">
                <v:path arrowok="t"/>
              </v:shape>
            </v:group>
            <v:group style="position:absolute;left:11432;top:796;width:2;height:939" coordorigin="11432,796" coordsize="2,939">
              <v:shape style="position:absolute;left:11432;top:796;width:2;height:939" coordorigin="11432,796" coordsize="0,939" path="m11432,1735l11432,796e" filled="f" stroked="t" strokeweight=".718262pt" strokecolor="#707070">
                <v:path arrowok="t"/>
              </v:shape>
            </v:group>
            <v:group style="position:absolute;left:2413;top:1193;width:2;height:197" coordorigin="2413,1193" coordsize="2,197">
              <v:shape style="position:absolute;left:2413;top:1193;width:2;height:197" coordorigin="2413,1193" coordsize="0,197" path="m2413,1390l2413,1193e" filled="f" stroked="t" strokeweight=".478842pt" strokecolor="#545454">
                <v:path arrowok="t"/>
              </v:shape>
            </v:group>
            <v:group style="position:absolute;left:4300;top:1546;width:7149;height:2" coordorigin="4300,1546" coordsize="7149,2">
              <v:shape style="position:absolute;left:4300;top:1546;width:7149;height:2" coordorigin="4300,1546" coordsize="7149,0" path="m4300,1546l11449,1546e" filled="f" stroked="t" strokeweight=".718262pt" strokecolor="#676767">
                <v:path arrowok="t"/>
              </v:shape>
            </v:group>
            <v:group style="position:absolute;left:373;top:1534;width:532;height:2" coordorigin="373,1534" coordsize="532,2">
              <v:shape style="position:absolute;left:373;top:1534;width:532;height:2" coordorigin="373,1534" coordsize="532,0" path="m373,1534l905,1534e" filled="f" stroked="t" strokeweight=".478842pt" strokecolor="#484848">
                <v:path arrowok="t"/>
              </v:shape>
            </v:group>
            <v:group style="position:absolute;left:848;top:1539;width:3338;height:2" coordorigin="848,1539" coordsize="3338,2">
              <v:shape style="position:absolute;left:848;top:1539;width:3338;height:2" coordorigin="848,1539" coordsize="3338,0" path="m848,1539l4185,1539e" filled="f" stroked="t" strokeweight=".718262pt" strokecolor="#707070">
                <v:path arrowok="t"/>
              </v:shape>
            </v:group>
            <v:group style="position:absolute;left:2413;top:1332;width:2;height:211" coordorigin="2413,1332" coordsize="2,211">
              <v:shape style="position:absolute;left:2413;top:1332;width:2;height:211" coordorigin="2413,1332" coordsize="0,211" path="m2413,1543l2413,1332e" filled="f" stroked="t" strokeweight=".478842pt" strokecolor="#3F3F3F">
                <v:path arrowok="t"/>
              </v:shape>
            </v:group>
            <v:group style="position:absolute;left:2365;top:1539;width:220;height:2" coordorigin="2365,1539" coordsize="220,2">
              <v:shape style="position:absolute;left:2365;top:1539;width:220;height:2" coordorigin="2365,1539" coordsize="220,0" path="m2365,1539l2586,1539e" filled="f" stroked="t" strokeweight=".478842pt" strokecolor="#3F3F3F">
                <v:path arrowok="t"/>
              </v:shape>
            </v:group>
            <v:group style="position:absolute;left:4094;top:1543;width:201;height:2" coordorigin="4094,1543" coordsize="201,2">
              <v:shape style="position:absolute;left:4094;top:1543;width:201;height:2" coordorigin="4094,1543" coordsize="201,0" path="m4094,1543l4295,1543e" filled="f" stroked="t" strokeweight=".478842pt" strokecolor="#5B5B5B">
                <v:path arrowok="t"/>
              </v:shape>
            </v:group>
            <v:group style="position:absolute;left:4204;top:1543;width:632;height:2" coordorigin="4204,1543" coordsize="632,2">
              <v:shape style="position:absolute;left:4204;top:1543;width:632;height:2" coordorigin="4204,1543" coordsize="632,0" path="m4204,1543l4836,1543e" filled="f" stroked="t" strokeweight=".478842pt" strokecolor="#484848">
                <v:path arrowok="t"/>
              </v:shape>
            </v:group>
            <v:group style="position:absolute;left:7005;top:1548;width:1614;height:2" coordorigin="7005,1548" coordsize="1614,2">
              <v:shape style="position:absolute;left:7005;top:1548;width:1614;height:2" coordorigin="7005,1548" coordsize="1614,0" path="m7005,1548l8619,1548e" filled="f" stroked="t" strokeweight=".478842pt" strokecolor="#484848">
                <v:path arrowok="t"/>
              </v:shape>
            </v:group>
            <v:group style="position:absolute;left:369;top:1750;width:1269;height:2" coordorigin="369,1750" coordsize="1269,2">
              <v:shape style="position:absolute;left:369;top:1750;width:1269;height:2" coordorigin="369,1750" coordsize="1269,0" path="m369,1750l1638,1750e" filled="f" stroked="t" strokeweight=".718262pt" strokecolor="#676767">
                <v:path arrowok="t"/>
              </v:shape>
            </v:group>
            <v:group style="position:absolute;left:381;top:350;width:2;height:3537" coordorigin="381,350" coordsize="2,3537">
              <v:shape style="position:absolute;left:381;top:350;width:2;height:3537" coordorigin="381,350" coordsize="0,3537" path="m381,3887l381,350e" filled="f" stroked="t" strokeweight=".957683pt" strokecolor="#545454">
                <v:path arrowok="t"/>
              </v:shape>
            </v:group>
            <v:group style="position:absolute;left:1580;top:1750;width:1006;height:2" coordorigin="1580,1750" coordsize="1006,2">
              <v:shape style="position:absolute;left:1580;top:1750;width:1006;height:2" coordorigin="1580,1750" coordsize="1006,0" path="m1580,1750l2586,1750e" filled="f" stroked="t" strokeweight=".478842pt" strokecolor="#444444">
                <v:path arrowok="t"/>
              </v:shape>
            </v:group>
            <v:group style="position:absolute;left:2490;top:1754;width:905;height:2" coordorigin="2490,1754" coordsize="905,2">
              <v:shape style="position:absolute;left:2490;top:1754;width:905;height:2" coordorigin="2490,1754" coordsize="905,0" path="m2490,1754l3395,1754e" filled="f" stroked="t" strokeweight=".957683pt" strokecolor="#676767">
                <v:path arrowok="t"/>
              </v:shape>
            </v:group>
            <v:group style="position:absolute;left:3338;top:1754;width:1671;height:2" coordorigin="3338,1754" coordsize="1671,2">
              <v:shape style="position:absolute;left:3338;top:1754;width:1671;height:2" coordorigin="3338,1754" coordsize="1671,0" path="m3338,1754l5009,1754e" filled="f" stroked="t" strokeweight=".478842pt" strokecolor="#646464">
                <v:path arrowok="t"/>
              </v:shape>
            </v:group>
            <v:group style="position:absolute;left:4951;top:1759;width:886;height:2" coordorigin="4951,1759" coordsize="886,2">
              <v:shape style="position:absolute;left:4951;top:1759;width:886;height:2" coordorigin="4951,1759" coordsize="886,0" path="m4951,1759l5837,1759e" filled="f" stroked="t" strokeweight=".957683pt" strokecolor="#676767">
                <v:path arrowok="t"/>
              </v:shape>
            </v:group>
            <v:group style="position:absolute;left:5703;top:1759;width:1781;height:2" coordorigin="5703,1759" coordsize="1781,2">
              <v:shape style="position:absolute;left:5703;top:1759;width:1781;height:2" coordorigin="5703,1759" coordsize="1781,0" path="m5703,1759l7484,1759e" filled="f" stroked="t" strokeweight=".478842pt" strokecolor="#646464">
                <v:path arrowok="t"/>
              </v:shape>
            </v:group>
            <v:group style="position:absolute;left:7427;top:1759;width:383;height:2" coordorigin="7427,1759" coordsize="383,2">
              <v:shape style="position:absolute;left:7427;top:1759;width:383;height:2" coordorigin="7427,1759" coordsize="383,0" path="m7427,1759l7810,1759e" filled="f" stroked="t" strokeweight=".478842pt" strokecolor="#484848">
                <v:path arrowok="t"/>
              </v:shape>
            </v:group>
            <v:group style="position:absolute;left:7752;top:1759;width:3692;height:2" coordorigin="7752,1759" coordsize="3692,2">
              <v:shape style="position:absolute;left:7752;top:1759;width:3692;height:2" coordorigin="7752,1759" coordsize="3692,0" path="m7752,1759l11444,1759e" filled="f" stroked="t" strokeweight=".718262pt" strokecolor="#6B6B6B">
                <v:path arrowok="t"/>
              </v:shape>
            </v:group>
            <v:group style="position:absolute;left:369;top:1968;width:5430;height:2" coordorigin="369,1968" coordsize="5430,2">
              <v:shape style="position:absolute;left:369;top:1968;width:5430;height:2" coordorigin="369,1968" coordsize="5430,0" path="m369,1968l5799,1968e" filled="f" stroked="t" strokeweight=".718262pt" strokecolor="#646464">
                <v:path arrowok="t"/>
              </v:shape>
            </v:group>
            <v:group style="position:absolute;left:2528;top:1970;width:431;height:2" coordorigin="2528,1970" coordsize="431,2">
              <v:shape style="position:absolute;left:2528;top:1970;width:431;height:2" coordorigin="2528,1970" coordsize="431,0" path="m2528,1970l2959,1970e" filled="f" stroked="t" strokeweight=".478842pt" strokecolor="#484848">
                <v:path arrowok="t"/>
              </v:shape>
            </v:group>
            <v:group style="position:absolute;left:5703;top:1970;width:2744;height:2" coordorigin="5703,1970" coordsize="2744,2">
              <v:shape style="position:absolute;left:5703;top:1970;width:2744;height:2" coordorigin="5703,1970" coordsize="2744,0" path="m5703,1970l8447,1970e" filled="f" stroked="t" strokeweight=".478842pt" strokecolor="#575757">
                <v:path arrowok="t"/>
              </v:shape>
            </v:group>
            <v:group style="position:absolute;left:8389;top:1972;width:661;height:2" coordorigin="8389,1972" coordsize="661,2">
              <v:shape style="position:absolute;left:8389;top:1972;width:661;height:2" coordorigin="8389,1972" coordsize="661,0" path="m8389,1972l9050,1972e" filled="f" stroked="t" strokeweight=".957683pt" strokecolor="#7C7C7C">
                <v:path arrowok="t"/>
              </v:shape>
            </v:group>
            <v:group style="position:absolute;left:8993;top:1975;width:187;height:2" coordorigin="8993,1975" coordsize="187,2">
              <v:shape style="position:absolute;left:8993;top:1975;width:187;height:2" coordorigin="8993,1975" coordsize="187,0" path="m8993,1975l9179,1975e" filled="f" stroked="t" strokeweight=".478842pt" strokecolor="#575757">
                <v:path arrowok="t"/>
              </v:shape>
            </v:group>
            <v:group style="position:absolute;left:9122;top:1975;width:795;height:2" coordorigin="9122,1975" coordsize="795,2">
              <v:shape style="position:absolute;left:9122;top:1975;width:795;height:2" coordorigin="9122,1975" coordsize="795,0" path="m9122,1975l9917,1975e" filled="f" stroked="t" strokeweight=".478842pt" strokecolor="#3F3F3F">
                <v:path arrowok="t"/>
              </v:shape>
            </v:group>
            <v:group style="position:absolute;left:9859;top:1975;width:1585;height:2" coordorigin="9859,1975" coordsize="1585,2">
              <v:shape style="position:absolute;left:9859;top:1975;width:1585;height:2" coordorigin="9859,1975" coordsize="1585,0" path="m9859,1975l11444,1975e" filled="f" stroked="t" strokeweight=".478842pt" strokecolor="#5B5B5B">
                <v:path arrowok="t"/>
              </v:shape>
            </v:group>
            <v:group style="position:absolute;left:369;top:2181;width:4865;height:2" coordorigin="369,2181" coordsize="4865,2">
              <v:shape style="position:absolute;left:369;top:2181;width:4865;height:2" coordorigin="369,2181" coordsize="4865,0" path="m369,2181l5234,2181e" filled="f" stroked="t" strokeweight=".478842pt" strokecolor="#676767">
                <v:path arrowok="t"/>
              </v:shape>
            </v:group>
            <v:group style="position:absolute;left:5176;top:2186;width:584;height:2" coordorigin="5176,2186" coordsize="584,2">
              <v:shape style="position:absolute;left:5176;top:2186;width:584;height:2" coordorigin="5176,2186" coordsize="584,0" path="m5176,2186l5760,2186e" filled="f" stroked="t" strokeweight=".478842pt" strokecolor="#484848">
                <v:path arrowok="t"/>
              </v:shape>
            </v:group>
            <v:group style="position:absolute;left:742;top:2188;width:7757;height:2" coordorigin="742,2188" coordsize="7757,2">
              <v:shape style="position:absolute;left:742;top:2188;width:7757;height:2" coordorigin="742,2188" coordsize="7757,0" path="m742,2188l8499,2188e" filled="f" stroked="t" strokeweight=".718262pt" strokecolor="#6B6B6B">
                <v:path arrowok="t"/>
              </v:shape>
            </v:group>
            <v:group style="position:absolute;left:7427;top:2190;width:1192;height:2" coordorigin="7427,2190" coordsize="1192,2">
              <v:shape style="position:absolute;left:7427;top:2190;width:1192;height:2" coordorigin="7427,2190" coordsize="1192,0" path="m7427,2190l8619,2190e" filled="f" stroked="t" strokeweight=".478842pt" strokecolor="#545454">
                <v:path arrowok="t"/>
              </v:shape>
            </v:group>
            <v:group style="position:absolute;left:8509;top:2190;width:1408;height:2" coordorigin="8509,2190" coordsize="1408,2">
              <v:shape style="position:absolute;left:8509;top:2190;width:1408;height:2" coordorigin="8509,2190" coordsize="1408,0" path="m8509,2190l9917,2190e" filled="f" stroked="t" strokeweight=".718262pt" strokecolor="#676767">
                <v:path arrowok="t"/>
              </v:shape>
            </v:group>
            <v:group style="position:absolute;left:9404;top:2190;width:2040;height:2" coordorigin="9404,2190" coordsize="2040,2">
              <v:shape style="position:absolute;left:9404;top:2190;width:2040;height:2" coordorigin="9404,2190" coordsize="2040,0" path="m9404,2190l11444,2190e" filled="f" stroked="t" strokeweight=".957683pt" strokecolor="#7C7C7C">
                <v:path arrowok="t"/>
              </v:shape>
            </v:group>
            <v:group style="position:absolute;left:369;top:2392;width:1307;height:2" coordorigin="369,2392" coordsize="1307,2">
              <v:shape style="position:absolute;left:369;top:2392;width:1307;height:2" coordorigin="369,2392" coordsize="1307,0" path="m369,2392l1676,2392e" filled="f" stroked="t" strokeweight=".718262pt" strokecolor="#676767">
                <v:path arrowok="t"/>
              </v:shape>
            </v:group>
            <v:group style="position:absolute;left:1580;top:2397;width:4755;height:2" coordorigin="1580,2397" coordsize="4755,2">
              <v:shape style="position:absolute;left:1580;top:2397;width:4755;height:2" coordorigin="1580,2397" coordsize="4755,0" path="m1580,2397l6335,2397e" filled="f" stroked="t" strokeweight=".478842pt" strokecolor="#6B6B6B">
                <v:path arrowok="t"/>
              </v:shape>
            </v:group>
            <v:group style="position:absolute;left:1925;top:2401;width:9495;height:2" coordorigin="1925,2401" coordsize="9495,2">
              <v:shape style="position:absolute;left:1925;top:2401;width:9495;height:2" coordorigin="1925,2401" coordsize="9495,0" path="m1925,2401l11420,2401e" filled="f" stroked="t" strokeweight=".718262pt" strokecolor="#707070">
                <v:path arrowok="t"/>
              </v:shape>
            </v:group>
            <v:group style="position:absolute;left:6823;top:2401;width:1135;height:2" coordorigin="6823,2401" coordsize="1135,2">
              <v:shape style="position:absolute;left:6823;top:2401;width:1135;height:2" coordorigin="6823,2401" coordsize="1135,0" path="m6823,2401l7958,2401e" filled="f" stroked="t" strokeweight=".478842pt" strokecolor="#575757">
                <v:path arrowok="t"/>
              </v:shape>
            </v:group>
            <v:group style="position:absolute;left:9859;top:2404;width:1585;height:2" coordorigin="9859,2404" coordsize="1585,2">
              <v:shape style="position:absolute;left:9859;top:2404;width:1585;height:2" coordorigin="9859,2404" coordsize="1585,0" path="m9859,2404l11444,2404e" filled="f" stroked="t" strokeweight=".478842pt" strokecolor="#6B6B6B">
                <v:path arrowok="t"/>
              </v:shape>
            </v:group>
            <v:group style="position:absolute;left:369;top:2610;width:1293;height:2" coordorigin="369,2610" coordsize="1293,2">
              <v:shape style="position:absolute;left:369;top:2610;width:1293;height:2" coordorigin="369,2610" coordsize="1293,0" path="m369,2610l1662,2610e" filled="f" stroked="t" strokeweight=".718262pt" strokecolor="#6B6B6B">
                <v:path arrowok="t"/>
              </v:shape>
            </v:group>
            <v:group style="position:absolute;left:1580;top:2612;width:1006;height:2" coordorigin="1580,2612" coordsize="1006,2">
              <v:shape style="position:absolute;left:1580;top:2612;width:1006;height:2" coordorigin="1580,2612" coordsize="1006,0" path="m1580,2612l2586,2612e" filled="f" stroked="t" strokeweight=".478842pt" strokecolor="#545454">
                <v:path arrowok="t"/>
              </v:shape>
            </v:group>
            <v:group style="position:absolute;left:2528;top:2615;width:1604;height:2" coordorigin="2528,2615" coordsize="1604,2">
              <v:shape style="position:absolute;left:2528;top:2615;width:1604;height:2" coordorigin="2528,2615" coordsize="1604,0" path="m2528,2615l4132,2615e" filled="f" stroked="t" strokeweight=".957683pt" strokecolor="#747474">
                <v:path arrowok="t"/>
              </v:shape>
            </v:group>
            <v:group style="position:absolute;left:3888;top:2615;width:1709;height:2" coordorigin="3888,2615" coordsize="1709,2">
              <v:shape style="position:absolute;left:3888;top:2615;width:1709;height:2" coordorigin="3888,2615" coordsize="1709,0" path="m3888,2615l5598,2615e" filled="f" stroked="t" strokeweight=".478842pt" strokecolor="#606060">
                <v:path arrowok="t"/>
              </v:shape>
            </v:group>
            <v:group style="position:absolute;left:5540;top:2619;width:5904;height:2" coordorigin="5540,2619" coordsize="5904,2">
              <v:shape style="position:absolute;left:5540;top:2619;width:5904;height:2" coordorigin="5540,2619" coordsize="5904,0" path="m5540,2619l11444,2619e" filled="f" stroked="t" strokeweight=".957683pt" strokecolor="#747474">
                <v:path arrowok="t"/>
              </v:shape>
            </v:group>
            <v:group style="position:absolute;left:3924;top:2603;width:2;height:767" coordorigin="3924,2603" coordsize="2,767">
              <v:shape style="position:absolute;left:3924;top:2603;width:2;height:767" coordorigin="3924,2603" coordsize="0,767" path="m3924,3370l3924,2603e" filled="f" stroked="t" strokeweight="1.197104pt" strokecolor="#5B5B5B">
                <v:path arrowok="t"/>
              </v:shape>
            </v:group>
            <v:group style="position:absolute;left:7044;top:2607;width:2;height:767" coordorigin="7044,2607" coordsize="2,767">
              <v:shape style="position:absolute;left:7044;top:2607;width:2;height:767" coordorigin="7044,2607" coordsize="0,767" path="m7044,3374l7044,2607e" filled="f" stroked="t" strokeweight=".957683pt" strokecolor="#6B6B6B">
                <v:path arrowok="t"/>
              </v:shape>
            </v:group>
            <v:group style="position:absolute;left:3912;top:3039;width:1686;height:2" coordorigin="3912,3039" coordsize="1686,2">
              <v:shape style="position:absolute;left:3912;top:3039;width:1686;height:2" coordorigin="3912,3039" coordsize="1686,0" path="m3912,3039l5598,3039e" filled="f" stroked="t" strokeweight=".478842pt" strokecolor="#4B4B4B">
                <v:path arrowok="t"/>
              </v:shape>
            </v:group>
            <v:group style="position:absolute;left:5540;top:3041;width:1513;height:2" coordorigin="5540,3041" coordsize="1513,2">
              <v:shape style="position:absolute;left:5540;top:3041;width:1513;height:2" coordorigin="5540,3041" coordsize="1513,0" path="m5540,3041l7053,3041e" filled="f" stroked="t" strokeweight=".957683pt" strokecolor="#7C7C7C">
                <v:path arrowok="t"/>
              </v:shape>
            </v:group>
            <v:group style="position:absolute;left:369;top:3355;width:536;height:2" coordorigin="369,3355" coordsize="536,2">
              <v:shape style="position:absolute;left:369;top:3355;width:536;height:2" coordorigin="369,3355" coordsize="536,0" path="m369,3355l905,3355e" filled="f" stroked="t" strokeweight=".478842pt" strokecolor="#383838">
                <v:path arrowok="t"/>
              </v:shape>
            </v:group>
            <v:group style="position:absolute;left:848;top:3358;width:235;height:2" coordorigin="848,3358" coordsize="235,2">
              <v:shape style="position:absolute;left:848;top:3358;width:235;height:2" coordorigin="848,3358" coordsize="235,0" path="m848,3358l1082,3358e" filled="f" stroked="t" strokeweight=".478842pt" strokecolor="#606060">
                <v:path arrowok="t"/>
              </v:shape>
            </v:group>
            <v:group style="position:absolute;left:1001;top:3355;width:857;height:2" coordorigin="1001,3355" coordsize="857,2">
              <v:shape style="position:absolute;left:1001;top:3355;width:857;height:2" coordorigin="1001,3355" coordsize="857,0" path="m1001,3355l1858,3355e" filled="f" stroked="t" strokeweight=".957683pt" strokecolor="#747474">
                <v:path arrowok="t"/>
              </v:shape>
            </v:group>
            <v:group style="position:absolute;left:1580;top:3360;width:1815;height:2" coordorigin="1580,3360" coordsize="1815,2">
              <v:shape style="position:absolute;left:1580;top:3360;width:1815;height:2" coordorigin="1580,3360" coordsize="1815,0" path="m1580,3360l3395,3360e" filled="f" stroked="t" strokeweight=".478842pt" strokecolor="#444444">
                <v:path arrowok="t"/>
              </v:shape>
            </v:group>
            <v:group style="position:absolute;left:3338;top:3360;width:455;height:2" coordorigin="3338,3360" coordsize="455,2">
              <v:shape style="position:absolute;left:3338;top:3360;width:455;height:2" coordorigin="3338,3360" coordsize="455,0" path="m3338,3360l3792,3360e" filled="f" stroked="t" strokeweight=".478842pt" strokecolor="#575757">
                <v:path arrowok="t"/>
              </v:shape>
            </v:group>
            <v:group style="position:absolute;left:3678;top:3360;width:278;height:2" coordorigin="3678,3360" coordsize="278,2">
              <v:shape style="position:absolute;left:3678;top:3360;width:278;height:2" coordorigin="3678,3360" coordsize="278,0" path="m3678,3360l3955,3360e" filled="f" stroked="t" strokeweight=".957683pt" strokecolor="#676767">
                <v:path arrowok="t"/>
              </v:shape>
            </v:group>
            <v:group style="position:absolute;left:3678;top:3358;width:3223;height:2" coordorigin="3678,3358" coordsize="3223,2">
              <v:shape style="position:absolute;left:3678;top:3358;width:3223;height:2" coordorigin="3678,3358" coordsize="3223,0" path="m3678,3358l6900,3358e" filled="f" stroked="t" strokeweight=".957683pt" strokecolor="#4B4B4B">
                <v:path arrowok="t"/>
              </v:shape>
            </v:group>
            <v:group style="position:absolute;left:6268;top:3360;width:5176;height:2" coordorigin="6268,3360" coordsize="5176,2">
              <v:shape style="position:absolute;left:6268;top:3360;width:5176;height:2" coordorigin="6268,3360" coordsize="5176,0" path="m6268,3360l11444,3360e" filled="f" stroked="t" strokeweight=".718262pt" strokecolor="#6B6B6B">
                <v:path arrowok="t"/>
              </v:shape>
            </v:group>
            <v:group style="position:absolute;left:369;top:3648;width:1269;height:2" coordorigin="369,3648" coordsize="1269,2">
              <v:shape style="position:absolute;left:369;top:3648;width:1269;height:2" coordorigin="369,3648" coordsize="1269,0" path="m369,3648l1638,3648e" filled="f" stroked="t" strokeweight=".957683pt" strokecolor="#676767">
                <v:path arrowok="t"/>
              </v:shape>
            </v:group>
            <v:group style="position:absolute;left:1580;top:3648;width:857;height:2" coordorigin="1580,3648" coordsize="857,2">
              <v:shape style="position:absolute;left:1580;top:3648;width:857;height:2" coordorigin="1580,3648" coordsize="857,0" path="m1580,3648l2437,3648e" filled="f" stroked="t" strokeweight=".478842pt" strokecolor="#4F4F4F">
                <v:path arrowok="t"/>
              </v:shape>
            </v:group>
            <v:group style="position:absolute;left:2413;top:3355;width:2;height:326" coordorigin="2413,3355" coordsize="2,326">
              <v:shape style="position:absolute;left:2413;top:3355;width:2;height:326" coordorigin="2413,3355" coordsize="0,326" path="m2413,3681l2413,3355e" filled="f" stroked="t" strokeweight=".478842pt" strokecolor="#4F4F4F">
                <v:path arrowok="t"/>
              </v:shape>
            </v:group>
            <v:group style="position:absolute;left:2231;top:3652;width:2777;height:2" coordorigin="2231,3652" coordsize="2777,2">
              <v:shape style="position:absolute;left:2231;top:3652;width:2777;height:2" coordorigin="2231,3652" coordsize="2777,0" path="m2231,3652l5009,3652e" filled="f" stroked="t" strokeweight=".718262pt" strokecolor="#676767">
                <v:path arrowok="t"/>
              </v:shape>
            </v:group>
            <v:group style="position:absolute;left:4951;top:3652;width:646;height:2" coordorigin="4951,3652" coordsize="646,2">
              <v:shape style="position:absolute;left:4951;top:3652;width:646;height:2" coordorigin="4951,3652" coordsize="646,0" path="m4951,3652l5598,3652e" filled="f" stroked="t" strokeweight=".478842pt" strokecolor="#3B3B3B">
                <v:path arrowok="t"/>
              </v:shape>
            </v:group>
            <v:group style="position:absolute;left:5540;top:3655;width:2270;height:2" coordorigin="5540,3655" coordsize="2270,2">
              <v:shape style="position:absolute;left:5540;top:3655;width:2270;height:2" coordorigin="5540,3655" coordsize="2270,0" path="m5540,3655l7810,3655e" filled="f" stroked="t" strokeweight=".718262pt" strokecolor="#6B6B6B">
                <v:path arrowok="t"/>
              </v:shape>
            </v:group>
            <v:group style="position:absolute;left:7752;top:3657;width:694;height:2" coordorigin="7752,3657" coordsize="694,2">
              <v:shape style="position:absolute;left:7752;top:3657;width:694;height:2" coordorigin="7752,3657" coordsize="694,0" path="m7752,3657l8447,3657e" filled="f" stroked="t" strokeweight=".478842pt" strokecolor="#484848">
                <v:path arrowok="t"/>
              </v:shape>
            </v:group>
            <v:group style="position:absolute;left:8351;top:3657;width:1566;height:2" coordorigin="8351,3657" coordsize="1566,2">
              <v:shape style="position:absolute;left:8351;top:3657;width:1566;height:2" coordorigin="8351,3657" coordsize="1566,0" path="m8351,3657l9917,3657e" filled="f" stroked="t" strokeweight=".718262pt" strokecolor="#5B5B5B">
                <v:path arrowok="t"/>
              </v:shape>
            </v:group>
            <v:group style="position:absolute;left:9457;top:3657;width:1987;height:2" coordorigin="9457,3657" coordsize="1987,2">
              <v:shape style="position:absolute;left:9457;top:3657;width:1987;height:2" coordorigin="9457,3657" coordsize="1987,0" path="m9457,3657l11444,3657e" filled="f" stroked="t" strokeweight=".957683pt" strokecolor="#7C7C7C">
                <v:path arrowok="t"/>
              </v:shape>
            </v:group>
            <v:group style="position:absolute;left:2409;top:3868;width:3697;height:2" coordorigin="2409,3868" coordsize="3697,2">
              <v:shape style="position:absolute;left:2409;top:3868;width:3697;height:2" coordorigin="2409,3868" coordsize="3697,0" path="m2409,3868l6105,3868e" filled="f" stroked="t" strokeweight=".718262pt" strokecolor="#646464">
                <v:path arrowok="t"/>
              </v:shape>
            </v:group>
            <v:group style="position:absolute;left:4951;top:3873;width:1154;height:2" coordorigin="4951,3873" coordsize="1154,2">
              <v:shape style="position:absolute;left:4951;top:3873;width:1154;height:2" coordorigin="4951,3873" coordsize="1154,0" path="m4951,3873l6105,3873e" filled="f" stroked="t" strokeweight=".478842pt" strokecolor="#4B4B4B">
                <v:path arrowok="t"/>
              </v:shape>
            </v:group>
            <v:group style="position:absolute;left:5703;top:3873;width:632;height:2" coordorigin="5703,3873" coordsize="632,2">
              <v:shape style="position:absolute;left:5703;top:3873;width:632;height:2" coordorigin="5703,3873" coordsize="632,0" path="m5703,3873l6335,3873e" filled="f" stroked="t" strokeweight=".478842pt" strokecolor="#606060">
                <v:path arrowok="t"/>
              </v:shape>
            </v:group>
            <v:group style="position:absolute;left:6263;top:3873;width:2356;height:2" coordorigin="6263,3873" coordsize="2356,2">
              <v:shape style="position:absolute;left:6263;top:3873;width:2356;height:2" coordorigin="6263,3873" coordsize="2356,0" path="m6263,3873l8619,3873e" filled="f" stroked="t" strokeweight=".957683pt" strokecolor="#6B6B6B">
                <v:path arrowok="t"/>
              </v:shape>
            </v:group>
            <v:group style="position:absolute;left:8562;top:3873;width:1355;height:2" coordorigin="8562,3873" coordsize="1355,2">
              <v:shape style="position:absolute;left:8562;top:3873;width:1355;height:2" coordorigin="8562,3873" coordsize="1355,0" path="m8562,3873l9917,3873e" filled="f" stroked="t" strokeweight=".478842pt" strokecolor="#3F3F3F">
                <v:path arrowok="t"/>
              </v:shape>
            </v:group>
            <v:group style="position:absolute;left:9859;top:3875;width:1590;height:2" coordorigin="9859,3875" coordsize="1590,2">
              <v:shape style="position:absolute;left:9859;top:3875;width:1590;height:2" coordorigin="9859,3875" coordsize="1590,0" path="m9859,3875l11449,3875e" filled="f" stroked="t" strokeweight=".718262pt" strokecolor="#7C7C7C">
                <v:path arrowok="t"/>
              </v:shape>
            </v:group>
            <v:group style="position:absolute;left:11444;top:369;width:2;height:7741" coordorigin="11444,369" coordsize="2,7741">
              <v:shape style="position:absolute;left:11444;top:369;width:2;height:7741" coordorigin="11444,369" coordsize="0,7741" path="m11444,8110l11444,369e" filled="f" stroked="t" strokeweight=".718262pt" strokecolor="#777777">
                <v:path arrowok="t"/>
              </v:shape>
            </v:group>
            <v:group style="position:absolute;left:378;top:3830;width:2;height:810" coordorigin="378,3830" coordsize="2,810">
              <v:shape style="position:absolute;left:378;top:3830;width:2;height:810" coordorigin="378,3830" coordsize="0,810" path="m378,4640l378,3830e" filled="f" stroked="t" strokeweight=".478842pt" strokecolor="#3F3F3F">
                <v:path arrowok="t"/>
              </v:shape>
            </v:group>
            <v:group style="position:absolute;left:2413;top:3609;width:2;height:2382" coordorigin="2413,3609" coordsize="2,2382">
              <v:shape style="position:absolute;left:2413;top:3609;width:2;height:2382" coordorigin="2413,3609" coordsize="0,2382" path="m2413,5991l2413,3609e" filled="f" stroked="t" strokeweight=".957683pt" strokecolor="#6B6B6B">
                <v:path arrowok="t"/>
              </v:shape>
            </v:group>
            <v:group style="position:absolute;left:4990;top:3868;width:2;height:2109" coordorigin="4990,3868" coordsize="2,2109">
              <v:shape style="position:absolute;left:4990;top:3868;width:2;height:2109" coordorigin="4990,3868" coordsize="0,2109" path="m4990,5977l4990,3868e" filled="f" stroked="t" strokeweight=".957683pt" strokecolor="#676767">
                <v:path arrowok="t"/>
              </v:shape>
            </v:group>
            <v:group style="position:absolute;left:7910;top:3863;width:2;height:470" coordorigin="7910,3863" coordsize="2,470">
              <v:shape style="position:absolute;left:7910;top:3863;width:2;height:470" coordorigin="7910,3863" coordsize="0,470" path="m7910,4333l7910,3863e" filled="f" stroked="t" strokeweight=".957683pt" strokecolor="#707070">
                <v:path arrowok="t"/>
              </v:shape>
            </v:group>
            <v:group style="position:absolute;left:11440;top:374;width:2;height:4525" coordorigin="11440,374" coordsize="2,4525">
              <v:shape style="position:absolute;left:11440;top:374;width:2;height:4525" coordorigin="11440,374" coordsize="0,4525" path="m11440,4899l11440,374e" filled="f" stroked="t" strokeweight=".478842pt" strokecolor="#707070">
                <v:path arrowok="t"/>
              </v:shape>
            </v:group>
            <v:group style="position:absolute;left:4975;top:4299;width:230;height:2" coordorigin="4975,4299" coordsize="230,2">
              <v:shape style="position:absolute;left:4975;top:4299;width:230;height:2" coordorigin="4975,4299" coordsize="230,0" path="m4975,4299l5205,4299e" filled="f" stroked="t" strokeweight=".239421pt" strokecolor="#6B6B6B">
                <v:path arrowok="t"/>
              </v:shape>
            </v:group>
            <v:group style="position:absolute;left:5205;top:4299;width:2576;height:2" coordorigin="5205,4299" coordsize="2576,2">
              <v:shape style="position:absolute;left:5205;top:4299;width:2576;height:2" coordorigin="5205,4299" coordsize="2576,0" path="m5205,4299l7781,4299e" filled="f" stroked="t" strokeweight=".239421pt" strokecolor="#000000">
                <v:path arrowok="t"/>
              </v:shape>
            </v:group>
            <v:group style="position:absolute;left:7781;top:4299;width:158;height:2" coordorigin="7781,4299" coordsize="158,2">
              <v:shape style="position:absolute;left:7781;top:4299;width:158;height:2" coordorigin="7781,4299" coordsize="158,0" path="m7781,4299l7939,4299e" filled="f" stroked="t" strokeweight=".239421pt" strokecolor="#6B6B6B">
                <v:path arrowok="t"/>
              </v:shape>
            </v:group>
            <v:group style="position:absolute;left:7925;top:4299;width:1963;height:2" coordorigin="7925,4299" coordsize="1963,2">
              <v:shape style="position:absolute;left:7925;top:4299;width:1963;height:2" coordorigin="7925,4299" coordsize="1963,0" path="m7925,4299l9888,4299e" filled="f" stroked="t" strokeweight=".239421pt" strokecolor="#000000">
                <v:path arrowok="t"/>
              </v:shape>
            </v:group>
            <v:group style="position:absolute;left:9888;top:4299;width:1547;height:2" coordorigin="9888,4299" coordsize="1547,2">
              <v:shape style="position:absolute;left:9888;top:4299;width:1547;height:2" coordorigin="9888,4299" coordsize="1547,0" path="m9888,4299l11435,4299e" filled="f" stroked="t" strokeweight=".239421pt" strokecolor="#4B4B4B">
                <v:path arrowok="t"/>
              </v:shape>
            </v:group>
            <v:group style="position:absolute;left:11440;top:4065;width:2;height:585" coordorigin="11440,4065" coordsize="2,585">
              <v:shape style="position:absolute;left:11440;top:4065;width:2;height:585" coordorigin="11440,4065" coordsize="0,585" path="m11440,4649l11440,4065e" filled="f" stroked="t" strokeweight=".478842pt" strokecolor="#484848">
                <v:path arrowok="t"/>
              </v:shape>
            </v:group>
            <v:group style="position:absolute;left:4980;top:4618;width:1901;height:2" coordorigin="4980,4618" coordsize="1901,2">
              <v:shape style="position:absolute;left:4980;top:4618;width:1901;height:2" coordorigin="4980,4618" coordsize="1901,0" path="m4980,4618l6881,4618e" filled="f" stroked="t" strokeweight=".478842pt" strokecolor="#5B5B5B">
                <v:path arrowok="t"/>
              </v:shape>
            </v:group>
            <v:group style="position:absolute;left:6292;top:4621;width:5157;height:2" coordorigin="6292,4621" coordsize="5157,2">
              <v:shape style="position:absolute;left:6292;top:4621;width:5157;height:2" coordorigin="6292,4621" coordsize="5157,0" path="m6292,4621l11449,4621e" filled="f" stroked="t" strokeweight=".957683pt" strokecolor="#747474">
                <v:path arrowok="t"/>
              </v:shape>
            </v:group>
            <v:group style="position:absolute;left:8701;top:4621;width:1216;height:2" coordorigin="8701,4621" coordsize="1216,2">
              <v:shape style="position:absolute;left:8701;top:4621;width:1216;height:2" coordorigin="8701,4621" coordsize="1216,0" path="m8701,4621l9917,4621e" filled="f" stroked="t" strokeweight=".478842pt" strokecolor="#575757">
                <v:path arrowok="t"/>
              </v:shape>
            </v:group>
            <v:group style="position:absolute;left:4980;top:4870;width:3639;height:2" coordorigin="4980,4870" coordsize="3639,2">
              <v:shape style="position:absolute;left:4980;top:4870;width:3639;height:2" coordorigin="4980,4870" coordsize="3639,0" path="m4980,4870l8619,4870e" filled="f" stroked="t" strokeweight=".718262pt" strokecolor="#6B6B6B">
                <v:path arrowok="t"/>
              </v:shape>
            </v:group>
            <v:group style="position:absolute;left:8562;top:4870;width:1355;height:2" coordorigin="8562,4870" coordsize="1355,2">
              <v:shape style="position:absolute;left:8562;top:4870;width:1355;height:2" coordorigin="8562,4870" coordsize="1355,0" path="m8562,4870l9917,4870e" filled="f" stroked="t" strokeweight=".478842pt" strokecolor="#484848">
                <v:path arrowok="t"/>
              </v:shape>
            </v:group>
            <v:group style="position:absolute;left:9859;top:4875;width:1590;height:2" coordorigin="9859,4875" coordsize="1590,2">
              <v:shape style="position:absolute;left:9859;top:4875;width:1590;height:2" coordorigin="9859,4875" coordsize="1590,0" path="m9859,4875l11449,4875e" filled="f" stroked="t" strokeweight=".957683pt" strokecolor="#7C7C7C">
                <v:path arrowok="t"/>
              </v:shape>
            </v:group>
            <v:group style="position:absolute;left:2404;top:5086;width:555;height:2" coordorigin="2404,5086" coordsize="555,2">
              <v:shape style="position:absolute;left:2404;top:5086;width:555;height:2" coordorigin="2404,5086" coordsize="555,0" path="m2404,5086l2959,5086e" filled="f" stroked="t" strokeweight=".478842pt" strokecolor="#5B5B5B">
                <v:path arrowok="t"/>
              </v:shape>
            </v:group>
            <v:group style="position:absolute;left:2902;top:5088;width:1935;height:2" coordorigin="2902,5088" coordsize="1935,2">
              <v:shape style="position:absolute;left:2902;top:5088;width:1935;height:2" coordorigin="2902,5088" coordsize="1935,0" path="m2902,5088l4836,5088e" filled="f" stroked="t" strokeweight=".957683pt" strokecolor="#838383">
                <v:path arrowok="t"/>
              </v:shape>
            </v:group>
            <v:group style="position:absolute;left:4779;top:5090;width:239;height:2" coordorigin="4779,5090" coordsize="239,2">
              <v:shape style="position:absolute;left:4779;top:5090;width:239;height:2" coordorigin="4779,5090" coordsize="239,0" path="m4779,5090l5018,5090e" filled="f" stroked="t" strokeweight=".478842pt" strokecolor="#646464">
                <v:path arrowok="t"/>
              </v:shape>
            </v:group>
            <v:group style="position:absolute;left:4946;top:5093;width:6503;height:2" coordorigin="4946,5093" coordsize="6503,2">
              <v:shape style="position:absolute;left:4946;top:5093;width:6503;height:2" coordorigin="4946,5093" coordsize="6503,0" path="m4946,5093l11449,5093e" filled="f" stroked="t" strokeweight=".718262pt" strokecolor="#777777">
                <v:path arrowok="t"/>
              </v:shape>
            </v:group>
            <v:group style="position:absolute;left:8562;top:5090;width:690;height:2" coordorigin="8562,5090" coordsize="690,2">
              <v:shape style="position:absolute;left:8562;top:5090;width:690;height:2" coordorigin="8562,5090" coordsize="690,0" path="m8562,5090l9251,5090e" filled="f" stroked="t" strokeweight=".478842pt" strokecolor="#5B5B5B">
                <v:path arrowok="t"/>
              </v:shape>
            </v:group>
            <v:group style="position:absolute;left:364;top:5328;width:6699;height:2" coordorigin="364,5328" coordsize="6699,2">
              <v:shape style="position:absolute;left:364;top:5328;width:6699;height:2" coordorigin="364,5328" coordsize="6699,0" path="m364,5328l7063,5328e" filled="f" stroked="t" strokeweight=".718262pt" strokecolor="#707070">
                <v:path arrowok="t"/>
              </v:shape>
            </v:group>
            <v:group style="position:absolute;left:1580;top:5325;width:857;height:2" coordorigin="1580,5325" coordsize="857,2">
              <v:shape style="position:absolute;left:1580;top:5325;width:857;height:2" coordorigin="1580,5325" coordsize="857,0" path="m1580,5325l2437,5325e" filled="f" stroked="t" strokeweight=".478842pt" strokecolor="#5B5B5B">
                <v:path arrowok="t"/>
              </v:shape>
            </v:group>
            <v:group style="position:absolute;left:4204;top:5330;width:814;height:2" coordorigin="4204,5330" coordsize="814,2">
              <v:shape style="position:absolute;left:4204;top:5330;width:814;height:2" coordorigin="4204,5330" coordsize="814,0" path="m4204,5330l5018,5330e" filled="f" stroked="t" strokeweight=".478842pt" strokecolor="#4B4B4B">
                <v:path arrowok="t"/>
              </v:shape>
            </v:group>
            <v:group style="position:absolute;left:7005;top:5335;width:1441;height:2" coordorigin="7005,5335" coordsize="1441,2">
              <v:shape style="position:absolute;left:7005;top:5335;width:1441;height:2" coordorigin="7005,5335" coordsize="1441,0" path="m7005,5335l8447,5335e" filled="f" stroked="t" strokeweight=".478842pt" strokecolor="#5B5B5B">
                <v:path arrowok="t"/>
              </v:shape>
            </v:group>
            <v:group style="position:absolute;left:8389;top:5335;width:1528;height:2" coordorigin="8389,5335" coordsize="1528,2">
              <v:shape style="position:absolute;left:8389;top:5335;width:1528;height:2" coordorigin="8389,5335" coordsize="1528,0" path="m8389,5335l9917,5335e" filled="f" stroked="t" strokeweight=".718262pt" strokecolor="#575757">
                <v:path arrowok="t"/>
              </v:shape>
            </v:group>
            <v:group style="position:absolute;left:9663;top:5335;width:1791;height:2" coordorigin="9663,5335" coordsize="1791,2">
              <v:shape style="position:absolute;left:9663;top:5335;width:1791;height:2" coordorigin="9663,5335" coordsize="1791,0" path="m9663,5335l11454,5335e" filled="f" stroked="t" strokeweight=".957683pt" strokecolor="#7C7C7C">
                <v:path arrowok="t"/>
              </v:shape>
            </v:group>
            <v:group style="position:absolute;left:7915;top:5330;width:2;height:451" coordorigin="7915,5330" coordsize="2,451">
              <v:shape style="position:absolute;left:7915;top:5330;width:2;height:451" coordorigin="7915,5330" coordsize="0,451" path="m7915,5781l7915,5330e" filled="f" stroked="t" strokeweight=".478842pt" strokecolor="#4B4B4B">
                <v:path arrowok="t"/>
              </v:shape>
            </v:group>
            <v:group style="position:absolute;left:2404;top:5757;width:3931;height:2" coordorigin="2404,5757" coordsize="3931,2">
              <v:shape style="position:absolute;left:2404;top:5757;width:3931;height:2" coordorigin="2404,5757" coordsize="3931,0" path="m2404,5757l6335,5757e" filled="f" stroked="t" strokeweight=".718262pt" strokecolor="#6B6B6B">
                <v:path arrowok="t"/>
              </v:shape>
            </v:group>
            <v:group style="position:absolute;left:6278;top:5757;width:2169;height:2" coordorigin="6278,5757" coordsize="2169,2">
              <v:shape style="position:absolute;left:6278;top:5757;width:2169;height:2" coordorigin="6278,5757" coordsize="2169,0" path="m6278,5757l8447,5757e" filled="f" stroked="t" strokeweight=".478842pt" strokecolor="#4F4F4F">
                <v:path arrowok="t"/>
              </v:shape>
            </v:group>
            <v:group style="position:absolute;left:8389;top:5759;width:3065;height:2" coordorigin="8389,5759" coordsize="3065,2">
              <v:shape style="position:absolute;left:8389;top:5759;width:3065;height:2" coordorigin="8389,5759" coordsize="3065,0" path="m8389,5759l11454,5759e" filled="f" stroked="t" strokeweight=".718262pt" strokecolor="#707070">
                <v:path arrowok="t"/>
              </v:shape>
            </v:group>
            <v:group style="position:absolute;left:2404;top:5972;width:2614;height:2" coordorigin="2404,5972" coordsize="2614,2">
              <v:shape style="position:absolute;left:2404;top:5972;width:2614;height:2" coordorigin="2404,5972" coordsize="2614,0" path="m2404,5972l5018,5972e" filled="f" stroked="t" strokeweight=".718262pt" strokecolor="#707070">
                <v:path arrowok="t"/>
              </v:shape>
            </v:group>
            <v:group style="position:absolute;left:4946;top:5972;width:287;height:2" coordorigin="4946,5972" coordsize="287,2">
              <v:shape style="position:absolute;left:4946;top:5972;width:287;height:2" coordorigin="4946,5972" coordsize="287,0" path="m4946,5972l5234,5972e" filled="f" stroked="t" strokeweight=".478842pt" strokecolor="#383838">
                <v:path arrowok="t"/>
              </v:shape>
            </v:group>
            <v:group style="position:absolute;left:5176;top:5975;width:3443;height:2" coordorigin="5176,5975" coordsize="3443,2">
              <v:shape style="position:absolute;left:5176;top:5975;width:3443;height:2" coordorigin="5176,5975" coordsize="3443,0" path="m5176,5975l8619,5975e" filled="f" stroked="t" strokeweight=".957683pt" strokecolor="#747474">
                <v:path arrowok="t"/>
              </v:shape>
            </v:group>
            <v:group style="position:absolute;left:7913;top:5709;width:2;height:273" coordorigin="7913,5709" coordsize="2,273">
              <v:shape style="position:absolute;left:7913;top:5709;width:2;height:273" coordorigin="7913,5709" coordsize="0,273" path="m7913,5982l7913,5709e" filled="f" stroked="t" strokeweight=".718262pt" strokecolor="#646464">
                <v:path arrowok="t"/>
              </v:shape>
            </v:group>
            <v:group style="position:absolute;left:8562;top:5972;width:690;height:2" coordorigin="8562,5972" coordsize="690,2">
              <v:shape style="position:absolute;left:8562;top:5972;width:690;height:2" coordorigin="8562,5972" coordsize="690,0" path="m8562,5972l9251,5972e" filled="f" stroked="t" strokeweight=".478842pt" strokecolor="#5B5B5B">
                <v:path arrowok="t"/>
              </v:shape>
            </v:group>
            <v:group style="position:absolute;left:9194;top:5977;width:2260;height:2" coordorigin="9194,5977" coordsize="2260,2">
              <v:shape style="position:absolute;left:9194;top:5977;width:2260;height:2" coordorigin="9194,5977" coordsize="2260,0" path="m9194,5977l11454,5977e" filled="f" stroked="t" strokeweight=".957683pt" strokecolor="#777777">
                <v:path arrowok="t"/>
              </v:shape>
            </v:group>
            <v:group style="position:absolute;left:369;top:6444;width:11090;height:2" coordorigin="369,6444" coordsize="11090,2">
              <v:shape style="position:absolute;left:369;top:6444;width:11090;height:2" coordorigin="369,6444" coordsize="11090,0" path="m369,6444l11459,6444e" filled="f" stroked="t" strokeweight=".718262pt" strokecolor="#747474">
                <v:path arrowok="t"/>
              </v:shape>
            </v:group>
            <v:group style="position:absolute;left:376;top:4467;width:2;height:2224" coordorigin="376,4467" coordsize="2,2224">
              <v:shape style="position:absolute;left:376;top:4467;width:2;height:2224" coordorigin="376,4467" coordsize="0,2224" path="m376,6691l376,4467e" filled="f" stroked="t" strokeweight=".957683pt" strokecolor="#5B5B5B">
                <v:path arrowok="t"/>
              </v:shape>
            </v:group>
            <v:group style="position:absolute;left:2411;top:5934;width:2;height:757" coordorigin="2411,5934" coordsize="2,757">
              <v:shape style="position:absolute;left:2411;top:5934;width:2;height:757" coordorigin="2411,5934" coordsize="0,757" path="m2411,6691l2411,5934e" filled="f" stroked="t" strokeweight=".478842pt" strokecolor="#545454">
                <v:path arrowok="t"/>
              </v:shape>
            </v:group>
            <v:group style="position:absolute;left:2365;top:6188;width:9093;height:2" coordorigin="2365,6188" coordsize="9093,2">
              <v:shape style="position:absolute;left:2365;top:6188;width:9093;height:2" coordorigin="2365,6188" coordsize="9093,0" path="m2365,6188l11459,6188e" filled="f" stroked="t" strokeweight=".718262pt" strokecolor="#6B6B6B">
                <v:path arrowok="t"/>
              </v:shape>
            </v:group>
            <v:group style="position:absolute;left:6278;top:6188;width:2169;height:2" coordorigin="6278,6188" coordsize="2169,2">
              <v:shape style="position:absolute;left:6278;top:6188;width:2169;height:2" coordorigin="6278,6188" coordsize="2169,0" path="m6278,6188l8447,6188e" filled="f" stroked="t" strokeweight=".478842pt" strokecolor="#4B4B4B">
                <v:path arrowok="t"/>
              </v:shape>
            </v:group>
            <v:group style="position:absolute;left:8557;top:6442;width:694;height:2" coordorigin="8557,6442" coordsize="694,2">
              <v:shape style="position:absolute;left:8557;top:6442;width:694;height:2" coordorigin="8557,6442" coordsize="694,0" path="m8557,6442l9251,6442e" filled="f" stroked="t" strokeweight=".478842pt" strokecolor="#575757">
                <v:path arrowok="t"/>
              </v:shape>
            </v:group>
            <v:group style="position:absolute;left:4990;top:6437;width:2;height:681" coordorigin="4990,6437" coordsize="2,681">
              <v:shape style="position:absolute;left:4990;top:6437;width:2;height:681" coordorigin="4990,6437" coordsize="0,681" path="m4990,7118l4990,6437e" filled="f" stroked="t" strokeweight=".718262pt" strokecolor="#484848">
                <v:path arrowok="t"/>
              </v:shape>
            </v:group>
            <v:group style="position:absolute;left:4985;top:6677;width:2825;height:2" coordorigin="4985,6677" coordsize="2825,2">
              <v:shape style="position:absolute;left:4985;top:6677;width:2825;height:2" coordorigin="4985,6677" coordsize="2825,0" path="m4985,6677l7810,6677e" filled="f" stroked="t" strokeweight=".718262pt" strokecolor="#676767">
                <v:path arrowok="t"/>
              </v:shape>
            </v:group>
            <v:group style="position:absolute;left:7752;top:6677;width:694;height:2" coordorigin="7752,6677" coordsize="694,2">
              <v:shape style="position:absolute;left:7752;top:6677;width:694;height:2" coordorigin="7752,6677" coordsize="694,0" path="m7752,6677l8447,6677e" filled="f" stroked="t" strokeweight=".478842pt" strokecolor="#545454">
                <v:path arrowok="t"/>
              </v:shape>
            </v:group>
            <v:group style="position:absolute;left:8389;top:6677;width:3069;height:2" coordorigin="8389,6677" coordsize="3069,2">
              <v:shape style="position:absolute;left:8389;top:6677;width:3069;height:2" coordorigin="8389,6677" coordsize="3069,0" path="m8389,6677l11459,6677e" filled="f" stroked="t" strokeweight=".957683pt" strokecolor="#747474">
                <v:path arrowok="t"/>
              </v:shape>
            </v:group>
            <v:group style="position:absolute;left:373;top:6634;width:2;height:2042" coordorigin="373,6634" coordsize="2,2042">
              <v:shape style="position:absolute;left:373;top:6634;width:2;height:2042" coordorigin="373,6634" coordsize="0,2042" path="m373,8676l373,6634e" filled="f" stroked="t" strokeweight=".478842pt" strokecolor="#2F2F2F">
                <v:path arrowok="t"/>
              </v:shape>
            </v:group>
            <v:group style="position:absolute;left:2413;top:6634;width:2;height:1630" coordorigin="2413,6634" coordsize="2,1630">
              <v:shape style="position:absolute;left:2413;top:6634;width:2;height:1630" coordorigin="2413,6634" coordsize="0,1630" path="m2413,8263l2413,6634e" filled="f" stroked="t" strokeweight=".478842pt" strokecolor="#383838">
                <v:path arrowok="t"/>
              </v:shape>
            </v:group>
            <v:group style="position:absolute;left:4985;top:6893;width:613;height:2" coordorigin="4985,6893" coordsize="613,2">
              <v:shape style="position:absolute;left:4985;top:6893;width:613;height:2" coordorigin="4985,6893" coordsize="613,0" path="m4985,6893l5598,6893e" filled="f" stroked="t" strokeweight=".478842pt" strokecolor="#4B4B4B">
                <v:path arrowok="t"/>
              </v:shape>
            </v:group>
            <v:group style="position:absolute;left:5540;top:6895;width:5918;height:2" coordorigin="5540,6895" coordsize="5918,2">
              <v:shape style="position:absolute;left:5540;top:6895;width:5918;height:2" coordorigin="5540,6895" coordsize="5918,0" path="m5540,6895l11459,6895e" filled="f" stroked="t" strokeweight=".718262pt" strokecolor="#777777">
                <v:path arrowok="t"/>
              </v:shape>
            </v:group>
            <v:group style="position:absolute;left:8547;top:6893;width:704;height:2" coordorigin="8547,6893" coordsize="704,2">
              <v:shape style="position:absolute;left:8547;top:6893;width:704;height:2" coordorigin="8547,6893" coordsize="704,0" path="m8547,6893l9251,6893e" filled="f" stroked="t" strokeweight=".478842pt" strokecolor="#606060">
                <v:path arrowok="t"/>
              </v:shape>
            </v:group>
            <v:group style="position:absolute;left:369;top:7108;width:795;height:2" coordorigin="369,7108" coordsize="795,2">
              <v:shape style="position:absolute;left:369;top:7108;width:795;height:2" coordorigin="369,7108" coordsize="795,0" path="m369,7108l1164,7108e" filled="f" stroked="t" strokeweight=".957683pt" strokecolor="#747474">
                <v:path arrowok="t"/>
              </v:shape>
            </v:group>
            <v:group style="position:absolute;left:1025;top:7108;width:1413;height:2" coordorigin="1025,7108" coordsize="1413,2">
              <v:shape style="position:absolute;left:1025;top:7108;width:1413;height:2" coordorigin="1025,7108" coordsize="1413,0" path="m1025,7108l2437,7108e" filled="f" stroked="t" strokeweight=".478842pt" strokecolor="#606060">
                <v:path arrowok="t"/>
              </v:shape>
            </v:group>
            <v:group style="position:absolute;left:2303;top:7111;width:2533;height:2" coordorigin="2303,7111" coordsize="2533,2">
              <v:shape style="position:absolute;left:2303;top:7111;width:2533;height:2" coordorigin="2303,7111" coordsize="2533,0" path="m2303,7111l4836,7111e" filled="f" stroked="t" strokeweight=".957683pt" strokecolor="#777777">
                <v:path arrowok="t"/>
              </v:shape>
            </v:group>
            <v:group style="position:absolute;left:4779;top:7113;width:1288;height:2" coordorigin="4779,7113" coordsize="1288,2">
              <v:shape style="position:absolute;left:4779;top:7113;width:1288;height:2" coordorigin="4779,7113" coordsize="1288,0" path="m4779,7113l6067,7113e" filled="f" stroked="t" strokeweight=".478842pt" strokecolor="#4B4B4B">
                <v:path arrowok="t"/>
              </v:shape>
            </v:group>
            <v:group style="position:absolute;left:5540;top:7111;width:1523;height:2" coordorigin="5540,7111" coordsize="1523,2">
              <v:shape style="position:absolute;left:5540;top:7111;width:1523;height:2" coordorigin="5540,7111" coordsize="1523,0" path="m5540,7111l7063,7111e" filled="f" stroked="t" strokeweight=".478842pt" strokecolor="#606060">
                <v:path arrowok="t"/>
              </v:shape>
            </v:group>
            <v:group style="position:absolute;left:6072;top:7111;width:3213;height:2" coordorigin="6072,7111" coordsize="3213,2">
              <v:shape style="position:absolute;left:6072;top:7111;width:3213;height:2" coordorigin="6072,7111" coordsize="3213,0" path="m6072,7111l9285,7111e" filled="f" stroked="t" strokeweight=".718262pt" strokecolor="#777777">
                <v:path arrowok="t"/>
              </v:shape>
            </v:group>
            <v:group style="position:absolute;left:9194;top:7113;width:723;height:2" coordorigin="9194,7113" coordsize="723,2">
              <v:shape style="position:absolute;left:9194;top:7113;width:723;height:2" coordorigin="9194,7113" coordsize="723,0" path="m9194,7113l9917,7113e" filled="f" stroked="t" strokeweight=".478842pt" strokecolor="#4F4F4F">
                <v:path arrowok="t"/>
              </v:shape>
            </v:group>
            <v:group style="position:absolute;left:9859;top:7113;width:1599;height:2" coordorigin="9859,7113" coordsize="1599,2">
              <v:shape style="position:absolute;left:9859;top:7113;width:1599;height:2" coordorigin="9859,7113" coordsize="1599,0" path="m9859,7113l11459,7113e" filled="f" stroked="t" strokeweight=".478842pt" strokecolor="#646464">
                <v:path arrowok="t"/>
              </v:shape>
            </v:group>
            <v:group style="position:absolute;left:369;top:7789;width:1269;height:2" coordorigin="369,7789" coordsize="1269,2">
              <v:shape style="position:absolute;left:369;top:7789;width:1269;height:2" coordorigin="369,7789" coordsize="1269,0" path="m369,7789l1638,7789e" filled="f" stroked="t" strokeweight=".718262pt" strokecolor="#747474">
                <v:path arrowok="t"/>
              </v:shape>
            </v:group>
            <v:group style="position:absolute;left:1580;top:7789;width:857;height:2" coordorigin="1580,7789" coordsize="857,2">
              <v:shape style="position:absolute;left:1580;top:7789;width:857;height:2" coordorigin="1580,7789" coordsize="857,0" path="m1580,7789l2437,7789e" filled="f" stroked="t" strokeweight=".478842pt" strokecolor="#4B4B4B">
                <v:path arrowok="t"/>
              </v:shape>
            </v:group>
            <v:group style="position:absolute;left:2365;top:7789;width:8610;height:2" coordorigin="2365,7789" coordsize="8610,2">
              <v:shape style="position:absolute;left:2365;top:7789;width:8610;height:2" coordorigin="2365,7789" coordsize="8610,0" path="m2365,7789l10975,7789e" filled="f" stroked="t" strokeweight=".718262pt" strokecolor="#707070">
                <v:path arrowok="t"/>
              </v:shape>
            </v:group>
            <v:group style="position:absolute;left:9859;top:7794;width:1599;height:2" coordorigin="9859,7794" coordsize="1599,2">
              <v:shape style="position:absolute;left:9859;top:7794;width:1599;height:2" coordorigin="9859,7794" coordsize="1599,0" path="m9859,7794l11459,7794e" filled="f" stroked="t" strokeweight=".478842pt" strokecolor="#5B5B5B">
                <v:path arrowok="t"/>
              </v:shape>
            </v:group>
            <v:group style="position:absolute;left:369;top:8644;width:790;height:2" coordorigin="369,8644" coordsize="790,2">
              <v:shape style="position:absolute;left:369;top:8644;width:790;height:2" coordorigin="369,8644" coordsize="790,0" path="m369,8644l1159,8644e" filled="f" stroked="t" strokeweight=".478842pt" strokecolor="#575757">
                <v:path arrowok="t"/>
              </v:shape>
            </v:group>
            <v:group style="position:absolute;left:1025;top:8649;width:10429;height:2" coordorigin="1025,8649" coordsize="10429,2">
              <v:shape style="position:absolute;left:1025;top:8649;width:10429;height:2" coordorigin="1025,8649" coordsize="10429,0" path="m1025,8649l11454,8649e" filled="f" stroked="t" strokeweight=".718262pt" strokecolor="#747474">
                <v:path arrowok="t"/>
              </v:shape>
            </v:group>
            <v:group style="position:absolute;left:7901;top:8649;width:1350;height:2" coordorigin="7901,8649" coordsize="1350,2">
              <v:shape style="position:absolute;left:7901;top:8649;width:1350;height:2" coordorigin="7901,8649" coordsize="1350,0" path="m7901,8649l9251,8649e" filled="f" stroked="t" strokeweight=".478842pt" strokecolor="#606060">
                <v:path arrowok="t"/>
              </v:shape>
            </v:group>
            <v:group style="position:absolute;left:11449;top:8129;width:2;height:3700" coordorigin="11449,8129" coordsize="2,3700">
              <v:shape style="position:absolute;left:11449;top:8129;width:2;height:3700" coordorigin="11449,8129" coordsize="0,3700" path="m11449,11830l11449,8129e" filled="f" stroked="t" strokeweight=".718262pt" strokecolor="#777777">
                <v:path arrowok="t"/>
              </v:shape>
            </v:group>
            <v:group style="position:absolute;left:376;top:8604;width:2;height:561" coordorigin="376,8604" coordsize="2,561">
              <v:shape style="position:absolute;left:376;top:8604;width:2;height:561" coordorigin="376,8604" coordsize="0,561" path="m376,9165l376,8604e" filled="f" stroked="t" strokeweight=".718262pt" strokecolor="#4B4B4B">
                <v:path arrowok="t"/>
              </v:shape>
            </v:group>
            <v:group style="position:absolute;left:369;top:8889;width:3328;height:2" coordorigin="369,8889" coordsize="3328,2">
              <v:shape style="position:absolute;left:369;top:8889;width:3328;height:2" coordorigin="369,8889" coordsize="3328,0" path="m369,8889l3697,8889e" filled="f" stroked="t" strokeweight=".718262pt" strokecolor="#747474">
                <v:path arrowok="t"/>
              </v:shape>
            </v:group>
            <v:group style="position:absolute;left:2365;top:8891;width:1427;height:2" coordorigin="2365,8891" coordsize="1427,2">
              <v:shape style="position:absolute;left:2365;top:8891;width:1427;height:2" coordorigin="2365,8891" coordsize="1427,0" path="m2365,8891l3792,8891e" filled="f" stroked="t" strokeweight=".478842pt" strokecolor="#5B5B5B">
                <v:path arrowok="t"/>
              </v:shape>
            </v:group>
            <v:group style="position:absolute;left:3740;top:8894;width:6929;height:2" coordorigin="3740,8894" coordsize="6929,2">
              <v:shape style="position:absolute;left:3740;top:8894;width:6929;height:2" coordorigin="3740,8894" coordsize="6929,0" path="m3740,8894l10669,8894e" filled="f" stroked="t" strokeweight=".718262pt" strokecolor="#707070">
                <v:path arrowok="t"/>
              </v:shape>
            </v:group>
            <v:group style="position:absolute;left:6105;top:8891;width:958;height:2" coordorigin="6105,8891" coordsize="958,2">
              <v:shape style="position:absolute;left:6105;top:8891;width:958;height:2" coordorigin="6105,8891" coordsize="958,0" path="m6105,8891l7063,8891e" filled="f" stroked="t" strokeweight=".478842pt" strokecolor="#606060">
                <v:path arrowok="t"/>
              </v:shape>
            </v:group>
            <v:group style="position:absolute;left:9194;top:8896;width:2260;height:2" coordorigin="9194,8896" coordsize="2260,2">
              <v:shape style="position:absolute;left:9194;top:8896;width:2260;height:2" coordorigin="9194,8896" coordsize="2260,0" path="m9194,8896l11454,8896e" filled="f" stroked="t" strokeweight=".478842pt" strokecolor="#606060">
                <v:path arrowok="t"/>
              </v:shape>
            </v:group>
            <v:group style="position:absolute;left:11449;top:8604;width:2;height:561" coordorigin="11449,8604" coordsize="2,561">
              <v:shape style="position:absolute;left:11449;top:8604;width:2;height:561" coordorigin="11449,8604" coordsize="0,561" path="m11449,9165l11449,8604e" filled="f" stroked="t" strokeweight=".478842pt" strokecolor="#575757">
                <v:path arrowok="t"/>
              </v:shape>
            </v:group>
            <v:group style="position:absolute;left:369;top:9138;width:8068;height:2" coordorigin="369,9138" coordsize="8068,2">
              <v:shape style="position:absolute;left:369;top:9138;width:8068;height:2" coordorigin="369,9138" coordsize="8068,0" path="m369,9138l8437,9138e" filled="f" stroked="t" strokeweight=".718262pt" strokecolor="#747474">
                <v:path arrowok="t"/>
              </v:shape>
            </v:group>
            <v:group style="position:absolute;left:3735;top:9136;width:1274;height:2" coordorigin="3735,9136" coordsize="1274,2">
              <v:shape style="position:absolute;left:3735;top:9136;width:1274;height:2" coordorigin="3735,9136" coordsize="1274,0" path="m3735,9136l5009,9136e" filled="f" stroked="t" strokeweight=".478842pt" strokecolor="#545454">
                <v:path arrowok="t"/>
              </v:shape>
            </v:group>
            <v:group style="position:absolute;left:7901;top:9138;width:2016;height:2" coordorigin="7901,9138" coordsize="2016,2">
              <v:shape style="position:absolute;left:7901;top:9138;width:2016;height:2" coordorigin="7901,9138" coordsize="2016,0" path="m7901,9138l9917,9138e" filled="f" stroked="t" strokeweight=".478842pt" strokecolor="#606060">
                <v:path arrowok="t"/>
              </v:shape>
            </v:group>
            <v:group style="position:absolute;left:8581;top:9141;width:2873;height:2" coordorigin="8581,9141" coordsize="2873,2">
              <v:shape style="position:absolute;left:8581;top:9141;width:2873;height:2" coordorigin="8581,9141" coordsize="2873,0" path="m8581,9141l11454,9141e" filled="f" stroked="t" strokeweight=".957683pt" strokecolor="#777777">
                <v:path arrowok="t"/>
              </v:shape>
            </v:group>
            <v:group style="position:absolute;left:378;top:9093;width:2;height:1112" coordorigin="378,9093" coordsize="2,1112">
              <v:shape style="position:absolute;left:378;top:9093;width:2;height:1112" coordorigin="378,9093" coordsize="0,1112" path="m378,10205l378,9093e" filled="f" stroked="t" strokeweight=".478842pt" strokecolor="#2B2B2B">
                <v:path arrowok="t"/>
              </v:shape>
            </v:group>
            <v:group style="position:absolute;left:373;top:9629;width:709;height:2" coordorigin="373,9629" coordsize="709,2">
              <v:shape style="position:absolute;left:373;top:9629;width:709;height:2" coordorigin="373,9629" coordsize="709,0" path="m373,9629l1082,9629e" filled="f" stroked="t" strokeweight=".718262pt" strokecolor="#6B6B6B">
                <v:path arrowok="t"/>
              </v:shape>
            </v:group>
            <v:group style="position:absolute;left:833;top:9625;width:1350;height:2" coordorigin="833,9625" coordsize="1350,2">
              <v:shape style="position:absolute;left:833;top:9625;width:1350;height:2" coordorigin="833,9625" coordsize="1350,0" path="m833,9625l2184,9625e" filled="f" stroked="t" strokeweight=".957683pt" strokecolor="#808080">
                <v:path arrowok="t"/>
              </v:shape>
            </v:group>
            <v:group style="position:absolute;left:1580;top:9627;width:9879;height:2" coordorigin="1580,9627" coordsize="9879,2">
              <v:shape style="position:absolute;left:1580;top:9627;width:9879;height:2" coordorigin="1580,9627" coordsize="9879,0" path="m1580,9627l11459,9627e" filled="f" stroked="t" strokeweight=".718262pt" strokecolor="#6B6B6B">
                <v:path arrowok="t"/>
              </v:shape>
            </v:group>
            <v:group style="position:absolute;left:6823;top:9629;width:1796;height:2" coordorigin="6823,9629" coordsize="1796,2">
              <v:shape style="position:absolute;left:6823;top:9629;width:1796;height:2" coordorigin="6823,9629" coordsize="1796,0" path="m6823,9629l8619,9629e" filled="f" stroked="t" strokeweight=".478842pt" strokecolor="#4B4B4B">
                <v:path arrowok="t"/>
              </v:shape>
            </v:group>
            <v:group style="position:absolute;left:373;top:9843;width:3927;height:2" coordorigin="373,9843" coordsize="3927,2">
              <v:shape style="position:absolute;left:373;top:9843;width:3927;height:2" coordorigin="373,9843" coordsize="3927,0" path="m373,9843l4300,9843e" filled="f" stroked="t" strokeweight=".718262pt" strokecolor="#777777">
                <v:path arrowok="t"/>
              </v:shape>
            </v:group>
            <v:group style="position:absolute;left:4204;top:9845;width:804;height:2" coordorigin="4204,9845" coordsize="804,2">
              <v:shape style="position:absolute;left:4204;top:9845;width:804;height:2" coordorigin="4204,9845" coordsize="804,0" path="m4204,9845l5009,9845e" filled="f" stroked="t" strokeweight=".478842pt" strokecolor="#676767">
                <v:path arrowok="t"/>
              </v:shape>
            </v:group>
            <v:group style="position:absolute;left:4951;top:9845;width:283;height:2" coordorigin="4951,9845" coordsize="283,2">
              <v:shape style="position:absolute;left:4951;top:9845;width:283;height:2" coordorigin="4951,9845" coordsize="283,0" path="m4951,9845l5234,9845e" filled="f" stroked="t" strokeweight=".478842pt" strokecolor="#4B4B4B">
                <v:path arrowok="t"/>
              </v:shape>
            </v:group>
            <v:group style="position:absolute;left:5176;top:9848;width:3342;height:2" coordorigin="5176,9848" coordsize="3342,2">
              <v:shape style="position:absolute;left:5176;top:9848;width:3342;height:2" coordorigin="5176,9848" coordsize="3342,0" path="m5176,9848l8519,9848e" filled="f" stroked="t" strokeweight=".957683pt" strokecolor="#7C7C7C">
                <v:path arrowok="t"/>
              </v:shape>
            </v:group>
            <v:group style="position:absolute;left:8389;top:9848;width:369;height:2" coordorigin="8389,9848" coordsize="369,2">
              <v:shape style="position:absolute;left:8389;top:9848;width:369;height:2" coordorigin="8389,9848" coordsize="369,0" path="m8389,9848l8758,9848e" filled="f" stroked="t" strokeweight=".478842pt" strokecolor="#646464">
                <v:path arrowok="t"/>
              </v:shape>
            </v:group>
            <v:group style="position:absolute;left:8701;top:9845;width:1216;height:2" coordorigin="8701,9845" coordsize="1216,2">
              <v:shape style="position:absolute;left:8701;top:9845;width:1216;height:2" coordorigin="8701,9845" coordsize="1216,0" path="m8701,9845l9917,9845e" filled="f" stroked="t" strokeweight=".478842pt" strokecolor="#4B4B4B">
                <v:path arrowok="t"/>
              </v:shape>
            </v:group>
            <v:group style="position:absolute;left:9859;top:9850;width:1599;height:2" coordorigin="9859,9850" coordsize="1599,2">
              <v:shape style="position:absolute;left:9859;top:9850;width:1599;height:2" coordorigin="9859,9850" coordsize="1599,0" path="m9859,9850l11459,9850e" filled="f" stroked="t" strokeweight=".957683pt" strokecolor="#838383">
                <v:path arrowok="t"/>
              </v:shape>
            </v:group>
            <v:group style="position:absolute;left:364;top:10173;width:6014;height:2" coordorigin="364,10173" coordsize="6014,2">
              <v:shape style="position:absolute;left:364;top:10173;width:6014;height:2" coordorigin="364,10173" coordsize="6014,0" path="m364,10173l6378,10173e" filled="f" stroked="t" strokeweight=".718262pt" strokecolor="#6B6B6B">
                <v:path arrowok="t"/>
              </v:shape>
            </v:group>
            <v:group style="position:absolute;left:1053;top:9831;width:2;height:345" coordorigin="1053,9831" coordsize="2,345">
              <v:shape style="position:absolute;left:1053;top:9831;width:2;height:345" coordorigin="1053,9831" coordsize="0,345" path="m1053,10176l1053,9831e" filled="f" stroked="t" strokeweight=".239421pt" strokecolor="#707070">
                <v:path arrowok="t"/>
              </v:shape>
            </v:group>
            <v:group style="position:absolute;left:1609;top:9831;width:2;height:781" coordorigin="1609,9831" coordsize="2,781">
              <v:shape style="position:absolute;left:1609;top:9831;width:2;height:781" coordorigin="1609,9831" coordsize="0,781" path="m1609,10612l1609,9831e" filled="f" stroked="t" strokeweight=".239421pt" strokecolor="#707070">
                <v:path arrowok="t"/>
              </v:shape>
            </v:group>
            <v:group style="position:absolute;left:2413;top:8206;width:2;height:1999" coordorigin="2413,8206" coordsize="2,1999">
              <v:shape style="position:absolute;left:2413;top:8206;width:2;height:1999" coordorigin="2413,8206" coordsize="0,1999" path="m2413,10205l2413,8206e" filled="f" stroked="t" strokeweight=".478842pt" strokecolor="#545454">
                <v:path arrowok="t"/>
              </v:shape>
            </v:group>
            <v:group style="position:absolute;left:6278;top:10176;width:603;height:2" coordorigin="6278,10176" coordsize="603,2">
              <v:shape style="position:absolute;left:6278;top:10176;width:603;height:2" coordorigin="6278,10176" coordsize="603,0" path="m6278,10176l6881,10176e" filled="f" stroked="t" strokeweight=".478842pt" strokecolor="#5B5B5B">
                <v:path arrowok="t"/>
              </v:shape>
            </v:group>
            <v:group style="position:absolute;left:6823;top:10176;width:1135;height:2" coordorigin="6823,10176" coordsize="1135,2">
              <v:shape style="position:absolute;left:6823;top:10176;width:1135;height:2" coordorigin="6823,10176" coordsize="1135,0" path="m6823,10176l7958,10176e" filled="f" stroked="t" strokeweight=".478842pt" strokecolor="#3F3F3F">
                <v:path arrowok="t"/>
              </v:shape>
            </v:group>
            <v:group style="position:absolute;left:7465;top:9836;width:2;height:5512" coordorigin="7465,9836" coordsize="2,5512">
              <v:shape style="position:absolute;left:7465;top:9836;width:2;height:5512" coordorigin="7465,9836" coordsize="0,5512" path="m7465,15348l7465,9836e" filled="f" stroked="t" strokeweight=".957683pt" strokecolor="#777777">
                <v:path arrowok="t"/>
              </v:shape>
            </v:group>
            <v:group style="position:absolute;left:7901;top:10173;width:857;height:2" coordorigin="7901,10173" coordsize="857,2">
              <v:shape style="position:absolute;left:7901;top:10173;width:857;height:2" coordorigin="7901,10173" coordsize="857,0" path="m7901,10173l8758,10173e" filled="f" stroked="t" strokeweight=".478842pt" strokecolor="#575757">
                <v:path arrowok="t"/>
              </v:shape>
            </v:group>
            <v:group style="position:absolute;left:8581;top:10176;width:2878;height:2" coordorigin="8581,10176" coordsize="2878,2">
              <v:shape style="position:absolute;left:8581;top:10176;width:2878;height:2" coordorigin="8581,10176" coordsize="2878,0" path="m8581,10176l11459,10176e" filled="f" stroked="t" strokeweight=".957683pt" strokecolor="#747474">
                <v:path arrowok="t"/>
              </v:shape>
            </v:group>
            <v:group style="position:absolute;left:378;top:10070;width:2;height:4122" coordorigin="378,10070" coordsize="2,4122">
              <v:shape style="position:absolute;left:378;top:10070;width:2;height:4122" coordorigin="378,10070" coordsize="0,4122" path="m378,14193l378,10070e" filled="f" stroked="t" strokeweight=".957683pt" strokecolor="#606060">
                <v:path arrowok="t"/>
              </v:shape>
            </v:group>
            <v:group style="position:absolute;left:1053;top:10162;width:2;height:451" coordorigin="1053,10162" coordsize="2,451">
              <v:shape style="position:absolute;left:1053;top:10162;width:2;height:451" coordorigin="1053,10162" coordsize="0,451" path="m1053,10612l1053,10162e" filled="f" stroked="t" strokeweight=".239421pt" strokecolor="#878787">
                <v:path arrowok="t"/>
              </v:shape>
            </v:group>
            <v:group style="position:absolute;left:2418;top:9984;width:2;height:5081" coordorigin="2418,9984" coordsize="2,5081">
              <v:shape style="position:absolute;left:2418;top:9984;width:2;height:5081" coordorigin="2418,9984" coordsize="0,5081" path="m2418,15065l2418,9984e" filled="f" stroked="t" strokeweight=".957683pt" strokecolor="#707070">
                <v:path arrowok="t"/>
              </v:shape>
            </v:group>
            <v:group style="position:absolute;left:1053;top:10612;width:2;height:1424" coordorigin="1053,10612" coordsize="2,1424">
              <v:shape style="position:absolute;left:1053;top:10612;width:2;height:1424" coordorigin="1053,10612" coordsize="0,1424" path="m1053,12036l1053,10612e" filled="f" stroked="t" strokeweight=".239421pt" strokecolor="#000000">
                <v:path arrowok="t"/>
              </v:shape>
            </v:group>
            <v:group style="position:absolute;left:1609;top:10612;width:2;height:1424" coordorigin="1609,10612" coordsize="2,1424">
              <v:shape style="position:absolute;left:1609;top:10612;width:2;height:1424" coordorigin="1609,10612" coordsize="0,1424" path="m1609,12036l1609,10612e" filled="f" stroked="t" strokeweight=".239421pt" strokecolor="#000000">
                <v:path arrowok="t"/>
              </v:shape>
            </v:group>
            <v:group style="position:absolute;left:11454;top:11072;width:2;height:992" coordorigin="11454,11072" coordsize="2,992">
              <v:shape style="position:absolute;left:11454;top:11072;width:2;height:992" coordorigin="11454,11072" coordsize="0,992" path="m11454,12064l11454,11072e" filled="f" stroked="t" strokeweight=".478842pt" strokecolor="#747474">
                <v:path arrowok="t"/>
              </v:shape>
            </v:group>
            <v:group style="position:absolute;left:369;top:12271;width:536;height:2" coordorigin="369,12271" coordsize="536,2">
              <v:shape style="position:absolute;left:369;top:12271;width:536;height:2" coordorigin="369,12271" coordsize="536,0" path="m369,12271l905,12271e" filled="f" stroked="t" strokeweight=".478842pt" strokecolor="#4F4F4F">
                <v:path arrowok="t"/>
              </v:shape>
            </v:group>
            <v:group style="position:absolute;left:848;top:12273;width:1580;height:2" coordorigin="848,12273" coordsize="1580,2">
              <v:shape style="position:absolute;left:848;top:12273;width:1580;height:2" coordorigin="848,12273" coordsize="1580,0" path="m848,12273l2428,12273e" filled="f" stroked="t" strokeweight=".957683pt" strokecolor="#7C7C7C">
                <v:path arrowok="t"/>
              </v:shape>
            </v:group>
            <v:group style="position:absolute;left:1053;top:12036;width:2;height:350" coordorigin="1053,12036" coordsize="2,350">
              <v:shape style="position:absolute;left:1053;top:12036;width:2;height:350" coordorigin="1053,12036" coordsize="0,350" path="m1053,12386l1053,12036e" filled="f" stroked="t" strokeweight=".239421pt" strokecolor="#808080">
                <v:path arrowok="t"/>
              </v:shape>
            </v:group>
            <v:group style="position:absolute;left:1609;top:12036;width:2;height:350" coordorigin="1609,12036" coordsize="2,350">
              <v:shape style="position:absolute;left:1609;top:12036;width:2;height:350" coordorigin="1609,12036" coordsize="0,350" path="m1609,12386l1609,12036e" filled="f" stroked="t" strokeweight=".239421pt" strokecolor="#808080">
                <v:path arrowok="t"/>
              </v:shape>
            </v:group>
            <v:group style="position:absolute;left:11454;top:12007;width:2;height:3058" coordorigin="11454,12007" coordsize="2,3058">
              <v:shape style="position:absolute;left:11454;top:12007;width:2;height:3058" coordorigin="11454,12007" coordsize="0,3058" path="m11454,15065l11454,12007e" filled="f" stroked="t" strokeweight=".239421pt" strokecolor="#4F4F4F">
                <v:path arrowok="t"/>
              </v:shape>
            </v:group>
            <v:group style="position:absolute;left:1053;top:12386;width:2;height:2790" coordorigin="1053,12386" coordsize="2,2790">
              <v:shape style="position:absolute;left:1053;top:12386;width:2;height:2790" coordorigin="1053,12386" coordsize="0,2790" path="m1053,15175l1053,12386e" filled="f" stroked="t" strokeweight=".239421pt" strokecolor="#000000">
                <v:path arrowok="t"/>
              </v:shape>
            </v:group>
            <v:group style="position:absolute;left:1609;top:12386;width:2;height:2790" coordorigin="1609,12386" coordsize="2,2790">
              <v:shape style="position:absolute;left:1609;top:12386;width:2;height:2790" coordorigin="1609,12386" coordsize="0,2790" path="m1609,15175l1609,12386e" filled="f" stroked="t" strokeweight=".239421pt" strokecolor="#000000">
                <v:path arrowok="t"/>
              </v:shape>
            </v:group>
            <v:group style="position:absolute;left:378;top:14135;width:2;height:1069" coordorigin="378,14135" coordsize="2,1069">
              <v:shape style="position:absolute;left:378;top:14135;width:2;height:1069" coordorigin="378,14135" coordsize="0,1069" path="m378,15204l378,14135e" filled="f" stroked="t" strokeweight=".478842pt" strokecolor="#282828">
                <v:path arrowok="t"/>
              </v:shape>
            </v:group>
            <v:group style="position:absolute;left:2418;top:15007;width:2;height:340" coordorigin="2418,15007" coordsize="2,340">
              <v:shape style="position:absolute;left:2418;top:15007;width:2;height:340" coordorigin="2418,15007" coordsize="0,340" path="m2418,15348l2418,15007e" filled="f" stroked="t" strokeweight=".478842pt" strokecolor="#545454">
                <v:path arrowok="t"/>
              </v:shape>
            </v:group>
            <v:group style="position:absolute;left:11456;top:15007;width:2;height:340" coordorigin="11456,15007" coordsize="2,340">
              <v:shape style="position:absolute;left:11456;top:15007;width:2;height:340" coordorigin="11456,15007" coordsize="0,340" path="m11456,15348l11456,15007e" filled="f" stroked="t" strokeweight=".239421pt" strokecolor="#646464">
                <v:path arrowok="t"/>
              </v:shape>
            </v:group>
            <v:group style="position:absolute;left:378;top:15146;width:2;height:206" coordorigin="378,15146" coordsize="2,206">
              <v:shape style="position:absolute;left:378;top:15146;width:2;height:206" coordorigin="378,15146" coordsize="0,206" path="m378,15353l378,15146e" filled="f" stroked="t" strokeweight=".478842pt" strokecolor="#3B3B3B">
                <v:path arrowok="t"/>
              </v:shape>
            </v:group>
            <v:group style="position:absolute;left:1053;top:15175;width:2;height:163" coordorigin="1053,15175" coordsize="2,163">
              <v:shape style="position:absolute;left:1053;top:15175;width:2;height:163" coordorigin="1053,15175" coordsize="0,163" path="m1053,15338l1053,15175e" filled="f" stroked="t" strokeweight=".239421pt" strokecolor="#7C7C7C">
                <v:path arrowok="t"/>
              </v:shape>
            </v:group>
            <v:group style="position:absolute;left:373;top:15341;width:1336;height:2" coordorigin="373,15341" coordsize="1336,2">
              <v:shape style="position:absolute;left:373;top:15341;width:1336;height:2" coordorigin="373,15341" coordsize="1336,0" path="m373,15341l1709,15341e" filled="f" stroked="t" strokeweight=".957683pt" strokecolor="#838383">
                <v:path arrowok="t"/>
              </v:shape>
            </v:group>
            <v:group style="position:absolute;left:1609;top:15175;width:2;height:163" coordorigin="1609,15175" coordsize="2,163">
              <v:shape style="position:absolute;left:1609;top:15175;width:2;height:163" coordorigin="1609,15175" coordsize="0,163" path="m1609,15338l1609,15175e" filled="f" stroked="t" strokeweight=".239421pt" strokecolor="#7C7C7C">
                <v:path arrowok="t"/>
              </v:shape>
            </v:group>
            <v:group style="position:absolute;left:1580;top:15343;width:1815;height:2" coordorigin="1580,15343" coordsize="1815,2">
              <v:shape style="position:absolute;left:1580;top:15343;width:1815;height:2" coordorigin="1580,15343" coordsize="1815,0" path="m1580,15343l3395,15343e" filled="f" stroked="t" strokeweight=".478842pt" strokecolor="#646464">
                <v:path arrowok="t"/>
              </v:shape>
            </v:group>
            <v:group style="position:absolute;left:3338;top:15343;width:8121;height:2" coordorigin="3338,15343" coordsize="8121,2">
              <v:shape style="position:absolute;left:3338;top:15343;width:8121;height:2" coordorigin="3338,15343" coordsize="8121,0" path="m3338,15343l11459,15343e" filled="f" stroked="t" strokeweight=".718262pt" strokecolor="#808080">
                <v:path arrowok="t"/>
              </v:shape>
            </v:group>
            <v:group style="position:absolute;left:6278;top:15343;width:2342;height:2" coordorigin="6278,15343" coordsize="2342,2">
              <v:shape style="position:absolute;left:6278;top:15343;width:2342;height:2" coordorigin="6278,15343" coordsize="2342,0" path="m6278,15343l8619,15343e" filled="f" stroked="t" strokeweight=".478842pt" strokecolor="#6B6B6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06.09848pt;margin-top:4.535334pt;width:5.794885pt;height:8.991456pt;mso-position-horizontal-relative:page;mso-position-vertical-relative:paragraph;z-index:-16931" coordorigin="10122,91" coordsize="116,180">
            <v:shape style="position:absolute;left:10122;top:91;width:116;height:180" coordorigin="10122,91" coordsize="116,180" path="m10122,91l10238,91,10238,271,10122,271,10122,91e" filled="t" fillcolor="#ED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color w:val="363638"/>
          <w:spacing w:val="0"/>
          <w:w w:val="89"/>
        </w:rPr>
        <w:t>Itfaiy</w:t>
      </w:r>
      <w:r>
        <w:rPr>
          <w:rFonts w:ascii="Arial" w:hAnsi="Arial" w:cs="Arial" w:eastAsia="Arial"/>
          <w:sz w:val="20"/>
          <w:szCs w:val="20"/>
          <w:color w:val="363638"/>
          <w:spacing w:val="0"/>
          <w:w w:val="89"/>
        </w:rPr>
        <w:t>e</w:t>
      </w:r>
      <w:r>
        <w:rPr>
          <w:rFonts w:ascii="Arial" w:hAnsi="Arial" w:cs="Arial" w:eastAsia="Arial"/>
          <w:sz w:val="20"/>
          <w:szCs w:val="20"/>
          <w:color w:val="363638"/>
          <w:spacing w:val="36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363638"/>
          <w:spacing w:val="0"/>
          <w:w w:val="89"/>
        </w:rPr>
        <w:t>Kuze</w:t>
      </w:r>
      <w:r>
        <w:rPr>
          <w:rFonts w:ascii="Arial" w:hAnsi="Arial" w:cs="Arial" w:eastAsia="Arial"/>
          <w:sz w:val="20"/>
          <w:szCs w:val="20"/>
          <w:color w:val="363638"/>
          <w:spacing w:val="0"/>
          <w:w w:val="89"/>
        </w:rPr>
        <w:t>y</w:t>
      </w:r>
      <w:r>
        <w:rPr>
          <w:rFonts w:ascii="Arial" w:hAnsi="Arial" w:cs="Arial" w:eastAsia="Arial"/>
          <w:sz w:val="20"/>
          <w:szCs w:val="20"/>
          <w:color w:val="363638"/>
          <w:spacing w:val="-12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363638"/>
          <w:spacing w:val="0"/>
          <w:w w:val="89"/>
        </w:rPr>
        <w:t>Bölg</w:t>
      </w:r>
      <w:r>
        <w:rPr>
          <w:rFonts w:ascii="Arial" w:hAnsi="Arial" w:cs="Arial" w:eastAsia="Arial"/>
          <w:sz w:val="20"/>
          <w:szCs w:val="20"/>
          <w:color w:val="363638"/>
          <w:spacing w:val="0"/>
          <w:w w:val="89"/>
        </w:rPr>
        <w:t>e</w:t>
      </w:r>
      <w:r>
        <w:rPr>
          <w:rFonts w:ascii="Arial" w:hAnsi="Arial" w:cs="Arial" w:eastAsia="Arial"/>
          <w:sz w:val="20"/>
          <w:szCs w:val="20"/>
          <w:color w:val="363638"/>
          <w:spacing w:val="24"/>
          <w:w w:val="89"/>
        </w:rPr>
        <w:t> </w:t>
      </w:r>
      <w:r>
        <w:rPr>
          <w:rFonts w:ascii="Arial" w:hAnsi="Arial" w:cs="Arial" w:eastAsia="Arial"/>
          <w:sz w:val="20"/>
          <w:szCs w:val="20"/>
          <w:color w:val="363638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29" w:after="0" w:line="110" w:lineRule="exact"/>
        <w:ind w:left="622" w:right="-20"/>
        <w:jc w:val="left"/>
        <w:tabs>
          <w:tab w:pos="160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br w:type="column"/>
      </w:r>
      <w:r>
        <w:rPr>
          <w:rFonts w:ascii="Arial" w:hAnsi="Arial" w:cs="Arial" w:eastAsia="Arial"/>
          <w:sz w:val="10"/>
          <w:szCs w:val="10"/>
          <w:color w:val="808282"/>
          <w:spacing w:val="0"/>
          <w:w w:val="100"/>
          <w:position w:val="-1"/>
        </w:rPr>
        <w:t>•</w:t>
      </w:r>
      <w:r>
        <w:rPr>
          <w:rFonts w:ascii="Arial" w:hAnsi="Arial" w:cs="Arial" w:eastAsia="Arial"/>
          <w:sz w:val="10"/>
          <w:szCs w:val="10"/>
          <w:color w:val="808282"/>
          <w:spacing w:val="0"/>
          <w:w w:val="100"/>
          <w:position w:val="-1"/>
        </w:rPr>
        <w:t>    </w:t>
      </w:r>
      <w:r>
        <w:rPr>
          <w:rFonts w:ascii="Arial" w:hAnsi="Arial" w:cs="Arial" w:eastAsia="Arial"/>
          <w:sz w:val="10"/>
          <w:szCs w:val="10"/>
          <w:color w:val="808282"/>
          <w:spacing w:val="8"/>
          <w:w w:val="100"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97999A"/>
          <w:spacing w:val="0"/>
          <w:w w:val="216"/>
          <w:b/>
          <w:bCs/>
          <w:position w:val="-1"/>
        </w:rPr>
        <w:t>i</w:t>
      </w:r>
      <w:r>
        <w:rPr>
          <w:rFonts w:ascii="Arial" w:hAnsi="Arial" w:cs="Arial" w:eastAsia="Arial"/>
          <w:sz w:val="10"/>
          <w:szCs w:val="10"/>
          <w:color w:val="97999A"/>
          <w:spacing w:val="0"/>
          <w:w w:val="216"/>
          <w:b/>
          <w:bCs/>
          <w:position w:val="-1"/>
        </w:rPr>
        <w:t>)</w:t>
      </w:r>
      <w:r>
        <w:rPr>
          <w:rFonts w:ascii="Arial" w:hAnsi="Arial" w:cs="Arial" w:eastAsia="Arial"/>
          <w:sz w:val="10"/>
          <w:szCs w:val="10"/>
          <w:color w:val="97999A"/>
          <w:spacing w:val="-40"/>
          <w:w w:val="216"/>
          <w:b/>
          <w:bCs/>
          <w:position w:val="-1"/>
        </w:rPr>
        <w:t> </w:t>
      </w:r>
      <w:r>
        <w:rPr>
          <w:rFonts w:ascii="Arial" w:hAnsi="Arial" w:cs="Arial" w:eastAsia="Arial"/>
          <w:sz w:val="11"/>
          <w:szCs w:val="11"/>
          <w:color w:val="6B6B6B"/>
          <w:spacing w:val="-16"/>
          <w:w w:val="126"/>
          <w:b/>
          <w:bCs/>
          <w:position w:val="-1"/>
        </w:rPr>
        <w:t>ı</w:t>
      </w:r>
      <w:r>
        <w:rPr>
          <w:rFonts w:ascii="Arial" w:hAnsi="Arial" w:cs="Arial" w:eastAsia="Arial"/>
          <w:sz w:val="11"/>
          <w:szCs w:val="11"/>
          <w:color w:val="AFAFAF"/>
          <w:spacing w:val="0"/>
          <w:w w:val="221"/>
          <w:b/>
          <w:bCs/>
          <w:position w:val="-1"/>
        </w:rPr>
        <w:t>:</w:t>
      </w:r>
      <w:r>
        <w:rPr>
          <w:rFonts w:ascii="Arial" w:hAnsi="Arial" w:cs="Arial" w:eastAsia="Arial"/>
          <w:sz w:val="11"/>
          <w:szCs w:val="11"/>
          <w:color w:val="AFAFAF"/>
          <w:spacing w:val="0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1"/>
          <w:szCs w:val="11"/>
          <w:color w:val="AFAFAF"/>
          <w:spacing w:val="6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1"/>
          <w:szCs w:val="11"/>
          <w:color w:val="AFAFAF"/>
          <w:spacing w:val="0"/>
          <w:w w:val="221"/>
          <w:b/>
          <w:bCs/>
          <w:position w:val="-1"/>
        </w:rPr>
        <w:t>·</w:t>
      </w:r>
      <w:r>
        <w:rPr>
          <w:rFonts w:ascii="Arial" w:hAnsi="Arial" w:cs="Arial" w:eastAsia="Arial"/>
          <w:sz w:val="11"/>
          <w:szCs w:val="11"/>
          <w:color w:val="AFAFAF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1"/>
          <w:szCs w:val="11"/>
          <w:color w:val="AFAFAF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11"/>
          <w:szCs w:val="11"/>
          <w:color w:val="6B6B6B"/>
          <w:spacing w:val="0"/>
          <w:w w:val="100"/>
          <w:position w:val="-1"/>
        </w:rPr>
        <w:t>•</w:t>
      </w:r>
      <w:r>
        <w:rPr>
          <w:rFonts w:ascii="Arial" w:hAnsi="Arial" w:cs="Arial" w:eastAsia="Arial"/>
          <w:sz w:val="11"/>
          <w:szCs w:val="11"/>
          <w:color w:val="6B6B6B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1"/>
          <w:szCs w:val="11"/>
          <w:color w:val="6B6B6B"/>
          <w:spacing w:val="13"/>
          <w:w w:val="100"/>
          <w:position w:val="-1"/>
        </w:rPr>
        <w:t> </w:t>
      </w:r>
      <w:r>
        <w:rPr>
          <w:rFonts w:ascii="Arial" w:hAnsi="Arial" w:cs="Arial" w:eastAsia="Arial"/>
          <w:sz w:val="11"/>
          <w:szCs w:val="11"/>
          <w:color w:val="AFAFAF"/>
          <w:spacing w:val="0"/>
          <w:w w:val="38"/>
          <w:i/>
          <w:position w:val="-1"/>
        </w:rPr>
        <w:t>..:..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34" w:lineRule="exact"/>
        <w:ind w:right="-20"/>
        <w:jc w:val="left"/>
        <w:tabs>
          <w:tab w:pos="800" w:val="left"/>
          <w:tab w:pos="150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pict>
          <v:group style="position:absolute;margin-left:443.299835pt;margin-top:1.326296pt;width:.1pt;height:4.655274pt;mso-position-horizontal-relative:page;mso-position-vertical-relative:paragraph;z-index:-16934" coordorigin="8866,27" coordsize="2,93">
            <v:shape style="position:absolute;left:8866;top:27;width:2;height:93" coordorigin="8866,27" coordsize="0,93" path="m8866,120l8866,27e" filled="f" stroked="t" strokeweight="3.95672pt" strokecolor="#EDEDED">
              <v:path arrowok="t"/>
            </v:shape>
          </v:group>
          <w10:wrap type="none"/>
        </w:pict>
      </w:r>
      <w:r>
        <w:rPr/>
        <w:pict>
          <v:group style="position:absolute;margin-left:454.914093pt;margin-top:1.269899pt;width:.1pt;height:4.71167pt;mso-position-horizontal-relative:page;mso-position-vertical-relative:paragraph;z-index:-16933" coordorigin="9098,25" coordsize="2,94">
            <v:shape style="position:absolute;left:9098;top:25;width:2;height:94" coordorigin="9098,25" coordsize="0,94" path="m9098,120l9098,25e" filled="f" stroked="t" strokeweight="1.472pt" strokecolor="#EDEDED">
              <v:path arrowok="t"/>
            </v:shape>
          </v:group>
          <w10:wrap type="none"/>
        </w:pict>
      </w:r>
      <w:r>
        <w:rPr/>
        <w:pict>
          <v:group style="position:absolute;margin-left:472.45459pt;margin-top:1.310358pt;width:2.25pt;height:4.038574pt;mso-position-horizontal-relative:page;mso-position-vertical-relative:paragraph;z-index:-16932" coordorigin="9449,26" coordsize="45,81">
            <v:shape style="position:absolute;left:9449;top:26;width:45;height:81" coordorigin="9449,26" coordsize="45,81" path="m9472,107l9472,26e" filled="f" stroked="t" strokeweight="2.35pt" strokecolor="#EDEDED">
              <v:path arrowok="t"/>
            </v:shape>
          </v:group>
          <w10:wrap type="none"/>
        </w:pict>
      </w:r>
      <w:r>
        <w:rPr/>
        <w:pict>
          <v:group style="position:absolute;margin-left:499.719818pt;margin-top:6.340085pt;width:.1pt;height:8.185547pt;mso-position-horizontal-relative:page;mso-position-vertical-relative:paragraph;z-index:-16930" coordorigin="9994,127" coordsize="2,164">
            <v:shape style="position:absolute;left:9994;top:127;width:2;height:164" coordorigin="9994,127" coordsize="0,164" path="m9994,291l9994,127e" filled="f" stroked="t" strokeweight="4.580098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2"/>
          <w:szCs w:val="12"/>
          <w:color w:val="AFAFAF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12"/>
          <w:szCs w:val="12"/>
          <w:color w:val="AFAFA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2"/>
          <w:szCs w:val="12"/>
          <w:color w:val="AFAFA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FAFAF"/>
          <w:spacing w:val="0"/>
          <w:w w:val="141"/>
          <w:i/>
          <w:position w:val="1"/>
        </w:rPr>
        <w:t>J</w:t>
      </w:r>
      <w:r>
        <w:rPr>
          <w:rFonts w:ascii="Times New Roman" w:hAnsi="Times New Roman" w:cs="Times New Roman" w:eastAsia="Times New Roman"/>
          <w:sz w:val="7"/>
          <w:szCs w:val="7"/>
          <w:color w:val="AFAFAF"/>
          <w:spacing w:val="0"/>
          <w:w w:val="141"/>
          <w:i/>
          <w:position w:val="1"/>
        </w:rPr>
        <w:t>(</w:t>
      </w:r>
      <w:r>
        <w:rPr>
          <w:rFonts w:ascii="Times New Roman" w:hAnsi="Times New Roman" w:cs="Times New Roman" w:eastAsia="Times New Roman"/>
          <w:sz w:val="7"/>
          <w:szCs w:val="7"/>
          <w:color w:val="AFAFAF"/>
          <w:spacing w:val="0"/>
          <w:w w:val="141"/>
          <w:i/>
          <w:position w:val="1"/>
        </w:rPr>
        <w:t>      </w:t>
      </w:r>
      <w:r>
        <w:rPr>
          <w:rFonts w:ascii="Times New Roman" w:hAnsi="Times New Roman" w:cs="Times New Roman" w:eastAsia="Times New Roman"/>
          <w:sz w:val="7"/>
          <w:szCs w:val="7"/>
          <w:color w:val="AFAFAF"/>
          <w:spacing w:val="14"/>
          <w:w w:val="141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FAFAF"/>
          <w:spacing w:val="0"/>
          <w:w w:val="112"/>
          <w:position w:val="1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AFAFAF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6B6B6B"/>
          <w:spacing w:val="0"/>
          <w:w w:val="335"/>
          <w:position w:val="1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6B6B6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6B6B6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6"/>
          <w:szCs w:val="6"/>
          <w:color w:val="AFAFAF"/>
          <w:spacing w:val="0"/>
          <w:w w:val="75"/>
          <w:position w:val="2"/>
        </w:rPr>
        <w:t>,._</w:t>
      </w:r>
      <w:r>
        <w:rPr>
          <w:rFonts w:ascii="Times New Roman" w:hAnsi="Times New Roman" w:cs="Times New Roman" w:eastAsia="Times New Roman"/>
          <w:sz w:val="6"/>
          <w:szCs w:val="6"/>
          <w:color w:val="AFAFAF"/>
          <w:spacing w:val="0"/>
          <w:w w:val="75"/>
          <w:position w:val="2"/>
        </w:rPr>
        <w:t>    </w:t>
      </w:r>
      <w:r>
        <w:rPr>
          <w:rFonts w:ascii="Times New Roman" w:hAnsi="Times New Roman" w:cs="Times New Roman" w:eastAsia="Times New Roman"/>
          <w:sz w:val="6"/>
          <w:szCs w:val="6"/>
          <w:color w:val="AFAFAF"/>
          <w:spacing w:val="9"/>
          <w:w w:val="75"/>
          <w:position w:val="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B6B6B"/>
          <w:spacing w:val="-7"/>
          <w:w w:val="343"/>
          <w:b/>
          <w:bCs/>
          <w:position w:val="2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97999A"/>
          <w:spacing w:val="0"/>
          <w:w w:val="92"/>
          <w:b/>
          <w:bCs/>
          <w:position w:val="2"/>
        </w:rPr>
        <w:t>E"</w:t>
      </w:r>
      <w:r>
        <w:rPr>
          <w:rFonts w:ascii="Times New Roman" w:hAnsi="Times New Roman" w:cs="Times New Roman" w:eastAsia="Times New Roman"/>
          <w:sz w:val="6"/>
          <w:szCs w:val="6"/>
          <w:color w:val="97999A"/>
          <w:spacing w:val="0"/>
          <w:w w:val="100"/>
          <w:b/>
          <w:bCs/>
          <w:position w:val="2"/>
        </w:rPr>
        <w:t>     </w:t>
      </w:r>
      <w:r>
        <w:rPr>
          <w:rFonts w:ascii="Times New Roman" w:hAnsi="Times New Roman" w:cs="Times New Roman" w:eastAsia="Times New Roman"/>
          <w:sz w:val="6"/>
          <w:szCs w:val="6"/>
          <w:color w:val="97999A"/>
          <w:spacing w:val="-6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FAFAF"/>
          <w:spacing w:val="0"/>
          <w:w w:val="215"/>
          <w:b/>
          <w:bCs/>
          <w:position w:val="2"/>
        </w:rPr>
        <w:t>......</w:t>
      </w:r>
      <w:r>
        <w:rPr>
          <w:rFonts w:ascii="Times New Roman" w:hAnsi="Times New Roman" w:cs="Times New Roman" w:eastAsia="Times New Roman"/>
          <w:sz w:val="6"/>
          <w:szCs w:val="6"/>
          <w:color w:val="AFAFAF"/>
          <w:spacing w:val="0"/>
          <w:w w:val="100"/>
          <w:b/>
          <w:bCs/>
          <w:position w:val="2"/>
        </w:rPr>
        <w:tab/>
      </w:r>
      <w:r>
        <w:rPr>
          <w:rFonts w:ascii="Times New Roman" w:hAnsi="Times New Roman" w:cs="Times New Roman" w:eastAsia="Times New Roman"/>
          <w:sz w:val="6"/>
          <w:szCs w:val="6"/>
          <w:color w:val="AFAFAF"/>
          <w:spacing w:val="0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13"/>
          <w:szCs w:val="13"/>
          <w:color w:val="AFAFAF"/>
          <w:spacing w:val="0"/>
          <w:w w:val="60"/>
          <w:b/>
          <w:bCs/>
          <w:position w:val="2"/>
        </w:rPr>
        <w:t>&amp;ı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44" w:lineRule="exact"/>
        <w:ind w:left="242" w:right="1189"/>
        <w:jc w:val="center"/>
        <w:tabs>
          <w:tab w:pos="660" w:val="left"/>
          <w:tab w:pos="1260" w:val="left"/>
        </w:tabs>
        <w:rPr>
          <w:rFonts w:ascii="Arial" w:hAnsi="Arial" w:cs="Arial" w:eastAsia="Arial"/>
          <w:sz w:val="12"/>
          <w:szCs w:val="12"/>
        </w:rPr>
      </w:pPr>
      <w:rPr/>
      <w:r>
        <w:rPr/>
        <w:pict>
          <v:group style="position:absolute;margin-left:441.872253pt;margin-top:4.964434pt;width:.1pt;height:11.442627pt;mso-position-horizontal-relative:page;mso-position-vertical-relative:paragraph;z-index:-16929" coordorigin="8837,99" coordsize="2,229">
            <v:shape style="position:absolute;left:8837;top:99;width:2;height:229" coordorigin="8837,99" coordsize="0,229" path="m8837,328l8837,99e" filled="f" stroked="t" strokeweight="1.79575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3.886078pt;margin-top:.983898pt;width:10.476678pt;height:23.760403pt;mso-position-horizontal-relative:page;mso-position-vertical-relative:paragraph;z-index:-16919" type="#_x0000_t202" filled="f" stroked="f">
            <v:textbox inset="0,0,0,0">
              <w:txbxContent>
                <w:p>
                  <w:pPr>
                    <w:spacing w:before="0" w:after="0" w:line="475" w:lineRule="exact"/>
                    <w:ind w:right="-111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4"/>
                      <w:szCs w:val="34"/>
                      <w:color w:val="97999A"/>
                      <w:spacing w:val="0"/>
                      <w:w w:val="39"/>
                      <w:position w:val="10"/>
                    </w:rPr>
                    <w:t>•.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97999A"/>
                      <w:spacing w:val="0"/>
                      <w:w w:val="39"/>
                      <w:position w:val="10"/>
                    </w:rPr>
                    <w:t> </w:t>
                  </w:r>
                  <w:r>
                    <w:rPr>
                      <w:rFonts w:ascii="Arial" w:hAnsi="Arial" w:cs="Arial" w:eastAsia="Arial"/>
                      <w:sz w:val="34"/>
                      <w:szCs w:val="34"/>
                      <w:color w:val="97999A"/>
                      <w:spacing w:val="4"/>
                      <w:w w:val="39"/>
                      <w:position w:val="10"/>
                    </w:rPr>
                    <w:t> 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808282"/>
                      <w:spacing w:val="-32"/>
                      <w:w w:val="63"/>
                      <w:position w:val="-3"/>
                    </w:rPr>
                    <w:t>·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5B5D5D"/>
          <w:spacing w:val="0"/>
          <w:w w:val="100"/>
          <w:i/>
          <w:position w:val="4"/>
        </w:rPr>
        <w:t>(</w:t>
      </w:r>
      <w:r>
        <w:rPr>
          <w:rFonts w:ascii="Times New Roman" w:hAnsi="Times New Roman" w:cs="Times New Roman" w:eastAsia="Times New Roman"/>
          <w:sz w:val="8"/>
          <w:szCs w:val="8"/>
          <w:color w:val="5B5D5D"/>
          <w:spacing w:val="0"/>
          <w:w w:val="100"/>
          <w:i/>
          <w:position w:val="4"/>
        </w:rPr>
        <w:t>&lt;i</w:t>
      </w:r>
      <w:r>
        <w:rPr>
          <w:rFonts w:ascii="Times New Roman" w:hAnsi="Times New Roman" w:cs="Times New Roman" w:eastAsia="Times New Roman"/>
          <w:sz w:val="8"/>
          <w:szCs w:val="8"/>
          <w:color w:val="5B5D5D"/>
          <w:spacing w:val="0"/>
          <w:w w:val="100"/>
          <w:i/>
          <w:position w:val="4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5B5D5D"/>
          <w:spacing w:val="0"/>
          <w:w w:val="100"/>
          <w:i/>
          <w:position w:val="4"/>
        </w:rPr>
      </w:r>
      <w:r>
        <w:rPr>
          <w:rFonts w:ascii="Times New Roman" w:hAnsi="Times New Roman" w:cs="Times New Roman" w:eastAsia="Times New Roman"/>
          <w:sz w:val="14"/>
          <w:szCs w:val="14"/>
          <w:color w:val="97999A"/>
          <w:spacing w:val="0"/>
          <w:w w:val="73"/>
          <w:b/>
          <w:bCs/>
          <w:i/>
          <w:position w:val="0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97999A"/>
          <w:spacing w:val="0"/>
          <w:w w:val="73"/>
          <w:b/>
          <w:bCs/>
          <w:i/>
          <w:position w:val="0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97999A"/>
          <w:spacing w:val="0"/>
          <w:w w:val="73"/>
          <w:b/>
          <w:bCs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7999A"/>
          <w:spacing w:val="3"/>
          <w:w w:val="73"/>
          <w:b/>
          <w:bCs/>
          <w:i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97999A"/>
          <w:spacing w:val="0"/>
          <w:w w:val="100"/>
          <w:b/>
          <w:bCs/>
          <w:position w:val="0"/>
        </w:rPr>
        <w:t>i-;ı</w:t>
      </w:r>
      <w:r>
        <w:rPr>
          <w:rFonts w:ascii="Arial" w:hAnsi="Arial" w:cs="Arial" w:eastAsia="Arial"/>
          <w:sz w:val="12"/>
          <w:szCs w:val="12"/>
          <w:color w:val="97999A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97999A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12"/>
          <w:szCs w:val="12"/>
          <w:color w:val="97999A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12"/>
          <w:szCs w:val="12"/>
          <w:color w:val="AFAFAF"/>
          <w:spacing w:val="0"/>
          <w:w w:val="317"/>
          <w:position w:val="0"/>
        </w:rPr>
        <w:t>"</w:t>
      </w:r>
      <w:r>
        <w:rPr>
          <w:rFonts w:ascii="Arial" w:hAnsi="Arial" w:cs="Arial" w:eastAsia="Arial"/>
          <w:sz w:val="12"/>
          <w:szCs w:val="12"/>
          <w:color w:val="AFAFAF"/>
          <w:spacing w:val="0"/>
          <w:w w:val="159"/>
          <w:position w:val="0"/>
        </w:rPr>
        <w:t>.</w:t>
      </w:r>
      <w:r>
        <w:rPr>
          <w:rFonts w:ascii="Arial" w:hAnsi="Arial" w:cs="Arial" w:eastAsia="Arial"/>
          <w:sz w:val="12"/>
          <w:szCs w:val="12"/>
          <w:color w:val="AFAFAF"/>
          <w:spacing w:val="10"/>
          <w:w w:val="100"/>
          <w:position w:val="0"/>
        </w:rPr>
        <w:t> </w:t>
      </w:r>
      <w:r>
        <w:rPr>
          <w:rFonts w:ascii="Arial" w:hAnsi="Arial" w:cs="Arial" w:eastAsia="Arial"/>
          <w:sz w:val="12"/>
          <w:szCs w:val="12"/>
          <w:color w:val="97999A"/>
          <w:spacing w:val="0"/>
          <w:w w:val="412"/>
          <w:position w:val="0"/>
        </w:rPr>
        <w:t>;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12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AFAFAF"/>
          <w:w w:val="256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AFAFA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FAFAF"/>
          <w:spacing w:val="0"/>
          <w:w w:val="57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AFAFAF"/>
          <w:spacing w:val="0"/>
          <w:w w:val="57"/>
        </w:rPr>
        <w:t>    </w:t>
      </w:r>
      <w:r>
        <w:rPr>
          <w:rFonts w:ascii="Times New Roman" w:hAnsi="Times New Roman" w:cs="Times New Roman" w:eastAsia="Times New Roman"/>
          <w:sz w:val="17"/>
          <w:szCs w:val="17"/>
          <w:color w:val="AFAFAF"/>
          <w:spacing w:val="10"/>
          <w:w w:val="5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6"/>
          <w:w w:val="115"/>
          <w:i/>
        </w:rPr>
        <w:t>"</w:t>
      </w:r>
      <w:r>
        <w:rPr>
          <w:rFonts w:ascii="Times New Roman" w:hAnsi="Times New Roman" w:cs="Times New Roman" w:eastAsia="Times New Roman"/>
          <w:sz w:val="17"/>
          <w:szCs w:val="17"/>
          <w:color w:val="808282"/>
          <w:spacing w:val="0"/>
          <w:w w:val="115"/>
          <w:i/>
        </w:rPr>
        <w:t>'ll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56" w:lineRule="exact"/>
        <w:ind w:left="566" w:right="-20"/>
        <w:jc w:val="left"/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6"/>
          <w:szCs w:val="6"/>
          <w:color w:val="6B6B6B"/>
          <w:spacing w:val="0"/>
          <w:w w:val="200"/>
          <w:b/>
          <w:bCs/>
          <w:position w:val="-1"/>
        </w:rPr>
        <w:t>(</w:t>
      </w:r>
      <w:r>
        <w:rPr>
          <w:rFonts w:ascii="Times New Roman" w:hAnsi="Times New Roman" w:cs="Times New Roman" w:eastAsia="Times New Roman"/>
          <w:sz w:val="6"/>
          <w:szCs w:val="6"/>
          <w:color w:val="6B6B6B"/>
          <w:spacing w:val="0"/>
          <w:w w:val="200"/>
          <w:b/>
          <w:bCs/>
          <w:position w:val="-1"/>
        </w:rPr>
        <w:t>'1.</w:t>
      </w:r>
      <w:r>
        <w:rPr>
          <w:rFonts w:ascii="Times New Roman" w:hAnsi="Times New Roman" w:cs="Times New Roman" w:eastAsia="Times New Roman"/>
          <w:sz w:val="6"/>
          <w:szCs w:val="6"/>
          <w:color w:val="6B6B6B"/>
          <w:spacing w:val="-1"/>
          <w:w w:val="2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B6B6B"/>
          <w:spacing w:val="0"/>
          <w:w w:val="200"/>
          <w:b/>
          <w:bCs/>
          <w:position w:val="-1"/>
        </w:rPr>
        <w:t>.::.0</w:t>
      </w:r>
      <w:r>
        <w:rPr>
          <w:rFonts w:ascii="Times New Roman" w:hAnsi="Times New Roman" w:cs="Times New Roman" w:eastAsia="Times New Roman"/>
          <w:sz w:val="6"/>
          <w:szCs w:val="6"/>
          <w:color w:val="6B6B6B"/>
          <w:spacing w:val="0"/>
          <w:w w:val="2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B6B6B"/>
          <w:spacing w:val="0"/>
          <w:w w:val="200"/>
          <w:b/>
          <w:bCs/>
          <w:position w:val="-1"/>
        </w:rPr>
        <w:t>....,.-,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right="357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97999A"/>
          <w:spacing w:val="0"/>
          <w:w w:val="166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7" w:after="0" w:line="240" w:lineRule="auto"/>
        <w:ind w:right="260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97999A"/>
          <w:spacing w:val="0"/>
          <w:w w:val="258"/>
        </w:rPr>
        <w:t>'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260" w:right="340"/>
          <w:cols w:num="2" w:equalWidth="0">
            <w:col w:w="4490" w:space="3898"/>
            <w:col w:w="293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82" w:right="434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714886pt;margin-top:-15.206953pt;width:40.576882pt;height:44.5pt;mso-position-horizontal-relative:page;mso-position-vertical-relative:paragraph;z-index:-16915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3"/>
                    <w:jc w:val="left"/>
                    <w:rPr>
                      <w:rFonts w:ascii="Arial" w:hAnsi="Arial" w:cs="Arial" w:eastAsia="Arial"/>
                      <w:sz w:val="89"/>
                      <w:szCs w:val="89"/>
                    </w:rPr>
                  </w:pPr>
                  <w:rPr/>
                  <w:r>
                    <w:rPr>
                      <w:rFonts w:ascii="Arial" w:hAnsi="Arial" w:cs="Arial" w:eastAsia="Arial"/>
                      <w:sz w:val="89"/>
                      <w:szCs w:val="89"/>
                      <w:color w:val="333333"/>
                      <w:spacing w:val="0"/>
                      <w:w w:val="164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1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2"/>
          <w:w w:val="10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</w:rPr>
        <w:t>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166" w:lineRule="exact"/>
        <w:ind w:left="3804" w:right="450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-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1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-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1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  <w:position w:val="-4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ind w:left="884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15"/>
          <w:position w:val="-2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576" w:right="3691"/>
        <w:jc w:val="center"/>
        <w:tabs>
          <w:tab w:pos="3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b/>
          <w:bCs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333333"/>
          <w:spacing w:val="-2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654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11"/>
          <w:position w:val="8"/>
        </w:rPr>
        <w:t>BELEDIYESI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11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18" w:right="-20"/>
        <w:jc w:val="left"/>
        <w:tabs>
          <w:tab w:pos="1520" w:val="left"/>
          <w:tab w:pos="3200" w:val="left"/>
          <w:tab w:pos="560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12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w w:val="12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19.05.2017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19:42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rreı: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333333"/>
          <w:spacing w:val="-14"/>
          <w:w w:val="15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0"/>
        </w:rPr>
        <w:t>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137" w:right="-20"/>
        <w:jc w:val="left"/>
        <w:tabs>
          <w:tab w:pos="1520" w:val="left"/>
          <w:tab w:pos="3200" w:val="left"/>
          <w:tab w:pos="470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19.05.2017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  <w:position w:val="0"/>
        </w:rPr>
        <w:t>!K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8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3261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2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KonakYeşildere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7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Yeşildere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7" w:right="-20"/>
        <w:jc w:val="left"/>
        <w:tabs>
          <w:tab w:pos="1500" w:val="left"/>
          <w:tab w:pos="430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OtYangını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izmariti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1" w:after="0" w:line="175" w:lineRule="auto"/>
        <w:ind w:left="3628" w:right="3132" w:firstLine="-3491"/>
        <w:jc w:val="left"/>
        <w:tabs>
          <w:tab w:pos="3620" w:val="left"/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0.250366pt;margin-top:16.640383pt;width:52.824924pt;height:26pt;mso-position-horizontal-relative:page;mso-position-vertical-relative:paragraph;z-index:-16914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98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666666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6666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66666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1A1A1A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89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89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1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8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38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38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6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5"/>
          <w:w w:val="10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  <w:position w:val="0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"/>
          <w:w w:val="10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2"/>
          <w:w w:val="10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91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Ah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5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1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43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1" w:lineRule="exact"/>
        <w:ind w:left="4446" w:right="-20"/>
        <w:jc w:val="left"/>
        <w:tabs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2"/>
          <w:szCs w:val="42"/>
          <w:color w:val="333333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  <w:position w:val="8"/>
        </w:rPr>
        <w:t>21:50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132" w:right="-20"/>
        <w:jc w:val="left"/>
        <w:tabs>
          <w:tab w:pos="2180" w:val="left"/>
          <w:tab w:pos="5760" w:val="left"/>
          <w:tab w:pos="776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8"/>
          <w:w w:val="45"/>
          <w:position w:val="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5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67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91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3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1"/>
          <w:w w:val="103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85"/>
          <w:position w:val="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-9"/>
          <w:w w:val="85"/>
          <w:position w:val="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4F4F4F"/>
          <w:spacing w:val="-4"/>
          <w:w w:val="91"/>
          <w:position w:val="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83"/>
          <w:position w:val="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51" w:after="0" w:line="240" w:lineRule="auto"/>
        <w:ind w:left="21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1"/>
        </w:rPr>
        <w:t>Üze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EMRE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167" w:right="-20"/>
        <w:jc w:val="left"/>
        <w:tabs>
          <w:tab w:pos="474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:43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19:50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5" w:lineRule="exact"/>
        <w:ind w:left="127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  <w:position w:val="0"/>
        </w:rPr>
        <w:t>812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1" w:lineRule="exact"/>
        <w:ind w:left="137" w:right="-20"/>
        <w:jc w:val="left"/>
        <w:tabs>
          <w:tab w:pos="4740" w:val="left"/>
          <w:tab w:pos="730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0"/>
          <w:szCs w:val="30"/>
          <w:color w:val="4F4F4F"/>
          <w:spacing w:val="0"/>
          <w:w w:val="65"/>
          <w:position w:val="-2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left="4720" w:right="4032"/>
        <w:jc w:val="center"/>
        <w:tabs>
          <w:tab w:pos="72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0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8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  <w:position w:val="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9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0"/>
          <w:w w:val="65"/>
          <w:position w:val="1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4719" w:right="402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480" w:bottom="280" w:left="160" w:right="200"/>
        </w:sectPr>
      </w:pPr>
      <w:rPr/>
    </w:p>
    <w:p>
      <w:pPr>
        <w:spacing w:before="0" w:after="0" w:line="546" w:lineRule="exact"/>
        <w:ind w:left="118" w:right="-112"/>
        <w:jc w:val="left"/>
        <w:rPr>
          <w:rFonts w:ascii="Times New Roman" w:hAnsi="Times New Roman" w:cs="Times New Roman" w:eastAsia="Times New Roman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48"/>
          <w:szCs w:val="48"/>
          <w:color w:val="4F4F4F"/>
          <w:spacing w:val="-74"/>
          <w:w w:val="79"/>
          <w:position w:val="-1"/>
        </w:rPr>
        <w:t>v</w:t>
      </w:r>
      <w:r>
        <w:rPr>
          <w:rFonts w:ascii="Times New Roman" w:hAnsi="Times New Roman" w:cs="Times New Roman" w:eastAsia="Times New Roman"/>
          <w:sz w:val="48"/>
          <w:szCs w:val="48"/>
          <w:color w:val="333333"/>
          <w:spacing w:val="0"/>
          <w:w w:val="45"/>
          <w:position w:val="-1"/>
        </w:rPr>
        <w:t>..</w:t>
      </w:r>
      <w:r>
        <w:rPr>
          <w:rFonts w:ascii="Times New Roman" w:hAnsi="Times New Roman" w:cs="Times New Roman" w:eastAsia="Times New Roman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left="1590" w:right="-20"/>
        <w:jc w:val="left"/>
        <w:tabs>
          <w:tab w:pos="4140" w:val="left"/>
          <w:tab w:pos="67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7"/>
          <w:w w:val="100"/>
          <w:position w:val="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5"/>
          <w:szCs w:val="25"/>
          <w:color w:val="4F4F4F"/>
          <w:spacing w:val="-4"/>
          <w:w w:val="91"/>
          <w:position w:val="0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76"/>
          <w:position w:val="0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8" w:after="0" w:line="252" w:lineRule="auto"/>
        <w:ind w:left="1599" w:right="2532" w:firstLine="-1599"/>
        <w:jc w:val="left"/>
        <w:tabs>
          <w:tab w:pos="4140" w:val="left"/>
          <w:tab w:pos="7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.ncı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5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5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60" w:right="200"/>
          <w:cols w:num="2" w:equalWidth="0">
            <w:col w:w="354" w:space="242"/>
            <w:col w:w="10964"/>
          </w:cols>
        </w:sectPr>
      </w:pPr>
      <w:rPr/>
    </w:p>
    <w:p>
      <w:pPr>
        <w:spacing w:before="25" w:after="0" w:line="252" w:lineRule="auto"/>
        <w:ind w:left="137" w:right="2623" w:firstLine="-19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239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söndUrme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91" w:lineRule="exact"/>
        <w:ind w:left="132" w:right="-20"/>
        <w:jc w:val="left"/>
        <w:tabs>
          <w:tab w:pos="4740" w:val="left"/>
          <w:tab w:pos="6660" w:val="left"/>
          <w:tab w:pos="8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44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3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88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4" w:lineRule="exact"/>
        <w:ind w:left="5682" w:right="-20"/>
        <w:jc w:val="left"/>
        <w:tabs>
          <w:tab w:pos="6660" w:val="left"/>
          <w:tab w:pos="7040" w:val="left"/>
          <w:tab w:pos="8240" w:val="left"/>
          <w:tab w:pos="860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666666"/>
          <w:spacing w:val="0"/>
          <w:w w:val="67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666666"/>
          <w:spacing w:val="-67"/>
          <w:w w:val="67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66666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66666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5"/>
          <w:szCs w:val="25"/>
          <w:color w:val="4F4F4F"/>
          <w:spacing w:val="3"/>
          <w:w w:val="67"/>
          <w:position w:val="3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67"/>
          <w:position w:val="3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-20"/>
          <w:w w:val="67"/>
          <w:position w:val="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666666"/>
          <w:spacing w:val="0"/>
          <w:w w:val="67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66666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66666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0"/>
          <w:w w:val="67"/>
          <w:position w:val="2"/>
        </w:rPr>
        <w:t>--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21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0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anma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sureti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37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52" w:lineRule="auto"/>
        <w:ind w:left="104" w:right="88" w:firstLine="2054"/>
        <w:jc w:val="righ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geçmekte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neticesi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kanaati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2152" w:right="842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68" w:lineRule="auto"/>
        <w:ind w:left="137" w:right="4026"/>
        <w:jc w:val="left"/>
        <w:tabs>
          <w:tab w:pos="218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11"/>
          <w:w w:val="9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1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4" w:after="0" w:line="252" w:lineRule="auto"/>
        <w:ind w:left="118" w:right="9874" w:firstLine="24"/>
        <w:jc w:val="left"/>
        <w:tabs>
          <w:tab w:pos="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333333"/>
          <w:spacing w:val="0"/>
          <w:w w:val="100"/>
        </w:rPr>
        <w:t>;ı</w:t>
      </w:r>
      <w:r>
        <w:rPr>
          <w:rFonts w:ascii="Arial" w:hAnsi="Arial" w:cs="Arial" w:eastAsia="Arial"/>
          <w:sz w:val="17"/>
          <w:szCs w:val="17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rresııı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142" w:right="-20"/>
        <w:jc w:val="left"/>
        <w:tabs>
          <w:tab w:pos="218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Dönilşil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5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6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0"/>
          <w:w w:val="9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5"/>
        </w:rPr>
        <w:t>Saa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20:35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24" w:lineRule="exact"/>
        <w:ind w:left="237" w:right="-20"/>
        <w:jc w:val="left"/>
        <w:tabs>
          <w:tab w:pos="1040" w:val="left"/>
          <w:tab w:pos="1560" w:val="left"/>
          <w:tab w:pos="8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60" w:right="200"/>
        </w:sectPr>
      </w:pPr>
      <w:rPr/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170" w:lineRule="exact"/>
        <w:ind w:left="551" w:right="-20"/>
        <w:jc w:val="left"/>
        <w:tabs>
          <w:tab w:pos="3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97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66"/>
          <w:position w:val="-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21" w:lineRule="exact"/>
        <w:ind w:left="690" w:right="-20"/>
        <w:jc w:val="left"/>
        <w:tabs>
          <w:tab w:pos="7140" w:val="left"/>
        </w:tabs>
        <w:rPr>
          <w:rFonts w:ascii="Times New Roman" w:hAnsi="Times New Roman" w:cs="Times New Roman" w:eastAsia="Times New Roman"/>
          <w:sz w:val="54"/>
          <w:szCs w:val="5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2.238144pt;margin-top:-2.976131pt;width:84.130132pt;height:67pt;mso-position-horizontal-relative:page;mso-position-vertical-relative:paragraph;z-index:-16913" type="#_x0000_t202" filled="f" stroked="f">
            <v:textbox inset="0,0,0,0">
              <w:txbxContent>
                <w:p>
                  <w:pPr>
                    <w:spacing w:before="0" w:after="0" w:line="1340" w:lineRule="exact"/>
                    <w:ind w:right="-241"/>
                    <w:jc w:val="left"/>
                    <w:rPr>
                      <w:rFonts w:ascii="Times New Roman" w:hAnsi="Times New Roman" w:cs="Times New Roman" w:eastAsia="Times New Roman"/>
                      <w:sz w:val="134"/>
                      <w:szCs w:val="13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4"/>
                      <w:szCs w:val="134"/>
                      <w:color w:val="545B90"/>
                      <w:w w:val="55"/>
                      <w:i/>
                      <w:position w:val="-1"/>
                    </w:rPr>
                    <w:t>V@</w:t>
                  </w:r>
                  <w:r>
                    <w:rPr>
                      <w:rFonts w:ascii="Times New Roman" w:hAnsi="Times New Roman" w:cs="Times New Roman" w:eastAsia="Times New Roman"/>
                      <w:sz w:val="134"/>
                      <w:szCs w:val="134"/>
                      <w:color w:val="545B90"/>
                      <w:spacing w:val="-63"/>
                      <w:w w:val="55"/>
                      <w:i/>
                      <w:position w:val="-1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34"/>
                      <w:szCs w:val="134"/>
                      <w:color w:val="4F4F4F"/>
                      <w:spacing w:val="0"/>
                      <w:w w:val="99"/>
                      <w:i/>
                      <w:position w:val="-1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34"/>
                      <w:szCs w:val="13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0"/>
          <w:szCs w:val="40"/>
          <w:color w:val="383D5B"/>
          <w:w w:val="99"/>
          <w:b/>
          <w:bCs/>
          <w:position w:val="-6"/>
        </w:rPr>
      </w:r>
      <w:r>
        <w:rPr>
          <w:rFonts w:ascii="Arial" w:hAnsi="Arial" w:cs="Arial" w:eastAsia="Arial"/>
          <w:sz w:val="40"/>
          <w:szCs w:val="40"/>
          <w:color w:val="383D5B"/>
          <w:spacing w:val="-54"/>
          <w:w w:val="99"/>
          <w:b/>
          <w:bCs/>
          <w:u w:val="thick" w:color="2F3B67"/>
          <w:position w:val="-6"/>
        </w:rPr>
        <w:t> </w:t>
      </w:r>
      <w:r>
        <w:rPr>
          <w:rFonts w:ascii="Arial" w:hAnsi="Arial" w:cs="Arial" w:eastAsia="Arial"/>
          <w:sz w:val="40"/>
          <w:szCs w:val="40"/>
          <w:color w:val="383D5B"/>
          <w:spacing w:val="-54"/>
          <w:w w:val="99"/>
          <w:b/>
          <w:bCs/>
          <w:u w:val="thick" w:color="2F3B67"/>
          <w:position w:val="-6"/>
        </w:rPr>
      </w:r>
      <w:r>
        <w:rPr>
          <w:rFonts w:ascii="Arial" w:hAnsi="Arial" w:cs="Arial" w:eastAsia="Arial"/>
          <w:sz w:val="40"/>
          <w:szCs w:val="40"/>
          <w:color w:val="383D5B"/>
          <w:spacing w:val="0"/>
          <w:w w:val="144"/>
          <w:b/>
          <w:bCs/>
          <w:u w:val="thick" w:color="2F3B67"/>
          <w:position w:val="-6"/>
        </w:rPr>
        <w:t>'1421</w:t>
      </w:r>
      <w:r>
        <w:rPr>
          <w:rFonts w:ascii="Arial" w:hAnsi="Arial" w:cs="Arial" w:eastAsia="Arial"/>
          <w:sz w:val="40"/>
          <w:szCs w:val="40"/>
          <w:color w:val="383D5B"/>
          <w:spacing w:val="0"/>
          <w:w w:val="144"/>
          <w:b/>
          <w:bCs/>
          <w:u w:val="thick" w:color="2F3B67"/>
          <w:position w:val="-6"/>
        </w:rPr>
      </w:r>
      <w:r>
        <w:rPr>
          <w:rFonts w:ascii="Arial" w:hAnsi="Arial" w:cs="Arial" w:eastAsia="Arial"/>
          <w:sz w:val="40"/>
          <w:szCs w:val="40"/>
          <w:color w:val="383D5B"/>
          <w:spacing w:val="0"/>
          <w:w w:val="144"/>
          <w:b/>
          <w:bCs/>
          <w:u w:val="thick" w:color="2F3B67"/>
          <w:position w:val="-6"/>
        </w:rPr>
      </w:r>
      <w:r>
        <w:rPr>
          <w:rFonts w:ascii="Arial" w:hAnsi="Arial" w:cs="Arial" w:eastAsia="Arial"/>
          <w:sz w:val="40"/>
          <w:szCs w:val="40"/>
          <w:color w:val="0831C3"/>
          <w:spacing w:val="0"/>
          <w:w w:val="144"/>
          <w:b/>
          <w:bCs/>
          <w:u w:val="thick" w:color="2F3B67"/>
          <w:position w:val="-6"/>
        </w:rPr>
        <w:t>/</w:t>
      </w:r>
      <w:r>
        <w:rPr>
          <w:rFonts w:ascii="Arial" w:hAnsi="Arial" w:cs="Arial" w:eastAsia="Arial"/>
          <w:sz w:val="40"/>
          <w:szCs w:val="40"/>
          <w:color w:val="0831C3"/>
          <w:spacing w:val="-150"/>
          <w:w w:val="144"/>
          <w:b/>
          <w:bCs/>
          <w:u w:val="thick" w:color="2F3B67"/>
          <w:position w:val="-6"/>
        </w:rPr>
        <w:t> </w:t>
      </w:r>
      <w:r>
        <w:rPr>
          <w:rFonts w:ascii="Arial" w:hAnsi="Arial" w:cs="Arial" w:eastAsia="Arial"/>
          <w:sz w:val="40"/>
          <w:szCs w:val="40"/>
          <w:color w:val="0831C3"/>
          <w:spacing w:val="-150"/>
          <w:w w:val="144"/>
          <w:b/>
          <w:bCs/>
          <w:position w:val="-6"/>
        </w:rPr>
      </w:r>
      <w:r>
        <w:rPr>
          <w:rFonts w:ascii="Arial" w:hAnsi="Arial" w:cs="Arial" w:eastAsia="Arial"/>
          <w:sz w:val="40"/>
          <w:szCs w:val="40"/>
          <w:color w:val="0831C3"/>
          <w:spacing w:val="0"/>
          <w:w w:val="100"/>
          <w:b/>
          <w:bCs/>
          <w:position w:val="-6"/>
        </w:rPr>
        <w:tab/>
      </w:r>
      <w:r>
        <w:rPr>
          <w:rFonts w:ascii="Arial" w:hAnsi="Arial" w:cs="Arial" w:eastAsia="Arial"/>
          <w:sz w:val="40"/>
          <w:szCs w:val="40"/>
          <w:color w:val="0831C3"/>
          <w:spacing w:val="0"/>
          <w:w w:val="100"/>
          <w:b/>
          <w:bCs/>
          <w:position w:val="-6"/>
        </w:rPr>
      </w:r>
      <w:r>
        <w:rPr>
          <w:rFonts w:ascii="Arial" w:hAnsi="Arial" w:cs="Arial" w:eastAsia="Arial"/>
          <w:sz w:val="39"/>
          <w:szCs w:val="39"/>
          <w:color w:val="333333"/>
          <w:spacing w:val="0"/>
          <w:w w:val="58"/>
          <w:i/>
          <w:position w:val="19"/>
        </w:rPr>
        <w:t>ı</w:t>
      </w:r>
      <w:r>
        <w:rPr>
          <w:rFonts w:ascii="Arial" w:hAnsi="Arial" w:cs="Arial" w:eastAsia="Arial"/>
          <w:sz w:val="39"/>
          <w:szCs w:val="39"/>
          <w:color w:val="333333"/>
          <w:spacing w:val="0"/>
          <w:w w:val="59"/>
          <w:i/>
          <w:position w:val="19"/>
        </w:rPr>
        <w:t>l</w:t>
      </w:r>
      <w:r>
        <w:rPr>
          <w:rFonts w:ascii="Arial" w:hAnsi="Arial" w:cs="Arial" w:eastAsia="Arial"/>
          <w:sz w:val="39"/>
          <w:szCs w:val="39"/>
          <w:color w:val="333333"/>
          <w:spacing w:val="-52"/>
          <w:w w:val="100"/>
          <w:i/>
          <w:position w:val="19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333333"/>
          <w:spacing w:val="0"/>
          <w:w w:val="100"/>
          <w:i/>
          <w:position w:val="19"/>
        </w:rPr>
        <w:t>ı</w:t>
      </w:r>
      <w:r>
        <w:rPr>
          <w:rFonts w:ascii="Times New Roman" w:hAnsi="Times New Roman" w:cs="Times New Roman" w:eastAsia="Times New Roman"/>
          <w:sz w:val="39"/>
          <w:szCs w:val="39"/>
          <w:color w:val="333333"/>
          <w:spacing w:val="-66"/>
          <w:w w:val="100"/>
          <w:i/>
          <w:position w:val="19"/>
        </w:rPr>
        <w:t> </w:t>
      </w:r>
      <w:r>
        <w:rPr>
          <w:rFonts w:ascii="Times New Roman" w:hAnsi="Times New Roman" w:cs="Times New Roman" w:eastAsia="Times New Roman"/>
          <w:sz w:val="54"/>
          <w:szCs w:val="54"/>
          <w:color w:val="333333"/>
          <w:spacing w:val="0"/>
          <w:w w:val="50"/>
          <w:i/>
          <w:position w:val="19"/>
        </w:rPr>
        <w:t>rııırioı7.</w:t>
      </w:r>
      <w:r>
        <w:rPr>
          <w:rFonts w:ascii="Times New Roman" w:hAnsi="Times New Roman" w:cs="Times New Roman" w:eastAsia="Times New Roman"/>
          <w:sz w:val="54"/>
          <w:szCs w:val="54"/>
          <w:color w:val="000000"/>
          <w:spacing w:val="0"/>
          <w:w w:val="100"/>
          <w:position w:val="0"/>
        </w:rPr>
      </w:r>
    </w:p>
    <w:p>
      <w:pPr>
        <w:spacing w:before="24" w:after="0" w:line="87" w:lineRule="exact"/>
        <w:ind w:right="-20"/>
        <w:jc w:val="left"/>
        <w:tabs>
          <w:tab w:pos="480" w:val="left"/>
          <w:tab w:pos="6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4"/>
          <w:szCs w:val="24"/>
          <w:color w:val="7B7B7B"/>
          <w:spacing w:val="0"/>
          <w:w w:val="100"/>
          <w:position w:val="-20"/>
        </w:rPr>
        <w:t>-</w:t>
      </w:r>
      <w:r>
        <w:rPr>
          <w:rFonts w:ascii="Arial" w:hAnsi="Arial" w:cs="Arial" w:eastAsia="Arial"/>
          <w:sz w:val="24"/>
          <w:szCs w:val="24"/>
          <w:color w:val="7B7B7B"/>
          <w:spacing w:val="-64"/>
          <w:w w:val="100"/>
          <w:position w:val="-20"/>
        </w:rPr>
        <w:t> </w:t>
      </w:r>
      <w:r>
        <w:rPr>
          <w:rFonts w:ascii="Arial" w:hAnsi="Arial" w:cs="Arial" w:eastAsia="Arial"/>
          <w:sz w:val="24"/>
          <w:szCs w:val="24"/>
          <w:color w:val="7B7B7B"/>
          <w:spacing w:val="0"/>
          <w:w w:val="100"/>
          <w:position w:val="-20"/>
        </w:rPr>
        <w:tab/>
      </w:r>
      <w:r>
        <w:rPr>
          <w:rFonts w:ascii="Arial" w:hAnsi="Arial" w:cs="Arial" w:eastAsia="Arial"/>
          <w:sz w:val="24"/>
          <w:szCs w:val="24"/>
          <w:color w:val="7B7B7B"/>
          <w:spacing w:val="0"/>
          <w:w w:val="100"/>
          <w:position w:val="-20"/>
        </w:rPr>
      </w:r>
      <w:r>
        <w:rPr>
          <w:rFonts w:ascii="Arial" w:hAnsi="Arial" w:cs="Arial" w:eastAsia="Arial"/>
          <w:sz w:val="22"/>
          <w:szCs w:val="22"/>
          <w:color w:val="333333"/>
          <w:spacing w:val="-8"/>
          <w:w w:val="84"/>
          <w:position w:val="-15"/>
        </w:rPr>
        <w:t>3</w:t>
      </w:r>
      <w:r>
        <w:rPr>
          <w:rFonts w:ascii="Arial" w:hAnsi="Arial" w:cs="Arial" w:eastAsia="Arial"/>
          <w:sz w:val="22"/>
          <w:szCs w:val="22"/>
          <w:color w:val="7B7B7B"/>
          <w:spacing w:val="-57"/>
          <w:w w:val="130"/>
          <w:position w:val="-15"/>
        </w:rPr>
        <w:t>.</w: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112"/>
          <w:position w:val="-15"/>
        </w:rPr>
        <w:t>rAmiri</w:t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22"/>
          <w:szCs w:val="22"/>
          <w:color w:val="333333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13"/>
          <w:position w:val="-1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8"/>
          <w:position w:val="-11"/>
        </w:rPr>
        <w:t>ir7ı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9"/>
          <w:position w:val="-1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CBDBC"/>
          <w:spacing w:val="-5"/>
          <w:w w:val="117"/>
          <w:position w:val="-1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  <w:position w:val="-1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8"/>
          <w:w w:val="98"/>
          <w:position w:val="-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9C9C9C"/>
          <w:spacing w:val="-46"/>
          <w:w w:val="93"/>
          <w:position w:val="-1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2"/>
          <w:w w:val="125"/>
          <w:position w:val="-1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9"/>
          <w:position w:val="-11"/>
        </w:rPr>
        <w:t>1ri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60" w:right="200"/>
          <w:cols w:num="2" w:equalWidth="0">
            <w:col w:w="792" w:space="997"/>
            <w:col w:w="9771"/>
          </w:cols>
        </w:sectPr>
      </w:pPr>
      <w:rPr/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34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w w:val="67"/>
          <w:position w:val="-7"/>
        </w:rPr>
        <w:t>t: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w w:val="68"/>
          <w:position w:val="-7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7"/>
        </w:rPr>
        <w:t>zeyı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7"/>
        </w:rPr>
        <w:t>EMRE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19" w:lineRule="exact"/>
        <w:ind w:right="-20"/>
        <w:jc w:val="left"/>
        <w:tabs>
          <w:tab w:pos="1140" w:val="left"/>
        </w:tabs>
        <w:rPr>
          <w:rFonts w:ascii="Times New Roman" w:hAnsi="Times New Roman" w:cs="Times New Roman" w:eastAsia="Times New Roman"/>
          <w:sz w:val="41"/>
          <w:szCs w:val="41"/>
        </w:rPr>
      </w:pPr>
      <w:rPr/>
      <w:r>
        <w:rPr/>
        <w:br w:type="column"/>
      </w:r>
      <w:r>
        <w:rPr>
          <w:rFonts w:ascii="Arial" w:hAnsi="Arial" w:cs="Arial" w:eastAsia="Arial"/>
          <w:sz w:val="7"/>
          <w:szCs w:val="7"/>
          <w:color w:val="BCBDBC"/>
          <w:spacing w:val="0"/>
          <w:w w:val="147"/>
        </w:rPr>
        <w:t>'</w:t>
      </w:r>
      <w:r>
        <w:rPr>
          <w:rFonts w:ascii="Arial" w:hAnsi="Arial" w:cs="Arial" w:eastAsia="Arial"/>
          <w:sz w:val="7"/>
          <w:szCs w:val="7"/>
          <w:color w:val="BCBDBC"/>
          <w:spacing w:val="0"/>
          <w:w w:val="147"/>
        </w:rPr>
        <w:t>  </w:t>
      </w:r>
      <w:r>
        <w:rPr>
          <w:rFonts w:ascii="Arial" w:hAnsi="Arial" w:cs="Arial" w:eastAsia="Arial"/>
          <w:sz w:val="7"/>
          <w:szCs w:val="7"/>
          <w:color w:val="BCBDBC"/>
          <w:spacing w:val="9"/>
          <w:w w:val="147"/>
        </w:rPr>
        <w:t> </w:t>
      </w:r>
      <w:r>
        <w:rPr>
          <w:rFonts w:ascii="Arial" w:hAnsi="Arial" w:cs="Arial" w:eastAsia="Arial"/>
          <w:sz w:val="18"/>
          <w:szCs w:val="18"/>
          <w:color w:val="BCBDBC"/>
          <w:spacing w:val="0"/>
          <w:w w:val="147"/>
        </w:rPr>
        <w:t>.</w:t>
      </w:r>
      <w:r>
        <w:rPr>
          <w:rFonts w:ascii="Arial" w:hAnsi="Arial" w:cs="Arial" w:eastAsia="Arial"/>
          <w:sz w:val="18"/>
          <w:szCs w:val="18"/>
          <w:color w:val="BCBDBC"/>
          <w:spacing w:val="-68"/>
          <w:w w:val="147"/>
        </w:rPr>
        <w:t> </w:t>
      </w:r>
      <w:r>
        <w:rPr>
          <w:rFonts w:ascii="Arial" w:hAnsi="Arial" w:cs="Arial" w:eastAsia="Arial"/>
          <w:sz w:val="18"/>
          <w:szCs w:val="18"/>
          <w:color w:val="BCBDBC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BCBDBC"/>
          <w:spacing w:val="0"/>
          <w:w w:val="100"/>
        </w:rPr>
      </w:r>
      <w:r>
        <w:rPr>
          <w:rFonts w:ascii="Times New Roman" w:hAnsi="Times New Roman" w:cs="Times New Roman" w:eastAsia="Times New Roman"/>
          <w:sz w:val="41"/>
          <w:szCs w:val="41"/>
          <w:color w:val="333333"/>
          <w:spacing w:val="-35"/>
          <w:w w:val="88"/>
        </w:rPr>
        <w:t>"</w:t>
      </w:r>
      <w:r>
        <w:rPr>
          <w:rFonts w:ascii="Times New Roman" w:hAnsi="Times New Roman" w:cs="Times New Roman" w:eastAsia="Times New Roman"/>
          <w:sz w:val="41"/>
          <w:szCs w:val="41"/>
          <w:color w:val="7B7B7B"/>
          <w:spacing w:val="0"/>
          <w:w w:val="59"/>
        </w:rPr>
        <w:t>'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60" w:right="200"/>
          <w:cols w:num="2" w:equalWidth="0">
            <w:col w:w="5997" w:space="2898"/>
            <w:col w:w="2665"/>
          </w:cols>
        </w:sectPr>
      </w:pPr>
      <w:rPr/>
    </w:p>
    <w:p>
      <w:pPr>
        <w:spacing w:before="91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0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58" w:lineRule="exact"/>
        <w:ind w:right="-94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4F4F4F"/>
          <w:spacing w:val="-29"/>
          <w:w w:val="181"/>
          <w:position w:val="6"/>
        </w:rPr>
        <w:t>K</w:t>
      </w:r>
      <w:r>
        <w:rPr>
          <w:rFonts w:ascii="Arial" w:hAnsi="Arial" w:cs="Arial" w:eastAsia="Arial"/>
          <w:sz w:val="18"/>
          <w:szCs w:val="18"/>
          <w:color w:val="333333"/>
          <w:spacing w:val="-2"/>
          <w:w w:val="90"/>
          <w:b/>
          <w:bCs/>
          <w:position w:val="-3"/>
        </w:rPr>
        <w:t>I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91"/>
          <w:b/>
          <w:bCs/>
          <w:position w:val="-3"/>
        </w:rPr>
        <w:t>tf</w:t>
      </w:r>
      <w:r>
        <w:rPr>
          <w:rFonts w:ascii="Arial" w:hAnsi="Arial" w:cs="Arial" w:eastAsia="Arial"/>
          <w:sz w:val="18"/>
          <w:szCs w:val="18"/>
          <w:color w:val="333333"/>
          <w:spacing w:val="-8"/>
          <w:w w:val="91"/>
          <w:b/>
          <w:bCs/>
          <w:position w:val="-3"/>
        </w:rPr>
        <w:t>a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90"/>
          <w:b/>
          <w:bCs/>
          <w:position w:val="-3"/>
        </w:rPr>
        <w:t>iy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91"/>
          <w:b/>
          <w:bCs/>
          <w:position w:val="-3"/>
        </w:rPr>
        <w:t>e</w:t>
      </w:r>
      <w:r>
        <w:rPr>
          <w:rFonts w:ascii="Arial" w:hAnsi="Arial" w:cs="Arial" w:eastAsia="Arial"/>
          <w:sz w:val="18"/>
          <w:szCs w:val="18"/>
          <w:color w:val="333333"/>
          <w:spacing w:val="-11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F4F4F"/>
          <w:spacing w:val="-86"/>
          <w:w w:val="180"/>
          <w:position w:val="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8"/>
          <w:w w:val="84"/>
          <w:position w:val="-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83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4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F4F4F"/>
          <w:spacing w:val="-108"/>
          <w:w w:val="181"/>
          <w:position w:val="6"/>
        </w:rPr>
        <w:t>n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15" w:lineRule="exact"/>
        <w:ind w:right="-20"/>
        <w:jc w:val="left"/>
        <w:tabs>
          <w:tab w:pos="7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33333"/>
          <w:spacing w:val="10"/>
          <w:w w:val="69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4F4F4F"/>
          <w:spacing w:val="-3"/>
          <w:w w:val="85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7B7B7B"/>
          <w:spacing w:val="-11"/>
          <w:w w:val="96"/>
          <w:position w:val="-1"/>
        </w:rPr>
        <w:t>)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79"/>
          <w:position w:val="-1"/>
        </w:rPr>
        <w:t>A</w:t>
      </w:r>
      <w:r>
        <w:rPr>
          <w:rFonts w:ascii="Arial" w:hAnsi="Arial" w:cs="Arial" w:eastAsia="Arial"/>
          <w:sz w:val="19"/>
          <w:szCs w:val="19"/>
          <w:color w:val="4F4F4F"/>
          <w:spacing w:val="7"/>
          <w:w w:val="80"/>
          <w:position w:val="-1"/>
        </w:rPr>
        <w:t>c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14"/>
          <w:position w:val="-1"/>
        </w:rPr>
        <w:t>ll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B5B5DB"/>
          <w:spacing w:val="0"/>
          <w:w w:val="125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60" w:right="200"/>
          <w:cols w:num="3" w:equalWidth="0">
            <w:col w:w="5862" w:space="2760"/>
            <w:col w:w="1156" w:space="132"/>
            <w:col w:w="1650"/>
          </w:cols>
        </w:sectPr>
      </w:pPr>
      <w:rPr/>
    </w:p>
    <w:p>
      <w:pPr>
        <w:spacing w:before="15" w:after="0" w:line="206" w:lineRule="exact"/>
        <w:ind w:right="966"/>
        <w:jc w:val="right"/>
        <w:tabs>
          <w:tab w:pos="1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1.491882pt;margin-top:6.291977pt;width:9.264752pt;height:11.5pt;mso-position-horizontal-relative:page;mso-position-vertical-relative:paragraph;z-index:-16912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BCBDBC"/>
                      <w:spacing w:val="0"/>
                      <w:w w:val="173"/>
                    </w:rPr>
                    <w:t>'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BCBDBC"/>
                      <w:spacing w:val="7"/>
                      <w:w w:val="173"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7B7B7B"/>
                      <w:spacing w:val="-64"/>
                      <w:w w:val="103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33333"/>
          <w:spacing w:val="-12"/>
          <w:w w:val="87"/>
          <w:b/>
          <w:bCs/>
          <w:position w:val="-1"/>
        </w:rPr>
        <w:t>M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86"/>
          <w:b/>
          <w:bCs/>
          <w:position w:val="-1"/>
        </w:rPr>
        <w:t>ü</w:t>
      </w:r>
      <w:r>
        <w:rPr>
          <w:rFonts w:ascii="Arial" w:hAnsi="Arial" w:cs="Arial" w:eastAsia="Arial"/>
          <w:sz w:val="18"/>
          <w:szCs w:val="18"/>
          <w:color w:val="333333"/>
          <w:spacing w:val="-1"/>
          <w:w w:val="86"/>
          <w:b/>
          <w:bCs/>
          <w:position w:val="-1"/>
        </w:rPr>
        <w:t>d</w:t>
      </w:r>
      <w:r>
        <w:rPr>
          <w:rFonts w:ascii="Arial" w:hAnsi="Arial" w:cs="Arial" w:eastAsia="Arial"/>
          <w:sz w:val="18"/>
          <w:szCs w:val="18"/>
          <w:color w:val="4F4F4F"/>
          <w:spacing w:val="6"/>
          <w:w w:val="88"/>
          <w:b/>
          <w:bCs/>
          <w:position w:val="-1"/>
        </w:rPr>
        <w:t>a</w:t>
      </w:r>
      <w:r>
        <w:rPr>
          <w:rFonts w:ascii="Arial" w:hAnsi="Arial" w:cs="Arial" w:eastAsia="Arial"/>
          <w:sz w:val="18"/>
          <w:szCs w:val="18"/>
          <w:color w:val="333333"/>
          <w:spacing w:val="5"/>
          <w:w w:val="83"/>
          <w:b/>
          <w:bCs/>
          <w:position w:val="-1"/>
        </w:rPr>
        <w:t>h</w:t>
      </w:r>
      <w:r>
        <w:rPr>
          <w:rFonts w:ascii="Arial" w:hAnsi="Arial" w:cs="Arial" w:eastAsia="Arial"/>
          <w:sz w:val="18"/>
          <w:szCs w:val="18"/>
          <w:color w:val="4F4F4F"/>
          <w:spacing w:val="-4"/>
          <w:w w:val="88"/>
          <w:b/>
          <w:bCs/>
          <w:position w:val="-1"/>
        </w:rPr>
        <w:t>a</w:t>
      </w:r>
      <w:r>
        <w:rPr>
          <w:rFonts w:ascii="Arial" w:hAnsi="Arial" w:cs="Arial" w:eastAsia="Arial"/>
          <w:sz w:val="18"/>
          <w:szCs w:val="18"/>
          <w:color w:val="333333"/>
          <w:spacing w:val="2"/>
          <w:w w:val="96"/>
          <w:b/>
          <w:bCs/>
          <w:position w:val="-1"/>
        </w:rPr>
        <w:t>l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88"/>
          <w:b/>
          <w:bCs/>
          <w:position w:val="-1"/>
        </w:rPr>
        <w:t>e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18"/>
          <w:szCs w:val="18"/>
          <w:color w:val="7B7B7B"/>
          <w:spacing w:val="-37"/>
          <w:w w:val="106"/>
          <w:position w:val="-1"/>
        </w:rPr>
        <w:t>·</w:t>
      </w:r>
      <w:r>
        <w:rPr>
          <w:rFonts w:ascii="Arial" w:hAnsi="Arial" w:cs="Arial" w:eastAsia="Arial"/>
          <w:sz w:val="18"/>
          <w:szCs w:val="18"/>
          <w:color w:val="ACACAC"/>
          <w:spacing w:val="-17"/>
          <w:w w:val="133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1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4"/>
          <w:position w:val="-1"/>
        </w:rPr>
        <w:t>Otilli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" w:lineRule="exact"/>
        <w:ind w:right="1349"/>
        <w:jc w:val="righ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545B90"/>
          <w:spacing w:val="0"/>
          <w:w w:val="202"/>
          <w:position w:val="-9"/>
        </w:rPr>
        <w:t>:""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500" w:bottom="280" w:left="160" w:right="200"/>
        </w:sectPr>
      </w:pPr>
      <w:rPr/>
    </w:p>
    <w:p>
      <w:pPr>
        <w:spacing w:before="0" w:after="0" w:line="377" w:lineRule="exact"/>
        <w:ind w:right="100"/>
        <w:jc w:val="right"/>
        <w:tabs>
          <w:tab w:pos="700" w:val="left"/>
        </w:tabs>
        <w:rPr>
          <w:rFonts w:ascii="Times New Roman" w:hAnsi="Times New Roman" w:cs="Times New Roman" w:eastAsia="Times New Roman"/>
          <w:sz w:val="42"/>
          <w:szCs w:val="42"/>
        </w:rPr>
      </w:pPr>
      <w:rPr/>
      <w:r>
        <w:rPr/>
        <w:pict>
          <v:group style="position:absolute;margin-left:12.809011pt;margin-top:30.077463pt;width:568.265176pt;height:787.51619pt;mso-position-horizontal-relative:page;mso-position-vertical-relative:page;z-index:-16916" coordorigin="256,602" coordsize="11365,15750">
            <v:group style="position:absolute;left:268;top:614;width:474;height:2" coordorigin="268,614" coordsize="474,2">
              <v:shape style="position:absolute;left:268;top:614;width:474;height:2" coordorigin="268,614" coordsize="474,0" path="m268,614l742,614e" filled="f" stroked="t" strokeweight=".478842pt" strokecolor="#606060">
                <v:path arrowok="t"/>
              </v:shape>
            </v:group>
            <v:group style="position:absolute;left:685;top:616;width:1767;height:2" coordorigin="685,616" coordsize="1767,2">
              <v:shape style="position:absolute;left:685;top:616;width:1767;height:2" coordorigin="685,616" coordsize="1767,0" path="m685,616l2452,616e" filled="f" stroked="t" strokeweight=".957683pt" strokecolor="#838383">
                <v:path arrowok="t"/>
              </v:shape>
            </v:group>
            <v:group style="position:absolute;left:2330;top:614;width:2;height:1524" coordorigin="2330,614" coordsize="2,1524">
              <v:shape style="position:absolute;left:2330;top:614;width:2;height:1524" coordorigin="2330,614" coordsize="0,1524" path="m2330,2138l2330,614e" filled="f" stroked="t" strokeweight=".957683pt" strokecolor="#6B6B6B">
                <v:path arrowok="t"/>
              </v:shape>
            </v:group>
            <v:group style="position:absolute;left:2284;top:618;width:1398;height:2" coordorigin="2284,618" coordsize="1398,2">
              <v:shape style="position:absolute;left:2284;top:618;width:1398;height:2" coordorigin="2284,618" coordsize="1398,0" path="m2284,618l3682,618e" filled="f" stroked="t" strokeweight=".478842pt" strokecolor="#646464">
                <v:path arrowok="t"/>
              </v:shape>
            </v:group>
            <v:group style="position:absolute;left:3625;top:618;width:3764;height:2" coordorigin="3625,618" coordsize="3764,2">
              <v:shape style="position:absolute;left:3625;top:618;width:3764;height:2" coordorigin="3625,618" coordsize="3764,0" path="m3625,618l7389,618e" filled="f" stroked="t" strokeweight=".718262pt" strokecolor="#777777">
                <v:path arrowok="t"/>
              </v:shape>
            </v:group>
            <v:group style="position:absolute;left:7331;top:618;width:431;height:2" coordorigin="7331,618" coordsize="431,2">
              <v:shape style="position:absolute;left:7331;top:618;width:431;height:2" coordorigin="7331,618" coordsize="431,0" path="m7331,618l7762,618e" filled="f" stroked="t" strokeweight=".478842pt" strokecolor="#4B4B4B">
                <v:path arrowok="t"/>
              </v:shape>
            </v:group>
            <v:group style="position:absolute;left:7705;top:618;width:646;height:2" coordorigin="7705,618" coordsize="646,2">
              <v:shape style="position:absolute;left:7705;top:618;width:646;height:2" coordorigin="7705,618" coordsize="646,0" path="m7705,618l8351,618e" filled="f" stroked="t" strokeweight=".478842pt" strokecolor="#6B6B6B">
                <v:path arrowok="t"/>
              </v:shape>
            </v:group>
            <v:group style="position:absolute;left:8203;top:621;width:450;height:2" coordorigin="8203,621" coordsize="450,2">
              <v:shape style="position:absolute;left:8203;top:621;width:450;height:2" coordorigin="8203,621" coordsize="450,0" path="m8203,621l8653,621e" filled="f" stroked="t" strokeweight="1.197104pt" strokecolor="#979797">
                <v:path arrowok="t"/>
              </v:shape>
            </v:group>
            <v:group style="position:absolute;left:8203;top:618;width:3371;height:2" coordorigin="8203,618" coordsize="3371,2">
              <v:shape style="position:absolute;left:8203;top:618;width:3371;height:2" coordorigin="8203,618" coordsize="3371,0" path="m8203,618l11574,618e" filled="f" stroked="t" strokeweight=".718262pt" strokecolor="#808080">
                <v:path arrowok="t"/>
              </v:shape>
            </v:group>
            <v:group style="position:absolute;left:9124;top:609;width:2;height:1534" coordorigin="9124,609" coordsize="2,1534">
              <v:shape style="position:absolute;left:9124;top:609;width:2;height:1534" coordorigin="9124,609" coordsize="0,1534" path="m9124,2143l9124,609e" filled="f" stroked="t" strokeweight=".478842pt" strokecolor="#575757">
                <v:path arrowok="t"/>
              </v:shape>
            </v:group>
            <v:group style="position:absolute;left:11574;top:614;width:2;height:5282" coordorigin="11574,614" coordsize="2,5282">
              <v:shape style="position:absolute;left:11574;top:614;width:2;height:5282" coordorigin="11574,614" coordsize="0,5282" path="m11574,5896l11574,614e" filled="f" stroked="t" strokeweight=".957683pt" strokecolor="#747474">
                <v:path arrowok="t"/>
              </v:shape>
            </v:group>
            <v:group style="position:absolute;left:263;top:2128;width:479;height:2" coordorigin="263,2128" coordsize="479,2">
              <v:shape style="position:absolute;left:263;top:2128;width:479;height:2" coordorigin="263,2128" coordsize="479,0" path="m263,2128l742,2128e" filled="f" stroked="t" strokeweight=".478842pt" strokecolor="#545454">
                <v:path arrowok="t"/>
              </v:shape>
            </v:group>
            <v:group style="position:absolute;left:685;top:2128;width:1671;height:2" coordorigin="685,2128" coordsize="1671,2">
              <v:shape style="position:absolute;left:685;top:2128;width:1671;height:2" coordorigin="685,2128" coordsize="1671,0" path="m685,2128l2356,2128e" filled="f" stroked="t" strokeweight=".718262pt" strokecolor="#7C7C7C">
                <v:path arrowok="t"/>
              </v:shape>
            </v:group>
            <v:group style="position:absolute;left:2284;top:2133;width:1020;height:2" coordorigin="2284,2133" coordsize="1020,2">
              <v:shape style="position:absolute;left:2284;top:2133;width:1020;height:2" coordorigin="2284,2133" coordsize="1020,0" path="m2284,2133l3304,2133e" filled="f" stroked="t" strokeweight=".478842pt" strokecolor="#4B4B4B">
                <v:path arrowok="t"/>
              </v:shape>
            </v:group>
            <v:group style="position:absolute;left:3247;top:2133;width:436;height:2" coordorigin="3247,2133" coordsize="436,2">
              <v:shape style="position:absolute;left:3247;top:2133;width:436;height:2" coordorigin="3247,2133" coordsize="436,0" path="m3247,2133l3682,2133e" filled="f" stroked="t" strokeweight=".478842pt" strokecolor="#606060">
                <v:path arrowok="t"/>
              </v:shape>
            </v:group>
            <v:group style="position:absolute;left:3625;top:2133;width:3089;height:2" coordorigin="3625,2133" coordsize="3089,2">
              <v:shape style="position:absolute;left:3625;top:2133;width:3089;height:2" coordorigin="3625,2133" coordsize="3089,0" path="m3625,2133l6713,2133e" filled="f" stroked="t" strokeweight=".718262pt" strokecolor="#7C7C7C">
                <v:path arrowok="t"/>
              </v:shape>
            </v:group>
            <v:group style="position:absolute;left:6656;top:2133;width:1695;height:2" coordorigin="6656,2133" coordsize="1695,2">
              <v:shape style="position:absolute;left:6656;top:2133;width:1695;height:2" coordorigin="6656,2133" coordsize="1695,0" path="m6656,2133l8351,2133e" filled="f" stroked="t" strokeweight=".478842pt" strokecolor="#575757">
                <v:path arrowok="t"/>
              </v:shape>
            </v:group>
            <v:group style="position:absolute;left:8294;top:2133;width:359;height:2" coordorigin="8294,2133" coordsize="359,2">
              <v:shape style="position:absolute;left:8294;top:2133;width:359;height:2" coordorigin="8294,2133" coordsize="359,0" path="m8294,2133l8653,2133e" filled="f" stroked="t" strokeweight=".478842pt" strokecolor="#707070">
                <v:path arrowok="t"/>
              </v:shape>
            </v:group>
            <v:group style="position:absolute;left:8581;top:2133;width:3002;height:2" coordorigin="8581,2133" coordsize="3002,2">
              <v:shape style="position:absolute;left:8581;top:2133;width:3002;height:2" coordorigin="8581,2133" coordsize="3002,0" path="m8581,2133l11583,2133e" filled="f" stroked="t" strokeweight=".718262pt" strokecolor="#808080">
                <v:path arrowok="t"/>
              </v:shape>
            </v:group>
            <v:group style="position:absolute;left:275;top:1270;width:2;height:666" coordorigin="275,1270" coordsize="2,666">
              <v:shape style="position:absolute;left:275;top:1270;width:2;height:666" coordorigin="275,1270" coordsize="0,666" path="m275,1936l275,1270e" filled="f" stroked="t" strokeweight=".718262pt" strokecolor="#606060">
                <v:path arrowok="t"/>
              </v:shape>
            </v:group>
            <v:group style="position:absolute;left:263;top:2368;width:2480;height:2" coordorigin="263,2368" coordsize="2480,2">
              <v:shape style="position:absolute;left:263;top:2368;width:2480;height:2" coordorigin="263,2368" coordsize="2480,0" path="m263,2368l2744,2368e" filled="f" stroked="t" strokeweight=".718262pt" strokecolor="#777777">
                <v:path arrowok="t"/>
              </v:shape>
            </v:group>
            <v:group style="position:absolute;left:278;top:609;width:2;height:15736" coordorigin="278,609" coordsize="2,15736">
              <v:shape style="position:absolute;left:278;top:609;width:2;height:15736" coordorigin="278,609" coordsize="0,15736" path="m278,16345l278,609e" filled="f" stroked="t" strokeweight=".718262pt" strokecolor="#5B5B5B">
                <v:path arrowok="t"/>
              </v:shape>
            </v:group>
            <v:group style="position:absolute;left:2686;top:2373;width:618;height:2" coordorigin="2686,2373" coordsize="618,2">
              <v:shape style="position:absolute;left:2686;top:2373;width:618;height:2" coordorigin="2686,2373" coordsize="618,0" path="m2686,2373l3304,2373e" filled="f" stroked="t" strokeweight=".478842pt" strokecolor="#545454">
                <v:path arrowok="t"/>
              </v:shape>
            </v:group>
            <v:group style="position:absolute;left:3247;top:2373;width:8337;height:2" coordorigin="3247,2373" coordsize="8337,2">
              <v:shape style="position:absolute;left:3247;top:2373;width:8337;height:2" coordorigin="3247,2373" coordsize="8337,0" path="m3247,2373l11583,2373e" filled="f" stroked="t" strokeweight=".718262pt" strokecolor="#777777">
                <v:path arrowok="t"/>
              </v:shape>
            </v:group>
            <v:group style="position:absolute;left:5756;top:2123;width:2;height:498" coordorigin="5756,2123" coordsize="2,498">
              <v:shape style="position:absolute;left:5756;top:2123;width:2;height:498" coordorigin="5756,2123" coordsize="0,498" path="m5756,2622l5756,2123e" filled="f" stroked="t" strokeweight=".718262pt" strokecolor="#575757">
                <v:path arrowok="t"/>
              </v:shape>
            </v:group>
            <v:group style="position:absolute;left:7705;top:2373;width:948;height:2" coordorigin="7705,2373" coordsize="948,2">
              <v:shape style="position:absolute;left:7705;top:2373;width:948;height:2" coordorigin="7705,2373" coordsize="948,0" path="m7705,2373l8653,2373e" filled="f" stroked="t" strokeweight=".478842pt" strokecolor="#606060">
                <v:path arrowok="t"/>
              </v:shape>
            </v:group>
            <v:group style="position:absolute;left:263;top:2607;width:2480;height:2" coordorigin="263,2607" coordsize="2480,2">
              <v:shape style="position:absolute;left:263;top:2607;width:2480;height:2" coordorigin="263,2607" coordsize="2480,0" path="m263,2607l2744,2607e" filled="f" stroked="t" strokeweight=".718262pt" strokecolor="#777777">
                <v:path arrowok="t"/>
              </v:shape>
            </v:group>
            <v:group style="position:absolute;left:2686;top:2612;width:618;height:2" coordorigin="2686,2612" coordsize="618,2">
              <v:shape style="position:absolute;left:2686;top:2612;width:618;height:2" coordorigin="2686,2612" coordsize="618,0" path="m2686,2612l3304,2612e" filled="f" stroked="t" strokeweight=".478842pt" strokecolor="#646464">
                <v:path arrowok="t"/>
              </v:shape>
            </v:group>
            <v:group style="position:absolute;left:3247;top:2612;width:2863;height:2" coordorigin="3247,2612" coordsize="2863,2">
              <v:shape style="position:absolute;left:3247;top:2612;width:2863;height:2" coordorigin="3247,2612" coordsize="2863,0" path="m3247,2612l6110,2612e" filled="f" stroked="t" strokeweight=".718262pt" strokecolor="#777777">
                <v:path arrowok="t"/>
              </v:shape>
            </v:group>
            <v:group style="position:absolute;left:5717;top:2612;width:2935;height:2" coordorigin="5717,2612" coordsize="2935,2">
              <v:shape style="position:absolute;left:5717;top:2612;width:2935;height:2" coordorigin="5717,2612" coordsize="2935,0" path="m5717,2612l8653,2612e" filled="f" stroked="t" strokeweight=".478842pt" strokecolor="#646464">
                <v:path arrowok="t"/>
              </v:shape>
            </v:group>
            <v:group style="position:absolute;left:8581;top:2612;width:3002;height:2" coordorigin="8581,2612" coordsize="3002,2">
              <v:shape style="position:absolute;left:8581;top:2612;width:3002;height:2" coordorigin="8581,2612" coordsize="3002,0" path="m8581,2612l11583,2612e" filled="f" stroked="t" strokeweight=".957683pt" strokecolor="#808080">
                <v:path arrowok="t"/>
              </v:shape>
            </v:group>
            <v:group style="position:absolute;left:263;top:2850;width:8308;height:2" coordorigin="263,2850" coordsize="8308,2">
              <v:shape style="position:absolute;left:263;top:2850;width:8308;height:2" coordorigin="263,2850" coordsize="8308,0" path="m263,2850l8571,2850e" filled="f" stroked="t" strokeweight=".718262pt" strokecolor="#777777">
                <v:path arrowok="t"/>
              </v:shape>
            </v:group>
            <v:group style="position:absolute;left:7331;top:2852;width:1322;height:2" coordorigin="7331,2852" coordsize="1322,2">
              <v:shape style="position:absolute;left:7331;top:2852;width:1322;height:2" coordorigin="7331,2852" coordsize="1322,0" path="m7331,2852l8653,2852e" filled="f" stroked="t" strokeweight=".478842pt" strokecolor="#646464">
                <v:path arrowok="t"/>
              </v:shape>
            </v:group>
            <v:group style="position:absolute;left:8581;top:2852;width:1346;height:2" coordorigin="8581,2852" coordsize="1346,2">
              <v:shape style="position:absolute;left:8581;top:2852;width:1346;height:2" coordorigin="8581,2852" coordsize="1346,0" path="m8581,2852l9926,2852e" filled="f" stroked="t" strokeweight=".478842pt" strokecolor="#676767">
                <v:path arrowok="t"/>
              </v:shape>
            </v:group>
            <v:group style="position:absolute;left:9735;top:2852;width:1848;height:2" coordorigin="9735,2852" coordsize="1848,2">
              <v:shape style="position:absolute;left:9735;top:2852;width:1848;height:2" coordorigin="9735,2852" coordsize="1848,0" path="m9735,2852l11583,2852e" filled="f" stroked="t" strokeweight=".718262pt" strokecolor="#808080">
                <v:path arrowok="t"/>
              </v:shape>
            </v:group>
            <v:group style="position:absolute;left:263;top:3089;width:6910;height:2" coordorigin="263,3089" coordsize="6910,2">
              <v:shape style="position:absolute;left:263;top:3089;width:6910;height:2" coordorigin="263,3089" coordsize="6910,0" path="m263,3089l7173,3089e" filled="f" stroked="t" strokeweight=".718262pt" strokecolor="#777777">
                <v:path arrowok="t"/>
              </v:shape>
            </v:group>
            <v:group style="position:absolute;left:7116;top:3089;width:2241;height:2" coordorigin="7116,3089" coordsize="2241,2">
              <v:shape style="position:absolute;left:7116;top:3089;width:2241;height:2" coordorigin="7116,3089" coordsize="2241,0" path="m7116,3089l9357,3089e" filled="f" stroked="t" strokeweight=".478842pt" strokecolor="#606060">
                <v:path arrowok="t"/>
              </v:shape>
            </v:group>
            <v:group style="position:absolute;left:9299;top:3092;width:2284;height:2" coordorigin="9299,3092" coordsize="2284,2">
              <v:shape style="position:absolute;left:9299;top:3092;width:2284;height:2" coordorigin="9299,3092" coordsize="2284,0" path="m9299,3092l11583,3092e" filled="f" stroked="t" strokeweight=".957683pt" strokecolor="#808080">
                <v:path arrowok="t"/>
              </v:shape>
            </v:group>
            <v:group style="position:absolute;left:263;top:3329;width:6182;height:2" coordorigin="263,3329" coordsize="6182,2">
              <v:shape style="position:absolute;left:263;top:3329;width:6182;height:2" coordorigin="263,3329" coordsize="6182,0" path="m263,3329l6445,3329e" filled="f" stroked="t" strokeweight=".718262pt" strokecolor="#777777">
                <v:path arrowok="t"/>
              </v:shape>
            </v:group>
            <v:group style="position:absolute;left:2686;top:3331;width:996;height:2" coordorigin="2686,3331" coordsize="996,2">
              <v:shape style="position:absolute;left:2686;top:3331;width:996;height:2" coordorigin="2686,3331" coordsize="996,0" path="m2686,3331l3682,3331e" filled="f" stroked="t" strokeweight=".478842pt" strokecolor="#5B5B5B">
                <v:path arrowok="t"/>
              </v:shape>
            </v:group>
            <v:group style="position:absolute;left:6388;top:3331;width:1374;height:2" coordorigin="6388,3331" coordsize="1374,2">
              <v:shape style="position:absolute;left:6388;top:3331;width:1374;height:2" coordorigin="6388,3331" coordsize="1374,0" path="m6388,3331l7762,3331e" filled="f" stroked="t" strokeweight=".478842pt" strokecolor="#545454">
                <v:path arrowok="t"/>
              </v:shape>
            </v:group>
            <v:group style="position:absolute;left:7705;top:3331;width:3879;height:2" coordorigin="7705,3331" coordsize="3879,2">
              <v:shape style="position:absolute;left:7705;top:3331;width:3879;height:2" coordorigin="7705,3331" coordsize="3879,0" path="m7705,3331l11583,3331e" filled="f" stroked="t" strokeweight=".718262pt" strokecolor="#747474">
                <v:path arrowok="t"/>
              </v:shape>
            </v:group>
            <v:group style="position:absolute;left:3771;top:3322;width:2;height:786" coordorigin="3771,3322" coordsize="2,786">
              <v:shape style="position:absolute;left:3771;top:3322;width:2;height:786" coordorigin="3771,3322" coordsize="0,786" path="m3771,4108l3771,3322e" filled="f" stroked="t" strokeweight=".957683pt" strokecolor="#444444">
                <v:path arrowok="t"/>
              </v:shape>
            </v:group>
            <v:group style="position:absolute;left:7156;top:3326;width:2;height:508" coordorigin="7156,3326" coordsize="2,508">
              <v:shape style="position:absolute;left:7156;top:3326;width:2;height:508" coordorigin="7156,3326" coordsize="0,508" path="m7156,3835l7156,3326e" filled="f" stroked="t" strokeweight=".718262pt" strokecolor="#5B5B5B">
                <v:path arrowok="t"/>
              </v:shape>
            </v:group>
            <v:group style="position:absolute;left:7140;top:3806;width:1484;height:2" coordorigin="7140,3806" coordsize="1484,2">
              <v:shape style="position:absolute;left:7140;top:3806;width:1484;height:2" coordorigin="7140,3806" coordsize="1484,0" path="m7140,3806l8624,3806e" filled="f" stroked="t" strokeweight=".239421pt" strokecolor="#4B4B4B">
                <v:path arrowok="t"/>
              </v:shape>
            </v:group>
            <v:group style="position:absolute;left:3759;top:3782;width:1982;height:2" coordorigin="3759,3782" coordsize="1982,2">
              <v:shape style="position:absolute;left:3759;top:3782;width:1982;height:2" coordorigin="3759,3782" coordsize="1982,0" path="m3759,3782l5741,3782e" filled="f" stroked="t" strokeweight=".957683pt" strokecolor="#777777">
                <v:path arrowok="t"/>
              </v:shape>
            </v:group>
            <v:group style="position:absolute;left:8624;top:3806;width:1274;height:2" coordorigin="8624,3806" coordsize="1274,2">
              <v:shape style="position:absolute;left:8624;top:3806;width:1274;height:2" coordorigin="8624,3806" coordsize="1274,0" path="m8624,3806l9898,3806e" filled="f" stroked="t" strokeweight=".239421pt" strokecolor="#000000">
                <v:path arrowok="t"/>
              </v:shape>
            </v:group>
            <v:group style="position:absolute;left:9898;top:3806;width:1681;height:2" coordorigin="9898,3806" coordsize="1681,2">
              <v:shape style="position:absolute;left:9898;top:3806;width:1681;height:2" coordorigin="9898,3806" coordsize="1681,0" path="m9898,3806l11578,3806e" filled="f" stroked="t" strokeweight=".239421pt" strokecolor="#6B6B6B">
                <v:path arrowok="t"/>
              </v:shape>
            </v:group>
            <v:group style="position:absolute;left:268;top:4103;width:474;height:2" coordorigin="268,4103" coordsize="474,2">
              <v:shape style="position:absolute;left:268;top:4103;width:474;height:2" coordorigin="268,4103" coordsize="474,0" path="m268,4103l742,4103e" filled="f" stroked="t" strokeweight=".478842pt" strokecolor="#545454">
                <v:path arrowok="t"/>
              </v:shape>
            </v:group>
            <v:group style="position:absolute;left:685;top:4105;width:1662;height:2" coordorigin="685,4105" coordsize="1662,2">
              <v:shape style="position:absolute;left:685;top:4105;width:1662;height:2" coordorigin="685,4105" coordsize="1662,0" path="m685,4105l2346,4105e" filled="f" stroked="t" strokeweight=".957683pt" strokecolor="#808080">
                <v:path arrowok="t"/>
              </v:shape>
            </v:group>
            <v:group style="position:absolute;left:2289;top:4105;width:1513;height:2" coordorigin="2289,4105" coordsize="1513,2">
              <v:shape style="position:absolute;left:2289;top:4105;width:1513;height:2" coordorigin="2289,4105" coordsize="1513,0" path="m2289,4105l3802,4105e" filled="f" stroked="t" strokeweight=".478842pt" strokecolor="#5B5B5B">
                <v:path arrowok="t"/>
              </v:shape>
            </v:group>
            <v:group style="position:absolute;left:3721;top:4103;width:2725;height:2" coordorigin="3721,4103" coordsize="2725,2">
              <v:shape style="position:absolute;left:3721;top:4103;width:2725;height:2" coordorigin="3721,4103" coordsize="2725,0" path="m3721,4103l6445,4103e" filled="f" stroked="t" strokeweight=".957683pt" strokecolor="#545454">
                <v:path arrowok="t"/>
              </v:shape>
            </v:group>
            <v:group style="position:absolute;left:6388;top:4108;width:326;height:2" coordorigin="6388,4108" coordsize="326,2">
              <v:shape style="position:absolute;left:6388;top:4108;width:326;height:2" coordorigin="6388,4108" coordsize="326,0" path="m6388,4108l6713,4108e" filled="f" stroked="t" strokeweight=".478842pt" strokecolor="#646464">
                <v:path arrowok="t"/>
              </v:shape>
            </v:group>
            <v:group style="position:absolute;left:6656;top:4108;width:527;height:2" coordorigin="6656,4108" coordsize="527,2">
              <v:shape style="position:absolute;left:6656;top:4108;width:527;height:2" coordorigin="6656,4108" coordsize="527,0" path="m6656,4108l7183,4108e" filled="f" stroked="t" strokeweight=".478842pt" strokecolor="#4F4F4F">
                <v:path arrowok="t"/>
              </v:shape>
            </v:group>
            <v:group style="position:absolute;left:7159;top:3758;width:2;height:355" coordorigin="7159,3758" coordsize="2,355">
              <v:shape style="position:absolute;left:7159;top:3758;width:2;height:355" coordorigin="7159,3758" coordsize="0,355" path="m7159,4113l7159,3758e" filled="f" stroked="t" strokeweight=".478842pt" strokecolor="#484848">
                <v:path arrowok="t"/>
              </v:shape>
            </v:group>
            <v:group style="position:absolute;left:7111;top:4108;width:4477;height:2" coordorigin="7111,4108" coordsize="4477,2">
              <v:shape style="position:absolute;left:7111;top:4108;width:4477;height:2" coordorigin="7111,4108" coordsize="4477,0" path="m7111,4108l11588,4108e" filled="f" stroked="t" strokeweight=".718262pt" strokecolor="#707070">
                <v:path arrowok="t"/>
              </v:shape>
            </v:group>
            <v:group style="position:absolute;left:268;top:4395;width:11320;height:2" coordorigin="268,4395" coordsize="11320,2">
              <v:shape style="position:absolute;left:268;top:4395;width:11320;height:2" coordorigin="268,4395" coordsize="11320,0" path="m268,4395l11588,4395e" filled="f" stroked="t" strokeweight=".718262pt" strokecolor="#777777">
                <v:path arrowok="t"/>
              </v:shape>
            </v:group>
            <v:group style="position:absolute;left:2332;top:4098;width:2;height:1553" coordorigin="2332,4098" coordsize="2,1553">
              <v:shape style="position:absolute;left:2332;top:4098;width:2;height:1553" coordorigin="2332,4098" coordsize="0,1553" path="m2332,5651l2332,4098e" filled="f" stroked="t" strokeweight=".478842pt" strokecolor="#383838">
                <v:path arrowok="t"/>
              </v:shape>
            </v:group>
            <v:group style="position:absolute;left:2284;top:4395;width:1398;height:2" coordorigin="2284,4395" coordsize="1398,2">
              <v:shape style="position:absolute;left:2284;top:4395;width:1398;height:2" coordorigin="2284,4395" coordsize="1398,0" path="m2284,4395l3682,4395e" filled="f" stroked="t" strokeweight=".478842pt" strokecolor="#545454">
                <v:path arrowok="t"/>
              </v:shape>
            </v:group>
            <v:group style="position:absolute;left:5717;top:4395;width:2634;height:2" coordorigin="5717,4395" coordsize="2634,2">
              <v:shape style="position:absolute;left:5717;top:4395;width:2634;height:2" coordorigin="5717,4395" coordsize="2634,0" path="m5717,4395l8351,4395e" filled="f" stroked="t" strokeweight=".478842pt" strokecolor="#6B6B6B">
                <v:path arrowok="t"/>
              </v:shape>
            </v:group>
            <v:group style="position:absolute;left:273;top:4347;width:2;height:1783" coordorigin="273,4347" coordsize="2,1783">
              <v:shape style="position:absolute;left:273;top:4347;width:2;height:1783" coordorigin="273,4347" coordsize="0,1783" path="m273,6130l273,4347e" filled="f" stroked="t" strokeweight=".478842pt" strokecolor="#3F3F3F">
                <v:path arrowok="t"/>
              </v:shape>
            </v:group>
            <v:group style="position:absolute;left:2327;top:4635;width:4118;height:2" coordorigin="2327,4635" coordsize="4118,2">
              <v:shape style="position:absolute;left:2327;top:4635;width:4118;height:2" coordorigin="2327,4635" coordsize="4118,0" path="m2327,4635l6445,4635e" filled="f" stroked="t" strokeweight=".718262pt" strokecolor="#747474">
                <v:path arrowok="t"/>
              </v:shape>
            </v:group>
            <v:group style="position:absolute;left:6388;top:4635;width:1001;height:2" coordorigin="6388,4635" coordsize="1001,2">
              <v:shape style="position:absolute;left:6388;top:4635;width:1001;height:2" coordorigin="6388,4635" coordsize="1001,0" path="m6388,4635l7389,4635e" filled="f" stroked="t" strokeweight=".478842pt" strokecolor="#545454">
                <v:path arrowok="t"/>
              </v:shape>
            </v:group>
            <v:group style="position:absolute;left:7331;top:4637;width:2595;height:2" coordorigin="7331,4637" coordsize="2595,2">
              <v:shape style="position:absolute;left:7331;top:4637;width:2595;height:2" coordorigin="7331,4637" coordsize="2595,0" path="m7331,4637l9926,4637e" filled="f" stroked="t" strokeweight=".957683pt" strokecolor="#838383">
                <v:path arrowok="t"/>
              </v:shape>
            </v:group>
            <v:group style="position:absolute;left:9869;top:4637;width:1719;height:2" coordorigin="9869,4637" coordsize="1719,2">
              <v:shape style="position:absolute;left:9869;top:4637;width:1719;height:2" coordorigin="9869,4637" coordsize="1719,0" path="m9869,4637l11588,4637e" filled="f" stroked="t" strokeweight=".478842pt" strokecolor="#676767">
                <v:path arrowok="t"/>
              </v:shape>
            </v:group>
            <v:group style="position:absolute;left:4889;top:4625;width:2;height:1026" coordorigin="4889,4625" coordsize="2,1026">
              <v:shape style="position:absolute;left:4889;top:4625;width:2;height:1026" coordorigin="4889,4625" coordsize="0,1026" path="m4889,5651l4889,4625e" filled="f" stroked="t" strokeweight=".478842pt" strokecolor="#343434">
                <v:path arrowok="t"/>
              </v:shape>
            </v:group>
            <v:group style="position:absolute;left:7733;top:4621;width:2;height:503" coordorigin="7733,4621" coordsize="2,503">
              <v:shape style="position:absolute;left:7733;top:4621;width:2;height:503" coordorigin="7733,4621" coordsize="0,503" path="m7733,5124l7733,4621e" filled="f" stroked="t" strokeweight=".239421pt" strokecolor="#878787">
                <v:path arrowok="t"/>
              </v:shape>
            </v:group>
            <v:group style="position:absolute;left:4884;top:5129;width:364;height:2" coordorigin="4884,5129" coordsize="364,2">
              <v:shape style="position:absolute;left:4884;top:5129;width:364;height:2" coordorigin="4884,5129" coordsize="364,0" path="m4884,5129l5248,5129e" filled="f" stroked="t" strokeweight=".478842pt" strokecolor="#3F3F3F">
                <v:path arrowok="t"/>
              </v:shape>
            </v:group>
            <v:group style="position:absolute;left:4903;top:5126;width:1810;height:2" coordorigin="4903,5126" coordsize="1810,2">
              <v:shape style="position:absolute;left:4903;top:5126;width:1810;height:2" coordorigin="4903,5126" coordsize="1810,0" path="m4903,5126l6713,5126e" filled="f" stroked="t" strokeweight=".478842pt" strokecolor="#676767">
                <v:path arrowok="t"/>
              </v:shape>
            </v:group>
            <v:group style="position:absolute;left:6608;top:5126;width:2926;height:2" coordorigin="6608,5126" coordsize="2926,2">
              <v:shape style="position:absolute;left:6608;top:5126;width:2926;height:2" coordorigin="6608,5126" coordsize="2926,0" path="m6608,5126l9534,5126e" filled="f" stroked="t" strokeweight=".957683pt" strokecolor="#808080">
                <v:path arrowok="t"/>
              </v:shape>
            </v:group>
            <v:group style="position:absolute;left:9476;top:5129;width:335;height:2" coordorigin="9476,5129" coordsize="335,2">
              <v:shape style="position:absolute;left:9476;top:5129;width:335;height:2" coordorigin="9476,5129" coordsize="335,0" path="m9476,5129l9811,5129e" filled="f" stroked="t" strokeweight=".478842pt" strokecolor="#646464">
                <v:path arrowok="t"/>
              </v:shape>
            </v:group>
            <v:group style="position:absolute;left:9754;top:5124;width:1834;height:2" coordorigin="9754,5124" coordsize="1834,2">
              <v:shape style="position:absolute;left:9754;top:5124;width:1834;height:2" coordorigin="9754,5124" coordsize="1834,0" path="m9754,5124l11588,5124e" filled="f" stroked="t" strokeweight=".478842pt" strokecolor="#707070">
                <v:path arrowok="t"/>
              </v:shape>
            </v:group>
            <v:group style="position:absolute;left:4884;top:5380;width:3768;height:2" coordorigin="4884,5380" coordsize="3768,2">
              <v:shape style="position:absolute;left:4884;top:5380;width:3768;height:2" coordorigin="4884,5380" coordsize="3768,0" path="m4884,5380l8653,5380e" filled="f" stroked="t" strokeweight=".718262pt" strokecolor="#808080">
                <v:path arrowok="t"/>
              </v:shape>
            </v:group>
            <v:group style="position:absolute;left:8595;top:5378;width:1331;height:2" coordorigin="8595,5378" coordsize="1331,2">
              <v:shape style="position:absolute;left:8595;top:5378;width:1331;height:2" coordorigin="8595,5378" coordsize="1331,0" path="m8595,5378l9926,5378e" filled="f" stroked="t" strokeweight=".478842pt" strokecolor="#5B5B5B">
                <v:path arrowok="t"/>
              </v:shape>
            </v:group>
            <v:group style="position:absolute;left:9869;top:5380;width:1719;height:2" coordorigin="9869,5380" coordsize="1719,2">
              <v:shape style="position:absolute;left:9869;top:5380;width:1719;height:2" coordorigin="9869,5380" coordsize="1719,0" path="m9869,5380l11588,5380e" filled="f" stroked="t" strokeweight=".718262pt" strokecolor="#808080">
                <v:path arrowok="t"/>
              </v:shape>
            </v:group>
            <v:group style="position:absolute;left:4884;top:5632;width:2289;height:2" coordorigin="4884,5632" coordsize="2289,2">
              <v:shape style="position:absolute;left:4884;top:5632;width:2289;height:2" coordorigin="4884,5632" coordsize="2289,0" path="m4884,5632l7173,5632e" filled="f" stroked="t" strokeweight=".718262pt" strokecolor="#808080">
                <v:path arrowok="t"/>
              </v:shape>
            </v:group>
            <v:group style="position:absolute;left:7116;top:5630;width:2418;height:2" coordorigin="7116,5630" coordsize="2418,2">
              <v:shape style="position:absolute;left:7116;top:5630;width:2418;height:2" coordorigin="7116,5630" coordsize="2418,0" path="m7116,5630l9534,5630e" filled="f" stroked="t" strokeweight=".478842pt" strokecolor="#5B5B5B">
                <v:path arrowok="t"/>
              </v:shape>
            </v:group>
            <v:group style="position:absolute;left:9476;top:5632;width:2112;height:2" coordorigin="9476,5632" coordsize="2112,2">
              <v:shape style="position:absolute;left:9476;top:5632;width:2112;height:2" coordorigin="9476,5632" coordsize="2112,0" path="m9476,5632l11588,5632e" filled="f" stroked="t" strokeweight=".957683pt" strokecolor="#838383">
                <v:path arrowok="t"/>
              </v:shape>
            </v:group>
            <v:group style="position:absolute;left:2334;top:5594;width:2;height:5776" coordorigin="2334,5594" coordsize="2,5776">
              <v:shape style="position:absolute;left:2334;top:5594;width:2;height:5776" coordorigin="2334,5594" coordsize="0,5776" path="m2334,11369l2334,5594e" filled="f" stroked="t" strokeweight=".957683pt" strokecolor="#6B6B6B">
                <v:path arrowok="t"/>
              </v:shape>
            </v:group>
            <v:group style="position:absolute;left:2327;top:5869;width:1460;height:2" coordorigin="2327,5869" coordsize="1460,2">
              <v:shape style="position:absolute;left:2327;top:5869;width:1460;height:2" coordorigin="2327,5869" coordsize="1460,0" path="m2327,5869l3788,5869e" filled="f" stroked="t" strokeweight=".478842pt" strokecolor="#606060">
                <v:path arrowok="t"/>
              </v:shape>
            </v:group>
            <v:group style="position:absolute;left:2346;top:5872;width:5416;height:2" coordorigin="2346,5872" coordsize="5416,2">
              <v:shape style="position:absolute;left:2346;top:5872;width:5416;height:2" coordorigin="2346,5872" coordsize="5416,0" path="m2346,5872l7762,5872e" filled="f" stroked="t" strokeweight=".718262pt" strokecolor="#747474">
                <v:path arrowok="t"/>
              </v:shape>
            </v:group>
            <v:group style="position:absolute;left:4889;top:5594;width:2;height:302" coordorigin="4889,5594" coordsize="2,302">
              <v:shape style="position:absolute;left:4889;top:5594;width:2;height:302" coordorigin="4889,5594" coordsize="0,302" path="m4889,5896l4889,5594e" filled="f" stroked="t" strokeweight=".478842pt" strokecolor="#484848">
                <v:path arrowok="t"/>
              </v:shape>
            </v:group>
            <v:group style="position:absolute;left:7705;top:5869;width:2107;height:2" coordorigin="7705,5869" coordsize="2107,2">
              <v:shape style="position:absolute;left:7705;top:5869;width:2107;height:2" coordorigin="7705,5869" coordsize="2107,0" path="m7705,5869l9811,5869e" filled="f" stroked="t" strokeweight=".478842pt" strokecolor="#5B5B5B">
                <v:path arrowok="t"/>
              </v:shape>
            </v:group>
            <v:group style="position:absolute;left:9754;top:5872;width:1834;height:2" coordorigin="9754,5872" coordsize="1834,2">
              <v:shape style="position:absolute;left:9754;top:5872;width:1834;height:2" coordorigin="9754,5872" coordsize="1834,0" path="m9754,5872l11588,5872e" filled="f" stroked="t" strokeweight=".957683pt" strokecolor="#838383">
                <v:path arrowok="t"/>
              </v:shape>
            </v:group>
            <v:group style="position:absolute;left:776;top:6114;width:10812;height:2" coordorigin="776,6114" coordsize="10812,2">
              <v:shape style="position:absolute;left:776;top:6114;width:10812;height:2" coordorigin="776,6114" coordsize="10812,0" path="m776,6114l11588,6114e" filled="f" stroked="t" strokeweight=".718262pt" strokecolor="#747474">
                <v:path arrowok="t"/>
              </v:shape>
            </v:group>
            <v:group style="position:absolute;left:962;top:6111;width:723;height:2" coordorigin="962,6111" coordsize="723,2">
              <v:shape style="position:absolute;left:962;top:6111;width:723;height:2" coordorigin="962,6111" coordsize="723,0" path="m962,6111l1686,6111e" filled="f" stroked="t" strokeweight=".478842pt" strokecolor="#6B6B6B">
                <v:path arrowok="t"/>
              </v:shape>
            </v:group>
            <v:group style="position:absolute;left:1628;top:6111;width:728;height:2" coordorigin="1628,6111" coordsize="728,2">
              <v:shape style="position:absolute;left:1628;top:6111;width:728;height:2" coordorigin="1628,6111" coordsize="728,0" path="m1628,6111l2356,6111e" filled="f" stroked="t" strokeweight=".478842pt" strokecolor="#4B4B4B">
                <v:path arrowok="t"/>
              </v:shape>
            </v:group>
            <v:group style="position:absolute;left:4889;top:5824;width:2;height:1007" coordorigin="4889,5824" coordsize="2,1007">
              <v:shape style="position:absolute;left:4889;top:5824;width:2;height:1007" coordorigin="4889,5824" coordsize="0,1007" path="m4889,6830l4889,5824e" filled="f" stroked="t" strokeweight=".957683pt" strokecolor="#6B6B6B">
                <v:path arrowok="t"/>
              </v:shape>
            </v:group>
            <v:group style="position:absolute;left:6129;top:6111;width:1633;height:2" coordorigin="6129,6111" coordsize="1633,2">
              <v:shape style="position:absolute;left:6129;top:6111;width:1633;height:2" coordorigin="6129,6111" coordsize="1633,0" path="m6129,6111l7762,6111e" filled="f" stroked="t" strokeweight=".478842pt" strokecolor="#646464">
                <v:path arrowok="t"/>
              </v:shape>
            </v:group>
            <v:group style="position:absolute;left:11590;top:1227;width:2;height:14499" coordorigin="11590,1227" coordsize="2,14499">
              <v:shape style="position:absolute;left:11590;top:1227;width:2;height:14499" coordorigin="11590,1227" coordsize="0,14499" path="m11590,15726l11590,1227e" filled="f" stroked="t" strokeweight=".957683pt" strokecolor="#747474">
                <v:path arrowok="t"/>
              </v:shape>
            </v:group>
            <v:group style="position:absolute;left:7733;top:6097;width:2;height:273" coordorigin="7733,6097" coordsize="2,273">
              <v:shape style="position:absolute;left:7733;top:6097;width:2;height:273" coordorigin="7733,6097" coordsize="0,273" path="m7733,6370l7733,6097e" filled="f" stroked="t" strokeweight=".239421pt" strokecolor="#7C7C7C">
                <v:path arrowok="t"/>
              </v:shape>
            </v:group>
            <v:group style="position:absolute;left:2327;top:6583;width:2284;height:2" coordorigin="2327,6583" coordsize="2284,2">
              <v:shape style="position:absolute;left:2327;top:6583;width:2284;height:2" coordorigin="2327,6583" coordsize="2284,0" path="m2327,6583l4611,6583e" filled="f" stroked="t" strokeweight=".957683pt" strokecolor="#808080">
                <v:path arrowok="t"/>
              </v:shape>
            </v:group>
            <v:group style="position:absolute;left:4501;top:6586;width:1274;height:2" coordorigin="4501,6586" coordsize="1274,2">
              <v:shape style="position:absolute;left:4501;top:6586;width:1274;height:2" coordorigin="4501,6586" coordsize="1274,0" path="m4501,6586l5775,6586e" filled="f" stroked="t" strokeweight=".478842pt" strokecolor="#5B5B5B">
                <v:path arrowok="t"/>
              </v:shape>
            </v:group>
            <v:group style="position:absolute;left:7733;top:6370;width:2;height:206" coordorigin="7733,6370" coordsize="2,206">
              <v:shape style="position:absolute;left:7733;top:6370;width:2;height:206" coordorigin="7733,6370" coordsize="0,206" path="m7733,6576l7733,6370e" filled="f" stroked="t" strokeweight=".239421pt" strokecolor="#676767">
                <v:path arrowok="t"/>
              </v:shape>
            </v:group>
            <v:group style="position:absolute;left:5717;top:6583;width:5875;height:2" coordorigin="5717,6583" coordsize="5875,2">
              <v:shape style="position:absolute;left:5717;top:6583;width:5875;height:2" coordorigin="5717,6583" coordsize="5875,0" path="m5717,6583l11593,6583e" filled="f" stroked="t" strokeweight=".718262pt" strokecolor="#7C7C7C">
                <v:path arrowok="t"/>
              </v:shape>
            </v:group>
            <v:group style="position:absolute;left:2322;top:6825;width:2591;height:2" coordorigin="2322,6825" coordsize="2591,2">
              <v:shape style="position:absolute;left:2322;top:6825;width:2591;height:2" coordorigin="2322,6825" coordsize="2591,0" path="m2322,6825l4913,6825e" filled="f" stroked="t" strokeweight=".718262pt" strokecolor="#777777">
                <v:path arrowok="t"/>
              </v:shape>
            </v:group>
            <v:group style="position:absolute;left:4841;top:6825;width:934;height:2" coordorigin="4841,6825" coordsize="934,2">
              <v:shape style="position:absolute;left:4841;top:6825;width:934;height:2" coordorigin="4841,6825" coordsize="934,0" path="m4841,6825l5775,6825e" filled="f" stroked="t" strokeweight=".478842pt" strokecolor="#575757">
                <v:path arrowok="t"/>
              </v:shape>
            </v:group>
            <v:group style="position:absolute;left:5717;top:6825;width:2935;height:2" coordorigin="5717,6825" coordsize="2935,2">
              <v:shape style="position:absolute;left:5717;top:6825;width:2935;height:2" coordorigin="5717,6825" coordsize="2935,0" path="m5717,6825l8653,6825e" filled="f" stroked="t" strokeweight=".957683pt" strokecolor="#838383">
                <v:path arrowok="t"/>
              </v:shape>
            </v:group>
            <v:group style="position:absolute;left:7733;top:6562;width:2;height:259" coordorigin="7733,6562" coordsize="2,259">
              <v:shape style="position:absolute;left:7733;top:6562;width:2;height:259" coordorigin="7733,6562" coordsize="0,259" path="m7733,6821l7733,6562e" filled="f" stroked="t" strokeweight=".239421pt" strokecolor="#808080">
                <v:path arrowok="t"/>
              </v:shape>
            </v:group>
            <v:group style="position:absolute;left:8595;top:6825;width:761;height:2" coordorigin="8595,6825" coordsize="761,2">
              <v:shape style="position:absolute;left:8595;top:6825;width:761;height:2" coordorigin="8595,6825" coordsize="761,0" path="m8595,6825l9357,6825e" filled="f" stroked="t" strokeweight=".478842pt" strokecolor="#707070">
                <v:path arrowok="t"/>
              </v:shape>
            </v:group>
            <v:group style="position:absolute;left:9299;top:6825;width:627;height:2" coordorigin="9299,6825" coordsize="627,2">
              <v:shape style="position:absolute;left:9299;top:6825;width:627;height:2" coordorigin="9299,6825" coordsize="627,0" path="m9299,6825l9926,6825e" filled="f" stroked="t" strokeweight=".478842pt" strokecolor="#545454">
                <v:path arrowok="t"/>
              </v:shape>
            </v:group>
            <v:group style="position:absolute;left:9869;top:6825;width:1724;height:2" coordorigin="9869,6825" coordsize="1724,2">
              <v:shape style="position:absolute;left:9869;top:6825;width:1724;height:2" coordorigin="9869,6825" coordsize="1724,0" path="m9869,6825l11593,6825e" filled="f" stroked="t" strokeweight=".478842pt" strokecolor="#707070">
                <v:path arrowok="t"/>
              </v:shape>
            </v:group>
            <v:group style="position:absolute;left:263;top:7065;width:479;height:2" coordorigin="263,7065" coordsize="479,2">
              <v:shape style="position:absolute;left:263;top:7065;width:479;height:2" coordorigin="263,7065" coordsize="479,0" path="m263,7065l742,7065e" filled="f" stroked="t" strokeweight=".478842pt" strokecolor="#575757">
                <v:path arrowok="t"/>
              </v:shape>
            </v:group>
            <v:group style="position:absolute;left:685;top:7065;width:335;height:2" coordorigin="685,7065" coordsize="335,2">
              <v:shape style="position:absolute;left:685;top:7065;width:335;height:2" coordorigin="685,7065" coordsize="335,0" path="m685,7065l1020,7065e" filled="f" stroked="t" strokeweight=".478842pt" strokecolor="#747474">
                <v:path arrowok="t"/>
              </v:shape>
            </v:group>
            <v:group style="position:absolute;left:929;top:7068;width:6244;height:2" coordorigin="929,7068" coordsize="6244,2">
              <v:shape style="position:absolute;left:929;top:7068;width:6244;height:2" coordorigin="929,7068" coordsize="6244,0" path="m929,7068l7173,7068e" filled="f" stroked="t" strokeweight=".718262pt" strokecolor="#7C7C7C">
                <v:path arrowok="t"/>
              </v:shape>
            </v:group>
            <v:group style="position:absolute;left:7116;top:7068;width:2696;height:2" coordorigin="7116,7068" coordsize="2696,2">
              <v:shape style="position:absolute;left:7116;top:7068;width:2696;height:2" coordorigin="7116,7068" coordsize="2696,0" path="m7116,7068l9811,7068e" filled="f" stroked="t" strokeweight=".478842pt" strokecolor="#646464">
                <v:path arrowok="t"/>
              </v:shape>
            </v:group>
            <v:group style="position:absolute;left:9754;top:7070;width:1839;height:2" coordorigin="9754,7070" coordsize="1839,2">
              <v:shape style="position:absolute;left:9754;top:7070;width:1839;height:2" coordorigin="9754,7070" coordsize="1839,0" path="m9754,7070l11593,7070e" filled="f" stroked="t" strokeweight=".718262pt" strokecolor="#838383">
                <v:path arrowok="t"/>
              </v:shape>
            </v:group>
            <v:group style="position:absolute;left:263;top:7537;width:11329;height:2" coordorigin="263,7537" coordsize="11329,2">
              <v:shape style="position:absolute;left:263;top:7537;width:11329;height:2" coordorigin="263,7537" coordsize="11329,0" path="m263,7537l11593,7537e" filled="f" stroked="t" strokeweight=".718262pt" strokecolor="#7C7C7C">
                <v:path arrowok="t"/>
              </v:shape>
            </v:group>
            <v:group style="position:absolute;left:2284;top:7537;width:1504;height:2" coordorigin="2284,7537" coordsize="1504,2">
              <v:shape style="position:absolute;left:2284;top:7537;width:1504;height:2" coordorigin="2284,7537" coordsize="1504,0" path="m2284,7537l3788,7537e" filled="f" stroked="t" strokeweight=".478842pt" strokecolor="#5B5B5B">
                <v:path arrowok="t"/>
              </v:shape>
            </v:group>
            <v:group style="position:absolute;left:7116;top:7537;width:2696;height:2" coordorigin="7116,7537" coordsize="2696,2">
              <v:shape style="position:absolute;left:7116;top:7537;width:2696;height:2" coordorigin="7116,7537" coordsize="2696,0" path="m7116,7537l9811,7537e" filled="f" stroked="t" strokeweight=".478842pt" strokecolor="#676767">
                <v:path arrowok="t"/>
              </v:shape>
            </v:group>
            <v:group style="position:absolute;left:4894;top:7530;width:2;height:268" coordorigin="4894,7530" coordsize="2,268">
              <v:shape style="position:absolute;left:4894;top:7530;width:2;height:268" coordorigin="4894,7530" coordsize="0,268" path="m4894,7798l4894,7530e" filled="f" stroked="t" strokeweight=".478842pt" strokecolor="#575757">
                <v:path arrowok="t"/>
              </v:shape>
            </v:group>
            <v:group style="position:absolute;left:4879;top:7779;width:6713;height:2" coordorigin="4879,7779" coordsize="6713,2">
              <v:shape style="position:absolute;left:4879;top:7779;width:6713;height:2" coordorigin="4879,7779" coordsize="6713,0" path="m4879,7779l11593,7779e" filled="f" stroked="t" strokeweight=".718262pt" strokecolor="#777777">
                <v:path arrowok="t"/>
              </v:shape>
            </v:group>
            <v:group style="position:absolute;left:4889;top:7741;width:2;height:316" coordorigin="4889,7741" coordsize="2,316">
              <v:shape style="position:absolute;left:4889;top:7741;width:2;height:316" coordorigin="4889,7741" coordsize="0,316" path="m4889,8057l4889,7741e" filled="f" stroked="t" strokeweight=".718262pt" strokecolor="#606060">
                <v:path arrowok="t"/>
              </v:shape>
            </v:group>
            <v:group style="position:absolute;left:4879;top:8021;width:1566;height:2" coordorigin="4879,8021" coordsize="1566,2">
              <v:shape style="position:absolute;left:4879;top:8021;width:1566;height:2" coordorigin="4879,8021" coordsize="1566,0" path="m4879,8021l6445,8021e" filled="f" stroked="t" strokeweight=".478842pt" strokecolor="#747474">
                <v:path arrowok="t"/>
              </v:shape>
            </v:group>
            <v:group style="position:absolute;left:6388;top:8019;width:1963;height:2" coordorigin="6388,8019" coordsize="1963,2">
              <v:shape style="position:absolute;left:6388;top:8019;width:1963;height:2" coordorigin="6388,8019" coordsize="1963,0" path="m6388,8019l8351,8019e" filled="f" stroked="t" strokeweight=".478842pt" strokecolor="#545454">
                <v:path arrowok="t"/>
              </v:shape>
            </v:group>
            <v:group style="position:absolute;left:8294;top:8019;width:3299;height:2" coordorigin="8294,8019" coordsize="3299,2">
              <v:shape style="position:absolute;left:8294;top:8019;width:3299;height:2" coordorigin="8294,8019" coordsize="3299,0" path="m8294,8019l11593,8019e" filled="f" stroked="t" strokeweight=".718262pt" strokecolor="#808080">
                <v:path arrowok="t"/>
              </v:shape>
            </v:group>
            <v:group style="position:absolute;left:263;top:8259;width:934;height:2" coordorigin="263,8259" coordsize="934,2">
              <v:shape style="position:absolute;left:263;top:8259;width:934;height:2" coordorigin="263,8259" coordsize="934,0" path="m263,8259l1197,8259e" filled="f" stroked="t" strokeweight=".718262pt" strokecolor="#7C7C7C">
                <v:path arrowok="t"/>
              </v:shape>
            </v:group>
            <v:group style="position:absolute;left:962;top:8259;width:723;height:2" coordorigin="962,8259" coordsize="723,2">
              <v:shape style="position:absolute;left:962;top:8259;width:723;height:2" coordorigin="962,8259" coordsize="723,0" path="m962,8259l1686,8259e" filled="f" stroked="t" strokeweight=".478842pt" strokecolor="#6B6B6B">
                <v:path arrowok="t"/>
              </v:shape>
            </v:group>
            <v:group style="position:absolute;left:1628;top:8259;width:1116;height:2" coordorigin="1628,8259" coordsize="1116,2">
              <v:shape style="position:absolute;left:1628;top:8259;width:1116;height:2" coordorigin="1628,8259" coordsize="1116,0" path="m1628,8259l2744,8259e" filled="f" stroked="t" strokeweight=".478842pt" strokecolor="#4F4F4F">
                <v:path arrowok="t"/>
              </v:shape>
            </v:group>
            <v:group style="position:absolute;left:2686;top:8261;width:3759;height:2" coordorigin="2686,8261" coordsize="3759,2">
              <v:shape style="position:absolute;left:2686;top:8261;width:3759;height:2" coordorigin="2686,8261" coordsize="3759,0" path="m2686,8261l6445,8261e" filled="f" stroked="t" strokeweight=".718262pt" strokecolor="#7C7C7C">
                <v:path arrowok="t"/>
              </v:shape>
            </v:group>
            <v:group style="position:absolute;left:4889;top:8000;width:2;height:268" coordorigin="4889,8000" coordsize="2,268">
              <v:shape style="position:absolute;left:4889;top:8000;width:2;height:268" coordorigin="4889,8000" coordsize="0,268" path="m4889,8268l4889,8000e" filled="f" stroked="t" strokeweight=".957683pt" strokecolor="#747474">
                <v:path arrowok="t"/>
              </v:shape>
            </v:group>
            <v:group style="position:absolute;left:6388;top:8259;width:1963;height:2" coordorigin="6388,8259" coordsize="1963,2">
              <v:shape style="position:absolute;left:6388;top:8259;width:1963;height:2" coordorigin="6388,8259" coordsize="1963,0" path="m6388,8259l8351,8259e" filled="f" stroked="t" strokeweight=".478842pt" strokecolor="#575757">
                <v:path arrowok="t"/>
              </v:shape>
            </v:group>
            <v:group style="position:absolute;left:8294;top:8259;width:359;height:2" coordorigin="8294,8259" coordsize="359,2">
              <v:shape style="position:absolute;left:8294;top:8259;width:359;height:2" coordorigin="8294,8259" coordsize="359,0" path="m8294,8259l8653,8259e" filled="f" stroked="t" strokeweight=".478842pt" strokecolor="#6B6B6B">
                <v:path arrowok="t"/>
              </v:shape>
            </v:group>
            <v:group style="position:absolute;left:8595;top:8259;width:2998;height:2" coordorigin="8595,8259" coordsize="2998,2">
              <v:shape style="position:absolute;left:8595;top:8259;width:2998;height:2" coordorigin="8595,8259" coordsize="2998,0" path="m8595,8259l11593,8259e" filled="f" stroked="t" strokeweight=".957683pt" strokecolor="#838383">
                <v:path arrowok="t"/>
              </v:shape>
            </v:group>
            <v:group style="position:absolute;left:268;top:9081;width:8385;height:2" coordorigin="268,9081" coordsize="8385,2">
              <v:shape style="position:absolute;left:268;top:9081;width:8385;height:2" coordorigin="268,9081" coordsize="8385,0" path="m268,9081l8653,9081e" filled="f" stroked="t" strokeweight=".718262pt" strokecolor="#7C7C7C">
                <v:path arrowok="t"/>
              </v:shape>
            </v:group>
            <v:group style="position:absolute;left:8595;top:9078;width:1331;height:2" coordorigin="8595,9078" coordsize="1331,2">
              <v:shape style="position:absolute;left:8595;top:9078;width:1331;height:2" coordorigin="8595,9078" coordsize="1331,0" path="m8595,9078l9926,9078e" filled="f" stroked="t" strokeweight=".478842pt" strokecolor="#606060">
                <v:path arrowok="t"/>
              </v:shape>
            </v:group>
            <v:group style="position:absolute;left:9869;top:9078;width:1729;height:2" coordorigin="9869,9078" coordsize="1729,2">
              <v:shape style="position:absolute;left:9869;top:9078;width:1729;height:2" coordorigin="9869,9078" coordsize="1729,0" path="m9869,9078l11598,9078e" filled="f" stroked="t" strokeweight=".478842pt" strokecolor="#777777">
                <v:path arrowok="t"/>
              </v:shape>
            </v:group>
            <v:group style="position:absolute;left:268;top:10018;width:752;height:2" coordorigin="268,10018" coordsize="752,2">
              <v:shape style="position:absolute;left:268;top:10018;width:752;height:2" coordorigin="268,10018" coordsize="752,0" path="m268,10018l1020,10018e" filled="f" stroked="t" strokeweight=".478842pt" strokecolor="#646464">
                <v:path arrowok="t"/>
              </v:shape>
            </v:group>
            <v:group style="position:absolute;left:962;top:10015;width:3615;height:2" coordorigin="962,10015" coordsize="3615,2">
              <v:shape style="position:absolute;left:962;top:10015;width:3615;height:2" coordorigin="962,10015" coordsize="3615,0" path="m962,10015l4578,10015e" filled="f" stroked="t" strokeweight=".718262pt" strokecolor="#7C7C7C">
                <v:path arrowok="t"/>
              </v:shape>
            </v:group>
            <v:group style="position:absolute;left:4501;top:10015;width:2212;height:2" coordorigin="4501,10015" coordsize="2212,2">
              <v:shape style="position:absolute;left:4501;top:10015;width:2212;height:2" coordorigin="4501,10015" coordsize="2212,0" path="m4501,10015l6713,10015e" filled="f" stroked="t" strokeweight=".478842pt" strokecolor="#646464">
                <v:path arrowok="t"/>
              </v:shape>
            </v:group>
            <v:group style="position:absolute;left:6656;top:10013;width:1106;height:2" coordorigin="6656,10013" coordsize="1106,2">
              <v:shape style="position:absolute;left:6656;top:10013;width:1106;height:2" coordorigin="6656,10013" coordsize="1106,0" path="m6656,10013l7762,10013e" filled="f" stroked="t" strokeweight=".478842pt" strokecolor="#4B4B4B">
                <v:path arrowok="t"/>
              </v:shape>
            </v:group>
            <v:group style="position:absolute;left:7705;top:10013;width:948;height:2" coordorigin="7705,10013" coordsize="948,2">
              <v:shape style="position:absolute;left:7705;top:10013;width:948;height:2" coordorigin="7705,10013" coordsize="948,0" path="m7705,10013l8653,10013e" filled="f" stroked="t" strokeweight=".478842pt" strokecolor="#646464">
                <v:path arrowok="t"/>
              </v:shape>
            </v:group>
            <v:group style="position:absolute;left:8581;top:10013;width:3017;height:2" coordorigin="8581,10013" coordsize="3017,2">
              <v:shape style="position:absolute;left:8581;top:10013;width:3017;height:2" coordorigin="8581,10013" coordsize="3017,0" path="m8581,10013l11598,10013e" filled="f" stroked="t" strokeweight=".957683pt" strokecolor="#7C7C7C">
                <v:path arrowok="t"/>
              </v:shape>
            </v:group>
            <v:group style="position:absolute;left:268;top:10262;width:1417;height:2" coordorigin="268,10262" coordsize="1417,2">
              <v:shape style="position:absolute;left:268;top:10262;width:1417;height:2" coordorigin="268,10262" coordsize="1417,0" path="m268,10262l1686,10262e" filled="f" stroked="t" strokeweight=".718262pt" strokecolor="#777777">
                <v:path arrowok="t"/>
              </v:shape>
            </v:group>
            <v:group style="position:absolute;left:1628;top:10262;width:2054;height:2" coordorigin="1628,10262" coordsize="2054,2">
              <v:shape style="position:absolute;left:1628;top:10262;width:2054;height:2" coordorigin="1628,10262" coordsize="2054,0" path="m1628,10262l3682,10262e" filled="f" stroked="t" strokeweight=".478842pt" strokecolor="#545454">
                <v:path arrowok="t"/>
              </v:shape>
            </v:group>
            <v:group style="position:absolute;left:3625;top:10260;width:4286;height:2" coordorigin="3625,10260" coordsize="4286,2">
              <v:shape style="position:absolute;left:3625;top:10260;width:4286;height:2" coordorigin="3625,10260" coordsize="4286,0" path="m3625,10260l7910,10260e" filled="f" stroked="t" strokeweight=".957683pt" strokecolor="#838383">
                <v:path arrowok="t"/>
              </v:shape>
            </v:group>
            <v:group style="position:absolute;left:7705;top:10260;width:3893;height:2" coordorigin="7705,10260" coordsize="3893,2">
              <v:shape style="position:absolute;left:7705;top:10260;width:3893;height:2" coordorigin="7705,10260" coordsize="3893,0" path="m7705,10260l11598,10260e" filled="f" stroked="t" strokeweight=".478842pt" strokecolor="#6B6B6B">
                <v:path arrowok="t"/>
              </v:shape>
            </v:group>
            <v:group style="position:absolute;left:268;top:10550;width:2088;height:2" coordorigin="268,10550" coordsize="2088,2">
              <v:shape style="position:absolute;left:268;top:10550;width:2088;height:2" coordorigin="268,10550" coordsize="2088,0" path="m268,10550l2356,10550e" filled="f" stroked="t" strokeweight=".718262pt" strokecolor="#7C7C7C">
                <v:path arrowok="t"/>
              </v:shape>
            </v:group>
            <v:group style="position:absolute;left:2284;top:10547;width:2274;height:2" coordorigin="2284,10547" coordsize="2274,2">
              <v:shape style="position:absolute;left:2284;top:10547;width:2274;height:2" coordorigin="2284,10547" coordsize="2274,0" path="m2284,10547l4559,10547e" filled="f" stroked="t" strokeweight=".478842pt" strokecolor="#606060">
                <v:path arrowok="t"/>
              </v:shape>
            </v:group>
            <v:group style="position:absolute;left:4501;top:10547;width:4152;height:2" coordorigin="4501,10547" coordsize="4152,2">
              <v:shape style="position:absolute;left:4501;top:10547;width:4152;height:2" coordorigin="4501,10547" coordsize="4152,0" path="m4501,10547l8653,10547e" filled="f" stroked="t" strokeweight=".957683pt" strokecolor="#808080">
                <v:path arrowok="t"/>
              </v:shape>
            </v:group>
            <v:group style="position:absolute;left:8595;top:10545;width:3002;height:2" coordorigin="8595,10545" coordsize="3002,2">
              <v:shape style="position:absolute;left:8595;top:10545;width:3002;height:2" coordorigin="8595,10545" coordsize="3002,0" path="m8595,10545l11598,10545e" filled="f" stroked="t" strokeweight=".478842pt" strokecolor="#646464">
                <v:path arrowok="t"/>
              </v:shape>
            </v:group>
            <v:group style="position:absolute;left:268;top:11039;width:1417;height:2" coordorigin="268,11039" coordsize="1417,2">
              <v:shape style="position:absolute;left:268;top:11039;width:1417;height:2" coordorigin="268,11039" coordsize="1417,0" path="m268,11039l1686,11039e" filled="f" stroked="t" strokeweight=".718262pt" strokecolor="#747474">
                <v:path arrowok="t"/>
              </v:shape>
            </v:group>
            <v:group style="position:absolute;left:1628;top:11039;width:1676;height:2" coordorigin="1628,11039" coordsize="1676,2">
              <v:shape style="position:absolute;left:1628;top:11039;width:1676;height:2" coordorigin="1628,11039" coordsize="1676,0" path="m1628,11039l3304,11039e" filled="f" stroked="t" strokeweight=".478842pt" strokecolor="#575757">
                <v:path arrowok="t"/>
              </v:shape>
            </v:group>
            <v:group style="position:absolute;left:3160;top:11039;width:8437;height:2" coordorigin="3160,11039" coordsize="8437,2">
              <v:shape style="position:absolute;left:3160;top:11039;width:8437;height:2" coordorigin="3160,11039" coordsize="8437,0" path="m3160,11039l11598,11039e" filled="f" stroked="t" strokeweight=".718262pt" strokecolor="#808080">
                <v:path arrowok="t"/>
              </v:shape>
            </v:group>
            <v:group style="position:absolute;left:8595;top:11034;width:939;height:2" coordorigin="8595,11034" coordsize="939,2">
              <v:shape style="position:absolute;left:8595;top:11034;width:939;height:2" coordorigin="8595,11034" coordsize="939,0" path="m8595,11034l9534,11034e" filled="f" stroked="t" strokeweight=".478842pt" strokecolor="#676767">
                <v:path arrowok="t"/>
              </v:shape>
            </v:group>
            <v:group style="position:absolute;left:9476;top:11034;width:450;height:2" coordorigin="9476,11034" coordsize="450,2">
              <v:shape style="position:absolute;left:9476;top:11034;width:450;height:2" coordorigin="9476,11034" coordsize="450,0" path="m9476,11034l9926,11034e" filled="f" stroked="t" strokeweight=".478842pt" strokecolor="#545454">
                <v:path arrowok="t"/>
              </v:shape>
            </v:group>
            <v:group style="position:absolute;left:273;top:11281;width:2083;height:2" coordorigin="273,11281" coordsize="2083,2">
              <v:shape style="position:absolute;left:273;top:11281;width:2083;height:2" coordorigin="273,11281" coordsize="2083,0" path="m273,11281l2356,11281e" filled="f" stroked="t" strokeweight=".478842pt" strokecolor="#676767">
                <v:path arrowok="t"/>
              </v:shape>
            </v:group>
            <v:group style="position:absolute;left:2169;top:11281;width:3941;height:2" coordorigin="2169,11281" coordsize="3941,2">
              <v:shape style="position:absolute;left:2169;top:11281;width:3941;height:2" coordorigin="2169,11281" coordsize="3941,0" path="m2169,11281l6110,11281e" filled="f" stroked="t" strokeweight=".957683pt" strokecolor="#808080">
                <v:path arrowok="t"/>
              </v:shape>
            </v:group>
            <v:group style="position:absolute;left:5717;top:11276;width:4209;height:2" coordorigin="5717,11276" coordsize="4209,2">
              <v:shape style="position:absolute;left:5717;top:11276;width:4209;height:2" coordorigin="5717,11276" coordsize="4209,0" path="m5717,11276l9926,11276e" filled="f" stroked="t" strokeweight=".478842pt" strokecolor="#606060">
                <v:path arrowok="t"/>
              </v:shape>
            </v:group>
            <v:group style="position:absolute;left:9869;top:11274;width:1733;height:2" coordorigin="9869,11274" coordsize="1733,2">
              <v:shape style="position:absolute;left:9869;top:11274;width:1733;height:2" coordorigin="9869,11274" coordsize="1733,0" path="m9869,11274l11602,11274e" filled="f" stroked="t" strokeweight=".718262pt" strokecolor="#808080">
                <v:path arrowok="t"/>
              </v:shape>
            </v:group>
            <v:group style="position:absolute;left:283;top:11250;width:2;height:350" coordorigin="283,11250" coordsize="2,350">
              <v:shape style="position:absolute;left:283;top:11250;width:2;height:350" coordorigin="283,11250" coordsize="0,350" path="m283,11599l283,11250e" filled="f" stroked="t" strokeweight=".957683pt" strokecolor="#707070">
                <v:path arrowok="t"/>
              </v:shape>
            </v:group>
            <v:group style="position:absolute;left:991;top:11278;width:2;height:724" coordorigin="991,11278" coordsize="2,724">
              <v:shape style="position:absolute;left:991;top:11278;width:2;height:724" coordorigin="991,11278" coordsize="0,724" path="m991,12002l991,11278e" filled="f" stroked="t" strokeweight=".239421pt" strokecolor="#777777">
                <v:path arrowok="t"/>
              </v:shape>
            </v:group>
            <v:group style="position:absolute;left:273;top:11525;width:1422;height:2" coordorigin="273,11525" coordsize="1422,2">
              <v:shape style="position:absolute;left:273;top:11525;width:1422;height:2" coordorigin="273,11525" coordsize="1422,0" path="m273,11525l1695,11525e" filled="f" stroked="t" strokeweight=".957683pt" strokecolor="#808080">
                <v:path arrowok="t"/>
              </v:shape>
            </v:group>
            <v:group style="position:absolute;left:1664;top:11274;width:2;height:292" coordorigin="1664,11274" coordsize="2,292">
              <v:shape style="position:absolute;left:1664;top:11274;width:2;height:292" coordorigin="1664,11274" coordsize="0,292" path="m1664,11566l1664,11274e" filled="f" stroked="t" strokeweight=".718262pt" strokecolor="#5B5B5B">
                <v:path arrowok="t"/>
              </v:shape>
            </v:group>
            <v:group style="position:absolute;left:2344;top:11250;width:2;height:4721" coordorigin="2344,11250" coordsize="2,4721">
              <v:shape style="position:absolute;left:2344;top:11250;width:2;height:4721" coordorigin="2344,11250" coordsize="0,4721" path="m2344,15971l2344,11250e" filled="f" stroked="t" strokeweight=".957683pt" strokecolor="#6B6B6B">
                <v:path arrowok="t"/>
              </v:shape>
            </v:group>
            <v:group style="position:absolute;left:1623;top:11525;width:3280;height:2" coordorigin="1623,11525" coordsize="3280,2">
              <v:shape style="position:absolute;left:1623;top:11525;width:3280;height:2" coordorigin="1623,11525" coordsize="3280,0" path="m1623,11525l4903,11525e" filled="f" stroked="t" strokeweight=".478842pt" strokecolor="#606060">
                <v:path arrowok="t"/>
              </v:shape>
            </v:group>
            <v:group style="position:absolute;left:7374;top:11274;width:2;height:5057" coordorigin="7374,11274" coordsize="2,5057">
              <v:shape style="position:absolute;left:7374;top:11274;width:2;height:5057" coordorigin="7374,11274" coordsize="0,5057" path="m7374,16330l7374,11274e" filled="f" stroked="t" strokeweight=".957683pt" strokecolor="#747474">
                <v:path arrowok="t"/>
              </v:shape>
            </v:group>
            <v:group style="position:absolute;left:4846;top:11523;width:6756;height:2" coordorigin="4846,11523" coordsize="6756,2">
              <v:shape style="position:absolute;left:4846;top:11523;width:6756;height:2" coordorigin="4846,11523" coordsize="6756,0" path="m4846,11523l11602,11523e" filled="f" stroked="t" strokeweight=".718262pt" strokecolor="#808080">
                <v:path arrowok="t"/>
              </v:shape>
            </v:group>
            <v:group style="position:absolute;left:1664;top:11274;width:2;height:2143" coordorigin="1664,11274" coordsize="2,2143">
              <v:shape style="position:absolute;left:1664;top:11274;width:2;height:2143" coordorigin="1664,11274" coordsize="0,2143" path="m1664,13416l1664,11274e" filled="f" stroked="t" strokeweight=".478842pt" strokecolor="#484848">
                <v:path arrowok="t"/>
              </v:shape>
            </v:group>
            <v:group style="position:absolute;left:283;top:11973;width:2;height:4371" coordorigin="283,11973" coordsize="2,4371">
              <v:shape style="position:absolute;left:283;top:11973;width:2;height:4371" coordorigin="283,11973" coordsize="0,4371" path="m283,16345l283,11973e" filled="f" stroked="t" strokeweight=".478842pt" strokecolor="#484848">
                <v:path arrowok="t"/>
              </v:shape>
            </v:group>
            <v:group style="position:absolute;left:991;top:12002;width:2;height:1376" coordorigin="991,12002" coordsize="2,1376">
              <v:shape style="position:absolute;left:991;top:12002;width:2;height:1376" coordorigin="991,12002" coordsize="0,1376" path="m991,13378l991,12002e" filled="f" stroked="t" strokeweight=".239421pt" strokecolor="#000000">
                <v:path arrowok="t"/>
              </v:shape>
            </v:group>
            <v:group style="position:absolute;left:1666;top:12405;width:2;height:240" coordorigin="1666,12405" coordsize="2,240">
              <v:shape style="position:absolute;left:1666;top:12405;width:2;height:240" coordorigin="1666,12405" coordsize="0,240" path="m1666,12644l1666,12405e" filled="f" stroked="t" strokeweight=".478842pt" strokecolor="#343434">
                <v:path arrowok="t"/>
              </v:shape>
            </v:group>
            <v:group style="position:absolute;left:11593;top:11024;width:2;height:5296" coordorigin="11593,11024" coordsize="2,5296">
              <v:shape style="position:absolute;left:11593;top:11024;width:2;height:5296" coordorigin="11593,11024" coordsize="0,5296" path="m11593,16321l11593,11024e" filled="f" stroked="t" strokeweight=".957683pt" strokecolor="#777777">
                <v:path arrowok="t"/>
              </v:shape>
            </v:group>
            <v:group style="position:absolute;left:278;top:13634;width:747;height:2" coordorigin="278,13634" coordsize="747,2">
              <v:shape style="position:absolute;left:278;top:13634;width:747;height:2" coordorigin="278,13634" coordsize="747,0" path="m278,13634l1025,13634e" filled="f" stroked="t" strokeweight=".239421pt" strokecolor="#8C8C8C">
                <v:path arrowok="t"/>
              </v:shape>
            </v:group>
            <v:group style="position:absolute;left:991;top:13378;width:2;height:292" coordorigin="991,13378" coordsize="2,292">
              <v:shape style="position:absolute;left:991;top:13378;width:2;height:292" coordorigin="991,13378" coordsize="0,292" path="m991,13670l991,13378e" filled="f" stroked="t" strokeweight=".239421pt" strokecolor="#838383">
                <v:path arrowok="t"/>
              </v:shape>
            </v:group>
            <v:group style="position:absolute;left:991;top:13665;width:1336;height:2" coordorigin="991,13665" coordsize="1336,2">
              <v:shape style="position:absolute;left:991;top:13665;width:1336;height:2" coordorigin="991,13665" coordsize="1336,0" path="m991,13665l2327,13665e" filled="f" stroked="t" strokeweight=".239421pt" strokecolor="#707070">
                <v:path arrowok="t"/>
              </v:shape>
            </v:group>
            <v:group style="position:absolute;left:1666;top:13349;width:2;height:2991" coordorigin="1666,13349" coordsize="2,2991">
              <v:shape style="position:absolute;left:1666;top:13349;width:2;height:2991" coordorigin="1666,13349" coordsize="0,2991" path="m1666,16340l1666,13349e" filled="f" stroked="t" strokeweight=".957683pt" strokecolor="#676767">
                <v:path arrowok="t"/>
              </v:shape>
            </v:group>
            <v:group style="position:absolute;left:991;top:13665;width:2;height:2655" coordorigin="991,13665" coordsize="2,2655">
              <v:shape style="position:absolute;left:991;top:13665;width:2;height:2655" coordorigin="991,13665" coordsize="0,2655" path="m991,16321l991,13665e" filled="f" stroked="t" strokeweight=".239421pt" strokecolor="#000000">
                <v:path arrowok="t"/>
              </v:shape>
            </v:group>
            <v:group style="position:absolute;left:3639;top:13747;width:2;height:125" coordorigin="3639,13747" coordsize="2,125">
              <v:shape style="position:absolute;left:3639;top:13747;width:2;height:125" coordorigin="3639,13747" coordsize="0,125" path="m3639,13871l3639,13747e" filled="f" stroked="t" strokeweight="1.436525pt" strokecolor="#444BA3">
                <v:path arrowok="t"/>
              </v:shape>
            </v:group>
            <v:group style="position:absolute;left:5219;top:14169;width:1465;height:2" coordorigin="5219,14169" coordsize="1465,2">
              <v:shape style="position:absolute;left:5219;top:14169;width:1465;height:2" coordorigin="5219,14169" coordsize="1465,0" path="m5219,14169l6685,14169e" filled="f" stroked="t" strokeweight=".718262pt" strokecolor="#606797">
                <v:path arrowok="t"/>
              </v:shape>
            </v:group>
            <v:group style="position:absolute;left:283;top:14140;width:2;height:820" coordorigin="283,14140" coordsize="2,820">
              <v:shape style="position:absolute;left:283;top:14140;width:2;height:820" coordorigin="283,14140" coordsize="0,820" path="m283,14959l283,14140e" filled="f" stroked="t" strokeweight=".478842pt" strokecolor="#282828">
                <v:path arrowok="t"/>
              </v:shape>
            </v:group>
            <v:group style="position:absolute;left:5219;top:14432;width:1197;height:2" coordorigin="5219,14432" coordsize="1197,2">
              <v:shape style="position:absolute;left:5219;top:14432;width:1197;height:2" coordorigin="5219,14432" coordsize="1197,0" path="m5219,14432l6416,14432e" filled="f" stroked="t" strokeweight=".718262pt" strokecolor="#6B77A3">
                <v:path arrowok="t"/>
              </v:shape>
            </v:group>
            <v:group style="position:absolute;left:5923;top:14403;width:924;height:2" coordorigin="5923,14403" coordsize="924,2">
              <v:shape style="position:absolute;left:5923;top:14403;width:924;height:2" coordorigin="5923,14403" coordsize="924,0" path="m5923,14403l6847,14403e" filled="f" stroked="t" strokeweight=".718262pt" strokecolor="#7783A8">
                <v:path arrowok="t"/>
              </v:shape>
            </v:group>
            <v:group style="position:absolute;left:283;top:16335;width:460;height:2" coordorigin="283,16335" coordsize="460,2">
              <v:shape style="position:absolute;left:283;top:16335;width:460;height:2" coordorigin="283,16335" coordsize="460,0" path="m283,16335l742,16335e" filled="f" stroked="t" strokeweight=".957683pt" strokecolor="#7C7C7C">
                <v:path arrowok="t"/>
              </v:shape>
            </v:group>
            <v:group style="position:absolute;left:2344;top:15161;width:2;height:1179" coordorigin="2344,15161" coordsize="2,1179">
              <v:shape style="position:absolute;left:2344;top:15161;width:2;height:1179" coordorigin="2344,15161" coordsize="0,1179" path="m2344,16340l2344,15161e" filled="f" stroked="t" strokeweight=".478842pt" strokecolor="#575757">
                <v:path arrowok="t"/>
              </v:shape>
            </v:group>
            <v:group style="position:absolute;left:7326;top:16326;width:436;height:2" coordorigin="7326,16326" coordsize="436,2">
              <v:shape style="position:absolute;left:7326;top:16326;width:436;height:2" coordorigin="7326,16326" coordsize="436,0" path="m7326,16326l7762,16326e" filled="f" stroked="t" strokeweight=".478842pt" strokecolor="#545454">
                <v:path arrowok="t"/>
              </v:shape>
            </v:group>
            <v:group style="position:absolute;left:8294;top:16323;width:359;height:2" coordorigin="8294,16323" coordsize="359,2">
              <v:shape style="position:absolute;left:8294;top:16323;width:359;height:2" coordorigin="8294,16323" coordsize="359,0" path="m8294,16323l8653,16323e" filled="f" stroked="t" strokeweight=".478842pt" strokecolor="#707070">
                <v:path arrowok="t"/>
              </v:shape>
            </v:group>
            <v:group style="position:absolute;left:685;top:16326;width:10927;height:2" coordorigin="685,16326" coordsize="10927,2">
              <v:shape style="position:absolute;left:685;top:16326;width:10927;height:2" coordorigin="685,16326" coordsize="10927,0" path="m685,16326l11612,16326e" filled="f" stroked="t" strokeweight=".957683pt" strokecolor="#838383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9.153351pt;margin-top:3.505341pt;width:23.084805pt;height:22.558936pt;mso-position-horizontal-relative:page;mso-position-vertical-relative:paragraph;z-index:-16910" type="#_x0000_t202" filled="f" stroked="f">
            <v:textbox inset="0,0,0,0">
              <w:txbxContent>
                <w:p>
                  <w:pPr>
                    <w:spacing w:before="0" w:after="0" w:line="451" w:lineRule="exact"/>
                    <w:ind w:right="-108"/>
                    <w:jc w:val="left"/>
                    <w:rPr>
                      <w:rFonts w:ascii="Arial" w:hAnsi="Arial" w:cs="Arial" w:eastAsia="Arial"/>
                      <w:sz w:val="36"/>
                      <w:szCs w:val="3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CBDBC"/>
                      <w:spacing w:val="0"/>
                      <w:w w:val="197"/>
                      <w:position w:val="17"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BCBDBC"/>
                      <w:spacing w:val="31"/>
                      <w:w w:val="197"/>
                      <w:position w:val="17"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ACACAC"/>
                      <w:spacing w:val="0"/>
                      <w:w w:val="76"/>
                      <w:position w:val="17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ACACAC"/>
                      <w:spacing w:val="0"/>
                      <w:w w:val="76"/>
                      <w:position w:val="17"/>
                    </w:rPr>
                    <w:t> 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ACACAC"/>
                      <w:spacing w:val="45"/>
                      <w:w w:val="76"/>
                      <w:position w:val="17"/>
                    </w:rPr>
                    <w:t> 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333333"/>
                      <w:spacing w:val="0"/>
                      <w:w w:val="76"/>
                      <w:position w:val="-2"/>
                    </w:rPr>
                    <w:t>•</w:t>
                  </w:r>
                  <w:r>
                    <w:rPr>
                      <w:rFonts w:ascii="Arial" w:hAnsi="Arial" w:cs="Arial" w:eastAsia="Arial"/>
                      <w:sz w:val="36"/>
                      <w:szCs w:val="3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232B59"/>
          <w:position w:val="-4"/>
        </w:rPr>
      </w:r>
      <w:r>
        <w:rPr>
          <w:rFonts w:ascii="Times New Roman" w:hAnsi="Times New Roman" w:cs="Times New Roman" w:eastAsia="Times New Roman"/>
          <w:sz w:val="28"/>
          <w:szCs w:val="28"/>
          <w:color w:val="232B59"/>
          <w:strike/>
          <w:position w:val="-4"/>
        </w:rPr>
        <w:t>  </w:t>
      </w:r>
      <w:r>
        <w:rPr>
          <w:rFonts w:ascii="Times New Roman" w:hAnsi="Times New Roman" w:cs="Times New Roman" w:eastAsia="Times New Roman"/>
          <w:sz w:val="28"/>
          <w:szCs w:val="28"/>
          <w:color w:val="232B59"/>
          <w:spacing w:val="-14"/>
          <w:strike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32B59"/>
          <w:spacing w:val="-14"/>
          <w:strike/>
          <w:position w:val="-4"/>
        </w:rPr>
      </w:r>
      <w:r>
        <w:rPr>
          <w:rFonts w:ascii="Times New Roman" w:hAnsi="Times New Roman" w:cs="Times New Roman" w:eastAsia="Times New Roman"/>
          <w:sz w:val="28"/>
          <w:szCs w:val="28"/>
          <w:color w:val="232B59"/>
          <w:spacing w:val="0"/>
          <w:w w:val="52"/>
          <w:strike/>
          <w:position w:val="-4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232B59"/>
          <w:spacing w:val="0"/>
          <w:w w:val="52"/>
          <w:strike/>
          <w:position w:val="-4"/>
        </w:rPr>
      </w:r>
      <w:r>
        <w:rPr>
          <w:rFonts w:ascii="Times New Roman" w:hAnsi="Times New Roman" w:cs="Times New Roman" w:eastAsia="Times New Roman"/>
          <w:sz w:val="28"/>
          <w:szCs w:val="28"/>
          <w:color w:val="232B59"/>
          <w:spacing w:val="-33"/>
          <w:w w:val="100"/>
          <w:strike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232B59"/>
          <w:spacing w:val="-33"/>
          <w:w w:val="100"/>
          <w:strike/>
          <w:position w:val="-4"/>
        </w:rPr>
      </w:r>
      <w:r>
        <w:rPr>
          <w:rFonts w:ascii="Times New Roman" w:hAnsi="Times New Roman" w:cs="Times New Roman" w:eastAsia="Times New Roman"/>
          <w:sz w:val="28"/>
          <w:szCs w:val="28"/>
          <w:color w:val="232B59"/>
          <w:spacing w:val="-33"/>
          <w:w w:val="100"/>
          <w:strike/>
          <w:position w:val="-4"/>
        </w:rPr>
      </w:r>
      <w:r>
        <w:rPr>
          <w:rFonts w:ascii="Arial" w:hAnsi="Arial" w:cs="Arial" w:eastAsia="Arial"/>
          <w:sz w:val="14"/>
          <w:szCs w:val="14"/>
          <w:color w:val="898CB6"/>
          <w:spacing w:val="0"/>
          <w:w w:val="80"/>
          <w:i/>
          <w:strike/>
          <w:position w:val="-4"/>
        </w:rPr>
        <w:t>_j_</w:t>
      </w:r>
      <w:r>
        <w:rPr>
          <w:rFonts w:ascii="Arial" w:hAnsi="Arial" w:cs="Arial" w:eastAsia="Arial"/>
          <w:sz w:val="14"/>
          <w:szCs w:val="14"/>
          <w:color w:val="898CB6"/>
          <w:spacing w:val="7"/>
          <w:w w:val="80"/>
          <w:i/>
          <w:strike/>
          <w:position w:val="-4"/>
        </w:rPr>
        <w:t> </w:t>
      </w:r>
      <w:r>
        <w:rPr>
          <w:rFonts w:ascii="Arial" w:hAnsi="Arial" w:cs="Arial" w:eastAsia="Arial"/>
          <w:sz w:val="14"/>
          <w:szCs w:val="14"/>
          <w:color w:val="898CB6"/>
          <w:spacing w:val="0"/>
          <w:w w:val="100"/>
          <w:i/>
          <w:strike/>
          <w:position w:val="-4"/>
        </w:rPr>
        <w:tab/>
      </w:r>
      <w:r>
        <w:rPr>
          <w:rFonts w:ascii="Arial" w:hAnsi="Arial" w:cs="Arial" w:eastAsia="Arial"/>
          <w:sz w:val="14"/>
          <w:szCs w:val="14"/>
          <w:color w:val="898CB6"/>
          <w:spacing w:val="0"/>
          <w:w w:val="100"/>
          <w:i/>
          <w:strike/>
          <w:position w:val="-4"/>
        </w:rPr>
      </w:r>
      <w:r>
        <w:rPr>
          <w:rFonts w:ascii="Arial" w:hAnsi="Arial" w:cs="Arial" w:eastAsia="Arial"/>
          <w:sz w:val="14"/>
          <w:szCs w:val="14"/>
          <w:color w:val="898CB6"/>
          <w:spacing w:val="0"/>
          <w:w w:val="100"/>
          <w:i/>
          <w:position w:val="-4"/>
        </w:rPr>
      </w:r>
      <w:r>
        <w:rPr>
          <w:rFonts w:ascii="Arial" w:hAnsi="Arial" w:cs="Arial" w:eastAsia="Arial"/>
          <w:sz w:val="14"/>
          <w:szCs w:val="14"/>
          <w:color w:val="898CB6"/>
          <w:spacing w:val="0"/>
          <w:w w:val="100"/>
          <w:i/>
          <w:position w:val="-4"/>
        </w:rPr>
      </w:r>
      <w:r>
        <w:rPr>
          <w:rFonts w:ascii="Times New Roman" w:hAnsi="Times New Roman" w:cs="Times New Roman" w:eastAsia="Times New Roman"/>
          <w:sz w:val="42"/>
          <w:szCs w:val="42"/>
          <w:color w:val="646BAA"/>
          <w:spacing w:val="-85"/>
          <w:w w:val="89"/>
          <w:position w:val="-4"/>
        </w:rPr>
        <w:t>·</w:t>
      </w:r>
      <w:r>
        <w:rPr>
          <w:rFonts w:ascii="Times New Roman" w:hAnsi="Times New Roman" w:cs="Times New Roman" w:eastAsia="Times New Roman"/>
          <w:sz w:val="42"/>
          <w:szCs w:val="42"/>
          <w:color w:val="545B90"/>
          <w:spacing w:val="0"/>
          <w:w w:val="66"/>
          <w:position w:val="-4"/>
        </w:rPr>
        <w:t>1:1_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2646" w:right="-20"/>
        <w:jc w:val="left"/>
        <w:tabs>
          <w:tab w:pos="410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8.919708pt;margin-top:7.699033pt;width:4.206463pt;height:36pt;mso-position-horizontal-relative:page;mso-position-vertical-relative:paragraph;z-index:-16911" type="#_x0000_t202" filled="f" stroked="f">
            <v:textbox inset="0,0,0,0">
              <w:txbxContent>
                <w:p>
                  <w:pPr>
                    <w:spacing w:before="0" w:after="0" w:line="720" w:lineRule="exact"/>
                    <w:ind w:right="-148"/>
                    <w:jc w:val="left"/>
                    <w:rPr>
                      <w:rFonts w:ascii="Arial" w:hAnsi="Arial" w:cs="Arial" w:eastAsia="Arial"/>
                      <w:sz w:val="72"/>
                      <w:szCs w:val="72"/>
                    </w:rPr>
                  </w:pPr>
                  <w:rPr/>
                  <w:r>
                    <w:rPr>
                      <w:rFonts w:ascii="Arial" w:hAnsi="Arial" w:cs="Arial" w:eastAsia="Arial"/>
                      <w:sz w:val="72"/>
                      <w:szCs w:val="72"/>
                      <w:color w:val="414B83"/>
                      <w:w w:val="78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72"/>
                      <w:szCs w:val="72"/>
                      <w:color w:val="414B83"/>
                      <w:spacing w:val="-132"/>
                      <w:w w:val="78"/>
                      <w:strike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72"/>
                      <w:szCs w:val="72"/>
                      <w:color w:val="414B83"/>
                      <w:spacing w:val="-132"/>
                      <w:w w:val="78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72"/>
                      <w:szCs w:val="7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7"/>
          <w:szCs w:val="27"/>
          <w:color w:val="333333"/>
          <w:w w:val="85"/>
          <w:position w:val="1"/>
        </w:rPr>
        <w:t>Alı</w:t>
      </w:r>
      <w:r>
        <w:rPr>
          <w:rFonts w:ascii="Arial" w:hAnsi="Arial" w:cs="Arial" w:eastAsia="Arial"/>
          <w:sz w:val="27"/>
          <w:szCs w:val="27"/>
          <w:color w:val="333333"/>
          <w:spacing w:val="-27"/>
          <w:w w:val="86"/>
          <w:position w:val="1"/>
        </w:rPr>
        <w:t>d</w:t>
      </w:r>
      <w:r>
        <w:rPr>
          <w:rFonts w:ascii="Arial" w:hAnsi="Arial" w:cs="Arial" w:eastAsia="Arial"/>
          <w:sz w:val="27"/>
          <w:szCs w:val="27"/>
          <w:color w:val="4F4F4F"/>
          <w:spacing w:val="0"/>
          <w:w w:val="315"/>
          <w:position w:val="1"/>
        </w:rPr>
        <w:t>•</w:t>
      </w:r>
      <w:r>
        <w:rPr>
          <w:rFonts w:ascii="Arial" w:hAnsi="Arial" w:cs="Arial" w:eastAsia="Arial"/>
          <w:sz w:val="27"/>
          <w:szCs w:val="27"/>
          <w:color w:val="4F4F4F"/>
          <w:spacing w:val="7"/>
          <w:w w:val="100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100"/>
          <w:position w:val="1"/>
        </w:rPr>
        <w:t>ra</w:t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383D5B"/>
          <w:spacing w:val="0"/>
          <w:w w:val="600"/>
          <w:position w:val="1"/>
        </w:rPr>
        <w:t>u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2555" w:right="-20"/>
        <w:jc w:val="left"/>
        <w:tabs>
          <w:tab w:pos="4040" w:val="left"/>
          <w:tab w:pos="432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333333"/>
          <w:b/>
          <w:bCs/>
        </w:rPr>
      </w:r>
      <w:r>
        <w:rPr>
          <w:rFonts w:ascii="Times New Roman" w:hAnsi="Times New Roman" w:cs="Times New Roman" w:eastAsia="Times New Roman"/>
          <w:sz w:val="25"/>
          <w:szCs w:val="25"/>
          <w:color w:val="333333"/>
          <w:b/>
          <w:bCs/>
          <w:u w:val="single" w:color="6770AF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-24"/>
          <w:b/>
          <w:bCs/>
          <w:u w:val="single" w:color="6770AF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-24"/>
          <w:b/>
          <w:bCs/>
          <w:u w:val="single" w:color="6770AF"/>
        </w:rPr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66"/>
          <w:b/>
          <w:bCs/>
          <w:u w:val="single" w:color="6770AF"/>
        </w:rPr>
        <w:t>\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66"/>
          <w:b/>
          <w:bCs/>
          <w:u w:val="single" w:color="6770AF"/>
        </w:rPr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67"/>
          <w:b/>
          <w:bCs/>
          <w:u w:val="single" w:color="6770AF"/>
        </w:rPr>
        <w:t>tf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67"/>
          <w:b/>
          <w:bCs/>
          <w:u w:val="single" w:color="6770AF"/>
        </w:rPr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-35"/>
          <w:w w:val="67"/>
          <w:b/>
          <w:bCs/>
          <w:u w:val="single" w:color="6770AF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-35"/>
          <w:w w:val="67"/>
          <w:b/>
          <w:bCs/>
          <w:u w:val="single" w:color="6770AF"/>
        </w:rPr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66"/>
          <w:b/>
          <w:bCs/>
          <w:u w:val="single" w:color="6770AF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66"/>
          <w:b/>
          <w:bCs/>
          <w:u w:val="single" w:color="6770AF"/>
        </w:rPr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67"/>
          <w:b/>
          <w:bCs/>
          <w:u w:val="single" w:color="6770AF"/>
        </w:rPr>
        <w:t>y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67"/>
          <w:b/>
          <w:bCs/>
          <w:u w:val="single" w:color="6770AF"/>
        </w:rPr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-44"/>
          <w:w w:val="100"/>
          <w:b/>
          <w:bCs/>
          <w:u w:val="single" w:color="6770AF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-44"/>
          <w:w w:val="100"/>
          <w:b/>
          <w:bCs/>
          <w:u w:val="single" w:color="6770AF"/>
        </w:rPr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-44"/>
          <w:w w:val="100"/>
          <w:b/>
          <w:bCs/>
          <w:u w:val="single" w:color="6770AF"/>
        </w:rPr>
      </w:r>
      <w:r>
        <w:rPr>
          <w:rFonts w:ascii="Times New Roman" w:hAnsi="Times New Roman" w:cs="Times New Roman" w:eastAsia="Times New Roman"/>
          <w:sz w:val="25"/>
          <w:szCs w:val="25"/>
          <w:color w:val="4F4F4F"/>
          <w:spacing w:val="0"/>
          <w:w w:val="557"/>
          <w:b/>
          <w:bCs/>
          <w:u w:val="single" w:color="6770AF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4F4F4F"/>
          <w:spacing w:val="0"/>
          <w:w w:val="557"/>
          <w:b/>
          <w:bCs/>
          <w:u w:val="single" w:color="6770AF"/>
        </w:rPr>
      </w:r>
      <w:r>
        <w:rPr>
          <w:rFonts w:ascii="Times New Roman" w:hAnsi="Times New Roman" w:cs="Times New Roman" w:eastAsia="Times New Roman"/>
          <w:sz w:val="25"/>
          <w:szCs w:val="25"/>
          <w:color w:val="4F4F4F"/>
          <w:spacing w:val="0"/>
          <w:w w:val="557"/>
          <w:b/>
          <w:bCs/>
          <w:u w:val="single" w:color="6770AF"/>
        </w:rPr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49"/>
          <w:b/>
          <w:bCs/>
          <w:u w:val="single" w:color="6770AF"/>
        </w:rPr>
        <w:t>e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0"/>
          <w:w w:val="49"/>
          <w:b/>
          <w:bCs/>
          <w:u w:val="single" w:color="6770AF"/>
        </w:rPr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-7"/>
          <w:w w:val="50"/>
          <w:b/>
          <w:bCs/>
          <w:u w:val="single" w:color="6770AF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-7"/>
          <w:w w:val="50"/>
          <w:b/>
          <w:bCs/>
          <w:u w:val="single" w:color="6770AF"/>
        </w:rPr>
      </w:r>
      <w:r>
        <w:rPr>
          <w:rFonts w:ascii="Times New Roman" w:hAnsi="Times New Roman" w:cs="Times New Roman" w:eastAsia="Times New Roman"/>
          <w:sz w:val="25"/>
          <w:szCs w:val="25"/>
          <w:color w:val="333333"/>
          <w:spacing w:val="-7"/>
          <w:w w:val="50"/>
          <w:b/>
          <w:bCs/>
          <w:u w:val="single" w:color="6770AF"/>
        </w:rPr>
      </w:r>
      <w:r>
        <w:rPr>
          <w:rFonts w:ascii="Times New Roman" w:hAnsi="Times New Roman" w:cs="Times New Roman" w:eastAsia="Times New Roman"/>
          <w:sz w:val="25"/>
          <w:szCs w:val="25"/>
          <w:color w:val="232B59"/>
          <w:spacing w:val="0"/>
          <w:w w:val="59"/>
          <w:b/>
          <w:bCs/>
          <w:u w:val="single" w:color="6770AF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232B59"/>
          <w:spacing w:val="0"/>
          <w:w w:val="59"/>
          <w:b/>
          <w:bCs/>
          <w:u w:val="single" w:color="6770AF"/>
        </w:rPr>
      </w:r>
      <w:r>
        <w:rPr>
          <w:rFonts w:ascii="Times New Roman" w:hAnsi="Times New Roman" w:cs="Times New Roman" w:eastAsia="Times New Roman"/>
          <w:sz w:val="25"/>
          <w:szCs w:val="25"/>
          <w:color w:val="232B59"/>
          <w:spacing w:val="0"/>
          <w:w w:val="100"/>
          <w:b/>
          <w:bCs/>
          <w:u w:val="single" w:color="6770AF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32B59"/>
          <w:spacing w:val="0"/>
          <w:w w:val="100"/>
          <w:b/>
          <w:bCs/>
          <w:u w:val="single" w:color="6770AF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232B59"/>
          <w:spacing w:val="0"/>
          <w:w w:val="100"/>
          <w:b/>
          <w:bCs/>
          <w:u w:val="single" w:color="6770AF"/>
        </w:rPr>
      </w:r>
      <w:r>
        <w:rPr>
          <w:rFonts w:ascii="Times New Roman" w:hAnsi="Times New Roman" w:cs="Times New Roman" w:eastAsia="Times New Roman"/>
          <w:sz w:val="25"/>
          <w:szCs w:val="25"/>
          <w:color w:val="232B59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5"/>
          <w:szCs w:val="25"/>
          <w:color w:val="232B59"/>
          <w:spacing w:val="0"/>
          <w:w w:val="100"/>
          <w:b/>
          <w:bCs/>
        </w:rPr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40"/>
          <w:b/>
          <w:bCs/>
        </w:rPr>
        <w:t>1</w:t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3"/>
          <w:szCs w:val="23"/>
          <w:color w:val="333333"/>
          <w:spacing w:val="0"/>
          <w:w w:val="72"/>
          <w:b/>
          <w:bCs/>
        </w:rPr>
        <w:t>Amiri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6" w:right="-73"/>
        <w:jc w:val="left"/>
        <w:tabs>
          <w:tab w:pos="5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YÜZER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right="442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86" w:right="-20"/>
        <w:jc w:val="left"/>
        <w:tabs>
          <w:tab w:pos="56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8.785858pt;margin-top:-5.064325pt;width:36.775579pt;height:23.615563pt;mso-position-horizontal-relative:page;mso-position-vertical-relative:paragraph;z-index:-16909" type="#_x0000_t202" filled="f" stroked="f">
            <v:textbox inset="0,0,0,0">
              <w:txbxContent>
                <w:p>
                  <w:pPr>
                    <w:spacing w:before="0" w:after="0" w:line="472" w:lineRule="exact"/>
                    <w:ind w:right="-111"/>
                    <w:jc w:val="left"/>
                    <w:tabs>
                      <w:tab w:pos="640" w:val="left"/>
                    </w:tabs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13"/>
                      <w:szCs w:val="13"/>
                      <w:color w:val="ACACAC"/>
                      <w:spacing w:val="0"/>
                      <w:w w:val="153"/>
                    </w:rPr>
                    <w:t>,,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ACACAC"/>
                      <w:spacing w:val="0"/>
                      <w:w w:val="153"/>
                    </w:rPr>
                    <w:t> </w:t>
                  </w:r>
                  <w:r>
                    <w:rPr>
                      <w:rFonts w:ascii="Arial" w:hAnsi="Arial" w:cs="Arial" w:eastAsia="Arial"/>
                      <w:sz w:val="13"/>
                      <w:szCs w:val="13"/>
                      <w:color w:val="ACACAC"/>
                      <w:spacing w:val="9"/>
                      <w:w w:val="153"/>
                    </w:rPr>
                    <w:t> 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BCBDBC"/>
                      <w:spacing w:val="0"/>
                      <w:w w:val="69"/>
                      <w:position w:val="5"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BCBDBC"/>
                      <w:spacing w:val="0"/>
                      <w:w w:val="100"/>
                      <w:position w:val="5"/>
                    </w:rPr>
                    <w:tab/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BCBDBC"/>
                      <w:spacing w:val="0"/>
                      <w:w w:val="69"/>
                      <w:position w:val="-2"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BCBDBC"/>
          <w:spacing w:val="2"/>
          <w:w w:val="58"/>
        </w:rPr>
        <w:t>'</w:t>
      </w:r>
      <w:r>
        <w:rPr>
          <w:rFonts w:ascii="Arial" w:hAnsi="Arial" w:cs="Arial" w:eastAsia="Arial"/>
          <w:sz w:val="19"/>
          <w:szCs w:val="19"/>
          <w:color w:val="9C9C9C"/>
          <w:spacing w:val="0"/>
          <w:w w:val="58"/>
        </w:rPr>
        <w:t>•</w:t>
      </w:r>
      <w:r>
        <w:rPr>
          <w:rFonts w:ascii="Arial" w:hAnsi="Arial" w:cs="Arial" w:eastAsia="Arial"/>
          <w:sz w:val="19"/>
          <w:szCs w:val="19"/>
          <w:color w:val="9C9C9C"/>
          <w:spacing w:val="0"/>
          <w:w w:val="58"/>
        </w:rPr>
        <w:t> </w:t>
      </w:r>
      <w:r>
        <w:rPr>
          <w:rFonts w:ascii="Arial" w:hAnsi="Arial" w:cs="Arial" w:eastAsia="Arial"/>
          <w:sz w:val="19"/>
          <w:szCs w:val="19"/>
          <w:color w:val="9C9C9C"/>
          <w:spacing w:val="30"/>
          <w:w w:val="58"/>
        </w:rPr>
        <w:t> </w:t>
      </w:r>
      <w:r>
        <w:rPr>
          <w:rFonts w:ascii="Arial" w:hAnsi="Arial" w:cs="Arial" w:eastAsia="Arial"/>
          <w:sz w:val="18"/>
          <w:szCs w:val="18"/>
          <w:color w:val="ACACAC"/>
          <w:spacing w:val="-41"/>
          <w:w w:val="105"/>
          <w:position w:val="-3"/>
        </w:rPr>
        <w:t>.</w:t>
      </w:r>
      <w:r>
        <w:rPr>
          <w:rFonts w:ascii="Arial" w:hAnsi="Arial" w:cs="Arial" w:eastAsia="Arial"/>
          <w:sz w:val="13"/>
          <w:szCs w:val="13"/>
          <w:color w:val="9C9C9C"/>
          <w:spacing w:val="0"/>
          <w:w w:val="277"/>
          <w:position w:val="-3"/>
        </w:rPr>
        <w:t>,</w:t>
      </w:r>
      <w:r>
        <w:rPr>
          <w:rFonts w:ascii="Arial" w:hAnsi="Arial" w:cs="Arial" w:eastAsia="Arial"/>
          <w:sz w:val="13"/>
          <w:szCs w:val="13"/>
          <w:color w:val="9C9C9C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3"/>
          <w:szCs w:val="13"/>
          <w:color w:val="9C9C9C"/>
          <w:spacing w:val="0"/>
          <w:w w:val="100"/>
          <w:position w:val="-3"/>
        </w:rPr>
      </w:r>
      <w:r>
        <w:rPr>
          <w:rFonts w:ascii="Arial" w:hAnsi="Arial" w:cs="Arial" w:eastAsia="Arial"/>
          <w:sz w:val="11"/>
          <w:szCs w:val="11"/>
          <w:color w:val="7B7B7B"/>
          <w:spacing w:val="-23"/>
          <w:w w:val="158"/>
          <w:position w:val="0"/>
        </w:rPr>
        <w:t>•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60" w:right="200"/>
          <w:cols w:num="2" w:equalWidth="0">
            <w:col w:w="6436" w:space="2387"/>
            <w:col w:w="2737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796" w:right="4346" w:firstLine="-11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90144pt;margin-top:-15.337989pt;width:31.280001pt;height:46pt;mso-position-horizontal-relative:page;mso-position-vertical-relative:paragraph;z-index:-16906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Times New Roman" w:hAnsi="Times New Roman" w:cs="Times New Roman" w:eastAsia="Times New Roman"/>
                      <w:sz w:val="92"/>
                      <w:szCs w:val="9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D2D2D"/>
                      <w:spacing w:val="0"/>
                      <w:w w:val="136"/>
                      <w:b/>
                      <w:bCs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14"/>
        </w:rPr>
        <w:t>G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284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66" w:lineRule="exact"/>
        <w:ind w:left="863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23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6" w:lineRule="exact"/>
        <w:ind w:left="591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b/>
          <w:bCs/>
        </w:rPr>
        <w:t>BÜYÜKŞEHIR</w:t>
      </w:r>
      <w:r>
        <w:rPr>
          <w:rFonts w:ascii="Arial" w:hAnsi="Arial" w:cs="Arial" w:eastAsia="Arial"/>
          <w:sz w:val="15"/>
          <w:szCs w:val="15"/>
          <w:color w:val="2D2D2D"/>
          <w:spacing w:val="-1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7" w:lineRule="exact"/>
        <w:ind w:left="634" w:right="-20"/>
        <w:jc w:val="left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14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D2D2D"/>
          <w:spacing w:val="-36"/>
          <w:w w:val="114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7" w:lineRule="auto"/>
        <w:ind w:left="130" w:right="3171" w:firstLine="-14"/>
        <w:jc w:val="left"/>
        <w:tabs>
          <w:tab w:pos="1500" w:val="left"/>
          <w:tab w:pos="1800" w:val="left"/>
          <w:tab w:pos="3160" w:val="left"/>
          <w:tab w:pos="4540" w:val="left"/>
          <w:tab w:pos="552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19.05.2017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  <w:position w:val="1"/>
        </w:rPr>
        <w:t>!Bild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2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7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1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19:01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0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13"/>
          <w:position w:val="0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-2"/>
          <w:w w:val="58"/>
          <w:position w:val="0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666769"/>
          <w:spacing w:val="0"/>
          <w:w w:val="74"/>
          <w:position w:val="0"/>
        </w:rPr>
        <w:t>:</w:t>
      </w:r>
      <w:r>
        <w:rPr>
          <w:rFonts w:ascii="Times New Roman" w:hAnsi="Times New Roman" w:cs="Times New Roman" w:eastAsia="Times New Roman"/>
          <w:sz w:val="29"/>
          <w:szCs w:val="29"/>
          <w:color w:val="666769"/>
          <w:spacing w:val="0"/>
          <w:w w:val="7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Arial" w:hAnsi="Arial" w:cs="Arial" w:eastAsia="Arial"/>
          <w:sz w:val="18"/>
          <w:szCs w:val="18"/>
          <w:color w:val="525254"/>
          <w:spacing w:val="0"/>
          <w:w w:val="100"/>
          <w:position w:val="0"/>
        </w:rPr>
        <w:t>:</w:t>
      </w:r>
      <w:r>
        <w:rPr>
          <w:rFonts w:ascii="Arial" w:hAnsi="Arial" w:cs="Arial" w:eastAsia="Arial"/>
          <w:sz w:val="18"/>
          <w:szCs w:val="18"/>
          <w:color w:val="525254"/>
          <w:spacing w:val="-48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52525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8"/>
          <w:szCs w:val="18"/>
          <w:color w:val="52525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19.05.2017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7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9"/>
          <w:w w:val="7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4"/>
          <w:position w:val="0"/>
        </w:rPr>
        <w:t>ayıtNo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6"/>
          <w:position w:val="0"/>
        </w:rPr>
        <w:t>:3260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1"/>
          <w:position w:val="0"/>
        </w:rPr>
        <w:t>tstikla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6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6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3"/>
          <w:w w:val="6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30" w:right="-20"/>
        <w:jc w:val="left"/>
        <w:tabs>
          <w:tab w:pos="1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4"/>
        </w:rPr>
        <w:t>Do_ğn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istiklal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4" w:lineRule="exact"/>
        <w:ind w:left="130" w:right="-20"/>
        <w:jc w:val="left"/>
        <w:tabs>
          <w:tab w:pos="1720" w:val="left"/>
          <w:tab w:pos="3820" w:val="left"/>
          <w:tab w:pos="548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yangmı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29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1"/>
        </w:rPr>
        <w:t>izmariti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60" w:bottom="280" w:left="180" w:right="220"/>
        </w:sectPr>
      </w:pPr>
      <w:rPr/>
    </w:p>
    <w:p>
      <w:pPr>
        <w:spacing w:before="24" w:after="0" w:line="240" w:lineRule="auto"/>
        <w:ind w:left="13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180" w:lineRule="auto"/>
        <w:ind w:left="29" w:right="3355" w:firstLine="-29"/>
        <w:jc w:val="left"/>
        <w:tabs>
          <w:tab w:pos="3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</w:rPr>
        <w:t>!Yapını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8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4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14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7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"/>
          <w:w w:val="10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7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29" w:right="-20"/>
        <w:jc w:val="left"/>
        <w:tabs>
          <w:tab w:pos="3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2.122894pt;margin-top:-7.099798pt;width:3.74504pt;height:26pt;mso-position-horizontal-relative:page;mso-position-vertical-relative:paragraph;z-index:-1690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D2D2D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8.552979pt;margin-top:6.04394pt;width:3.74504pt;height:26pt;mso-position-horizontal-relative:page;mso-position-vertical-relative:paragraph;z-index:-16904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8E8E8E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1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1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  <w:position w:val="0"/>
        </w:rPr>
        <w:t>19:30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8" w:after="0" w:line="240" w:lineRule="auto"/>
        <w:ind w:left="843" w:right="-20"/>
        <w:jc w:val="left"/>
        <w:tabs>
          <w:tab w:pos="144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424242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220"/>
          <w:cols w:num="2" w:equalWidth="0">
            <w:col w:w="1715" w:space="1924"/>
            <w:col w:w="7881"/>
          </w:cols>
        </w:sectPr>
      </w:pPr>
      <w:rPr/>
    </w:p>
    <w:p>
      <w:pPr>
        <w:spacing w:before="7" w:after="0" w:line="240" w:lineRule="auto"/>
        <w:ind w:left="130" w:right="-20"/>
        <w:jc w:val="left"/>
        <w:tabs>
          <w:tab w:pos="214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95"/>
        </w:rPr>
        <w:t>IKirac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240" w:lineRule="auto"/>
        <w:ind w:left="2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SALAR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15" w:right="2329" w:firstLine="2038"/>
        <w:jc w:val="left"/>
        <w:tabs>
          <w:tab w:pos="2140" w:val="left"/>
          <w:tab w:pos="4820" w:val="left"/>
          <w:tab w:pos="7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261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26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19:01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19:05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  <w:position w:val="0"/>
        </w:rPr>
        <w:t>884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134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712" w:right="456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7" w:lineRule="auto"/>
        <w:ind w:left="2172" w:right="4190" w:firstLine="2557"/>
        <w:jc w:val="left"/>
        <w:tabs>
          <w:tab w:pos="3640" w:val="left"/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24" w:lineRule="exact"/>
        <w:ind w:left="2172" w:right="2526" w:firstLine="-2057"/>
        <w:jc w:val="left"/>
        <w:tabs>
          <w:tab w:pos="47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Yanıııncı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203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20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4"/>
          <w:w w:val="2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66769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769"/>
          <w:spacing w:val="0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2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2D2D2D"/>
          <w:w w:val="51"/>
          <w:position w:val="1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2D2D2D"/>
          <w:spacing w:val="2"/>
          <w:w w:val="5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21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7" w:lineRule="auto"/>
        <w:ind w:left="139" w:right="1608" w:firstLine="-24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3" w:after="0" w:line="206" w:lineRule="exact"/>
        <w:ind w:left="4690" w:right="393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0" w:after="0" w:line="124" w:lineRule="auto"/>
        <w:ind w:left="4839" w:right="2280" w:firstLine="-4659"/>
        <w:jc w:val="left"/>
        <w:tabs>
          <w:tab w:pos="3200" w:val="left"/>
          <w:tab w:pos="4800" w:val="left"/>
          <w:tab w:pos="6640" w:val="left"/>
          <w:tab w:pos="82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5"/>
          <w:position w:val="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4"/>
          <w:w w:val="13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Courier New" w:hAnsi="Courier New" w:cs="Courier New" w:eastAsia="Courier New"/>
          <w:sz w:val="25"/>
          <w:szCs w:val="25"/>
          <w:color w:val="2D2D2D"/>
          <w:spacing w:val="0"/>
          <w:w w:val="73"/>
          <w:position w:val="5"/>
        </w:rPr>
        <w:t>su</w:t>
      </w:r>
      <w:r>
        <w:rPr>
          <w:rFonts w:ascii="Courier New" w:hAnsi="Courier New" w:cs="Courier New" w:eastAsia="Courier New"/>
          <w:sz w:val="25"/>
          <w:szCs w:val="25"/>
          <w:color w:val="2D2D2D"/>
          <w:spacing w:val="0"/>
          <w:w w:val="100"/>
          <w:position w:val="5"/>
        </w:rPr>
        <w:tab/>
      </w:r>
      <w:r>
        <w:rPr>
          <w:rFonts w:ascii="Courier New" w:hAnsi="Courier New" w:cs="Courier New" w:eastAsia="Courier New"/>
          <w:sz w:val="25"/>
          <w:szCs w:val="25"/>
          <w:color w:val="2D2D2D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95"/>
          <w:position w:val="0"/>
        </w:rPr>
        <w:t>um3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IKöpükK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8"/>
          <w:w w:val="35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1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240"/>
          <w:position w:val="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70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2D2D2D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424242"/>
          <w:spacing w:val="0"/>
          <w:w w:val="70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21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görmüştür.Maddi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220"/>
        </w:sectPr>
      </w:pPr>
      <w:rPr/>
    </w:p>
    <w:p>
      <w:pPr>
        <w:spacing w:before="24" w:after="0" w:line="240" w:lineRule="auto"/>
        <w:ind w:left="13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"/>
        </w:rPr>
        <w:t>başlangıcının;Bomova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İstiklal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arsadaki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220"/>
          <w:cols w:num="2" w:equalWidth="0">
            <w:col w:w="1849" w:space="328"/>
            <w:col w:w="9343"/>
          </w:cols>
        </w:sectPr>
      </w:pPr>
      <w:rPr/>
    </w:p>
    <w:p>
      <w:pPr>
        <w:spacing w:before="9" w:after="0" w:line="252" w:lineRule="auto"/>
        <w:ind w:left="2172" w:right="60" w:firstLine="-202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attığı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düşürdüğü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34" w:right="-20"/>
        <w:jc w:val="left"/>
        <w:tabs>
          <w:tab w:pos="216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1A1A1A"/>
          <w:spacing w:val="3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eti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95" w:lineRule="exact"/>
        <w:ind w:left="244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243"/>
          <w:i/>
          <w:position w:val="-2"/>
        </w:rPr>
        <w:t>w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243"/>
          <w:i/>
          <w:position w:val="-2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-81"/>
          <w:w w:val="243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2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7" w:lineRule="exact"/>
        <w:ind w:left="134" w:right="-20"/>
        <w:jc w:val="left"/>
        <w:tabs>
          <w:tab w:pos="1320" w:val="left"/>
        </w:tabs>
        <w:rPr>
          <w:rFonts w:ascii="Times New Roman" w:hAnsi="Times New Roman" w:cs="Times New Roman" w:eastAsia="Times New Roman"/>
          <w:sz w:val="5"/>
          <w:szCs w:val="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24242"/>
          <w:spacing w:val="0"/>
          <w:w w:val="122"/>
          <w:position w:val="-2"/>
        </w:rPr>
        <w:t>1--</w:t>
      </w:r>
      <w:r>
        <w:rPr>
          <w:rFonts w:ascii="Times New Roman" w:hAnsi="Times New Roman" w:cs="Times New Roman" w:eastAsia="Times New Roman"/>
          <w:sz w:val="15"/>
          <w:szCs w:val="15"/>
          <w:color w:val="424242"/>
          <w:spacing w:val="-23"/>
          <w:w w:val="122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24242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42424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5"/>
          <w:szCs w:val="5"/>
          <w:color w:val="2D2D2D"/>
          <w:spacing w:val="0"/>
          <w:w w:val="122"/>
          <w:position w:val="-2"/>
        </w:rPr>
        <w:t>o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15"/>
          <w:w w:val="85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0"/>
          <w:w w:val="85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4"/>
          <w:w w:val="85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lreslim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53" w:right="-20"/>
        <w:jc w:val="left"/>
        <w:tabs>
          <w:tab w:pos="216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h'arih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19.05.2017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!Sa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4"/>
          <w:spacing w:val="-6"/>
          <w:w w:val="12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19:55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24" w:lineRule="exact"/>
        <w:ind w:left="249" w:right="-20"/>
        <w:jc w:val="left"/>
        <w:tabs>
          <w:tab w:pos="1120" w:val="left"/>
          <w:tab w:pos="2240" w:val="left"/>
          <w:tab w:pos="8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61"/>
          <w:position w:val="-1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6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6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-1"/>
        </w:rPr>
        <w:t>EKİP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5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wka-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  <w:position w:val="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220"/>
        </w:sectPr>
      </w:pPr>
      <w:rPr/>
    </w:p>
    <w:p>
      <w:pPr>
        <w:spacing w:before="35" w:after="0" w:line="271" w:lineRule="exact"/>
        <w:ind w:left="2325" w:right="-20"/>
        <w:jc w:val="left"/>
        <w:tabs>
          <w:tab w:pos="4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8.542725pt;margin-top:10.258935pt;width:13.68846pt;height:15pt;mso-position-horizontal-relative:page;mso-position-vertical-relative:paragraph;z-index:-16903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Times New Roman" w:hAnsi="Times New Roman" w:cs="Times New Roman" w:eastAsia="Times New Roman"/>
                      <w:sz w:val="27"/>
                      <w:szCs w:val="2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525254"/>
                      <w:spacing w:val="0"/>
                      <w:w w:val="60"/>
                      <w:b/>
                      <w:bCs/>
                      <w:i/>
                    </w:rPr>
                    <w:t>2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525254"/>
                      <w:spacing w:val="33"/>
                      <w:w w:val="60"/>
                      <w:b/>
                      <w:bCs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525254"/>
                      <w:spacing w:val="0"/>
                      <w:w w:val="78"/>
                      <w:b/>
                      <w:bCs/>
                    </w:rPr>
                    <w:t>5</w:t>
                  </w:r>
                  <w:r>
                    <w:rPr>
                      <w:rFonts w:ascii="Times New Roman" w:hAnsi="Times New Roman" w:cs="Times New Roman" w:eastAsia="Times New Roman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95"/>
          <w:position w:val="-2"/>
        </w:rPr>
        <w:t>Gitmişse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-15"/>
          <w:w w:val="95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position w:val="-2"/>
        </w:rPr>
        <w:t>Ü</w:t>
      </w:r>
      <w:r>
        <w:rPr>
          <w:rFonts w:ascii="Arial" w:hAnsi="Arial" w:cs="Arial" w:eastAsia="Arial"/>
          <w:sz w:val="20"/>
          <w:szCs w:val="20"/>
          <w:color w:val="2D2D2D"/>
          <w:spacing w:val="-28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5057" w:right="302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525254"/>
          <w:spacing w:val="0"/>
          <w:w w:val="52"/>
        </w:rPr>
        <w:t>MaYıs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320" w:lineRule="exact"/>
        <w:ind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525254"/>
          <w:spacing w:val="0"/>
          <w:w w:val="70"/>
          <w:position w:val="-1"/>
        </w:rPr>
        <w:t>20i7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220"/>
          <w:cols w:num="3" w:equalWidth="0">
            <w:col w:w="9065" w:space="88"/>
            <w:col w:w="361" w:space="68"/>
            <w:col w:w="1938"/>
          </w:cols>
        </w:sectPr>
      </w:pPr>
      <w:rPr/>
    </w:p>
    <w:p>
      <w:pPr>
        <w:spacing w:before="0" w:after="0" w:line="357" w:lineRule="exact"/>
        <w:ind w:left="2734" w:right="-20"/>
        <w:jc w:val="left"/>
        <w:tabs>
          <w:tab w:pos="8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0"/>
          <w:w w:val="100"/>
          <w:b/>
          <w:bCs/>
          <w:position w:val="-2"/>
        </w:rPr>
        <w:t>Mura</w:t>
      </w:r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0"/>
          <w:w w:val="100"/>
          <w:b/>
          <w:bCs/>
          <w:position w:val="-2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-7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0"/>
          <w:w w:val="100"/>
          <w:b/>
          <w:bCs/>
          <w:position w:val="-2"/>
        </w:rPr>
        <w:t>URGUN</w:t>
      </w:r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2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19"/>
          <w:szCs w:val="19"/>
          <w:color w:val="666769"/>
          <w:spacing w:val="0"/>
          <w:w w:val="83"/>
          <w:i/>
          <w:position w:val="11"/>
        </w:rPr>
        <w:t>1</w:t>
      </w:r>
      <w:r>
        <w:rPr>
          <w:rFonts w:ascii="Arial" w:hAnsi="Arial" w:cs="Arial" w:eastAsia="Arial"/>
          <w:sz w:val="19"/>
          <w:szCs w:val="19"/>
          <w:color w:val="666769"/>
          <w:spacing w:val="0"/>
          <w:w w:val="83"/>
          <w:i/>
          <w:position w:val="11"/>
        </w:rPr>
        <w:t>  </w:t>
      </w:r>
      <w:r>
        <w:rPr>
          <w:rFonts w:ascii="Arial" w:hAnsi="Arial" w:cs="Arial" w:eastAsia="Arial"/>
          <w:sz w:val="19"/>
          <w:szCs w:val="19"/>
          <w:color w:val="666769"/>
          <w:spacing w:val="33"/>
          <w:w w:val="83"/>
          <w:i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769"/>
          <w:spacing w:val="0"/>
          <w:w w:val="110"/>
          <w:position w:val="12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6" w:lineRule="exact"/>
        <w:ind w:left="220" w:right="-20"/>
        <w:jc w:val="left"/>
        <w:tabs>
          <w:tab w:pos="2840" w:val="left"/>
          <w:tab w:pos="8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5"/>
        </w:rPr>
        <w:t>Merkez</w:t>
      </w:r>
      <w:r>
        <w:rPr>
          <w:rFonts w:ascii="Arial" w:hAnsi="Arial" w:cs="Arial" w:eastAsia="Arial"/>
          <w:sz w:val="19"/>
          <w:szCs w:val="19"/>
          <w:color w:val="2D2D2D"/>
          <w:spacing w:val="35"/>
          <w:w w:val="100"/>
          <w:position w:val="5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5"/>
        </w:rPr>
        <w:t>Yenişehir</w:t>
      </w:r>
      <w:r>
        <w:rPr>
          <w:rFonts w:ascii="Arial" w:hAnsi="Arial" w:cs="Arial" w:eastAsia="Arial"/>
          <w:sz w:val="19"/>
          <w:szCs w:val="19"/>
          <w:color w:val="2D2D2D"/>
          <w:spacing w:val="-37"/>
          <w:w w:val="100"/>
          <w:position w:val="5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2634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8.062073pt;margin-top:7.927419pt;width:29.223361pt;height:72.0pt;mso-position-horizontal-relative:page;mso-position-vertical-relative:paragraph;z-index:-16902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333864"/>
                      <w:spacing w:val="0"/>
                      <w:w w:val="73"/>
                      <w:i/>
                      <w:position w:val="-1"/>
                    </w:rPr>
                    <w:t>h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96"/>
        </w:rPr>
        <w:t>1.Poıst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96"/>
        </w:rPr>
        <w:t>a</w:t>
      </w:r>
      <w:r>
        <w:rPr>
          <w:rFonts w:ascii="Arial" w:hAnsi="Arial" w:cs="Arial" w:eastAsia="Arial"/>
          <w:sz w:val="19"/>
          <w:szCs w:val="19"/>
          <w:color w:val="2D2D2D"/>
          <w:spacing w:val="8"/>
          <w:w w:val="96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2"/>
        </w:rPr>
        <w:t>A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3"/>
        </w:rPr>
        <w:t>m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220"/>
        </w:sectPr>
      </w:pPr>
      <w:rPr/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76.893448pt;margin-top:10.782751pt;width:1.30944pt;height:22.580238pt;mso-position-horizontal-relative:page;mso-position-vertical-relative:paragraph;z-index:-16907" coordorigin="3538,216" coordsize="26,452">
            <v:group style="position:absolute;left:3547;top:225;width:2;height:320" coordorigin="3547,225" coordsize="2,320">
              <v:shape style="position:absolute;left:3547;top:225;width:2;height:320" coordorigin="3547,225" coordsize="0,320" path="m3547,545l3547,225e" filled="f" stroked="t" strokeweight=".95232pt" strokecolor="#2F2B93">
                <v:path arrowok="t"/>
              </v:shape>
            </v:group>
            <v:group style="position:absolute;left:3557;top:440;width:2;height:220" coordorigin="3557,440" coordsize="2,220">
              <v:shape style="position:absolute;left:3557;top:440;width:2;height:220" coordorigin="3557,440" coordsize="0,220" path="m3557,660l3557,440e" filled="f" stroked="t" strokeweight=".71424pt" strokecolor="#38348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LatifSALAR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4" w:after="0" w:line="240" w:lineRule="auto"/>
        <w:ind w:right="125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0"/>
          <w:w w:val="100"/>
        </w:rPr>
        <w:t>ltf</w:t>
      </w:r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2D2D2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93"/>
        </w:rPr>
        <w:t>Çvş.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64" w:lineRule="exact"/>
        <w:ind w:left="875" w:right="1770"/>
        <w:jc w:val="center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BABABA"/>
          <w:spacing w:val="-9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8E8E8E"/>
          <w:spacing w:val="0"/>
          <w:w w:val="100"/>
          <w:position w:val="-2"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8E8E8E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0"/>
          <w:w w:val="165"/>
          <w:position w:val="-2"/>
        </w:rPr>
        <w:t>·'-</w:t>
      </w:r>
      <w:r>
        <w:rPr>
          <w:rFonts w:ascii="Times New Roman" w:hAnsi="Times New Roman" w:cs="Times New Roman" w:eastAsia="Times New Roman"/>
          <w:sz w:val="10"/>
          <w:szCs w:val="10"/>
          <w:color w:val="8E8E8E"/>
          <w:spacing w:val="-23"/>
          <w:w w:val="165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A5A5A7"/>
          <w:spacing w:val="-19"/>
          <w:w w:val="158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CDCDCF"/>
          <w:spacing w:val="0"/>
          <w:w w:val="158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574" w:right="161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8E8E8E"/>
          <w:w w:val="74"/>
          <w:position w:val="1"/>
        </w:rPr>
        <w:t>,..,</w:t>
      </w:r>
      <w:r>
        <w:rPr>
          <w:rFonts w:ascii="Times New Roman" w:hAnsi="Times New Roman" w:cs="Times New Roman" w:eastAsia="Times New Roman"/>
          <w:sz w:val="19"/>
          <w:szCs w:val="19"/>
          <w:color w:val="797B7B"/>
          <w:w w:val="35"/>
          <w:b/>
          <w:bCs/>
          <w:position w:val="1"/>
        </w:rPr>
        <w:t>t=</w:t>
      </w:r>
      <w:r>
        <w:rPr>
          <w:rFonts w:ascii="Times New Roman" w:hAnsi="Times New Roman" w:cs="Times New Roman" w:eastAsia="Times New Roman"/>
          <w:sz w:val="19"/>
          <w:szCs w:val="19"/>
          <w:color w:val="797B7B"/>
          <w:spacing w:val="-17"/>
          <w:w w:val="36"/>
          <w:b/>
          <w:bCs/>
          <w:position w:val="1"/>
        </w:rPr>
        <w:t>?</w:t>
      </w:r>
      <w:r>
        <w:rPr>
          <w:rFonts w:ascii="Times New Roman" w:hAnsi="Times New Roman" w:cs="Times New Roman" w:eastAsia="Times New Roman"/>
          <w:sz w:val="19"/>
          <w:szCs w:val="19"/>
          <w:color w:val="797B7B"/>
          <w:spacing w:val="0"/>
          <w:w w:val="36"/>
          <w:b/>
          <w:bCs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97B7B"/>
          <w:spacing w:val="0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97B7B"/>
          <w:spacing w:val="-3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5A5A7"/>
          <w:spacing w:val="-9"/>
          <w:w w:val="41"/>
          <w:b/>
          <w:bCs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666769"/>
          <w:spacing w:val="-75"/>
          <w:w w:val="146"/>
          <w:b/>
          <w:bCs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A5A5A7"/>
          <w:spacing w:val="4"/>
          <w:w w:val="41"/>
          <w:b/>
          <w:bCs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E8E8E"/>
          <w:spacing w:val="0"/>
          <w:w w:val="52"/>
          <w:b/>
          <w:bCs/>
          <w:position w:val="1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8E8E8E"/>
          <w:spacing w:val="0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E8E8E"/>
          <w:spacing w:val="-4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E8E8E"/>
          <w:spacing w:val="0"/>
          <w:w w:val="36"/>
          <w:b/>
          <w:bCs/>
          <w:position w:val="1"/>
        </w:rPr>
        <w:t>··</w:t>
      </w:r>
      <w:r>
        <w:rPr>
          <w:rFonts w:ascii="Times New Roman" w:hAnsi="Times New Roman" w:cs="Times New Roman" w:eastAsia="Times New Roman"/>
          <w:sz w:val="20"/>
          <w:szCs w:val="20"/>
          <w:color w:val="8E8E8E"/>
          <w:spacing w:val="0"/>
          <w:w w:val="36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E8E8E"/>
          <w:spacing w:val="16"/>
          <w:w w:val="36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8E8E8E"/>
          <w:spacing w:val="-12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BABABA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BABABA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BABABA"/>
          <w:spacing w:val="0"/>
          <w:w w:val="119"/>
          <w:position w:val="1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98" w:lineRule="exact"/>
        <w:ind w:right="-20"/>
        <w:jc w:val="left"/>
        <w:rPr>
          <w:rFonts w:ascii="Times New Roman" w:hAnsi="Times New Roman" w:cs="Times New Roman" w:eastAsia="Times New Roman"/>
          <w:sz w:val="79"/>
          <w:szCs w:val="79"/>
        </w:rPr>
      </w:pPr>
      <w:rPr/>
      <w:r>
        <w:rPr>
          <w:rFonts w:ascii="Times New Roman" w:hAnsi="Times New Roman" w:cs="Times New Roman" w:eastAsia="Times New Roman"/>
          <w:sz w:val="79"/>
          <w:szCs w:val="79"/>
          <w:color w:val="525254"/>
          <w:spacing w:val="0"/>
          <w:w w:val="87"/>
          <w:i/>
          <w:position w:val="-25"/>
        </w:rPr>
        <w:t>s</w:t>
      </w:r>
      <w:r>
        <w:rPr>
          <w:rFonts w:ascii="Times New Roman" w:hAnsi="Times New Roman" w:cs="Times New Roman" w:eastAsia="Times New Roman"/>
          <w:sz w:val="79"/>
          <w:szCs w:val="79"/>
          <w:color w:val="525254"/>
          <w:spacing w:val="0"/>
          <w:w w:val="87"/>
          <w:i/>
          <w:position w:val="-25"/>
        </w:rPr>
        <w:t>i</w:t>
      </w:r>
      <w:r>
        <w:rPr>
          <w:rFonts w:ascii="Times New Roman" w:hAnsi="Times New Roman" w:cs="Times New Roman" w:eastAsia="Times New Roman"/>
          <w:sz w:val="79"/>
          <w:szCs w:val="79"/>
          <w:color w:val="525254"/>
          <w:spacing w:val="-32"/>
          <w:w w:val="87"/>
          <w:i/>
          <w:position w:val="-25"/>
        </w:rPr>
        <w:t> </w:t>
      </w:r>
      <w:r>
        <w:rPr>
          <w:rFonts w:ascii="Times New Roman" w:hAnsi="Times New Roman" w:cs="Times New Roman" w:eastAsia="Times New Roman"/>
          <w:sz w:val="79"/>
          <w:szCs w:val="79"/>
          <w:color w:val="797B7B"/>
          <w:spacing w:val="0"/>
          <w:w w:val="192"/>
          <w:i/>
          <w:position w:val="-25"/>
        </w:rPr>
        <w:t>:</w:t>
      </w:r>
      <w:r>
        <w:rPr>
          <w:rFonts w:ascii="Times New Roman" w:hAnsi="Times New Roman" w:cs="Times New Roman" w:eastAsia="Times New Roman"/>
          <w:sz w:val="79"/>
          <w:szCs w:val="7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220"/>
          <w:cols w:num="2" w:equalWidth="0">
            <w:col w:w="6181" w:space="2095"/>
            <w:col w:w="3244"/>
          </w:cols>
        </w:sectPr>
      </w:pPr>
      <w:rPr/>
    </w:p>
    <w:p>
      <w:pPr>
        <w:spacing w:before="0" w:after="0" w:line="191" w:lineRule="exact"/>
        <w:ind w:left="2748" w:right="-20"/>
        <w:jc w:val="left"/>
        <w:tabs>
          <w:tab w:pos="4140" w:val="left"/>
          <w:tab w:pos="8400" w:val="left"/>
          <w:tab w:pos="89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27"/>
          <w:szCs w:val="27"/>
          <w:color w:val="424242"/>
          <w:spacing w:val="0"/>
          <w:w w:val="77"/>
          <w:b/>
          <w:bCs/>
          <w:position w:val="-7"/>
        </w:rPr>
        <w:t>Abdar</w:t>
      </w:r>
      <w:r>
        <w:rPr>
          <w:rFonts w:ascii="Arial" w:hAnsi="Arial" w:cs="Arial" w:eastAsia="Arial"/>
          <w:sz w:val="27"/>
          <w:szCs w:val="27"/>
          <w:color w:val="424242"/>
          <w:spacing w:val="0"/>
          <w:w w:val="100"/>
          <w:b/>
          <w:bCs/>
          <w:position w:val="-7"/>
        </w:rPr>
        <w:tab/>
      </w:r>
      <w:r>
        <w:rPr>
          <w:rFonts w:ascii="Arial" w:hAnsi="Arial" w:cs="Arial" w:eastAsia="Arial"/>
          <w:sz w:val="27"/>
          <w:szCs w:val="27"/>
          <w:color w:val="424242"/>
          <w:spacing w:val="0"/>
          <w:w w:val="100"/>
          <w:b/>
          <w:bCs/>
          <w:position w:val="-7"/>
        </w:rPr>
      </w:r>
      <w:r>
        <w:rPr>
          <w:rFonts w:ascii="Arial" w:hAnsi="Arial" w:cs="Arial" w:eastAsia="Arial"/>
          <w:sz w:val="27"/>
          <w:szCs w:val="27"/>
          <w:color w:val="525254"/>
          <w:spacing w:val="0"/>
          <w:w w:val="76"/>
          <w:b/>
          <w:bCs/>
          <w:position w:val="-7"/>
        </w:rPr>
        <w:t>'I'OP\</w:t>
      </w:r>
      <w:r>
        <w:rPr>
          <w:rFonts w:ascii="Arial" w:hAnsi="Arial" w:cs="Arial" w:eastAsia="Arial"/>
          <w:sz w:val="27"/>
          <w:szCs w:val="27"/>
          <w:color w:val="525254"/>
          <w:spacing w:val="-42"/>
          <w:w w:val="100"/>
          <w:b/>
          <w:bCs/>
          <w:position w:val="-7"/>
        </w:rPr>
        <w:t> </w:t>
      </w:r>
      <w:r>
        <w:rPr>
          <w:rFonts w:ascii="Arial" w:hAnsi="Arial" w:cs="Arial" w:eastAsia="Arial"/>
          <w:sz w:val="27"/>
          <w:szCs w:val="27"/>
          <w:color w:val="8E8E8E"/>
          <w:spacing w:val="0"/>
          <w:w w:val="48"/>
          <w:position w:val="-7"/>
        </w:rPr>
        <w:t>.</w:t>
      </w:r>
      <w:r>
        <w:rPr>
          <w:rFonts w:ascii="Arial" w:hAnsi="Arial" w:cs="Arial" w:eastAsia="Arial"/>
          <w:sz w:val="27"/>
          <w:szCs w:val="27"/>
          <w:color w:val="8E8E8E"/>
          <w:spacing w:val="-33"/>
          <w:w w:val="48"/>
          <w:position w:val="-7"/>
        </w:rPr>
        <w:t> </w:t>
      </w:r>
      <w:r>
        <w:rPr>
          <w:rFonts w:ascii="Arial" w:hAnsi="Arial" w:cs="Arial" w:eastAsia="Arial"/>
          <w:sz w:val="27"/>
          <w:szCs w:val="27"/>
          <w:color w:val="8E8E8E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27"/>
          <w:szCs w:val="27"/>
          <w:color w:val="8E8E8E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30"/>
          <w:szCs w:val="30"/>
          <w:color w:val="8E8E8E"/>
          <w:spacing w:val="0"/>
          <w:w w:val="48"/>
          <w:position w:val="-11"/>
        </w:rPr>
        <w:t>..</w:t>
      </w:r>
      <w:r>
        <w:rPr>
          <w:rFonts w:ascii="Times New Roman" w:hAnsi="Times New Roman" w:cs="Times New Roman" w:eastAsia="Times New Roman"/>
          <w:sz w:val="30"/>
          <w:szCs w:val="30"/>
          <w:color w:val="8E8E8E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8E8E8E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30"/>
          <w:szCs w:val="30"/>
          <w:color w:val="525254"/>
          <w:spacing w:val="0"/>
          <w:w w:val="435"/>
          <w:position w:val="-11"/>
        </w:rPr>
        <w:t>Jej</w:t>
      </w:r>
      <w:r>
        <w:rPr>
          <w:rFonts w:ascii="Times New Roman" w:hAnsi="Times New Roman" w:cs="Times New Roman" w:eastAsia="Times New Roman"/>
          <w:sz w:val="30"/>
          <w:szCs w:val="30"/>
          <w:color w:val="525254"/>
          <w:spacing w:val="0"/>
          <w:w w:val="435"/>
          <w:position w:val="-11"/>
        </w:rPr>
        <w:t>j</w:t>
      </w:r>
      <w:r>
        <w:rPr>
          <w:rFonts w:ascii="Times New Roman" w:hAnsi="Times New Roman" w:cs="Times New Roman" w:eastAsia="Times New Roman"/>
          <w:sz w:val="30"/>
          <w:szCs w:val="30"/>
          <w:color w:val="525254"/>
          <w:spacing w:val="-275"/>
          <w:w w:val="435"/>
          <w:position w:val="-1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8E8E8E"/>
          <w:spacing w:val="0"/>
          <w:w w:val="67"/>
          <w:position w:val="-1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8E8E8E"/>
          <w:spacing w:val="-20"/>
          <w:w w:val="67"/>
          <w:position w:val="-1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424242"/>
          <w:spacing w:val="0"/>
          <w:w w:val="87"/>
          <w:position w:val="-11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220"/>
        </w:sectPr>
      </w:pPr>
      <w:rPr/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40" w:lineRule="exact"/>
        <w:ind w:right="-20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424242"/>
          <w:spacing w:val="0"/>
          <w:w w:val="64"/>
          <w:position w:val="-20"/>
        </w:rPr>
        <w:t>ltfaiY.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49" w:lineRule="exact"/>
        <w:ind w:right="-20"/>
        <w:jc w:val="left"/>
        <w:tabs>
          <w:tab w:pos="4080" w:val="left"/>
          <w:tab w:pos="528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525254"/>
          <w:spacing w:val="0"/>
          <w:w w:val="83"/>
          <w:position w:val="-22"/>
        </w:rPr>
        <w:t>go</w:t>
      </w:r>
      <w:r>
        <w:rPr>
          <w:rFonts w:ascii="Arial" w:hAnsi="Arial" w:cs="Arial" w:eastAsia="Arial"/>
          <w:sz w:val="24"/>
          <w:szCs w:val="24"/>
          <w:color w:val="525254"/>
          <w:spacing w:val="0"/>
          <w:w w:val="83"/>
          <w:position w:val="-22"/>
        </w:rPr>
        <w:t>A</w:t>
      </w:r>
      <w:r>
        <w:rPr>
          <w:rFonts w:ascii="Arial" w:hAnsi="Arial" w:cs="Arial" w:eastAsia="Arial"/>
          <w:sz w:val="24"/>
          <w:szCs w:val="24"/>
          <w:color w:val="525254"/>
          <w:spacing w:val="-53"/>
          <w:w w:val="83"/>
          <w:position w:val="-22"/>
        </w:rPr>
        <w:t> </w:t>
      </w:r>
      <w:r>
        <w:rPr>
          <w:rFonts w:ascii="Arial" w:hAnsi="Arial" w:cs="Arial" w:eastAsia="Arial"/>
          <w:sz w:val="24"/>
          <w:szCs w:val="24"/>
          <w:color w:val="525254"/>
          <w:spacing w:val="0"/>
          <w:w w:val="100"/>
          <w:position w:val="-22"/>
        </w:rPr>
        <w:tab/>
      </w:r>
      <w:r>
        <w:rPr>
          <w:rFonts w:ascii="Arial" w:hAnsi="Arial" w:cs="Arial" w:eastAsia="Arial"/>
          <w:sz w:val="24"/>
          <w:szCs w:val="24"/>
          <w:color w:val="525254"/>
          <w:spacing w:val="0"/>
          <w:w w:val="100"/>
          <w:position w:val="-22"/>
        </w:rPr>
      </w:r>
      <w:r>
        <w:rPr>
          <w:rFonts w:ascii="Arial" w:hAnsi="Arial" w:cs="Arial" w:eastAsia="Arial"/>
          <w:sz w:val="30"/>
          <w:szCs w:val="30"/>
          <w:color w:val="2D2D2D"/>
          <w:spacing w:val="4"/>
          <w:w w:val="51"/>
          <w:position w:val="-12"/>
        </w:rPr>
        <w:t>M</w:t>
      </w:r>
      <w:r>
        <w:rPr>
          <w:rFonts w:ascii="Arial" w:hAnsi="Arial" w:cs="Arial" w:eastAsia="Arial"/>
          <w:sz w:val="30"/>
          <w:szCs w:val="30"/>
          <w:color w:val="525254"/>
          <w:spacing w:val="0"/>
          <w:w w:val="49"/>
          <w:position w:val="-12"/>
        </w:rPr>
        <w:t>u?</w:t>
      </w:r>
      <w:r>
        <w:rPr>
          <w:rFonts w:ascii="Arial" w:hAnsi="Arial" w:cs="Arial" w:eastAsia="Arial"/>
          <w:sz w:val="30"/>
          <w:szCs w:val="30"/>
          <w:color w:val="525254"/>
          <w:spacing w:val="-43"/>
          <w:w w:val="100"/>
          <w:position w:val="-12"/>
        </w:rPr>
        <w:t> </w:t>
      </w:r>
      <w:r>
        <w:rPr>
          <w:rFonts w:ascii="Arial" w:hAnsi="Arial" w:cs="Arial" w:eastAsia="Arial"/>
          <w:sz w:val="30"/>
          <w:szCs w:val="30"/>
          <w:color w:val="525254"/>
          <w:spacing w:val="0"/>
          <w:w w:val="48"/>
          <w:position w:val="-12"/>
        </w:rPr>
        <w:t>{...</w:t>
      </w:r>
      <w:r>
        <w:rPr>
          <w:rFonts w:ascii="Arial" w:hAnsi="Arial" w:cs="Arial" w:eastAsia="Arial"/>
          <w:sz w:val="30"/>
          <w:szCs w:val="30"/>
          <w:color w:val="525254"/>
          <w:spacing w:val="-48"/>
          <w:w w:val="48"/>
          <w:position w:val="-12"/>
        </w:rPr>
        <w:t>.</w:t>
      </w:r>
      <w:r>
        <w:rPr>
          <w:rFonts w:ascii="Arial" w:hAnsi="Arial" w:cs="Arial" w:eastAsia="Arial"/>
          <w:sz w:val="30"/>
          <w:szCs w:val="30"/>
          <w:color w:val="2D2D2D"/>
          <w:spacing w:val="0"/>
          <w:w w:val="94"/>
          <w:position w:val="-12"/>
        </w:rPr>
        <w:t>.</w:t>
      </w:r>
      <w:r>
        <w:rPr>
          <w:rFonts w:ascii="Arial" w:hAnsi="Arial" w:cs="Arial" w:eastAsia="Arial"/>
          <w:sz w:val="30"/>
          <w:szCs w:val="30"/>
          <w:color w:val="2D2D2D"/>
          <w:spacing w:val="0"/>
          <w:w w:val="100"/>
          <w:position w:val="-12"/>
        </w:rPr>
        <w:t> </w:t>
      </w:r>
      <w:r>
        <w:rPr>
          <w:rFonts w:ascii="Arial" w:hAnsi="Arial" w:cs="Arial" w:eastAsia="Arial"/>
          <w:sz w:val="30"/>
          <w:szCs w:val="30"/>
          <w:color w:val="2D2D2D"/>
          <w:spacing w:val="-33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797B7B"/>
          <w:spacing w:val="0"/>
          <w:w w:val="260"/>
          <w:position w:val="-12"/>
        </w:rPr>
        <w:t>)'Y</w:t>
      </w:r>
      <w:r>
        <w:rPr>
          <w:rFonts w:ascii="Times New Roman" w:hAnsi="Times New Roman" w:cs="Times New Roman" w:eastAsia="Times New Roman"/>
          <w:sz w:val="8"/>
          <w:szCs w:val="8"/>
          <w:color w:val="797B7B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797B7B"/>
          <w:spacing w:val="0"/>
          <w:w w:val="100"/>
          <w:position w:val="-12"/>
        </w:rPr>
      </w:r>
      <w:r>
        <w:rPr>
          <w:rFonts w:ascii="Arial" w:hAnsi="Arial" w:cs="Arial" w:eastAsia="Arial"/>
          <w:sz w:val="19"/>
          <w:szCs w:val="19"/>
          <w:color w:val="424242"/>
          <w:spacing w:val="-11"/>
          <w:w w:val="103"/>
          <w:position w:val="-12"/>
        </w:rPr>
        <w:t>M</w:t>
      </w:r>
      <w:r>
        <w:rPr>
          <w:rFonts w:ascii="Times New Roman" w:hAnsi="Times New Roman" w:cs="Times New Roman" w:eastAsia="Times New Roman"/>
          <w:sz w:val="25"/>
          <w:szCs w:val="25"/>
          <w:color w:val="333864"/>
          <w:spacing w:val="0"/>
          <w:w w:val="51"/>
          <w:position w:val="-12"/>
        </w:rPr>
        <w:t>rx:</w:t>
      </w:r>
      <w:r>
        <w:rPr>
          <w:rFonts w:ascii="Times New Roman" w:hAnsi="Times New Roman" w:cs="Times New Roman" w:eastAsia="Times New Roman"/>
          <w:sz w:val="25"/>
          <w:szCs w:val="25"/>
          <w:color w:val="333864"/>
          <w:spacing w:val="-31"/>
          <w:w w:val="100"/>
          <w:position w:val="-12"/>
        </w:rPr>
        <w:t> </w:t>
      </w:r>
      <w:r>
        <w:rPr>
          <w:rFonts w:ascii="Arial" w:hAnsi="Arial" w:cs="Arial" w:eastAsia="Arial"/>
          <w:sz w:val="30"/>
          <w:szCs w:val="30"/>
          <w:color w:val="666769"/>
          <w:spacing w:val="0"/>
          <w:w w:val="65"/>
          <w:position w:val="-12"/>
        </w:rPr>
        <w:t>i!f</w:t>
      </w:r>
      <w:r>
        <w:rPr>
          <w:rFonts w:ascii="Arial" w:hAnsi="Arial" w:cs="Arial" w:eastAsia="Arial"/>
          <w:sz w:val="30"/>
          <w:szCs w:val="30"/>
          <w:color w:val="666769"/>
          <w:spacing w:val="0"/>
          <w:w w:val="65"/>
          <w:position w:val="-12"/>
        </w:rPr>
        <w:t> </w:t>
      </w:r>
      <w:r>
        <w:rPr>
          <w:rFonts w:ascii="Arial" w:hAnsi="Arial" w:cs="Arial" w:eastAsia="Arial"/>
          <w:sz w:val="30"/>
          <w:szCs w:val="30"/>
          <w:color w:val="666769"/>
          <w:spacing w:val="24"/>
          <w:w w:val="65"/>
          <w:position w:val="-12"/>
        </w:rPr>
        <w:t> </w:t>
      </w:r>
      <w:r>
        <w:rPr>
          <w:rFonts w:ascii="Arial" w:hAnsi="Arial" w:cs="Arial" w:eastAsia="Arial"/>
          <w:sz w:val="27"/>
          <w:szCs w:val="27"/>
          <w:color w:val="666769"/>
          <w:spacing w:val="-49"/>
          <w:w w:val="104"/>
          <w:position w:val="-12"/>
        </w:rPr>
        <w:t>y</w:t>
      </w:r>
      <w:r>
        <w:rPr>
          <w:rFonts w:ascii="Arial" w:hAnsi="Arial" w:cs="Arial" w:eastAsia="Arial"/>
          <w:sz w:val="27"/>
          <w:szCs w:val="27"/>
          <w:color w:val="8E8E8E"/>
          <w:spacing w:val="0"/>
          <w:w w:val="53"/>
          <w:position w:val="-12"/>
        </w:rPr>
        <w:t>.;: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220"/>
          <w:cols w:num="2" w:equalWidth="0">
            <w:col w:w="3150" w:space="1030"/>
            <w:col w:w="7340"/>
          </w:cols>
        </w:sectPr>
      </w:pPr>
      <w:rPr/>
    </w:p>
    <w:p>
      <w:pPr>
        <w:spacing w:before="0" w:after="0" w:line="282" w:lineRule="exact"/>
        <w:ind w:right="1391"/>
        <w:jc w:val="right"/>
        <w:tabs>
          <w:tab w:pos="4440" w:val="left"/>
          <w:tab w:pos="5040" w:val="left"/>
          <w:tab w:pos="584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v:group style="position:absolute;margin-left:13.6896pt;margin-top:30.232008pt;width:567.106572pt;height:793.880775pt;mso-position-horizontal-relative:page;mso-position-vertical-relative:page;z-index:-16908" coordorigin="274,605" coordsize="11342,15878">
            <v:group style="position:absolute;left:281;top:629;width:11266;height:2" coordorigin="281,629" coordsize="11266,2">
              <v:shape style="position:absolute;left:281;top:629;width:11266;height:2" coordorigin="281,629" coordsize="11266,0" path="m281,629l11547,629e" filled="f" stroked="t" strokeweight=".71424pt" strokecolor="#545457">
                <v:path arrowok="t"/>
              </v:shape>
            </v:group>
            <v:group style="position:absolute;left:295;top:612;width:2;height:10520" coordorigin="295,612" coordsize="2,10520">
              <v:shape style="position:absolute;left:295;top:612;width:2;height:10520" coordorigin="295,612" coordsize="0,10520" path="m295,11132l295,612e" filled="f" stroked="t" strokeweight=".71424pt" strokecolor="#545454">
                <v:path arrowok="t"/>
              </v:shape>
            </v:group>
            <v:group style="position:absolute;left:1224;top:626;width:695;height:2" coordorigin="1224,626" coordsize="695,2">
              <v:shape style="position:absolute;left:1224;top:626;width:695;height:2" coordorigin="1224,626" coordsize="695,0" path="m1224,626l1919,626e" filled="f" stroked="t" strokeweight=".95232pt" strokecolor="#676767">
                <v:path arrowok="t"/>
              </v:shape>
            </v:group>
            <v:group style="position:absolute;left:2319;top:621;width:2;height:722" coordorigin="2319,621" coordsize="2,722">
              <v:shape style="position:absolute;left:2319;top:621;width:2;height:722" coordorigin="2319,621" coordsize="0,722" path="m2319,1343l2319,621e" filled="f" stroked="t" strokeweight=".95232pt" strokecolor="#484848">
                <v:path arrowok="t"/>
              </v:shape>
            </v:group>
            <v:group style="position:absolute;left:3500;top:629;width:348;height:2" coordorigin="3500,629" coordsize="348,2">
              <v:shape style="position:absolute;left:3500;top:629;width:348;height:2" coordorigin="3500,629" coordsize="348,0" path="m3500,629l3847,629e" filled="f" stroked="t" strokeweight=".71424pt" strokecolor="#484848">
                <v:path arrowok="t"/>
              </v:shape>
            </v:group>
            <v:group style="position:absolute;left:7342;top:638;width:4209;height:2" coordorigin="7342,638" coordsize="4209,2">
              <v:shape style="position:absolute;left:7342;top:638;width:4209;height:2" coordorigin="7342,638" coordsize="4209,0" path="m7342,638l11552,638e" filled="f" stroked="t" strokeweight=".71424pt" strokecolor="#575757">
                <v:path arrowok="t"/>
              </v:shape>
            </v:group>
            <v:group style="position:absolute;left:9116;top:631;width:2;height:1529" coordorigin="9116,631" coordsize="2,1529">
              <v:shape style="position:absolute;left:9116;top:631;width:2;height:1529" coordorigin="9116,631" coordsize="0,1529" path="m9116,2160l9116,631e" filled="f" stroked="t" strokeweight=".71424pt" strokecolor="#3B3B3B">
                <v:path arrowok="t"/>
              </v:shape>
            </v:group>
            <v:group style="position:absolute;left:11549;top:631;width:2;height:2261" coordorigin="11549,631" coordsize="2,2261">
              <v:shape style="position:absolute;left:11549;top:631;width:2;height:2261" coordorigin="11549,631" coordsize="0,2261" path="m11549,2892l11549,631e" filled="f" stroked="t" strokeweight=".71424pt" strokecolor="#4F4F4F">
                <v:path arrowok="t"/>
              </v:shape>
            </v:group>
            <v:group style="position:absolute;left:286;top:1061;width:2;height:1381" coordorigin="286,1061" coordsize="2,1381">
              <v:shape style="position:absolute;left:286;top:1061;width:2;height:1381" coordorigin="286,1061" coordsize="0,1381" path="m286,2442l286,1061e" filled="f" stroked="t" strokeweight=".95232pt" strokecolor="#747474">
                <v:path arrowok="t"/>
              </v:shape>
            </v:group>
            <v:group style="position:absolute;left:2319;top:1286;width:2;height:186" coordorigin="2319,1286" coordsize="2,186">
              <v:shape style="position:absolute;left:2319;top:1286;width:2;height:186" coordorigin="2319,1286" coordsize="0,186" path="m2319,1472l2319,1286e" filled="f" stroked="t" strokeweight=".47616pt" strokecolor="#2B2B2B">
                <v:path arrowok="t"/>
              </v:shape>
            </v:group>
            <v:group style="position:absolute;left:2319;top:1415;width:2;height:277" coordorigin="2319,1415" coordsize="2,277">
              <v:shape style="position:absolute;left:2319;top:1415;width:2;height:277" coordorigin="2319,1415" coordsize="0,277" path="m2319,1692l2319,1415e" filled="f" stroked="t" strokeweight=".47616pt" strokecolor="#131313">
                <v:path arrowok="t"/>
              </v:shape>
            </v:group>
            <v:group style="position:absolute;left:281;top:2146;width:11275;height:2" coordorigin="281,2146" coordsize="11275,2">
              <v:shape style="position:absolute;left:281;top:2146;width:11275;height:2" coordorigin="281,2146" coordsize="11275,0" path="m281,2146l11556,2146e" filled="f" stroked="t" strokeweight=".71424pt" strokecolor="#4F4F4F">
                <v:path arrowok="t"/>
              </v:shape>
            </v:group>
            <v:group style="position:absolute;left:2319;top:1635;width:2;height:516" coordorigin="2319,1635" coordsize="2,516">
              <v:shape style="position:absolute;left:2319;top:1635;width:2;height:516" coordorigin="2319,1635" coordsize="0,516" path="m2319,2151l2319,1635e" filled="f" stroked="t" strokeweight=".47616pt" strokecolor="#2B2B2B">
                <v:path arrowok="t"/>
              </v:shape>
            </v:group>
            <v:group style="position:absolute;left:281;top:2380;width:1428;height:2" coordorigin="281,2380" coordsize="1428,2">
              <v:shape style="position:absolute;left:281;top:2380;width:1428;height:2" coordorigin="281,2380" coordsize="1428,0" path="m281,2380l1709,2380e" filled="f" stroked="t" strokeweight=".71424pt" strokecolor="#545454">
                <v:path arrowok="t"/>
              </v:shape>
            </v:group>
            <v:group style="position:absolute;left:1652;top:2380;width:267;height:2" coordorigin="1652,2380" coordsize="267,2">
              <v:shape style="position:absolute;left:1652;top:2380;width:267;height:2" coordorigin="1652,2380" coordsize="267,0" path="m1652,2380l1919,2380e" filled="f" stroked="t" strokeweight=".47616pt" strokecolor="#3F3F3F">
                <v:path arrowok="t"/>
              </v:shape>
            </v:group>
            <v:group style="position:absolute;left:1843;top:2385;width:9714;height:2" coordorigin="1843,2385" coordsize="9714,2">
              <v:shape style="position:absolute;left:1843;top:2385;width:9714;height:2" coordorigin="1843,2385" coordsize="9714,0" path="m1843,2385l11556,2385e" filled="f" stroked="t" strokeweight=".71424pt" strokecolor="#545454">
                <v:path arrowok="t"/>
              </v:shape>
            </v:group>
            <v:group style="position:absolute;left:281;top:2624;width:11280;height:2" coordorigin="281,2624" coordsize="11280,2">
              <v:shape style="position:absolute;left:281;top:2624;width:11280;height:2" coordorigin="281,2624" coordsize="11280,0" path="m281,2624l11561,2624e" filled="f" stroked="t" strokeweight=".71424pt" strokecolor="#5B5B5B">
                <v:path arrowok="t"/>
              </v:shape>
            </v:group>
            <v:group style="position:absolute;left:1652;top:2619;width:267;height:2" coordorigin="1652,2619" coordsize="267,2">
              <v:shape style="position:absolute;left:1652;top:2619;width:267;height:2" coordorigin="1652,2619" coordsize="267,0" path="m1652,2619l1919,2619e" filled="f" stroked="t" strokeweight=".47616pt" strokecolor="#343434">
                <v:path arrowok="t"/>
              </v:shape>
            </v:group>
            <v:group style="position:absolute;left:9142;top:2624;width:724;height:2" coordorigin="9142,2624" coordsize="724,2">
              <v:shape style="position:absolute;left:9142;top:2624;width:724;height:2" coordorigin="9142,2624" coordsize="724,0" path="m9142,2624l9866,2624e" filled="f" stroked="t" strokeweight=".95232pt" strokecolor="#707070">
                <v:path arrowok="t"/>
              </v:shape>
            </v:group>
            <v:group style="position:absolute;left:281;top:2863;width:11280;height:2" coordorigin="281,2863" coordsize="11280,2">
              <v:shape style="position:absolute;left:281;top:2863;width:11280;height:2" coordorigin="281,2863" coordsize="11280,0" path="m281,2863l11561,2863e" filled="f" stroked="t" strokeweight=".71424pt" strokecolor="#606060">
                <v:path arrowok="t"/>
              </v:shape>
            </v:group>
            <v:group style="position:absolute;left:288;top:2552;width:2;height:1276" coordorigin="288,2552" coordsize="2,1276">
              <v:shape style="position:absolute;left:288;top:2552;width:2;height:1276" coordorigin="288,2552" coordsize="0,1276" path="m288,3828l288,2552e" filled="f" stroked="t" strokeweight=".71424pt" strokecolor="#383838">
                <v:path arrowok="t"/>
              </v:shape>
            </v:group>
            <v:group style="position:absolute;left:5443;top:2863;width:452;height:2" coordorigin="5443,2863" coordsize="452,2">
              <v:shape style="position:absolute;left:5443;top:2863;width:452;height:2" coordorigin="5443,2863" coordsize="452,0" path="m5443,2863l5895,2863e" filled="f" stroked="t" strokeweight=".47616pt" strokecolor="#343434">
                <v:path arrowok="t"/>
              </v:shape>
            </v:group>
            <v:group style="position:absolute;left:6895;top:2863;width:505;height:2" coordorigin="6895,2863" coordsize="505,2">
              <v:shape style="position:absolute;left:6895;top:2863;width:505;height:2" coordorigin="6895,2863" coordsize="505,0" path="m6895,2863l7400,2863e" filled="f" stroked="t" strokeweight=".47616pt" strokecolor="#3F3F3F">
                <v:path arrowok="t"/>
              </v:shape>
            </v:group>
            <v:group style="position:absolute;left:9780;top:2868;width:186;height:2" coordorigin="9780,2868" coordsize="186,2">
              <v:shape style="position:absolute;left:9780;top:2868;width:186;height:2" coordorigin="9780,2868" coordsize="186,0" path="m9780,2868l9966,2868e" filled="f" stroked="t" strokeweight=".47616pt" strokecolor="#3F3F3F">
                <v:path arrowok="t"/>
              </v:shape>
            </v:group>
            <v:group style="position:absolute;left:286;top:3104;width:5952;height:2" coordorigin="286,3104" coordsize="5952,2">
              <v:shape style="position:absolute;left:286;top:3104;width:5952;height:2" coordorigin="286,3104" coordsize="5952,0" path="m286,3104l6238,3104e" filled="f" stroked="t" strokeweight=".95232pt" strokecolor="#545454">
                <v:path arrowok="t"/>
              </v:shape>
            </v:group>
            <v:group style="position:absolute;left:6181;top:3107;width:576;height:2" coordorigin="6181,3107" coordsize="576,2">
              <v:shape style="position:absolute;left:6181;top:3107;width:576;height:2" coordorigin="6181,3107" coordsize="576,0" path="m6181,3107l6757,3107e" filled="f" stroked="t" strokeweight=".47616pt" strokecolor="#343434">
                <v:path arrowok="t"/>
              </v:shape>
            </v:group>
            <v:group style="position:absolute;left:6590;top:3109;width:4971;height:2" coordorigin="6590,3109" coordsize="4971,2">
              <v:shape style="position:absolute;left:6590;top:3109;width:4971;height:2" coordorigin="6590,3109" coordsize="4971,0" path="m6590,3109l11561,3109e" filled="f" stroked="t" strokeweight=".71424pt" strokecolor="#545454">
                <v:path arrowok="t"/>
              </v:shape>
            </v:group>
            <v:group style="position:absolute;left:11559;top:2734;width:2;height:2930" coordorigin="11559,2734" coordsize="2,2930">
              <v:shape style="position:absolute;left:11559;top:2734;width:2;height:2930" coordorigin="11559,2734" coordsize="0,2930" path="m11559,5664l11559,2734e" filled="f" stroked="t" strokeweight=".95232pt" strokecolor="#646464">
                <v:path arrowok="t"/>
              </v:shape>
            </v:group>
            <v:group style="position:absolute;left:286;top:3341;width:1424;height:2" coordorigin="286,3341" coordsize="1424,2">
              <v:shape style="position:absolute;left:286;top:3341;width:1424;height:2" coordorigin="286,3341" coordsize="1424,0" path="m286,3341l1709,3341e" filled="f" stroked="t" strokeweight=".71424pt" strokecolor="#4F4F4F">
                <v:path arrowok="t"/>
              </v:shape>
            </v:group>
            <v:group style="position:absolute;left:1652;top:3346;width:267;height:2" coordorigin="1652,3346" coordsize="267,2">
              <v:shape style="position:absolute;left:1652;top:3346;width:267;height:2" coordorigin="1652,3346" coordsize="267,0" path="m1652,3346l1919,3346e" filled="f" stroked="t" strokeweight=".47616pt" strokecolor="#282828">
                <v:path arrowok="t"/>
              </v:shape>
            </v:group>
            <v:group style="position:absolute;left:1862;top:3343;width:1705;height:2" coordorigin="1862,3343" coordsize="1705,2">
              <v:shape style="position:absolute;left:1862;top:3343;width:1705;height:2" coordorigin="1862,3343" coordsize="1705,0" path="m1862,3343l3566,3343e" filled="f" stroked="t" strokeweight=".95232pt" strokecolor="#4F4F4F">
                <v:path arrowok="t"/>
              </v:shape>
            </v:group>
            <v:group style="position:absolute;left:3509;top:3346;width:190;height:2" coordorigin="3509,3346" coordsize="190,2">
              <v:shape style="position:absolute;left:3509;top:3346;width:190;height:2" coordorigin="3509,3346" coordsize="190,0" path="m3509,3346l3700,3346e" filled="f" stroked="t" strokeweight=".47616pt" strokecolor="#3F3F3F">
                <v:path arrowok="t"/>
              </v:shape>
            </v:group>
            <v:group style="position:absolute;left:3643;top:3348;width:7919;height:2" coordorigin="3643,3348" coordsize="7919,2">
              <v:shape style="position:absolute;left:3643;top:3348;width:7919;height:2" coordorigin="3643,3348" coordsize="7919,0" path="m3643,3348l11561,3348e" filled="f" stroked="t" strokeweight=".71424pt" strokecolor="#545454">
                <v:path arrowok="t"/>
              </v:shape>
            </v:group>
            <v:group style="position:absolute;left:3824;top:3336;width:2;height:282" coordorigin="3824,3336" coordsize="2,282">
              <v:shape style="position:absolute;left:3824;top:3336;width:2;height:282" coordorigin="3824,3336" coordsize="0,282" path="m3824,3618l3824,3336e" filled="f" stroked="t" strokeweight=".71424pt" strokecolor="#2F2F2F">
                <v:path arrowok="t"/>
              </v:shape>
            </v:group>
            <v:group style="position:absolute;left:6935;top:3336;width:2;height:1013" coordorigin="6935,3336" coordsize="2,1013">
              <v:shape style="position:absolute;left:6935;top:3336;width:2;height:1013" coordorigin="6935,3336" coordsize="0,1013" path="m6935,4349l6935,3336e" filled="f" stroked="t" strokeweight=".95232pt" strokecolor="#5B5B5B">
                <v:path arrowok="t"/>
              </v:shape>
            </v:group>
            <v:group style="position:absolute;left:6919;top:3800;width:1376;height:2" coordorigin="6919,3800" coordsize="1376,2">
              <v:shape style="position:absolute;left:6919;top:3800;width:1376;height:2" coordorigin="6919,3800" coordsize="1376,0" path="m6919,3800l8295,3800e" filled="f" stroked="t" strokeweight=".23808pt" strokecolor="#5B5B5B">
                <v:path arrowok="t"/>
              </v:shape>
            </v:group>
            <v:group style="position:absolute;left:3826;top:3561;width:2;height:268" coordorigin="3826,3561" coordsize="2,268">
              <v:shape style="position:absolute;left:3826;top:3561;width:2;height:268" coordorigin="3826,3561" coordsize="0,268" path="m3826,3828l3826,3561e" filled="f" stroked="t" strokeweight=".71424pt" strokecolor="#444444">
                <v:path arrowok="t"/>
              </v:shape>
            </v:group>
            <v:group style="position:absolute;left:8295;top:3800;width:1643;height:2" coordorigin="8295,3800" coordsize="1643,2">
              <v:shape style="position:absolute;left:8295;top:3800;width:1643;height:2" coordorigin="8295,3800" coordsize="1643,0" path="m8295,3800l9937,3800e" filled="f" stroked="t" strokeweight=".23808pt" strokecolor="#000000">
                <v:path arrowok="t"/>
              </v:shape>
            </v:group>
            <v:group style="position:absolute;left:9937;top:3800;width:1628;height:2" coordorigin="9937,3800" coordsize="1628,2">
              <v:shape style="position:absolute;left:9937;top:3800;width:1628;height:2" coordorigin="9937,3800" coordsize="1628,0" path="m9937,3800l11566,3800e" filled="f" stroked="t" strokeweight=".23808pt" strokecolor="#646464">
                <v:path arrowok="t"/>
              </v:shape>
            </v:group>
            <v:group style="position:absolute;left:3828;top:3771;width:2;height:315" coordorigin="3828,3771" coordsize="2,315">
              <v:shape style="position:absolute;left:3828;top:3771;width:2;height:315" coordorigin="3828,3771" coordsize="0,315" path="m3828,4087l3828,3771e" filled="f" stroked="t" strokeweight=".47616pt" strokecolor="#2F2F2F">
                <v:path arrowok="t"/>
              </v:shape>
            </v:group>
            <v:group style="position:absolute;left:3824;top:4029;width:1676;height:2" coordorigin="3824,4029" coordsize="1676,2">
              <v:shape style="position:absolute;left:3824;top:4029;width:1676;height:2" coordorigin="3824,4029" coordsize="1676,0" path="m3824,4029l5500,4029e" filled="f" stroked="t" strokeweight=".71424pt" strokecolor="#4B4B4B">
                <v:path arrowok="t"/>
              </v:shape>
            </v:group>
            <v:group style="position:absolute;left:5443;top:4027;width:781;height:2" coordorigin="5443,4027" coordsize="781,2">
              <v:shape style="position:absolute;left:5443;top:4027;width:781;height:2" coordorigin="5443,4027" coordsize="781,0" path="m5443,4027l6223,4027e" filled="f" stroked="t" strokeweight=".47616pt" strokecolor="#8C8C8C">
                <v:path arrowok="t"/>
              </v:shape>
            </v:group>
            <v:group style="position:absolute;left:5871;top:4029;width:362;height:2" coordorigin="5871,4029" coordsize="362,2">
              <v:shape style="position:absolute;left:5871;top:4029;width:362;height:2" coordorigin="5871,4029" coordsize="362,0" path="m5871,4029l6233,4029e" filled="f" stroked="t" strokeweight=".23808pt" strokecolor="#BCBCBC">
                <v:path arrowok="t"/>
              </v:shape>
            </v:group>
            <v:group style="position:absolute;left:6181;top:4024;width:733;height:2" coordorigin="6181,4024" coordsize="733,2">
              <v:shape style="position:absolute;left:6181;top:4024;width:733;height:2" coordorigin="6181,4024" coordsize="733,0" path="m6181,4024l6914,4024e" filled="f" stroked="t" strokeweight=".47616pt" strokecolor="#A8A8A8">
                <v:path arrowok="t"/>
              </v:shape>
            </v:group>
            <v:group style="position:absolute;left:6890;top:4342;width:4676;height:2" coordorigin="6890,4342" coordsize="4676,2">
              <v:shape style="position:absolute;left:6890;top:4342;width:4676;height:2" coordorigin="6890,4342" coordsize="4676,0" path="m6890,4342l11566,4342e" filled="f" stroked="t" strokeweight=".71424pt" strokecolor="#4F4F4F">
                <v:path arrowok="t"/>
              </v:shape>
            </v:group>
            <v:group style="position:absolute;left:852;top:4340;width:552;height:2" coordorigin="852,4340" coordsize="552,2">
              <v:shape style="position:absolute;left:852;top:4340;width:552;height:2" coordorigin="852,4340" coordsize="552,0" path="m852,4340l1405,4340e" filled="f" stroked="t" strokeweight=".95232pt" strokecolor="#646464">
                <v:path arrowok="t"/>
              </v:shape>
            </v:group>
            <v:group style="position:absolute;left:281;top:4337;width:1428;height:2" coordorigin="281,4337" coordsize="1428,2">
              <v:shape style="position:absolute;left:281;top:4337;width:1428;height:2" coordorigin="281,4337" coordsize="1428,0" path="m281,4337l1709,4337e" filled="f" stroked="t" strokeweight=".71424pt" strokecolor="#4F4F4F">
                <v:path arrowok="t"/>
              </v:shape>
            </v:group>
            <v:group style="position:absolute;left:1652;top:4340;width:267;height:2" coordorigin="1652,4340" coordsize="267,2">
              <v:shape style="position:absolute;left:1652;top:4340;width:267;height:2" coordorigin="1652,4340" coordsize="267,0" path="m1652,4340l1919,4340e" filled="f" stroked="t" strokeweight=".47616pt" strokecolor="#2B2B2B">
                <v:path arrowok="t"/>
              </v:shape>
            </v:group>
            <v:group style="position:absolute;left:1862;top:4340;width:1209;height:2" coordorigin="1862,4340" coordsize="1209,2">
              <v:shape style="position:absolute;left:1862;top:4340;width:1209;height:2" coordorigin="1862,4340" coordsize="1209,0" path="m1862,4340l3071,4340e" filled="f" stroked="t" strokeweight=".95232pt" strokecolor="#575757">
                <v:path arrowok="t"/>
              </v:shape>
            </v:group>
            <v:group style="position:absolute;left:2857;top:4340;width:843;height:2" coordorigin="2857,4340" coordsize="843,2">
              <v:shape style="position:absolute;left:2857;top:4340;width:843;height:2" coordorigin="2857,4340" coordsize="843,0" path="m2857,4340l3700,4340e" filled="f" stroked="t" strokeweight=".47616pt" strokecolor="#3B3B3B">
                <v:path arrowok="t"/>
              </v:shape>
            </v:group>
            <v:group style="position:absolute;left:3828;top:4029;width:2;height:320" coordorigin="3828,4029" coordsize="2,320">
              <v:shape style="position:absolute;left:3828;top:4029;width:2;height:320" coordorigin="3828,4029" coordsize="0,320" path="m3828,4349l3828,4029e" filled="f" stroked="t" strokeweight=".47616pt" strokecolor="#181818">
                <v:path arrowok="t"/>
              </v:shape>
            </v:group>
            <v:group style="position:absolute;left:3643;top:4335;width:343;height:2" coordorigin="3643,4335" coordsize="343,2">
              <v:shape style="position:absolute;left:3643;top:4335;width:343;height:2" coordorigin="3643,4335" coordsize="343,0" path="m3643,4335l3985,4335e" filled="f" stroked="t" strokeweight="1.190400pt" strokecolor="#4B4B4B">
                <v:path arrowok="t"/>
              </v:shape>
            </v:group>
            <v:group style="position:absolute;left:3928;top:4335;width:1571;height:2" coordorigin="3928,4335" coordsize="1571,2">
              <v:shape style="position:absolute;left:3928;top:4335;width:1571;height:2" coordorigin="3928,4335" coordsize="1571,0" path="m3928,4335l5500,4335e" filled="f" stroked="t" strokeweight="1.190400pt" strokecolor="#383838">
                <v:path arrowok="t"/>
              </v:shape>
            </v:group>
            <v:group style="position:absolute;left:5443;top:4337;width:1928;height:2" coordorigin="5443,4337" coordsize="1928,2">
              <v:shape style="position:absolute;left:5443;top:4337;width:1928;height:2" coordorigin="5443,4337" coordsize="1928,0" path="m5443,4337l7371,4337e" filled="f" stroked="t" strokeweight="1.190400pt" strokecolor="#545454">
                <v:path arrowok="t"/>
              </v:shape>
            </v:group>
            <v:group style="position:absolute;left:286;top:4612;width:3624;height:2" coordorigin="286,4612" coordsize="3624,2">
              <v:shape style="position:absolute;left:286;top:4612;width:3624;height:2" coordorigin="286,4612" coordsize="3624,0" path="m286,4612l3909,4612e" filled="f" stroked="t" strokeweight=".71424pt" strokecolor="#4F4F4F">
                <v:path arrowok="t"/>
              </v:shape>
            </v:group>
            <v:group style="position:absolute;left:3790;top:4615;width:195;height:2" coordorigin="3790,4615" coordsize="195,2">
              <v:shape style="position:absolute;left:3790;top:4615;width:195;height:2" coordorigin="3790,4615" coordsize="195,0" path="m3790,4615l3985,4615e" filled="f" stroked="t" strokeweight=".71424pt" strokecolor="#3B3B3B">
                <v:path arrowok="t"/>
              </v:shape>
            </v:group>
            <v:group style="position:absolute;left:3928;top:4615;width:5909;height:2" coordorigin="3928,4615" coordsize="5909,2">
              <v:shape style="position:absolute;left:3928;top:4615;width:5909;height:2" coordorigin="3928,4615" coordsize="5909,0" path="m3928,4615l9837,4615e" filled="f" stroked="t" strokeweight=".95232pt" strokecolor="#545454">
                <v:path arrowok="t"/>
              </v:shape>
            </v:group>
            <v:group style="position:absolute;left:9780;top:4617;width:186;height:2" coordorigin="9780,4617" coordsize="186,2">
              <v:shape style="position:absolute;left:9780;top:4617;width:186;height:2" coordorigin="9780,4617" coordsize="186,0" path="m9780,4617l9966,4617e" filled="f" stroked="t" strokeweight=".47616pt" strokecolor="#2B2B2B">
                <v:path arrowok="t"/>
              </v:shape>
            </v:group>
            <v:group style="position:absolute;left:9909;top:4617;width:1662;height:2" coordorigin="9909,4617" coordsize="1662,2">
              <v:shape style="position:absolute;left:9909;top:4617;width:1662;height:2" coordorigin="9909,4617" coordsize="1662,0" path="m9909,4617l11571,4617e" filled="f" stroked="t" strokeweight=".71424pt" strokecolor="#545454">
                <v:path arrowok="t"/>
              </v:shape>
            </v:group>
            <v:group style="position:absolute;left:2333;top:4330;width:2;height:6816" coordorigin="2333,4330" coordsize="2,6816">
              <v:shape style="position:absolute;left:2333;top:4330;width:2;height:6816" coordorigin="2333,4330" coordsize="0,6816" path="m2333,11146l2333,4330e" filled="f" stroked="t" strokeweight=".47616pt" strokecolor="#444444">
                <v:path arrowok="t"/>
              </v:shape>
            </v:group>
            <v:group style="position:absolute;left:2324;top:4854;width:7514;height:2" coordorigin="2324,4854" coordsize="7514,2">
              <v:shape style="position:absolute;left:2324;top:4854;width:7514;height:2" coordorigin="2324,4854" coordsize="7514,0" path="m2324,4854l9837,4854e" filled="f" stroked="t" strokeweight=".71424pt" strokecolor="#4F4F4F">
                <v:path arrowok="t"/>
              </v:shape>
            </v:group>
            <v:group style="position:absolute;left:9780;top:4856;width:186;height:2" coordorigin="9780,4856" coordsize="186,2">
              <v:shape style="position:absolute;left:9780;top:4856;width:186;height:2" coordorigin="9780,4856" coordsize="186,0" path="m9780,4856l9966,4856e" filled="f" stroked="t" strokeweight=".47616pt" strokecolor="#1F1F1F">
                <v:path arrowok="t"/>
              </v:shape>
            </v:group>
            <v:group style="position:absolute;left:9909;top:4856;width:1662;height:2" coordorigin="9909,4856" coordsize="1662,2">
              <v:shape style="position:absolute;left:9909;top:4856;width:1662;height:2" coordorigin="9909,4856" coordsize="1662,0" path="m9909,4856l11571,4856e" filled="f" stroked="t" strokeweight=".71424pt" strokecolor="#4F4F4F">
                <v:path arrowok="t"/>
              </v:shape>
            </v:group>
            <v:group style="position:absolute;left:2328;top:4813;width:2;height:306" coordorigin="2328,4813" coordsize="2,306">
              <v:shape style="position:absolute;left:2328;top:4813;width:2;height:306" coordorigin="2328,4813" coordsize="0,306" path="m2328,5119l2328,4813e" filled="f" stroked="t" strokeweight=".47616pt" strokecolor="#1C1C1C">
                <v:path arrowok="t"/>
              </v:shape>
            </v:group>
            <v:group style="position:absolute;left:7714;top:4837;width:2;height:253" coordorigin="7714,4837" coordsize="2,253">
              <v:shape style="position:absolute;left:7714;top:4837;width:2;height:253" coordorigin="7714,4837" coordsize="0,253" path="m7714,5090l7714,4837e" filled="f" stroked="t" strokeweight=".23808pt" strokecolor="#5B5B5B">
                <v:path arrowok="t"/>
              </v:shape>
            </v:group>
            <v:group style="position:absolute;left:2331;top:4330;width:2;height:8465" coordorigin="2331,4330" coordsize="2,8465">
              <v:shape style="position:absolute;left:2331;top:4330;width:2;height:8465" coordorigin="2331,4330" coordsize="0,8465" path="m2331,12795l2331,4330e" filled="f" stroked="t" strokeweight=".71424pt" strokecolor="#484848">
                <v:path arrowok="t"/>
              </v:shape>
            </v:group>
            <v:group style="position:absolute;left:4876;top:5336;width:4257;height:2" coordorigin="4876,5336" coordsize="4257,2">
              <v:shape style="position:absolute;left:4876;top:5336;width:4257;height:2" coordorigin="4876,5336" coordsize="4257,0" path="m4876,5336l9133,5336e" filled="f" stroked="t" strokeweight=".71424pt" strokecolor="#4B4B4B">
                <v:path arrowok="t"/>
              </v:shape>
            </v:group>
            <v:group style="position:absolute;left:7714;top:5090;width:2;height:263" coordorigin="7714,5090" coordsize="2,263">
              <v:shape style="position:absolute;left:7714;top:5090;width:2;height:263" coordorigin="7714,5090" coordsize="0,263" path="m7714,5353l7714,5090e" filled="f" stroked="t" strokeweight=".23808pt" strokecolor="#484848">
                <v:path arrowok="t"/>
              </v:shape>
            </v:group>
            <v:group style="position:absolute;left:9076;top:5339;width:233;height:2" coordorigin="9076,5339" coordsize="233,2">
              <v:shape style="position:absolute;left:9076;top:5339;width:233;height:2" coordorigin="9076,5339" coordsize="233,0" path="m9076,5339l9309,5339e" filled="f" stroked="t" strokeweight=".47616pt" strokecolor="#383838">
                <v:path arrowok="t"/>
              </v:shape>
            </v:group>
            <v:group style="position:absolute;left:9252;top:5339;width:2324;height:2" coordorigin="9252,5339" coordsize="2324,2">
              <v:shape style="position:absolute;left:9252;top:5339;width:2324;height:2" coordorigin="9252,5339" coordsize="2324,0" path="m9252,5339l11575,5339e" filled="f" stroked="t" strokeweight=".71424pt" strokecolor="#545454">
                <v:path arrowok="t"/>
              </v:shape>
            </v:group>
            <v:group style="position:absolute;left:295;top:5315;width:2;height:282" coordorigin="295,5315" coordsize="2,282">
              <v:shape style="position:absolute;left:295;top:5315;width:2;height:282" coordorigin="295,5315" coordsize="0,282" path="m295,5597l295,5315e" filled="f" stroked="t" strokeweight=".47616pt" strokecolor="#4B4B4B">
                <v:path arrowok="t"/>
              </v:shape>
            </v:group>
            <v:group style="position:absolute;left:4893;top:5085;width:2;height:1936" coordorigin="4893,5085" coordsize="2,1936">
              <v:shape style="position:absolute;left:4893;top:5085;width:2;height:1936" coordorigin="4893,5085" coordsize="0,1936" path="m4893,7021l4893,5085e" filled="f" stroked="t" strokeweight=".95232pt" strokecolor="#575757">
                <v:path arrowok="t"/>
              </v:shape>
            </v:group>
            <v:group style="position:absolute;left:4881;top:5578;width:2519;height:2" coordorigin="4881,5578" coordsize="2519,2">
              <v:shape style="position:absolute;left:4881;top:5578;width:2519;height:2" coordorigin="4881,5578" coordsize="2519,0" path="m4881,5578l7400,5578e" filled="f" stroked="t" strokeweight=".71424pt" strokecolor="#3F3F3F">
                <v:path arrowok="t"/>
              </v:shape>
            </v:group>
            <v:group style="position:absolute;left:7342;top:5578;width:400;height:2" coordorigin="7342,5578" coordsize="400,2">
              <v:shape style="position:absolute;left:7342;top:5578;width:400;height:2" coordorigin="7342,5578" coordsize="400,0" path="m7342,5578l7742,5578e" filled="f" stroked="t" strokeweight=".47616pt" strokecolor="#282828">
                <v:path arrowok="t"/>
              </v:shape>
            </v:group>
            <v:group style="position:absolute;left:7685;top:5578;width:1448;height:2" coordorigin="7685,5578" coordsize="1448,2">
              <v:shape style="position:absolute;left:7685;top:5578;width:1448;height:2" coordorigin="7685,5578" coordsize="1448,0" path="m7685,5578l9133,5578e" filled="f" stroked="t" strokeweight=".71424pt" strokecolor="#545454">
                <v:path arrowok="t"/>
              </v:shape>
            </v:group>
            <v:group style="position:absolute;left:9076;top:5578;width:233;height:2" coordorigin="9076,5578" coordsize="233,2">
              <v:shape style="position:absolute;left:9076;top:5578;width:233;height:2" coordorigin="9076,5578" coordsize="233,0" path="m9076,5578l9309,5578e" filled="f" stroked="t" strokeweight=".47616pt" strokecolor="#3F3F3F">
                <v:path arrowok="t"/>
              </v:shape>
            </v:group>
            <v:group style="position:absolute;left:9252;top:5578;width:2324;height:2" coordorigin="9252,5578" coordsize="2324,2">
              <v:shape style="position:absolute;left:9252;top:5578;width:2324;height:2" coordorigin="9252,5578" coordsize="2324,0" path="m9252,5578l11575,5578e" filled="f" stroked="t" strokeweight=".71424pt" strokecolor="#575757">
                <v:path arrowok="t"/>
              </v:shape>
            </v:group>
            <v:group style="position:absolute;left:295;top:5540;width:2;height:292" coordorigin="295,5540" coordsize="2,292">
              <v:shape style="position:absolute;left:295;top:5540;width:2;height:292" coordorigin="295,5540" coordsize="0,292" path="m295,5831l295,5540e" filled="f" stroked="t" strokeweight=".47616pt" strokecolor="#282828">
                <v:path arrowok="t"/>
              </v:shape>
            </v:group>
            <v:group style="position:absolute;left:4881;top:5817;width:2519;height:2" coordorigin="4881,5817" coordsize="2519,2">
              <v:shape style="position:absolute;left:4881;top:5817;width:2519;height:2" coordorigin="4881,5817" coordsize="2519,0" path="m4881,5817l7400,5817e" filled="f" stroked="t" strokeweight=".47616pt" strokecolor="#3F3F3F">
                <v:path arrowok="t"/>
              </v:shape>
            </v:group>
            <v:group style="position:absolute;left:7342;top:5819;width:4228;height:2" coordorigin="7342,5819" coordsize="4228,2">
              <v:shape style="position:absolute;left:7342;top:5819;width:4228;height:2" coordorigin="7342,5819" coordsize="4228,0" path="m7342,5819l11571,5819e" filled="f" stroked="t" strokeweight=".71424pt" strokecolor="#575757">
                <v:path arrowok="t"/>
              </v:shape>
            </v:group>
            <v:group style="position:absolute;left:11564;top:5535;width:2;height:1262" coordorigin="11564,5535" coordsize="2,1262">
              <v:shape style="position:absolute;left:11564;top:5535;width:2;height:1262" coordorigin="11564,5535" coordsize="0,1262" path="m11564,6797l11564,5535e" filled="f" stroked="t" strokeweight=".47616pt" strokecolor="#484848">
                <v:path arrowok="t"/>
              </v:shape>
            </v:group>
            <v:group style="position:absolute;left:2319;top:6060;width:614;height:2" coordorigin="2319,6060" coordsize="614,2">
              <v:shape style="position:absolute;left:2319;top:6060;width:614;height:2" coordorigin="2319,6060" coordsize="614,0" path="m2319,6060l2933,6060e" filled="f" stroked="t" strokeweight=".95232pt" strokecolor="#575757">
                <v:path arrowok="t"/>
              </v:shape>
            </v:group>
            <v:group style="position:absolute;left:2857;top:6060;width:709;height:2" coordorigin="2857,6060" coordsize="709,2">
              <v:shape style="position:absolute;left:2857;top:6060;width:709;height:2" coordorigin="2857,6060" coordsize="709,0" path="m2857,6060l3566,6060e" filled="f" stroked="t" strokeweight=".47616pt" strokecolor="#282828">
                <v:path arrowok="t"/>
              </v:shape>
            </v:group>
            <v:group style="position:absolute;left:3509;top:6058;width:4909;height:2" coordorigin="3509,6058" coordsize="4909,2">
              <v:shape style="position:absolute;left:3509;top:6058;width:4909;height:2" coordorigin="3509,6058" coordsize="4909,0" path="m3509,6058l8419,6058e" filled="f" stroked="t" strokeweight=".95232pt" strokecolor="#4F4F4F">
                <v:path arrowok="t"/>
              </v:shape>
            </v:group>
            <v:group style="position:absolute;left:8266;top:6056;width:867;height:2" coordorigin="8266,6056" coordsize="867,2">
              <v:shape style="position:absolute;left:8266;top:6056;width:867;height:2" coordorigin="8266,6056" coordsize="867,0" path="m8266,6056l9133,6056e" filled="f" stroked="t" strokeweight=".47616pt" strokecolor="#3F3F3F">
                <v:path arrowok="t"/>
              </v:shape>
            </v:group>
            <v:group style="position:absolute;left:9076;top:6058;width:2495;height:2" coordorigin="9076,6058" coordsize="2495,2">
              <v:shape style="position:absolute;left:9076;top:6058;width:2495;height:2" coordorigin="9076,6058" coordsize="2495,0" path="m9076,6058l11571,6058e" filled="f" stroked="t" strokeweight=".71424pt" strokecolor="#575757">
                <v:path arrowok="t"/>
              </v:shape>
            </v:group>
            <v:group style="position:absolute;left:800;top:6304;width:409;height:2" coordorigin="800,6304" coordsize="409,2">
              <v:shape style="position:absolute;left:800;top:6304;width:409;height:2" coordorigin="800,6304" coordsize="409,0" path="m800,6304l1209,6304e" filled="f" stroked="t" strokeweight=".47616pt" strokecolor="#343434">
                <v:path arrowok="t"/>
              </v:shape>
            </v:group>
            <v:group style="position:absolute;left:800;top:6299;width:10771;height:2" coordorigin="800,6299" coordsize="10771,2">
              <v:shape style="position:absolute;left:800;top:6299;width:10771;height:2" coordorigin="800,6299" coordsize="10771,0" path="m800,6299l11571,6299e" filled="f" stroked="t" strokeweight=".95232pt" strokecolor="#4F4F4F">
                <v:path arrowok="t"/>
              </v:shape>
            </v:group>
            <v:group style="position:absolute;left:7714;top:6285;width:2;height:726" coordorigin="7714,6285" coordsize="2,726">
              <v:shape style="position:absolute;left:7714;top:6285;width:2;height:726" coordorigin="7714,6285" coordsize="0,726" path="m7714,7012l7714,6285e" filled="f" stroked="t" strokeweight=".23808pt" strokecolor="#545454">
                <v:path arrowok="t"/>
              </v:shape>
            </v:group>
            <v:group style="position:absolute;left:2324;top:6775;width:1524;height:2" coordorigin="2324,6775" coordsize="1524,2">
              <v:shape style="position:absolute;left:2324;top:6775;width:1524;height:2" coordorigin="2324,6775" coordsize="1524,0" path="m2324,6775l3847,6775e" filled="f" stroked="t" strokeweight=".71424pt" strokecolor="#4B4B4B">
                <v:path arrowok="t"/>
              </v:shape>
            </v:group>
            <v:group style="position:absolute;left:3790;top:6773;width:195;height:2" coordorigin="3790,6773" coordsize="195,2">
              <v:shape style="position:absolute;left:3790;top:6773;width:195;height:2" coordorigin="3790,6773" coordsize="195,0" path="m3790,6773l3985,6773e" filled="f" stroked="t" strokeweight=".47616pt" strokecolor="#2B2B2B">
                <v:path arrowok="t"/>
              </v:shape>
            </v:group>
            <v:group style="position:absolute;left:3928;top:6775;width:1571;height:2" coordorigin="3928,6775" coordsize="1571,2">
              <v:shape style="position:absolute;left:3928;top:6775;width:1571;height:2" coordorigin="3928,6775" coordsize="1571,0" path="m3928,6775l5500,6775e" filled="f" stroked="t" strokeweight=".95232pt" strokecolor="#575757">
                <v:path arrowok="t"/>
              </v:shape>
            </v:group>
            <v:group style="position:absolute;left:5443;top:6773;width:452;height:2" coordorigin="5443,6773" coordsize="452,2">
              <v:shape style="position:absolute;left:5443;top:6773;width:452;height:2" coordorigin="5443,6773" coordsize="452,0" path="m5443,6773l5895,6773e" filled="f" stroked="t" strokeweight=".47616pt" strokecolor="#232323">
                <v:path arrowok="t"/>
              </v:shape>
            </v:group>
            <v:group style="position:absolute;left:5838;top:6770;width:400;height:2" coordorigin="5838,6770" coordsize="400,2">
              <v:shape style="position:absolute;left:5838;top:6770;width:400;height:2" coordorigin="5838,6770" coordsize="400,0" path="m5838,6770l6238,6770e" filled="f" stroked="t" strokeweight=".71424pt" strokecolor="#3F3F3F">
                <v:path arrowok="t"/>
              </v:shape>
            </v:group>
            <v:group style="position:absolute;left:6033;top:6770;width:5543;height:2" coordorigin="6033,6770" coordsize="5543,2">
              <v:shape style="position:absolute;left:6033;top:6770;width:5543;height:2" coordorigin="6033,6770" coordsize="5543,0" path="m6033,6770l11575,6770e" filled="f" stroked="t" strokeweight=".95232pt" strokecolor="#545454">
                <v:path arrowok="t"/>
              </v:shape>
            </v:group>
            <v:group style="position:absolute;left:2324;top:7016;width:2605;height:2" coordorigin="2324,7016" coordsize="2605,2">
              <v:shape style="position:absolute;left:2324;top:7016;width:2605;height:2" coordorigin="2324,7016" coordsize="2605,0" path="m2324,7016l4928,7016e" filled="f" stroked="t" strokeweight=".47616pt" strokecolor="#444444">
                <v:path arrowok="t"/>
              </v:shape>
            </v:group>
            <v:group style="position:absolute;left:4857;top:7014;width:6719;height:2" coordorigin="4857,7014" coordsize="6719,2">
              <v:shape style="position:absolute;left:4857;top:7014;width:6719;height:2" coordorigin="4857,7014" coordsize="6719,0" path="m4857,7014l11575,7014e" filled="f" stroked="t" strokeweight=".71424pt" strokecolor="#4F4F4F">
                <v:path arrowok="t"/>
              </v:shape>
            </v:group>
            <v:group style="position:absolute;left:290;top:7258;width:695;height:2" coordorigin="290,7258" coordsize="695,2">
              <v:shape style="position:absolute;left:290;top:7258;width:695;height:2" coordorigin="290,7258" coordsize="695,0" path="m290,7258l986,7258e" filled="f" stroked="t" strokeweight=".71424pt" strokecolor="#606060">
                <v:path arrowok="t"/>
              </v:shape>
            </v:group>
            <v:group style="position:absolute;left:929;top:7260;width:281;height:2" coordorigin="929,7260" coordsize="281,2">
              <v:shape style="position:absolute;left:929;top:7260;width:281;height:2" coordorigin="929,7260" coordsize="281,0" path="m929,7260l1209,7260e" filled="f" stroked="t" strokeweight=".47616pt" strokecolor="#3B3B3B">
                <v:path arrowok="t"/>
              </v:shape>
            </v:group>
            <v:group style="position:absolute;left:1152;top:7258;width:5085;height:2" coordorigin="1152,7258" coordsize="5085,2">
              <v:shape style="position:absolute;left:1152;top:7258;width:5085;height:2" coordorigin="1152,7258" coordsize="5085,0" path="m1152,7258l6238,7258e" filled="f" stroked="t" strokeweight=".95232pt" strokecolor="#4F4F4F">
                <v:path arrowok="t"/>
              </v:shape>
            </v:group>
            <v:group style="position:absolute;left:6181;top:7255;width:576;height:2" coordorigin="6181,7255" coordsize="576,2">
              <v:shape style="position:absolute;left:6181;top:7255;width:576;height:2" coordorigin="6181,7255" coordsize="576,0" path="m6181,7255l6757,7255e" filled="f" stroked="t" strokeweight=".47616pt" strokecolor="#1F1F1F">
                <v:path arrowok="t"/>
              </v:shape>
            </v:group>
            <v:group style="position:absolute;left:6700;top:7255;width:252;height:2" coordorigin="6700,7255" coordsize="252,2">
              <v:shape style="position:absolute;left:6700;top:7255;width:252;height:2" coordorigin="6700,7255" coordsize="252,0" path="m6700,7255l6952,7255e" filled="f" stroked="t" strokeweight=".47616pt" strokecolor="#383838">
                <v:path arrowok="t"/>
              </v:shape>
            </v:group>
            <v:group style="position:absolute;left:6871;top:7255;width:957;height:2" coordorigin="6871,7255" coordsize="957,2">
              <v:shape style="position:absolute;left:6871;top:7255;width:957;height:2" coordorigin="6871,7255" coordsize="957,0" path="m6871,7255l7828,7255e" filled="f" stroked="t" strokeweight=".95232pt" strokecolor="#545454">
                <v:path arrowok="t"/>
              </v:shape>
            </v:group>
            <v:group style="position:absolute;left:7685;top:7255;width:638;height:2" coordorigin="7685,7255" coordsize="638,2">
              <v:shape style="position:absolute;left:7685;top:7255;width:638;height:2" coordorigin="7685,7255" coordsize="638,0" path="m7685,7255l8323,7255e" filled="f" stroked="t" strokeweight=".47616pt" strokecolor="#343434">
                <v:path arrowok="t"/>
              </v:shape>
            </v:group>
            <v:group style="position:absolute;left:8266;top:7253;width:1571;height:2" coordorigin="8266,7253" coordsize="1571,2">
              <v:shape style="position:absolute;left:8266;top:7253;width:1571;height:2" coordorigin="8266,7253" coordsize="1571,0" path="m8266,7253l9837,7253e" filled="f" stroked="t" strokeweight=".95232pt" strokecolor="#545454">
                <v:path arrowok="t"/>
              </v:shape>
            </v:group>
            <v:group style="position:absolute;left:9780;top:7255;width:186;height:2" coordorigin="9780,7255" coordsize="186,2">
              <v:shape style="position:absolute;left:9780;top:7255;width:186;height:2" coordorigin="9780,7255" coordsize="186,0" path="m9780,7255l9966,7255e" filled="f" stroked="t" strokeweight=".47616pt" strokecolor="#282828">
                <v:path arrowok="t"/>
              </v:shape>
            </v:group>
            <v:group style="position:absolute;left:9909;top:7255;width:1667;height:2" coordorigin="9909,7255" coordsize="1667,2">
              <v:shape style="position:absolute;left:9909;top:7255;width:1667;height:2" coordorigin="9909,7255" coordsize="1667,0" path="m9909,7255l11575,7255e" filled="f" stroked="t" strokeweight=".71424pt" strokecolor="#5B5B5B">
                <v:path arrowok="t"/>
              </v:shape>
            </v:group>
            <v:group style="position:absolute;left:11571;top:6725;width:2;height:2610" coordorigin="11571,6725" coordsize="2,2610">
              <v:shape style="position:absolute;left:11571;top:6725;width:2;height:2610" coordorigin="11571,6725" coordsize="0,2610" path="m11571,9334l11571,6725e" filled="f" stroked="t" strokeweight=".95232pt" strokecolor="#676767">
                <v:path arrowok="t"/>
              </v:shape>
            </v:group>
            <v:group style="position:absolute;left:307;top:7212;width:2;height:4024" coordorigin="307,7212" coordsize="2,4024">
              <v:shape style="position:absolute;left:307;top:7212;width:2;height:4024" coordorigin="307,7212" coordsize="0,4024" path="m307,11237l307,7212e" filled="f" stroked="t" strokeweight=".71424pt" strokecolor="#4F4F4F">
                <v:path arrowok="t"/>
              </v:shape>
            </v:group>
            <v:group style="position:absolute;left:290;top:7779;width:1738;height:2" coordorigin="290,7779" coordsize="1738,2">
              <v:shape style="position:absolute;left:290;top:7779;width:1738;height:2" coordorigin="290,7779" coordsize="1738,0" path="m290,7779l2028,7779e" filled="f" stroked="t" strokeweight=".71424pt" strokecolor="#606060">
                <v:path arrowok="t"/>
              </v:shape>
            </v:group>
            <v:group style="position:absolute;left:1862;top:7779;width:486;height:2" coordorigin="1862,7779" coordsize="486,2">
              <v:shape style="position:absolute;left:1862;top:7779;width:486;height:2" coordorigin="1862,7779" coordsize="486,0" path="m1862,7779l2347,7779e" filled="f" stroked="t" strokeweight=".47616pt" strokecolor="#444444">
                <v:path arrowok="t"/>
              </v:shape>
            </v:group>
            <v:group style="position:absolute;left:2276;top:7772;width:4028;height:2" coordorigin="2276,7772" coordsize="4028,2">
              <v:shape style="position:absolute;left:2276;top:7772;width:4028;height:2" coordorigin="2276,7772" coordsize="4028,0" path="m2276,7772l6304,7772e" filled="f" stroked="t" strokeweight=".95232pt" strokecolor="#575757">
                <v:path arrowok="t"/>
              </v:shape>
            </v:group>
            <v:group style="position:absolute;left:6181;top:7774;width:576;height:2" coordorigin="6181,7774" coordsize="576,2">
              <v:shape style="position:absolute;left:6181;top:7774;width:576;height:2" coordorigin="6181,7774" coordsize="576,0" path="m6181,7774l6757,7774e" filled="f" stroked="t" strokeweight=".47616pt" strokecolor="#4B4B4B">
                <v:path arrowok="t"/>
              </v:shape>
            </v:group>
            <v:group style="position:absolute;left:6676;top:7772;width:2828;height:2" coordorigin="6676,7772" coordsize="2828,2">
              <v:shape style="position:absolute;left:6676;top:7772;width:2828;height:2" coordorigin="6676,7772" coordsize="2828,0" path="m6676,7772l9504,7772e" filled="f" stroked="t" strokeweight=".95232pt" strokecolor="#575757">
                <v:path arrowok="t"/>
              </v:shape>
            </v:group>
            <v:group style="position:absolute;left:9252;top:7769;width:586;height:2" coordorigin="9252,7769" coordsize="586,2">
              <v:shape style="position:absolute;left:9252;top:7769;width:586;height:2" coordorigin="9252,7769" coordsize="586,0" path="m9252,7769l9837,7769e" filled="f" stroked="t" strokeweight=".47616pt" strokecolor="#444444">
                <v:path arrowok="t"/>
              </v:shape>
            </v:group>
            <v:group style="position:absolute;left:9780;top:7772;width:186;height:2" coordorigin="9780,7772" coordsize="186,2">
              <v:shape style="position:absolute;left:9780;top:7772;width:186;height:2" coordorigin="9780,7772" coordsize="186,0" path="m9780,7772l9966,7772e" filled="f" stroked="t" strokeweight=".47616pt" strokecolor="#1F1F1F">
                <v:path arrowok="t"/>
              </v:shape>
            </v:group>
            <v:group style="position:absolute;left:9909;top:7769;width:1671;height:2" coordorigin="9909,7769" coordsize="1671,2">
              <v:shape style="position:absolute;left:9909;top:7769;width:1671;height:2" coordorigin="9909,7769" coordsize="1671,0" path="m9909,7769l11580,7769e" filled="f" stroked="t" strokeweight=".71424pt" strokecolor="#575757">
                <v:path arrowok="t"/>
              </v:shape>
            </v:group>
            <v:group style="position:absolute;left:4914;top:7767;width:2;height:497" coordorigin="4914,7767" coordsize="2,497">
              <v:shape style="position:absolute;left:4914;top:7767;width:2;height:497" coordorigin="4914,7767" coordsize="0,497" path="m4914,8264l4914,7767e" filled="f" stroked="t" strokeweight="1.190400pt" strokecolor="#484848">
                <v:path arrowok="t"/>
              </v:shape>
            </v:group>
            <v:group style="position:absolute;left:4895;top:8011;width:2847;height:2" coordorigin="4895,8011" coordsize="2847,2">
              <v:shape style="position:absolute;left:4895;top:8011;width:2847;height:2" coordorigin="4895,8011" coordsize="2847,0" path="m4895,8011l7742,8011e" filled="f" stroked="t" strokeweight=".95232pt" strokecolor="#4F4F4F">
                <v:path arrowok="t"/>
              </v:shape>
            </v:group>
            <v:group style="position:absolute;left:7685;top:8011;width:638;height:2" coordorigin="7685,8011" coordsize="638,2">
              <v:shape style="position:absolute;left:7685;top:8011;width:638;height:2" coordorigin="7685,8011" coordsize="638,0" path="m7685,8011l8323,8011e" filled="f" stroked="t" strokeweight=".47616pt" strokecolor="#282828">
                <v:path arrowok="t"/>
              </v:shape>
            </v:group>
            <v:group style="position:absolute;left:8266;top:8008;width:1571;height:2" coordorigin="8266,8008" coordsize="1571,2">
              <v:shape style="position:absolute;left:8266;top:8008;width:1571;height:2" coordorigin="8266,8008" coordsize="1571,0" path="m8266,8008l9837,8008e" filled="f" stroked="t" strokeweight=".71424pt" strokecolor="#4F4F4F">
                <v:path arrowok="t"/>
              </v:shape>
            </v:group>
            <v:group style="position:absolute;left:9780;top:8011;width:186;height:2" coordorigin="9780,8011" coordsize="186,2">
              <v:shape style="position:absolute;left:9780;top:8011;width:186;height:2" coordorigin="9780,8011" coordsize="186,0" path="m9780,8011l9966,8011e" filled="f" stroked="t" strokeweight=".47616pt" strokecolor="#1F1F1F">
                <v:path arrowok="t"/>
              </v:shape>
            </v:group>
            <v:group style="position:absolute;left:9909;top:8006;width:1671;height:2" coordorigin="9909,8006" coordsize="1671,2">
              <v:shape style="position:absolute;left:9909;top:8006;width:1671;height:2" coordorigin="9909,8006" coordsize="1671,0" path="m9909,8006l11580,8006e" filled="f" stroked="t" strokeweight=".71424pt" strokecolor="#575757">
                <v:path arrowok="t"/>
              </v:shape>
            </v:group>
            <v:group style="position:absolute;left:302;top:7972;width:2;height:545" coordorigin="302,7972" coordsize="2,545">
              <v:shape style="position:absolute;left:302;top:7972;width:2;height:545" coordorigin="302,7972" coordsize="0,545" path="m302,8517l302,7972e" filled="f" stroked="t" strokeweight=".47616pt" strokecolor="#2B2B2B">
                <v:path arrowok="t"/>
              </v:shape>
            </v:group>
            <v:group style="position:absolute;left:2338;top:7972;width:2;height:320" coordorigin="2338,7972" coordsize="2,320">
              <v:shape style="position:absolute;left:2338;top:7972;width:2;height:320" coordorigin="2338,7972" coordsize="0,320" path="m2338,8293l2338,7972e" filled="f" stroked="t" strokeweight=".47616pt" strokecolor="#1F1F1F">
                <v:path arrowok="t"/>
              </v:shape>
            </v:group>
            <v:group style="position:absolute;left:4895;top:8257;width:605;height:2" coordorigin="4895,8257" coordsize="605,2">
              <v:shape style="position:absolute;left:4895;top:8257;width:605;height:2" coordorigin="4895,8257" coordsize="605,0" path="m4895,8257l5500,8257e" filled="f" stroked="t" strokeweight=".71424pt" strokecolor="#3F3F3F">
                <v:path arrowok="t"/>
              </v:shape>
            </v:group>
            <v:group style="position:absolute;left:5443;top:8254;width:452;height:2" coordorigin="5443,8254" coordsize="452,2">
              <v:shape style="position:absolute;left:5443;top:8254;width:452;height:2" coordorigin="5443,8254" coordsize="452,0" path="m5443,8254l5895,8254e" filled="f" stroked="t" strokeweight=".47616pt" strokecolor="#1C1C1C">
                <v:path arrowok="t"/>
              </v:shape>
            </v:group>
            <v:group style="position:absolute;left:5838;top:8252;width:5742;height:2" coordorigin="5838,8252" coordsize="5742,2">
              <v:shape style="position:absolute;left:5838;top:8252;width:5742;height:2" coordorigin="5838,8252" coordsize="5742,0" path="m5838,8252l11580,8252e" filled="f" stroked="t" strokeweight=".71424pt" strokecolor="#4F4F4F">
                <v:path arrowok="t"/>
              </v:shape>
            </v:group>
            <v:group style="position:absolute;left:295;top:8498;width:914;height:2" coordorigin="295,8498" coordsize="914,2">
              <v:shape style="position:absolute;left:295;top:8498;width:914;height:2" coordorigin="295,8498" coordsize="914,0" path="m295,8498l1209,8498e" filled="f" stroked="t" strokeweight=".95232pt" strokecolor="#5B5B5B">
                <v:path arrowok="t"/>
              </v:shape>
            </v:group>
            <v:group style="position:absolute;left:1152;top:8498;width:557;height:2" coordorigin="1152,8498" coordsize="557,2">
              <v:shape style="position:absolute;left:1152;top:8498;width:557;height:2" coordorigin="1152,8498" coordsize="557,0" path="m1152,8498l1709,8498e" filled="f" stroked="t" strokeweight=".47616pt" strokecolor="#3B3B3B">
                <v:path arrowok="t"/>
              </v:shape>
            </v:group>
            <v:group style="position:absolute;left:1652;top:8500;width:1262;height:2" coordorigin="1652,8500" coordsize="1262,2">
              <v:shape style="position:absolute;left:1652;top:8500;width:1262;height:2" coordorigin="1652,8500" coordsize="1262,0" path="m1652,8500l2914,8500e" filled="f" stroked="t" strokeweight=".95232pt" strokecolor="#575757">
                <v:path arrowok="t"/>
              </v:shape>
            </v:group>
            <v:group style="position:absolute;left:2338;top:4330;width:2;height:7604" coordorigin="2338,4330" coordsize="2,7604">
              <v:shape style="position:absolute;left:2338;top:4330;width:2;height:7604" coordorigin="2338,4330" coordsize="0,7604" path="m2338,11935l2338,4330e" filled="f" stroked="t" strokeweight=".71424pt" strokecolor="#444444">
                <v:path arrowok="t"/>
              </v:shape>
            </v:group>
            <v:group style="position:absolute;left:2857;top:8498;width:709;height:2" coordorigin="2857,8498" coordsize="709,2">
              <v:shape style="position:absolute;left:2857;top:8498;width:709;height:2" coordorigin="2857,8498" coordsize="709,0" path="m2857,8498l3566,8498e" filled="f" stroked="t" strokeweight=".47616pt" strokecolor="#232323">
                <v:path arrowok="t"/>
              </v:shape>
            </v:group>
            <v:group style="position:absolute;left:3476;top:8496;width:2024;height:2" coordorigin="3476,8496" coordsize="2024,2">
              <v:shape style="position:absolute;left:3476;top:8496;width:2024;height:2" coordorigin="3476,8496" coordsize="2024,0" path="m3476,8496l5500,8496e" filled="f" stroked="t" strokeweight=".71424pt" strokecolor="#4B4B4B">
                <v:path arrowok="t"/>
              </v:shape>
            </v:group>
            <v:group style="position:absolute;left:4904;top:8235;width:2;height:268" coordorigin="4904,8235" coordsize="2,268">
              <v:shape style="position:absolute;left:4904;top:8235;width:2;height:268" coordorigin="4904,8235" coordsize="0,268" path="m4904,8503l4904,8235e" filled="f" stroked="t" strokeweight=".95232pt" strokecolor="#484848">
                <v:path arrowok="t"/>
              </v:shape>
            </v:group>
            <v:group style="position:absolute;left:5443;top:8493;width:452;height:2" coordorigin="5443,8493" coordsize="452,2">
              <v:shape style="position:absolute;left:5443;top:8493;width:452;height:2" coordorigin="5443,8493" coordsize="452,0" path="m5443,8493l5895,8493e" filled="f" stroked="t" strokeweight=".47616pt" strokecolor="#1F1F1F">
                <v:path arrowok="t"/>
              </v:shape>
            </v:group>
            <v:group style="position:absolute;left:5838;top:8491;width:400;height:2" coordorigin="5838,8491" coordsize="400,2">
              <v:shape style="position:absolute;left:5838;top:8491;width:400;height:2" coordorigin="5838,8491" coordsize="400,0" path="m5838,8491l6238,8491e" filled="f" stroked="t" strokeweight=".47616pt" strokecolor="#3B3B3B">
                <v:path arrowok="t"/>
              </v:shape>
            </v:group>
            <v:group style="position:absolute;left:6133;top:8491;width:1267;height:2" coordorigin="6133,8491" coordsize="1267,2">
              <v:shape style="position:absolute;left:6133;top:8491;width:1267;height:2" coordorigin="6133,8491" coordsize="1267,0" path="m6133,8491l7400,8491e" filled="f" stroked="t" strokeweight=".95232pt" strokecolor="#4F4F4F">
                <v:path arrowok="t"/>
              </v:shape>
            </v:group>
            <v:group style="position:absolute;left:7342;top:8493;width:400;height:2" coordorigin="7342,8493" coordsize="400,2">
              <v:shape style="position:absolute;left:7342;top:8493;width:400;height:2" coordorigin="7342,8493" coordsize="400,0" path="m7342,8493l7742,8493e" filled="f" stroked="t" strokeweight=".47616pt" strokecolor="#2F2F2F">
                <v:path arrowok="t"/>
              </v:shape>
            </v:group>
            <v:group style="position:absolute;left:7685;top:8491;width:3900;height:2" coordorigin="7685,8491" coordsize="3900,2">
              <v:shape style="position:absolute;left:7685;top:8491;width:3900;height:2" coordorigin="7685,8491" coordsize="3900,0" path="m7685,8491l11585,8491e" filled="f" stroked="t" strokeweight=".95232pt" strokecolor="#545454">
                <v:path arrowok="t"/>
              </v:shape>
            </v:group>
            <v:group style="position:absolute;left:305;top:8727;width:2;height:607" coordorigin="305,8727" coordsize="2,607">
              <v:shape style="position:absolute;left:305;top:8727;width:2;height:607" coordorigin="305,8727" coordsize="0,607" path="m305,9334l305,8727e" filled="f" stroked="t" strokeweight=".47616pt" strokecolor="#2F2F2F">
                <v:path arrowok="t"/>
              </v:shape>
            </v:group>
            <v:group style="position:absolute;left:2340;top:8727;width:2;height:272" coordorigin="2340,8727" coordsize="2,272">
              <v:shape style="position:absolute;left:2340;top:8727;width:2;height:272" coordorigin="2340,8727" coordsize="0,272" path="m2340,9000l2340,8727e" filled="f" stroked="t" strokeweight=".47616pt" strokecolor="#2F2F2F">
                <v:path arrowok="t"/>
              </v:shape>
            </v:group>
            <v:group style="position:absolute;left:1652;top:9308;width:695;height:2" coordorigin="1652,9308" coordsize="695,2">
              <v:shape style="position:absolute;left:1652;top:9308;width:695;height:2" coordorigin="1652,9308" coordsize="695,0" path="m1652,9308l2347,9308e" filled="f" stroked="t" strokeweight=".71424pt" strokecolor="#3F3F3F">
                <v:path arrowok="t"/>
              </v:shape>
            </v:group>
            <v:group style="position:absolute;left:300;top:9306;width:3690;height:2" coordorigin="300,9306" coordsize="3690,2">
              <v:shape style="position:absolute;left:300;top:9306;width:3690;height:2" coordorigin="300,9306" coordsize="3690,0" path="m300,9306l3990,9306e" filled="f" stroked="t" strokeweight=".95232pt" strokecolor="#545454">
                <v:path arrowok="t"/>
              </v:shape>
            </v:group>
            <v:group style="position:absolute;left:3928;top:9303;width:671;height:2" coordorigin="3928,9303" coordsize="671,2">
              <v:shape style="position:absolute;left:3928;top:9303;width:671;height:2" coordorigin="3928,9303" coordsize="671,0" path="m3928,9303l4600,9303e" filled="f" stroked="t" strokeweight=".47616pt" strokecolor="#3B3B3B">
                <v:path arrowok="t"/>
              </v:shape>
            </v:group>
            <v:group style="position:absolute;left:4352;top:9303;width:3443;height:2" coordorigin="4352,9303" coordsize="3443,2">
              <v:shape style="position:absolute;left:4352;top:9303;width:3443;height:2" coordorigin="4352,9303" coordsize="3443,0" path="m4352,9303l7795,9303e" filled="f" stroked="t" strokeweight=".95232pt" strokecolor="#545454">
                <v:path arrowok="t"/>
              </v:shape>
            </v:group>
            <v:group style="position:absolute;left:7685;top:9303;width:638;height:2" coordorigin="7685,9303" coordsize="638,2">
              <v:shape style="position:absolute;left:7685;top:9303;width:638;height:2" coordorigin="7685,9303" coordsize="638,0" path="m7685,9303l8323,9303e" filled="f" stroked="t" strokeweight=".47616pt" strokecolor="#3F3F3F">
                <v:path arrowok="t"/>
              </v:shape>
            </v:group>
            <v:group style="position:absolute;left:8209;top:9301;width:1128;height:2" coordorigin="8209,9301" coordsize="1128,2">
              <v:shape style="position:absolute;left:8209;top:9301;width:1128;height:2" coordorigin="8209,9301" coordsize="1128,0" path="m8209,9301l9337,9301e" filled="f" stroked="t" strokeweight=".95232pt" strokecolor="#575757">
                <v:path arrowok="t"/>
              </v:shape>
            </v:group>
            <v:group style="position:absolute;left:9252;top:9301;width:714;height:2" coordorigin="9252,9301" coordsize="714,2">
              <v:shape style="position:absolute;left:9252;top:9301;width:714;height:2" coordorigin="9252,9301" coordsize="714,0" path="m9252,9301l9966,9301e" filled="f" stroked="t" strokeweight=".47616pt" strokecolor="#282828">
                <v:path arrowok="t"/>
              </v:shape>
            </v:group>
            <v:group style="position:absolute;left:9909;top:9301;width:1681;height:2" coordorigin="9909,9301" coordsize="1681,2">
              <v:shape style="position:absolute;left:9909;top:9301;width:1681;height:2" coordorigin="9909,9301" coordsize="1681,0" path="m9909,9301l11590,9301e" filled="f" stroked="t" strokeweight=".71424pt" strokecolor="#484848">
                <v:path arrowok="t"/>
              </v:shape>
            </v:group>
            <v:group style="position:absolute;left:11583;top:8474;width:2;height:2763" coordorigin="11583,8474" coordsize="2,2763">
              <v:shape style="position:absolute;left:11583;top:8474;width:2;height:2763" coordorigin="11583,8474" coordsize="0,2763" path="m11583,11237l11583,8474e" filled="f" stroked="t" strokeweight=".95232pt" strokecolor="#676767">
                <v:path arrowok="t"/>
              </v:shape>
            </v:group>
            <v:group style="position:absolute;left:295;top:10238;width:690;height:2" coordorigin="295,10238" coordsize="690,2">
              <v:shape style="position:absolute;left:295;top:10238;width:690;height:2" coordorigin="295,10238" coordsize="690,0" path="m295,10238l986,10238e" filled="f" stroked="t" strokeweight=".71424pt" strokecolor="#606060">
                <v:path arrowok="t"/>
              </v:shape>
            </v:group>
            <v:group style="position:absolute;left:929;top:10240;width:781;height:2" coordorigin="929,10240" coordsize="781,2">
              <v:shape style="position:absolute;left:929;top:10240;width:781;height:2" coordorigin="929,10240" coordsize="781,0" path="m929,10240l1709,10240e" filled="f" stroked="t" strokeweight=".47616pt" strokecolor="#3F3F3F">
                <v:path arrowok="t"/>
              </v:shape>
            </v:group>
            <v:group style="position:absolute;left:1652;top:10238;width:3847;height:2" coordorigin="1652,10238" coordsize="3847,2">
              <v:shape style="position:absolute;left:1652;top:10238;width:3847;height:2" coordorigin="1652,10238" coordsize="3847,0" path="m1652,10238l5500,10238e" filled="f" stroked="t" strokeweight=".95232pt" strokecolor="#545454">
                <v:path arrowok="t"/>
              </v:shape>
            </v:group>
            <v:group style="position:absolute;left:5443;top:10233;width:452;height:2" coordorigin="5443,10233" coordsize="452,2">
              <v:shape style="position:absolute;left:5443;top:10233;width:452;height:2" coordorigin="5443,10233" coordsize="452,0" path="m5443,10233l5895,10233e" filled="f" stroked="t" strokeweight=".47616pt" strokecolor="#1C1C1C">
                <v:path arrowok="t"/>
              </v:shape>
            </v:group>
            <v:group style="position:absolute;left:5838;top:10231;width:1995;height:2" coordorigin="5838,10231" coordsize="1995,2">
              <v:shape style="position:absolute;left:5838;top:10231;width:1995;height:2" coordorigin="5838,10231" coordsize="1995,0" path="m5838,10231l7833,10231e" filled="f" stroked="t" strokeweight=".95232pt" strokecolor="#4F4F4F">
                <v:path arrowok="t"/>
              </v:shape>
            </v:group>
            <v:group style="position:absolute;left:7685;top:10228;width:638;height:2" coordorigin="7685,10228" coordsize="638,2">
              <v:shape style="position:absolute;left:7685;top:10228;width:638;height:2" coordorigin="7685,10228" coordsize="638,0" path="m7685,10228l8323,10228e" filled="f" stroked="t" strokeweight=".47616pt" strokecolor="#2B2B2B">
                <v:path arrowok="t"/>
              </v:shape>
            </v:group>
            <v:group style="position:absolute;left:8266;top:10228;width:1076;height:2" coordorigin="8266,10228" coordsize="1076,2">
              <v:shape style="position:absolute;left:8266;top:10228;width:1076;height:2" coordorigin="8266,10228" coordsize="1076,0" path="m8266,10228l9342,10228e" filled="f" stroked="t" strokeweight=".95232pt" strokecolor="#575757">
                <v:path arrowok="t"/>
              </v:shape>
            </v:group>
            <v:group style="position:absolute;left:9252;top:10228;width:714;height:2" coordorigin="9252,10228" coordsize="714,2">
              <v:shape style="position:absolute;left:9252;top:10228;width:714;height:2" coordorigin="9252,10228" coordsize="714,0" path="m9252,10228l9966,10228e" filled="f" stroked="t" strokeweight=".47616pt" strokecolor="#2B2B2B">
                <v:path arrowok="t"/>
              </v:shape>
            </v:group>
            <v:group style="position:absolute;left:9909;top:10228;width:1686;height:2" coordorigin="9909,10228" coordsize="1686,2">
              <v:shape style="position:absolute;left:9909;top:10228;width:1686;height:2" coordorigin="9909,10228" coordsize="1686,0" path="m9909,10228l11594,10228e" filled="f" stroked="t" strokeweight=".71424pt" strokecolor="#575757">
                <v:path arrowok="t"/>
              </v:shape>
            </v:group>
            <v:group style="position:absolute;left:300;top:10477;width:5200;height:2" coordorigin="300,10477" coordsize="5200,2">
              <v:shape style="position:absolute;left:300;top:10477;width:5200;height:2" coordorigin="300,10477" coordsize="5200,0" path="m300,10477l5500,10477e" filled="f" stroked="t" strokeweight=".95232pt" strokecolor="#4F4F4F">
                <v:path arrowok="t"/>
              </v:shape>
            </v:group>
            <v:group style="position:absolute;left:5443;top:10472;width:452;height:2" coordorigin="5443,10472" coordsize="452,2">
              <v:shape style="position:absolute;left:5443;top:10472;width:452;height:2" coordorigin="5443,10472" coordsize="452,0" path="m5443,10472l5895,10472e" filled="f" stroked="t" strokeweight=".47616pt" strokecolor="#1C1C1C">
                <v:path arrowok="t"/>
              </v:shape>
            </v:group>
            <v:group style="position:absolute;left:5838;top:10470;width:400;height:2" coordorigin="5838,10470" coordsize="400,2">
              <v:shape style="position:absolute;left:5838;top:10470;width:400;height:2" coordorigin="5838,10470" coordsize="400,0" path="m5838,10470l6238,10470e" filled="f" stroked="t" strokeweight=".71424pt" strokecolor="#3B3B3B">
                <v:path arrowok="t"/>
              </v:shape>
            </v:group>
            <v:group style="position:absolute;left:6019;top:10470;width:1771;height:2" coordorigin="6019,10470" coordsize="1771,2">
              <v:shape style="position:absolute;left:6019;top:10470;width:1771;height:2" coordorigin="6019,10470" coordsize="1771,0" path="m6019,10470l7790,10470e" filled="f" stroked="t" strokeweight=".95232pt" strokecolor="#4F4F4F">
                <v:path arrowok="t"/>
              </v:shape>
            </v:group>
            <v:group style="position:absolute;left:7685;top:10467;width:638;height:2" coordorigin="7685,10467" coordsize="638,2">
              <v:shape style="position:absolute;left:7685;top:10467;width:638;height:2" coordorigin="7685,10467" coordsize="638,0" path="m7685,10467l8323,10467e" filled="f" stroked="t" strokeweight=".47616pt" strokecolor="#282828">
                <v:path arrowok="t"/>
              </v:shape>
            </v:group>
            <v:group style="position:absolute;left:8266;top:10465;width:1571;height:2" coordorigin="8266,10465" coordsize="1571,2">
              <v:shape style="position:absolute;left:8266;top:10465;width:1571;height:2" coordorigin="8266,10465" coordsize="1571,0" path="m8266,10465l9837,10465e" filled="f" stroked="t" strokeweight=".95232pt" strokecolor="#545454">
                <v:path arrowok="t"/>
              </v:shape>
            </v:group>
            <v:group style="position:absolute;left:9780;top:10467;width:186;height:2" coordorigin="9780,10467" coordsize="186,2">
              <v:shape style="position:absolute;left:9780;top:10467;width:186;height:2" coordorigin="9780,10467" coordsize="186,0" path="m9780,10467l9966,10467e" filled="f" stroked="t" strokeweight=".47616pt" strokecolor="#282828">
                <v:path arrowok="t"/>
              </v:shape>
            </v:group>
            <v:group style="position:absolute;left:9909;top:10465;width:1681;height:2" coordorigin="9909,10465" coordsize="1681,2">
              <v:shape style="position:absolute;left:9909;top:10465;width:1681;height:2" coordorigin="9909,10465" coordsize="1681,0" path="m9909,10465l11590,10465e" filled="f" stroked="t" strokeweight=".95232pt" strokecolor="#606060">
                <v:path arrowok="t"/>
              </v:shape>
            </v:group>
            <v:group style="position:absolute;left:833;top:10723;width:1509;height:2" coordorigin="833,10723" coordsize="1509,2">
              <v:shape style="position:absolute;left:833;top:10723;width:1509;height:2" coordorigin="833,10723" coordsize="1509,0" path="m833,10723l2343,10723e" filled="f" stroked="t" strokeweight=".71424pt" strokecolor="#545454">
                <v:path arrowok="t"/>
              </v:shape>
            </v:group>
            <v:group style="position:absolute;left:2281;top:10718;width:1286;height:2" coordorigin="2281,10718" coordsize="1286,2">
              <v:shape style="position:absolute;left:2281;top:10718;width:1286;height:2" coordorigin="2281,10718" coordsize="1286,0" path="m2281,10718l3566,10718e" filled="f" stroked="t" strokeweight=".47616pt" strokecolor="#343434">
                <v:path arrowok="t"/>
              </v:shape>
            </v:group>
            <v:group style="position:absolute;left:3481;top:10718;width:1119;height:2" coordorigin="3481,10718" coordsize="1119,2">
              <v:shape style="position:absolute;left:3481;top:10718;width:1119;height:2" coordorigin="3481,10718" coordsize="1119,0" path="m3481,10718l4600,10718e" filled="f" stroked="t" strokeweight=".95232pt" strokecolor="#575757">
                <v:path arrowok="t"/>
              </v:shape>
            </v:group>
            <v:group style="position:absolute;left:4543;top:10716;width:376;height:2" coordorigin="4543,10716" coordsize="376,2">
              <v:shape style="position:absolute;left:4543;top:10716;width:376;height:2" coordorigin="4543,10716" coordsize="376,0" path="m4543,10716l4919,10716e" filled="f" stroked="t" strokeweight=".47616pt" strokecolor="#1C1C1C">
                <v:path arrowok="t"/>
              </v:shape>
            </v:group>
            <v:group style="position:absolute;left:4862;top:10713;width:638;height:2" coordorigin="4862,10713" coordsize="638,2">
              <v:shape style="position:absolute;left:4862;top:10713;width:638;height:2" coordorigin="4862,10713" coordsize="638,0" path="m4862,10713l5500,10713e" filled="f" stroked="t" strokeweight=".71424pt" strokecolor="#343434">
                <v:path arrowok="t"/>
              </v:shape>
            </v:group>
            <v:group style="position:absolute;left:5171;top:10711;width:2228;height:2" coordorigin="5171,10711" coordsize="2228,2">
              <v:shape style="position:absolute;left:5171;top:10711;width:2228;height:2" coordorigin="5171,10711" coordsize="2228,0" path="m5171,10711l7400,10711e" filled="f" stroked="t" strokeweight=".95232pt" strokecolor="#545454">
                <v:path arrowok="t"/>
              </v:shape>
            </v:group>
            <v:group style="position:absolute;left:7342;top:10711;width:400;height:2" coordorigin="7342,10711" coordsize="400,2">
              <v:shape style="position:absolute;left:7342;top:10711;width:400;height:2" coordorigin="7342,10711" coordsize="400,0" path="m7342,10711l7742,10711e" filled="f" stroked="t" strokeweight=".47616pt" strokecolor="#2F2F2F">
                <v:path arrowok="t"/>
              </v:shape>
            </v:group>
            <v:group style="position:absolute;left:7685;top:10709;width:3905;height:2" coordorigin="7685,10709" coordsize="3905,2">
              <v:shape style="position:absolute;left:7685;top:10709;width:3905;height:2" coordorigin="7685,10709" coordsize="3905,0" path="m7685,10709l11590,10709e" filled="f" stroked="t" strokeweight=".71424pt" strokecolor="#575757">
                <v:path arrowok="t"/>
              </v:shape>
            </v:group>
            <v:group style="position:absolute;left:305;top:11194;width:6700;height:2" coordorigin="305,11194" coordsize="6700,2">
              <v:shape style="position:absolute;left:305;top:11194;width:6700;height:2" coordorigin="305,11194" coordsize="6700,0" path="m305,11194l7004,11194e" filled="f" stroked="t" strokeweight=".95232pt" strokecolor="#4F4F4F">
                <v:path arrowok="t"/>
              </v:shape>
            </v:group>
            <v:group style="position:absolute;left:6895;top:11189;width:848;height:2" coordorigin="6895,11189" coordsize="848,2">
              <v:shape style="position:absolute;left:6895;top:11189;width:848;height:2" coordorigin="6895,11189" coordsize="848,0" path="m6895,11189l7742,11189e" filled="f" stroked="t" strokeweight=".47616pt" strokecolor="#383838">
                <v:path arrowok="t"/>
              </v:shape>
            </v:group>
            <v:group style="position:absolute;left:7628;top:11187;width:1995;height:2" coordorigin="7628,11187" coordsize="1995,2">
              <v:shape style="position:absolute;left:7628;top:11187;width:1995;height:2" coordorigin="7628,11187" coordsize="1995,0" path="m7628,11187l9623,11187e" filled="f" stroked="t" strokeweight=".95232pt" strokecolor="#575757">
                <v:path arrowok="t"/>
              </v:shape>
            </v:group>
            <v:group style="position:absolute;left:9252;top:11189;width:714;height:2" coordorigin="9252,11189" coordsize="714,2">
              <v:shape style="position:absolute;left:9252;top:11189;width:714;height:2" coordorigin="9252,11189" coordsize="714,0" path="m9252,11189l9966,11189e" filled="f" stroked="t" strokeweight=".71424pt" strokecolor="#444444">
                <v:path arrowok="t"/>
              </v:shape>
            </v:group>
            <v:group style="position:absolute;left:9885;top:11184;width:1705;height:2" coordorigin="9885,11184" coordsize="1705,2">
              <v:shape style="position:absolute;left:9885;top:11184;width:1705;height:2" coordorigin="9885,11184" coordsize="1705,0" path="m9885,11184l11590,11184e" filled="f" stroked="t" strokeweight=".71424pt" strokecolor="#5B5B5B">
                <v:path arrowok="t"/>
              </v:shape>
            </v:group>
            <v:group style="position:absolute;left:305;top:11442;width:1405;height:2" coordorigin="305,11442" coordsize="1405,2">
              <v:shape style="position:absolute;left:305;top:11442;width:1405;height:2" coordorigin="305,11442" coordsize="1405,0" path="m305,11442l1709,11442e" filled="f" stroked="t" strokeweight=".95232pt" strokecolor="#5B5B5B">
                <v:path arrowok="t"/>
              </v:shape>
            </v:group>
            <v:group style="position:absolute;left:321;top:11165;width:2;height:5305" coordorigin="321,11165" coordsize="2,5305">
              <v:shape style="position:absolute;left:321;top:11165;width:2;height:5305" coordorigin="321,11165" coordsize="0,5305" path="m321,16470l321,11165e" filled="f" stroked="t" strokeweight=".71424pt" strokecolor="#545454">
                <v:path arrowok="t"/>
              </v:shape>
            </v:group>
            <v:group style="position:absolute;left:1652;top:11442;width:267;height:2" coordorigin="1652,11442" coordsize="267,2">
              <v:shape style="position:absolute;left:1652;top:11442;width:267;height:2" coordorigin="1652,11442" coordsize="267,0" path="m1652,11442l1919,11442e" filled="f" stroked="t" strokeweight=".47616pt" strokecolor="#3F3F3F">
                <v:path arrowok="t"/>
              </v:shape>
            </v:group>
            <v:group style="position:absolute;left:1862;top:11442;width:1871;height:2" coordorigin="1862,11442" coordsize="1871,2">
              <v:shape style="position:absolute;left:1862;top:11442;width:1871;height:2" coordorigin="1862,11442" coordsize="1871,0" path="m1862,11442l3733,11442e" filled="f" stroked="t" strokeweight=".71424pt" strokecolor="#545454">
                <v:path arrowok="t"/>
              </v:shape>
            </v:group>
            <v:group style="position:absolute;left:2309;top:11194;width:2;height:970" coordorigin="2309,11194" coordsize="2,970">
              <v:shape style="position:absolute;left:2309;top:11194;width:2;height:970" coordorigin="2309,11194" coordsize="0,970" path="m2309,12164l2309,11194e" filled="f" stroked="t" strokeweight=".23808pt" strokecolor="#545454">
                <v:path arrowok="t"/>
              </v:shape>
            </v:group>
            <v:group style="position:absolute;left:2800;top:11433;width:3438;height:2" coordorigin="2800,11433" coordsize="3438,2">
              <v:shape style="position:absolute;left:2800;top:11433;width:3438;height:2" coordorigin="2800,11433" coordsize="3438,0" path="m2800,11433l6238,11433e" filled="f" stroked="t" strokeweight=".95232pt" strokecolor="#4F4F4F">
                <v:path arrowok="t"/>
              </v:shape>
            </v:group>
            <v:group style="position:absolute;left:6181;top:11430;width:1219;height:2" coordorigin="6181,11430" coordsize="1219,2">
              <v:shape style="position:absolute;left:6181;top:11430;width:1219;height:2" coordorigin="6181,11430" coordsize="1219,0" path="m6181,11430l7400,11430e" filled="f" stroked="t" strokeweight=".71424pt" strokecolor="#3F3F3F">
                <v:path arrowok="t"/>
              </v:shape>
            </v:group>
            <v:group style="position:absolute;left:6857;top:11430;width:4733;height:2" coordorigin="6857,11430" coordsize="4733,2">
              <v:shape style="position:absolute;left:6857;top:11430;width:4733;height:2" coordorigin="6857,11430" coordsize="4733,0" path="m6857,11430l11590,11430e" filled="f" stroked="t" strokeweight=".95232pt" strokecolor="#545454">
                <v:path arrowok="t"/>
              </v:shape>
            </v:group>
            <v:group style="position:absolute;left:11585;top:11165;width:2;height:540" coordorigin="11585,11165" coordsize="2,540">
              <v:shape style="position:absolute;left:11585;top:11165;width:2;height:540" coordorigin="11585,11165" coordsize="0,540" path="m11585,11705l11585,11165e" filled="f" stroked="t" strokeweight=".47616pt" strokecolor="#484848">
                <v:path arrowok="t"/>
              </v:shape>
            </v:group>
            <v:group style="position:absolute;left:305;top:11681;width:1019;height:2" coordorigin="305,11681" coordsize="1019,2">
              <v:shape style="position:absolute;left:305;top:11681;width:1019;height:2" coordorigin="305,11681" coordsize="1019,0" path="m305,11681l1324,11681e" filled="f" stroked="t" strokeweight=".71424pt" strokecolor="#606060">
                <v:path arrowok="t"/>
              </v:shape>
            </v:group>
            <v:group style="position:absolute;left:1181;top:11433;width:2;height:760" coordorigin="1181,11433" coordsize="2,760">
              <v:shape style="position:absolute;left:1181;top:11433;width:2;height:760" coordorigin="1181,11433" coordsize="0,760" path="m1181,12193l1181,11433e" filled="f" stroked="t" strokeweight=".95232pt" strokecolor="#575757">
                <v:path arrowok="t"/>
              </v:shape>
            </v:group>
            <v:group style="position:absolute;left:1148;top:11681;width:571;height:2" coordorigin="1148,11681" coordsize="571,2">
              <v:shape style="position:absolute;left:1148;top:11681;width:571;height:2" coordorigin="1148,11681" coordsize="571,0" path="m1148,11681l1719,11681e" filled="f" stroked="t" strokeweight=".47616pt" strokecolor="#3B3B3B">
                <v:path arrowok="t"/>
              </v:shape>
            </v:group>
            <v:group style="position:absolute;left:1683;top:11437;width:2;height:755" coordorigin="1683,11437" coordsize="2,755">
              <v:shape style="position:absolute;left:1683;top:11437;width:2;height:755" coordorigin="1683,11437" coordsize="0,755" path="m1683,12193l1683,11437e" filled="f" stroked="t" strokeweight=".47616pt" strokecolor="#383838">
                <v:path arrowok="t"/>
              </v:shape>
            </v:group>
            <v:group style="position:absolute;left:3538;top:11442;width:2;height:234" coordorigin="3538,11442" coordsize="2,234">
              <v:shape style="position:absolute;left:3538;top:11442;width:2;height:234" coordorigin="3538,11442" coordsize="0,234" path="m3538,11676l3538,11442e" filled="f" stroked="t" strokeweight=".71424pt" strokecolor="#484854">
                <v:path arrowok="t"/>
              </v:shape>
            </v:group>
            <v:group style="position:absolute;left:3671;top:11423;width:2;height:263" coordorigin="3671,11423" coordsize="2,263">
              <v:shape style="position:absolute;left:3671;top:11423;width:2;height:263" coordorigin="3671,11423" coordsize="0,263" path="m3671,11686l3671,11423e" filled="f" stroked="t" strokeweight="2.142720pt" strokecolor="#444877">
                <v:path arrowok="t"/>
              </v:shape>
            </v:group>
            <v:group style="position:absolute;left:1648;top:11676;width:6119;height:2" coordorigin="1648,11676" coordsize="6119,2">
              <v:shape style="position:absolute;left:1648;top:11676;width:6119;height:2" coordorigin="1648,11676" coordsize="6119,0" path="m1648,11676l7766,11676e" filled="f" stroked="t" strokeweight=".95232pt" strokecolor="#4F5454">
                <v:path arrowok="t"/>
              </v:shape>
            </v:group>
            <v:group style="position:absolute;left:7371;top:11423;width:2;height:770" coordorigin="7371,11423" coordsize="2,770">
              <v:shape style="position:absolute;left:7371;top:11423;width:2;height:770" coordorigin="7371,11423" coordsize="0,770" path="m7371,12193l7371,11423e" filled="f" stroked="t" strokeweight=".71424pt" strokecolor="#545454">
                <v:path arrowok="t"/>
              </v:shape>
            </v:group>
            <v:group style="position:absolute;left:7685;top:11672;width:638;height:2" coordorigin="7685,11672" coordsize="638,2">
              <v:shape style="position:absolute;left:7685;top:11672;width:638;height:2" coordorigin="7685,11672" coordsize="638,0" path="m7685,11672l8323,11672e" filled="f" stroked="t" strokeweight=".47616pt" strokecolor="#343434">
                <v:path arrowok="t"/>
              </v:shape>
            </v:group>
            <v:group style="position:absolute;left:8266;top:11672;width:3324;height:2" coordorigin="8266,11672" coordsize="3324,2">
              <v:shape style="position:absolute;left:8266;top:11672;width:3324;height:2" coordorigin="8266,11672" coordsize="3324,0" path="m8266,11672l11590,11672e" filled="f" stroked="t" strokeweight=".71424pt" strokecolor="#4F4F4F">
                <v:path arrowok="t"/>
              </v:shape>
            </v:group>
            <v:group style="position:absolute;left:11585;top:11633;width:2;height:4196" coordorigin="11585,11633" coordsize="2,4196">
              <v:shape style="position:absolute;left:11585;top:11633;width:2;height:4196" coordorigin="11585,11633" coordsize="0,4196" path="m11585,15830l11585,11633e" filled="f" stroked="t" strokeweight=".47616pt" strokecolor="#646464">
                <v:path arrowok="t"/>
              </v:shape>
            </v:group>
            <v:group style="position:absolute;left:314;top:12135;width:2;height:3843" coordorigin="314,12135" coordsize="2,3843">
              <v:shape style="position:absolute;left:314;top:12135;width:2;height:3843" coordorigin="314,12135" coordsize="0,3843" path="m314,15978l314,12135e" filled="f" stroked="t" strokeweight=".47616pt" strokecolor="#545454">
                <v:path arrowok="t"/>
              </v:shape>
            </v:group>
            <v:group style="position:absolute;left:1186;top:12135;width:2;height:287" coordorigin="1186,12135" coordsize="2,287">
              <v:shape style="position:absolute;left:1186;top:12135;width:2;height:287" coordorigin="1186,12135" coordsize="0,287" path="m1186,12422l1186,12135e" filled="f" stroked="t" strokeweight=".71424pt" strokecolor="#383838">
                <v:path arrowok="t"/>
              </v:shape>
            </v:group>
            <v:group style="position:absolute;left:1686;top:12135;width:2;height:287" coordorigin="1686,12135" coordsize="2,287">
              <v:shape style="position:absolute;left:1686;top:12135;width:2;height:287" coordorigin="1686,12135" coordsize="0,287" path="m1686,12422l1686,12135e" filled="f" stroked="t" strokeweight=".47616pt" strokecolor="#0F0F0F">
                <v:path arrowok="t"/>
              </v:shape>
            </v:group>
            <v:group style="position:absolute;left:2309;top:12164;width:2;height:1429" coordorigin="2309,12164" coordsize="2,1429">
              <v:shape style="position:absolute;left:2309;top:12164;width:2;height:1429" coordorigin="2309,12164" coordsize="0,1429" path="m2309,13593l2309,12164e" filled="f" stroked="t" strokeweight=".23808pt" strokecolor="#000000">
                <v:path arrowok="t"/>
              </v:shape>
            </v:group>
            <v:group style="position:absolute;left:7371;top:12135;width:2;height:287" coordorigin="7371,12135" coordsize="2,287">
              <v:shape style="position:absolute;left:7371;top:12135;width:2;height:287" coordorigin="7371,12135" coordsize="0,287" path="m7371,12422l7371,12135e" filled="f" stroked="t" strokeweight=".71424pt" strokecolor="#383838">
                <v:path arrowok="t"/>
              </v:shape>
            </v:group>
            <v:group style="position:absolute;left:1188;top:12303;width:2;height:1319" coordorigin="1188,12303" coordsize="2,1319">
              <v:shape style="position:absolute;left:1188;top:12303;width:2;height:1319" coordorigin="1188,12303" coordsize="0,1319" path="m1188,13622l1188,12303e" filled="f" stroked="t" strokeweight=".95232pt" strokecolor="#545454">
                <v:path arrowok="t"/>
              </v:shape>
            </v:group>
            <v:group style="position:absolute;left:1688;top:12365;width:2;height:597" coordorigin="1688,12365" coordsize="2,597">
              <v:shape style="position:absolute;left:1688;top:12365;width:2;height:597" coordorigin="1688,12365" coordsize="0,597" path="m1688,12962l1688,12365e" filled="f" stroked="t" strokeweight=".47616pt" strokecolor="#383838">
                <v:path arrowok="t"/>
              </v:shape>
            </v:group>
            <v:group style="position:absolute;left:7378;top:12331;width:2;height:1157" coordorigin="7378,12331" coordsize="2,1157">
              <v:shape style="position:absolute;left:7378;top:12331;width:2;height:1157" coordorigin="7378,12331" coordsize="0,1157" path="m7378,13488l7378,12331e" filled="f" stroked="t" strokeweight=".95232pt" strokecolor="#606060">
                <v:path arrowok="t"/>
              </v:shape>
            </v:group>
            <v:group style="position:absolute;left:11587;top:12365;width:2;height:1262" coordorigin="11587,12365" coordsize="2,1262">
              <v:shape style="position:absolute;left:11587;top:12365;width:2;height:1262" coordorigin="11587,12365" coordsize="0,1262" path="m11587,13627l11587,12365e" filled="f" stroked="t" strokeweight=".47616pt" strokecolor="#4B4B4B">
                <v:path arrowok="t"/>
              </v:shape>
            </v:group>
            <v:group style="position:absolute;left:11556;top:12723;width:2;height:2672" coordorigin="11556,12723" coordsize="2,2672">
              <v:shape style="position:absolute;left:11556;top:12723;width:2;height:2672" coordorigin="11556,12723" coordsize="0,2672" path="m11556,15395l11556,12723e" filled="f" stroked="t" strokeweight=".23808pt" strokecolor="#000000">
                <v:path arrowok="t"/>
              </v:shape>
            </v:group>
            <v:group style="position:absolute;left:1690;top:12905;width:2;height:559" coordorigin="1690,12905" coordsize="2,559">
              <v:shape style="position:absolute;left:1690;top:12905;width:2;height:559" coordorigin="1690,12905" coordsize="0,559" path="m1690,13464l1690,12905e" filled="f" stroked="t" strokeweight=".47616pt" strokecolor="#232323">
                <v:path arrowok="t"/>
              </v:shape>
            </v:group>
            <v:group style="position:absolute;left:324;top:13407;width:2;height:3064" coordorigin="324,13407" coordsize="2,3064">
              <v:shape style="position:absolute;left:324;top:13407;width:2;height:3064" coordorigin="324,13407" coordsize="0,3064" path="m324,16470l324,13407e" filled="f" stroked="t" strokeweight=".95232pt" strokecolor="#575757">
                <v:path arrowok="t"/>
              </v:shape>
            </v:group>
            <v:group style="position:absolute;left:1693;top:13407;width:2;height:215" coordorigin="1693,13407" coordsize="2,215">
              <v:shape style="position:absolute;left:1693;top:13407;width:2;height:215" coordorigin="1693,13407" coordsize="0,215" path="m1693,13622l1693,13407e" filled="f" stroked="t" strokeweight=".47616pt" strokecolor="#3B3B3B">
                <v:path arrowok="t"/>
              </v:shape>
            </v:group>
            <v:group style="position:absolute;left:7378;top:13407;width:2;height:215" coordorigin="7378,13407" coordsize="2,215">
              <v:shape style="position:absolute;left:7378;top:13407;width:2;height:215" coordorigin="7378,13407" coordsize="0,215" path="m7378,13622l7378,13407e" filled="f" stroked="t" strokeweight=".47616pt" strokecolor="#444444">
                <v:path arrowok="t"/>
              </v:shape>
            </v:group>
            <v:group style="position:absolute;left:319;top:13765;width:900;height:2" coordorigin="319,13765" coordsize="900,2">
              <v:shape style="position:absolute;left:319;top:13765;width:900;height:2" coordorigin="319,13765" coordsize="900,0" path="m319,13765l1219,13765e" filled="f" stroked="t" strokeweight=".95232pt" strokecolor="#646464">
                <v:path arrowok="t"/>
              </v:shape>
            </v:group>
            <v:group style="position:absolute;left:1190;top:11433;width:2;height:5042" coordorigin="1190,11433" coordsize="2,5042">
              <v:shape style="position:absolute;left:1190;top:11433;width:2;height:5042" coordorigin="1190,11433" coordsize="0,5042" path="m1190,16475l1190,11433e" filled="f" stroked="t" strokeweight=".47616pt" strokecolor="#4B4B4B">
                <v:path arrowok="t"/>
              </v:shape>
            </v:group>
            <v:group style="position:absolute;left:1148;top:13765;width:571;height:2" coordorigin="1148,13765" coordsize="571,2">
              <v:shape style="position:absolute;left:1148;top:13765;width:571;height:2" coordorigin="1148,13765" coordsize="571,0" path="m1148,13765l1719,13765e" filled="f" stroked="t" strokeweight=".47616pt" strokecolor="#4B4B4B">
                <v:path arrowok="t"/>
              </v:shape>
            </v:group>
            <v:group style="position:absolute;left:1695;top:13521;width:2;height:2949" coordorigin="1695,13521" coordsize="2,2949">
              <v:shape style="position:absolute;left:1695;top:13521;width:2;height:2949" coordorigin="1695,13521" coordsize="0,2949" path="m1695,16470l1695,13521e" filled="f" stroked="t" strokeweight=".95232pt" strokecolor="#545454">
                <v:path arrowok="t"/>
              </v:shape>
            </v:group>
            <v:group style="position:absolute;left:1648;top:13765;width:271;height:2" coordorigin="1648,13765" coordsize="271,2">
              <v:shape style="position:absolute;left:1648;top:13765;width:271;height:2" coordorigin="1648,13765" coordsize="271,0" path="m1648,13765l1919,13765e" filled="f" stroked="t" strokeweight=".47616pt" strokecolor="#383838">
                <v:path arrowok="t"/>
              </v:shape>
            </v:group>
            <v:group style="position:absolute;left:1862;top:13765;width:481;height:2" coordorigin="1862,13765" coordsize="481,2">
              <v:shape style="position:absolute;left:1862;top:13765;width:481;height:2" coordorigin="1862,13765" coordsize="481,0" path="m1862,13765l2343,13765e" filled="f" stroked="t" strokeweight=".71424pt" strokecolor="#545454">
                <v:path arrowok="t"/>
              </v:shape>
            </v:group>
            <v:group style="position:absolute;left:2309;top:13593;width:2;height:206" coordorigin="2309,13593" coordsize="2,206">
              <v:shape style="position:absolute;left:2309;top:13593;width:2;height:206" coordorigin="2309,13593" coordsize="0,206" path="m2309,13799l2309,13593e" filled="f" stroked="t" strokeweight=".23808pt" strokecolor="#545454">
                <v:path arrowok="t"/>
              </v:shape>
            </v:group>
            <v:group style="position:absolute;left:7380;top:13564;width:2;height:511" coordorigin="7380,13564" coordsize="2,511">
              <v:shape style="position:absolute;left:7380;top:13564;width:2;height:511" coordorigin="7380,13564" coordsize="0,511" path="m7380,14076l7380,13564e" filled="f" stroked="t" strokeweight=".47616pt" strokecolor="#2B2B2B">
                <v:path arrowok="t"/>
              </v:shape>
            </v:group>
            <v:group style="position:absolute;left:2309;top:13784;width:2;height:1611" coordorigin="2309,13784" coordsize="2,1611">
              <v:shape style="position:absolute;left:2309;top:13784;width:2;height:1611" coordorigin="2309,13784" coordsize="0,1611" path="m2309,15395l2309,13784e" filled="f" stroked="t" strokeweight=".23808pt" strokecolor="#000000">
                <v:path arrowok="t"/>
              </v:shape>
            </v:group>
            <v:group style="position:absolute;left:324;top:14018;width:2;height:220" coordorigin="324,14018" coordsize="2,220">
              <v:shape style="position:absolute;left:324;top:14018;width:2;height:220" coordorigin="324,14018" coordsize="0,220" path="m324,14238l324,14018e" filled="f" stroked="t" strokeweight=".47616pt" strokecolor="#2B2B2B">
                <v:path arrowok="t"/>
              </v:shape>
            </v:group>
            <v:group style="position:absolute;left:1190;top:14018;width:2;height:373" coordorigin="1190,14018" coordsize="2,373">
              <v:shape style="position:absolute;left:1190;top:14018;width:2;height:373" coordorigin="1190,14018" coordsize="0,373" path="m1190,14391l1190,14018e" filled="f" stroked="t" strokeweight=".47616pt" strokecolor="#2F2F2F">
                <v:path arrowok="t"/>
              </v:shape>
            </v:group>
            <v:group style="position:absolute;left:7380;top:14018;width:2;height:220" coordorigin="7380,14018" coordsize="2,220">
              <v:shape style="position:absolute;left:7380;top:14018;width:2;height:220" coordorigin="7380,14018" coordsize="0,220" path="m7380,14238l7380,14018e" filled="f" stroked="t" strokeweight=".47616pt" strokecolor="#444444">
                <v:path arrowok="t"/>
              </v:shape>
            </v:group>
            <v:group style="position:absolute;left:1190;top:14334;width:2;height:416" coordorigin="1190,14334" coordsize="2,416">
              <v:shape style="position:absolute;left:1190;top:14334;width:2;height:416" coordorigin="1190,14334" coordsize="0,416" path="m1190,14750l1190,14334e" filled="f" stroked="t" strokeweight=".71424pt" strokecolor="#484848">
                <v:path arrowok="t"/>
              </v:shape>
            </v:group>
            <v:group style="position:absolute;left:7380;top:14181;width:2;height:703" coordorigin="7380,14181" coordsize="2,703">
              <v:shape style="position:absolute;left:7380;top:14181;width:2;height:703" coordorigin="7380,14181" coordsize="0,703" path="m7380,14884l7380,14181e" filled="f" stroked="t" strokeweight=".71424pt" strokecolor="#606060">
                <v:path arrowok="t"/>
              </v:shape>
            </v:group>
            <v:group style="position:absolute;left:1195;top:14692;width:2;height:516" coordorigin="1195,14692" coordsize="2,516">
              <v:shape style="position:absolute;left:1195;top:14692;width:2;height:516" coordorigin="1195,14692" coordsize="0,516" path="m1195,15209l1195,14692e" filled="f" stroked="t" strokeweight=".47616pt" strokecolor="#2F2F2F">
                <v:path arrowok="t"/>
              </v:shape>
            </v:group>
            <v:group style="position:absolute;left:7388;top:12331;width:2;height:2877" coordorigin="7388,12331" coordsize="2,2877">
              <v:shape style="position:absolute;left:7388;top:12331;width:2;height:2877" coordorigin="7388,12331" coordsize="0,2877" path="m7388,15209l7388,12331e" filled="f" stroked="t" strokeweight=".47616pt" strokecolor="#545454">
                <v:path arrowok="t"/>
              </v:shape>
            </v:group>
            <v:group style="position:absolute;left:1200;top:15151;width:2;height:1324" coordorigin="1200,15151" coordsize="2,1324">
              <v:shape style="position:absolute;left:1200;top:15151;width:2;height:1324" coordorigin="1200,15151" coordsize="0,1324" path="m1200,16475l1200,15151e" filled="f" stroked="t" strokeweight=".71424pt" strokecolor="#4B4B4B">
                <v:path arrowok="t"/>
              </v:shape>
            </v:group>
            <v:group style="position:absolute;left:7388;top:15118;width:2;height:1329" coordorigin="7388,15118" coordsize="2,1329">
              <v:shape style="position:absolute;left:7388;top:15118;width:2;height:1329" coordorigin="7388,15118" coordsize="0,1329" path="m7388,16446l7388,15118e" filled="f" stroked="t" strokeweight=".95232pt" strokecolor="#676767">
                <v:path arrowok="t"/>
              </v:shape>
            </v:group>
            <v:group style="position:absolute;left:324;top:16461;width:2057;height:2" coordorigin="324,16461" coordsize="2057,2">
              <v:shape style="position:absolute;left:324;top:16461;width:2057;height:2" coordorigin="324,16461" coordsize="2057,0" path="m324,16461l2381,16461e" filled="f" stroked="t" strokeweight=".95232pt" strokecolor="#878787">
                <v:path arrowok="t"/>
              </v:shape>
            </v:group>
            <v:group style="position:absolute;left:2309;top:15395;width:2;height:1052" coordorigin="2309,15395" coordsize="2,1052">
              <v:shape style="position:absolute;left:2309;top:15395;width:2;height:1052" coordorigin="2309,15395" coordsize="0,1052" path="m2309,16446l2309,15395e" filled="f" stroked="t" strokeweight=".23808pt" strokecolor="#939393">
                <v:path arrowok="t"/>
              </v:shape>
            </v:group>
            <v:group style="position:absolute;left:2857;top:16456;width:709;height:2" coordorigin="2857,16456" coordsize="709,2">
              <v:shape style="position:absolute;left:2857;top:16456;width:709;height:2" coordorigin="2857,16456" coordsize="709,0" path="m2857,16456l3566,16456e" filled="f" stroked="t" strokeweight=".47616pt" strokecolor="#545454">
                <v:path arrowok="t"/>
              </v:shape>
            </v:group>
            <v:group style="position:absolute;left:2281;top:16456;width:4652;height:2" coordorigin="2281,16456" coordsize="4652,2">
              <v:shape style="position:absolute;left:2281;top:16456;width:4652;height:2" coordorigin="2281,16456" coordsize="4652,0" path="m2281,16456l6933,16456e" filled="f" stroked="t" strokeweight=".47616pt" strokecolor="#646464">
                <v:path arrowok="t"/>
              </v:shape>
            </v:group>
            <v:group style="position:absolute;left:2733;top:16449;width:2186;height:2" coordorigin="2733,16449" coordsize="2186,2">
              <v:shape style="position:absolute;left:2733;top:16449;width:2186;height:2" coordorigin="2733,16449" coordsize="2186,0" path="m2733,16449l4919,16449e" filled="f" stroked="t" strokeweight=".47616pt" strokecolor="#4F4F4F">
                <v:path arrowok="t"/>
              </v:shape>
            </v:group>
            <v:group style="position:absolute;left:5043;top:16446;width:1909;height:2" coordorigin="5043,16446" coordsize="1909,2">
              <v:shape style="position:absolute;left:5043;top:16446;width:1909;height:2" coordorigin="5043,16446" coordsize="1909,0" path="m5043,16446l6952,16446e" filled="f" stroked="t" strokeweight=".95232pt" strokecolor="#777777">
                <v:path arrowok="t"/>
              </v:shape>
            </v:group>
            <v:group style="position:absolute;left:6895;top:16442;width:848;height:2" coordorigin="6895,16442" coordsize="848,2">
              <v:shape style="position:absolute;left:6895;top:16442;width:848;height:2" coordorigin="6895,16442" coordsize="848,0" path="m6895,16442l7742,16442e" filled="f" stroked="t" strokeweight=".47616pt" strokecolor="#4B4B4B">
                <v:path arrowok="t"/>
              </v:shape>
            </v:group>
            <v:group style="position:absolute;left:2733;top:16444;width:8876;height:2" coordorigin="2733,16444" coordsize="8876,2">
              <v:shape style="position:absolute;left:2733;top:16444;width:8876;height:2" coordorigin="2733,16444" coordsize="8876,0" path="m2733,16444l11609,16444e" filled="f" stroked="t" strokeweight=".71424pt" strokecolor="#676767">
                <v:path arrowok="t"/>
              </v:shape>
            </v:group>
            <v:group style="position:absolute;left:9076;top:16439;width:890;height:2" coordorigin="9076,16439" coordsize="890,2">
              <v:shape style="position:absolute;left:9076;top:16439;width:890;height:2" coordorigin="9076,16439" coordsize="890,0" path="m9076,16439l9966,16439e" filled="f" stroked="t" strokeweight=".47616pt" strokecolor="#4B4B4B">
                <v:path arrowok="t"/>
              </v:shape>
            </v:group>
            <v:group style="position:absolute;left:11556;top:15395;width:2;height:1052" coordorigin="11556,15395" coordsize="2,1052">
              <v:shape style="position:absolute;left:11556;top:15395;width:2;height:1052" coordorigin="11556,15395" coordsize="0,1052" path="m11556,16446l11556,15395e" filled="f" stroked="t" strokeweight=".23808pt" strokecolor="#67676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4"/>
          <w:szCs w:val="24"/>
          <w:color w:val="2D2D2D"/>
          <w:spacing w:val="0"/>
          <w:w w:val="135"/>
          <w:position w:val="3"/>
        </w:rPr>
        <w:t>l</w:t>
      </w:r>
      <w:r>
        <w:rPr>
          <w:rFonts w:ascii="Arial" w:hAnsi="Arial" w:cs="Arial" w:eastAsia="Arial"/>
          <w:sz w:val="24"/>
          <w:szCs w:val="24"/>
          <w:color w:val="2D2D2D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4"/>
          <w:szCs w:val="24"/>
          <w:color w:val="2D2D2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5"/>
          <w:szCs w:val="25"/>
          <w:color w:val="A5A5A7"/>
          <w:spacing w:val="0"/>
          <w:w w:val="52"/>
          <w:position w:val="-3"/>
        </w:rPr>
        <w:t>·..</w:t>
      </w:r>
      <w:r>
        <w:rPr>
          <w:rFonts w:ascii="Times New Roman" w:hAnsi="Times New Roman" w:cs="Times New Roman" w:eastAsia="Times New Roman"/>
          <w:sz w:val="25"/>
          <w:szCs w:val="25"/>
          <w:color w:val="A5A5A7"/>
          <w:spacing w:val="12"/>
          <w:w w:val="52"/>
          <w:position w:val="-3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666769"/>
          <w:spacing w:val="0"/>
          <w:w w:val="60"/>
          <w:i/>
          <w:position w:val="-3"/>
        </w:rPr>
        <w:t>""e.</w:t>
      </w:r>
      <w:r>
        <w:rPr>
          <w:rFonts w:ascii="Times New Roman" w:hAnsi="Times New Roman" w:cs="Times New Roman" w:eastAsia="Times New Roman"/>
          <w:sz w:val="25"/>
          <w:szCs w:val="25"/>
          <w:color w:val="666769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666769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25"/>
          <w:szCs w:val="25"/>
          <w:color w:val="666769"/>
          <w:spacing w:val="0"/>
          <w:w w:val="80"/>
          <w:position w:val="-3"/>
        </w:rPr>
        <w:t>;</w:t>
      </w:r>
      <w:r>
        <w:rPr>
          <w:rFonts w:ascii="Times New Roman" w:hAnsi="Times New Roman" w:cs="Times New Roman" w:eastAsia="Times New Roman"/>
          <w:sz w:val="25"/>
          <w:szCs w:val="25"/>
          <w:color w:val="666769"/>
          <w:spacing w:val="-31"/>
          <w:w w:val="80"/>
          <w:position w:val="-3"/>
        </w:rPr>
        <w:t>;</w:t>
      </w:r>
      <w:r>
        <w:rPr>
          <w:rFonts w:ascii="Times New Roman" w:hAnsi="Times New Roman" w:cs="Times New Roman" w:eastAsia="Times New Roman"/>
          <w:sz w:val="25"/>
          <w:szCs w:val="25"/>
          <w:color w:val="646B9E"/>
          <w:spacing w:val="0"/>
          <w:w w:val="55"/>
          <w:position w:val="-3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646B9E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646B9E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5"/>
          <w:szCs w:val="25"/>
          <w:color w:val="666769"/>
          <w:spacing w:val="0"/>
          <w:w w:val="72"/>
          <w:position w:val="-3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666769"/>
          <w:spacing w:val="-13"/>
          <w:w w:val="72"/>
          <w:position w:val="-3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2D2D2D"/>
          <w:spacing w:val="0"/>
          <w:w w:val="39"/>
          <w:position w:val="-3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43" w:lineRule="exact"/>
        <w:ind w:right="1340"/>
        <w:jc w:val="right"/>
        <w:tabs>
          <w:tab w:pos="118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0"/>
          <w:w w:val="96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10"/>
          <w:w w:val="96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8E8E8E"/>
          <w:spacing w:val="0"/>
          <w:w w:val="96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8E8E8E"/>
          <w:spacing w:val="37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E8E8E"/>
          <w:spacing w:val="0"/>
          <w:w w:val="100"/>
          <w:i/>
        </w:rPr>
        <w:t>Ir</w:t>
      </w:r>
      <w:r>
        <w:rPr>
          <w:rFonts w:ascii="Times New Roman" w:hAnsi="Times New Roman" w:cs="Times New Roman" w:eastAsia="Times New Roman"/>
          <w:sz w:val="17"/>
          <w:szCs w:val="17"/>
          <w:color w:val="8E8E8E"/>
          <w:spacing w:val="0"/>
          <w:w w:val="100"/>
          <w:i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8E8E8E"/>
          <w:spacing w:val="1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0"/>
          <w:w w:val="55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0"/>
          <w:w w:val="55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525254"/>
          <w:spacing w:val="7"/>
          <w:w w:val="5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226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-65"/>
          <w:w w:val="22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90"/>
        </w:rPr>
        <w:t>"</w:t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24242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424242"/>
          <w:spacing w:val="0"/>
          <w:w w:val="47"/>
        </w:rPr>
        <w:t>&lt;if</w:t>
      </w:r>
      <w:r>
        <w:rPr>
          <w:rFonts w:ascii="Arial" w:hAnsi="Arial" w:cs="Arial" w:eastAsia="Arial"/>
          <w:sz w:val="15"/>
          <w:szCs w:val="15"/>
          <w:color w:val="424242"/>
          <w:spacing w:val="-29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666769"/>
          <w:spacing w:val="0"/>
          <w:w w:val="77"/>
        </w:rPr>
        <w:t>•</w:t>
      </w:r>
      <w:r>
        <w:rPr>
          <w:rFonts w:ascii="Arial" w:hAnsi="Arial" w:cs="Arial" w:eastAsia="Arial"/>
          <w:sz w:val="15"/>
          <w:szCs w:val="15"/>
          <w:color w:val="666769"/>
          <w:spacing w:val="18"/>
          <w:w w:val="77"/>
        </w:rPr>
        <w:t> </w:t>
      </w:r>
      <w:r>
        <w:rPr>
          <w:rFonts w:ascii="Arial" w:hAnsi="Arial" w:cs="Arial" w:eastAsia="Arial"/>
          <w:sz w:val="15"/>
          <w:szCs w:val="15"/>
          <w:color w:val="BABABA"/>
          <w:spacing w:val="-17"/>
          <w:w w:val="77"/>
        </w:rPr>
        <w:t>•</w:t>
      </w:r>
      <w:r>
        <w:rPr>
          <w:rFonts w:ascii="Arial" w:hAnsi="Arial" w:cs="Arial" w:eastAsia="Arial"/>
          <w:sz w:val="15"/>
          <w:szCs w:val="15"/>
          <w:color w:val="8E8E8E"/>
          <w:spacing w:val="0"/>
          <w:w w:val="95"/>
        </w:rPr>
        <w:t>·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25" w:lineRule="exact"/>
        <w:ind w:right="1627"/>
        <w:jc w:val="righ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66769"/>
          <w:spacing w:val="-27"/>
          <w:w w:val="100"/>
          <w:position w:val="-5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A5A5A7"/>
          <w:spacing w:val="0"/>
          <w:w w:val="100"/>
          <w:position w:val="-5"/>
        </w:rPr>
        <w:t>'!</w:t>
      </w:r>
      <w:r>
        <w:rPr>
          <w:rFonts w:ascii="Times New Roman" w:hAnsi="Times New Roman" w:cs="Times New Roman" w:eastAsia="Times New Roman"/>
          <w:sz w:val="19"/>
          <w:szCs w:val="19"/>
          <w:color w:val="A5A5A7"/>
          <w:spacing w:val="-17"/>
          <w:w w:val="100"/>
          <w:position w:val="-5"/>
        </w:rPr>
        <w:t> </w:t>
      </w:r>
      <w:r>
        <w:rPr>
          <w:rFonts w:ascii="Arial" w:hAnsi="Arial" w:cs="Arial" w:eastAsia="Arial"/>
          <w:sz w:val="12"/>
          <w:szCs w:val="12"/>
          <w:color w:val="424242"/>
          <w:spacing w:val="0"/>
          <w:w w:val="81"/>
          <w:b/>
          <w:bCs/>
          <w:i/>
          <w:position w:val="-5"/>
        </w:rPr>
        <w:t>1</w:t>
      </w:r>
      <w:r>
        <w:rPr>
          <w:rFonts w:ascii="Arial" w:hAnsi="Arial" w:cs="Arial" w:eastAsia="Arial"/>
          <w:sz w:val="12"/>
          <w:szCs w:val="12"/>
          <w:color w:val="424242"/>
          <w:spacing w:val="0"/>
          <w:w w:val="81"/>
          <w:b/>
          <w:bCs/>
          <w:i/>
          <w:position w:val="-5"/>
        </w:rPr>
        <w:t>  </w:t>
      </w:r>
      <w:r>
        <w:rPr>
          <w:rFonts w:ascii="Arial" w:hAnsi="Arial" w:cs="Arial" w:eastAsia="Arial"/>
          <w:sz w:val="12"/>
          <w:szCs w:val="12"/>
          <w:color w:val="424242"/>
          <w:spacing w:val="3"/>
          <w:w w:val="81"/>
          <w:b/>
          <w:bCs/>
          <w:i/>
          <w:position w:val="-5"/>
        </w:rPr>
        <w:t> </w:t>
      </w:r>
      <w:r>
        <w:rPr>
          <w:rFonts w:ascii="Arial" w:hAnsi="Arial" w:cs="Arial" w:eastAsia="Arial"/>
          <w:sz w:val="12"/>
          <w:szCs w:val="12"/>
          <w:color w:val="8E8E8E"/>
          <w:spacing w:val="0"/>
          <w:w w:val="100"/>
          <w:position w:val="-5"/>
        </w:rPr>
        <w:t>·</w:t>
      </w:r>
      <w:r>
        <w:rPr>
          <w:rFonts w:ascii="Arial" w:hAnsi="Arial" w:cs="Arial" w:eastAsia="Arial"/>
          <w:sz w:val="12"/>
          <w:szCs w:val="12"/>
          <w:color w:val="8E8E8E"/>
          <w:spacing w:val="4"/>
          <w:w w:val="100"/>
          <w:position w:val="-5"/>
        </w:rPr>
        <w:t> </w:t>
      </w:r>
      <w:r>
        <w:rPr>
          <w:rFonts w:ascii="Arial" w:hAnsi="Arial" w:cs="Arial" w:eastAsia="Arial"/>
          <w:sz w:val="12"/>
          <w:szCs w:val="12"/>
          <w:color w:val="8E8E8E"/>
          <w:spacing w:val="0"/>
          <w:w w:val="100"/>
          <w:position w:val="-5"/>
        </w:rPr>
        <w:t>·</w:t>
      </w:r>
      <w:r>
        <w:rPr>
          <w:rFonts w:ascii="Arial" w:hAnsi="Arial" w:cs="Arial" w:eastAsia="Arial"/>
          <w:sz w:val="12"/>
          <w:szCs w:val="12"/>
          <w:color w:val="8E8E8E"/>
          <w:spacing w:val="0"/>
          <w:w w:val="100"/>
          <w:position w:val="-5"/>
        </w:rPr>
        <w:t>    </w:t>
      </w:r>
      <w:r>
        <w:rPr>
          <w:rFonts w:ascii="Arial" w:hAnsi="Arial" w:cs="Arial" w:eastAsia="Arial"/>
          <w:sz w:val="12"/>
          <w:szCs w:val="12"/>
          <w:color w:val="8E8E8E"/>
          <w:spacing w:val="3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8E8E8E"/>
          <w:spacing w:val="0"/>
          <w:w w:val="68"/>
          <w:position w:val="-12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172" w:right="-20"/>
        <w:jc w:val="left"/>
        <w:tabs>
          <w:tab w:pos="5000" w:val="left"/>
          <w:tab w:pos="90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  <w:position w:val="-1"/>
        </w:rPr>
        <w:t>UfukBUDAK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8E8E8E"/>
          <w:spacing w:val="-23"/>
          <w:w w:val="128"/>
          <w:position w:val="8"/>
        </w:rPr>
        <w:t>•</w:t>
      </w:r>
      <w:r>
        <w:rPr>
          <w:rFonts w:ascii="Arial" w:hAnsi="Arial" w:cs="Arial" w:eastAsia="Arial"/>
          <w:sz w:val="18"/>
          <w:szCs w:val="18"/>
          <w:color w:val="BABABA"/>
          <w:spacing w:val="-35"/>
          <w:w w:val="60"/>
          <w:position w:val="8"/>
        </w:rPr>
        <w:t>.</w:t>
      </w:r>
      <w:r>
        <w:rPr>
          <w:rFonts w:ascii="Arial" w:hAnsi="Arial" w:cs="Arial" w:eastAsia="Arial"/>
          <w:sz w:val="18"/>
          <w:szCs w:val="18"/>
          <w:color w:val="BABABA"/>
          <w:spacing w:val="-21"/>
          <w:w w:val="89"/>
          <w:position w:val="8"/>
        </w:rPr>
        <w:t>ı</w:t>
      </w:r>
      <w:r>
        <w:rPr>
          <w:rFonts w:ascii="Arial" w:hAnsi="Arial" w:cs="Arial" w:eastAsia="Arial"/>
          <w:sz w:val="18"/>
          <w:szCs w:val="18"/>
          <w:color w:val="BABABA"/>
          <w:spacing w:val="0"/>
          <w:w w:val="60"/>
          <w:position w:val="8"/>
        </w:rPr>
        <w:t>.</w:t>
      </w:r>
      <w:r>
        <w:rPr>
          <w:rFonts w:ascii="Arial" w:hAnsi="Arial" w:cs="Arial" w:eastAsia="Arial"/>
          <w:sz w:val="18"/>
          <w:szCs w:val="18"/>
          <w:color w:val="BABABA"/>
          <w:spacing w:val="-20"/>
          <w:w w:val="60"/>
          <w:position w:val="8"/>
        </w:rPr>
        <w:t>.</w:t>
      </w:r>
      <w:r>
        <w:rPr>
          <w:rFonts w:ascii="Arial" w:hAnsi="Arial" w:cs="Arial" w:eastAsia="Arial"/>
          <w:sz w:val="18"/>
          <w:szCs w:val="18"/>
          <w:color w:val="8E8E8E"/>
          <w:spacing w:val="0"/>
          <w:w w:val="84"/>
          <w:position w:val="8"/>
        </w:rPr>
        <w:t>..</w:t>
      </w:r>
      <w:r>
        <w:rPr>
          <w:rFonts w:ascii="Arial" w:hAnsi="Arial" w:cs="Arial" w:eastAsia="Arial"/>
          <w:sz w:val="18"/>
          <w:szCs w:val="18"/>
          <w:color w:val="8E8E8E"/>
          <w:spacing w:val="-30"/>
          <w:w w:val="84"/>
          <w:position w:val="8"/>
        </w:rPr>
        <w:t>.</w:t>
      </w:r>
      <w:r>
        <w:rPr>
          <w:rFonts w:ascii="Arial" w:hAnsi="Arial" w:cs="Arial" w:eastAsia="Arial"/>
          <w:sz w:val="18"/>
          <w:szCs w:val="18"/>
          <w:color w:val="8E8E8E"/>
          <w:spacing w:val="0"/>
          <w:w w:val="102"/>
          <w:position w:val="8"/>
        </w:rPr>
        <w:t>---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5323" w:right="556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180" w:right="220"/>
        </w:sectPr>
      </w:pPr>
      <w:rPr/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3" w:lineRule="auto"/>
        <w:ind w:left="3746" w:right="439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0.188202pt;margin-top:17.936213pt;width:33.911057pt;height:46.5pt;mso-position-horizontal-relative:page;mso-position-vertical-relative:paragraph;z-index:-16896" type="#_x0000_t202" filled="f" stroked="f">
            <v:textbox inset="0,0,0,0">
              <w:txbxContent>
                <w:p>
                  <w:pPr>
                    <w:spacing w:before="0" w:after="0" w:line="930" w:lineRule="exact"/>
                    <w:ind w:right="-180"/>
                    <w:jc w:val="left"/>
                    <w:rPr>
                      <w:rFonts w:ascii="Arial" w:hAnsi="Arial" w:cs="Arial" w:eastAsia="Arial"/>
                      <w:sz w:val="93"/>
                      <w:szCs w:val="93"/>
                    </w:rPr>
                  </w:pPr>
                  <w:rPr/>
                  <w:r>
                    <w:rPr>
                      <w:rFonts w:ascii="Arial" w:hAnsi="Arial" w:cs="Arial" w:eastAsia="Arial"/>
                      <w:sz w:val="93"/>
                      <w:szCs w:val="93"/>
                      <w:color w:val="4F5050"/>
                      <w:spacing w:val="0"/>
                      <w:w w:val="219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93"/>
                      <w:szCs w:val="9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DAİ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1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02" w:lineRule="exact"/>
        <w:ind w:left="915" w:right="-20"/>
        <w:jc w:val="left"/>
        <w:tabs>
          <w:tab w:pos="3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215443pt;margin-top:-35.679707pt;width:496.881266pt;height:57.020135pt;mso-position-horizontal-relative:page;mso-position-vertical-relative:paragraph;z-index:-16897" type="#_x0000_t202" filled="f" stroked="f">
            <v:textbox inset="0,0,0,0">
              <w:txbxContent>
                <w:p>
                  <w:pPr>
                    <w:spacing w:before="0" w:after="0" w:line="1140" w:lineRule="exact"/>
                    <w:ind w:right="-211"/>
                    <w:jc w:val="left"/>
                    <w:tabs>
                      <w:tab w:pos="8760" w:val="left"/>
                    </w:tabs>
                    <w:rPr>
                      <w:rFonts w:ascii="Arial" w:hAnsi="Arial" w:cs="Arial" w:eastAsia="Arial"/>
                      <w:sz w:val="98"/>
                      <w:szCs w:val="9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343434"/>
                      <w:spacing w:val="0"/>
                      <w:w w:val="142"/>
                      <w:b/>
                      <w:bCs/>
                      <w:position w:val="16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343434"/>
                      <w:spacing w:val="0"/>
                      <w:w w:val="100"/>
                      <w:b/>
                      <w:bCs/>
                      <w:position w:val="16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3"/>
                      <w:szCs w:val="93"/>
                      <w:color w:val="343434"/>
                      <w:spacing w:val="0"/>
                      <w:w w:val="100"/>
                      <w:b/>
                      <w:bCs/>
                      <w:position w:val="16"/>
                    </w:rPr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4F5050"/>
                      <w:spacing w:val="0"/>
                      <w:w w:val="142"/>
                      <w:b/>
                      <w:bCs/>
                      <w:position w:val="-4"/>
                    </w:rPr>
                    <w:t>M</w:t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14"/>
          <w:position w:val="1"/>
        </w:rPr>
        <w:t>IZMIR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1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-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7" w:lineRule="exact"/>
        <w:ind w:left="637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1F1F1F"/>
          <w:spacing w:val="0"/>
          <w:w w:val="104"/>
          <w:b/>
          <w:bCs/>
          <w:position w:val="-2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685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12"/>
          <w:position w:val="-1"/>
        </w:rPr>
        <w:t>BELEDIYESI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12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2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1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2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1.290731" w:type="dxa"/>
      </w:tblPr>
      <w:tblGrid/>
      <w:tr>
        <w:trPr>
          <w:trHeight w:val="240" w:hRule="exact"/>
        </w:trPr>
        <w:tc>
          <w:tcPr>
            <w:tcW w:w="1250" w:type="dxa"/>
            <w:tcBorders>
              <w:top w:val="single" w:sz="7.658384" w:space="0" w:color="838383"/>
              <w:bottom w:val="single" w:sz="7.658384" w:space="0" w:color="80808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4"/>
                <w:w w:val="109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2"/>
                <w:w w:val="66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0"/>
                <w:w w:val="102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0"/>
                <w:w w:val="103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5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58" w:type="dxa"/>
            <w:tcBorders>
              <w:top w:val="single" w:sz="7.658384" w:space="0" w:color="838383"/>
              <w:bottom w:val="single" w:sz="7.658384" w:space="0" w:color="808080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34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5"/>
              </w:rPr>
              <w:t>19.05.2017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35" w:type="dxa"/>
            <w:tcBorders>
              <w:top w:val="single" w:sz="7.658384" w:space="0" w:color="838383"/>
              <w:bottom w:val="single" w:sz="7.658384" w:space="0" w:color="808080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16" w:lineRule="exact"/>
              <w:ind w:left="30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-11"/>
                <w:w w:val="92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9"/>
                <w:w w:val="96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0"/>
                <w:w w:val="66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2"/>
              </w:rPr>
              <w:t>15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123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22" w:after="0" w:line="240" w:lineRule="auto"/>
              <w:ind w:left="254" w:right="-20"/>
              <w:jc w:val="left"/>
              <w:tabs>
                <w:tab w:pos="23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66666"/>
                <w:spacing w:val="-7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16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5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18:54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9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110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7" w:hRule="exact"/>
        </w:trPr>
        <w:tc>
          <w:tcPr>
            <w:tcW w:w="1250" w:type="dxa"/>
            <w:tcBorders>
              <w:top w:val="single" w:sz="7.658384" w:space="0" w:color="808080"/>
              <w:bottom w:val="single" w:sz="7.658384" w:space="0" w:color="7C7C7C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5"/>
                <w:w w:val="102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0"/>
                <w:w w:val="102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0"/>
                <w:w w:val="103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55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58" w:type="dxa"/>
            <w:tcBorders>
              <w:top w:val="single" w:sz="7.658384" w:space="0" w:color="808080"/>
              <w:bottom w:val="single" w:sz="7.658384" w:space="0" w:color="7C7C7C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18" w:lineRule="exact"/>
              <w:ind w:left="35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5"/>
              </w:rPr>
              <w:t>19.05.2017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35" w:type="dxa"/>
            <w:tcBorders>
              <w:top w:val="single" w:sz="7.658384" w:space="0" w:color="80808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40" w:lineRule="auto"/>
              <w:ind w:left="305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w w:val="35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1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0"/>
                <w:w w:val="105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0"/>
                <w:w w:val="106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20"/>
              </w:rPr>
              <w:t>ıtNo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0"/>
                <w:w w:val="12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-16"/>
                <w:w w:val="12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20"/>
              </w:rPr>
              <w:t>3259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123" w:type="dxa"/>
            <w:gridSpan w:val="2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40" w:lineRule="auto"/>
              <w:ind w:left="2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66666"/>
                <w:spacing w:val="-7"/>
                <w:w w:val="92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9"/>
              </w:rPr>
              <w:t>Bil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0"/>
                <w:w w:val="55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14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6"/>
                <w:w w:val="11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4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7" w:hRule="exact"/>
        </w:trPr>
        <w:tc>
          <w:tcPr>
            <w:tcW w:w="11366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</w:rPr>
              <w:t>Bildiril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2"/>
                <w:w w:val="96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6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5"/>
                <w:w w:val="9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0"/>
                <w:w w:val="138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23"/>
                <w:w w:val="13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Kültü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Mah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1438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Sk.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No: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8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1"/>
                <w:w w:val="105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7"/>
                <w:w w:val="88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0"/>
                <w:w w:val="98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4"/>
              </w:rPr>
              <w:t>k,tzmir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5" w:hRule="exact"/>
        </w:trPr>
        <w:tc>
          <w:tcPr>
            <w:tcW w:w="1250" w:type="dxa"/>
            <w:tcBorders>
              <w:top w:val="single" w:sz="5.743784" w:space="0" w:color="777777"/>
              <w:bottom w:val="single" w:sz="7.658384" w:space="0" w:color="808080"/>
              <w:left w:val="single" w:sz="5.743784" w:space="0" w:color="676767"/>
              <w:right w:val="nil" w:sz="6" w:space="0" w:color="auto"/>
            </w:tcBorders>
          </w:tcPr>
          <w:p>
            <w:pPr>
              <w:spacing w:before="3" w:after="0" w:line="240" w:lineRule="auto"/>
              <w:ind w:left="4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5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4"/>
                <w:w w:val="100"/>
              </w:rPr>
              <w:t>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3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458" w:type="dxa"/>
            <w:gridSpan w:val="3"/>
            <w:tcBorders>
              <w:top w:val="single" w:sz="5.743784" w:space="0" w:color="777777"/>
              <w:bottom w:val="single" w:sz="7.658384" w:space="0" w:color="808080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40" w:lineRule="auto"/>
              <w:ind w:left="34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Kültü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Mah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1438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Sk.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No: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1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0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8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9"/>
                <w:w w:val="8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D: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8"/>
              </w:rPr>
              <w:t>Ko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8"/>
                <w:w w:val="98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-3"/>
                <w:w w:val="117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4"/>
                <w:w w:val="96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97979"/>
                <w:spacing w:val="0"/>
                <w:w w:val="104"/>
              </w:rPr>
              <w:t>,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797979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F1F1F"/>
                <w:spacing w:val="0"/>
                <w:w w:val="89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F1F1F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0"/>
                <w:w w:val="96"/>
              </w:rPr>
              <w:t>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4"/>
                <w:w w:val="96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8"/>
              </w:rPr>
              <w:t>nir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658" w:type="dxa"/>
            <w:tcBorders>
              <w:top w:val="nil" w:sz="6" w:space="0" w:color="auto"/>
              <w:bottom w:val="single" w:sz="7.658384" w:space="0" w:color="838383"/>
              <w:left w:val="nil" w:sz="6" w:space="0" w:color="auto"/>
              <w:right w:val="single" w:sz="5.743784" w:space="0" w:color="6B6B6B"/>
            </w:tcBorders>
          </w:tcPr>
          <w:p>
            <w:pPr/>
            <w:rPr/>
          </w:p>
        </w:tc>
      </w:tr>
      <w:tr>
        <w:trPr>
          <w:trHeight w:val="242" w:hRule="exact"/>
        </w:trPr>
        <w:tc>
          <w:tcPr>
            <w:tcW w:w="1250" w:type="dxa"/>
            <w:tcBorders>
              <w:top w:val="single" w:sz="7.658384" w:space="0" w:color="808080"/>
              <w:bottom w:val="single" w:sz="7.658384" w:space="0" w:color="7C7C7C"/>
              <w:left w:val="single" w:sz="5.743784" w:space="0" w:color="676767"/>
              <w:right w:val="nil" w:sz="6" w:space="0" w:color="auto"/>
            </w:tcBorders>
          </w:tcPr>
          <w:p>
            <w:pPr>
              <w:spacing w:before="0" w:after="0" w:line="212" w:lineRule="exact"/>
              <w:ind w:left="4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2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458" w:type="dxa"/>
            <w:gridSpan w:val="3"/>
            <w:tcBorders>
              <w:top w:val="single" w:sz="7.658384" w:space="0" w:color="808080"/>
              <w:bottom w:val="single" w:sz="7.658384" w:space="0" w:color="7C7C7C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79" w:right="-20"/>
              <w:jc w:val="left"/>
              <w:tabs>
                <w:tab w:pos="29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Bina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4"/>
              </w:rPr>
              <w:t>Sınıfı:A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658" w:type="dxa"/>
            <w:tcBorders>
              <w:top w:val="single" w:sz="7.658384" w:space="0" w:color="838383"/>
              <w:bottom w:val="single" w:sz="5.743784" w:space="0" w:color="7C7C7C"/>
              <w:left w:val="nil" w:sz="6" w:space="0" w:color="auto"/>
              <w:right w:val="single" w:sz="5.743784" w:space="0" w:color="6B6B6B"/>
            </w:tcBorders>
          </w:tcPr>
          <w:p>
            <w:pPr>
              <w:spacing w:before="8" w:after="0" w:line="240" w:lineRule="auto"/>
              <w:ind w:left="38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1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5050"/>
                <w:spacing w:val="7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ktri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kısa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3"/>
              </w:rPr>
              <w:t>devre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05" w:lineRule="exact"/>
        <w:ind w:left="173" w:right="-20"/>
        <w:jc w:val="left"/>
        <w:tabs>
          <w:tab w:pos="352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46.302551pt;margin-top:-1.388113pt;width:.1pt;height:23.97265pt;mso-position-horizontal-relative:page;mso-position-vertical-relative:paragraph;z-index:-16900" coordorigin="6926,-28" coordsize="2,479">
            <v:shape style="position:absolute;left:6926;top:-28;width:2;height:479" coordorigin="6926,-28" coordsize="0,479" path="m6926,452l6926,-28e" filled="f" stroked="t" strokeweight=".478649pt" strokecolor="#54545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  <w:position w:val="2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3"/>
          <w:w w:val="95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Şekli:</w:t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0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95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3"/>
          <w:position w:val="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0"/>
        </w:rPr>
        <w:t>şy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position w:val="0"/>
        </w:rPr>
        <w:t>Ofis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3495" w:right="-20"/>
        <w:jc w:val="left"/>
        <w:tabs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9"/>
          <w:u w:val="single" w:color="67676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9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92"/>
          <w:u w:val="single" w:color="676767"/>
          <w:position w:val="-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92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92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"/>
          <w:w w:val="112"/>
          <w:u w:val="single" w:color="676767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"/>
          <w:w w:val="112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"/>
          <w:w w:val="112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u w:val="single" w:color="676767"/>
          <w:position w:val="-2"/>
        </w:rPr>
        <w:t>toı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u w:val="single" w:color="676767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  <w:u w:val="single" w:color="67676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4"/>
          <w:w w:val="92"/>
          <w:u w:val="single" w:color="676767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4"/>
          <w:w w:val="92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4"/>
          <w:w w:val="92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u w:val="single" w:color="676767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676767"/>
          <w:position w:val="-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u w:val="single" w:color="67676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12"/>
          <w:u w:val="single" w:color="676767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12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0"/>
          <w:w w:val="100"/>
          <w:u w:val="single" w:color="67676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0"/>
          <w:w w:val="100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0"/>
          <w:w w:val="100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99"/>
          <w:u w:val="single" w:color="676767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99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99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10"/>
          <w:u w:val="single" w:color="676767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10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4"/>
          <w:w w:val="111"/>
          <w:u w:val="single" w:color="676767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4"/>
          <w:w w:val="111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4"/>
          <w:w w:val="111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u w:val="single" w:color="676767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u w:val="single" w:color="676767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67676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u w:val="single" w:color="67676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0"/>
          <w:u w:val="single" w:color="676767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0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27"/>
          <w:w w:val="100"/>
          <w:u w:val="single" w:color="67676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27"/>
          <w:w w:val="100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27"/>
          <w:w w:val="100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88"/>
          <w:u w:val="single" w:color="676767"/>
          <w:position w:val="-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88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88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5"/>
          <w:w w:val="107"/>
          <w:u w:val="single" w:color="676767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5"/>
          <w:w w:val="107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5"/>
          <w:w w:val="107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u w:val="single" w:color="676767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u w:val="single" w:color="676767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67676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u w:val="single" w:color="67676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10"/>
          <w:u w:val="single" w:color="676767"/>
          <w:position w:val="-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10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2"/>
          <w:w w:val="110"/>
          <w:u w:val="single" w:color="676767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2"/>
          <w:w w:val="110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2"/>
          <w:w w:val="110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u w:val="single" w:color="676767"/>
          <w:position w:val="-2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676767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u w:val="single" w:color="67676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u w:val="single" w:color="676767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1"/>
          <w:u w:val="single" w:color="676767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1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1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5"/>
          <w:u w:val="single" w:color="676767"/>
          <w:position w:val="-2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5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7"/>
          <w:w w:val="104"/>
          <w:u w:val="single" w:color="676767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7"/>
          <w:w w:val="104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7"/>
          <w:w w:val="104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u w:val="single" w:color="676767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67676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676767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u w:val="single" w:color="676767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21" w:lineRule="exact"/>
        <w:ind w:left="3849" w:right="-20"/>
        <w:jc w:val="left"/>
        <w:tabs>
          <w:tab w:pos="4340" w:val="left"/>
          <w:tab w:pos="4940" w:val="left"/>
          <w:tab w:pos="5520" w:val="left"/>
          <w:tab w:pos="610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00"/>
          <w:position w:val="6"/>
        </w:rPr>
        <w:t>X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-5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00"/>
          <w:position w:val="6"/>
        </w:rPr>
      </w:r>
      <w:r>
        <w:rPr>
          <w:rFonts w:ascii="Arial" w:hAnsi="Arial" w:cs="Arial" w:eastAsia="Arial"/>
          <w:sz w:val="41"/>
          <w:szCs w:val="41"/>
          <w:color w:val="4F5050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4F5050"/>
          <w:spacing w:val="-57"/>
          <w:w w:val="51"/>
          <w:position w:val="-1"/>
        </w:rPr>
        <w:t> </w:t>
      </w:r>
      <w:r>
        <w:rPr>
          <w:rFonts w:ascii="Arial" w:hAnsi="Arial" w:cs="Arial" w:eastAsia="Arial"/>
          <w:sz w:val="41"/>
          <w:szCs w:val="41"/>
          <w:color w:val="4F505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4F5050"/>
          <w:spacing w:val="0"/>
          <w:w w:val="100"/>
          <w:position w:val="-1"/>
        </w:rPr>
      </w:r>
      <w:r>
        <w:rPr>
          <w:rFonts w:ascii="Arial" w:hAnsi="Arial" w:cs="Arial" w:eastAsia="Arial"/>
          <w:sz w:val="27"/>
          <w:szCs w:val="27"/>
          <w:color w:val="666666"/>
          <w:spacing w:val="0"/>
          <w:w w:val="51"/>
          <w:b/>
          <w:bCs/>
          <w:position w:val="-1"/>
        </w:rPr>
        <w:t>ı</w:t>
      </w:r>
      <w:r>
        <w:rPr>
          <w:rFonts w:ascii="Arial" w:hAnsi="Arial" w:cs="Arial" w:eastAsia="Arial"/>
          <w:sz w:val="27"/>
          <w:szCs w:val="27"/>
          <w:color w:val="666666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7"/>
          <w:szCs w:val="27"/>
          <w:color w:val="666666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41"/>
          <w:szCs w:val="41"/>
          <w:color w:val="343434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343434"/>
          <w:spacing w:val="-57"/>
          <w:w w:val="51"/>
          <w:position w:val="-1"/>
        </w:rPr>
        <w:t> </w:t>
      </w:r>
      <w:r>
        <w:rPr>
          <w:rFonts w:ascii="Arial" w:hAnsi="Arial" w:cs="Arial" w:eastAsia="Arial"/>
          <w:sz w:val="41"/>
          <w:szCs w:val="41"/>
          <w:color w:val="34343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343434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666666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66666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666666"/>
          <w:spacing w:val="0"/>
          <w:w w:val="100"/>
          <w:position w:val="-1"/>
        </w:rPr>
      </w:r>
      <w:r>
        <w:rPr>
          <w:rFonts w:ascii="Arial" w:hAnsi="Arial" w:cs="Arial" w:eastAsia="Arial"/>
          <w:sz w:val="33"/>
          <w:szCs w:val="33"/>
          <w:color w:val="666666"/>
          <w:spacing w:val="0"/>
          <w:w w:val="51"/>
          <w:b/>
          <w:bCs/>
          <w:position w:val="9"/>
        </w:rPr>
        <w:t>ı</w:t>
      </w:r>
      <w:r>
        <w:rPr>
          <w:rFonts w:ascii="Arial" w:hAnsi="Arial" w:cs="Arial" w:eastAsia="Arial"/>
          <w:sz w:val="33"/>
          <w:szCs w:val="33"/>
          <w:color w:val="666666"/>
          <w:spacing w:val="21"/>
          <w:w w:val="51"/>
          <w:b/>
          <w:bCs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1"/>
          <w:position w:val="9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  <w:position w:val="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66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Alına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8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38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2"/>
          <w:position w:val="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2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9"/>
          <w:position w:val="9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8"/>
          <w:w w:val="115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  <w:position w:val="9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173" w:right="-20"/>
        <w:jc w:val="left"/>
        <w:tabs>
          <w:tab w:pos="2200" w:val="left"/>
          <w:tab w:pos="5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Necla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ARI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0"/>
        </w:rPr>
        <w:t>eya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Umut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Ca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86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22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12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f.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4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.Aii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Abba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IZ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212" w:right="-20"/>
        <w:jc w:val="left"/>
        <w:tabs>
          <w:tab w:pos="476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6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18:54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6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8:58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exact"/>
        <w:ind w:left="173" w:right="2707" w:firstLine="-14"/>
        <w:jc w:val="left"/>
        <w:tabs>
          <w:tab w:pos="2200" w:val="left"/>
          <w:tab w:pos="476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1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1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3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652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9"/>
          <w:w w:val="9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77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6"/>
          <w:w w:val="10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7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1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19:2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2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0B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6"/>
          <w:w w:val="91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7"/>
          <w:position w:val="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12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2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63" w:lineRule="auto"/>
        <w:ind w:left="2221" w:right="3672" w:firstLine="2532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0"/>
          <w:w w:val="7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9"/>
          <w:w w:val="7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rnn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6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6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4"/>
          <w:w w:val="11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Jandarm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oğ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73" w:right="-20"/>
        <w:jc w:val="left"/>
        <w:tabs>
          <w:tab w:pos="2300" w:val="left"/>
          <w:tab w:pos="476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204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20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2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7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2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8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6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221" w:right="-20"/>
        <w:jc w:val="left"/>
        <w:tabs>
          <w:tab w:pos="48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0"/>
        </w:rPr>
        <w:t>6</w:t>
      </w:r>
      <w:r>
        <w:rPr>
          <w:rFonts w:ascii="Times New Roman" w:hAnsi="Times New Roman" w:cs="Times New Roman" w:eastAsia="Times New Roman"/>
          <w:sz w:val="16"/>
          <w:szCs w:val="16"/>
          <w:color w:val="4F5050"/>
          <w:spacing w:val="-5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97979"/>
          <w:spacing w:val="10"/>
          <w:w w:val="225"/>
          <w:position w:val="0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4F5050"/>
          <w:spacing w:val="0"/>
          <w:w w:val="104"/>
          <w:position w:val="0"/>
        </w:rPr>
        <w:t>35</w:t>
      </w:r>
      <w:r>
        <w:rPr>
          <w:rFonts w:ascii="Times New Roman" w:hAnsi="Times New Roman" w:cs="Times New Roman" w:eastAsia="Times New Roman"/>
          <w:sz w:val="16"/>
          <w:szCs w:val="16"/>
          <w:color w:val="4F5050"/>
          <w:spacing w:val="-18"/>
          <w:w w:val="100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4F5050"/>
          <w:spacing w:val="0"/>
          <w:w w:val="155"/>
          <w:i/>
          <w:position w:val="0"/>
        </w:rPr>
        <w:t>T</w:t>
      </w:r>
      <w:r>
        <w:rPr>
          <w:rFonts w:ascii="Arial" w:hAnsi="Arial" w:cs="Arial" w:eastAsia="Arial"/>
          <w:sz w:val="16"/>
          <w:szCs w:val="16"/>
          <w:color w:val="4F5050"/>
          <w:spacing w:val="0"/>
          <w:w w:val="155"/>
          <w:i/>
          <w:position w:val="0"/>
        </w:rPr>
        <w:t>l</w:t>
      </w:r>
      <w:r>
        <w:rPr>
          <w:rFonts w:ascii="Arial" w:hAnsi="Arial" w:cs="Arial" w:eastAsia="Arial"/>
          <w:sz w:val="16"/>
          <w:szCs w:val="16"/>
          <w:color w:val="4F5050"/>
          <w:spacing w:val="-5"/>
          <w:w w:val="155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0"/>
        </w:rPr>
        <w:t>114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5050"/>
          <w:spacing w:val="0"/>
          <w:w w:val="213"/>
          <w:position w:val="0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4F5050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0"/>
        </w:rPr>
        <w:t>FM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3"/>
          <w:position w:val="0"/>
        </w:rPr>
        <w:t>435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22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0"/>
          <w:w w:val="8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1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6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5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ş.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Ramaza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DERDiMAN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2" w:lineRule="auto"/>
        <w:ind w:left="168" w:right="2654" w:firstLine="-10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varıldığında;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durnarılı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4748" w:right="397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SöndUrmede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25" w:lineRule="exact"/>
        <w:ind w:left="168" w:right="-20"/>
        <w:jc w:val="left"/>
        <w:tabs>
          <w:tab w:pos="2200" w:val="left"/>
          <w:tab w:pos="5480" w:val="left"/>
          <w:tab w:pos="6680" w:val="left"/>
          <w:tab w:pos="8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Suyla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yapıldı.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35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  <w:position w:val="-2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IK.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2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3" w:lineRule="exact"/>
        <w:ind w:left="5414" w:right="-20"/>
        <w:jc w:val="left"/>
        <w:tabs>
          <w:tab w:pos="6680" w:val="left"/>
          <w:tab w:pos="7060" w:val="left"/>
          <w:tab w:pos="8260" w:val="left"/>
          <w:tab w:pos="878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3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2"/>
          <w:w w:val="100"/>
          <w:position w:val="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02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Arial" w:hAnsi="Arial" w:cs="Arial" w:eastAsia="Arial"/>
          <w:sz w:val="26"/>
          <w:szCs w:val="26"/>
          <w:color w:val="666666"/>
          <w:spacing w:val="0"/>
          <w:w w:val="53"/>
          <w:b/>
          <w:bCs/>
          <w:position w:val="-1"/>
        </w:rPr>
        <w:t>ı</w:t>
      </w:r>
      <w:r>
        <w:rPr>
          <w:rFonts w:ascii="Arial" w:hAnsi="Arial" w:cs="Arial" w:eastAsia="Arial"/>
          <w:sz w:val="26"/>
          <w:szCs w:val="26"/>
          <w:color w:val="666666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6"/>
          <w:szCs w:val="26"/>
          <w:color w:val="666666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68"/>
          <w:position w:val="3"/>
        </w:rPr>
        <w:t>--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-19"/>
          <w:w w:val="68"/>
          <w:position w:val="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100"/>
          <w:position w:val="3"/>
        </w:rPr>
      </w:r>
      <w:r>
        <w:rPr>
          <w:rFonts w:ascii="Arial" w:hAnsi="Arial" w:cs="Arial" w:eastAsia="Arial"/>
          <w:sz w:val="6"/>
          <w:szCs w:val="6"/>
          <w:color w:val="343434"/>
          <w:spacing w:val="0"/>
          <w:w w:val="68"/>
          <w:position w:val="-1"/>
        </w:rPr>
        <w:t>1</w:t>
      </w:r>
      <w:r>
        <w:rPr>
          <w:rFonts w:ascii="Arial" w:hAnsi="Arial" w:cs="Arial" w:eastAsia="Arial"/>
          <w:sz w:val="6"/>
          <w:szCs w:val="6"/>
          <w:color w:val="34343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6"/>
          <w:szCs w:val="6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1"/>
          <w:szCs w:val="31"/>
          <w:color w:val="4F5050"/>
          <w:spacing w:val="0"/>
          <w:w w:val="68"/>
          <w:position w:val="1"/>
        </w:rPr>
        <w:t>--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168" w:right="-20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Yangmda;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içindeki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panosunda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tüm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,tüm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dai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68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eşyaları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islenmek,daireni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kapısı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kınlma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4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Dairede: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6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TL'di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1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97979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5" w:lineRule="auto"/>
        <w:ind w:left="130" w:right="93" w:firstLine="2250"/>
        <w:jc w:val="right"/>
        <w:tabs>
          <w:tab w:pos="1380" w:val="left"/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4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!.katındaki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2no.l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dairenin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47"/>
        </w:rPr>
        <w:t>irişine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korido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duvarındak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panosunda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oruşturmada,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panosunda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bilinmeye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ebeple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devresini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İzol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7"/>
          <w:w w:val="9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yonu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7" w:lineRule="exact"/>
        <w:ind w:left="22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sigortalarını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72" w:lineRule="auto"/>
        <w:ind w:left="163" w:right="3819" w:firstLine="-5"/>
        <w:jc w:val="left"/>
        <w:tabs>
          <w:tab w:pos="2220" w:val="left"/>
          <w:tab w:pos="6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4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3"/>
          <w:w w:val="69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92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2"/>
          <w:w w:val="10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6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7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6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4"/>
          <w:w w:val="166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7" w:lineRule="auto"/>
        <w:ind w:left="182" w:right="5205" w:firstLine="-19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kiracısı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Umut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8"/>
        </w:rPr>
        <w:t>ÜNLÜ'ye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2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esJim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4" w:after="0" w:line="240" w:lineRule="auto"/>
        <w:ind w:left="158" w:right="-20"/>
        <w:jc w:val="left"/>
        <w:tabs>
          <w:tab w:pos="2200" w:val="left"/>
          <w:tab w:pos="6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5050"/>
          <w:w w:val="86"/>
          <w:position w:val="1"/>
        </w:rPr>
        <w:t>§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0"/>
          <w:w w:val="86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66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1"/>
        </w:rPr>
        <w:t>şü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2"/>
          <w:szCs w:val="22"/>
          <w:color w:val="4F5050"/>
          <w:spacing w:val="0"/>
          <w:w w:val="100"/>
          <w:position w:val="0"/>
        </w:rPr>
        <w:t>lf</w:t>
      </w:r>
      <w:r>
        <w:rPr>
          <w:rFonts w:ascii="Times New Roman" w:hAnsi="Times New Roman" w:cs="Times New Roman" w:eastAsia="Times New Roman"/>
          <w:sz w:val="22"/>
          <w:szCs w:val="22"/>
          <w:color w:val="4F5050"/>
          <w:spacing w:val="4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position w:val="0"/>
        </w:rPr>
        <w:t>rih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"/>
          <w:w w:val="100"/>
          <w:position w:val="1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6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1"/>
        </w:rPr>
        <w:t>5.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2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01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8"/>
          <w:position w:val="0"/>
        </w:rPr>
        <w:t>!Saa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4"/>
          <w:w w:val="98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2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2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0"/>
          <w:position w:val="0"/>
        </w:rPr>
        <w:t>19:40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00" w:lineRule="exact"/>
        <w:ind w:left="685" w:right="-20"/>
        <w:jc w:val="left"/>
        <w:tabs>
          <w:tab w:pos="1060" w:val="left"/>
          <w:tab w:pos="1580" w:val="left"/>
          <w:tab w:pos="8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0"/>
          <w:w w:val="163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959595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4"/>
          <w:position w:val="-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  <w:position w:val="-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40" w:bottom="280" w:left="100" w:right="200"/>
        </w:sectPr>
      </w:pPr>
      <w:rPr/>
    </w:p>
    <w:p>
      <w:pPr>
        <w:spacing w:before="0" w:after="0" w:line="123" w:lineRule="exact"/>
        <w:ind w:left="139" w:right="-58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4F5050"/>
          <w:spacing w:val="0"/>
          <w:w w:val="210"/>
        </w:rPr>
        <w:t>t---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1891" w:right="-20"/>
        <w:jc w:val="left"/>
        <w:tabs>
          <w:tab w:pos="4580" w:val="left"/>
          <w:tab w:pos="840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4.505188pt;margin-top:14.501139pt;width:44.284466pt;height:9.5pt;mso-position-horizontal-relative:page;mso-position-vertical-relative:paragraph;z-index:-16895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</w:rPr>
                    <w:t>Eki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0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1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1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343434"/>
          <w:spacing w:val="0"/>
          <w:w w:val="52"/>
          <w:position w:val="-17"/>
        </w:rPr>
        <w:t>z</w:t>
      </w:r>
      <w:r>
        <w:rPr>
          <w:rFonts w:ascii="Arial" w:hAnsi="Arial" w:cs="Arial" w:eastAsia="Arial"/>
          <w:sz w:val="38"/>
          <w:szCs w:val="38"/>
          <w:color w:val="343434"/>
          <w:spacing w:val="15"/>
          <w:w w:val="52"/>
          <w:position w:val="-17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343434"/>
          <w:spacing w:val="0"/>
          <w:w w:val="100"/>
          <w:i/>
          <w:position w:val="-17"/>
        </w:rPr>
        <w:t>ı</w:t>
      </w:r>
      <w:r>
        <w:rPr>
          <w:rFonts w:ascii="Times New Roman" w:hAnsi="Times New Roman" w:cs="Times New Roman" w:eastAsia="Times New Roman"/>
          <w:sz w:val="41"/>
          <w:szCs w:val="41"/>
          <w:color w:val="343434"/>
          <w:spacing w:val="-27"/>
          <w:w w:val="100"/>
          <w:i/>
          <w:position w:val="-17"/>
        </w:rPr>
        <w:t> 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52"/>
          <w:position w:val="-17"/>
        </w:rPr>
        <w:t>Mavı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52"/>
          <w:position w:val="-17"/>
        </w:rPr>
        <w:t>s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52"/>
          <w:position w:val="-17"/>
        </w:rPr>
        <w:t> </w:t>
      </w:r>
      <w:r>
        <w:rPr>
          <w:rFonts w:ascii="Arial" w:hAnsi="Arial" w:cs="Arial" w:eastAsia="Arial"/>
          <w:sz w:val="26"/>
          <w:szCs w:val="26"/>
          <w:color w:val="343434"/>
          <w:spacing w:val="4"/>
          <w:w w:val="52"/>
          <w:position w:val="-17"/>
        </w:rPr>
        <w:t> 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62"/>
          <w:position w:val="-17"/>
        </w:rPr>
        <w:t>Z</w:t>
      </w:r>
      <w:r>
        <w:rPr>
          <w:rFonts w:ascii="Arial" w:hAnsi="Arial" w:cs="Arial" w:eastAsia="Arial"/>
          <w:sz w:val="26"/>
          <w:szCs w:val="26"/>
          <w:color w:val="343434"/>
          <w:spacing w:val="-5"/>
          <w:w w:val="62"/>
          <w:position w:val="-17"/>
        </w:rPr>
        <w:t>D</w:t>
      </w:r>
      <w:r>
        <w:rPr>
          <w:rFonts w:ascii="Arial" w:hAnsi="Arial" w:cs="Arial" w:eastAsia="Arial"/>
          <w:sz w:val="26"/>
          <w:szCs w:val="26"/>
          <w:color w:val="4F5050"/>
          <w:spacing w:val="-124"/>
          <w:w w:val="56"/>
          <w:position w:val="-17"/>
        </w:rPr>
        <w:t>7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63"/>
          <w:position w:val="-17"/>
        </w:rPr>
        <w:t>i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23" w:after="0" w:line="176" w:lineRule="exact"/>
        <w:ind w:right="-20"/>
        <w:jc w:val="left"/>
        <w:tabs>
          <w:tab w:pos="1980" w:val="left"/>
          <w:tab w:pos="8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1.23909pt;margin-top:9.971771pt;width:26.853121pt;height:72pt;mso-position-horizontal-relative:page;mso-position-vertical-relative:paragraph;z-index:-16891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364BB5"/>
                      <w:spacing w:val="0"/>
                      <w:w w:val="112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-8"/>
        </w:rPr>
        <w:t>"ü</w:t>
      </w:r>
      <w:r>
        <w:rPr>
          <w:rFonts w:ascii="Arial" w:hAnsi="Arial" w:cs="Arial" w:eastAsia="Arial"/>
          <w:sz w:val="17"/>
          <w:szCs w:val="17"/>
          <w:color w:val="343434"/>
          <w:spacing w:val="-44"/>
          <w:w w:val="100"/>
          <w:position w:val="-8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0"/>
          <w:w w:val="223"/>
          <w:b/>
          <w:bCs/>
          <w:position w:val="-12"/>
        </w:rPr>
        <w:t>Mura</w:t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1"/>
          <w:w w:val="223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0"/>
          <w:w w:val="223"/>
          <w:b/>
          <w:bCs/>
          <w:position w:val="-12"/>
        </w:rPr>
        <w:t>U</w:t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-143"/>
          <w:w w:val="223"/>
          <w:b/>
          <w:bCs/>
          <w:position w:val="-1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0"/>
          <w:w w:val="100"/>
          <w:b/>
          <w:bCs/>
          <w:position w:val="-12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43434"/>
          <w:spacing w:val="0"/>
          <w:w w:val="100"/>
          <w:b/>
          <w:bCs/>
          <w:position w:val="-12"/>
        </w:rPr>
      </w:r>
      <w:r>
        <w:rPr>
          <w:rFonts w:ascii="Arial" w:hAnsi="Arial" w:cs="Arial" w:eastAsia="Arial"/>
          <w:sz w:val="19"/>
          <w:szCs w:val="19"/>
          <w:color w:val="4F5050"/>
          <w:spacing w:val="0"/>
          <w:w w:val="76"/>
          <w:i/>
          <w:position w:val="-4"/>
        </w:rPr>
        <w:t>1</w:t>
      </w:r>
      <w:r>
        <w:rPr>
          <w:rFonts w:ascii="Arial" w:hAnsi="Arial" w:cs="Arial" w:eastAsia="Arial"/>
          <w:sz w:val="19"/>
          <w:szCs w:val="19"/>
          <w:color w:val="4F5050"/>
          <w:spacing w:val="0"/>
          <w:w w:val="76"/>
          <w:i/>
          <w:position w:val="-4"/>
        </w:rPr>
        <w:t>   </w:t>
      </w:r>
      <w:r>
        <w:rPr>
          <w:rFonts w:ascii="Arial" w:hAnsi="Arial" w:cs="Arial" w:eastAsia="Arial"/>
          <w:sz w:val="19"/>
          <w:szCs w:val="19"/>
          <w:color w:val="4F5050"/>
          <w:spacing w:val="13"/>
          <w:w w:val="76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-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4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00" w:right="200"/>
          <w:cols w:num="2" w:equalWidth="0">
            <w:col w:w="463" w:space="11"/>
            <w:col w:w="11146"/>
          </w:cols>
        </w:sectPr>
      </w:pPr>
      <w:rPr/>
    </w:p>
    <w:p>
      <w:pPr>
        <w:spacing w:before="56" w:after="0" w:line="72" w:lineRule="exact"/>
        <w:ind w:right="31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343434"/>
          <w:w w:val="139"/>
          <w:position w:val="-2"/>
        </w:rPr>
        <w:t>(</w:t>
      </w:r>
      <w:r>
        <w:rPr>
          <w:rFonts w:ascii="Times New Roman" w:hAnsi="Times New Roman" w:cs="Times New Roman" w:eastAsia="Times New Roman"/>
          <w:sz w:val="8"/>
          <w:szCs w:val="8"/>
          <w:color w:val="343434"/>
          <w:w w:val="138"/>
          <w:position w:val="-2"/>
        </w:rPr>
        <w:t>l</w:t>
      </w:r>
      <w:r>
        <w:rPr>
          <w:rFonts w:ascii="Times New Roman" w:hAnsi="Times New Roman" w:cs="Times New Roman" w:eastAsia="Times New Roman"/>
          <w:sz w:val="8"/>
          <w:szCs w:val="8"/>
          <w:color w:val="343434"/>
          <w:w w:val="139"/>
          <w:position w:val="-2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w w:val="100"/>
          <w:position w:val="0"/>
        </w:rPr>
      </w:r>
    </w:p>
    <w:p>
      <w:pPr>
        <w:spacing w:before="0" w:after="0" w:line="191" w:lineRule="exact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43434"/>
          <w:spacing w:val="0"/>
          <w:w w:val="103"/>
          <w:i/>
          <w:position w:val="-1"/>
        </w:rPr>
        <w:t>.o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right="1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.522316pt;margin-top:3.353595pt;width:1.442671pt;height:11.5pt;mso-position-horizontal-relative:page;mso-position-vertical-relative:paragraph;z-index:-16894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343434"/>
                      <w:spacing w:val="-29"/>
                      <w:w w:val="82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69"/>
          <w:i/>
          <w:position w:val="-3"/>
        </w:rPr>
        <w:t>$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right="14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51"/>
          <w:position w:val="1"/>
        </w:rPr>
        <w:t>.::::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80" w:after="0" w:line="318" w:lineRule="exact"/>
        <w:ind w:left="139" w:right="149"/>
        <w:jc w:val="center"/>
        <w:tabs>
          <w:tab w:pos="150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30"/>
          <w:szCs w:val="30"/>
          <w:color w:val="2F3464"/>
          <w:spacing w:val="0"/>
          <w:w w:val="51"/>
          <w:position w:val="-3"/>
        </w:rPr>
        <w:t>1!/fo.:</w:t>
      </w:r>
      <w:r>
        <w:rPr>
          <w:rFonts w:ascii="Arial" w:hAnsi="Arial" w:cs="Arial" w:eastAsia="Arial"/>
          <w:sz w:val="30"/>
          <w:szCs w:val="30"/>
          <w:color w:val="2F3464"/>
          <w:spacing w:val="-22"/>
          <w:w w:val="51"/>
          <w:position w:val="-3"/>
        </w:rPr>
        <w:t>.</w:t>
      </w:r>
      <w:r>
        <w:rPr>
          <w:rFonts w:ascii="Arial" w:hAnsi="Arial" w:cs="Arial" w:eastAsia="Arial"/>
          <w:sz w:val="30"/>
          <w:szCs w:val="30"/>
          <w:color w:val="343434"/>
          <w:spacing w:val="0"/>
          <w:w w:val="51"/>
          <w:position w:val="-3"/>
        </w:rPr>
        <w:t>•,"j</w:t>
      </w:r>
      <w:r>
        <w:rPr>
          <w:rFonts w:ascii="Arial" w:hAnsi="Arial" w:cs="Arial" w:eastAsia="Arial"/>
          <w:sz w:val="30"/>
          <w:szCs w:val="30"/>
          <w:color w:val="343434"/>
          <w:spacing w:val="-38"/>
          <w:w w:val="51"/>
          <w:position w:val="-3"/>
        </w:rPr>
        <w:t> </w:t>
      </w:r>
      <w:r>
        <w:rPr>
          <w:rFonts w:ascii="Arial" w:hAnsi="Arial" w:cs="Arial" w:eastAsia="Arial"/>
          <w:sz w:val="30"/>
          <w:szCs w:val="30"/>
          <w:color w:val="343434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0"/>
          <w:szCs w:val="30"/>
          <w:color w:val="343434"/>
          <w:spacing w:val="0"/>
          <w:w w:val="100"/>
          <w:position w:val="-3"/>
        </w:rPr>
      </w:r>
      <w:r>
        <w:rPr>
          <w:rFonts w:ascii="Arial" w:hAnsi="Arial" w:cs="Arial" w:eastAsia="Arial"/>
          <w:sz w:val="22"/>
          <w:szCs w:val="22"/>
          <w:color w:val="1F1F1F"/>
          <w:spacing w:val="0"/>
          <w:w w:val="73"/>
          <w:b/>
          <w:bCs/>
          <w:position w:val="-3"/>
        </w:rPr>
        <w:t>,,;r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-37" w:right="-56"/>
        <w:jc w:val="center"/>
        <w:rPr>
          <w:rFonts w:ascii="Arial" w:hAnsi="Arial" w:cs="Arial" w:eastAsia="Arial"/>
          <w:sz w:val="22"/>
          <w:szCs w:val="22"/>
        </w:rPr>
      </w:pPr>
      <w:rPr/>
      <w:r>
        <w:rPr/>
        <w:pict>
          <v:group style="position:absolute;margin-left:156.039566pt;margin-top:13.055757pt;width:.1pt;height:26.609641pt;mso-position-horizontal-relative:page;mso-position-vertical-relative:paragraph;z-index:-16899" coordorigin="3121,261" coordsize="2,532">
            <v:shape style="position:absolute;left:3121;top:261;width:2;height:532" coordorigin="3121,261" coordsize="0,532" path="m3121,793l3121,261e" filled="f" stroked="t" strokeweight="1.196622pt" strokecolor="#3F3BAF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color w:val="343434"/>
          <w:spacing w:val="-13"/>
          <w:w w:val="125"/>
          <w:b/>
          <w:bCs/>
          <w:position w:val="1"/>
        </w:rPr>
        <w:t>3</w:t>
      </w:r>
      <w:r>
        <w:rPr>
          <w:rFonts w:ascii="Arial" w:hAnsi="Arial" w:cs="Arial" w:eastAsia="Arial"/>
          <w:sz w:val="20"/>
          <w:szCs w:val="20"/>
          <w:color w:val="4F5050"/>
          <w:spacing w:val="-14"/>
          <w:w w:val="125"/>
          <w:b/>
          <w:bCs/>
          <w:position w:val="1"/>
        </w:rPr>
        <w:t>.</w:t>
      </w:r>
      <w:r>
        <w:rPr>
          <w:rFonts w:ascii="Arial" w:hAnsi="Arial" w:cs="Arial" w:eastAsia="Arial"/>
          <w:sz w:val="20"/>
          <w:szCs w:val="20"/>
          <w:color w:val="343434"/>
          <w:spacing w:val="-4"/>
          <w:w w:val="125"/>
          <w:b/>
          <w:bCs/>
          <w:position w:val="1"/>
        </w:rPr>
        <w:t>P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25"/>
          <w:position w:val="1"/>
        </w:rPr>
        <w:t>--..</w:t>
      </w:r>
      <w:r>
        <w:rPr>
          <w:rFonts w:ascii="Arial" w:hAnsi="Arial" w:cs="Arial" w:eastAsia="Arial"/>
          <w:sz w:val="20"/>
          <w:szCs w:val="20"/>
          <w:color w:val="343434"/>
          <w:spacing w:val="52"/>
          <w:w w:val="125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2F3464"/>
          <w:spacing w:val="4"/>
          <w:w w:val="282"/>
          <w:position w:val="1"/>
        </w:rPr>
        <w:t>-</w:t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82"/>
          <w:b/>
          <w:bCs/>
          <w:position w:val="1"/>
        </w:rPr>
        <w:t>upl</w:t>
      </w:r>
      <w:r>
        <w:rPr>
          <w:rFonts w:ascii="Arial" w:hAnsi="Arial" w:cs="Arial" w:eastAsia="Arial"/>
          <w:sz w:val="22"/>
          <w:szCs w:val="22"/>
          <w:color w:val="343434"/>
          <w:spacing w:val="-2"/>
          <w:w w:val="83"/>
          <w:b/>
          <w:bCs/>
          <w:position w:val="1"/>
        </w:rPr>
        <w:t>a</w:t>
      </w:r>
      <w:r>
        <w:rPr>
          <w:rFonts w:ascii="Arial" w:hAnsi="Arial" w:cs="Arial" w:eastAsia="Arial"/>
          <w:sz w:val="22"/>
          <w:szCs w:val="22"/>
          <w:color w:val="464B75"/>
          <w:spacing w:val="0"/>
          <w:w w:val="92"/>
          <w:b/>
          <w:bCs/>
          <w:position w:val="1"/>
        </w:rPr>
        <w:t>rf</w:t>
      </w:r>
      <w:r>
        <w:rPr>
          <w:rFonts w:ascii="Arial" w:hAnsi="Arial" w:cs="Arial" w:eastAsia="Arial"/>
          <w:sz w:val="22"/>
          <w:szCs w:val="22"/>
          <w:color w:val="464B75"/>
          <w:spacing w:val="-29"/>
          <w:w w:val="91"/>
          <w:b/>
          <w:bCs/>
          <w:position w:val="1"/>
        </w:rPr>
        <w:t>'</w:t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83"/>
          <w:b/>
          <w:bCs/>
          <w:position w:val="1"/>
        </w:rPr>
        <w:t>Amiri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546" w:right="-20"/>
        <w:jc w:val="left"/>
        <w:rPr>
          <w:rFonts w:ascii="Arial" w:hAnsi="Arial" w:cs="Arial" w:eastAsia="Arial"/>
          <w:sz w:val="36"/>
          <w:szCs w:val="36"/>
        </w:rPr>
      </w:pPr>
      <w:rPr/>
      <w:r>
        <w:rPr>
          <w:rFonts w:ascii="Arial" w:hAnsi="Arial" w:cs="Arial" w:eastAsia="Arial"/>
          <w:sz w:val="36"/>
          <w:szCs w:val="36"/>
          <w:color w:val="2A3185"/>
          <w:spacing w:val="0"/>
          <w:w w:val="51"/>
          <w:b/>
          <w:bCs/>
          <w:i/>
        </w:rPr>
        <w:t>f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</w:rPr>
      </w:r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39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34" w:lineRule="exact"/>
        <w:ind w:right="1887"/>
        <w:jc w:val="right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32"/>
          <w:szCs w:val="32"/>
          <w:color w:val="C3C3C3"/>
          <w:spacing w:val="0"/>
          <w:w w:val="59"/>
        </w:rPr>
        <w:t>.</w:t>
      </w:r>
      <w:r>
        <w:rPr>
          <w:rFonts w:ascii="Arial" w:hAnsi="Arial" w:cs="Arial" w:eastAsia="Arial"/>
          <w:sz w:val="32"/>
          <w:szCs w:val="32"/>
          <w:color w:val="C3C3C3"/>
          <w:spacing w:val="42"/>
          <w:w w:val="59"/>
        </w:rPr>
        <w:t> </w:t>
      </w:r>
      <w:r>
        <w:rPr>
          <w:rFonts w:ascii="Arial" w:hAnsi="Arial" w:cs="Arial" w:eastAsia="Arial"/>
          <w:sz w:val="32"/>
          <w:szCs w:val="32"/>
          <w:color w:val="343434"/>
          <w:spacing w:val="0"/>
          <w:w w:val="74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9" w:lineRule="exact"/>
        <w:ind w:left="866" w:right="-20"/>
        <w:jc w:val="left"/>
        <w:tabs>
          <w:tab w:pos="4060" w:val="left"/>
          <w:tab w:pos="5320" w:val="left"/>
          <w:tab w:pos="57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8"/>
        </w:rPr>
      </w:r>
      <w:r>
        <w:rPr>
          <w:rFonts w:ascii="Arial" w:hAnsi="Arial" w:cs="Arial" w:eastAsia="Arial"/>
          <w:sz w:val="31"/>
          <w:szCs w:val="31"/>
          <w:color w:val="4F5050"/>
          <w:spacing w:val="16"/>
          <w:w w:val="68"/>
          <w:b/>
          <w:bCs/>
          <w:i/>
          <w:position w:val="-8"/>
        </w:rPr>
        <w:t>M</w:t>
      </w:r>
      <w:r>
        <w:rPr>
          <w:rFonts w:ascii="Arial" w:hAnsi="Arial" w:cs="Arial" w:eastAsia="Arial"/>
          <w:sz w:val="19"/>
          <w:szCs w:val="19"/>
          <w:color w:val="343434"/>
          <w:spacing w:val="-52"/>
          <w:w w:val="91"/>
          <w:b/>
          <w:bCs/>
          <w:position w:val="-2"/>
        </w:rPr>
        <w:t>l</w:t>
      </w:r>
      <w:r>
        <w:rPr>
          <w:rFonts w:ascii="Arial" w:hAnsi="Arial" w:cs="Arial" w:eastAsia="Arial"/>
          <w:sz w:val="31"/>
          <w:szCs w:val="31"/>
          <w:color w:val="343434"/>
          <w:spacing w:val="-137"/>
          <w:w w:val="92"/>
          <w:b/>
          <w:bCs/>
          <w:i/>
          <w:position w:val="-8"/>
        </w:rPr>
        <w:t>ü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91"/>
          <w:b/>
          <w:bCs/>
          <w:position w:val="-2"/>
        </w:rPr>
        <w:t>ı</w:t>
      </w:r>
      <w:r>
        <w:rPr>
          <w:rFonts w:ascii="Arial" w:hAnsi="Arial" w:cs="Arial" w:eastAsia="Arial"/>
          <w:sz w:val="19"/>
          <w:szCs w:val="19"/>
          <w:color w:val="343434"/>
          <w:spacing w:val="3"/>
          <w:w w:val="92"/>
          <w:b/>
          <w:bCs/>
          <w:position w:val="-2"/>
        </w:rPr>
        <w:t>f</w:t>
      </w:r>
      <w:r>
        <w:rPr>
          <w:rFonts w:ascii="Arial" w:hAnsi="Arial" w:cs="Arial" w:eastAsia="Arial"/>
          <w:sz w:val="19"/>
          <w:szCs w:val="19"/>
          <w:color w:val="4F5050"/>
          <w:spacing w:val="0"/>
          <w:w w:val="123"/>
          <w:b/>
          <w:bCs/>
          <w:position w:val="-2"/>
        </w:rPr>
        <w:t>a</w:t>
      </w:r>
      <w:r>
        <w:rPr>
          <w:rFonts w:ascii="Arial" w:hAnsi="Arial" w:cs="Arial" w:eastAsia="Arial"/>
          <w:sz w:val="19"/>
          <w:szCs w:val="19"/>
          <w:color w:val="4F5050"/>
          <w:spacing w:val="-29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4F5050"/>
          <w:spacing w:val="0"/>
          <w:w w:val="100"/>
          <w:b/>
          <w:bCs/>
          <w:position w:val="-2"/>
        </w:rPr>
        <w:t>e</w:t>
      </w:r>
      <w:r>
        <w:rPr>
          <w:rFonts w:ascii="Arial" w:hAnsi="Arial" w:cs="Arial" w:eastAsia="Arial"/>
          <w:sz w:val="19"/>
          <w:szCs w:val="19"/>
          <w:color w:val="4F5050"/>
          <w:spacing w:val="23"/>
          <w:w w:val="100"/>
          <w:b/>
          <w:bCs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4F5050"/>
          <w:spacing w:val="0"/>
          <w:w w:val="67"/>
          <w:b/>
          <w:bCs/>
          <w:position w:val="-2"/>
        </w:rPr>
        <w:t>Y</w:t>
      </w:r>
      <w:r>
        <w:rPr>
          <w:rFonts w:ascii="Arial" w:hAnsi="Arial" w:cs="Arial" w:eastAsia="Arial"/>
          <w:sz w:val="19"/>
          <w:szCs w:val="19"/>
          <w:color w:val="4F5050"/>
          <w:spacing w:val="-2"/>
          <w:w w:val="67"/>
          <w:b/>
          <w:bCs/>
          <w:position w:val="-2"/>
        </w:rPr>
        <w:t>a</w:t>
      </w:r>
      <w:r>
        <w:rPr>
          <w:rFonts w:ascii="Arial" w:hAnsi="Arial" w:cs="Arial" w:eastAsia="Arial"/>
          <w:sz w:val="19"/>
          <w:szCs w:val="19"/>
          <w:color w:val="343434"/>
          <w:spacing w:val="-3"/>
          <w:w w:val="67"/>
          <w:b/>
          <w:bCs/>
          <w:position w:val="-2"/>
        </w:rPr>
        <w:t>n</w:t>
      </w:r>
      <w:r>
        <w:rPr>
          <w:rFonts w:ascii="Arial" w:hAnsi="Arial" w:cs="Arial" w:eastAsia="Arial"/>
          <w:sz w:val="19"/>
          <w:szCs w:val="19"/>
          <w:color w:val="4F5050"/>
          <w:spacing w:val="0"/>
          <w:w w:val="67"/>
          <w:b/>
          <w:bCs/>
          <w:position w:val="-2"/>
        </w:rPr>
        <w:t>g</w:t>
      </w:r>
      <w:r>
        <w:rPr>
          <w:rFonts w:ascii="Arial" w:hAnsi="Arial" w:cs="Arial" w:eastAsia="Arial"/>
          <w:sz w:val="19"/>
          <w:szCs w:val="19"/>
          <w:color w:val="4F5050"/>
          <w:spacing w:val="10"/>
          <w:w w:val="67"/>
          <w:b/>
          <w:bCs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4F5050"/>
          <w:spacing w:val="0"/>
          <w:w w:val="100"/>
          <w:b/>
          <w:bCs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4F5050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19"/>
          <w:szCs w:val="19"/>
          <w:color w:val="4F5050"/>
          <w:spacing w:val="0"/>
          <w:w w:val="67"/>
          <w:position w:val="-2"/>
        </w:rPr>
        <w:t>v</w:t>
      </w:r>
      <w:r>
        <w:rPr>
          <w:rFonts w:ascii="Arial" w:hAnsi="Arial" w:cs="Arial" w:eastAsia="Arial"/>
          <w:sz w:val="19"/>
          <w:szCs w:val="19"/>
          <w:color w:val="4F5050"/>
          <w:spacing w:val="-29"/>
          <w:w w:val="67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4F5050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4F5050"/>
          <w:spacing w:val="0"/>
          <w:w w:val="100"/>
          <w:position w:val="-2"/>
        </w:rPr>
      </w:r>
      <w:r>
        <w:rPr>
          <w:rFonts w:ascii="Arial" w:hAnsi="Arial" w:cs="Arial" w:eastAsia="Arial"/>
          <w:sz w:val="18"/>
          <w:szCs w:val="18"/>
          <w:color w:val="4F5050"/>
          <w:spacing w:val="0"/>
          <w:w w:val="67"/>
          <w:i/>
          <w:position w:val="-2"/>
        </w:rPr>
        <w:t>1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3987" w:right="-20"/>
        <w:jc w:val="left"/>
        <w:tabs>
          <w:tab w:pos="5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ACACAE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CACAE"/>
          <w:spacing w:val="-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4"/>
          <w:b/>
          <w:bCs/>
          <w:position w:val="-6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15"/>
          <w:w w:val="105"/>
          <w:b/>
          <w:bCs/>
          <w:position w:val="-6"/>
        </w:rPr>
        <w:t>d</w:t>
      </w:r>
      <w:r>
        <w:rPr>
          <w:rFonts w:ascii="Times New Roman" w:hAnsi="Times New Roman" w:cs="Times New Roman" w:eastAsia="Times New Roman"/>
          <w:sz w:val="21"/>
          <w:szCs w:val="21"/>
          <w:color w:val="4F5050"/>
          <w:spacing w:val="2"/>
          <w:w w:val="191"/>
          <w:b/>
          <w:bCs/>
          <w:position w:val="-6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7"/>
          <w:w w:val="54"/>
          <w:b/>
          <w:bCs/>
          <w:position w:val="-6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4F5050"/>
          <w:spacing w:val="0"/>
          <w:w w:val="94"/>
          <w:b/>
          <w:bCs/>
          <w:position w:val="-6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F5050"/>
          <w:spacing w:val="0"/>
          <w:w w:val="100"/>
          <w:b/>
          <w:bCs/>
          <w:position w:val="-6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F5050"/>
          <w:spacing w:val="0"/>
          <w:w w:val="100"/>
          <w:b/>
          <w:bCs/>
          <w:position w:val="-6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F5050"/>
          <w:spacing w:val="14"/>
          <w:w w:val="100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CACAE"/>
          <w:spacing w:val="0"/>
          <w:w w:val="100"/>
          <w:position w:val="-6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ACACAE"/>
          <w:spacing w:val="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4F5050"/>
          <w:spacing w:val="0"/>
          <w:w w:val="48"/>
          <w:i/>
          <w:position w:val="-6"/>
        </w:rPr>
        <w:t>üdw</w:t>
      </w:r>
      <w:r>
        <w:rPr>
          <w:rFonts w:ascii="Times New Roman" w:hAnsi="Times New Roman" w:cs="Times New Roman" w:eastAsia="Times New Roman"/>
          <w:sz w:val="44"/>
          <w:szCs w:val="44"/>
          <w:color w:val="4F5050"/>
          <w:spacing w:val="0"/>
          <w:w w:val="48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4F5050"/>
          <w:spacing w:val="13"/>
          <w:w w:val="48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4"/>
          <w:w w:val="61"/>
          <w:position w:val="-6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C3C3C3"/>
          <w:spacing w:val="0"/>
          <w:w w:val="93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00" w:right="200"/>
          <w:cols w:num="3" w:equalWidth="0">
            <w:col w:w="674" w:space="1657"/>
            <w:col w:w="1980" w:space="413"/>
            <w:col w:w="6896"/>
          </w:cols>
        </w:sectPr>
      </w:pPr>
      <w:rPr/>
    </w:p>
    <w:p>
      <w:pPr>
        <w:spacing w:before="0" w:after="0" w:line="260" w:lineRule="exact"/>
        <w:ind w:left="5117" w:right="-20"/>
        <w:jc w:val="left"/>
        <w:tabs>
          <w:tab w:pos="8840" w:val="left"/>
          <w:tab w:pos="99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11.248251pt;margin-top:29.007309pt;width:569.352967pt;height:783.545048pt;mso-position-horizontal-relative:page;mso-position-vertical-relative:page;z-index:-16901" coordorigin="225,580" coordsize="11387,15671">
            <v:group style="position:absolute;left:239;top:597;width:3403;height:2" coordorigin="239,597" coordsize="3403,2">
              <v:shape style="position:absolute;left:239;top:597;width:3403;height:2" coordorigin="239,597" coordsize="3403,0" path="m239,597l3643,597e" filled="f" stroked="t" strokeweight=".717973pt" strokecolor="#7C7C7C">
                <v:path arrowok="t"/>
              </v:shape>
            </v:group>
            <v:group style="position:absolute;left:2298;top:590;width:2;height:729" coordorigin="2298,590" coordsize="2,729">
              <v:shape style="position:absolute;left:2298;top:590;width:2;height:729" coordorigin="2298,590" coordsize="0,729" path="m2298,1318l2298,590e" filled="f" stroked="t" strokeweight=".478649pt" strokecolor="#4B4B4B">
                <v:path arrowok="t"/>
              </v:shape>
            </v:group>
            <v:group style="position:absolute;left:3523;top:599;width:3829;height:2" coordorigin="3523,599" coordsize="3829,2">
              <v:shape style="position:absolute;left:3523;top:599;width:3829;height:2" coordorigin="3523,599" coordsize="3829,0" path="m3523,599l7352,599e" filled="f" stroked="t" strokeweight=".478649pt" strokecolor="#646464">
                <v:path arrowok="t"/>
              </v:shape>
            </v:group>
            <v:group style="position:absolute;left:5323;top:604;width:2470;height:2" coordorigin="5323,604" coordsize="2470,2">
              <v:shape style="position:absolute;left:5323;top:604;width:2470;height:2" coordorigin="5323,604" coordsize="2470,0" path="m5323,604l7792,604e" filled="f" stroked="t" strokeweight=".478649pt" strokecolor="#646464">
                <v:path arrowok="t"/>
              </v:shape>
            </v:group>
            <v:group style="position:absolute;left:5323;top:602;width:6256;height:2" coordorigin="5323,602" coordsize="6256,2">
              <v:shape style="position:absolute;left:5323;top:602;width:6256;height:2" coordorigin="5323,602" coordsize="6256,0" path="m5323,602l11579,602e" filled="f" stroked="t" strokeweight=".717973pt" strokecolor="#808080">
                <v:path arrowok="t"/>
              </v:shape>
            </v:group>
            <v:group style="position:absolute;left:8238;top:602;width:527;height:2" coordorigin="8238,602" coordsize="527,2">
              <v:shape style="position:absolute;left:8238;top:602;width:527;height:2" coordorigin="8238,602" coordsize="527,0" path="m8238,602l8764,602e" filled="f" stroked="t" strokeweight="1.196622pt" strokecolor="#979797">
                <v:path arrowok="t"/>
              </v:shape>
            </v:group>
            <v:group style="position:absolute;left:9099;top:595;width:2;height:724" coordorigin="9099,595" coordsize="2,724">
              <v:shape style="position:absolute;left:9099;top:595;width:2;height:724" coordorigin="9099,595" coordsize="0,724" path="m9099,1318l9099,595e" filled="f" stroked="t" strokeweight=".957298pt" strokecolor="#707070">
                <v:path arrowok="t"/>
              </v:shape>
            </v:group>
            <v:group style="position:absolute;left:11574;top:599;width:2;height:949" coordorigin="11574,599" coordsize="2,949">
              <v:shape style="position:absolute;left:11574;top:599;width:2;height:949" coordorigin="11574,599" coordsize="0,949" path="m11574,1549l11574,599e" filled="f" stroked="t" strokeweight=".478649pt" strokecolor="#5B5B5B">
                <v:path arrowok="t"/>
              </v:shape>
            </v:group>
            <v:group style="position:absolute;left:247;top:585;width:2;height:1323" coordorigin="247,585" coordsize="2,1323">
              <v:shape style="position:absolute;left:247;top:585;width:2;height:1323" coordorigin="247,585" coordsize="0,1323" path="m247,1908l247,585e" filled="f" stroked="t" strokeweight=".478649pt" strokecolor="#484848">
                <v:path arrowok="t"/>
              </v:shape>
            </v:group>
            <v:group style="position:absolute;left:2298;top:1232;width:2;height:652" coordorigin="2298,1232" coordsize="2,652">
              <v:shape style="position:absolute;left:2298;top:1232;width:2;height:652" coordorigin="2298,1232" coordsize="0,652" path="m2298,1884l2298,1232e" filled="f" stroked="t" strokeweight=".957298pt" strokecolor="#6B6B6B">
                <v:path arrowok="t"/>
              </v:shape>
            </v:group>
            <v:group style="position:absolute;left:9099;top:714;width:2;height:1175" coordorigin="9099,714" coordsize="2,1175">
              <v:shape style="position:absolute;left:9099;top:714;width:2;height:1175" coordorigin="9099,714" coordsize="0,1175" path="m9099,1889l9099,714e" filled="f" stroked="t" strokeweight=".478649pt" strokecolor="#676767">
                <v:path arrowok="t"/>
              </v:shape>
            </v:group>
            <v:group style="position:absolute;left:11576;top:599;width:2;height:5245" coordorigin="11576,599" coordsize="2,5245">
              <v:shape style="position:absolute;left:11576;top:599;width:2;height:5245" coordorigin="11576,599" coordsize="0,5245" path="m11576,5845l11576,599e" filled="f" stroked="t" strokeweight=".717973pt" strokecolor="#6B6B6B">
                <v:path arrowok="t"/>
              </v:shape>
            </v:group>
            <v:group style="position:absolute;left:244;top:1223;width:2;height:4147" coordorigin="244,1223" coordsize="2,4147">
              <v:shape style="position:absolute;left:244;top:1223;width:2;height:4147" coordorigin="244,1223" coordsize="0,4147" path="m244,5370l244,1223e" filled="f" stroked="t" strokeweight=".717973pt" strokecolor="#606060">
                <v:path arrowok="t"/>
              </v:shape>
            </v:group>
            <v:group style="position:absolute;left:11579;top:3045;width:2;height:844" coordorigin="11579,3045" coordsize="2,844">
              <v:shape style="position:absolute;left:11579;top:3045;width:2;height:844" coordorigin="11579,3045" coordsize="0,844" path="m11579,3888l11579,3045e" filled="f" stroked="t" strokeweight=".478649pt" strokecolor="#4B4B4B">
                <v:path arrowok="t"/>
              </v:shape>
            </v:group>
            <v:group style="position:absolute;left:235;top:3857;width:3351;height:2" coordorigin="235,3857" coordsize="3351,2">
              <v:shape style="position:absolute;left:235;top:3857;width:3351;height:2" coordorigin="235,3857" coordsize="3351,0" path="m235,3857l3585,3857e" filled="f" stroked="t" strokeweight=".957298pt" strokecolor="#808080">
                <v:path arrowok="t"/>
              </v:shape>
            </v:group>
            <v:group style="position:absolute;left:247;top:2311;width:2;height:13928" coordorigin="247,2311" coordsize="2,13928">
              <v:shape style="position:absolute;left:247;top:2311;width:2;height:13928" coordorigin="247,2311" coordsize="0,13928" path="m247,16239l247,2311e" filled="f" stroked="t" strokeweight=".717973pt" strokecolor="#676767">
                <v:path arrowok="t"/>
              </v:shape>
            </v:group>
            <v:group style="position:absolute;left:3552;top:3073;width:2;height:245" coordorigin="3552,3073" coordsize="2,245">
              <v:shape style="position:absolute;left:3552;top:3073;width:2;height:245" coordorigin="3552,3073" coordsize="0,245" path="m3552,3318l3552,3073e" filled="f" stroked="t" strokeweight=".239324pt" strokecolor="#747474">
                <v:path arrowok="t"/>
              </v:shape>
            </v:group>
            <v:group style="position:absolute;left:3552;top:3318;width:2;height:197" coordorigin="3552,3318" coordsize="2,197">
              <v:shape style="position:absolute;left:3552;top:3318;width:2;height:197" coordorigin="3552,3318" coordsize="0,197" path="m3552,3514l3552,3318e" filled="f" stroked="t" strokeweight=".239324pt" strokecolor="#000000">
                <v:path arrowok="t"/>
              </v:shape>
            </v:group>
            <v:group style="position:absolute;left:3552;top:3514;width:2;height:345" coordorigin="3552,3514" coordsize="2,345">
              <v:shape style="position:absolute;left:3552;top:3514;width:2;height:345" coordorigin="3552,3514" coordsize="0,345" path="m3552,3860l3552,3514e" filled="f" stroked="t" strokeweight=".239324pt" strokecolor="#838383">
                <v:path arrowok="t"/>
              </v:shape>
            </v:group>
            <v:group style="position:absolute;left:2743;top:3862;width:1814;height:2" coordorigin="2743,3862" coordsize="1814,2">
              <v:shape style="position:absolute;left:2743;top:3862;width:1814;height:2" coordorigin="2743,3862" coordsize="1814,0" path="m2743,3862l4557,3862e" filled="f" stroked="t" strokeweight=".957298pt" strokecolor="#646464">
                <v:path arrowok="t"/>
              </v:shape>
            </v:group>
            <v:group style="position:absolute;left:4207;top:3857;width:675;height:2" coordorigin="4207,3857" coordsize="675,2">
              <v:shape style="position:absolute;left:4207;top:3857;width:675;height:2" coordorigin="4207,3857" coordsize="675,0" path="m4207,3857l4882,3857e" filled="f" stroked="t" strokeweight=".717973pt" strokecolor="#232323">
                <v:path arrowok="t"/>
              </v:shape>
            </v:group>
            <v:group style="position:absolute;left:4825;top:3864;width:1015;height:2" coordorigin="4825,3864" coordsize="1015,2">
              <v:shape style="position:absolute;left:4825;top:3864;width:1015;height:2" coordorigin="4825,3864" coordsize="1015,0" path="m4825,3864l5840,3864e" filled="f" stroked="t" strokeweight=".717973pt" strokecolor="#383838">
                <v:path arrowok="t"/>
              </v:shape>
            </v:group>
            <v:group style="position:absolute;left:5782;top:3860;width:991;height:2" coordorigin="5782,3860" coordsize="991,2">
              <v:shape style="position:absolute;left:5782;top:3860;width:991;height:2" coordorigin="5782,3860" coordsize="991,0" path="m5782,3860l6773,3860e" filled="f" stroked="t" strokeweight=".957298pt" strokecolor="#4B4B4B">
                <v:path arrowok="t"/>
              </v:shape>
            </v:group>
            <v:group style="position:absolute;left:6715;top:3867;width:4873;height:2" coordorigin="6715,3867" coordsize="4873,2">
              <v:shape style="position:absolute;left:6715;top:3867;width:4873;height:2" coordorigin="6715,3867" coordsize="4873,0" path="m6715,3867l11588,3867e" filled="f" stroked="t" strokeweight=".478649pt" strokecolor="#777777">
                <v:path arrowok="t"/>
              </v:shape>
            </v:group>
            <v:group style="position:absolute;left:235;top:4104;width:4648;height:2" coordorigin="235,4104" coordsize="4648,2">
              <v:shape style="position:absolute;left:235;top:4104;width:4648;height:2" coordorigin="235,4104" coordsize="4648,0" path="m235,4104l4882,4104e" filled="f" stroked="t" strokeweight=".478649pt" strokecolor="#646464">
                <v:path arrowok="t"/>
              </v:shape>
            </v:group>
            <v:group style="position:absolute;left:2298;top:3850;width:2;height:997" coordorigin="2298,3850" coordsize="2,997">
              <v:shape style="position:absolute;left:2298;top:3850;width:2;height:997" coordorigin="2298,3850" coordsize="0,997" path="m2298,4847l2298,3850e" filled="f" stroked="t" strokeweight=".478649pt" strokecolor="#444444">
                <v:path arrowok="t"/>
              </v:shape>
            </v:group>
            <v:group style="position:absolute;left:4825;top:4107;width:4605;height:2" coordorigin="4825,4107" coordsize="4605,2">
              <v:shape style="position:absolute;left:4825;top:4107;width:4605;height:2" coordorigin="4825,4107" coordsize="4605,0" path="m4825,4107l9429,4107e" filled="f" stroked="t" strokeweight=".717973pt" strokecolor="#777777">
                <v:path arrowok="t"/>
              </v:shape>
            </v:group>
            <v:group style="position:absolute;left:9372;top:4109;width:594;height:2" coordorigin="9372,4109" coordsize="594,2">
              <v:shape style="position:absolute;left:9372;top:4109;width:594;height:2" coordorigin="9372,4109" coordsize="594,0" path="m9372,4109l9965,4109e" filled="f" stroked="t" strokeweight=".478649pt" strokecolor="#4F4F4F">
                <v:path arrowok="t"/>
              </v:shape>
            </v:group>
            <v:group style="position:absolute;left:9908;top:4109;width:1680;height:2" coordorigin="9908,4109" coordsize="1680,2">
              <v:shape style="position:absolute;left:9908;top:4109;width:1680;height:2" coordorigin="9908,4109" coordsize="1680,0" path="m9908,4109l11588,4109e" filled="f" stroked="t" strokeweight=".478649pt" strokecolor="#676767">
                <v:path arrowok="t"/>
              </v:shape>
            </v:group>
            <v:group style="position:absolute;left:2293;top:4346;width:3547;height:2" coordorigin="2293,4346" coordsize="3547,2">
              <v:shape style="position:absolute;left:2293;top:4346;width:3547;height:2" coordorigin="2293,4346" coordsize="3547,0" path="m2293,4346l5840,4346e" filled="f" stroked="t" strokeweight=".478649pt" strokecolor="#4F4F4F">
                <v:path arrowok="t"/>
              </v:shape>
            </v:group>
            <v:group style="position:absolute;left:5782;top:4349;width:397;height:2" coordorigin="5782,4349" coordsize="397,2">
              <v:shape style="position:absolute;left:5782;top:4349;width:397;height:2" coordorigin="5782,4349" coordsize="397,0" path="m5782,4349l6179,4349e" filled="f" stroked="t" strokeweight=".478649pt" strokecolor="#676767">
                <v:path arrowok="t"/>
              </v:shape>
            </v:group>
            <v:group style="position:absolute;left:6122;top:4351;width:651;height:2" coordorigin="6122,4351" coordsize="651,2">
              <v:shape style="position:absolute;left:6122;top:4351;width:651;height:2" coordorigin="6122,4351" coordsize="651,0" path="m6122,4351l6773,4351e" filled="f" stroked="t" strokeweight=".717973pt" strokecolor="#7C7C7C">
                <v:path arrowok="t"/>
              </v:shape>
            </v:group>
            <v:group style="position:absolute;left:6715;top:4353;width:225;height:2" coordorigin="6715,4353" coordsize="225,2">
              <v:shape style="position:absolute;left:6715;top:4353;width:225;height:2" coordorigin="6715,4353" coordsize="225,0" path="m6715,4353l6940,4353e" filled="f" stroked="t" strokeweight=".478649pt" strokecolor="#676767">
                <v:path arrowok="t"/>
              </v:shape>
            </v:group>
            <v:group style="position:absolute;left:3542;top:4349;width:3810;height:2" coordorigin="3542,4349" coordsize="3810,2">
              <v:shape style="position:absolute;left:3542;top:4349;width:3810;height:2" coordorigin="3542,4349" coordsize="3810,0" path="m3542,4349l7352,4349e" filled="f" stroked="t" strokeweight=".957298pt" strokecolor="#646464">
                <v:path arrowok="t"/>
              </v:shape>
            </v:group>
            <v:group style="position:absolute;left:6993;top:4351;width:2436;height:2" coordorigin="6993,4351" coordsize="2436,2">
              <v:shape style="position:absolute;left:6993;top:4351;width:2436;height:2" coordorigin="6993,4351" coordsize="2436,0" path="m6993,4351l9429,4351e" filled="f" stroked="t" strokeweight=".957298pt" strokecolor="#838383">
                <v:path arrowok="t"/>
              </v:shape>
            </v:group>
            <v:group style="position:absolute;left:9372;top:4349;width:2216;height:2" coordorigin="9372,4349" coordsize="2216,2">
              <v:shape style="position:absolute;left:9372;top:4349;width:2216;height:2" coordorigin="9372,4349" coordsize="2216,0" path="m9372,4349l11588,4349e" filled="f" stroked="t" strokeweight=".478649pt" strokecolor="#606060">
                <v:path arrowok="t"/>
              </v:shape>
            </v:group>
            <v:group style="position:absolute;left:4854;top:4344;width:2;height:503" coordorigin="4854,4344" coordsize="2,503">
              <v:shape style="position:absolute;left:4854;top:4344;width:2;height:503" coordorigin="4854,4344" coordsize="0,503" path="m4854,4847l4854,4344e" filled="f" stroked="t" strokeweight=".478649pt" strokecolor="#444444">
                <v:path arrowok="t"/>
              </v:shape>
            </v:group>
            <v:group style="position:absolute;left:4849;top:4591;width:2092;height:2" coordorigin="4849,4591" coordsize="2092,2">
              <v:shape style="position:absolute;left:4849;top:4591;width:2092;height:2" coordorigin="4849,4591" coordsize="2092,0" path="m4849,4591l6940,4591e" filled="f" stroked="t" strokeweight=".478649pt" strokecolor="#5B5B5B">
                <v:path arrowok="t"/>
              </v:shape>
            </v:group>
            <v:group style="position:absolute;left:6151;top:4591;width:5437;height:2" coordorigin="6151,4591" coordsize="5437,2">
              <v:shape style="position:absolute;left:6151;top:4591;width:5437;height:2" coordorigin="6151,4591" coordsize="5437,0" path="m6151,4591l11588,4591e" filled="f" stroked="t" strokeweight=".717973pt" strokecolor="#7C7C7C">
                <v:path arrowok="t"/>
              </v:shape>
            </v:group>
            <v:group style="position:absolute;left:4849;top:4830;width:2503;height:2" coordorigin="4849,4830" coordsize="2503,2">
              <v:shape style="position:absolute;left:4849;top:4830;width:2503;height:2" coordorigin="4849,4830" coordsize="2503,0" path="m4849,4830l7352,4830e" filled="f" stroked="t" strokeweight=".478649pt" strokecolor="#5B5B5B">
                <v:path arrowok="t"/>
              </v:shape>
            </v:group>
            <v:group style="position:absolute;left:7295;top:4830;width:4293;height:2" coordorigin="7295,4830" coordsize="4293,2">
              <v:shape style="position:absolute;left:7295;top:4830;width:4293;height:2" coordorigin="7295,4830" coordsize="4293,0" path="m7295,4830l11588,4830e" filled="f" stroked="t" strokeweight=".957298pt" strokecolor="#808080">
                <v:path arrowok="t"/>
              </v:shape>
            </v:group>
            <v:group style="position:absolute;left:4849;top:5073;width:2503;height:2" coordorigin="4849,5073" coordsize="2503,2">
              <v:shape style="position:absolute;left:4849;top:5073;width:2503;height:2" coordorigin="4849,5073" coordsize="2503,0" path="m4849,5073l7352,5073e" filled="f" stroked="t" strokeweight=".717973pt" strokecolor="#808080">
                <v:path arrowok="t"/>
              </v:shape>
            </v:group>
            <v:group style="position:absolute;left:7295;top:5073;width:1000;height:2" coordorigin="7295,5073" coordsize="1000,2">
              <v:shape style="position:absolute;left:7295;top:5073;width:1000;height:2" coordorigin="7295,5073" coordsize="1000,0" path="m7295,5073l8295,5073e" filled="f" stroked="t" strokeweight=".478649pt" strokecolor="#606060">
                <v:path arrowok="t"/>
              </v:shape>
            </v:group>
            <v:group style="position:absolute;left:8238;top:5073;width:416;height:2" coordorigin="8238,5073" coordsize="416,2">
              <v:shape style="position:absolute;left:8238;top:5073;width:416;height:2" coordorigin="8238,5073" coordsize="416,0" path="m8238,5073l8654,5073e" filled="f" stroked="t" strokeweight=".478649pt" strokecolor="#777777">
                <v:path arrowok="t"/>
              </v:shape>
            </v:group>
            <v:group style="position:absolute;left:8597;top:5073;width:2992;height:2" coordorigin="8597,5073" coordsize="2992,2">
              <v:shape style="position:absolute;left:8597;top:5073;width:2992;height:2" coordorigin="8597,5073" coordsize="2992,0" path="m8597,5073l11588,5073e" filled="f" stroked="t" strokeweight=".957298pt" strokecolor="#8C8C8C">
                <v:path arrowok="t"/>
              </v:shape>
            </v:group>
            <v:group style="position:absolute;left:2293;top:5310;width:5222;height:2" coordorigin="2293,5310" coordsize="5222,2">
              <v:shape style="position:absolute;left:2293;top:5310;width:5222;height:2" coordorigin="2293,5310" coordsize="5222,0" path="m2293,5310l7515,5310e" filled="f" stroked="t" strokeweight=".957298pt" strokecolor="#7C7C7C">
                <v:path arrowok="t"/>
              </v:shape>
            </v:group>
            <v:group style="position:absolute;left:7457;top:5312;width:1197;height:2" coordorigin="7457,5312" coordsize="1197,2">
              <v:shape style="position:absolute;left:7457;top:5312;width:1197;height:2" coordorigin="7457,5312" coordsize="1197,0" path="m7457,5312l8654,5312e" filled="f" stroked="t" strokeweight=".478649pt" strokecolor="#5B5B5B">
                <v:path arrowok="t"/>
              </v:shape>
            </v:group>
            <v:group style="position:absolute;left:8597;top:5317;width:833;height:2" coordorigin="8597,5317" coordsize="833,2">
              <v:shape style="position:absolute;left:8597;top:5317;width:833;height:2" coordorigin="8597,5317" coordsize="833,0" path="m8597,5317l9429,5317e" filled="f" stroked="t" strokeweight=".478649pt" strokecolor="#707070">
                <v:path arrowok="t"/>
              </v:shape>
            </v:group>
            <v:group style="position:absolute;left:9372;top:5312;width:2216;height:2" coordorigin="9372,5312" coordsize="2216,2">
              <v:shape style="position:absolute;left:9372;top:5312;width:2216;height:2" coordorigin="9372,5312" coordsize="2216,0" path="m9372,5312l11588,5312e" filled="f" stroked="t" strokeweight=".957298pt" strokecolor="#878787">
                <v:path arrowok="t"/>
              </v:shape>
            </v:group>
            <v:group style="position:absolute;left:235;top:5542;width:704;height:2" coordorigin="235,5542" coordsize="704,2">
              <v:shape style="position:absolute;left:235;top:5542;width:704;height:2" coordorigin="235,5542" coordsize="704,0" path="m235,5542l938,5542e" filled="f" stroked="t" strokeweight=".717973pt" strokecolor="#777777">
                <v:path arrowok="t"/>
              </v:shape>
            </v:group>
            <v:group style="position:absolute;left:881;top:5550;width:761;height:2" coordorigin="881,5550" coordsize="761,2">
              <v:shape style="position:absolute;left:881;top:5550;width:761;height:2" coordorigin="881,5550" coordsize="761,0" path="m881,5550l1642,5550e" filled="f" stroked="t" strokeweight=".717973pt" strokecolor="#747474">
                <v:path arrowok="t"/>
              </v:shape>
            </v:group>
            <v:group style="position:absolute;left:1584;top:5552;width:5930;height:2" coordorigin="1584,5552" coordsize="5930,2">
              <v:shape style="position:absolute;left:1584;top:5552;width:5930;height:2" coordorigin="1584,5552" coordsize="5930,0" path="m1584,5552l7515,5552e" filled="f" stroked="t" strokeweight=".957298pt" strokecolor="#808080">
                <v:path arrowok="t"/>
              </v:shape>
            </v:group>
            <v:group style="position:absolute;left:7457;top:5554;width:1972;height:2" coordorigin="7457,5554" coordsize="1972,2">
              <v:shape style="position:absolute;left:7457;top:5554;width:1972;height:2" coordorigin="7457,5554" coordsize="1972,0" path="m7457,5554l9429,5554e" filled="f" stroked="t" strokeweight=".478649pt" strokecolor="#676767">
                <v:path arrowok="t"/>
              </v:shape>
            </v:group>
            <v:group style="position:absolute;left:9372;top:5552;width:2216;height:2" coordorigin="9372,5552" coordsize="2216,2">
              <v:shape style="position:absolute;left:9372;top:5552;width:2216;height:2" coordorigin="9372,5552" coordsize="2216,0" path="m9372,5552l11588,5552e" filled="f" stroked="t" strokeweight=".957298pt" strokecolor="#838383">
                <v:path arrowok="t"/>
              </v:shape>
            </v:group>
            <v:group style="position:absolute;left:7780;top:5547;width:2;height:729" coordorigin="7780,5547" coordsize="2,729">
              <v:shape style="position:absolute;left:7780;top:5547;width:2;height:729" coordorigin="7780,5547" coordsize="0,729" path="m7780,6276l7780,5547e" filled="f" stroked="t" strokeweight=".478649pt" strokecolor="#5B5B5B">
                <v:path arrowok="t"/>
              </v:shape>
            </v:group>
            <v:group style="position:absolute;left:2293;top:6024;width:3547;height:2" coordorigin="2293,6024" coordsize="3547,2">
              <v:shape style="position:absolute;left:2293;top:6024;width:3547;height:2" coordorigin="2293,6024" coordsize="3547,0" path="m2293,6024l5840,6024e" filled="f" stroked="t" strokeweight=".478649pt" strokecolor="#5B5B5B">
                <v:path arrowok="t"/>
              </v:shape>
            </v:group>
            <v:group style="position:absolute;left:5782;top:6027;width:397;height:2" coordorigin="5782,6027" coordsize="397,2">
              <v:shape style="position:absolute;left:5782;top:6027;width:397;height:2" coordorigin="5782,6027" coordsize="397,0" path="m5782,6027l6179,6027e" filled="f" stroked="t" strokeweight=".478649pt" strokecolor="#707070">
                <v:path arrowok="t"/>
              </v:shape>
            </v:group>
            <v:group style="position:absolute;left:6122;top:6027;width:2532;height:2" coordorigin="6122,6027" coordsize="2532,2">
              <v:shape style="position:absolute;left:6122;top:6027;width:2532;height:2" coordorigin="6122,6027" coordsize="2532,0" path="m6122,6027l8654,6027e" filled="f" stroked="t" strokeweight=".957298pt" strokecolor="#808080">
                <v:path arrowok="t"/>
              </v:shape>
            </v:group>
            <v:group style="position:absolute;left:8597;top:6027;width:1369;height:2" coordorigin="8597,6027" coordsize="1369,2">
              <v:shape style="position:absolute;left:8597;top:6027;width:1369;height:2" coordorigin="8597,6027" coordsize="1369,0" path="m8597,6027l9965,6027e" filled="f" stroked="t" strokeweight=".478649pt" strokecolor="#575757">
                <v:path arrowok="t"/>
              </v:shape>
            </v:group>
            <v:group style="position:absolute;left:9908;top:6027;width:1680;height:2" coordorigin="9908,6027" coordsize="1680,2">
              <v:shape style="position:absolute;left:9908;top:6027;width:1680;height:2" coordorigin="9908,6027" coordsize="1680,0" path="m9908,6027l11588,6027e" filled="f" stroked="t" strokeweight=".478649pt" strokecolor="#6B6B6B">
                <v:path arrowok="t"/>
              </v:shape>
            </v:group>
            <v:group style="position:absolute;left:11583;top:5787;width:2;height:264" coordorigin="11583,5787" coordsize="2,264">
              <v:shape style="position:absolute;left:11583;top:5787;width:2;height:264" coordorigin="11583,5787" coordsize="0,264" path="m11583,6051l11583,5787e" filled="f" stroked="t" strokeweight=".478649pt" strokecolor="#5B5B5B">
                <v:path arrowok="t"/>
              </v:shape>
            </v:group>
            <v:group style="position:absolute;left:2300;top:4790;width:2;height:2685" coordorigin="2300,4790" coordsize="2,2685">
              <v:shape style="position:absolute;left:2300;top:4790;width:2;height:2685" coordorigin="2300,4790" coordsize="0,2685" path="m2300,7475l2300,4790e" filled="f" stroked="t" strokeweight=".957298pt" strokecolor="#6B6B6B">
                <v:path arrowok="t"/>
              </v:shape>
            </v:group>
            <v:group style="position:absolute;left:2288;top:6266;width:5064;height:2" coordorigin="2288,6266" coordsize="5064,2">
              <v:shape style="position:absolute;left:2288;top:6266;width:5064;height:2" coordorigin="2288,6266" coordsize="5064,0" path="m2288,6266l7352,6266e" filled="f" stroked="t" strokeweight=".478649pt" strokecolor="#646464">
                <v:path arrowok="t"/>
              </v:shape>
            </v:group>
            <v:group style="position:absolute;left:4856;top:4790;width:2;height:1482" coordorigin="4856,4790" coordsize="2,1482">
              <v:shape style="position:absolute;left:4856;top:4790;width:2;height:1482" coordorigin="4856,4790" coordsize="0,1482" path="m4856,6271l4856,4790e" filled="f" stroked="t" strokeweight=".957298pt" strokecolor="#6B6B6B">
                <v:path arrowok="t"/>
              </v:shape>
            </v:group>
            <v:group style="position:absolute;left:6912;top:6266;width:1838;height:2" coordorigin="6912,6266" coordsize="1838,2">
              <v:shape style="position:absolute;left:6912;top:6266;width:1838;height:2" coordorigin="6912,6266" coordsize="1838,0" path="m6912,6266l8750,6266e" filled="f" stroked="t" strokeweight=".957298pt" strokecolor="#838383">
                <v:path arrowok="t"/>
              </v:shape>
            </v:group>
            <v:group style="position:absolute;left:8597;top:6266;width:522;height:2" coordorigin="8597,6266" coordsize="522,2">
              <v:shape style="position:absolute;left:8597;top:6266;width:522;height:2" coordorigin="8597,6266" coordsize="522,0" path="m8597,6266l9118,6266e" filled="f" stroked="t" strokeweight=".478649pt" strokecolor="#777777">
                <v:path arrowok="t"/>
              </v:shape>
            </v:group>
            <v:group style="position:absolute;left:9061;top:6266;width:369;height:2" coordorigin="9061,6266" coordsize="369,2">
              <v:shape style="position:absolute;left:9061;top:6266;width:369;height:2" coordorigin="9061,6266" coordsize="369,0" path="m9061,6266l9429,6266e" filled="f" stroked="t" strokeweight=".478649pt" strokecolor="#606060">
                <v:path arrowok="t"/>
              </v:shape>
            </v:group>
            <v:group style="position:absolute;left:9372;top:6266;width:594;height:2" coordorigin="9372,6266" coordsize="594,2">
              <v:shape style="position:absolute;left:9372;top:6266;width:594;height:2" coordorigin="9372,6266" coordsize="594,0" path="m9372,6266l9965,6266e" filled="f" stroked="t" strokeweight=".478649pt" strokecolor="#4B4B4B">
                <v:path arrowok="t"/>
              </v:shape>
            </v:group>
            <v:group style="position:absolute;left:9908;top:6266;width:1680;height:2" coordorigin="9908,6266" coordsize="1680,2">
              <v:shape style="position:absolute;left:9908;top:6266;width:1680;height:2" coordorigin="9908,6266" coordsize="1680,0" path="m9908,6266l11588,6266e" filled="f" stroked="t" strokeweight=".478649pt" strokecolor="#606060">
                <v:path arrowok="t"/>
              </v:shape>
            </v:group>
            <v:group style="position:absolute;left:11583;top:5979;width:2;height:2474" coordorigin="11583,5979" coordsize="2,2474">
              <v:shape style="position:absolute;left:11583;top:5979;width:2;height:2474" coordorigin="11583,5979" coordsize="0,2474" path="m11583,8453l11583,5979e" filled="f" stroked="t" strokeweight=".957298pt" strokecolor="#777777">
                <v:path arrowok="t"/>
              </v:shape>
            </v:group>
            <v:group style="position:absolute;left:239;top:6499;width:699;height:2" coordorigin="239,6499" coordsize="699,2">
              <v:shape style="position:absolute;left:239;top:6499;width:699;height:2" coordorigin="239,6499" coordsize="699,0" path="m239,6499l938,6499e" filled="f" stroked="t" strokeweight=".717973pt" strokecolor="#747474">
                <v:path arrowok="t"/>
              </v:shape>
            </v:group>
            <v:group style="position:absolute;left:871;top:6506;width:10717;height:2" coordorigin="871,6506" coordsize="10717,2">
              <v:shape style="position:absolute;left:871;top:6506;width:10717;height:2" coordorigin="871,6506" coordsize="10717,0" path="m871,6506l11588,6506e" filled="f" stroked="t" strokeweight=".717973pt" strokecolor="#777777">
                <v:path arrowok="t"/>
              </v:shape>
            </v:group>
            <v:group style="position:absolute;left:9372;top:6506;width:1527;height:2" coordorigin="9372,6506" coordsize="1527,2">
              <v:shape style="position:absolute;left:9372;top:6506;width:1527;height:2" coordorigin="9372,6506" coordsize="1527,0" path="m9372,6506l10899,6506e" filled="f" stroked="t" strokeweight=".478649pt" strokecolor="#676767">
                <v:path arrowok="t"/>
              </v:shape>
            </v:group>
            <v:group style="position:absolute;left:239;top:6971;width:5940;height:2" coordorigin="239,6971" coordsize="5940,2">
              <v:shape style="position:absolute;left:239;top:6971;width:5940;height:2" coordorigin="239,6971" coordsize="5940,0" path="m239,6971l6179,6971e" filled="f" stroked="t" strokeweight=".478649pt" strokecolor="#676767">
                <v:path arrowok="t"/>
              </v:shape>
            </v:group>
            <v:group style="position:absolute;left:6122;top:6978;width:3054;height:2" coordorigin="6122,6978" coordsize="3054,2">
              <v:shape style="position:absolute;left:6122;top:6978;width:3054;height:2" coordorigin="6122,6978" coordsize="3054,0" path="m6122,6978l9176,6978e" filled="f" stroked="t" strokeweight=".957298pt" strokecolor="#838383">
                <v:path arrowok="t"/>
              </v:shape>
            </v:group>
            <v:group style="position:absolute;left:9061;top:6976;width:2532;height:2" coordorigin="9061,6976" coordsize="2532,2">
              <v:shape style="position:absolute;left:9061;top:6976;width:2532;height:2" coordorigin="9061,6976" coordsize="2532,0" path="m9061,6976l11593,6976e" filled="f" stroked="t" strokeweight=".478649pt" strokecolor="#646464">
                <v:path arrowok="t"/>
              </v:shape>
            </v:group>
            <v:group style="position:absolute;left:4858;top:6971;width:2;height:738" coordorigin="4858,6971" coordsize="2,738">
              <v:shape style="position:absolute;left:4858;top:6971;width:2;height:738" coordorigin="4858,6971" coordsize="0,738" path="m4858,7710l4858,6971e" filled="f" stroked="t" strokeweight=".478649pt" strokecolor="#2F2F2F">
                <v:path arrowok="t"/>
              </v:shape>
            </v:group>
            <v:group style="position:absolute;left:4854;top:7223;width:2939;height:2" coordorigin="4854,7223" coordsize="2939,2">
              <v:shape style="position:absolute;left:4854;top:7223;width:2939;height:2" coordorigin="4854,7223" coordsize="2939,0" path="m4854,7223l7792,7223e" filled="f" stroked="t" strokeweight=".957298pt" strokecolor="#808080">
                <v:path arrowok="t"/>
              </v:shape>
            </v:group>
            <v:group style="position:absolute;left:7735;top:7223;width:1694;height:2" coordorigin="7735,7223" coordsize="1694,2">
              <v:shape style="position:absolute;left:7735;top:7223;width:1694;height:2" coordorigin="7735,7223" coordsize="1694,0" path="m7735,7223l9429,7223e" filled="f" stroked="t" strokeweight=".478649pt" strokecolor="#676767">
                <v:path arrowok="t"/>
              </v:shape>
            </v:group>
            <v:group style="position:absolute;left:9372;top:7221;width:2221;height:2" coordorigin="9372,7221" coordsize="2221,2">
              <v:shape style="position:absolute;left:9372;top:7221;width:2221;height:2" coordorigin="9372,7221" coordsize="2221,0" path="m9372,7221l11593,7221e" filled="f" stroked="t" strokeweight=".957298pt" strokecolor="#878787">
                <v:path arrowok="t"/>
              </v:shape>
            </v:group>
            <v:group style="position:absolute;left:244;top:7182;width:2;height:292" coordorigin="244,7182" coordsize="2,292">
              <v:shape style="position:absolute;left:244;top:7182;width:2;height:292" coordorigin="244,7182" coordsize="0,292" path="m244,7475l244,7182e" filled="f" stroked="t" strokeweight=".478649pt" strokecolor="#383838">
                <v:path arrowok="t"/>
              </v:shape>
            </v:group>
            <v:group style="position:absolute;left:4854;top:7463;width:1934;height:2" coordorigin="4854,7463" coordsize="1934,2">
              <v:shape style="position:absolute;left:4854;top:7463;width:1934;height:2" coordorigin="4854,7463" coordsize="1934,0" path="m4854,7463l6787,7463e" filled="f" stroked="t" strokeweight=".957298pt" strokecolor="#838383">
                <v:path arrowok="t"/>
              </v:shape>
            </v:group>
            <v:group style="position:absolute;left:6715;top:7463;width:2714;height:2" coordorigin="6715,7463" coordsize="2714,2">
              <v:shape style="position:absolute;left:6715;top:7463;width:2714;height:2" coordorigin="6715,7463" coordsize="2714,0" path="m6715,7463l9429,7463e" filled="f" stroked="t" strokeweight=".478649pt" strokecolor="#6B6B6B">
                <v:path arrowok="t"/>
              </v:shape>
            </v:group>
            <v:group style="position:absolute;left:9372;top:7460;width:2221;height:2" coordorigin="9372,7460" coordsize="2221,2">
              <v:shape style="position:absolute;left:9372;top:7460;width:2221;height:2" coordorigin="9372,7460" coordsize="2221,0" path="m9372,7460l11593,7460e" filled="f" stroked="t" strokeweight=".717973pt" strokecolor="#838383">
                <v:path arrowok="t"/>
              </v:shape>
            </v:group>
            <v:group style="position:absolute;left:239;top:7700;width:4992;height:2" coordorigin="239,7700" coordsize="4992,2">
              <v:shape style="position:absolute;left:239;top:7700;width:4992;height:2" coordorigin="239,7700" coordsize="4992,0" path="m239,7700l5232,7700e" filled="f" stroked="t" strokeweight=".478649pt" strokecolor="#5B5B5B">
                <v:path arrowok="t"/>
              </v:shape>
            </v:group>
            <v:group style="position:absolute;left:2302;top:7417;width:2;height:1266" coordorigin="2302,7417" coordsize="2,1266">
              <v:shape style="position:absolute;left:2302;top:7417;width:2;height:1266" coordorigin="2302,7417" coordsize="0,1266" path="m2302,8683l2302,7417e" filled="f" stroked="t" strokeweight=".478649pt" strokecolor="#3F3F3F">
                <v:path arrowok="t"/>
              </v:shape>
            </v:group>
            <v:group style="position:absolute;left:5150;top:7702;width:6443;height:2" coordorigin="5150,7702" coordsize="6443,2">
              <v:shape style="position:absolute;left:5150;top:7702;width:6443;height:2" coordorigin="5150,7702" coordsize="6443,0" path="m5150,7702l11593,7702e" filled="f" stroked="t" strokeweight=".717973pt" strokecolor="#7C7C7C">
                <v:path arrowok="t"/>
              </v:shape>
            </v:group>
            <v:group style="position:absolute;left:8597;top:7705;width:1369;height:2" coordorigin="8597,7705" coordsize="1369,2">
              <v:shape style="position:absolute;left:8597;top:7705;width:1369;height:2" coordorigin="8597,7705" coordsize="1369,0" path="m8597,7705l9965,7705e" filled="f" stroked="t" strokeweight=".478649pt" strokecolor="#5B5B5B">
                <v:path arrowok="t"/>
              </v:shape>
            </v:group>
            <v:group style="position:absolute;left:244;top:7921;width:2;height:292" coordorigin="244,7921" coordsize="2,292">
              <v:shape style="position:absolute;left:244;top:7921;width:2;height:292" coordorigin="244,7921" coordsize="0,292" path="m244,8213l244,7921e" filled="f" stroked="t" strokeweight=".478649pt" strokecolor="#484848">
                <v:path arrowok="t"/>
              </v:shape>
            </v:group>
            <v:group style="position:absolute;left:239;top:8400;width:6534;height:2" coordorigin="239,8400" coordsize="6534,2">
              <v:shape style="position:absolute;left:239;top:8400;width:6534;height:2" coordorigin="239,8400" coordsize="6534,0" path="m239,8400l6773,8400e" filled="f" stroked="t" strokeweight=".478649pt" strokecolor="#646464">
                <v:path arrowok="t"/>
              </v:shape>
            </v:group>
            <v:group style="position:absolute;left:6155;top:8405;width:2140;height:2" coordorigin="6155,8405" coordsize="2140,2">
              <v:shape style="position:absolute;left:6155;top:8405;width:2140;height:2" coordorigin="6155,8405" coordsize="2140,0" path="m6155,8405l8295,8405e" filled="f" stroked="t" strokeweight=".957298pt" strokecolor="#808080">
                <v:path arrowok="t"/>
              </v:shape>
            </v:group>
            <v:group style="position:absolute;left:8238;top:8402;width:1728;height:2" coordorigin="8238,8402" coordsize="1728,2">
              <v:shape style="position:absolute;left:8238;top:8402;width:1728;height:2" coordorigin="8238,8402" coordsize="1728,0" path="m8238,8402l9965,8402e" filled="f" stroked="t" strokeweight=".478649pt" strokecolor="#606060">
                <v:path arrowok="t"/>
              </v:shape>
            </v:group>
            <v:group style="position:absolute;left:9908;top:8402;width:1685;height:2" coordorigin="9908,8402" coordsize="1685,2">
              <v:shape style="position:absolute;left:9908;top:8402;width:1685;height:2" coordorigin="9908,8402" coordsize="1685,0" path="m9908,8402l11593,8402e" filled="f" stroked="t" strokeweight=".478649pt" strokecolor="#7C7C7C">
                <v:path arrowok="t"/>
              </v:shape>
            </v:group>
            <v:group style="position:absolute;left:11588;top:8357;width:2;height:738" coordorigin="11588,8357" coordsize="2,738">
              <v:shape style="position:absolute;left:11588;top:8357;width:2;height:738" coordorigin="11588,8357" coordsize="0,738" path="m11588,9095l11588,8357e" filled="f" stroked="t" strokeweight=".478649pt" strokecolor="#707070">
                <v:path arrowok="t"/>
              </v:shape>
            </v:group>
            <v:group style="position:absolute;left:2305;top:8625;width:2;height:7609" coordorigin="2305,8625" coordsize="2,7609">
              <v:shape style="position:absolute;left:2305;top:8625;width:2;height:7609" coordorigin="2305,8625" coordsize="0,7609" path="m2305,16234l2305,8625e" filled="f" stroked="t" strokeweight=".717973pt" strokecolor="#646464">
                <v:path arrowok="t"/>
              </v:shape>
            </v:group>
            <v:group style="position:absolute;left:11593;top:8625;width:2;height:7595" coordorigin="11593,8625" coordsize="2,7595">
              <v:shape style="position:absolute;left:11593;top:8625;width:2;height:7595" coordorigin="11593,8625" coordsize="0,7595" path="m11593,16220l11593,8625e" filled="f" stroked="t" strokeweight=".717973pt" strokecolor="#747474">
                <v:path arrowok="t"/>
              </v:shape>
            </v:group>
            <v:group style="position:absolute;left:235;top:9335;width:9286;height:2" coordorigin="235,9335" coordsize="9286,2">
              <v:shape style="position:absolute;left:235;top:9335;width:9286;height:2" coordorigin="235,9335" coordsize="9286,0" path="m235,9335l9520,9335e" filled="f" stroked="t" strokeweight=".717973pt" strokecolor="#7C7C7C">
                <v:path arrowok="t"/>
              </v:shape>
            </v:group>
            <v:group style="position:absolute;left:9372;top:9335;width:2216;height:2" coordorigin="9372,9335" coordsize="2216,2">
              <v:shape style="position:absolute;left:9372;top:9335;width:2216;height:2" coordorigin="9372,9335" coordsize="2216,0" path="m9372,9335l11588,9335e" filled="f" stroked="t" strokeweight=".478649pt" strokecolor="#676767">
                <v:path arrowok="t"/>
              </v:shape>
            </v:group>
            <v:group style="position:absolute;left:235;top:9594;width:10794;height:2" coordorigin="235,9594" coordsize="10794,2">
              <v:shape style="position:absolute;left:235;top:9594;width:10794;height:2" coordorigin="235,9594" coordsize="10794,0" path="m235,9594l11028,9594e" filled="f" stroked="t" strokeweight=".717973pt" strokecolor="#7C7C7C">
                <v:path arrowok="t"/>
              </v:shape>
            </v:group>
            <v:group style="position:absolute;left:9372;top:9594;width:2216;height:2" coordorigin="9372,9594" coordsize="2216,2">
              <v:shape style="position:absolute;left:9372;top:9594;width:2216;height:2" coordorigin="9372,9594" coordsize="2216,0" path="m9372,9594l11588,9594e" filled="f" stroked="t" strokeweight=".478649pt" strokecolor="#707070">
                <v:path arrowok="t"/>
              </v:shape>
            </v:group>
            <v:group style="position:absolute;left:11583;top:9268;width:2;height:384" coordorigin="11583,9268" coordsize="2,384">
              <v:shape style="position:absolute;left:11583;top:9268;width:2;height:384" coordorigin="11583,9268" coordsize="0,384" path="m11583,9651l11583,9268e" filled="f" stroked="t" strokeweight=".478649pt" strokecolor="#606060">
                <v:path arrowok="t"/>
              </v:shape>
            </v:group>
            <v:group style="position:absolute;left:235;top:9853;width:5442;height:2" coordorigin="235,9853" coordsize="5442,2">
              <v:shape style="position:absolute;left:235;top:9853;width:5442;height:2" coordorigin="235,9853" coordsize="5442,0" path="m235,9853l5677,9853e" filled="f" stroked="t" strokeweight=".957298pt" strokecolor="#838383">
                <v:path arrowok="t"/>
              </v:shape>
            </v:group>
            <v:group style="position:absolute;left:5619;top:9855;width:1321;height:2" coordorigin="5619,9855" coordsize="1321,2">
              <v:shape style="position:absolute;left:5619;top:9855;width:1321;height:2" coordorigin="5619,9855" coordsize="1321,0" path="m5619,9855l6940,9855e" filled="f" stroked="t" strokeweight=".478649pt" strokecolor="#707070">
                <v:path arrowok="t"/>
              </v:shape>
            </v:group>
            <v:group style="position:absolute;left:6883;top:9858;width:632;height:2" coordorigin="6883,9858" coordsize="632,2">
              <v:shape style="position:absolute;left:6883;top:9858;width:632;height:2" coordorigin="6883,9858" coordsize="632,0" path="m6883,9858l7515,9858e" filled="f" stroked="t" strokeweight=".478649pt" strokecolor="#5B5B5B">
                <v:path arrowok="t"/>
              </v:shape>
            </v:group>
            <v:group style="position:absolute;left:7457;top:9855;width:3585;height:2" coordorigin="7457,9855" coordsize="3585,2">
              <v:shape style="position:absolute;left:7457;top:9855;width:3585;height:2" coordorigin="7457,9855" coordsize="3585,0" path="m7457,9855l11042,9855e" filled="f" stroked="t" strokeweight=".717973pt" strokecolor="#808080">
                <v:path arrowok="t"/>
              </v:shape>
            </v:group>
            <v:group style="position:absolute;left:9372;top:9853;width:2216;height:2" coordorigin="9372,9853" coordsize="2216,2">
              <v:shape style="position:absolute;left:9372;top:9853;width:2216;height:2" coordorigin="9372,9853" coordsize="2216,0" path="m9372,9853l11588,9853e" filled="f" stroked="t" strokeweight=".478649pt" strokecolor="#707070">
                <v:path arrowok="t"/>
              </v:shape>
            </v:group>
            <v:group style="position:absolute;left:235;top:10363;width:1407;height:2" coordorigin="235,10363" coordsize="1407,2">
              <v:shape style="position:absolute;left:235;top:10363;width:1407;height:2" coordorigin="235,10363" coordsize="1407,0" path="m235,10363l1642,10363e" filled="f" stroked="t" strokeweight=".478649pt" strokecolor="#7C7C7C">
                <v:path arrowok="t"/>
              </v:shape>
            </v:group>
            <v:group style="position:absolute;left:1584;top:10368;width:4092;height:2" coordorigin="1584,10368" coordsize="4092,2">
              <v:shape style="position:absolute;left:1584;top:10368;width:4092;height:2" coordorigin="1584,10368" coordsize="4092,0" path="m1584,10368l5677,10368e" filled="f" stroked="t" strokeweight=".478649pt" strokecolor="#676767">
                <v:path arrowok="t"/>
              </v:shape>
            </v:group>
            <v:group style="position:absolute;left:3858;top:10368;width:7740;height:2" coordorigin="3858,10368" coordsize="7740,2">
              <v:shape style="position:absolute;left:3858;top:10368;width:7740;height:2" coordorigin="3858,10368" coordsize="7740,0" path="m3858,10368l11598,10368e" filled="f" stroked="t" strokeweight=".717973pt" strokecolor="#838383">
                <v:path arrowok="t"/>
              </v:shape>
            </v:group>
            <v:group style="position:absolute;left:7735;top:10368;width:1383;height:2" coordorigin="7735,10368" coordsize="1383,2">
              <v:shape style="position:absolute;left:7735;top:10368;width:1383;height:2" coordorigin="7735,10368" coordsize="1383,0" path="m7735,10368l9118,10368e" filled="f" stroked="t" strokeweight=".478649pt" strokecolor="#707070">
                <v:path arrowok="t"/>
              </v:shape>
            </v:group>
            <v:group style="position:absolute;left:747;top:10608;width:1704;height:2" coordorigin="747,10608" coordsize="1704,2">
              <v:shape style="position:absolute;left:747;top:10608;width:1704;height:2" coordorigin="747,10608" coordsize="1704,0" path="m747,10608l2451,10608e" filled="f" stroked="t" strokeweight=".957298pt" strokecolor="#8C8C8C">
                <v:path arrowok="t"/>
              </v:shape>
            </v:group>
            <v:group style="position:absolute;left:2254;top:10608;width:2977;height:2" coordorigin="2254,10608" coordsize="2977,2">
              <v:shape style="position:absolute;left:2254;top:10608;width:2977;height:2" coordorigin="2254,10608" coordsize="2977,0" path="m2254,10608l5232,10608e" filled="f" stroked="t" strokeweight=".478649pt" strokecolor="#676767">
                <v:path arrowok="t"/>
              </v:shape>
            </v:group>
            <v:group style="position:absolute;left:3695;top:10608;width:7902;height:2" coordorigin="3695,10608" coordsize="7902,2">
              <v:shape style="position:absolute;left:3695;top:10608;width:7902;height:2" coordorigin="3695,10608" coordsize="7902,0" path="m3695,10608l11598,10608e" filled="f" stroked="t" strokeweight=".717973pt" strokecolor="#808080">
                <v:path arrowok="t"/>
              </v:shape>
            </v:group>
            <v:group style="position:absolute;left:7457;top:10610;width:1661;height:2" coordorigin="7457,10610" coordsize="1661,2">
              <v:shape style="position:absolute;left:7457;top:10610;width:1661;height:2" coordorigin="7457,10610" coordsize="1661,0" path="m7457,10610l9118,10610e" filled="f" stroked="t" strokeweight=".478649pt" strokecolor="#6B6B6B">
                <v:path arrowok="t"/>
              </v:shape>
            </v:group>
            <v:group style="position:absolute;left:235;top:10812;width:1388;height:2" coordorigin="235,10812" coordsize="1388,2">
              <v:shape style="position:absolute;left:235;top:10812;width:1388;height:2" coordorigin="235,10812" coordsize="1388,0" path="m235,10812l1623,10812e" filled="f" stroked="t" strokeweight=".239324pt" strokecolor="#878787">
                <v:path arrowok="t"/>
              </v:shape>
            </v:group>
            <v:group style="position:absolute;left:1608;top:10812;width:3595;height:2" coordorigin="1608,10812" coordsize="3595,2">
              <v:shape style="position:absolute;left:1608;top:10812;width:3595;height:2" coordorigin="1608,10812" coordsize="3595,0" path="m1608,10812l5203,10812e" filled="f" stroked="t" strokeweight=".239324pt" strokecolor="#646464">
                <v:path arrowok="t"/>
              </v:shape>
            </v:group>
            <v:group style="position:absolute;left:5203;top:10812;width:1709;height:2" coordorigin="5203,10812" coordsize="1709,2">
              <v:shape style="position:absolute;left:5203;top:10812;width:1709;height:2" coordorigin="5203,10812" coordsize="1709,0" path="m5203,10812l6912,10812e" filled="f" stroked="t" strokeweight=".239324pt" strokecolor="#000000">
                <v:path arrowok="t"/>
              </v:shape>
            </v:group>
            <v:group style="position:absolute;left:6912;top:10812;width:574;height:2" coordorigin="6912,10812" coordsize="574,2">
              <v:shape style="position:absolute;left:6912;top:10812;width:574;height:2" coordorigin="6912,10812" coordsize="574,0" path="m6912,10812l7486,10812e" filled="f" stroked="t" strokeweight=".239324pt" strokecolor="#5B5B5B">
                <v:path arrowok="t"/>
              </v:shape>
            </v:group>
            <v:group style="position:absolute;left:7333;top:10601;width:2;height:436" coordorigin="7333,10601" coordsize="2,436">
              <v:shape style="position:absolute;left:7333;top:10601;width:2;height:436" coordorigin="7333,10601" coordsize="0,436" path="m7333,11037l7333,10601e" filled="f" stroked="t" strokeweight=".478649pt" strokecolor="#545454">
                <v:path arrowok="t"/>
              </v:shape>
            </v:group>
            <v:group style="position:absolute;left:7486;top:10812;width:1139;height:2" coordorigin="7486,10812" coordsize="1139,2">
              <v:shape style="position:absolute;left:7486;top:10812;width:1139;height:2" coordorigin="7486,10812" coordsize="1139,0" path="m7486,10812l8625,10812e" filled="f" stroked="t" strokeweight=".239324pt" strokecolor="#000000">
                <v:path arrowok="t"/>
              </v:shape>
            </v:group>
            <v:group style="position:absolute;left:8625;top:10812;width:2953;height:2" coordorigin="8625,10812" coordsize="2953,2">
              <v:shape style="position:absolute;left:8625;top:10812;width:2953;height:2" coordorigin="8625,10812" coordsize="2953,0" path="m8625,10812l11579,10812e" filled="f" stroked="t" strokeweight=".239324pt" strokecolor="#909090">
                <v:path arrowok="t"/>
              </v:shape>
            </v:group>
            <v:group style="position:absolute;left:909;top:10812;width:2;height:197" coordorigin="909,10812" coordsize="2,197">
              <v:shape style="position:absolute;left:909;top:10812;width:2;height:197" coordorigin="909,10812" coordsize="0,197" path="m909,11008l909,10812e" filled="f" stroked="t" strokeweight=".239324pt" strokecolor="#5B5B5B">
                <v:path arrowok="t"/>
              </v:shape>
            </v:group>
            <v:group style="position:absolute;left:909;top:11008;width:2;height:1927" coordorigin="909,11008" coordsize="2,1927">
              <v:shape style="position:absolute;left:909;top:11008;width:2;height:1927" coordorigin="909,11008" coordsize="0,1927" path="m909,12936l909,11008e" filled="f" stroked="t" strokeweight=".239324pt" strokecolor="#000000">
                <v:path arrowok="t"/>
              </v:shape>
            </v:group>
            <v:group style="position:absolute;left:1625;top:10601;width:2;height:1323" coordorigin="1625,10601" coordsize="2,1323">
              <v:shape style="position:absolute;left:1625;top:10601;width:2;height:1323" coordorigin="1625,10601" coordsize="0,1323" path="m1625,11924l1625,10601e" filled="f" stroked="t" strokeweight=".478649pt" strokecolor="#545454">
                <v:path arrowok="t"/>
              </v:shape>
            </v:group>
            <v:group style="position:absolute;left:7333;top:10979;width:2;height:1079" coordorigin="7333,10979" coordsize="2,1079">
              <v:shape style="position:absolute;left:7333;top:10979;width:2;height:1079" coordorigin="7333,10979" coordsize="0,1079" path="m7333,12058l7333,10979e" filled="f" stroked="t" strokeweight=".957298pt" strokecolor="#777777">
                <v:path arrowok="t"/>
              </v:shape>
            </v:group>
            <v:group style="position:absolute;left:11588;top:11464;width:2;height:964" coordorigin="11588,11464" coordsize="2,964">
              <v:shape style="position:absolute;left:11588;top:11464;width:2;height:964" coordorigin="11588,11464" coordsize="0,964" path="m11588,12427l11588,11464e" filled="f" stroked="t" strokeweight=".478649pt" strokecolor="#606060">
                <v:path arrowok="t"/>
              </v:shape>
            </v:group>
            <v:group style="position:absolute;left:244;top:11780;width:2;height:451" coordorigin="244,11780" coordsize="2,451">
              <v:shape style="position:absolute;left:244;top:11780;width:2;height:451" coordorigin="244,11780" coordsize="0,451" path="m244,12231l244,11780e" filled="f" stroked="t" strokeweight=".478649pt" strokecolor="#3F3F3F">
                <v:path arrowok="t"/>
              </v:shape>
            </v:group>
            <v:group style="position:absolute;left:1627;top:11047;width:2;height:2618" coordorigin="1627,11047" coordsize="2,2618">
              <v:shape style="position:absolute;left:1627;top:11047;width:2;height:2618" coordorigin="1627,11047" coordsize="0,2618" path="m1627,13664l1627,11047e" filled="f" stroked="t" strokeweight=".717973pt" strokecolor="#676767">
                <v:path arrowok="t"/>
              </v:shape>
            </v:group>
            <v:group style="position:absolute;left:7338;top:11866;width:2;height:1093" coordorigin="7338,11866" coordsize="2,1093">
              <v:shape style="position:absolute;left:7338;top:11866;width:2;height:1093" coordorigin="7338,11866" coordsize="0,1093" path="m7338,12960l7338,11866e" filled="f" stroked="t" strokeweight=".478649pt" strokecolor="#484848">
                <v:path arrowok="t"/>
              </v:shape>
            </v:group>
            <v:group style="position:absolute;left:235;top:12931;width:680;height:2" coordorigin="235,12931" coordsize="680,2">
              <v:shape style="position:absolute;left:235;top:12931;width:680;height:2" coordorigin="235,12931" coordsize="680,0" path="m235,12931l914,12931e" filled="f" stroked="t" strokeweight=".239324pt" strokecolor="#6B6B6B">
                <v:path arrowok="t"/>
              </v:shape>
            </v:group>
            <v:group style="position:absolute;left:909;top:12931;width:713;height:2" coordorigin="909,12931" coordsize="713,2">
              <v:shape style="position:absolute;left:909;top:12931;width:713;height:2" coordorigin="909,12931" coordsize="713,0" path="m909,12931l1623,12931e" filled="f" stroked="t" strokeweight=".239324pt" strokecolor="#545454">
                <v:path arrowok="t"/>
              </v:shape>
            </v:group>
            <v:group style="position:absolute;left:1608;top:12931;width:689;height:2" coordorigin="1608,12931" coordsize="689,2">
              <v:shape style="position:absolute;left:1608;top:12931;width:689;height:2" coordorigin="1608,12931" coordsize="689,0" path="m1608,12931l2298,12931e" filled="f" stroked="t" strokeweight=".239324pt" strokecolor="#676767">
                <v:path arrowok="t"/>
              </v:shape>
            </v:group>
            <v:group style="position:absolute;left:909;top:12931;width:2;height:345" coordorigin="909,12931" coordsize="2,345">
              <v:shape style="position:absolute;left:909;top:12931;width:2;height:345" coordorigin="909,12931" coordsize="0,345" path="m909,13276l909,12931e" filled="f" stroked="t" strokeweight=".239324pt" strokecolor="#838383">
                <v:path arrowok="t"/>
              </v:shape>
            </v:group>
            <v:group style="position:absolute;left:7338;top:12902;width:2;height:403" coordorigin="7338,12902" coordsize="2,403">
              <v:shape style="position:absolute;left:7338;top:12902;width:2;height:403" coordorigin="7338,12902" coordsize="0,403" path="m7338,13305l7338,12902e" filled="f" stroked="t" strokeweight=".478649pt" strokecolor="#5B5B5B">
                <v:path arrowok="t"/>
              </v:shape>
            </v:group>
            <v:group style="position:absolute;left:909;top:13276;width:2;height:1448" coordorigin="909,13276" coordsize="2,1448">
              <v:shape style="position:absolute;left:909;top:13276;width:2;height:1448" coordorigin="909,13276" coordsize="0,1448" path="m909,14724l909,13276e" filled="f" stroked="t" strokeweight=".239324pt" strokecolor="#000000">
                <v:path arrowok="t"/>
              </v:shape>
            </v:group>
            <v:group style="position:absolute;left:7340;top:13233;width:2;height:1381" coordorigin="7340,13233" coordsize="2,1381">
              <v:shape style="position:absolute;left:7340;top:13233;width:2;height:1381" coordorigin="7340,13233" coordsize="0,1381" path="m7340,14614l7340,13233e" filled="f" stroked="t" strokeweight=".957298pt" strokecolor="#7C7C7C">
                <v:path arrowok="t"/>
              </v:shape>
            </v:group>
            <v:group style="position:absolute;left:1627;top:13607;width:2;height:614" coordorigin="1627,13607" coordsize="2,614">
              <v:shape style="position:absolute;left:1627;top:13607;width:2;height:614" coordorigin="1627,13607" coordsize="0,614" path="m1627,14221l1627,13607e" filled="f" stroked="t" strokeweight=".478649pt" strokecolor="#3F3F3F">
                <v:path arrowok="t"/>
              </v:shape>
            </v:group>
            <v:group style="position:absolute;left:11593;top:13823;width:2;height:268" coordorigin="11593,13823" coordsize="2,268">
              <v:shape style="position:absolute;left:11593;top:13823;width:2;height:268" coordorigin="11593,13823" coordsize="0,268" path="m11593,14091l11593,13823e" filled="f" stroked="t" strokeweight=".478649pt" strokecolor="#6B6B6B">
                <v:path arrowok="t"/>
              </v:shape>
            </v:group>
            <v:group style="position:absolute;left:2307;top:14034;width:2;height:719" coordorigin="2307,14034" coordsize="2,719">
              <v:shape style="position:absolute;left:2307;top:14034;width:2;height:719" coordorigin="2307,14034" coordsize="0,719" path="m2307,14753l2307,14034e" filled="f" stroked="t" strokeweight=".478649pt" strokecolor="#3F3F3F">
                <v:path arrowok="t"/>
              </v:shape>
            </v:group>
            <v:group style="position:absolute;left:11593;top:14034;width:2;height:719" coordorigin="11593,14034" coordsize="2,719">
              <v:shape style="position:absolute;left:11593;top:14034;width:2;height:719" coordorigin="11593,14034" coordsize="0,719" path="m11593,14753l11593,14034e" filled="f" stroked="t" strokeweight=".478649pt" strokecolor="#545454">
                <v:path arrowok="t"/>
              </v:shape>
            </v:group>
            <v:group style="position:absolute;left:244;top:14163;width:2;height:1601" coordorigin="244,14163" coordsize="2,1601">
              <v:shape style="position:absolute;left:244;top:14163;width:2;height:1601" coordorigin="244,14163" coordsize="0,1601" path="m244,15764l244,14163e" filled="f" stroked="t" strokeweight=".717973pt" strokecolor="#545454">
                <v:path arrowok="t"/>
              </v:shape>
            </v:group>
            <v:group style="position:absolute;left:1627;top:14163;width:2;height:590" coordorigin="1627,14163" coordsize="2,590">
              <v:shape style="position:absolute;left:1627;top:14163;width:2;height:590" coordorigin="1627,14163" coordsize="0,590" path="m1627,14753l1627,14163e" filled="f" stroked="t" strokeweight=".478649pt" strokecolor="#232323">
                <v:path arrowok="t"/>
              </v:shape>
            </v:group>
            <v:group style="position:absolute;left:249;top:14441;width:2;height:1323" coordorigin="249,14441" coordsize="2,1323">
              <v:shape style="position:absolute;left:249;top:14441;width:2;height:1323" coordorigin="249,14441" coordsize="0,1323" path="m249,15764l249,14441e" filled="f" stroked="t" strokeweight=".478649pt" strokecolor="#4B4B4B">
                <v:path arrowok="t"/>
              </v:shape>
            </v:group>
            <v:group style="position:absolute;left:7345;top:14556;width:2;height:1678" coordorigin="7345,14556" coordsize="2,1678">
              <v:shape style="position:absolute;left:7345;top:14556;width:2;height:1678" coordorigin="7345,14556" coordsize="0,1678" path="m7345,16234l7345,14556e" filled="f" stroked="t" strokeweight=".478649pt" strokecolor="#676767">
                <v:path arrowok="t"/>
              </v:shape>
            </v:group>
            <v:group style="position:absolute;left:909;top:14724;width:2;height:1496" coordorigin="909,14724" coordsize="2,1496">
              <v:shape style="position:absolute;left:909;top:14724;width:2;height:1496" coordorigin="909,14724" coordsize="0,1496" path="m909,16220l909,14724e" filled="f" stroked="t" strokeweight=".239324pt" strokecolor="#ACACAC">
                <v:path arrowok="t"/>
              </v:shape>
            </v:group>
            <v:group style="position:absolute;left:1630;top:14695;width:2;height:1549" coordorigin="1630,14695" coordsize="2,1549">
              <v:shape style="position:absolute;left:1630;top:14695;width:2;height:1549" coordorigin="1630,14695" coordsize="0,1549" path="m1630,16244l1630,14695e" filled="f" stroked="t" strokeweight=".717973pt" strokecolor="#6B6B6B">
                <v:path arrowok="t"/>
              </v:shape>
            </v:group>
            <v:group style="position:absolute;left:1757;top:16229;width:1393;height:2" coordorigin="1757,16229" coordsize="1393,2">
              <v:shape style="position:absolute;left:1757;top:16229;width:1393;height:2" coordorigin="1757,16229" coordsize="1393,0" path="m1757,16229l3150,16229e" filled="f" stroked="t" strokeweight=".478649pt" strokecolor="#606060">
                <v:path arrowok="t"/>
              </v:shape>
            </v:group>
            <v:group style="position:absolute;left:3121;top:16210;width:431;height:2" coordorigin="3121,16210" coordsize="431,2">
              <v:shape style="position:absolute;left:3121;top:16210;width:431;height:2" coordorigin="3121,16210" coordsize="431,0" path="m3121,16210l3552,16210e" filled="f" stroked="t" strokeweight=".717973pt" strokecolor="#CFCFCF">
                <v:path arrowok="t"/>
              </v:shape>
            </v:group>
            <v:group style="position:absolute;left:239;top:16227;width:11253;height:2" coordorigin="239,16227" coordsize="11253,2">
              <v:shape style="position:absolute;left:239;top:16227;width:11253;height:2" coordorigin="239,16227" coordsize="11253,0" path="m239,16227l11492,16227e" filled="f" stroked="t" strokeweight=".957298pt" strokecolor="#8C8C8C">
                <v:path arrowok="t"/>
              </v:shape>
            </v:group>
            <v:group style="position:absolute;left:6122;top:16227;width:1393;height:2" coordorigin="6122,16227" coordsize="1393,2">
              <v:shape style="position:absolute;left:6122;top:16227;width:1393;height:2" coordorigin="6122,16227" coordsize="1393,0" path="m6122,16227l7515,16227e" filled="f" stroked="t" strokeweight=".717973pt" strokecolor="#6B6B6B">
                <v:path arrowok="t"/>
              </v:shape>
            </v:group>
            <v:group style="position:absolute;left:8625;top:16210;width:775;height:2" coordorigin="8625,16210" coordsize="775,2">
              <v:shape style="position:absolute;left:8625;top:16210;width:775;height:2" coordorigin="8625,16210" coordsize="775,0" path="m8625,16210l9401,16210e" filled="f" stroked="t" strokeweight=".717973pt" strokecolor="#8C8C8C">
                <v:path arrowok="t"/>
              </v:shape>
            </v:group>
            <v:group style="position:absolute;left:9372;top:16220;width:594;height:2" coordorigin="9372,16220" coordsize="594,2">
              <v:shape style="position:absolute;left:9372;top:16220;width:594;height:2" coordorigin="9372,16220" coordsize="594,0" path="m9372,16220l9965,16220e" filled="f" stroked="t" strokeweight=".478649pt" strokecolor="#676767">
                <v:path arrowok="t"/>
              </v:shape>
            </v:group>
            <v:group style="position:absolute;left:9884;top:16215;width:1718;height:2" coordorigin="9884,16215" coordsize="1718,2">
              <v:shape style="position:absolute;left:9884;top:16215;width:1718;height:2" coordorigin="9884,16215" coordsize="1718,0" path="m9884,16215l11602,16215e" filled="f" stroked="t" strokeweight=".957298pt" strokecolor="#909090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76"/>
          <w:szCs w:val="76"/>
          <w:color w:val="182190"/>
          <w:spacing w:val="0"/>
          <w:w w:val="261"/>
          <w:i/>
          <w:position w:val="-40"/>
        </w:rPr>
        <w:t>A</w:t>
      </w:r>
      <w:r>
        <w:rPr>
          <w:rFonts w:ascii="Times New Roman" w:hAnsi="Times New Roman" w:cs="Times New Roman" w:eastAsia="Times New Roman"/>
          <w:sz w:val="76"/>
          <w:szCs w:val="76"/>
          <w:color w:val="182190"/>
          <w:spacing w:val="0"/>
          <w:w w:val="100"/>
          <w:i/>
          <w:position w:val="-40"/>
        </w:rPr>
        <w:tab/>
      </w:r>
      <w:r>
        <w:rPr>
          <w:rFonts w:ascii="Times New Roman" w:hAnsi="Times New Roman" w:cs="Times New Roman" w:eastAsia="Times New Roman"/>
          <w:sz w:val="76"/>
          <w:szCs w:val="76"/>
          <w:color w:val="182190"/>
          <w:spacing w:val="0"/>
          <w:w w:val="100"/>
          <w:i/>
          <w:position w:val="-40"/>
        </w:rPr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0"/>
          <w:w w:val="100"/>
          <w:position w:val="-10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797979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31"/>
          <w:szCs w:val="31"/>
          <w:color w:val="797979"/>
          <w:spacing w:val="0"/>
          <w:w w:val="24"/>
          <w:position w:val="-10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797979"/>
          <w:spacing w:val="0"/>
          <w:w w:val="24"/>
          <w:position w:val="-10"/>
        </w:rPr>
        <w:t>        </w:t>
      </w:r>
      <w:r>
        <w:rPr>
          <w:rFonts w:ascii="Times New Roman" w:hAnsi="Times New Roman" w:cs="Times New Roman" w:eastAsia="Times New Roman"/>
          <w:sz w:val="31"/>
          <w:szCs w:val="31"/>
          <w:color w:val="797979"/>
          <w:spacing w:val="13"/>
          <w:w w:val="24"/>
          <w:position w:val="-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ACACAE"/>
          <w:spacing w:val="0"/>
          <w:w w:val="600"/>
          <w:position w:val="-1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81" w:lineRule="exact"/>
        <w:ind w:left="2652" w:right="-20"/>
        <w:jc w:val="left"/>
        <w:tabs>
          <w:tab w:pos="4180" w:val="left"/>
          <w:tab w:pos="8880" w:val="left"/>
          <w:tab w:pos="9940" w:val="left"/>
        </w:tabs>
        <w:rPr>
          <w:rFonts w:ascii="Arial" w:hAnsi="Arial" w:cs="Arial" w:eastAsia="Arial"/>
          <w:sz w:val="34"/>
          <w:szCs w:val="3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5.059113pt;margin-top:10.858291pt;width:4.077585pt;height:15.5pt;mso-position-horizontal-relative:page;mso-position-vertical-relative:paragraph;z-index:-16893" type="#_x0000_t202" filled="f" stroked="f">
            <v:textbox inset="0,0,0,0">
              <w:txbxContent>
                <w:p>
                  <w:pPr>
                    <w:spacing w:before="0" w:after="0" w:line="310" w:lineRule="exact"/>
                    <w:ind w:right="-86"/>
                    <w:jc w:val="left"/>
                    <w:rPr>
                      <w:rFonts w:ascii="Times New Roman" w:hAnsi="Times New Roman" w:cs="Times New Roman" w:eastAsia="Times New Roman"/>
                      <w:sz w:val="31"/>
                      <w:szCs w:val="3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C3C3C3"/>
                      <w:spacing w:val="0"/>
                      <w:w w:val="79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1"/>
                      <w:szCs w:val="3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4F5050"/>
          <w:spacing w:val="-5"/>
          <w:w w:val="72"/>
          <w:b/>
          <w:bCs/>
          <w:position w:val="-5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72"/>
          <w:b/>
          <w:bCs/>
          <w:position w:val="-5"/>
        </w:rPr>
        <w:t>b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6"/>
          <w:w w:val="72"/>
          <w:b/>
          <w:bCs/>
          <w:position w:val="-5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color w:val="4F5050"/>
          <w:spacing w:val="0"/>
          <w:w w:val="72"/>
          <w:b/>
          <w:bCs/>
          <w:position w:val="-5"/>
        </w:rPr>
        <w:t>w</w:t>
      </w:r>
      <w:r>
        <w:rPr>
          <w:rFonts w:ascii="Times New Roman" w:hAnsi="Times New Roman" w:cs="Times New Roman" w:eastAsia="Times New Roman"/>
          <w:sz w:val="28"/>
          <w:szCs w:val="28"/>
          <w:color w:val="4F5050"/>
          <w:spacing w:val="1"/>
          <w:w w:val="72"/>
          <w:b/>
          <w:bCs/>
          <w:position w:val="-5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72"/>
          <w:b/>
          <w:bCs/>
          <w:position w:val="-5"/>
        </w:rPr>
        <w:t>rall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-32"/>
          <w:w w:val="72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100"/>
          <w:b/>
          <w:bCs/>
          <w:position w:val="-5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72"/>
          <w:b/>
          <w:bCs/>
          <w:position w:val="-2"/>
        </w:rPr>
        <w:t>OP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-1"/>
          <w:w w:val="72"/>
          <w:b/>
          <w:bCs/>
          <w:position w:val="-2"/>
        </w:rPr>
        <w:t>Ç</w:t>
      </w:r>
      <w:r>
        <w:rPr>
          <w:rFonts w:ascii="Times New Roman" w:hAnsi="Times New Roman" w:cs="Times New Roman" w:eastAsia="Times New Roman"/>
          <w:sz w:val="28"/>
          <w:szCs w:val="28"/>
          <w:color w:val="4F5050"/>
          <w:spacing w:val="0"/>
          <w:w w:val="72"/>
          <w:b/>
          <w:bCs/>
          <w:position w:val="-2"/>
        </w:rPr>
        <w:t>U</w:t>
      </w:r>
      <w:r>
        <w:rPr>
          <w:rFonts w:ascii="Times New Roman" w:hAnsi="Times New Roman" w:cs="Times New Roman" w:eastAsia="Times New Roman"/>
          <w:sz w:val="28"/>
          <w:szCs w:val="28"/>
          <w:color w:val="4F5050"/>
          <w:spacing w:val="-43"/>
          <w:w w:val="72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F5050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4F5050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20"/>
          <w:szCs w:val="20"/>
          <w:color w:val="ACACAE"/>
          <w:spacing w:val="0"/>
          <w:w w:val="100"/>
          <w:position w:val="9"/>
        </w:rPr>
        <w:t>"·</w:t>
      </w:r>
      <w:r>
        <w:rPr>
          <w:rFonts w:ascii="Arial" w:hAnsi="Arial" w:cs="Arial" w:eastAsia="Arial"/>
          <w:sz w:val="20"/>
          <w:szCs w:val="20"/>
          <w:color w:val="ACACAE"/>
          <w:spacing w:val="-22"/>
          <w:w w:val="100"/>
          <w:position w:val="9"/>
        </w:rPr>
        <w:t> </w:t>
      </w:r>
      <w:r>
        <w:rPr>
          <w:rFonts w:ascii="Arial" w:hAnsi="Arial" w:cs="Arial" w:eastAsia="Arial"/>
          <w:sz w:val="32"/>
          <w:szCs w:val="32"/>
          <w:color w:val="959595"/>
          <w:spacing w:val="-26"/>
          <w:w w:val="74"/>
          <w:position w:val="4"/>
        </w:rPr>
        <w:t>.</w:t>
      </w:r>
      <w:r>
        <w:rPr>
          <w:rFonts w:ascii="Arial" w:hAnsi="Arial" w:cs="Arial" w:eastAsia="Arial"/>
          <w:sz w:val="32"/>
          <w:szCs w:val="32"/>
          <w:color w:val="C3C3C3"/>
          <w:spacing w:val="-26"/>
          <w:w w:val="52"/>
          <w:position w:val="-1"/>
        </w:rPr>
      </w:r>
      <w:r>
        <w:rPr>
          <w:rFonts w:ascii="Arial" w:hAnsi="Arial" w:cs="Arial" w:eastAsia="Arial"/>
          <w:sz w:val="32"/>
          <w:szCs w:val="32"/>
          <w:color w:val="C3C3C3"/>
          <w:spacing w:val="0"/>
          <w:w w:val="52"/>
          <w:emboss/>
          <w:position w:val="-1"/>
        </w:rPr>
        <w:t>.</w:t>
      </w:r>
      <w:r>
        <w:rPr>
          <w:rFonts w:ascii="Arial" w:hAnsi="Arial" w:cs="Arial" w:eastAsia="Arial"/>
          <w:sz w:val="32"/>
          <w:szCs w:val="32"/>
          <w:color w:val="C3C3C3"/>
          <w:spacing w:val="0"/>
          <w:w w:val="52"/>
          <w:emboss/>
          <w:position w:val="-1"/>
        </w:rPr>
      </w:r>
      <w:r>
        <w:rPr>
          <w:rFonts w:ascii="Arial" w:hAnsi="Arial" w:cs="Arial" w:eastAsia="Arial"/>
          <w:sz w:val="32"/>
          <w:szCs w:val="32"/>
          <w:color w:val="C3C3C3"/>
          <w:spacing w:val="0"/>
          <w:w w:val="52"/>
          <w:position w:val="-1"/>
        </w:rPr>
      </w:r>
      <w:r>
        <w:rPr>
          <w:rFonts w:ascii="Arial" w:hAnsi="Arial" w:cs="Arial" w:eastAsia="Arial"/>
          <w:sz w:val="32"/>
          <w:szCs w:val="32"/>
          <w:color w:val="C3C3C3"/>
          <w:spacing w:val="0"/>
          <w:w w:val="52"/>
          <w:position w:val="-1"/>
        </w:rPr>
        <w:t>.</w:t>
      </w:r>
      <w:r>
        <w:rPr>
          <w:rFonts w:ascii="Arial" w:hAnsi="Arial" w:cs="Arial" w:eastAsia="Arial"/>
          <w:sz w:val="32"/>
          <w:szCs w:val="32"/>
          <w:color w:val="C3C3C3"/>
          <w:spacing w:val="-31"/>
          <w:w w:val="52"/>
          <w:position w:val="-1"/>
        </w:rPr>
        <w:t>.</w:t>
      </w:r>
      <w:r>
        <w:rPr>
          <w:rFonts w:ascii="Arial" w:hAnsi="Arial" w:cs="Arial" w:eastAsia="Arial"/>
          <w:sz w:val="10"/>
          <w:szCs w:val="10"/>
          <w:color w:val="343434"/>
          <w:spacing w:val="0"/>
          <w:w w:val="134"/>
          <w:b/>
          <w:bCs/>
          <w:i/>
          <w:position w:val="11"/>
        </w:rPr>
        <w:t>il</w:t>
      </w:r>
      <w:r>
        <w:rPr>
          <w:rFonts w:ascii="Arial" w:hAnsi="Arial" w:cs="Arial" w:eastAsia="Arial"/>
          <w:sz w:val="10"/>
          <w:szCs w:val="10"/>
          <w:color w:val="343434"/>
          <w:spacing w:val="0"/>
          <w:w w:val="100"/>
          <w:b/>
          <w:bCs/>
          <w:i/>
          <w:position w:val="11"/>
        </w:rPr>
        <w:t> </w:t>
      </w:r>
      <w:r>
        <w:rPr>
          <w:rFonts w:ascii="Arial" w:hAnsi="Arial" w:cs="Arial" w:eastAsia="Arial"/>
          <w:sz w:val="10"/>
          <w:szCs w:val="10"/>
          <w:color w:val="343434"/>
          <w:spacing w:val="-1"/>
          <w:w w:val="100"/>
          <w:b/>
          <w:bCs/>
          <w:i/>
          <w:position w:val="11"/>
        </w:rPr>
        <w:t> </w:t>
      </w:r>
      <w:r>
        <w:rPr>
          <w:rFonts w:ascii="Arial" w:hAnsi="Arial" w:cs="Arial" w:eastAsia="Arial"/>
          <w:sz w:val="28"/>
          <w:szCs w:val="28"/>
          <w:color w:val="797979"/>
          <w:spacing w:val="0"/>
          <w:w w:val="119"/>
          <w:position w:val="8"/>
        </w:rPr>
        <w:t>.</w:t>
      </w:r>
      <w:r>
        <w:rPr>
          <w:rFonts w:ascii="Arial" w:hAnsi="Arial" w:cs="Arial" w:eastAsia="Arial"/>
          <w:sz w:val="28"/>
          <w:szCs w:val="28"/>
          <w:color w:val="797979"/>
          <w:spacing w:val="-56"/>
          <w:w w:val="100"/>
          <w:position w:val="8"/>
        </w:rPr>
        <w:t> </w:t>
      </w:r>
      <w:r>
        <w:rPr>
          <w:rFonts w:ascii="Arial" w:hAnsi="Arial" w:cs="Arial" w:eastAsia="Arial"/>
          <w:sz w:val="28"/>
          <w:szCs w:val="28"/>
          <w:color w:val="4F5050"/>
          <w:spacing w:val="0"/>
          <w:w w:val="100"/>
          <w:position w:val="8"/>
        </w:rPr>
        <w:t>.</w:t>
      </w:r>
      <w:r>
        <w:rPr>
          <w:rFonts w:ascii="Arial" w:hAnsi="Arial" w:cs="Arial" w:eastAsia="Arial"/>
          <w:sz w:val="28"/>
          <w:szCs w:val="28"/>
          <w:color w:val="4F5050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28"/>
          <w:szCs w:val="28"/>
          <w:color w:val="4F5050"/>
          <w:spacing w:val="0"/>
          <w:w w:val="100"/>
          <w:position w:val="8"/>
        </w:rPr>
      </w:r>
      <w:r>
        <w:rPr>
          <w:rFonts w:ascii="Arial" w:hAnsi="Arial" w:cs="Arial" w:eastAsia="Arial"/>
          <w:sz w:val="34"/>
          <w:szCs w:val="34"/>
          <w:color w:val="C3C3C3"/>
          <w:spacing w:val="0"/>
          <w:w w:val="51"/>
          <w:position w:val="-5"/>
        </w:rPr>
        <w:t>..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ind w:left="5111" w:right="486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1.853806pt;margin-top:1.212607pt;width:107.635204pt;height:17.407107pt;mso-position-horizontal-relative:page;mso-position-vertical-relative:paragraph;z-index:-16892" type="#_x0000_t202" filled="f" stroked="f">
            <v:textbox inset="0,0,0,0">
              <w:txbxContent>
                <w:p>
                  <w:pPr>
                    <w:spacing w:before="0" w:after="0" w:line="348" w:lineRule="exact"/>
                    <w:ind w:right="-92"/>
                    <w:jc w:val="left"/>
                    <w:tabs>
                      <w:tab w:pos="94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343434"/>
                      <w:spacing w:val="0"/>
                      <w:w w:val="71"/>
                      <w:b/>
                      <w:bCs/>
                      <w:position w:val="9"/>
                    </w:rPr>
                    <w:t>Amiri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343434"/>
                      <w:spacing w:val="0"/>
                      <w:w w:val="100"/>
                      <w:b/>
                      <w:bCs/>
                      <w:position w:val="9"/>
                    </w:rPr>
                    <w:tab/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343434"/>
                      <w:spacing w:val="0"/>
                      <w:w w:val="100"/>
                      <w:b/>
                      <w:bCs/>
                      <w:position w:val="9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5"/>
                      <w:position w:val="-3"/>
                    </w:rPr>
                    <w:t>Af.A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2"/>
                      <w:w w:val="105"/>
                      <w:position w:val="-3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F5050"/>
                      <w:spacing w:val="8"/>
                      <w:w w:val="117"/>
                      <w:position w:val="-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43434"/>
                      <w:spacing w:val="0"/>
                      <w:w w:val="103"/>
                      <w:position w:val="-3"/>
                    </w:rPr>
                    <w:t>Kur.Per.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88"/>
          <w:position w:val="-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7"/>
          <w:w w:val="106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-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  <w:position w:val="-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0"/>
          <w:position w:val="-3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101"/>
          <w:position w:val="-3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0"/>
          <w:w w:val="94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F5050"/>
          <w:spacing w:val="-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LAR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6" w:lineRule="exact"/>
        <w:ind w:left="2657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2"/>
          <w:szCs w:val="22"/>
          <w:color w:val="343434"/>
          <w:spacing w:val="0"/>
          <w:w w:val="76"/>
          <w:b/>
          <w:bCs/>
          <w:position w:val="-3"/>
        </w:rPr>
        <w:t>Itfaiy</w:t>
      </w:r>
      <w:r>
        <w:rPr>
          <w:rFonts w:ascii="Arial" w:hAnsi="Arial" w:cs="Arial" w:eastAsia="Arial"/>
          <w:sz w:val="22"/>
          <w:szCs w:val="22"/>
          <w:color w:val="343434"/>
          <w:spacing w:val="0"/>
          <w:w w:val="76"/>
          <w:b/>
          <w:bCs/>
          <w:position w:val="-3"/>
        </w:rPr>
        <w:t>e</w:t>
      </w:r>
      <w:r>
        <w:rPr>
          <w:rFonts w:ascii="Arial" w:hAnsi="Arial" w:cs="Arial" w:eastAsia="Arial"/>
          <w:sz w:val="22"/>
          <w:szCs w:val="22"/>
          <w:color w:val="343434"/>
          <w:spacing w:val="1"/>
          <w:w w:val="76"/>
          <w:b/>
          <w:bCs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7"/>
          <w:w w:val="81"/>
          <w:b/>
          <w:bCs/>
          <w:position w:val="-3"/>
        </w:rPr>
        <w:t>M</w:t>
      </w:r>
      <w:r>
        <w:rPr>
          <w:rFonts w:ascii="Arial" w:hAnsi="Arial" w:cs="Arial" w:eastAsia="Arial"/>
          <w:sz w:val="23"/>
          <w:szCs w:val="23"/>
          <w:color w:val="4F5050"/>
          <w:spacing w:val="0"/>
          <w:w w:val="77"/>
          <w:b/>
          <w:bCs/>
          <w:position w:val="-3"/>
        </w:rPr>
        <w:t>e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521" w:lineRule="exact"/>
        <w:ind w:left="474" w:right="-20"/>
        <w:jc w:val="left"/>
        <w:tabs>
          <w:tab w:pos="3980" w:val="left"/>
        </w:tabs>
        <w:rPr>
          <w:rFonts w:ascii="Times New Roman" w:hAnsi="Times New Roman" w:cs="Times New Roman" w:eastAsia="Times New Roman"/>
          <w:sz w:val="50"/>
          <w:szCs w:val="50"/>
        </w:rPr>
      </w:pPr>
      <w:rPr/>
      <w:r>
        <w:rPr/>
        <w:pict>
          <v:group style="position:absolute;margin-left:155.919907pt;margin-top:8.720657pt;width:44.155369pt;height:1.916807pt;mso-position-horizontal-relative:page;mso-position-vertical-relative:paragraph;z-index:-16898" coordorigin="3118,174" coordsize="883,38">
            <v:group style="position:absolute;left:3121;top:182;width:431;height:2" coordorigin="3121,182" coordsize="431,2">
              <v:shape style="position:absolute;left:3121;top:182;width:431;height:2" coordorigin="3121,182" coordsize="431,0" path="m3121,182l3552,182e" filled="f" stroked="t" strokeweight=".239324pt" strokecolor="#000000">
                <v:path arrowok="t"/>
              </v:shape>
            </v:group>
            <v:group style="position:absolute;left:3552;top:182;width:369;height:2" coordorigin="3552,182" coordsize="369,2">
              <v:shape style="position:absolute;left:3552;top:182;width:369;height:2" coordorigin="3552,182" coordsize="369,0" path="m3552,182l3920,182e" filled="f" stroked="t" strokeweight=".717973pt" strokecolor="#7C8CBC">
                <v:path arrowok="t"/>
              </v:shape>
            </v:group>
            <v:group style="position:absolute;left:3891;top:208;width:105;height:2" coordorigin="3891,208" coordsize="105,2">
              <v:shape style="position:absolute;left:3891;top:208;width:105;height:2" coordorigin="3891,208" coordsize="105,0" path="m3891,208l3997,208e" filled="f" stroked="t" strokeweight=".478649pt" strokecolor="#838CA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3"/>
          <w:w w:val="54"/>
          <w:position w:val="10"/>
        </w:rPr>
        <w:t>C</w:t>
      </w:r>
      <w:r>
        <w:rPr>
          <w:rFonts w:ascii="Arial" w:hAnsi="Arial" w:cs="Arial" w:eastAsia="Arial"/>
          <w:sz w:val="26"/>
          <w:szCs w:val="26"/>
          <w:color w:val="343434"/>
          <w:spacing w:val="-4"/>
          <w:w w:val="69"/>
          <w:b/>
          <w:bCs/>
          <w:position w:val="-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7"/>
          <w:w w:val="54"/>
          <w:position w:val="10"/>
        </w:rPr>
        <w:t>&lt;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68"/>
          <w:b/>
          <w:bCs/>
          <w:position w:val="-5"/>
        </w:rPr>
        <w:t>ı</w:t>
      </w:r>
      <w:r>
        <w:rPr>
          <w:rFonts w:ascii="Arial" w:hAnsi="Arial" w:cs="Arial" w:eastAsia="Arial"/>
          <w:sz w:val="26"/>
          <w:szCs w:val="26"/>
          <w:color w:val="343434"/>
          <w:spacing w:val="-75"/>
          <w:w w:val="69"/>
          <w:b/>
          <w:bCs/>
          <w:position w:val="-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54"/>
          <w:position w:val="1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50"/>
          <w:szCs w:val="50"/>
          <w:color w:val="777CBA"/>
          <w:spacing w:val="0"/>
          <w:w w:val="197"/>
          <w:position w:val="7"/>
        </w:rPr>
      </w:r>
      <w:r>
        <w:rPr>
          <w:rFonts w:ascii="Times New Roman" w:hAnsi="Times New Roman" w:cs="Times New Roman" w:eastAsia="Times New Roman"/>
          <w:sz w:val="50"/>
          <w:szCs w:val="50"/>
          <w:color w:val="777CBA"/>
          <w:spacing w:val="0"/>
          <w:w w:val="197"/>
          <w:strike/>
          <w:position w:val="7"/>
        </w:rPr>
        <w:t>-</w:t>
      </w:r>
      <w:r>
        <w:rPr>
          <w:rFonts w:ascii="Times New Roman" w:hAnsi="Times New Roman" w:cs="Times New Roman" w:eastAsia="Times New Roman"/>
          <w:sz w:val="50"/>
          <w:szCs w:val="50"/>
          <w:color w:val="777CBA"/>
          <w:spacing w:val="0"/>
          <w:w w:val="197"/>
          <w:position w:val="7"/>
        </w:rPr>
      </w:r>
      <w:r>
        <w:rPr>
          <w:rFonts w:ascii="Times New Roman" w:hAnsi="Times New Roman" w:cs="Times New Roman" w:eastAsia="Times New Roman"/>
          <w:sz w:val="50"/>
          <w:szCs w:val="5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00" w:right="2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pgSz w:w="11920" w:h="16840"/>
          <w:pgMar w:top="380" w:bottom="280" w:left="220" w:right="240"/>
        </w:sectPr>
      </w:pPr>
      <w:rPr/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0" w:lineRule="exact"/>
        <w:ind w:left="625" w:right="-66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42424"/>
          <w:w w:val="104"/>
          <w:b/>
          <w:bCs/>
        </w:rPr>
        <w:t>BÜ</w:t>
      </w:r>
      <w:r>
        <w:rPr>
          <w:rFonts w:ascii="Arial" w:hAnsi="Arial" w:cs="Arial" w:eastAsia="Arial"/>
          <w:sz w:val="15"/>
          <w:szCs w:val="15"/>
          <w:color w:val="242424"/>
          <w:spacing w:val="3"/>
          <w:w w:val="103"/>
          <w:b/>
          <w:bCs/>
        </w:rPr>
        <w:t>Y</w:t>
      </w:r>
      <w:r>
        <w:rPr>
          <w:rFonts w:ascii="Arial" w:hAnsi="Arial" w:cs="Arial" w:eastAsia="Arial"/>
          <w:sz w:val="15"/>
          <w:szCs w:val="15"/>
          <w:color w:val="242424"/>
          <w:spacing w:val="0"/>
          <w:w w:val="103"/>
          <w:b/>
          <w:bCs/>
        </w:rPr>
        <w:t>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51" w:lineRule="exact"/>
        <w:ind w:left="672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7"/>
          <w:w w:val="110"/>
        </w:rPr>
        <w:t>B</w:t>
      </w:r>
      <w:r>
        <w:rPr>
          <w:rFonts w:ascii="Arial" w:hAnsi="Arial" w:cs="Arial" w:eastAsia="Arial"/>
          <w:sz w:val="15"/>
          <w:szCs w:val="15"/>
          <w:color w:val="595959"/>
          <w:spacing w:val="0"/>
          <w:w w:val="100"/>
        </w:rPr>
        <w:t>EL</w:t>
      </w:r>
      <w:r>
        <w:rPr>
          <w:rFonts w:ascii="Arial" w:hAnsi="Arial" w:cs="Arial" w:eastAsia="Arial"/>
          <w:sz w:val="15"/>
          <w:szCs w:val="15"/>
          <w:color w:val="595959"/>
          <w:spacing w:val="5"/>
          <w:w w:val="100"/>
        </w:rPr>
        <w:t>E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9"/>
        </w:rPr>
        <w:t>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8" w:after="0" w:line="240" w:lineRule="auto"/>
        <w:ind w:left="231" w:right="460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İZMiR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</w:rPr>
        <w:t>BELEDiYESi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left="361" w:right="469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Mildürlüğü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192" w:lineRule="exact"/>
        <w:ind w:left="888" w:right="527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YANGIN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220" w:right="240"/>
          <w:cols w:num="2" w:equalWidth="0">
            <w:col w:w="1656" w:space="2092"/>
            <w:col w:w="7712"/>
          </w:cols>
        </w:sectPr>
      </w:pPr>
      <w:rPr/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0.220098" w:type="dxa"/>
      </w:tblPr>
      <w:tblGrid/>
      <w:tr>
        <w:trPr>
          <w:trHeight w:val="215" w:hRule="exact"/>
        </w:trPr>
        <w:tc>
          <w:tcPr>
            <w:tcW w:w="1081" w:type="dxa"/>
            <w:tcBorders>
              <w:top w:val="single" w:sz="5.695696" w:space="0" w:color="545454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95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47" w:type="dxa"/>
            <w:tcBorders>
              <w:top w:val="single" w:sz="5.695696" w:space="0" w:color="545454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184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0"/>
                <w:w w:val="127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-4"/>
                <w:w w:val="127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74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-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9.0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1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3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20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74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14"/>
              </w:rPr>
              <w:t>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479" w:type="dxa"/>
            <w:tcBorders>
              <w:top w:val="single" w:sz="5.695696" w:space="0" w:color="545454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95" w:lineRule="exact"/>
              <w:ind w:left="46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2"/>
              </w:rPr>
              <w:t>14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6093" w:type="dxa"/>
            <w:tcBorders>
              <w:top w:val="single" w:sz="5.695696" w:space="0" w:color="545454"/>
              <w:bottom w:val="single" w:sz="5.695696" w:space="0" w:color="545454"/>
              <w:left w:val="nil" w:sz="6" w:space="0" w:color="auto"/>
              <w:right w:val="single" w:sz="5.695696" w:space="0" w:color="575757"/>
            </w:tcBorders>
          </w:tcPr>
          <w:p>
            <w:pPr>
              <w:spacing w:before="0" w:after="0" w:line="201" w:lineRule="exact"/>
              <w:ind w:left="345" w:right="-20"/>
              <w:jc w:val="left"/>
              <w:tabs>
                <w:tab w:pos="236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0"/>
                <w:w w:val="127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-19"/>
                <w:w w:val="127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6"/>
              </w:rPr>
              <w:t>1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9"/>
                <w:w w:val="106"/>
              </w:rPr>
              <w:t>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-19"/>
                <w:w w:val="153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10"/>
              </w:rPr>
              <w:t>26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95959"/>
                <w:spacing w:val="4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rel: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69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10"/>
                <w:w w:val="69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232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25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74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7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1"/>
                <w:w w:val="74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00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8"/>
              </w:rPr>
              <w:t>08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43" w:hRule="exact"/>
        </w:trPr>
        <w:tc>
          <w:tcPr>
            <w:tcW w:w="1081" w:type="dxa"/>
            <w:tcBorders>
              <w:top w:val="single" w:sz="5.695696" w:space="0" w:color="545454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4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47" w:type="dxa"/>
            <w:tcBorders>
              <w:top w:val="single" w:sz="5.695696" w:space="0" w:color="545454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184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707070"/>
                <w:spacing w:val="0"/>
                <w:w w:val="126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07070"/>
                <w:spacing w:val="-14"/>
                <w:w w:val="126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26"/>
              </w:rPr>
              <w:t>19.05.2017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479" w:type="dxa"/>
            <w:tcBorders>
              <w:top w:val="single" w:sz="5.695696" w:space="0" w:color="545454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4" w:lineRule="exact"/>
              <w:ind w:left="460" w:right="-20"/>
              <w:jc w:val="left"/>
              <w:tabs>
                <w:tab w:pos="166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0"/>
                <w:w w:val="90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83838"/>
                <w:spacing w:val="15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07070"/>
                <w:spacing w:val="0"/>
                <w:w w:val="127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07070"/>
                <w:spacing w:val="-16"/>
                <w:w w:val="127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27"/>
              </w:rPr>
              <w:t>3258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6093" w:type="dxa"/>
            <w:tcBorders>
              <w:top w:val="single" w:sz="5.695696" w:space="0" w:color="545454"/>
              <w:bottom w:val="nil" w:sz="6" w:space="0" w:color="auto"/>
              <w:left w:val="nil" w:sz="6" w:space="0" w:color="auto"/>
              <w:right w:val="single" w:sz="5.695696" w:space="0" w:color="575757"/>
            </w:tcBorders>
          </w:tcPr>
          <w:p>
            <w:pPr>
              <w:spacing w:before="0" w:after="0" w:line="209" w:lineRule="exact"/>
              <w:ind w:left="345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84848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07070"/>
                <w:spacing w:val="0"/>
                <w:w w:val="127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707070"/>
                <w:spacing w:val="-26"/>
                <w:w w:val="127"/>
              </w:rPr>
              <w:t> </w:t>
            </w:r>
            <w:r>
              <w:rPr>
                <w:rFonts w:ascii="Arial" w:hAnsi="Arial" w:cs="Arial" w:eastAsia="Arial"/>
                <w:sz w:val="21"/>
                <w:szCs w:val="21"/>
                <w:color w:val="383838"/>
                <w:spacing w:val="0"/>
                <w:w w:val="103"/>
              </w:rPr>
              <w:t>llf.</w:t>
            </w:r>
            <w:r>
              <w:rPr>
                <w:rFonts w:ascii="Arial" w:hAnsi="Arial" w:cs="Arial" w:eastAsia="Arial"/>
                <w:sz w:val="21"/>
                <w:szCs w:val="21"/>
                <w:color w:val="383838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Eri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0"/>
              </w:rPr>
              <w:t>Ali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83838"/>
                <w:spacing w:val="0"/>
                <w:w w:val="102"/>
              </w:rPr>
              <w:t>BAKAN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74" w:lineRule="exact"/>
        <w:ind w:left="160" w:right="2946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Ürkmcı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5"/>
        </w:rPr>
        <w:t>çöplogo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5"/>
        </w:rPr>
        <w:t>                                                                                                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9"/>
          <w:w w:val="10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5"/>
        </w:rPr>
        <w:t>SEFER.iHtSARiiZMIR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3" w:after="0" w:line="195" w:lineRule="auto"/>
        <w:ind w:left="155" w:right="2898" w:firstLine="9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184692pt;margin-top:25.023901pt;width:50.235572pt;height:26.5pt;mso-position-horizontal-relative:page;mso-position-vertical-relative:paragraph;z-index:-16888" type="#_x0000_t202" filled="f" stroked="f">
            <v:textbox inset="0,0,0,0">
              <w:txbxContent>
                <w:p>
                  <w:pPr>
                    <w:spacing w:before="0" w:after="0" w:line="530" w:lineRule="exact"/>
                    <w:ind w:right="-120"/>
                    <w:jc w:val="left"/>
                    <w:tabs>
                      <w:tab w:pos="540" w:val="left"/>
                    </w:tabs>
                    <w:rPr>
                      <w:rFonts w:ascii="Times New Roman" w:hAnsi="Times New Roman" w:cs="Times New Roman" w:eastAsia="Times New Roman"/>
                      <w:sz w:val="53"/>
                      <w:szCs w:val="53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84848"/>
                      <w:spacing w:val="0"/>
                      <w:w w:val="5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84848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484848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383838"/>
                      <w:spacing w:val="0"/>
                      <w:w w:val="51"/>
                    </w:rPr>
                    <w:t>rşap</w:t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8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8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7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      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</w:rPr>
        <w:t>BenAile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Baraj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7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cadde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çöplilğO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0"/>
          <w:w w:val="100"/>
        </w:rPr>
        <w:t>                         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7"/>
        </w:rPr>
        <w:t>SEFERiHiSAR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5"/>
          <w:w w:val="107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7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2"/>
          <w:w w:val="107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MiR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anl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6"/>
          <w:w w:val="10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0"/>
          <w:w w:val="51"/>
        </w:rPr>
        <w:t>_ç_ım_</w:t>
      </w:r>
      <w:r>
        <w:rPr>
          <w:rFonts w:ascii="Times New Roman" w:hAnsi="Times New Roman" w:cs="Times New Roman" w:eastAsia="Times New Roman"/>
          <w:sz w:val="24"/>
          <w:szCs w:val="24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                           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82"/>
        </w:rPr>
        <w:t>Yang_ı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1"/>
          <w:w w:val="8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                         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4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2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mariti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7"/>
        </w:rPr>
        <w:t>                                     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7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                                            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3682" w:right="-20"/>
        <w:jc w:val="left"/>
        <w:tabs>
          <w:tab w:pos="55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Betonanne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Kagir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-14"/>
          <w:w w:val="141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6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2"/>
          <w:w w:val="106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11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239"/>
        </w:rPr>
        <w:t>L_r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25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25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3"/>
          <w:w w:val="124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19"/>
          <w:w w:val="163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7"/>
        </w:rPr>
        <w:t>K.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66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278"/>
        </w:rPr>
        <w:t>;i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4"/>
          <w:w w:val="44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4"/>
        </w:rPr>
        <w:t>A:i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4"/>
        </w:rPr>
        <w:t>·A·l;;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2"/>
          <w:w w:val="94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6"/>
          <w:w w:val="10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14"/>
          <w:w w:val="163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,-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6"/>
          <w:w w:val="99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68"/>
        </w:rPr>
        <w:t>··: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6"/>
          <w:w w:val="68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7"/>
          <w:w w:val="7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2"/>
          <w:w w:val="69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75"/>
        </w:rPr>
        <w:t>-s-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7"/>
          <w:w w:val="7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13"/>
          <w:w w:val="108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8"/>
          <w:w w:val="88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25"/>
          <w:w w:val="136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2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82"/>
        </w:rPr>
        <w:t>····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18"/>
          <w:w w:val="82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81"/>
        </w:rPr>
        <w:t>········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41"/>
          <w:w w:val="81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14"/>
          <w:w w:val="163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07"/>
        </w:rPr>
        <w:t>....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37" w:after="0" w:line="240" w:lineRule="auto"/>
        <w:ind w:left="164" w:right="-20"/>
        <w:jc w:val="left"/>
        <w:tabs>
          <w:tab w:pos="2240" w:val="left"/>
          <w:tab w:pos="5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1"/>
        </w:rPr>
        <w:t>Şeyi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3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3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4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44"/>
          <w:position w:val="0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4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7"/>
          <w:w w:val="144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44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ACACAC"/>
          <w:spacing w:val="-16"/>
          <w:w w:val="50"/>
          <w:position w:val="0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0"/>
        </w:rPr>
        <w:t>Kir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1"/>
          <w:position w:val="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3"/>
          <w:w w:val="110"/>
          <w:position w:val="0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6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3" w:after="0" w:line="230" w:lineRule="exact"/>
        <w:ind w:left="218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8"/>
          <w:w w:val="177"/>
          <w:position w:val="-1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  <w:position w:val="-1"/>
        </w:rPr>
        <w:t>iri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9"/>
          <w:w w:val="127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-17"/>
          <w:w w:val="154"/>
          <w:position w:val="-1"/>
        </w:rPr>
        <w:t>i</w:t>
      </w:r>
      <w:r>
        <w:rPr>
          <w:rFonts w:ascii="Arial" w:hAnsi="Arial" w:cs="Arial" w:eastAsia="Arial"/>
          <w:sz w:val="18"/>
          <w:szCs w:val="18"/>
          <w:color w:val="484848"/>
          <w:spacing w:val="0"/>
          <w:w w:val="103"/>
          <w:position w:val="-1"/>
        </w:rPr>
        <w:t>rf.</w:t>
      </w:r>
      <w:r>
        <w:rPr>
          <w:rFonts w:ascii="Arial" w:hAnsi="Arial" w:cs="Arial" w:eastAsia="Arial"/>
          <w:sz w:val="18"/>
          <w:szCs w:val="18"/>
          <w:color w:val="484848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Erka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-1"/>
        </w:rPr>
        <w:t>AKDAŞ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240"/>
        </w:sectPr>
      </w:pPr>
      <w:rPr/>
    </w:p>
    <w:p>
      <w:pPr>
        <w:spacing w:before="0" w:after="0" w:line="230" w:lineRule="exact"/>
        <w:ind w:left="2282" w:right="-7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236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51"/>
          <w:w w:val="23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0"/>
          <w:w w:val="102"/>
        </w:rPr>
        <w:t>ı</w:t>
      </w:r>
      <w:r>
        <w:rPr>
          <w:rFonts w:ascii="Arial" w:hAnsi="Arial" w:cs="Arial" w:eastAsia="Arial"/>
          <w:sz w:val="23"/>
          <w:szCs w:val="23"/>
          <w:color w:val="383838"/>
          <w:spacing w:val="-3"/>
          <w:w w:val="18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7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30" w:lineRule="exact"/>
        <w:ind w:right="-7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306"/>
          <w:w w:val="434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27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-6"/>
          <w:w w:val="18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7:27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30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7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83838"/>
          <w:spacing w:val="-6"/>
          <w:w w:val="18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7:37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240"/>
          <w:cols w:num="3" w:equalWidth="0">
            <w:col w:w="3433" w:space="198"/>
            <w:col w:w="2420" w:space="1576"/>
            <w:col w:w="3833"/>
          </w:cols>
        </w:sectPr>
      </w:pPr>
      <w:rPr/>
    </w:p>
    <w:p>
      <w:pPr>
        <w:spacing w:before="0" w:after="0" w:line="184" w:lineRule="exact"/>
        <w:ind w:left="15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64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85"/>
        </w:rPr>
        <w:t>ftu-aç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8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ECB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8"/>
        </w:rPr>
        <w:t>86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95959"/>
          <w:w w:val="87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lektri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7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83838"/>
          <w:spacing w:val="0"/>
          <w:w w:val="87"/>
        </w:rPr>
        <w:t>112</w:t>
      </w:r>
      <w:r>
        <w:rPr>
          <w:rFonts w:ascii="Arial" w:hAnsi="Arial" w:cs="Arial" w:eastAsia="Arial"/>
          <w:sz w:val="17"/>
          <w:szCs w:val="17"/>
          <w:color w:val="383838"/>
          <w:spacing w:val="-3"/>
          <w:w w:val="8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5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mni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t-Jandarma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240"/>
          <w:cols w:num="3" w:equalWidth="0">
            <w:col w:w="627" w:space="1555"/>
            <w:col w:w="1805" w:space="744"/>
            <w:col w:w="6729"/>
          </w:cols>
        </w:sectPr>
      </w:pPr>
      <w:rPr/>
    </w:p>
    <w:p>
      <w:pPr>
        <w:spacing w:before="23" w:after="0" w:line="192" w:lineRule="exact"/>
        <w:ind w:left="2201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240"/>
        </w:sectPr>
      </w:pPr>
      <w:rPr/>
    </w:p>
    <w:p>
      <w:pPr>
        <w:spacing w:before="41" w:after="0" w:line="240" w:lineRule="auto"/>
        <w:ind w:left="2201" w:right="867" w:firstLine="-2050"/>
        <w:jc w:val="left"/>
        <w:tabs>
          <w:tab w:pos="22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8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5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dımcı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205"/>
          <w:position w:val="0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205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49"/>
          <w:w w:val="20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Dönil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0"/>
        </w:rPr>
        <w:t>Saat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4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220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9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55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192" w:lineRule="exact"/>
        <w:ind w:left="2182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95959"/>
          <w:w w:val="80"/>
          <w:position w:val="-1"/>
        </w:rPr>
        <w:t>!E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w w:val="81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2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2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"/>
          <w:w w:val="10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240"/>
          <w:cols w:num="3" w:equalWidth="0">
            <w:col w:w="4138" w:space="587"/>
            <w:col w:w="930" w:space="1974"/>
            <w:col w:w="3831"/>
          </w:cols>
        </w:sectPr>
      </w:pPr>
      <w:rPr/>
    </w:p>
    <w:p>
      <w:pPr>
        <w:spacing w:before="27" w:after="0" w:line="192" w:lineRule="exact"/>
        <w:ind w:left="150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9"/>
          <w:w w:val="60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2"/>
          <w:position w:val="-1"/>
        </w:rPr>
        <w:t>aym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Görüldilğ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Duı:ıım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2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240"/>
          <w:cols w:num="2" w:equalWidth="0">
            <w:col w:w="1863" w:space="361"/>
            <w:col w:w="9236"/>
          </w:cols>
        </w:sectPr>
      </w:pPr>
      <w:rPr/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240"/>
        </w:sectPr>
      </w:pPr>
      <w:rPr/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22" w:lineRule="exact"/>
        <w:ind w:left="208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35"/>
          <w:position w:val="-6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1"/>
          <w:w w:val="135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-6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207"/>
        </w:rPr>
        <w:t>ul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207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46"/>
          <w:w w:val="2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117" w:lineRule="exact"/>
        <w:ind w:right="-20"/>
        <w:jc w:val="left"/>
        <w:tabs>
          <w:tab w:pos="1900" w:val="left"/>
          <w:tab w:pos="3460" w:val="left"/>
          <w:tab w:pos="5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7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7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5"/>
          <w:position w:val="-7"/>
        </w:rPr>
        <w:t>IKöpük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0"/>
          <w:w w:val="95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  <w:position w:val="-7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"/>
          <w:w w:val="107"/>
          <w:position w:val="-7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7"/>
          <w:position w:val="-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44"/>
          <w:w w:val="107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8"/>
          <w:w w:val="39"/>
          <w:position w:val="-7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  <w:position w:val="-7"/>
        </w:rPr>
        <w:t>K.K.T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9"/>
          <w:position w:val="-7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7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7"/>
        </w:rPr>
        <w:t>K;0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-7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0"/>
          <w:position w:val="-7"/>
        </w:rPr>
        <w:t>K_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7"/>
          <w:w w:val="70"/>
          <w:position w:val="-7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8"/>
          <w:position w:val="-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240"/>
          <w:cols w:num="3" w:equalWidth="0">
            <w:col w:w="1410" w:space="860"/>
            <w:col w:w="1234" w:space="1221"/>
            <w:col w:w="6735"/>
          </w:cols>
        </w:sectPr>
      </w:pPr>
      <w:rPr/>
    </w:p>
    <w:p>
      <w:pPr>
        <w:spacing w:before="0" w:after="0" w:line="339" w:lineRule="exact"/>
        <w:ind w:left="4773" w:right="-20"/>
        <w:jc w:val="left"/>
        <w:tabs>
          <w:tab w:pos="6620" w:val="left"/>
          <w:tab w:pos="8200" w:val="left"/>
          <w:tab w:pos="976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25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78"/>
        </w:rPr>
        <w:t>ı</w:t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56"/>
          <w:position w:val="-2"/>
        </w:rPr>
        <w:t>ı</w:t>
      </w:r>
      <w:r>
        <w:rPr>
          <w:rFonts w:ascii="Arial" w:hAnsi="Arial" w:cs="Arial" w:eastAsia="Arial"/>
          <w:sz w:val="34"/>
          <w:szCs w:val="34"/>
          <w:color w:val="383838"/>
          <w:spacing w:val="-47"/>
          <w:w w:val="56"/>
          <w:position w:val="-2"/>
        </w:rPr>
        <w:t> </w:t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00"/>
          <w:position w:val="-2"/>
        </w:rPr>
      </w:r>
      <w:r>
        <w:rPr>
          <w:rFonts w:ascii="Arial" w:hAnsi="Arial" w:cs="Arial" w:eastAsia="Arial"/>
          <w:sz w:val="14"/>
          <w:szCs w:val="14"/>
          <w:color w:val="484848"/>
          <w:spacing w:val="0"/>
          <w:w w:val="56"/>
          <w:position w:val="-2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220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sonrası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incelemede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Çöplü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katı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atıkları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tarafımızdan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20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35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7"/>
          <w:w w:val="13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espit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3"/>
        </w:rPr>
        <w:t>edilmiştir.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192" w:lineRule="exact"/>
        <w:ind w:left="169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Durumu</w:t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foplam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27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0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8"/>
          <w:position w:val="-1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"/>
          <w:w w:val="98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29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240"/>
        </w:sectPr>
      </w:pPr>
      <w:rPr/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64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54" w:lineRule="auto"/>
        <w:ind w:left="19" w:right="53" w:firstLine="-19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94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çöplü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katı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atıklarda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çöplükte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düşürmesi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tılması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500" w:bottom="280" w:left="220" w:right="240"/>
          <w:cols w:num="2" w:equalWidth="0">
            <w:col w:w="1638" w:space="544"/>
            <w:col w:w="9278"/>
          </w:cols>
        </w:sectPr>
      </w:pPr>
      <w:rPr/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240"/>
        </w:sectPr>
      </w:pPr>
      <w:rPr/>
    </w:p>
    <w:p>
      <w:pPr>
        <w:spacing w:before="43" w:after="0" w:line="240" w:lineRule="auto"/>
        <w:ind w:left="21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41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2"/>
          <w:w w:val="14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6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58" w:lineRule="auto"/>
        <w:ind w:left="217" w:right="-49" w:firstLine="-43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57"/>
        </w:rPr>
        <w:t>eslim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3"/>
          <w:w w:val="15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3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7" w:after="0" w:line="240" w:lineRule="auto"/>
        <w:ind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2"/>
        </w:rPr>
        <w:t>Şirketi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0"/>
          <w:w w:val="8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7"/>
          <w:w w:val="8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2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242424"/>
          <w:spacing w:val="4"/>
          <w:w w:val="31"/>
          <w:position w:val="0"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0"/>
        </w:rPr>
        <w:t>Bedel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9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707070"/>
          <w:spacing w:val="0"/>
          <w:w w:val="127"/>
          <w:position w:val="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240"/>
          <w:cols w:num="2" w:equalWidth="0">
            <w:col w:w="1670" w:space="531"/>
            <w:col w:w="9259"/>
          </w:cols>
        </w:sectPr>
      </w:pPr>
      <w:rPr/>
    </w:p>
    <w:p>
      <w:pPr>
        <w:spacing w:before="52" w:after="0" w:line="158" w:lineRule="exact"/>
        <w:ind w:left="169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595959"/>
          <w:spacing w:val="-10"/>
          <w:w w:val="98"/>
          <w:position w:val="-3"/>
        </w:rPr>
        <w:t>E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97"/>
          <w:position w:val="-3"/>
        </w:rPr>
        <w:t>k</w:t>
      </w:r>
      <w:r>
        <w:rPr>
          <w:rFonts w:ascii="Arial" w:hAnsi="Arial" w:cs="Arial" w:eastAsia="Arial"/>
          <w:sz w:val="17"/>
          <w:szCs w:val="17"/>
          <w:color w:val="383838"/>
          <w:spacing w:val="-35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595959"/>
          <w:spacing w:val="0"/>
          <w:w w:val="133"/>
          <w:position w:val="-3"/>
        </w:rPr>
        <w:t>i'·'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"/>
          <w:w w:val="96"/>
          <w:position w:val="-3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8"/>
          <w:w w:val="103"/>
          <w:position w:val="-3"/>
        </w:rPr>
        <w:t>ö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95"/>
          <w:position w:val="-3"/>
        </w:rPr>
        <w:t>ntlştl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7" w:after="0" w:line="152" w:lineRule="exact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4"/>
        </w:rPr>
        <w:t>Tarih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6"/>
          <w:position w:val="-4"/>
        </w:rPr>
        <w:t>20.0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6"/>
          <w:position w:val="-4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7"/>
          <w:w w:val="103"/>
          <w:position w:val="-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7"/>
          <w:position w:val="-4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3" w:after="0" w:line="157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0"/>
          <w:position w:val="-3"/>
        </w:rPr>
        <w:t>!Saati</w:t>
      </w:r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  <w:position w:val="-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5"/>
          <w:w w:val="115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15"/>
          <w:position w:val="-3"/>
        </w:rPr>
        <w:t>02:05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240"/>
          <w:cols w:num="3" w:equalWidth="0">
            <w:col w:w="1116" w:space="1085"/>
            <w:col w:w="1416" w:space="2471"/>
            <w:col w:w="5372"/>
          </w:cols>
        </w:sectPr>
      </w:pPr>
      <w:rPr/>
    </w:p>
    <w:p>
      <w:pPr>
        <w:spacing w:before="0" w:after="0" w:line="256" w:lineRule="exact"/>
        <w:ind w:left="150" w:right="-78"/>
        <w:jc w:val="left"/>
        <w:tabs>
          <w:tab w:pos="6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shape style="position:absolute;margin-left:24.959999pt;margin-top:53.837875pt;width:11.52pt;height:30.719999pt;mso-position-horizontal-relative:page;mso-position-vertical-relative:paragraph;z-index:-16890" type="#_x0000_t75">
            <v:imagedata r:id="rId32" o:title=""/>
          </v:shape>
        </w:pict>
      </w:r>
      <w:r>
        <w:rPr/>
        <w:pict>
          <v:group style="position:absolute;margin-left:16.968422pt;margin-top:27.572666pt;width:561.500491pt;height:740.701751pt;mso-position-horizontal-relative:page;mso-position-vertical-relative:page;z-index:-16889" coordorigin="339,551" coordsize="11230,14814">
            <v:shape style="position:absolute;left:2189;top:11155;width:4205;height:3571" type="#_x0000_t75">
              <v:imagedata r:id="rId33" o:title=""/>
            </v:shape>
            <v:group style="position:absolute;left:346;top:573;width:11183;height:2" coordorigin="346,573" coordsize="11183,2">
              <v:shape style="position:absolute;left:346;top:573;width:11183;height:2" coordorigin="346,573" coordsize="11183,0" path="m346,573l11529,573e" filled="f" stroked="t" strokeweight=".711962pt" strokecolor="#575757">
                <v:path arrowok="t"/>
              </v:shape>
            </v:group>
            <v:group style="position:absolute;left:356;top:2705;width:11187;height:2" coordorigin="356,2705" coordsize="11187,2">
              <v:shape style="position:absolute;left:356;top:2705;width:11187;height:2" coordorigin="356,2705" coordsize="11187,0" path="m356,2705l11543,2705e" filled="f" stroked="t" strokeweight=".711962pt" strokecolor="#545454">
                <v:path arrowok="t"/>
              </v:shape>
            </v:group>
            <v:group style="position:absolute;left:356;top:2919;width:11183;height:2" coordorigin="356,2919" coordsize="11183,2">
              <v:shape style="position:absolute;left:356;top:2919;width:11183;height:2" coordorigin="356,2919" coordsize="11183,0" path="m356,2919l11539,2919e" filled="f" stroked="t" strokeweight=".711962pt" strokecolor="#545454">
                <v:path arrowok="t"/>
              </v:shape>
            </v:group>
            <v:group style="position:absolute;left:356;top:3137;width:11183;height:2" coordorigin="356,3137" coordsize="11183,2">
              <v:shape style="position:absolute;left:356;top:3137;width:11183;height:2" coordorigin="356,3137" coordsize="11183,0" path="m356,3137l11539,3137e" filled="f" stroked="t" strokeweight=".711962pt" strokecolor="#545454">
                <v:path arrowok="t"/>
              </v:shape>
            </v:group>
            <v:group style="position:absolute;left:370;top:559;width:2;height:14800" coordorigin="370,559" coordsize="2,14800">
              <v:shape style="position:absolute;left:370;top:559;width:2;height:14800" coordorigin="370,559" coordsize="0,14800" path="m370,15358l370,559e" filled="f" stroked="t" strokeweight=".711962pt" strokecolor="#4F4F4F">
                <v:path arrowok="t"/>
              </v:shape>
            </v:group>
            <v:group style="position:absolute;left:2397;top:563;width:2;height:1499" coordorigin="2397,563" coordsize="2,1499">
              <v:shape style="position:absolute;left:2397;top:563;width:2;height:1499" coordorigin="2397,563" coordsize="0,1499" path="m2397,2062l2397,563e" filled="f" stroked="t" strokeweight=".711962pt" strokecolor="#484848">
                <v:path arrowok="t"/>
              </v:shape>
            </v:group>
            <v:group style="position:absolute;left:9137;top:568;width:2;height:1499" coordorigin="9137,568" coordsize="2,1499">
              <v:shape style="position:absolute;left:9137;top:568;width:2;height:1499" coordorigin="9137,568" coordsize="0,1499" path="m9137,2067l9137,568e" filled="f" stroked="t" strokeweight=".711962pt" strokecolor="#484848">
                <v:path arrowok="t"/>
              </v:shape>
            </v:group>
            <v:group style="position:absolute;left:11529;top:568;width:2;height:3313" coordorigin="11529,568" coordsize="2,3313">
              <v:shape style="position:absolute;left:11529;top:568;width:2;height:3313" coordorigin="11529,568" coordsize="0,3313" path="m11529,3881l11529,568e" filled="f" stroked="t" strokeweight=".711962pt" strokecolor="#575757">
                <v:path arrowok="t"/>
              </v:shape>
            </v:group>
            <v:group style="position:absolute;left:1747;top:10661;width:2;height:4698" coordorigin="1747,10661" coordsize="2,4698">
              <v:shape style="position:absolute;left:1747;top:10661;width:2;height:4698" coordorigin="1747,10661" coordsize="0,4698" path="m1747,15358l1747,10661e" filled="f" stroked="t" strokeweight=".711962pt" strokecolor="#444444">
                <v:path arrowok="t"/>
              </v:shape>
            </v:group>
            <v:group style="position:absolute;left:2406;top:3867;width:2;height:7457" coordorigin="2406,3867" coordsize="2,7457">
              <v:shape style="position:absolute;left:2406;top:3867;width:2;height:7457" coordorigin="2406,3867" coordsize="0,7457" path="m2406,11324l2406,3867e" filled="f" stroked="t" strokeweight=".949282pt" strokecolor="#484848">
                <v:path arrowok="t"/>
              </v:shape>
            </v:group>
            <v:group style="position:absolute;left:3885;top:3132;width:2;height:750" coordorigin="3885,3132" coordsize="2,750">
              <v:shape style="position:absolute;left:3885;top:3132;width:2;height:750" coordorigin="3885,3132" coordsize="0,750" path="m3885,3881l3885,3132e" filled="f" stroked="t" strokeweight=".949282pt" strokecolor="#545454">
                <v:path arrowok="t"/>
              </v:shape>
            </v:group>
            <v:group style="position:absolute;left:361;top:3872;width:11183;height:2" coordorigin="361,3872" coordsize="11183,2">
              <v:shape style="position:absolute;left:361;top:3872;width:11183;height:2" coordorigin="361,3872" coordsize="11183,0" path="m361,3872l11543,3872e" filled="f" stroked="t" strokeweight=".711962pt" strokecolor="#4B4B4B">
                <v:path arrowok="t"/>
              </v:shape>
            </v:group>
            <v:group style="position:absolute;left:2397;top:4368;width:9146;height:2" coordorigin="2397,4368" coordsize="9146,2">
              <v:shape style="position:absolute;left:2397;top:4368;width:9146;height:2" coordorigin="2397,4368" coordsize="9146,0" path="m2397,4368l11543,4368e" filled="f" stroked="t" strokeweight=".711962pt" strokecolor="#545454">
                <v:path arrowok="t"/>
              </v:shape>
            </v:group>
            <v:group style="position:absolute;left:356;top:4149;width:11187;height:2" coordorigin="356,4149" coordsize="11187,2">
              <v:shape style="position:absolute;left:356;top:4149;width:11187;height:2" coordorigin="356,4149" coordsize="11187,0" path="m356,4149l11543,4149e" filled="f" stroked="t" strokeweight=".711962pt" strokecolor="#545454">
                <v:path arrowok="t"/>
              </v:shape>
            </v:group>
            <v:group style="position:absolute;left:4936;top:4354;width:2;height:2072" coordorigin="4936,4354" coordsize="2,2072">
              <v:shape style="position:absolute;left:4936;top:4354;width:2;height:2072" coordorigin="4936,4354" coordsize="0,2072" path="m4936,6426l4936,4354e" filled="f" stroked="t" strokeweight=".711962pt" strokecolor="#4F4F4F">
                <v:path arrowok="t"/>
              </v:shape>
            </v:group>
            <v:group style="position:absolute;left:11550;top:4139;width:2;height:11191" coordorigin="11550,4139" coordsize="2,11191">
              <v:shape style="position:absolute;left:11550;top:4139;width:2;height:11191" coordorigin="11550,4139" coordsize="0,11191" path="m11550,15330l11550,4139e" filled="f" stroked="t" strokeweight=".711962pt" strokecolor="#575757">
                <v:path arrowok="t"/>
              </v:shape>
            </v:group>
            <v:group style="position:absolute;left:4927;top:4846;width:6621;height:2" coordorigin="4927,4846" coordsize="6621,2">
              <v:shape style="position:absolute;left:4927;top:4846;width:6621;height:2" coordorigin="4927,4846" coordsize="6621,0" path="m4927,4846l11548,4846e" filled="f" stroked="t" strokeweight=".711962pt" strokecolor="#676767">
                <v:path arrowok="t"/>
              </v:shape>
            </v:group>
            <v:group style="position:absolute;left:4927;top:5084;width:6616;height:2" coordorigin="4927,5084" coordsize="6616,2">
              <v:shape style="position:absolute;left:4927;top:5084;width:6616;height:2" coordorigin="4927,5084" coordsize="6616,0" path="m4927,5084l11543,5084e" filled="f" stroked="t" strokeweight=".711962pt" strokecolor="#747474">
                <v:path arrowok="t"/>
              </v:shape>
            </v:group>
            <v:group style="position:absolute;left:4922;top:5323;width:6626;height:2" coordorigin="4922,5323" coordsize="6626,2">
              <v:shape style="position:absolute;left:4922;top:5323;width:6626;height:2" coordorigin="4922,5323" coordsize="6626,0" path="m4922,5323l11548,5323e" filled="f" stroked="t" strokeweight=".711962pt" strokecolor="#575757">
                <v:path arrowok="t"/>
              </v:shape>
            </v:group>
            <v:group style="position:absolute;left:2397;top:5543;width:9151;height:2" coordorigin="2397,5543" coordsize="9151,2">
              <v:shape style="position:absolute;left:2397;top:5543;width:9151;height:2" coordorigin="2397,5543" coordsize="9151,0" path="m2397,5543l11548,5543e" filled="f" stroked="t" strokeweight=".711962pt" strokecolor="#545454">
                <v:path arrowok="t"/>
              </v:shape>
            </v:group>
            <v:group style="position:absolute;left:356;top:5772;width:11192;height:2" coordorigin="356,5772" coordsize="11192,2">
              <v:shape style="position:absolute;left:356;top:5772;width:11192;height:2" coordorigin="356,5772" coordsize="11192,0" path="m356,5772l11548,5772e" filled="f" stroked="t" strokeweight=".711962pt" strokecolor="#545454">
                <v:path arrowok="t"/>
              </v:shape>
            </v:group>
            <v:group style="position:absolute;left:2392;top:6197;width:9156;height:2" coordorigin="2392,6197" coordsize="9156,2">
              <v:shape style="position:absolute;left:2392;top:6197;width:9156;height:2" coordorigin="2392,6197" coordsize="9156,0" path="m2392,6197l11548,6197e" filled="f" stroked="t" strokeweight=".711962pt" strokecolor="#575757">
                <v:path arrowok="t"/>
              </v:shape>
            </v:group>
            <v:group style="position:absolute;left:2397;top:6416;width:9156;height:2" coordorigin="2397,6416" coordsize="9156,2">
              <v:shape style="position:absolute;left:2397;top:6416;width:9156;height:2" coordorigin="2397,6416" coordsize="9156,0" path="m2397,6416l11553,6416e" filled="f" stroked="t" strokeweight=".711962pt" strokecolor="#545454">
                <v:path arrowok="t"/>
              </v:shape>
            </v:group>
            <v:group style="position:absolute;left:356;top:6636;width:11192;height:2" coordorigin="356,6636" coordsize="11192,2">
              <v:shape style="position:absolute;left:356;top:6636;width:11192;height:2" coordorigin="356,6636" coordsize="11192,0" path="m356,6636l11548,6636e" filled="f" stroked="t" strokeweight=".711962pt" strokecolor="#575757">
                <v:path arrowok="t"/>
              </v:shape>
            </v:group>
            <v:group style="position:absolute;left:7834;top:5762;width:2;height:659" coordorigin="7834,5762" coordsize="2,659">
              <v:shape style="position:absolute;left:7834;top:5762;width:2;height:659" coordorigin="7834,5762" coordsize="0,659" path="m7834,6421l7834,5762e" filled="f" stroked="t" strokeweight=".711962pt" strokecolor="#545454">
                <v:path arrowok="t"/>
              </v:shape>
            </v:group>
            <v:group style="position:absolute;left:361;top:7061;width:11187;height:2" coordorigin="361,7061" coordsize="11187,2">
              <v:shape style="position:absolute;left:361;top:7061;width:11187;height:2" coordorigin="361,7061" coordsize="11187,0" path="m361,7061l11548,7061e" filled="f" stroked="t" strokeweight=".711962pt" strokecolor="#575757">
                <v:path arrowok="t"/>
              </v:shape>
            </v:group>
            <v:group style="position:absolute;left:4936;top:7056;width:2;height:659" coordorigin="4936,7056" coordsize="2,659">
              <v:shape style="position:absolute;left:4936;top:7056;width:2;height:659" coordorigin="4936,7056" coordsize="0,659" path="m4936,7715l4936,7056e" filled="f" stroked="t" strokeweight=".711962pt" strokecolor="#4B4B4B">
                <v:path arrowok="t"/>
              </v:shape>
            </v:group>
            <v:group style="position:absolute;left:4927;top:7276;width:6626;height:2" coordorigin="4927,7276" coordsize="6626,2">
              <v:shape style="position:absolute;left:4927;top:7276;width:6626;height:2" coordorigin="4927,7276" coordsize="6626,0" path="m4927,7276l11553,7276e" filled="f" stroked="t" strokeweight=".711962pt" strokecolor="#575757">
                <v:path arrowok="t"/>
              </v:shape>
            </v:group>
            <v:group style="position:absolute;left:4936;top:7495;width:6616;height:2" coordorigin="4936,7495" coordsize="6616,2">
              <v:shape style="position:absolute;left:4936;top:7495;width:6616;height:2" coordorigin="4936,7495" coordsize="6616,0" path="m4936,7495l11553,7495e" filled="f" stroked="t" strokeweight=".711962pt" strokecolor="#545454">
                <v:path arrowok="t"/>
              </v:shape>
            </v:group>
            <v:group style="position:absolute;left:356;top:7710;width:11197;height:2" coordorigin="356,7710" coordsize="11197,2">
              <v:shape style="position:absolute;left:356;top:7710;width:11197;height:2" coordorigin="356,7710" coordsize="11197,0" path="m356,7710l11553,7710e" filled="f" stroked="t" strokeweight=".711962pt" strokecolor="#575757">
                <v:path arrowok="t"/>
              </v:shape>
            </v:group>
            <v:group style="position:absolute;left:361;top:8517;width:11192;height:2" coordorigin="361,8517" coordsize="11192,2">
              <v:shape style="position:absolute;left:361;top:8517;width:11192;height:2" coordorigin="361,8517" coordsize="11192,0" path="m361,8517l11553,8517e" filled="f" stroked="t" strokeweight=".711962pt" strokecolor="#545454">
                <v:path arrowok="t"/>
              </v:shape>
            </v:group>
            <v:group style="position:absolute;left:365;top:9400;width:11192;height:2" coordorigin="365,9400" coordsize="11192,2">
              <v:shape style="position:absolute;left:365;top:9400;width:11192;height:2" coordorigin="365,9400" coordsize="11192,0" path="m365,9400l11558,9400e" filled="f" stroked="t" strokeweight=".711962pt" strokecolor="#575757">
                <v:path arrowok="t"/>
              </v:shape>
            </v:group>
            <v:group style="position:absolute;left:361;top:9737;width:11197;height:2" coordorigin="361,9737" coordsize="11197,2">
              <v:shape style="position:absolute;left:361;top:9737;width:11197;height:2" coordorigin="361,9737" coordsize="11197,0" path="m361,9737l11558,9737e" filled="f" stroked="t" strokeweight=".711962pt" strokecolor="#545454">
                <v:path arrowok="t"/>
              </v:shape>
            </v:group>
            <v:group style="position:absolute;left:361;top:9971;width:11202;height:2" coordorigin="361,9971" coordsize="11202,2">
              <v:shape style="position:absolute;left:361;top:9971;width:11202;height:2" coordorigin="361,9971" coordsize="11202,0" path="m361,9971l11562,9971e" filled="f" stroked="t" strokeweight=".711962pt" strokecolor="#575757">
                <v:path arrowok="t"/>
              </v:shape>
            </v:group>
            <v:group style="position:absolute;left:365;top:10446;width:11192;height:2" coordorigin="365,10446" coordsize="11192,2">
              <v:shape style="position:absolute;left:365;top:10446;width:11192;height:2" coordorigin="365,10446" coordsize="11192,0" path="m365,10446l11558,10446e" filled="f" stroked="t" strokeweight=".711962pt" strokecolor="#545454">
                <v:path arrowok="t"/>
              </v:shape>
            </v:group>
            <v:group style="position:absolute;left:361;top:10895;width:11202;height:2" coordorigin="361,10895" coordsize="11202,2">
              <v:shape style="position:absolute;left:361;top:10895;width:11202;height:2" coordorigin="361,10895" coordsize="11202,0" path="m361,10895l11562,10895e" filled="f" stroked="t" strokeweight=".711962pt" strokecolor="#575757">
                <v:path arrowok="t"/>
              </v:shape>
            </v:group>
            <v:group style="position:absolute;left:1168;top:10818;width:2;height:4535" coordorigin="1168,10818" coordsize="2,4535">
              <v:shape style="position:absolute;left:1168;top:10818;width:2;height:4535" coordorigin="1168,10818" coordsize="0,4535" path="m1168,15354l1168,10818e" filled="f" stroked="t" strokeweight=".711962pt" strokecolor="#4B4B4B">
                <v:path arrowok="t"/>
              </v:shape>
            </v:group>
            <v:group style="position:absolute;left:375;top:12981;width:1818;height:2" coordorigin="375,12981" coordsize="1818,2">
              <v:shape style="position:absolute;left:375;top:12981;width:1818;height:2" coordorigin="375,12981" coordsize="1818,0" path="m375,12981l2193,12981e" filled="f" stroked="t" strokeweight=".949282pt" strokecolor="#6B6B6B">
                <v:path arrowok="t"/>
              </v:shape>
            </v:group>
            <v:group style="position:absolute;left:375;top:15337;width:9664;height:2" coordorigin="375,15337" coordsize="9664,2">
              <v:shape style="position:absolute;left:375;top:15337;width:9664;height:2" coordorigin="375,15337" coordsize="9664,0" path="m375,15337l10039,15337e" filled="f" stroked="t" strokeweight=".711962pt" strokecolor="#6B6B6B">
                <v:path arrowok="t"/>
              </v:shape>
            </v:group>
            <v:group style="position:absolute;left:7402;top:10656;width:2;height:4688" coordorigin="7402,10656" coordsize="2,4688">
              <v:shape style="position:absolute;left:7402;top:10656;width:2;height:4688" coordorigin="7402,10656" coordsize="0,4688" path="m7402,15344l7402,10656e" filled="f" stroked="t" strokeweight=".711962pt" strokecolor="#4F4F4F">
                <v:path arrowok="t"/>
              </v:shape>
            </v:group>
            <v:group style="position:absolute;left:5991;top:3877;width:2;height:229" coordorigin="5991,3877" coordsize="2,229">
              <v:shape style="position:absolute;left:5991;top:3877;width:2;height:229" coordorigin="5991,3877" coordsize="0,229" path="m5991,4105l5991,3877e" filled="f" stroked="t" strokeweight="1.300795pt" strokecolor="#EBEBEB">
                <v:path arrowok="t"/>
              </v:shape>
              <v:shape style="position:absolute;left:8179;top:12326;width:2323;height:2266" type="#_x0000_t75">
                <v:imagedata r:id="rId34" o:title=""/>
              </v:shape>
            </v:group>
            <v:group style="position:absolute;left:9443;top:14427;width:105;height:314" coordorigin="9443,14427" coordsize="105,314">
              <v:shape style="position:absolute;left:9443;top:14427;width:105;height:314" coordorigin="9443,14427" coordsize="105,314" path="m9443,14427l9549,14427,9549,14741,9443,14741,9443,14427e" filled="t" fillcolor="#EBEBEB" stroked="f">
                <v:path arrowok="t"/>
                <v:fill/>
              </v:shape>
            </v:group>
            <v:group style="position:absolute;left:9666;top:14557;width:2;height:215" coordorigin="9666,14557" coordsize="2,215">
              <v:shape style="position:absolute;left:9666;top:14557;width:2;height:215" coordorigin="9666,14557" coordsize="0,215" path="m9666,14772l9666,14557e" filled="f" stroked="t" strokeweight="3.8632pt" strokecolor="#EBEBEB">
                <v:path arrowok="t"/>
              </v:shape>
            </v:group>
            <v:group style="position:absolute;left:9929;top:14422;width:2;height:396" coordorigin="9929,14422" coordsize="2,396">
              <v:shape style="position:absolute;left:9929;top:14422;width:2;height:396" coordorigin="9929,14422" coordsize="0,396" path="m9929,14818l9929,14422e" filled="f" stroked="t" strokeweight="2.710725pt" strokecolor="#EBEBE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484848"/>
          <w:w w:val="86"/>
          <w:position w:val="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-31"/>
          <w:w w:val="87"/>
          <w:position w:val="6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-62"/>
          <w:w w:val="142"/>
          <w:position w:val="-2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484848"/>
          <w:spacing w:val="11"/>
          <w:w w:val="87"/>
          <w:position w:val="6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383838"/>
          <w:spacing w:val="1"/>
          <w:w w:val="143"/>
          <w:position w:val="-2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595959"/>
          <w:spacing w:val="0"/>
          <w:w w:val="102"/>
          <w:position w:val="-2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59595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59595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707070"/>
          <w:spacing w:val="0"/>
          <w:w w:val="137"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73"/>
        <w:jc w:val="left"/>
        <w:tabs>
          <w:tab w:pos="4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383838"/>
          <w:spacing w:val="-70"/>
          <w:w w:val="69"/>
          <w:position w:val="8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484848"/>
          <w:spacing w:val="-34"/>
          <w:w w:val="148"/>
          <w:position w:val="0"/>
        </w:rPr>
        <w:t>v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68"/>
          <w:position w:val="8"/>
        </w:rPr>
        <w:t>'1</w:t>
      </w:r>
      <w:r>
        <w:rPr>
          <w:rFonts w:ascii="Arial" w:hAnsi="Arial" w:cs="Arial" w:eastAsia="Arial"/>
          <w:sz w:val="14"/>
          <w:szCs w:val="14"/>
          <w:color w:val="383838"/>
          <w:spacing w:val="-66"/>
          <w:w w:val="69"/>
          <w:position w:val="8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242424"/>
          <w:spacing w:val="0"/>
          <w:w w:val="78"/>
          <w:position w:val="0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242424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84848"/>
          <w:spacing w:val="0"/>
          <w:w w:val="69"/>
          <w:position w:val="0"/>
        </w:rPr>
        <w:t>O</w:t>
      </w:r>
      <w:r>
        <w:rPr>
          <w:rFonts w:ascii="Times New Roman" w:hAnsi="Times New Roman" w:cs="Times New Roman" w:eastAsia="Times New Roman"/>
          <w:sz w:val="16"/>
          <w:szCs w:val="16"/>
          <w:color w:val="48484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48484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7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GİDE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Gümüldü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5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34" w:right="-5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right="285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84848"/>
          <w:spacing w:val="0"/>
          <w:w w:val="107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2" w:lineRule="auto"/>
        <w:ind w:left="2777" w:right="55" w:firstLine="-28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9"/>
        </w:rPr>
        <w:t>ErkanAKDAŞ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91" w:lineRule="exact"/>
        <w:ind w:right="905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83838"/>
          <w:w w:val="124"/>
          <w:position w:val="-1"/>
        </w:rPr>
        <w:t>\</w:t>
      </w:r>
      <w:r>
        <w:rPr>
          <w:rFonts w:ascii="Arial" w:hAnsi="Arial" w:cs="Arial" w:eastAsia="Arial"/>
          <w:sz w:val="17"/>
          <w:szCs w:val="17"/>
          <w:color w:val="383838"/>
          <w:w w:val="125"/>
          <w:position w:val="-1"/>
        </w:rPr>
        <w:t>N</w:t>
      </w:r>
      <w:r>
        <w:rPr>
          <w:rFonts w:ascii="Arial" w:hAnsi="Arial" w:cs="Arial" w:eastAsia="Arial"/>
          <w:sz w:val="17"/>
          <w:szCs w:val="17"/>
          <w:color w:val="000000"/>
          <w:w w:val="100"/>
          <w:position w:val="0"/>
        </w:rPr>
      </w:r>
    </w:p>
    <w:p>
      <w:pPr>
        <w:spacing w:before="0" w:after="0" w:line="220" w:lineRule="exact"/>
        <w:ind w:right="463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2"/>
          <w:szCs w:val="22"/>
          <w:color w:val="383838"/>
          <w:spacing w:val="0"/>
          <w:w w:val="93"/>
        </w:rPr>
        <w:t>fı</w:t>
      </w:r>
      <w:r>
        <w:rPr>
          <w:rFonts w:ascii="Arial" w:hAnsi="Arial" w:cs="Arial" w:eastAsia="Arial"/>
          <w:sz w:val="22"/>
          <w:szCs w:val="22"/>
          <w:color w:val="383838"/>
          <w:spacing w:val="-17"/>
          <w:w w:val="93"/>
        </w:rPr>
        <w:t>f</w:t>
      </w:r>
      <w:r>
        <w:rPr>
          <w:rFonts w:ascii="Arial" w:hAnsi="Arial" w:cs="Arial" w:eastAsia="Arial"/>
          <w:sz w:val="22"/>
          <w:szCs w:val="22"/>
          <w:color w:val="595959"/>
          <w:spacing w:val="0"/>
          <w:w w:val="93"/>
        </w:rPr>
        <w:t>.</w:t>
      </w:r>
      <w:r>
        <w:rPr>
          <w:rFonts w:ascii="Arial" w:hAnsi="Arial" w:cs="Arial" w:eastAsia="Arial"/>
          <w:sz w:val="22"/>
          <w:szCs w:val="22"/>
          <w:color w:val="595959"/>
          <w:spacing w:val="-13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1"/>
          <w:w w:val="10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3" w:after="0" w:line="240" w:lineRule="auto"/>
        <w:ind w:left="19" w:right="158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83838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8"/>
          <w:w w:val="10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2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69" w:right="1734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i/>
        </w:rPr>
        <w:t>1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39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484848"/>
          <w:spacing w:val="0"/>
          <w:w w:val="96"/>
          <w:i/>
        </w:rPr>
        <w:t>12017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-33" w:right="134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74" w:right="-20"/>
        <w:jc w:val="left"/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23"/>
          <w:szCs w:val="23"/>
          <w:color w:val="ACACAC"/>
          <w:spacing w:val="-10"/>
          <w:w w:val="164"/>
          <w:position w:val="6"/>
        </w:rPr>
        <w:t>.</w:t>
      </w:r>
      <w:r>
        <w:rPr>
          <w:rFonts w:ascii="Arial" w:hAnsi="Arial" w:cs="Arial" w:eastAsia="Arial"/>
          <w:sz w:val="28"/>
          <w:szCs w:val="28"/>
          <w:color w:val="ACACAC"/>
          <w:spacing w:val="-3"/>
          <w:w w:val="101"/>
          <w:position w:val="0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ACACAC"/>
          <w:spacing w:val="0"/>
          <w:w w:val="80"/>
          <w:position w:val="0"/>
        </w:rPr>
        <w:t>'"</w:t>
      </w:r>
      <w:r>
        <w:rPr>
          <w:rFonts w:ascii="Times New Roman" w:hAnsi="Times New Roman" w:cs="Times New Roman" w:eastAsia="Times New Roman"/>
          <w:sz w:val="16"/>
          <w:szCs w:val="16"/>
          <w:color w:val="ACACAC"/>
          <w:spacing w:val="0"/>
          <w:w w:val="100"/>
          <w:position w:val="0"/>
        </w:rPr>
        <w:t>    </w:t>
      </w:r>
      <w:r>
        <w:rPr>
          <w:rFonts w:ascii="Times New Roman" w:hAnsi="Times New Roman" w:cs="Times New Roman" w:eastAsia="Times New Roman"/>
          <w:sz w:val="16"/>
          <w:szCs w:val="16"/>
          <w:color w:val="ACACAC"/>
          <w:spacing w:val="-19"/>
          <w:w w:val="100"/>
          <w:position w:val="0"/>
        </w:rPr>
        <w:t> </w:t>
      </w:r>
      <w:r>
        <w:rPr>
          <w:rFonts w:ascii="Arial" w:hAnsi="Arial" w:cs="Arial" w:eastAsia="Arial"/>
          <w:sz w:val="29"/>
          <w:szCs w:val="29"/>
          <w:color w:val="707070"/>
          <w:spacing w:val="-33"/>
          <w:w w:val="81"/>
          <w:position w:val="0"/>
        </w:rPr>
        <w:t>.</w:t>
      </w:r>
      <w:r>
        <w:rPr>
          <w:rFonts w:ascii="Arial" w:hAnsi="Arial" w:cs="Arial" w:eastAsia="Arial"/>
          <w:sz w:val="29"/>
          <w:szCs w:val="29"/>
          <w:color w:val="ACACAC"/>
          <w:spacing w:val="0"/>
          <w:w w:val="64"/>
          <w:position w:val="0"/>
        </w:rPr>
        <w:t>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20" w:right="240"/>
          <w:cols w:num="4" w:equalWidth="0">
            <w:col w:w="661" w:space="400"/>
            <w:col w:w="923" w:space="216"/>
            <w:col w:w="3687" w:space="2783"/>
            <w:col w:w="279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35" w:lineRule="exact"/>
        <w:ind w:left="3568" w:right="-20"/>
        <w:jc w:val="left"/>
        <w:tabs>
          <w:tab w:pos="1026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798412pt;margin-top:-15.47342pt;width:267.871333pt;height:43.5pt;mso-position-horizontal-relative:page;mso-position-vertical-relative:paragraph;z-index:-16886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0"/>
                    <w:jc w:val="left"/>
                    <w:tabs>
                      <w:tab w:pos="2520" w:val="left"/>
                    </w:tabs>
                    <w:rPr>
                      <w:rFonts w:ascii="Arial" w:hAnsi="Arial" w:cs="Arial" w:eastAsia="Arial"/>
                      <w:sz w:val="17"/>
                      <w:szCs w:val="1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343434"/>
                      <w:spacing w:val="0"/>
                      <w:w w:val="159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343434"/>
                      <w:spacing w:val="0"/>
                      <w:w w:val="100"/>
                      <w:b/>
                      <w:bCs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343434"/>
                      <w:spacing w:val="0"/>
                      <w:w w:val="100"/>
                      <w:b/>
                      <w:bCs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43434"/>
                      <w:spacing w:val="0"/>
                      <w:w w:val="100"/>
                      <w:position w:val="18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43434"/>
                      <w:spacing w:val="-4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43434"/>
                      <w:spacing w:val="0"/>
                      <w:w w:val="94"/>
                      <w:position w:val="18"/>
                    </w:rPr>
                    <w:t>BÜYÜKŞEHIR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43434"/>
                      <w:spacing w:val="0"/>
                      <w:w w:val="94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43434"/>
                      <w:spacing w:val="9"/>
                      <w:w w:val="94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43434"/>
                      <w:spacing w:val="3"/>
                      <w:w w:val="94"/>
                      <w:position w:val="18"/>
                    </w:rPr>
                    <w:t>B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45454"/>
                      <w:spacing w:val="6"/>
                      <w:w w:val="94"/>
                      <w:position w:val="18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43434"/>
                      <w:spacing w:val="8"/>
                      <w:w w:val="94"/>
                      <w:position w:val="18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45454"/>
                      <w:spacing w:val="9"/>
                      <w:w w:val="94"/>
                      <w:position w:val="18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43434"/>
                      <w:spacing w:val="0"/>
                      <w:w w:val="94"/>
                      <w:position w:val="18"/>
                    </w:rPr>
                    <w:t>Oi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43434"/>
                      <w:spacing w:val="0"/>
                      <w:w w:val="94"/>
                      <w:position w:val="18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343434"/>
                      <w:spacing w:val="3"/>
                      <w:w w:val="94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727270"/>
                      <w:spacing w:val="0"/>
                      <w:w w:val="128"/>
                      <w:position w:val="18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727270"/>
                      <w:spacing w:val="37"/>
                      <w:w w:val="128"/>
                      <w:position w:val="18"/>
                    </w:rPr>
                    <w:t> 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43434"/>
                      <w:spacing w:val="0"/>
                      <w:w w:val="229"/>
                      <w:position w:val="18"/>
                    </w:rPr>
                    <w:t>İ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7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7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7"/>
        </w:rPr>
        <w:t>BAŞKANUGI</w:t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7"/>
        </w:rPr>
      </w:r>
      <w:r>
        <w:rPr>
          <w:rFonts w:ascii="Arial" w:hAnsi="Arial" w:cs="Arial" w:eastAsia="Arial"/>
          <w:sz w:val="41"/>
          <w:szCs w:val="41"/>
          <w:color w:val="343434"/>
          <w:spacing w:val="0"/>
          <w:w w:val="57"/>
          <w:position w:val="-3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887" w:right="4008"/>
        <w:jc w:val="center"/>
        <w:tabs>
          <w:tab w:pos="3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.598808pt;margin-top:6.027452pt;width:52.030127pt;height:7.5pt;mso-position-horizontal-relative:page;mso-position-vertical-relative:paragraph;z-index:-16885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43434"/>
                      <w:spacing w:val="0"/>
                      <w:w w:val="104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15"/>
          <w:position w:val="9"/>
        </w:rPr>
        <w:t>IZMIR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2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4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  <w:position w:val="-1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666" w:right="5812"/>
        <w:jc w:val="center"/>
        <w:tabs>
          <w:tab w:pos="40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343434"/>
          <w:spacing w:val="0"/>
          <w:w w:val="109"/>
          <w:position w:val="1"/>
        </w:rPr>
        <w:t>BELEDIYESI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8"/>
          <w:position w:val="0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8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3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8"/>
          <w:position w:val="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9" w:right="-20"/>
        <w:jc w:val="left"/>
        <w:tabs>
          <w:tab w:pos="1400" w:val="left"/>
          <w:tab w:pos="3240" w:val="left"/>
          <w:tab w:pos="5580" w:val="left"/>
          <w:tab w:pos="7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blayTarihi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19.0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017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98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ı3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6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29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1"/>
        </w:rPr>
        <w:t>!T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"/>
          <w:w w:val="8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8787029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169" w:right="-20"/>
        <w:jc w:val="left"/>
        <w:tabs>
          <w:tab w:pos="1400" w:val="left"/>
          <w:tab w:pos="3180" w:val="left"/>
          <w:tab w:pos="4440" w:val="left"/>
          <w:tab w:pos="5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75"/>
        </w:rPr>
        <w:t>!K_ayıl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5"/>
          <w:w w:val="7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1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8"/>
        </w:rPr>
        <w:t>19.0.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98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5"/>
          <w:w w:val="103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017</w:t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8"/>
        </w:rPr>
        <w:t>lKa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6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727270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27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3257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8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8"/>
        </w:rPr>
        <w:t>ema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asa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auto"/>
        <w:ind w:left="18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0"/>
        </w:rPr>
        <w:t>13ildirile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Öre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85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avşa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5"/>
          <w:w w:val="10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5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5" w:lineRule="exact"/>
        <w:ind w:left="183" w:right="-20"/>
        <w:jc w:val="left"/>
        <w:tabs>
          <w:tab w:pos="14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5"/>
        </w:rPr>
        <w:t>Doğru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545454"/>
          <w:spacing w:val="5"/>
          <w:w w:val="89"/>
        </w:rPr>
        <w:t>:</w:t>
      </w:r>
      <w:r>
        <w:rPr>
          <w:rFonts w:ascii="Arial" w:hAnsi="Arial" w:cs="Arial" w:eastAsia="Arial"/>
          <w:sz w:val="21"/>
          <w:szCs w:val="21"/>
          <w:color w:val="343434"/>
          <w:spacing w:val="3"/>
          <w:w w:val="12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1"/>
          <w:w w:val="89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</w:rPr>
        <w:t>mi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Ankara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asfaltı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Öre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kavşaı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ÖrcnfKEMALPAŞ/\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auto"/>
        <w:ind w:left="183" w:right="-20"/>
        <w:jc w:val="left"/>
        <w:tabs>
          <w:tab w:pos="1400" w:val="left"/>
          <w:tab w:pos="3700" w:val="left"/>
          <w:tab w:pos="6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Arac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ngını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2"/>
          <w:w w:val="9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8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5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3"/>
        </w:rPr>
        <w:t>Yang,ı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9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:Parlama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103" w:right="-20"/>
        <w:jc w:val="left"/>
        <w:tabs>
          <w:tab w:pos="3720" w:val="left"/>
          <w:tab w:pos="6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B5B5B5"/>
          <w:spacing w:val="0"/>
          <w:w w:val="128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B5B5B5"/>
          <w:spacing w:val="-31"/>
          <w:w w:val="12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8"/>
          <w:w w:val="8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7"/>
        </w:rPr>
        <w:t>angı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6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1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3"/>
        </w:rPr>
        <w:t>Kull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</w:rPr>
        <w:t>nım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5" w:lineRule="exact"/>
        <w:ind w:left="370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423386pt;margin-top:5.064593pt;width:33.305384pt;height:24pt;mso-position-horizontal-relative:page;mso-position-vertical-relative:paragraph;z-index:-16884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444444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44444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44444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43434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44444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21"/>
          <w:u w:val="single" w:color="5B5B5B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21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u w:val="single" w:color="5B5B5B"/>
        </w:rPr>
        <w:t>Betonann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u w:val="single" w:color="5B5B5B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u w:val="single" w:color="5B5B5B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7"/>
          <w:w w:val="100"/>
          <w:u w:val="single" w:color="5B5B5B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u w:val="single" w:color="5B5B5B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  <w:u w:val="single" w:color="5B5B5B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u w:val="single" w:color="5B5B5B"/>
        </w:rPr>
        <w:t>gi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u w:val="single" w:color="5B5B5B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0"/>
          <w:w w:val="100"/>
          <w:u w:val="single" w:color="5B5B5B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u w:val="single" w:color="5B5B5B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u w:val="single" w:color="5B5B5B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u w:val="single" w:color="5B5B5B"/>
        </w:rPr>
        <w:t>sau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u w:val="single" w:color="5B5B5B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9"/>
          <w:w w:val="100"/>
          <w:u w:val="single" w:color="5B5B5B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u w:val="single" w:color="5B5B5B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9"/>
          <w:w w:val="100"/>
          <w:u w:val="single" w:color="5B5B5B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9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9"/>
          <w:w w:val="100"/>
          <w:u w:val="single" w:color="5B5B5B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u w:val="single" w:color="5B5B5B"/>
        </w:rPr>
        <w:t>lik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36" w:lineRule="auto"/>
        <w:ind w:left="183" w:right="1979" w:firstLine="5438"/>
        <w:jc w:val="left"/>
        <w:tabs>
          <w:tab w:pos="2200" w:val="left"/>
          <w:tab w:pos="5800" w:val="left"/>
          <w:tab w:pos="68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B5B5B5"/>
          <w:spacing w:val="0"/>
          <w:w w:val="53"/>
          <w:position w:val="-12"/>
        </w:rPr>
        <w:t>1</w:t>
      </w:r>
      <w:r>
        <w:rPr>
          <w:rFonts w:ascii="Arial" w:hAnsi="Arial" w:cs="Arial" w:eastAsia="Arial"/>
          <w:sz w:val="17"/>
          <w:szCs w:val="17"/>
          <w:color w:val="B5B5B5"/>
          <w:spacing w:val="0"/>
          <w:w w:val="100"/>
          <w:position w:val="-12"/>
        </w:rPr>
        <w:tab/>
        <w:tab/>
      </w:r>
      <w:r>
        <w:rPr>
          <w:rFonts w:ascii="Arial" w:hAnsi="Arial" w:cs="Arial" w:eastAsia="Arial"/>
          <w:sz w:val="17"/>
          <w:szCs w:val="17"/>
          <w:color w:val="B5B5B5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5"/>
          <w:position w:val="0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86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5"/>
          <w:w w:val="105"/>
          <w:position w:val="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4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5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69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7"/>
          <w:w w:val="6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  <w:position w:val="0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  <w:position w:val="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270"/>
          <w:spacing w:val="0"/>
          <w:w w:val="12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270"/>
          <w:spacing w:val="0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  <w:position w:val="1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"/>
          <w:w w:val="6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2"/>
          <w:position w:val="0"/>
        </w:rPr>
        <w:t>hibi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Medeni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BUGAN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3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130"/>
          <w:position w:val="0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0" w:after="0" w:line="240" w:lineRule="auto"/>
        <w:ind w:left="2180" w:right="724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3"/>
        </w:rPr>
        <w:t>11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3"/>
        </w:rPr>
        <w:t>\miri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4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2727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27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Nur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</w:rPr>
        <w:t>KAR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9"/>
        </w:rPr>
        <w:t>GÖZ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03" w:lineRule="exact"/>
        <w:ind w:left="2319" w:right="-20"/>
        <w:jc w:val="left"/>
        <w:tabs>
          <w:tab w:pos="4740" w:val="left"/>
          <w:tab w:pos="7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232"/>
          <w:position w:val="-1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66"/>
          <w:w w:val="23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68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8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b/>
          <w:bCs/>
          <w:position w:val="-1"/>
        </w:rPr>
        <w:t>1</w:t>
      </w:r>
      <w:r>
        <w:rPr>
          <w:rFonts w:ascii="Arial" w:hAnsi="Arial" w:cs="Arial" w:eastAsia="Arial"/>
          <w:sz w:val="17"/>
          <w:szCs w:val="17"/>
          <w:color w:val="343434"/>
          <w:spacing w:val="-42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343434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1"/>
          <w:w w:val="134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  <w:position w:val="-1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Grupta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17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9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30</w:t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1"/>
        </w:rPr>
        <w:t>arı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:Yangı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17:37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80" w:bottom="280" w:left="200" w:right="300"/>
        </w:sectPr>
      </w:pPr>
      <w:rPr/>
    </w:p>
    <w:p>
      <w:pPr>
        <w:spacing w:before="0" w:after="0" w:line="199" w:lineRule="exact"/>
        <w:ind w:left="16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pide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7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235"/>
          <w:position w:val="-1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0"/>
          <w:w w:val="23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Plakas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080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300"/>
          <w:cols w:num="2" w:equalWidth="0">
            <w:col w:w="597" w:space="1723"/>
            <w:col w:w="9100"/>
          </w:cols>
        </w:sectPr>
      </w:pPr>
      <w:rPr/>
    </w:p>
    <w:p>
      <w:pPr>
        <w:spacing w:before="0" w:after="0" w:line="285" w:lineRule="exact"/>
        <w:ind w:left="183" w:right="-20"/>
        <w:jc w:val="left"/>
        <w:tabs>
          <w:tab w:pos="4760" w:val="left"/>
          <w:tab w:pos="69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7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0"/>
          <w:w w:val="87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57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"/>
          <w:w w:val="11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94"/>
          <w:position w:val="-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0"/>
          <w:w w:val="79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130"/>
          <w:position w:val="-2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4750" w:right="4338"/>
        <w:jc w:val="center"/>
        <w:tabs>
          <w:tab w:pos="69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7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7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7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7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727270"/>
          <w:spacing w:val="0"/>
          <w:w w:val="130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48" w:lineRule="auto"/>
        <w:ind w:left="2238" w:right="4311" w:firstLine="2513"/>
        <w:jc w:val="left"/>
        <w:tabs>
          <w:tab w:pos="4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w w:val="78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0"/>
          <w:w w:val="7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</w:rPr>
        <w:t>ınni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9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"/>
          <w:w w:val="11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9"/>
        </w:rPr>
        <w:t>ı-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0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93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9"/>
          <w:w w:val="9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9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2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9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4"/>
        </w:rPr>
        <w:t>ers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7"/>
          <w:w w:val="94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4"/>
        </w:rPr>
        <w:t>nel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75"/>
        </w:rPr>
        <w:t>S_a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8"/>
          <w:w w:val="76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6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1"/>
          <w:w w:val="11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6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727270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27270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6"/>
        </w:rPr>
        <w:t>Oogalgaz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200" w:lineRule="exact"/>
        <w:ind w:left="2233" w:right="2563" w:firstLine="-2040"/>
        <w:jc w:val="left"/>
        <w:tabs>
          <w:tab w:pos="2300" w:val="left"/>
          <w:tab w:pos="4760" w:val="left"/>
          <w:tab w:pos="7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2"/>
          <w:position w:val="1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1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Gitınişse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98"/>
          <w:position w:val="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98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9"/>
          <w:w w:val="19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Saati:</w:t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6"/>
          <w:position w:val="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4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44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  <w:position w:val="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9"/>
          <w:position w:val="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99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2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23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1"/>
        </w:rPr>
        <w:t>Vardını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223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9"/>
          <w:w w:val="9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2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1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-Soy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7" w:after="0" w:line="204" w:lineRule="exact"/>
        <w:ind w:left="2233" w:right="68" w:firstLine="-2064"/>
        <w:jc w:val="left"/>
        <w:tabs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pıayı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45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ZC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7854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plakalı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99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model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ford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minibüsü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8"/>
          <w:w w:val="100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kaput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açılmı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yolcula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tarafında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edilerek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yangmı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söndürınü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oldukları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40" w:lineRule="auto"/>
        <w:ind w:left="223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w w:val="81"/>
        </w:rPr>
        <w:t>Ta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7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3"/>
        </w:rPr>
        <w:t>fımı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5"/>
        </w:rPr>
        <w:t>zda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4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87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8"/>
          <w:w w:val="87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7"/>
        </w:rPr>
        <w:t>hangi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1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249"/>
        </w:rPr>
        <w:t>em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67"/>
          <w:w w:val="24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ılınad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9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727270"/>
          <w:spacing w:val="0"/>
          <w:w w:val="14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4736" w:right="411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"/>
          <w:w w:val="100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ndürınede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89" w:lineRule="exact"/>
        <w:ind w:left="227" w:right="-20"/>
        <w:jc w:val="left"/>
        <w:tabs>
          <w:tab w:pos="4760" w:val="left"/>
          <w:tab w:pos="6660" w:val="left"/>
          <w:tab w:pos="8160" w:val="left"/>
          <w:tab w:pos="97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27"/>
          <w:position w:val="-1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5"/>
          <w:w w:val="12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3"/>
        </w:rPr>
        <w:t>Sum3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69"/>
          <w:position w:val="-3"/>
        </w:rPr>
        <w:t>IKöı:ı_ü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69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5"/>
          <w:w w:val="69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4"/>
          <w:position w:val="-3"/>
        </w:rPr>
        <w:t>jK.K.T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4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5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3"/>
        </w:rPr>
      </w:r>
      <w:r>
        <w:rPr>
          <w:rFonts w:ascii="Arial" w:hAnsi="Arial" w:cs="Arial" w:eastAsia="Arial"/>
          <w:sz w:val="17"/>
          <w:szCs w:val="17"/>
          <w:color w:val="545454"/>
          <w:spacing w:val="0"/>
          <w:w w:val="100"/>
          <w:position w:val="-4"/>
        </w:rPr>
        <w:t>K:0</w:t>
      </w:r>
      <w:r>
        <w:rPr>
          <w:rFonts w:ascii="Arial" w:hAnsi="Arial" w:cs="Arial" w:eastAsia="Arial"/>
          <w:sz w:val="17"/>
          <w:szCs w:val="17"/>
          <w:color w:val="545454"/>
          <w:spacing w:val="0"/>
          <w:w w:val="100"/>
          <w:position w:val="-4"/>
        </w:rPr>
        <w:t>2</w:t>
      </w:r>
      <w:r>
        <w:rPr>
          <w:rFonts w:ascii="Arial" w:hAnsi="Arial" w:cs="Arial" w:eastAsia="Arial"/>
          <w:sz w:val="17"/>
          <w:szCs w:val="17"/>
          <w:color w:val="545454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85"/>
          <w:position w:val="-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7"/>
          <w:w w:val="99"/>
          <w:position w:val="-4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727270"/>
          <w:spacing w:val="0"/>
          <w:w w:val="146"/>
          <w:position w:val="-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94" w:lineRule="exact"/>
        <w:ind w:left="6663" w:right="-20"/>
        <w:jc w:val="left"/>
        <w:tabs>
          <w:tab w:pos="822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4"/>
          <w:szCs w:val="34"/>
          <w:color w:val="545454"/>
          <w:spacing w:val="0"/>
          <w:w w:val="100"/>
        </w:rPr>
        <w:t>ı</w:t>
      </w:r>
      <w:r>
        <w:rPr>
          <w:rFonts w:ascii="Arial" w:hAnsi="Arial" w:cs="Arial" w:eastAsia="Arial"/>
          <w:sz w:val="34"/>
          <w:szCs w:val="34"/>
          <w:color w:val="545454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545454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444444"/>
          <w:spacing w:val="0"/>
          <w:w w:val="78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spacing w:before="0" w:after="0" w:line="168" w:lineRule="exact"/>
        <w:ind w:left="231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  <w:position w:val="1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minibüsü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yakıt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  <w:position w:val="1"/>
        </w:rPr>
        <w:t>hortum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79"/>
          <w:position w:val="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9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cam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fıskiye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hortum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görmüştü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7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  <w:position w:val="1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dolayı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tahmine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56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00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1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" w:after="0" w:line="204" w:lineRule="exact"/>
        <w:ind w:left="188" w:right="8082" w:firstLine="4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32"/>
        </w:rPr>
        <w:t>öndünn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3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"/>
          <w:w w:val="13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8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8"/>
          <w:w w:val="9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67"/>
        </w:rPr>
        <w:t>ara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6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vardır.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223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tetkik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96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</w:rPr>
        <w:t>başlangıcının;aracı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7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</w:rPr>
        <w:t>başlamı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7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04" w:lineRule="exact"/>
        <w:ind w:left="2313" w:right="63" w:firstLine="-2125"/>
        <w:jc w:val="left"/>
        <w:tabs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8"/>
        </w:rPr>
        <w:t>11raştınna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5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soruştunnada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yakıt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</w:rPr>
        <w:t>hortumunu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egzoz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</w:rPr>
        <w:t>manifotuna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</w:rPr>
        <w:t>değm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9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"/>
          <w:w w:val="97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yakıtı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parlamasıyla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anaaline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30" w:right="-20"/>
        <w:jc w:val="left"/>
        <w:tabs>
          <w:tab w:pos="2220" w:val="left"/>
          <w:tab w:pos="6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35"/>
          <w:position w:val="2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4"/>
          <w:w w:val="135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5"/>
          <w:w w:val="97"/>
          <w:position w:val="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  <w:position w:val="2"/>
        </w:rPr>
        <w:t>irketi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  <w:position w:val="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2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1"/>
          <w:w w:val="120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3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7"/>
          <w:w w:val="11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  <w:position w:val="0"/>
        </w:rPr>
        <w:t>del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96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27270"/>
          <w:spacing w:val="0"/>
          <w:w w:val="144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60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"/>
          <w:w w:val="156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8"/>
        </w:rPr>
        <w:t>ereç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04" w:lineRule="exact"/>
        <w:ind w:left="169" w:right="7855"/>
        <w:jc w:val="left"/>
        <w:tabs>
          <w:tab w:pos="2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8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1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2"/>
        </w:rPr>
        <w:t>Volka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5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AKYOL'a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rresliı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3" w:after="0" w:line="240" w:lineRule="auto"/>
        <w:ind w:left="193" w:right="-20"/>
        <w:jc w:val="left"/>
        <w:tabs>
          <w:tab w:pos="2260" w:val="left"/>
          <w:tab w:pos="6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5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9.05.2017</w:t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1"/>
        </w:rPr>
        <w:t>!Saati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7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"/>
          <w:w w:val="103"/>
        </w:rPr>
        <w:t>8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2"/>
          <w:w w:val="95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2"/>
        </w:rPr>
        <w:t>30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auto"/>
        <w:ind w:left="269" w:right="-20"/>
        <w:jc w:val="left"/>
        <w:tabs>
          <w:tab w:pos="1080" w:val="left"/>
          <w:tab w:pos="1580" w:val="left"/>
          <w:tab w:pos="2220" w:val="left"/>
          <w:tab w:pos="8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6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5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8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5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72727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27270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3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Öre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8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88" w:lineRule="exact"/>
        <w:ind w:left="2356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-2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6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2"/>
          <w:position w:val="-1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2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4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1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4836" w:right="-20"/>
        <w:jc w:val="left"/>
        <w:tabs>
          <w:tab w:pos="86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5.429825pt;margin-top:5.648904pt;width:183.33828pt;height:52.447926pt;mso-position-horizontal-relative:page;mso-position-vertical-relative:paragraph;z-index:-16883" type="#_x0000_t202" filled="f" stroked="f">
            <v:textbox inset="0,0,0,0">
              <w:txbxContent>
                <w:p>
                  <w:pPr>
                    <w:spacing w:before="0" w:after="0" w:line="1049" w:lineRule="exact"/>
                    <w:ind w:right="-197"/>
                    <w:jc w:val="left"/>
                    <w:tabs>
                      <w:tab w:pos="1660" w:val="left"/>
                      <w:tab w:pos="2380" w:val="left"/>
                    </w:tabs>
                    <w:rPr>
                      <w:rFonts w:ascii="Arial" w:hAnsi="Arial" w:cs="Arial" w:eastAsia="Arial"/>
                      <w:sz w:val="98"/>
                      <w:szCs w:val="9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343434"/>
                      <w:spacing w:val="-43"/>
                      <w:w w:val="30"/>
                      <w:position w:val="7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232A64"/>
                      <w:spacing w:val="0"/>
                      <w:w w:val="54"/>
                      <w:position w:val="7"/>
                    </w:rPr>
                    <w:t>i!/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343434"/>
                      <w:spacing w:val="0"/>
                      <w:w w:val="32"/>
                      <w:position w:val="7"/>
                    </w:rPr>
                    <w:t>ıv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343434"/>
                      <w:spacing w:val="20"/>
                      <w:w w:val="32"/>
                      <w:position w:val="7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232A64"/>
                      <w:spacing w:val="20"/>
                      <w:w w:val="29"/>
                      <w:position w:val="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232A64"/>
                      <w:spacing w:val="0"/>
                      <w:w w:val="29"/>
                      <w:u w:val="thick" w:color="384467"/>
                      <w:position w:val="7"/>
                    </w:rPr>
                    <w:t>J.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232A64"/>
                      <w:spacing w:val="0"/>
                      <w:w w:val="29"/>
                      <w:u w:val="thick" w:color="384467"/>
                      <w:position w:val="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232A64"/>
                      <w:spacing w:val="0"/>
                      <w:w w:val="100"/>
                      <w:u w:val="thick" w:color="384467"/>
                      <w:position w:val="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232A64"/>
                      <w:spacing w:val="0"/>
                      <w:w w:val="100"/>
                      <w:u w:val="thick" w:color="384467"/>
                      <w:position w:val="7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232A64"/>
                      <w:spacing w:val="0"/>
                      <w:w w:val="100"/>
                      <w:u w:val="thick" w:color="384467"/>
                      <w:position w:val="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232A64"/>
                      <w:spacing w:val="0"/>
                      <w:w w:val="100"/>
                      <w:position w:val="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232A64"/>
                      <w:spacing w:val="0"/>
                      <w:w w:val="100"/>
                      <w:position w:val="7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232A64"/>
                      <w:spacing w:val="0"/>
                      <w:w w:val="100"/>
                      <w:position w:val="7"/>
                    </w:rPr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383D6E"/>
                      <w:spacing w:val="0"/>
                      <w:w w:val="261"/>
                      <w:i/>
                      <w:position w:val="-2"/>
                    </w:rPr>
                    <w:t>if</w:t>
                  </w:r>
                  <w:r>
                    <w:rPr>
                      <w:rFonts w:ascii="Arial" w:hAnsi="Arial" w:cs="Arial" w:eastAsia="Arial"/>
                      <w:sz w:val="98"/>
                      <w:szCs w:val="9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5"/>
          <w:position w:val="3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95"/>
          <w:position w:val="3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-3"/>
          <w:w w:val="95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3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71"/>
          <w:position w:val="-1"/>
        </w:rPr>
        <w:t>3</w:t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-31"/>
          <w:w w:val="100"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75"/>
          <w:b/>
          <w:bCs/>
          <w:position w:val="-1"/>
        </w:rPr>
        <w:t>1</w:t>
      </w:r>
      <w:r>
        <w:rPr>
          <w:rFonts w:ascii="Arial" w:hAnsi="Arial" w:cs="Arial" w:eastAsia="Arial"/>
          <w:sz w:val="28"/>
          <w:szCs w:val="28"/>
          <w:color w:val="343434"/>
          <w:spacing w:val="-33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51"/>
          <w:position w:val="-1"/>
        </w:rPr>
        <w:t>MaYı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51"/>
          <w:position w:val="-1"/>
        </w:rPr>
        <w:t>s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51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21"/>
          <w:w w:val="51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62"/>
          <w:b/>
          <w:bCs/>
          <w:position w:val="-1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335" w:right="-20"/>
        <w:jc w:val="left"/>
        <w:tabs>
          <w:tab w:pos="8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545454"/>
          <w:w w:val="125"/>
          <w:position w:val="-3"/>
        </w:rPr>
        <w:t>'</w:t>
      </w:r>
      <w:r>
        <w:rPr>
          <w:rFonts w:ascii="Arial" w:hAnsi="Arial" w:cs="Arial" w:eastAsia="Arial"/>
          <w:sz w:val="15"/>
          <w:szCs w:val="15"/>
          <w:color w:val="545454"/>
          <w:spacing w:val="-31"/>
          <w:w w:val="100"/>
          <w:position w:val="-3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36"/>
          <w:position w:val="-3"/>
        </w:rPr>
        <w:t>ti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0"/>
          <w:position w:val="-3"/>
        </w:rPr>
      </w:r>
      <w:r>
        <w:rPr>
          <w:rFonts w:ascii="Arial" w:hAnsi="Arial" w:cs="Arial" w:eastAsia="Arial"/>
          <w:sz w:val="13"/>
          <w:szCs w:val="13"/>
          <w:color w:val="444444"/>
          <w:spacing w:val="0"/>
          <w:w w:val="100"/>
          <w:i/>
          <w:position w:val="4"/>
        </w:rPr>
        <w:t>(</w:t>
      </w:r>
      <w:r>
        <w:rPr>
          <w:rFonts w:ascii="Arial" w:hAnsi="Arial" w:cs="Arial" w:eastAsia="Arial"/>
          <w:sz w:val="13"/>
          <w:szCs w:val="13"/>
          <w:color w:val="444444"/>
          <w:spacing w:val="0"/>
          <w:w w:val="100"/>
          <w:i/>
          <w:position w:val="4"/>
        </w:rPr>
        <w:t>   </w:t>
      </w:r>
      <w:r>
        <w:rPr>
          <w:rFonts w:ascii="Arial" w:hAnsi="Arial" w:cs="Arial" w:eastAsia="Arial"/>
          <w:sz w:val="13"/>
          <w:szCs w:val="13"/>
          <w:color w:val="444444"/>
          <w:spacing w:val="35"/>
          <w:w w:val="100"/>
          <w:i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70"/>
          <w:i/>
          <w:position w:val="2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9"/>
          <w:w w:val="70"/>
          <w:i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44444"/>
          <w:spacing w:val="0"/>
          <w:w w:val="100"/>
          <w:position w:val="2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98" w:lineRule="exact"/>
        <w:ind w:left="373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43434"/>
          <w:spacing w:val="0"/>
          <w:w w:val="139"/>
          <w:position w:val="-1"/>
        </w:rPr>
        <w:t>o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90" w:lineRule="exact"/>
        <w:ind w:left="377"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444444"/>
          <w:spacing w:val="0"/>
          <w:w w:val="110"/>
          <w:position w:val="1"/>
        </w:rPr>
        <w:t>;&gt;,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300"/>
        </w:sectPr>
      </w:pPr>
      <w:rPr/>
    </w:p>
    <w:p>
      <w:pPr>
        <w:spacing w:before="16" w:after="0" w:line="524" w:lineRule="exact"/>
        <w:ind w:left="306" w:right="-146"/>
        <w:jc w:val="left"/>
        <w:tabs>
          <w:tab w:pos="2280" w:val="left"/>
        </w:tabs>
        <w:rPr>
          <w:rFonts w:ascii="Arial" w:hAnsi="Arial" w:cs="Arial" w:eastAsia="Arial"/>
          <w:sz w:val="71"/>
          <w:szCs w:val="7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6.04068pt;margin-top:1.707955pt;width:25.164289pt;height:13pt;mso-position-horizontal-relative:page;mso-position-vertical-relative:paragraph;z-index:-16882" type="#_x0000_t202" filled="f" stroked="f">
            <v:textbox inset="0,0,0,0">
              <w:txbxContent>
                <w:p>
                  <w:pPr>
                    <w:spacing w:before="0" w:after="0" w:line="260" w:lineRule="exact"/>
                    <w:ind w:right="-79"/>
                    <w:jc w:val="left"/>
                    <w:rPr>
                      <w:rFonts w:ascii="Arial" w:hAnsi="Arial" w:cs="Arial" w:eastAsia="Arial"/>
                      <w:sz w:val="21"/>
                      <w:szCs w:val="2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18238A"/>
                      <w:spacing w:val="-80"/>
                      <w:w w:val="164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232A64"/>
                      <w:spacing w:val="-22"/>
                      <w:w w:val="103"/>
                    </w:rPr>
                    <w:t>J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343434"/>
                      <w:spacing w:val="-32"/>
                      <w:w w:val="93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232A64"/>
                      <w:spacing w:val="-35"/>
                      <w:w w:val="103"/>
                    </w:rPr>
                    <w:t>.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343434"/>
                      <w:spacing w:val="0"/>
                      <w:w w:val="94"/>
                    </w:rPr>
                    <w:t>r</w:t>
                  </w:r>
                  <w:r>
                    <w:rPr>
                      <w:rFonts w:ascii="Arial" w:hAnsi="Arial" w:cs="Arial" w:eastAsia="Arial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0.911011pt;margin-top:4.601674pt;width:9.450pt;height:21pt;mso-position-horizontal-relative:page;mso-position-vertical-relative:paragraph;z-index:-16881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Courier New" w:hAnsi="Courier New" w:cs="Courier New" w:eastAsia="Courier New"/>
                      <w:sz w:val="42"/>
                      <w:szCs w:val="42"/>
                    </w:rPr>
                  </w:pPr>
                  <w:rPr/>
                  <w:r>
                    <w:rPr>
                      <w:rFonts w:ascii="Courier New" w:hAnsi="Courier New" w:cs="Courier New" w:eastAsia="Courier New"/>
                      <w:sz w:val="42"/>
                      <w:szCs w:val="42"/>
                      <w:color w:val="232A64"/>
                      <w:spacing w:val="0"/>
                      <w:w w:val="75"/>
                      <w:position w:val="3"/>
                    </w:rPr>
                    <w:t>)</w:t>
                  </w:r>
                  <w:r>
                    <w:rPr>
                      <w:rFonts w:ascii="Courier New" w:hAnsi="Courier New" w:cs="Courier New" w:eastAsia="Courier New"/>
                      <w:sz w:val="42"/>
                      <w:szCs w:val="4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95"/>
          <w:position w:val="16"/>
        </w:rPr>
        <w:t>.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  <w:position w:val="16"/>
        </w:rPr>
        <w:tab/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00"/>
          <w:position w:val="16"/>
        </w:rPr>
      </w:r>
      <w:r>
        <w:rPr>
          <w:rFonts w:ascii="Arial" w:hAnsi="Arial" w:cs="Arial" w:eastAsia="Arial"/>
          <w:sz w:val="71"/>
          <w:szCs w:val="71"/>
          <w:color w:val="343434"/>
          <w:spacing w:val="0"/>
          <w:w w:val="28"/>
          <w:position w:val="-25"/>
        </w:rPr>
        <w:t>3</w:t>
      </w:r>
      <w:r>
        <w:rPr>
          <w:rFonts w:ascii="Arial" w:hAnsi="Arial" w:cs="Arial" w:eastAsia="Arial"/>
          <w:sz w:val="71"/>
          <w:szCs w:val="71"/>
          <w:color w:val="343434"/>
          <w:spacing w:val="0"/>
          <w:w w:val="28"/>
          <w:position w:val="-25"/>
        </w:rPr>
        <w:t>   </w:t>
      </w:r>
      <w:r>
        <w:rPr>
          <w:rFonts w:ascii="Arial" w:hAnsi="Arial" w:cs="Arial" w:eastAsia="Arial"/>
          <w:sz w:val="71"/>
          <w:szCs w:val="71"/>
          <w:color w:val="343434"/>
          <w:spacing w:val="29"/>
          <w:w w:val="28"/>
          <w:position w:val="-25"/>
        </w:rPr>
        <w:t> </w:t>
      </w:r>
      <w:r>
        <w:rPr>
          <w:rFonts w:ascii="Arial" w:hAnsi="Arial" w:cs="Arial" w:eastAsia="Arial"/>
          <w:sz w:val="71"/>
          <w:szCs w:val="71"/>
          <w:color w:val="18238A"/>
          <w:spacing w:val="-30"/>
          <w:w w:val="85"/>
          <w:position w:val="-25"/>
        </w:rPr>
        <w:t>/</w:t>
      </w:r>
      <w:r>
        <w:rPr>
          <w:rFonts w:ascii="Arial" w:hAnsi="Arial" w:cs="Arial" w:eastAsia="Arial"/>
          <w:sz w:val="71"/>
          <w:szCs w:val="71"/>
          <w:color w:val="232A64"/>
          <w:spacing w:val="0"/>
          <w:w w:val="75"/>
          <w:position w:val="-25"/>
        </w:rPr>
        <w:t>r</w:t>
      </w:r>
      <w:r>
        <w:rPr>
          <w:rFonts w:ascii="Arial" w:hAnsi="Arial" w:cs="Arial" w:eastAsia="Arial"/>
          <w:sz w:val="71"/>
          <w:szCs w:val="71"/>
          <w:color w:val="232A64"/>
          <w:spacing w:val="-13"/>
          <w:w w:val="75"/>
          <w:position w:val="-25"/>
        </w:rPr>
        <w:t>j</w:t>
      </w:r>
      <w:r>
        <w:rPr>
          <w:rFonts w:ascii="Arial" w:hAnsi="Arial" w:cs="Arial" w:eastAsia="Arial"/>
          <w:sz w:val="71"/>
          <w:szCs w:val="71"/>
          <w:color w:val="232A64"/>
          <w:spacing w:val="-22"/>
          <w:w w:val="74"/>
          <w:position w:val="-25"/>
        </w:rPr>
        <w:t>f</w:t>
      </w:r>
      <w:r>
        <w:rPr>
          <w:rFonts w:ascii="Arial" w:hAnsi="Arial" w:cs="Arial" w:eastAsia="Arial"/>
          <w:sz w:val="71"/>
          <w:szCs w:val="71"/>
          <w:color w:val="232A64"/>
          <w:spacing w:val="-2"/>
          <w:w w:val="74"/>
          <w:position w:val="-25"/>
        </w:rPr>
        <w:t>/</w:t>
      </w:r>
      <w:r>
        <w:rPr>
          <w:rFonts w:ascii="Arial" w:hAnsi="Arial" w:cs="Arial" w:eastAsia="Arial"/>
          <w:sz w:val="71"/>
          <w:szCs w:val="71"/>
          <w:color w:val="232A64"/>
          <w:spacing w:val="-47"/>
          <w:w w:val="75"/>
          <w:position w:val="-25"/>
        </w:rPr>
        <w:t>a</w:t>
      </w:r>
      <w:r>
        <w:rPr>
          <w:rFonts w:ascii="Arial" w:hAnsi="Arial" w:cs="Arial" w:eastAsia="Arial"/>
          <w:sz w:val="71"/>
          <w:szCs w:val="71"/>
          <w:color w:val="232A64"/>
          <w:spacing w:val="-174"/>
          <w:w w:val="74"/>
          <w:position w:val="-25"/>
        </w:rPr>
        <w:t>{</w:t>
      </w:r>
      <w:r>
        <w:rPr>
          <w:rFonts w:ascii="Arial" w:hAnsi="Arial" w:cs="Arial" w:eastAsia="Arial"/>
          <w:sz w:val="71"/>
          <w:szCs w:val="71"/>
          <w:color w:val="343434"/>
          <w:spacing w:val="-18"/>
          <w:w w:val="27"/>
          <w:position w:val="-25"/>
        </w:rPr>
        <w:t>A</w:t>
      </w:r>
      <w:r>
        <w:rPr>
          <w:rFonts w:ascii="Arial" w:hAnsi="Arial" w:cs="Arial" w:eastAsia="Arial"/>
          <w:sz w:val="71"/>
          <w:szCs w:val="71"/>
          <w:color w:val="343434"/>
          <w:spacing w:val="-241"/>
          <w:w w:val="28"/>
          <w:position w:val="-25"/>
        </w:rPr>
        <w:t>m</w:t>
      </w:r>
      <w:r>
        <w:rPr>
          <w:rFonts w:ascii="Arial" w:hAnsi="Arial" w:cs="Arial" w:eastAsia="Arial"/>
          <w:sz w:val="71"/>
          <w:szCs w:val="71"/>
          <w:color w:val="343434"/>
          <w:spacing w:val="0"/>
          <w:w w:val="27"/>
          <w:position w:val="-25"/>
        </w:rPr>
        <w:t>ir'</w:t>
      </w:r>
      <w:r>
        <w:rPr>
          <w:rFonts w:ascii="Arial" w:hAnsi="Arial" w:cs="Arial" w:eastAsia="Arial"/>
          <w:sz w:val="71"/>
          <w:szCs w:val="71"/>
          <w:color w:val="000000"/>
          <w:spacing w:val="0"/>
          <w:w w:val="100"/>
          <w:position w:val="0"/>
        </w:rPr>
      </w:r>
    </w:p>
    <w:p>
      <w:pPr>
        <w:spacing w:before="37" w:after="0" w:line="181" w:lineRule="exact"/>
        <w:ind w:left="247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  <w:position w:val="-2"/>
        </w:rPr>
        <w:t>Bj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7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4"/>
          <w:w w:val="97"/>
          <w:position w:val="-2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9"/>
          <w:w w:val="58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33"/>
          <w:position w:val="-2"/>
        </w:rPr>
        <w:t>,,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06" w:lineRule="exact"/>
        <w:ind w:left="3081" w:right="-20"/>
        <w:jc w:val="left"/>
        <w:rPr>
          <w:rFonts w:ascii="Arial" w:hAnsi="Arial" w:cs="Arial" w:eastAsia="Arial"/>
          <w:sz w:val="5"/>
          <w:szCs w:val="5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343434"/>
          <w:spacing w:val="1"/>
          <w:w w:val="110"/>
          <w:position w:val="1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444444"/>
          <w:spacing w:val="0"/>
          <w:w w:val="110"/>
          <w:position w:val="1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545454"/>
          <w:spacing w:val="0"/>
          <w:w w:val="76"/>
          <w:position w:val="1"/>
        </w:rPr>
        <w:t>.ı.;..</w:t>
      </w:r>
      <w:r>
        <w:rPr>
          <w:rFonts w:ascii="Times New Roman" w:hAnsi="Times New Roman" w:cs="Times New Roman" w:eastAsia="Times New Roman"/>
          <w:sz w:val="7"/>
          <w:szCs w:val="7"/>
          <w:color w:val="54545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7"/>
          <w:szCs w:val="7"/>
          <w:color w:val="545454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45454"/>
          <w:spacing w:val="0"/>
          <w:w w:val="75"/>
          <w:b/>
          <w:bCs/>
          <w:position w:val="1"/>
        </w:rPr>
        <w:t>J..</w:t>
      </w:r>
      <w:r>
        <w:rPr>
          <w:rFonts w:ascii="Times New Roman" w:hAnsi="Times New Roman" w:cs="Times New Roman" w:eastAsia="Times New Roman"/>
          <w:sz w:val="13"/>
          <w:szCs w:val="13"/>
          <w:color w:val="545454"/>
          <w:spacing w:val="1"/>
          <w:w w:val="75"/>
          <w:b/>
          <w:bCs/>
          <w:position w:val="1"/>
        </w:rPr>
        <w:t>: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0"/>
          <w:w w:val="75"/>
          <w:b/>
          <w:bCs/>
          <w:position w:val="1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0"/>
          <w:w w:val="75"/>
          <w:b/>
          <w:bCs/>
          <w:position w:val="1"/>
        </w:rPr>
        <w:t>    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3"/>
          <w:w w:val="75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27270"/>
          <w:spacing w:val="0"/>
          <w:w w:val="100"/>
          <w:position w:val="1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727270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27270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727270"/>
          <w:spacing w:val="0"/>
          <w:w w:val="104"/>
          <w:i/>
          <w:position w:val="1"/>
        </w:rPr>
        <w:t>..</w:t>
      </w:r>
      <w:r>
        <w:rPr>
          <w:rFonts w:ascii="Times New Roman" w:hAnsi="Times New Roman" w:cs="Times New Roman" w:eastAsia="Times New Roman"/>
          <w:sz w:val="13"/>
          <w:szCs w:val="13"/>
          <w:color w:val="727270"/>
          <w:spacing w:val="-20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C8C8A"/>
          <w:spacing w:val="-8"/>
          <w:w w:val="90"/>
          <w:i/>
          <w:position w:val="1"/>
        </w:rPr>
        <w:t>)</w:t>
      </w:r>
      <w:r>
        <w:rPr>
          <w:rFonts w:ascii="Times New Roman" w:hAnsi="Times New Roman" w:cs="Times New Roman" w:eastAsia="Times New Roman"/>
          <w:sz w:val="13"/>
          <w:szCs w:val="13"/>
          <w:color w:val="444444"/>
          <w:spacing w:val="0"/>
          <w:w w:val="90"/>
          <w:i/>
          <w:position w:val="1"/>
        </w:rPr>
        <w:t>..</w:t>
      </w:r>
      <w:r>
        <w:rPr>
          <w:rFonts w:ascii="Times New Roman" w:hAnsi="Times New Roman" w:cs="Times New Roman" w:eastAsia="Times New Roman"/>
          <w:sz w:val="13"/>
          <w:szCs w:val="13"/>
          <w:color w:val="444444"/>
          <w:spacing w:val="0"/>
          <w:w w:val="90"/>
          <w:i/>
          <w:position w:val="1"/>
        </w:rPr>
        <w:t> </w:t>
      </w:r>
      <w:r>
        <w:rPr>
          <w:rFonts w:ascii="Arial" w:hAnsi="Arial" w:cs="Arial" w:eastAsia="Arial"/>
          <w:sz w:val="5"/>
          <w:szCs w:val="5"/>
          <w:color w:val="444444"/>
          <w:spacing w:val="0"/>
          <w:w w:val="139"/>
          <w:position w:val="1"/>
        </w:rPr>
        <w:t>ll-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spacing w:before="71" w:after="0" w:line="146" w:lineRule="exact"/>
        <w:ind w:left="2584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90"/>
          <w:szCs w:val="90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-31"/>
          <w:w w:val="136"/>
          <w:position w:val="-72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0"/>
          <w:w w:val="59"/>
          <w:position w:val="-72"/>
        </w:rPr>
        <w:t>M</w:t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-93"/>
          <w:w w:val="59"/>
          <w:position w:val="-72"/>
        </w:rPr>
        <w:t>4</w:t>
      </w:r>
      <w:r>
        <w:rPr>
          <w:rFonts w:ascii="Times New Roman" w:hAnsi="Times New Roman" w:cs="Times New Roman" w:eastAsia="Times New Roman"/>
          <w:sz w:val="66"/>
          <w:szCs w:val="66"/>
          <w:color w:val="727270"/>
          <w:spacing w:val="-96"/>
          <w:w w:val="73"/>
          <w:i/>
          <w:position w:val="-87"/>
        </w:rPr>
        <w:t>/</w:t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0"/>
          <w:w w:val="58"/>
          <w:position w:val="-72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-30"/>
          <w:w w:val="59"/>
          <w:position w:val="-72"/>
        </w:rPr>
        <w:t>f</w:t>
      </w:r>
      <w:r>
        <w:rPr>
          <w:rFonts w:ascii="Times New Roman" w:hAnsi="Times New Roman" w:cs="Times New Roman" w:eastAsia="Times New Roman"/>
          <w:sz w:val="66"/>
          <w:szCs w:val="66"/>
          <w:color w:val="545454"/>
          <w:spacing w:val="-126"/>
          <w:w w:val="31"/>
          <w:i/>
          <w:position w:val="-87"/>
        </w:rPr>
        <w:t>•</w:t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0"/>
          <w:w w:val="58"/>
          <w:position w:val="-72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-53"/>
          <w:w w:val="58"/>
          <w:position w:val="-72"/>
        </w:rPr>
        <w:t>i</w:t>
      </w:r>
      <w:r>
        <w:rPr>
          <w:rFonts w:ascii="Times New Roman" w:hAnsi="Times New Roman" w:cs="Times New Roman" w:eastAsia="Times New Roman"/>
          <w:sz w:val="66"/>
          <w:szCs w:val="66"/>
          <w:color w:val="545454"/>
          <w:spacing w:val="-91"/>
          <w:w w:val="31"/>
          <w:i/>
          <w:position w:val="-87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-22"/>
          <w:w w:val="58"/>
          <w:position w:val="-72"/>
        </w:rPr>
        <w:t>t</w:t>
      </w:r>
      <w:r>
        <w:rPr>
          <w:rFonts w:ascii="Times New Roman" w:hAnsi="Times New Roman" w:cs="Times New Roman" w:eastAsia="Times New Roman"/>
          <w:sz w:val="66"/>
          <w:szCs w:val="66"/>
          <w:color w:val="444444"/>
          <w:spacing w:val="-191"/>
          <w:w w:val="53"/>
          <w:i/>
          <w:position w:val="-87"/>
        </w:rPr>
        <w:t>•</w:t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0"/>
          <w:w w:val="58"/>
          <w:position w:val="-72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-5"/>
          <w:w w:val="100"/>
          <w:position w:val="-72"/>
        </w:rPr>
        <w:t> </w:t>
      </w:r>
      <w:r>
        <w:rPr>
          <w:rFonts w:ascii="Times New Roman" w:hAnsi="Times New Roman" w:cs="Times New Roman" w:eastAsia="Times New Roman"/>
          <w:sz w:val="66"/>
          <w:szCs w:val="66"/>
          <w:color w:val="444444"/>
          <w:spacing w:val="-147"/>
          <w:w w:val="53"/>
          <w:i/>
          <w:position w:val="-87"/>
        </w:rPr>
        <w:t>a</w:t>
      </w:r>
      <w:r>
        <w:rPr>
          <w:rFonts w:ascii="Times New Roman" w:hAnsi="Times New Roman" w:cs="Times New Roman" w:eastAsia="Times New Roman"/>
          <w:sz w:val="15"/>
          <w:szCs w:val="15"/>
          <w:color w:val="383D6E"/>
          <w:spacing w:val="0"/>
          <w:w w:val="104"/>
          <w:i/>
          <w:position w:val="-72"/>
        </w:rPr>
        <w:t>.&gt;</w:t>
      </w:r>
      <w:r>
        <w:rPr>
          <w:rFonts w:ascii="Times New Roman" w:hAnsi="Times New Roman" w:cs="Times New Roman" w:eastAsia="Times New Roman"/>
          <w:sz w:val="15"/>
          <w:szCs w:val="15"/>
          <w:color w:val="383D6E"/>
          <w:spacing w:val="-22"/>
          <w:w w:val="105"/>
          <w:i/>
          <w:position w:val="-72"/>
        </w:rPr>
        <w:t>:</w:t>
      </w:r>
      <w:r>
        <w:rPr>
          <w:rFonts w:ascii="Times New Roman" w:hAnsi="Times New Roman" w:cs="Times New Roman" w:eastAsia="Times New Roman"/>
          <w:sz w:val="66"/>
          <w:szCs w:val="66"/>
          <w:color w:val="444444"/>
          <w:spacing w:val="-272"/>
          <w:w w:val="53"/>
          <w:i/>
          <w:position w:val="-87"/>
        </w:rPr>
        <w:t>9</w:t>
      </w:r>
      <w:r>
        <w:rPr>
          <w:rFonts w:ascii="Times New Roman" w:hAnsi="Times New Roman" w:cs="Times New Roman" w:eastAsia="Times New Roman"/>
          <w:sz w:val="15"/>
          <w:szCs w:val="15"/>
          <w:color w:val="383D6E"/>
          <w:spacing w:val="0"/>
          <w:w w:val="104"/>
          <w:i/>
          <w:position w:val="-72"/>
        </w:rPr>
        <w:t>P-8</w:t>
      </w:r>
      <w:r>
        <w:rPr>
          <w:rFonts w:ascii="Times New Roman" w:hAnsi="Times New Roman" w:cs="Times New Roman" w:eastAsia="Times New Roman"/>
          <w:sz w:val="15"/>
          <w:szCs w:val="15"/>
          <w:color w:val="383D6E"/>
          <w:spacing w:val="0"/>
          <w:w w:val="100"/>
          <w:i/>
          <w:position w:val="-72"/>
        </w:rPr>
        <w:t>    </w:t>
      </w:r>
      <w:r>
        <w:rPr>
          <w:rFonts w:ascii="Times New Roman" w:hAnsi="Times New Roman" w:cs="Times New Roman" w:eastAsia="Times New Roman"/>
          <w:sz w:val="15"/>
          <w:szCs w:val="15"/>
          <w:color w:val="383D6E"/>
          <w:spacing w:val="-16"/>
          <w:w w:val="100"/>
          <w:i/>
          <w:position w:val="-72"/>
        </w:rPr>
        <w:t> </w:t>
      </w:r>
      <w:r>
        <w:rPr>
          <w:rFonts w:ascii="Times New Roman" w:hAnsi="Times New Roman" w:cs="Times New Roman" w:eastAsia="Times New Roman"/>
          <w:sz w:val="69"/>
          <w:szCs w:val="69"/>
          <w:color w:val="545454"/>
          <w:spacing w:val="0"/>
          <w:w w:val="68"/>
          <w:position w:val="-72"/>
        </w:rPr>
        <w:t>-</w:t>
      </w:r>
      <w:r>
        <w:rPr>
          <w:rFonts w:ascii="Times New Roman" w:hAnsi="Times New Roman" w:cs="Times New Roman" w:eastAsia="Times New Roman"/>
          <w:sz w:val="69"/>
          <w:szCs w:val="69"/>
          <w:color w:val="545454"/>
          <w:spacing w:val="-91"/>
          <w:w w:val="68"/>
          <w:position w:val="-72"/>
        </w:rPr>
        <w:t>=</w:t>
      </w:r>
      <w:r>
        <w:rPr>
          <w:rFonts w:ascii="Times New Roman" w:hAnsi="Times New Roman" w:cs="Times New Roman" w:eastAsia="Times New Roman"/>
          <w:sz w:val="69"/>
          <w:szCs w:val="69"/>
          <w:color w:val="8C8C8A"/>
          <w:spacing w:val="0"/>
          <w:w w:val="68"/>
          <w:position w:val="-72"/>
        </w:rPr>
        <w:t>·</w:t>
      </w:r>
      <w:r>
        <w:rPr>
          <w:rFonts w:ascii="Times New Roman" w:hAnsi="Times New Roman" w:cs="Times New Roman" w:eastAsia="Times New Roman"/>
          <w:sz w:val="69"/>
          <w:szCs w:val="69"/>
          <w:color w:val="8C8C8A"/>
          <w:spacing w:val="0"/>
          <w:w w:val="100"/>
          <w:position w:val="-72"/>
        </w:rPr>
        <w:tab/>
      </w:r>
      <w:r>
        <w:rPr>
          <w:rFonts w:ascii="Times New Roman" w:hAnsi="Times New Roman" w:cs="Times New Roman" w:eastAsia="Times New Roman"/>
          <w:sz w:val="69"/>
          <w:szCs w:val="69"/>
          <w:color w:val="8C8C8A"/>
          <w:spacing w:val="0"/>
          <w:w w:val="100"/>
          <w:position w:val="-72"/>
        </w:rPr>
      </w:r>
      <w:r>
        <w:rPr>
          <w:rFonts w:ascii="Times New Roman" w:hAnsi="Times New Roman" w:cs="Times New Roman" w:eastAsia="Times New Roman"/>
          <w:sz w:val="90"/>
          <w:szCs w:val="90"/>
          <w:color w:val="2A3197"/>
          <w:spacing w:val="0"/>
          <w:w w:val="68"/>
          <w:i/>
          <w:position w:val="-72"/>
        </w:rPr>
        <w:t>1</w:t>
      </w:r>
      <w:r>
        <w:rPr>
          <w:rFonts w:ascii="Times New Roman" w:hAnsi="Times New Roman" w:cs="Times New Roman" w:eastAsia="Times New Roman"/>
          <w:sz w:val="90"/>
          <w:szCs w:val="9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300"/>
          <w:cols w:num="2" w:equalWidth="0">
            <w:col w:w="4163" w:space="2055"/>
            <w:col w:w="520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42" w:lineRule="exact"/>
        <w:ind w:right="-20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43434"/>
          <w:spacing w:val="0"/>
          <w:w w:val="75"/>
          <w:position w:val="-2"/>
        </w:rPr>
        <w:t>..:.: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11" w:lineRule="exact"/>
        <w:ind w:right="-82"/>
        <w:jc w:val="left"/>
        <w:tabs>
          <w:tab w:pos="6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727270"/>
          <w:spacing w:val="0"/>
          <w:w w:val="78"/>
          <w:position w:val="-1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727270"/>
          <w:spacing w:val="-2"/>
          <w:w w:val="78"/>
          <w:position w:val="-1"/>
        </w:rPr>
        <w:t>h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0"/>
          <w:w w:val="78"/>
          <w:position w:val="-1"/>
        </w:rPr>
        <w:t>d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-51"/>
          <w:w w:val="78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0"/>
          <w:w w:val="86"/>
          <w:position w:val="-1"/>
        </w:rPr>
        <w:t>r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-111"/>
          <w:w w:val="85"/>
          <w:position w:val="-1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444444"/>
          <w:spacing w:val="-17"/>
          <w:w w:val="71"/>
          <w:position w:val="-1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color w:val="545454"/>
          <w:spacing w:val="-61"/>
          <w:w w:val="85"/>
          <w:position w:val="-1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444444"/>
          <w:spacing w:val="0"/>
          <w:w w:val="70"/>
          <w:position w:val="-1"/>
        </w:rPr>
        <w:t>ÇU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64" w:after="0" w:line="243" w:lineRule="auto"/>
        <w:ind w:left="9" w:right="748" w:firstLine="-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Nur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89"/>
        </w:rPr>
        <w:t>KA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37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36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37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5"/>
          <w:w w:val="137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4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4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Çavuşu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942" w:lineRule="exact"/>
        <w:ind w:left="24" w:right="-208"/>
        <w:jc w:val="left"/>
        <w:rPr>
          <w:rFonts w:ascii="Arial" w:hAnsi="Arial" w:cs="Arial" w:eastAsia="Arial"/>
          <w:sz w:val="112"/>
          <w:szCs w:val="112"/>
        </w:rPr>
      </w:pPr>
      <w:rPr/>
      <w:r>
        <w:rPr>
          <w:rFonts w:ascii="Arial" w:hAnsi="Arial" w:cs="Arial" w:eastAsia="Arial"/>
          <w:sz w:val="112"/>
          <w:szCs w:val="112"/>
          <w:color w:val="232A64"/>
          <w:spacing w:val="0"/>
          <w:w w:val="100"/>
          <w:i/>
          <w:position w:val="-27"/>
        </w:rPr>
        <w:t>J</w:t>
      </w:r>
      <w:r>
        <w:rPr>
          <w:rFonts w:ascii="Arial" w:hAnsi="Arial" w:cs="Arial" w:eastAsia="Arial"/>
          <w:sz w:val="112"/>
          <w:szCs w:val="112"/>
          <w:color w:val="232A64"/>
          <w:spacing w:val="-88"/>
          <w:w w:val="100"/>
          <w:i/>
          <w:position w:val="-27"/>
        </w:rPr>
        <w:t> </w:t>
      </w:r>
      <w:r>
        <w:rPr>
          <w:rFonts w:ascii="Arial" w:hAnsi="Arial" w:cs="Arial" w:eastAsia="Arial"/>
          <w:sz w:val="112"/>
          <w:szCs w:val="112"/>
          <w:color w:val="232A64"/>
          <w:spacing w:val="0"/>
          <w:w w:val="100"/>
          <w:i/>
          <w:position w:val="-27"/>
        </w:rPr>
        <w:t>iAr</w:t>
      </w:r>
      <w:r>
        <w:rPr>
          <w:rFonts w:ascii="Arial" w:hAnsi="Arial" w:cs="Arial" w:eastAsia="Arial"/>
          <w:sz w:val="112"/>
          <w:szCs w:val="112"/>
          <w:color w:val="000000"/>
          <w:spacing w:val="0"/>
          <w:w w:val="100"/>
          <w:position w:val="0"/>
        </w:rPr>
      </w:r>
    </w:p>
    <w:p>
      <w:pPr>
        <w:spacing w:before="0" w:after="0" w:line="521" w:lineRule="exact"/>
        <w:ind w:left="-58" w:right="732"/>
        <w:jc w:val="center"/>
        <w:tabs>
          <w:tab w:pos="1560" w:val="left"/>
        </w:tabs>
        <w:rPr>
          <w:rFonts w:ascii="Arial" w:hAnsi="Arial" w:cs="Arial" w:eastAsia="Arial"/>
          <w:sz w:val="45"/>
          <w:szCs w:val="45"/>
        </w:rPr>
      </w:pPr>
      <w:rPr/>
      <w:r>
        <w:rPr/>
        <w:br w:type="column"/>
      </w:r>
      <w:r>
        <w:rPr>
          <w:rFonts w:ascii="Arial" w:hAnsi="Arial" w:cs="Arial" w:eastAsia="Arial"/>
          <w:sz w:val="51"/>
          <w:szCs w:val="51"/>
          <w:color w:val="727270"/>
          <w:w w:val="50"/>
          <w:i/>
        </w:rPr>
        <w:t>f</w:t>
      </w:r>
      <w:r>
        <w:rPr>
          <w:rFonts w:ascii="Arial" w:hAnsi="Arial" w:cs="Arial" w:eastAsia="Arial"/>
          <w:sz w:val="51"/>
          <w:szCs w:val="51"/>
          <w:color w:val="727270"/>
          <w:spacing w:val="-72"/>
          <w:w w:val="100"/>
          <w:i/>
        </w:rPr>
        <w:t> </w:t>
      </w:r>
      <w:r>
        <w:rPr>
          <w:rFonts w:ascii="Arial" w:hAnsi="Arial" w:cs="Arial" w:eastAsia="Arial"/>
          <w:sz w:val="39"/>
          <w:szCs w:val="39"/>
          <w:color w:val="575D7E"/>
          <w:spacing w:val="0"/>
          <w:w w:val="100"/>
          <w:i/>
        </w:rPr>
        <w:t>l</w:t>
      </w:r>
      <w:r>
        <w:rPr>
          <w:rFonts w:ascii="Arial" w:hAnsi="Arial" w:cs="Arial" w:eastAsia="Arial"/>
          <w:sz w:val="39"/>
          <w:szCs w:val="39"/>
          <w:color w:val="575D7E"/>
          <w:spacing w:val="0"/>
          <w:w w:val="100"/>
          <w:i/>
        </w:rPr>
        <w:t>t</w:t>
      </w:r>
      <w:r>
        <w:rPr>
          <w:rFonts w:ascii="Arial" w:hAnsi="Arial" w:cs="Arial" w:eastAsia="Arial"/>
          <w:sz w:val="39"/>
          <w:szCs w:val="39"/>
          <w:color w:val="575D7E"/>
          <w:spacing w:val="0"/>
          <w:w w:val="100"/>
          <w:i/>
        </w:rPr>
        <w:tab/>
      </w:r>
      <w:r>
        <w:rPr>
          <w:rFonts w:ascii="Arial" w:hAnsi="Arial" w:cs="Arial" w:eastAsia="Arial"/>
          <w:sz w:val="39"/>
          <w:szCs w:val="39"/>
          <w:color w:val="575D7E"/>
          <w:spacing w:val="0"/>
          <w:w w:val="100"/>
          <w:i/>
        </w:rPr>
      </w:r>
      <w:r>
        <w:rPr>
          <w:rFonts w:ascii="Arial" w:hAnsi="Arial" w:cs="Arial" w:eastAsia="Arial"/>
          <w:sz w:val="45"/>
          <w:szCs w:val="45"/>
          <w:color w:val="727270"/>
          <w:spacing w:val="0"/>
          <w:w w:val="72"/>
        </w:rPr>
        <w:t>t</w:t>
      </w:r>
      <w:r>
        <w:rPr>
          <w:rFonts w:ascii="Arial" w:hAnsi="Arial" w:cs="Arial" w:eastAsia="Arial"/>
          <w:sz w:val="45"/>
          <w:szCs w:val="45"/>
          <w:color w:val="727270"/>
          <w:spacing w:val="0"/>
          <w:w w:val="73"/>
        </w:rPr>
        <w:t>r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55" w:lineRule="exact"/>
        <w:ind w:left="205" w:right="955"/>
        <w:jc w:val="center"/>
        <w:tabs>
          <w:tab w:pos="66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545454"/>
          <w:spacing w:val="0"/>
          <w:w w:val="85"/>
          <w:i/>
          <w:position w:val="-2"/>
        </w:rPr>
        <w:t>.p.</w:t>
      </w:r>
      <w:r>
        <w:rPr>
          <w:rFonts w:ascii="Times New Roman" w:hAnsi="Times New Roman" w:cs="Times New Roman" w:eastAsia="Times New Roman"/>
          <w:sz w:val="15"/>
          <w:szCs w:val="15"/>
          <w:color w:val="545454"/>
          <w:spacing w:val="11"/>
          <w:w w:val="85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C8C8A"/>
          <w:spacing w:val="0"/>
          <w:w w:val="100"/>
          <w:i/>
          <w:position w:val="-2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8C8C8A"/>
          <w:spacing w:val="-31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8C8C8A"/>
          <w:spacing w:val="0"/>
          <w:w w:val="100"/>
          <w:i/>
          <w:position w:val="-2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8C8C8A"/>
          <w:spacing w:val="0"/>
          <w:w w:val="100"/>
          <w:i/>
          <w:position w:val="-2"/>
        </w:rPr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00"/>
          <w:i/>
          <w:position w:val="-2"/>
        </w:rPr>
        <w:t>liU'I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00"/>
          <w:i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444444"/>
          <w:spacing w:val="23"/>
          <w:w w:val="100"/>
          <w:i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00"/>
          <w:i/>
          <w:position w:val="-2"/>
        </w:rPr>
        <w:t>&lt;'ı&gt;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100"/>
          <w:i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444444"/>
          <w:spacing w:val="27"/>
          <w:w w:val="100"/>
          <w:i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444444"/>
          <w:spacing w:val="0"/>
          <w:w w:val="66"/>
          <w:i/>
          <w:position w:val="-2"/>
        </w:rPr>
        <w:t>&lt;l&gt;""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27" w:lineRule="exact"/>
        <w:ind w:left="260" w:right="1162"/>
        <w:jc w:val="center"/>
        <w:tabs>
          <w:tab w:pos="126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727270"/>
          <w:spacing w:val="0"/>
          <w:w w:val="65"/>
          <w:position w:val="-1"/>
        </w:rPr>
        <w:t>...</w:t>
      </w:r>
      <w:r>
        <w:rPr>
          <w:rFonts w:ascii="Times New Roman" w:hAnsi="Times New Roman" w:cs="Times New Roman" w:eastAsia="Times New Roman"/>
          <w:sz w:val="16"/>
          <w:szCs w:val="16"/>
          <w:color w:val="727270"/>
          <w:spacing w:val="0"/>
          <w:w w:val="65"/>
          <w:position w:val="-1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727270"/>
          <w:spacing w:val="11"/>
          <w:w w:val="65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8C8C8A"/>
          <w:spacing w:val="0"/>
          <w:w w:val="65"/>
          <w:position w:val="-1"/>
        </w:rPr>
        <w:t>of-</w:t>
      </w:r>
      <w:r>
        <w:rPr>
          <w:rFonts w:ascii="Times New Roman" w:hAnsi="Times New Roman" w:cs="Times New Roman" w:eastAsia="Times New Roman"/>
          <w:sz w:val="16"/>
          <w:szCs w:val="16"/>
          <w:color w:val="8C8C8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8C8C8A"/>
          <w:spacing w:val="0"/>
          <w:w w:val="100"/>
          <w:position w:val="-1"/>
        </w:rPr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88"/>
          <w:position w:val="-1"/>
        </w:rPr>
        <w:t>i'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22" w:lineRule="exact"/>
        <w:ind w:left="710" w:right="-20"/>
        <w:jc w:val="left"/>
        <w:tabs>
          <w:tab w:pos="138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-1"/>
        </w:rPr>
        <w:t>i311.f·</w:t>
        <w:tab/>
      </w:r>
      <w:r>
        <w:rPr>
          <w:rFonts w:ascii="Times New Roman" w:hAnsi="Times New Roman" w:cs="Times New Roman" w:eastAsia="Times New Roman"/>
          <w:sz w:val="16"/>
          <w:szCs w:val="16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9C9C9C"/>
          <w:spacing w:val="0"/>
          <w:w w:val="60"/>
          <w:position w:val="-1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9C9C9C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27"/>
          <w:position w:val="-1"/>
        </w:rPr>
        <w:t>"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19" w:lineRule="exact"/>
        <w:ind w:left="608" w:right="1402"/>
        <w:jc w:val="center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9C9C9C"/>
          <w:w w:val="66"/>
          <w:b/>
          <w:bCs/>
          <w:position w:val="1"/>
        </w:rPr>
        <w:t>t</w:t>
      </w:r>
      <w:r>
        <w:rPr>
          <w:rFonts w:ascii="Times New Roman" w:hAnsi="Times New Roman" w:cs="Times New Roman" w:eastAsia="Times New Roman"/>
          <w:sz w:val="14"/>
          <w:szCs w:val="14"/>
          <w:color w:val="9C9C9C"/>
          <w:spacing w:val="-1"/>
          <w:w w:val="66"/>
          <w:b/>
          <w:bCs/>
          <w:position w:val="1"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545454"/>
          <w:spacing w:val="0"/>
          <w:w w:val="131"/>
          <w:b/>
          <w:bCs/>
          <w:position w:val="1"/>
        </w:rPr>
        <w:t>-,,_,</w:t>
      </w:r>
      <w:r>
        <w:rPr>
          <w:rFonts w:ascii="Times New Roman" w:hAnsi="Times New Roman" w:cs="Times New Roman" w:eastAsia="Times New Roman"/>
          <w:sz w:val="14"/>
          <w:szCs w:val="14"/>
          <w:color w:val="545454"/>
          <w:spacing w:val="-3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545454"/>
          <w:spacing w:val="0"/>
          <w:w w:val="118"/>
          <w:position w:val="1"/>
        </w:rPr>
        <w:t>....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200" w:right="300"/>
          <w:cols w:num="4" w:equalWidth="0">
            <w:col w:w="483" w:space="1996"/>
            <w:col w:w="1092" w:space="1298"/>
            <w:col w:w="2038" w:space="1857"/>
            <w:col w:w="2656"/>
          </w:cols>
        </w:sectPr>
      </w:pPr>
      <w:rPr/>
    </w:p>
    <w:p>
      <w:pPr>
        <w:spacing w:before="0" w:after="0" w:line="243" w:lineRule="exact"/>
        <w:ind w:left="340" w:right="-76"/>
        <w:jc w:val="left"/>
        <w:tabs>
          <w:tab w:pos="2480" w:val="left"/>
          <w:tab w:pos="3640" w:val="left"/>
          <w:tab w:pos="414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17.394512pt;margin-top:29.084347pt;width:560.529316pt;height:776.955406pt;mso-position-horizontal-relative:page;mso-position-vertical-relative:page;z-index:-16887" coordorigin="348,582" coordsize="11211,15539">
            <v:group style="position:absolute;left:360;top:605;width:2532;height:2" coordorigin="360,605" coordsize="2532,2">
              <v:shape style="position:absolute;left:360;top:605;width:2532;height:2" coordorigin="360,605" coordsize="2532,0" path="m360,605l2892,605e" filled="f" stroked="t" strokeweight=".70998pt" strokecolor="#5B5B5B">
                <v:path arrowok="t"/>
              </v:shape>
            </v:group>
            <v:group style="position:absolute;left:364;top:591;width:2;height:625" coordorigin="364,591" coordsize="2,625">
              <v:shape style="position:absolute;left:364;top:591;width:2;height:625" coordorigin="364,591" coordsize="0,625" path="m364,1216l364,591e" filled="f" stroked="t" strokeweight=".94664pt" strokecolor="#7C7C7C">
                <v:path arrowok="t"/>
              </v:shape>
            </v:group>
            <v:group style="position:absolute;left:2835;top:605;width:213;height:2" coordorigin="2835,605" coordsize="213,2">
              <v:shape style="position:absolute;left:2835;top:605;width:213;height:2" coordorigin="2835,605" coordsize="213,0" path="m2835,605l3048,605e" filled="f" stroked="t" strokeweight=".47332pt" strokecolor="#343434">
                <v:path arrowok="t"/>
              </v:shape>
            </v:group>
            <v:group style="position:absolute;left:2991;top:603;width:8548;height:2" coordorigin="2991,603" coordsize="8548,2">
              <v:shape style="position:absolute;left:2991;top:603;width:8548;height:2" coordorigin="2991,603" coordsize="8548,0" path="m2991,603l11540,603e" filled="f" stroked="t" strokeweight=".70998pt" strokecolor="#575757">
                <v:path arrowok="t"/>
              </v:shape>
            </v:group>
            <v:group style="position:absolute;left:9142;top:596;width:2;height:281" coordorigin="9142,596" coordsize="2,281">
              <v:shape style="position:absolute;left:9142;top:596;width:2;height:281" coordorigin="9142,596" coordsize="0,281" path="m9142,877l9142,596e" filled="f" stroked="t" strokeweight=".94664pt" strokecolor="#5B5B5B">
                <v:path arrowok="t"/>
              </v:shape>
            </v:group>
            <v:group style="position:absolute;left:11535;top:601;width:2;height:3309" coordorigin="11535,601" coordsize="2,3309">
              <v:shape style="position:absolute;left:11535;top:601;width:2;height:3309" coordorigin="11535,601" coordsize="0,3309" path="m11535,3909l11535,601e" filled="f" stroked="t" strokeweight=".70998pt" strokecolor="#575757">
                <v:path arrowok="t"/>
              </v:shape>
            </v:group>
            <v:group style="position:absolute;left:369;top:1116;width:2;height:1006" coordorigin="369,1116" coordsize="2,1006">
              <v:shape style="position:absolute;left:369;top:1116;width:2;height:1006" coordorigin="369,1116" coordsize="0,1006" path="m369,2121l369,1116e" filled="f" stroked="t" strokeweight=".47332pt" strokecolor="#5B5B5B">
                <v:path arrowok="t"/>
              </v:shape>
            </v:group>
            <v:group style="position:absolute;left:2416;top:596;width:2;height:1506" coordorigin="2416,596" coordsize="2,1506">
              <v:shape style="position:absolute;left:2416;top:596;width:2;height:1506" coordorigin="2416,596" coordsize="0,1506" path="m2416,2102l2416,596e" filled="f" stroked="t" strokeweight=".70998pt" strokecolor="#4B4B4B">
                <v:path arrowok="t"/>
              </v:shape>
            </v:group>
            <v:group style="position:absolute;left:364;top:2093;width:2528;height:2" coordorigin="364,2093" coordsize="2528,2">
              <v:shape style="position:absolute;left:364;top:2093;width:2528;height:2" coordorigin="364,2093" coordsize="2528,0" path="m364,2093l2892,2093e" filled="f" stroked="t" strokeweight=".70998pt" strokecolor="#606060">
                <v:path arrowok="t"/>
              </v:shape>
            </v:group>
            <v:group style="position:absolute;left:2835;top:2093;width:213;height:2" coordorigin="2835,2093" coordsize="213,2">
              <v:shape style="position:absolute;left:2835;top:2093;width:213;height:2" coordorigin="2835,2093" coordsize="213,0" path="m2835,2093l3048,2093e" filled="f" stroked="t" strokeweight=".47332pt" strokecolor="#343434">
                <v:path arrowok="t"/>
              </v:shape>
            </v:group>
            <v:group style="position:absolute;left:2991;top:2093;width:738;height:2" coordorigin="2991,2093" coordsize="738,2">
              <v:shape style="position:absolute;left:2991;top:2093;width:738;height:2" coordorigin="2991,2093" coordsize="738,0" path="m2991,2093l3730,2093e" filled="f" stroked="t" strokeweight=".94664pt" strokecolor="#606060">
                <v:path arrowok="t"/>
              </v:shape>
            </v:group>
            <v:group style="position:absolute;left:3673;top:2093;width:213;height:2" coordorigin="3673,2093" coordsize="213,2">
              <v:shape style="position:absolute;left:3673;top:2093;width:213;height:2" coordorigin="3673,2093" coordsize="213,0" path="m3673,2093l3886,2093e" filled="f" stroked="t" strokeweight=".47332pt" strokecolor="#3B3B3B">
                <v:path arrowok="t"/>
              </v:shape>
            </v:group>
            <v:group style="position:absolute;left:3829;top:2090;width:3588;height:2" coordorigin="3829,2090" coordsize="3588,2">
              <v:shape style="position:absolute;left:3829;top:2090;width:3588;height:2" coordorigin="3829,2090" coordsize="3588,0" path="m3829,2090l7417,2090e" filled="f" stroked="t" strokeweight=".70998pt" strokecolor="#575757">
                <v:path arrowok="t"/>
              </v:shape>
            </v:group>
            <v:group style="position:absolute;left:7360;top:2090;width:497;height:2" coordorigin="7360,2090" coordsize="497,2">
              <v:shape style="position:absolute;left:7360;top:2090;width:497;height:2" coordorigin="7360,2090" coordsize="497,0" path="m7360,2090l7857,2090e" filled="f" stroked="t" strokeweight=".47332pt" strokecolor="#444444">
                <v:path arrowok="t"/>
              </v:shape>
            </v:group>
            <v:group style="position:absolute;left:7800;top:2090;width:492;height:2" coordorigin="7800,2090" coordsize="492,2">
              <v:shape style="position:absolute;left:7800;top:2090;width:492;height:2" coordorigin="7800,2090" coordsize="492,0" path="m7800,2090l8293,2090e" filled="f" stroked="t" strokeweight=".94664pt" strokecolor="#606060">
                <v:path arrowok="t"/>
              </v:shape>
            </v:group>
            <v:group style="position:absolute;left:8236;top:2090;width:592;height:2" coordorigin="8236,2090" coordsize="592,2">
              <v:shape style="position:absolute;left:8236;top:2090;width:592;height:2" coordorigin="8236,2090" coordsize="592,0" path="m8236,2090l8827,2090e" filled="f" stroked="t" strokeweight=".47332pt" strokecolor="#484848">
                <v:path arrowok="t"/>
              </v:shape>
            </v:group>
            <v:group style="position:absolute;left:9145;top:1116;width:2;height:205" coordorigin="9145,1116" coordsize="2,205">
              <v:shape style="position:absolute;left:9145;top:1116;width:2;height:205" coordorigin="9145,1116" coordsize="0,205" path="m9145,1321l9145,1116e" filled="f" stroked="t" strokeweight=".47332pt" strokecolor="#383838">
                <v:path arrowok="t"/>
              </v:shape>
            </v:group>
            <v:group style="position:absolute;left:9145;top:1263;width:2;height:839" coordorigin="9145,1263" coordsize="2,839">
              <v:shape style="position:absolute;left:9145;top:1263;width:2;height:839" coordorigin="9145,1263" coordsize="0,839" path="m9145,2102l9145,1263e" filled="f" stroked="t" strokeweight=".70998pt" strokecolor="#545454">
                <v:path arrowok="t"/>
              </v:shape>
            </v:group>
            <v:group style="position:absolute;left:8704;top:2090;width:2840;height:2" coordorigin="8704,2090" coordsize="2840,2">
              <v:shape style="position:absolute;left:8704;top:2090;width:2840;height:2" coordorigin="8704,2090" coordsize="2840,0" path="m8704,2090l11544,2090e" filled="f" stroked="t" strokeweight=".70998pt" strokecolor="#606060">
                <v:path arrowok="t"/>
              </v:shape>
            </v:group>
            <v:group style="position:absolute;left:383;top:2083;width:2;height:238" coordorigin="383,2083" coordsize="2,238">
              <v:shape style="position:absolute;left:383;top:2083;width:2;height:238" coordorigin="383,2083" coordsize="0,238" path="m383,2322l383,2083e" filled="f" stroked="t" strokeweight="1.41996pt" strokecolor="#4F4F4F">
                <v:path arrowok="t"/>
              </v:shape>
            </v:group>
            <v:group style="position:absolute;left:360;top:2310;width:5396;height:2" coordorigin="360,2310" coordsize="5396,2">
              <v:shape style="position:absolute;left:360;top:2310;width:5396;height:2" coordorigin="360,2310" coordsize="5396,0" path="m360,2310l5756,2310e" filled="f" stroked="t" strokeweight=".70998pt" strokecolor="#5B5B5B">
                <v:path arrowok="t"/>
              </v:shape>
            </v:group>
            <v:group style="position:absolute;left:5699;top:2307;width:1718;height:2" coordorigin="5699,2307" coordsize="1718,2">
              <v:shape style="position:absolute;left:5699;top:2307;width:1718;height:2" coordorigin="5699,2307" coordsize="1718,0" path="m5699,2307l7417,2307e" filled="f" stroked="t" strokeweight=".47332pt" strokecolor="#4F4F4F">
                <v:path arrowok="t"/>
              </v:shape>
            </v:group>
            <v:group style="position:absolute;left:7360;top:2307;width:1803;height:2" coordorigin="7360,2307" coordsize="1803,2">
              <v:shape style="position:absolute;left:7360;top:2307;width:1803;height:2" coordorigin="7360,2307" coordsize="1803,0" path="m7360,2307l9163,2307e" filled="f" stroked="t" strokeweight=".70998pt" strokecolor="#575757">
                <v:path arrowok="t"/>
              </v:shape>
            </v:group>
            <v:group style="position:absolute;left:9107;top:2307;width:170;height:2" coordorigin="9107,2307" coordsize="170,2">
              <v:shape style="position:absolute;left:9107;top:2307;width:170;height:2" coordorigin="9107,2307" coordsize="170,0" path="m9107,2307l9277,2307e" filled="f" stroked="t" strokeweight=".47332pt" strokecolor="#383838">
                <v:path arrowok="t"/>
              </v:shape>
            </v:group>
            <v:group style="position:absolute;left:9220;top:2310;width:2324;height:2" coordorigin="9220,2310" coordsize="2324,2">
              <v:shape style="position:absolute;left:9220;top:2310;width:2324;height:2" coordorigin="9220,2310" coordsize="2324,0" path="m9220,2310l11544,2310e" filled="f" stroked="t" strokeweight=".70998pt" strokecolor="#606060">
                <v:path arrowok="t"/>
              </v:shape>
            </v:group>
            <v:group style="position:absolute;left:360;top:2524;width:11185;height:2" coordorigin="360,2524" coordsize="11185,2">
              <v:shape style="position:absolute;left:360;top:2524;width:11185;height:2" coordorigin="360,2524" coordsize="11185,0" path="m360,2524l11544,2524e" filled="f" stroked="t" strokeweight=".70998pt" strokecolor="#575757">
                <v:path arrowok="t"/>
              </v:shape>
            </v:group>
            <v:group style="position:absolute;left:369;top:2245;width:2;height:520" coordorigin="369,2245" coordsize="2,520">
              <v:shape style="position:absolute;left:369;top:2245;width:2;height:520" coordorigin="369,2245" coordsize="0,520" path="m369,2765l369,2245e" filled="f" stroked="t" strokeweight=".94664pt" strokecolor="#575757">
                <v:path arrowok="t"/>
              </v:shape>
            </v:group>
            <v:group style="position:absolute;left:3673;top:2741;width:213;height:2" coordorigin="3673,2741" coordsize="213,2">
              <v:shape style="position:absolute;left:3673;top:2741;width:213;height:2" coordorigin="3673,2741" coordsize="213,0" path="m3673,2741l3886,2741e" filled="f" stroked="t" strokeweight=".47332pt" strokecolor="#2F2F2F">
                <v:path arrowok="t"/>
              </v:shape>
            </v:group>
            <v:group style="position:absolute;left:7360;top:2739;width:246;height:2" coordorigin="7360,2739" coordsize="246,2">
              <v:shape style="position:absolute;left:7360;top:2739;width:246;height:2" coordorigin="7360,2739" coordsize="246,0" path="m7360,2739l7606,2739e" filled="f" stroked="t" strokeweight=".47332pt" strokecolor="#444444">
                <v:path arrowok="t"/>
              </v:shape>
            </v:group>
            <v:group style="position:absolute;left:355;top:2739;width:11189;height:2" coordorigin="355,2739" coordsize="11189,2">
              <v:shape style="position:absolute;left:355;top:2739;width:11189;height:2" coordorigin="355,2739" coordsize="11189,0" path="m355,2739l11544,2739e" filled="f" stroked="t" strokeweight=".70998pt" strokecolor="#575757">
                <v:path arrowok="t"/>
              </v:shape>
            </v:group>
            <v:group style="position:absolute;left:9107;top:2736;width:170;height:2" coordorigin="9107,2736" coordsize="170,2">
              <v:shape style="position:absolute;left:9107;top:2736;width:170;height:2" coordorigin="9107,2736" coordsize="170,0" path="m9107,2736l9277,2736e" filled="f" stroked="t" strokeweight=".47332pt" strokecolor="#3B3B3B">
                <v:path arrowok="t"/>
              </v:shape>
            </v:group>
            <v:group style="position:absolute;left:9916;top:2736;width:350;height:2" coordorigin="9916,2736" coordsize="350,2">
              <v:shape style="position:absolute;left:9916;top:2736;width:350;height:2" coordorigin="9916,2736" coordsize="350,0" path="m9916,2736l10266,2736e" filled="f" stroked="t" strokeweight=".47332pt" strokecolor="#444444">
                <v:path arrowok="t"/>
              </v:shape>
            </v:group>
            <v:group style="position:absolute;left:11535;top:2498;width:2;height:267" coordorigin="11535,2498" coordsize="2,267">
              <v:shape style="position:absolute;left:11535;top:2498;width:2;height:267" coordorigin="11535,2498" coordsize="0,267" path="m11535,2765l11535,2498e" filled="f" stroked="t" strokeweight=".47332pt" strokecolor="#3B3B3B">
                <v:path arrowok="t"/>
              </v:shape>
            </v:group>
            <v:group style="position:absolute;left:364;top:2956;width:1254;height:2" coordorigin="364,2956" coordsize="1254,2">
              <v:shape style="position:absolute;left:364;top:2956;width:1254;height:2" coordorigin="364,2956" coordsize="1254,0" path="m364,2956l1619,2956e" filled="f" stroked="t" strokeweight=".47332pt" strokecolor="#545454">
                <v:path arrowok="t"/>
              </v:shape>
            </v:group>
            <v:group style="position:absolute;left:369;top:2694;width:2;height:286" coordorigin="369,2694" coordsize="2,286">
              <v:shape style="position:absolute;left:369;top:2694;width:2;height:286" coordorigin="369,2694" coordsize="0,286" path="m369,2980l369,2694e" filled="f" stroked="t" strokeweight=".47332pt" strokecolor="#383838">
                <v:path arrowok="t"/>
              </v:shape>
            </v:group>
            <v:group style="position:absolute;left:1562;top:2953;width:5254;height:2" coordorigin="1562,2953" coordsize="5254,2">
              <v:shape style="position:absolute;left:1562;top:2953;width:5254;height:2" coordorigin="1562,2953" coordsize="5254,0" path="m1562,2953l6816,2953e" filled="f" stroked="t" strokeweight=".70998pt" strokecolor="#575757">
                <v:path arrowok="t"/>
              </v:shape>
            </v:group>
            <v:group style="position:absolute;left:6759;top:2951;width:213;height:2" coordorigin="6759,2951" coordsize="213,2">
              <v:shape style="position:absolute;left:6759;top:2951;width:213;height:2" coordorigin="6759,2951" coordsize="213,0" path="m6759,2951l6972,2951e" filled="f" stroked="t" strokeweight=".47332pt" strokecolor="#2B2B2B">
                <v:path arrowok="t"/>
              </v:shape>
            </v:group>
            <v:group style="position:absolute;left:6915;top:2953;width:4629;height:2" coordorigin="6915,2953" coordsize="4629,2">
              <v:shape style="position:absolute;left:6915;top:2953;width:4629;height:2" coordorigin="6915,2953" coordsize="4629,0" path="m6915,2953l11544,2953e" filled="f" stroked="t" strokeweight=".70998pt" strokecolor="#5B5B5B">
                <v:path arrowok="t"/>
              </v:shape>
            </v:group>
            <v:group style="position:absolute;left:360;top:3170;width:3370;height:2" coordorigin="360,3170" coordsize="3370,2">
              <v:shape style="position:absolute;left:360;top:3170;width:3370;height:2" coordorigin="360,3170" coordsize="3370,0" path="m360,3170l3730,3170e" filled="f" stroked="t" strokeweight=".70998pt" strokecolor="#575757">
                <v:path arrowok="t"/>
              </v:shape>
            </v:group>
            <v:group style="position:absolute;left:3673;top:3170;width:213;height:2" coordorigin="3673,3170" coordsize="213,2">
              <v:shape style="position:absolute;left:3673;top:3170;width:213;height:2" coordorigin="3673,3170" coordsize="213,0" path="m3673,3170l3886,3170e" filled="f" stroked="t" strokeweight=".47332pt" strokecolor="#383838">
                <v:path arrowok="t"/>
              </v:shape>
            </v:group>
            <v:group style="position:absolute;left:3829;top:3168;width:6593;height:2" coordorigin="3829,3168" coordsize="6593,2">
              <v:shape style="position:absolute;left:3829;top:3168;width:6593;height:2" coordorigin="3829,3168" coordsize="6593,0" path="m3829,3168l10423,3168e" filled="f" stroked="t" strokeweight=".70998pt" strokecolor="#575757">
                <v:path arrowok="t"/>
              </v:shape>
            </v:group>
            <v:group style="position:absolute;left:9807;top:3170;width:554;height:2" coordorigin="9807,3170" coordsize="554,2">
              <v:shape style="position:absolute;left:9807;top:3170;width:554;height:2" coordorigin="9807,3170" coordsize="554,0" path="m9807,3170l10361,3170e" filled="f" stroked="t" strokeweight=".94664pt" strokecolor="#6B6B6B">
                <v:path arrowok="t"/>
              </v:shape>
            </v:group>
            <v:group style="position:absolute;left:10210;top:3170;width:644;height:2" coordorigin="10210,3170" coordsize="644,2">
              <v:shape style="position:absolute;left:10210;top:3170;width:644;height:2" coordorigin="10210,3170" coordsize="644,0" path="m10210,3170l10853,3170e" filled="f" stroked="t" strokeweight=".47332pt" strokecolor="#4B4B4B">
                <v:path arrowok="t"/>
              </v:shape>
            </v:group>
            <v:group style="position:absolute;left:10796;top:3170;width:748;height:2" coordorigin="10796,3170" coordsize="748,2">
              <v:shape style="position:absolute;left:10796;top:3170;width:748;height:2" coordorigin="10796,3170" coordsize="748,0" path="m10796,3170l11544,3170e" filled="f" stroked="t" strokeweight=".70998pt" strokecolor="#606060">
                <v:path arrowok="t"/>
              </v:shape>
            </v:group>
            <v:group style="position:absolute;left:372;top:2908;width:2;height:1955" coordorigin="372,2908" coordsize="2,1955">
              <v:shape style="position:absolute;left:372;top:2908;width:2;height:1955" coordorigin="372,2908" coordsize="0,1955" path="m372,4863l372,2908e" filled="f" stroked="t" strokeweight=".70998pt" strokecolor="#545454">
                <v:path arrowok="t"/>
              </v:shape>
            </v:group>
            <v:group style="position:absolute;left:3858;top:3170;width:2;height:215" coordorigin="3858,3170" coordsize="2,215">
              <v:shape style="position:absolute;left:3858;top:3170;width:2;height:215" coordorigin="3858,3170" coordsize="0,215" path="m3858,3385l3858,3170e" filled="f" stroked="t" strokeweight=".23666pt" strokecolor="#232323">
                <v:path arrowok="t"/>
              </v:shape>
            </v:group>
            <v:group style="position:absolute;left:6944;top:3170;width:2;height:215" coordorigin="6944,3170" coordsize="2,215">
              <v:shape style="position:absolute;left:6944;top:3170;width:2;height:215" coordorigin="6944,3170" coordsize="0,215" path="m6944,3385l6944,3170e" filled="f" stroked="t" strokeweight=".23666pt" strokecolor="#383838">
                <v:path arrowok="t"/>
              </v:shape>
            </v:group>
            <v:group style="position:absolute;left:3858;top:3385;width:2;height:215" coordorigin="3858,3385" coordsize="2,215">
              <v:shape style="position:absolute;left:3858;top:3385;width:2;height:215" coordorigin="3858,3385" coordsize="0,215" path="m3858,3599l3858,3385e" filled="f" stroked="t" strokeweight=".23666pt" strokecolor="#000000">
                <v:path arrowok="t"/>
              </v:shape>
            </v:group>
            <v:group style="position:absolute;left:6944;top:3385;width:2;height:215" coordorigin="6944,3385" coordsize="2,215">
              <v:shape style="position:absolute;left:6944;top:3385;width:2;height:215" coordorigin="6944,3385" coordsize="0,215" path="m6944,3599l6944,3385e" filled="f" stroked="t" strokeweight=".23666pt" strokecolor="#C3C3C3">
                <v:path arrowok="t"/>
              </v:shape>
            </v:group>
            <v:group style="position:absolute;left:364;top:3900;width:1254;height:2" coordorigin="364,3900" coordsize="1254,2">
              <v:shape style="position:absolute;left:364;top:3900;width:1254;height:2" coordorigin="364,3900" coordsize="1254,0" path="m364,3900l1619,3900e" filled="f" stroked="t" strokeweight=".70998pt" strokecolor="#646464">
                <v:path arrowok="t"/>
              </v:shape>
            </v:group>
            <v:group style="position:absolute;left:1562;top:3900;width:208;height:2" coordorigin="1562,3900" coordsize="208,2">
              <v:shape style="position:absolute;left:1562;top:3900;width:208;height:2" coordorigin="1562,3900" coordsize="208,0" path="m1562,3900l1770,3900e" filled="f" stroked="t" strokeweight=".47332pt" strokecolor="#4F4F4F">
                <v:path arrowok="t"/>
              </v:shape>
            </v:group>
            <v:group style="position:absolute;left:1713;top:3902;width:1671;height:2" coordorigin="1713,3902" coordsize="1671,2">
              <v:shape style="position:absolute;left:1713;top:3902;width:1671;height:2" coordorigin="1713,3902" coordsize="1671,0" path="m1713,3902l3384,3902e" filled="f" stroked="t" strokeweight=".94664pt" strokecolor="#606060">
                <v:path arrowok="t"/>
              </v:shape>
            </v:group>
            <v:group style="position:absolute;left:3323;top:3902;width:317;height:2" coordorigin="3323,3902" coordsize="317,2">
              <v:shape style="position:absolute;left:3323;top:3902;width:317;height:2" coordorigin="3323,3902" coordsize="317,0" path="m3323,3902l3640,3902e" filled="f" stroked="t" strokeweight=".47332pt" strokecolor="#3F3F3F">
                <v:path arrowok="t"/>
              </v:shape>
            </v:group>
            <v:group style="position:absolute;left:3858;top:3599;width:2;height:296" coordorigin="3858,3599" coordsize="2,296">
              <v:shape style="position:absolute;left:3858;top:3599;width:2;height:296" coordorigin="3858,3599" coordsize="0,296" path="m3858,3895l3858,3599e" filled="f" stroked="t" strokeweight=".23666pt" strokecolor="#747474">
                <v:path arrowok="t"/>
              </v:shape>
            </v:group>
            <v:group style="position:absolute;left:3583;top:3895;width:2617;height:2" coordorigin="3583,3895" coordsize="2617,2">
              <v:shape style="position:absolute;left:3583;top:3895;width:2617;height:2" coordorigin="3583,3895" coordsize="2617,0" path="m3583,3895l6200,3895e" filled="f" stroked="t" strokeweight="1.1833pt" strokecolor="#444444">
                <v:path arrowok="t"/>
              </v:shape>
            </v:group>
            <v:group style="position:absolute;left:5699;top:3900;width:5850;height:2" coordorigin="5699,3900" coordsize="5850,2">
              <v:shape style="position:absolute;left:5699;top:3900;width:5850;height:2" coordorigin="5699,3900" coordsize="5850,0" path="m5699,3900l11549,3900e" filled="f" stroked="t" strokeweight=".70998pt" strokecolor="#5B5B5B">
                <v:path arrowok="t"/>
              </v:shape>
            </v:group>
            <v:group style="position:absolute;left:6944;top:3599;width:2;height:296" coordorigin="6944,3599" coordsize="2,296">
              <v:shape style="position:absolute;left:6944;top:3599;width:2;height:296" coordorigin="6944,3599" coordsize="0,296" path="m6944,3895l6944,3599e" filled="f" stroked="t" strokeweight=".23666pt" strokecolor="#5B5B5B">
                <v:path arrowok="t"/>
              </v:shape>
            </v:group>
            <v:group style="position:absolute;left:9750;top:3902;width:1103;height:2" coordorigin="9750,3902" coordsize="1103,2">
              <v:shape style="position:absolute;left:9750;top:3902;width:1103;height:2" coordorigin="9750,3902" coordsize="1103,0" path="m9750,3902l10853,3902e" filled="f" stroked="t" strokeweight=".47332pt" strokecolor="#606060">
                <v:path arrowok="t"/>
              </v:shape>
            </v:group>
            <v:group style="position:absolute;left:360;top:4179;width:8804;height:2" coordorigin="360,4179" coordsize="8804,2">
              <v:shape style="position:absolute;left:360;top:4179;width:8804;height:2" coordorigin="360,4179" coordsize="8804,0" path="m360,4179l9163,4179e" filled="f" stroked="t" strokeweight=".70998pt" strokecolor="#575757">
                <v:path arrowok="t"/>
              </v:shape>
            </v:group>
            <v:group style="position:absolute;left:9107;top:4176;width:170;height:2" coordorigin="9107,4176" coordsize="170,2">
              <v:shape style="position:absolute;left:9107;top:4176;width:170;height:2" coordorigin="9107,4176" coordsize="170,0" path="m9107,4176l9277,4176e" filled="f" stroked="t" strokeweight=".47332pt" strokecolor="#3B3B3B">
                <v:path arrowok="t"/>
              </v:shape>
            </v:group>
            <v:group style="position:absolute;left:9220;top:4181;width:2324;height:2" coordorigin="9220,4181" coordsize="2324,2">
              <v:shape style="position:absolute;left:9220;top:4181;width:2324;height:2" coordorigin="9220,4181" coordsize="2324,0" path="m9220,4181l11544,4181e" filled="f" stroked="t" strokeweight=".70998pt" strokecolor="#575757">
                <v:path arrowok="t"/>
              </v:shape>
            </v:group>
            <v:group style="position:absolute;left:2416;top:3895;width:2;height:520" coordorigin="2416,3895" coordsize="2,520">
              <v:shape style="position:absolute;left:2416;top:3895;width:2;height:520" coordorigin="2416,3895" coordsize="0,520" path="m2416,4415l2416,3895e" filled="f" stroked="t" strokeweight=".94664pt" strokecolor="#545454">
                <v:path arrowok="t"/>
              </v:shape>
            </v:group>
            <v:group style="position:absolute;left:2414;top:4396;width:2144;height:2" coordorigin="2414,4396" coordsize="2144,2">
              <v:shape style="position:absolute;left:2414;top:4396;width:2144;height:2" coordorigin="2414,4396" coordsize="2144,0" path="m2414,4396l4558,4396e" filled="f" stroked="t" strokeweight=".47332pt" strokecolor="#545454">
                <v:path arrowok="t"/>
              </v:shape>
            </v:group>
            <v:group style="position:absolute;left:4501;top:4398;width:2916;height:2" coordorigin="4501,4398" coordsize="2916,2">
              <v:shape style="position:absolute;left:4501;top:4398;width:2916;height:2" coordorigin="4501,4398" coordsize="2916,0" path="m4501,4398l7417,4398e" filled="f" stroked="t" strokeweight=".70998pt" strokecolor="#575757">
                <v:path arrowok="t"/>
              </v:shape>
            </v:group>
            <v:group style="position:absolute;left:7360;top:4398;width:246;height:2" coordorigin="7360,4398" coordsize="246,2">
              <v:shape style="position:absolute;left:7360;top:4398;width:246;height:2" coordorigin="7360,4398" coordsize="246,0" path="m7360,4398l7606,4398e" filled="f" stroked="t" strokeweight=".47332pt" strokecolor="#3F3F3F">
                <v:path arrowok="t"/>
              </v:shape>
            </v:group>
            <v:group style="position:absolute;left:7512;top:4396;width:1652;height:2" coordorigin="7512,4396" coordsize="1652,2">
              <v:shape style="position:absolute;left:7512;top:4396;width:1652;height:2" coordorigin="7512,4396" coordsize="1652,0" path="m7512,4396l9163,4396e" filled="f" stroked="t" strokeweight=".70998pt" strokecolor="#575757">
                <v:path arrowok="t"/>
              </v:shape>
            </v:group>
            <v:group style="position:absolute;left:9107;top:4396;width:170;height:2" coordorigin="9107,4396" coordsize="170,2">
              <v:shape style="position:absolute;left:9107;top:4396;width:170;height:2" coordorigin="9107,4396" coordsize="170,0" path="m9107,4396l9277,4396e" filled="f" stroked="t" strokeweight=".47332pt" strokecolor="#2B2B2B">
                <v:path arrowok="t"/>
              </v:shape>
            </v:group>
            <v:group style="position:absolute;left:9220;top:4400;width:2329;height:2" coordorigin="9220,4400" coordsize="2329,2">
              <v:shape style="position:absolute;left:9220;top:4400;width:2329;height:2" coordorigin="9220,4400" coordsize="2329,0" path="m9220,4400l11549,4400e" filled="f" stroked="t" strokeweight=".70998pt" strokecolor="#606060">
                <v:path arrowok="t"/>
              </v:shape>
            </v:group>
            <v:group style="position:absolute;left:11540;top:4157;width:2;height:710" coordorigin="11540,4157" coordsize="2,710">
              <v:shape style="position:absolute;left:11540;top:4157;width:2;height:710" coordorigin="11540,4157" coordsize="0,710" path="m11540,4867l11540,4157e" filled="f" stroked="t" strokeweight=".94664pt" strokecolor="#606060">
                <v:path arrowok="t"/>
              </v:shape>
            </v:group>
            <v:group style="position:absolute;left:2419;top:4357;width:2;height:291" coordorigin="2419,4357" coordsize="2,291">
              <v:shape style="position:absolute;left:2419;top:4357;width:2;height:291" coordorigin="2419,4357" coordsize="0,291" path="m2419,4648l2419,4357e" filled="f" stroked="t" strokeweight=".47332pt" strokecolor="#2F2F2F">
                <v:path arrowok="t"/>
              </v:shape>
            </v:group>
            <v:group style="position:absolute;left:4956;top:4386;width:2;height:992" coordorigin="4956,4386" coordsize="2,992">
              <v:shape style="position:absolute;left:4956;top:4386;width:2;height:992" coordorigin="4956,4386" coordsize="0,992" path="m4956,5378l4956,4386e" filled="f" stroked="t" strokeweight=".70998pt" strokecolor="#4F4F4F">
                <v:path arrowok="t"/>
              </v:shape>
            </v:group>
            <v:group style="position:absolute;left:4951;top:4834;width:2438;height:2" coordorigin="4951,4834" coordsize="2438,2">
              <v:shape style="position:absolute;left:4951;top:4834;width:2438;height:2" coordorigin="4951,4834" coordsize="2438,0" path="m4951,4834l7389,4834e" filled="f" stroked="t" strokeweight=".23666pt" strokecolor="#3B3B3B">
                <v:path arrowok="t"/>
              </v:shape>
            </v:group>
            <v:group style="position:absolute;left:2419;top:4591;width:2;height:539" coordorigin="2419,4591" coordsize="2,539">
              <v:shape style="position:absolute;left:2419;top:4591;width:2;height:539" coordorigin="2419,4591" coordsize="0,539" path="m2419,5130l2419,4591e" filled="f" stroked="t" strokeweight=".94664pt" strokecolor="#545454">
                <v:path arrowok="t"/>
              </v:shape>
            </v:group>
            <v:group style="position:absolute;left:7389;top:4834;width:189;height:2" coordorigin="7389,4834" coordsize="189,2">
              <v:shape style="position:absolute;left:7389;top:4834;width:189;height:2" coordorigin="7389,4834" coordsize="189,0" path="m7389,4834l7578,4834e" filled="f" stroked="t" strokeweight=".23666pt" strokecolor="#000000">
                <v:path arrowok="t"/>
              </v:shape>
            </v:group>
            <v:group style="position:absolute;left:7578;top:4834;width:686;height:2" coordorigin="7578,4834" coordsize="686,2">
              <v:shape style="position:absolute;left:7578;top:4834;width:686;height:2" coordorigin="7578,4834" coordsize="686,0" path="m7578,4834l8264,4834e" filled="f" stroked="t" strokeweight=".23666pt" strokecolor="#3F3F3F">
                <v:path arrowok="t"/>
              </v:shape>
            </v:group>
            <v:group style="position:absolute;left:7836;top:4386;width:2;height:482" coordorigin="7836,4386" coordsize="2,482">
              <v:shape style="position:absolute;left:7836;top:4386;width:2;height:482" coordorigin="7836,4386" coordsize="0,482" path="m7836,4867l7836,4386e" filled="f" stroked="t" strokeweight=".94664pt" strokecolor="#6B6B6B">
                <v:path arrowok="t"/>
              </v:shape>
            </v:group>
            <v:group style="position:absolute;left:8264;top:4834;width:2561;height:2" coordorigin="8264,4834" coordsize="2561,2">
              <v:shape style="position:absolute;left:8264;top:4834;width:2561;height:2" coordorigin="8264,4834" coordsize="2561,0" path="m8264,4834l10825,4834e" filled="f" stroked="t" strokeweight=".23666pt" strokecolor="#000000">
                <v:path arrowok="t"/>
              </v:shape>
            </v:group>
            <v:group style="position:absolute;left:10825;top:4834;width:701;height:2" coordorigin="10825,4834" coordsize="701,2">
              <v:shape style="position:absolute;left:10825;top:4834;width:701;height:2" coordorigin="10825,4834" coordsize="701,0" path="m10825,4834l11525,4834e" filled="f" stroked="t" strokeweight=".23666pt" strokecolor="#BFBFBF">
                <v:path arrowok="t"/>
              </v:shape>
            </v:group>
            <v:group style="position:absolute;left:369;top:4806;width:2;height:324" coordorigin="369,4806" coordsize="2,324">
              <v:shape style="position:absolute;left:369;top:4806;width:2;height:324" coordorigin="369,4806" coordsize="0,324" path="m369,5130l369,4806e" filled="f" stroked="t" strokeweight=".47332pt" strokecolor="#2F2F2F">
                <v:path arrowok="t"/>
              </v:shape>
            </v:group>
            <v:group style="position:absolute;left:4946;top:5118;width:2679;height:2" coordorigin="4946,5118" coordsize="2679,2">
              <v:shape style="position:absolute;left:4946;top:5118;width:2679;height:2" coordorigin="4946,5118" coordsize="2679,0" path="m4946,5118l7625,5118e" filled="f" stroked="t" strokeweight=".70998pt" strokecolor="#646464">
                <v:path arrowok="t"/>
              </v:shape>
            </v:group>
            <v:group style="position:absolute;left:7549;top:5115;width:308;height:2" coordorigin="7549,5115" coordsize="308,2">
              <v:shape style="position:absolute;left:7549;top:5115;width:308;height:2" coordorigin="7549,5115" coordsize="308,0" path="m7549,5115l7857,5115e" filled="f" stroked="t" strokeweight=".47332pt" strokecolor="#4B4B4B">
                <v:path arrowok="t"/>
              </v:shape>
            </v:group>
            <v:group style="position:absolute;left:7800;top:5118;width:3749;height:2" coordorigin="7800,5118" coordsize="3749,2">
              <v:shape style="position:absolute;left:7800;top:5118;width:3749;height:2" coordorigin="7800,5118" coordsize="3749,0" path="m7800,5118l11549,5118e" filled="f" stroked="t" strokeweight=".70998pt" strokecolor="#6B6B6B">
                <v:path arrowok="t"/>
              </v:shape>
            </v:group>
            <v:group style="position:absolute;left:11540;top:4806;width:2;height:334" coordorigin="11540,4806" coordsize="2,334">
              <v:shape style="position:absolute;left:11540;top:4806;width:2;height:334" coordorigin="11540,4806" coordsize="0,334" path="m11540,5139l11540,4806e" filled="f" stroked="t" strokeweight=".47332pt" strokecolor="#444444">
                <v:path arrowok="t"/>
              </v:shape>
            </v:group>
            <v:group style="position:absolute;left:369;top:5072;width:2;height:539" coordorigin="369,5072" coordsize="2,539">
              <v:shape style="position:absolute;left:369;top:5072;width:2;height:539" coordorigin="369,5072" coordsize="0,539" path="m369,5611l369,5072e" filled="f" stroked="t" strokeweight=".94664pt" strokecolor="#5B5B5B">
                <v:path arrowok="t"/>
              </v:shape>
            </v:group>
            <v:group style="position:absolute;left:2419;top:5072;width:2;height:539" coordorigin="2419,5072" coordsize="2,539">
              <v:shape style="position:absolute;left:2419;top:5072;width:2;height:539" coordorigin="2419,5072" coordsize="0,539" path="m2419,5611l2419,5072e" filled="f" stroked="t" strokeweight=".47332pt" strokecolor="#3B3B3B">
                <v:path arrowok="t"/>
              </v:shape>
            </v:group>
            <v:group style="position:absolute;left:4951;top:5356;width:4213;height:2" coordorigin="4951,5356" coordsize="4213,2">
              <v:shape style="position:absolute;left:4951;top:5356;width:4213;height:2" coordorigin="4951,5356" coordsize="4213,0" path="m4951,5356l9163,5356e" filled="f" stroked="t" strokeweight=".70998pt" strokecolor="#575757">
                <v:path arrowok="t"/>
              </v:shape>
            </v:group>
            <v:group style="position:absolute;left:9107;top:5359;width:170;height:2" coordorigin="9107,5359" coordsize="170,2">
              <v:shape style="position:absolute;left:9107;top:5359;width:170;height:2" coordorigin="9107,5359" coordsize="170,0" path="m9107,5359l9277,5359e" filled="f" stroked="t" strokeweight=".47332pt" strokecolor="#383838">
                <v:path arrowok="t"/>
              </v:shape>
            </v:group>
            <v:group style="position:absolute;left:9220;top:5359;width:753;height:2" coordorigin="9220,5359" coordsize="753,2">
              <v:shape style="position:absolute;left:9220;top:5359;width:753;height:2" coordorigin="9220,5359" coordsize="753,0" path="m9220,5359l9973,5359e" filled="f" stroked="t" strokeweight=".70998pt" strokecolor="#676767">
                <v:path arrowok="t"/>
              </v:shape>
            </v:group>
            <v:group style="position:absolute;left:9916;top:5359;width:350;height:2" coordorigin="9916,5359" coordsize="350,2">
              <v:shape style="position:absolute;left:9916;top:5359;width:350;height:2" coordorigin="9916,5359" coordsize="350,0" path="m9916,5359l10266,5359e" filled="f" stroked="t" strokeweight=".47332pt" strokecolor="#444444">
                <v:path arrowok="t"/>
              </v:shape>
            </v:group>
            <v:group style="position:absolute;left:10210;top:5359;width:1339;height:2" coordorigin="10210,5359" coordsize="1339,2">
              <v:shape style="position:absolute;left:10210;top:5359;width:1339;height:2" coordorigin="10210,5359" coordsize="1339,0" path="m10210,5359l11549,5359e" filled="f" stroked="t" strokeweight=".70998pt" strokecolor="#5B5B5B">
                <v:path arrowok="t"/>
              </v:shape>
            </v:group>
            <v:group style="position:absolute;left:11540;top:5068;width:2;height:1402" coordorigin="11540,5068" coordsize="2,1402">
              <v:shape style="position:absolute;left:11540;top:5068;width:2;height:1402" coordorigin="11540,5068" coordsize="0,1402" path="m11540,6469l11540,5068e" filled="f" stroked="t" strokeweight=".70998pt" strokecolor="#5B5B5B">
                <v:path arrowok="t"/>
              </v:shape>
            </v:group>
            <v:group style="position:absolute;left:2414;top:5573;width:478;height:2" coordorigin="2414,5573" coordsize="478,2">
              <v:shape style="position:absolute;left:2414;top:5573;width:478;height:2" coordorigin="2414,5573" coordsize="478,0" path="m2414,5573l2892,5573e" filled="f" stroked="t" strokeweight=".70998pt" strokecolor="#545454">
                <v:path arrowok="t"/>
              </v:shape>
            </v:group>
            <v:group style="position:absolute;left:2835;top:5573;width:213;height:2" coordorigin="2835,5573" coordsize="213,2">
              <v:shape style="position:absolute;left:2835;top:5573;width:213;height:2" coordorigin="2835,5573" coordsize="213,0" path="m2835,5573l3048,5573e" filled="f" stroked="t" strokeweight=".47332pt" strokecolor="#282828">
                <v:path arrowok="t"/>
              </v:shape>
            </v:group>
            <v:group style="position:absolute;left:2991;top:5573;width:648;height:2" coordorigin="2991,5573" coordsize="648,2">
              <v:shape style="position:absolute;left:2991;top:5573;width:648;height:2" coordorigin="2991,5573" coordsize="648,0" path="m2991,5573l3640,5573e" filled="f" stroked="t" strokeweight=".94664pt" strokecolor="#606060">
                <v:path arrowok="t"/>
              </v:shape>
            </v:group>
            <v:group style="position:absolute;left:3583;top:5571;width:147;height:2" coordorigin="3583,5571" coordsize="147,2">
              <v:shape style="position:absolute;left:3583;top:5571;width:147;height:2" coordorigin="3583,5571" coordsize="147,0" path="m3583,5571l3730,5571e" filled="f" stroked="t" strokeweight=".47332pt" strokecolor="#484848">
                <v:path arrowok="t"/>
              </v:shape>
            </v:group>
            <v:group style="position:absolute;left:3673;top:5573;width:213;height:2" coordorigin="3673,5573" coordsize="213,2">
              <v:shape style="position:absolute;left:3673;top:5573;width:213;height:2" coordorigin="3673,5573" coordsize="213,0" path="m3673,5573l3886,5573e" filled="f" stroked="t" strokeweight=".47332pt" strokecolor="#2F2F2F">
                <v:path arrowok="t"/>
              </v:shape>
            </v:group>
            <v:group style="position:absolute;left:3829;top:5573;width:729;height:2" coordorigin="3829,5573" coordsize="729,2">
              <v:shape style="position:absolute;left:3829;top:5573;width:729;height:2" coordorigin="3829,5573" coordsize="729,0" path="m3829,5573l4558,5573e" filled="f" stroked="t" strokeweight=".70998pt" strokecolor="#545454">
                <v:path arrowok="t"/>
              </v:shape>
            </v:group>
            <v:group style="position:absolute;left:4501;top:5573;width:331;height:2" coordorigin="4501,5573" coordsize="331,2">
              <v:shape style="position:absolute;left:4501;top:5573;width:331;height:2" coordorigin="4501,5573" coordsize="331,0" path="m4501,5573l4833,5573e" filled="f" stroked="t" strokeweight=".47332pt" strokecolor="#444444">
                <v:path arrowok="t"/>
              </v:shape>
            </v:group>
            <v:group style="position:absolute;left:4776;top:5573;width:218;height:2" coordorigin="4776,5573" coordsize="218,2">
              <v:shape style="position:absolute;left:4776;top:5573;width:218;height:2" coordorigin="4776,5573" coordsize="218,0" path="m4776,5573l4994,5573e" filled="f" stroked="t" strokeweight=".47332pt" strokecolor="#2B2B2B">
                <v:path arrowok="t"/>
              </v:shape>
            </v:group>
            <v:group style="position:absolute;left:4956;top:5320;width:2;height:300" coordorigin="4956,5320" coordsize="2,300">
              <v:shape style="position:absolute;left:4956;top:5320;width:2;height:300" coordorigin="4956,5320" coordsize="0,300" path="m4956,5621l4956,5320e" filled="f" stroked="t" strokeweight=".47332pt" strokecolor="#282828">
                <v:path arrowok="t"/>
              </v:shape>
            </v:group>
            <v:group style="position:absolute;left:4923;top:5573;width:2684;height:2" coordorigin="4923,5573" coordsize="2684,2">
              <v:shape style="position:absolute;left:4923;top:5573;width:2684;height:2" coordorigin="4923,5573" coordsize="2684,0" path="m4923,5573l7606,5573e" filled="f" stroked="t" strokeweight=".70998pt" strokecolor="#575757">
                <v:path arrowok="t"/>
              </v:shape>
            </v:group>
            <v:group style="position:absolute;left:7549;top:5573;width:308;height:2" coordorigin="7549,5573" coordsize="308,2">
              <v:shape style="position:absolute;left:7549;top:5573;width:308;height:2" coordorigin="7549,5573" coordsize="308,0" path="m7549,5573l7857,5573e" filled="f" stroked="t" strokeweight=".47332pt" strokecolor="#343434">
                <v:path arrowok="t"/>
              </v:shape>
            </v:group>
            <v:group style="position:absolute;left:7800;top:5575;width:3749;height:2" coordorigin="7800,5575" coordsize="3749,2">
              <v:shape style="position:absolute;left:7800;top:5575;width:3749;height:2" coordorigin="7800,5575" coordsize="3749,0" path="m7800,5575l11549,5575e" filled="f" stroked="t" strokeweight=".70998pt" strokecolor="#646464">
                <v:path arrowok="t"/>
              </v:shape>
            </v:group>
            <v:group style="position:absolute;left:364;top:5802;width:3365;height:2" coordorigin="364,5802" coordsize="3365,2">
              <v:shape style="position:absolute;left:364;top:5802;width:3365;height:2" coordorigin="364,5802" coordsize="3365,0" path="m364,5802l3730,5802e" filled="f" stroked="t" strokeweight=".70998pt" strokecolor="#575757">
                <v:path arrowok="t"/>
              </v:shape>
            </v:group>
            <v:group style="position:absolute;left:369;top:5554;width:2;height:534" coordorigin="369,5554" coordsize="2,534">
              <v:shape style="position:absolute;left:369;top:5554;width:2;height:534" coordorigin="369,5554" coordsize="0,534" path="m369,6088l369,5554e" filled="f" stroked="t" strokeweight=".47332pt" strokecolor="#343434">
                <v:path arrowok="t"/>
              </v:shape>
            </v:group>
            <v:group style="position:absolute;left:2419;top:5554;width:2;height:567" coordorigin="2419,5554" coordsize="2,567">
              <v:shape style="position:absolute;left:2419;top:5554;width:2;height:567" coordorigin="2419,5554" coordsize="0,567" path="m2419,6121l2419,5554e" filled="f" stroked="t" strokeweight=".94664pt" strokecolor="#545454">
                <v:path arrowok="t"/>
              </v:shape>
            </v:group>
            <v:group style="position:absolute;left:3673;top:5802;width:213;height:2" coordorigin="3673,5802" coordsize="213,2">
              <v:shape style="position:absolute;left:3673;top:5802;width:213;height:2" coordorigin="3673,5802" coordsize="213,0" path="m3673,5802l3886,5802e" filled="f" stroked="t" strokeweight=".47332pt" strokecolor="#2F2F2F">
                <v:path arrowok="t"/>
              </v:shape>
            </v:group>
            <v:group style="position:absolute;left:3829;top:5802;width:729;height:2" coordorigin="3829,5802" coordsize="729,2">
              <v:shape style="position:absolute;left:3829;top:5802;width:729;height:2" coordorigin="3829,5802" coordsize="729,0" path="m3829,5802l4558,5802e" filled="f" stroked="t" strokeweight=".70998pt" strokecolor="#545454">
                <v:path arrowok="t"/>
              </v:shape>
            </v:group>
            <v:group style="position:absolute;left:4501;top:5802;width:331;height:2" coordorigin="4501,5802" coordsize="331,2">
              <v:shape style="position:absolute;left:4501;top:5802;width:331;height:2" coordorigin="4501,5802" coordsize="331,0" path="m4501,5802l4833,5802e" filled="f" stroked="t" strokeweight=".47332pt" strokecolor="#484848">
                <v:path arrowok="t"/>
              </v:shape>
            </v:group>
            <v:group style="position:absolute;left:4776;top:5802;width:218;height:2" coordorigin="4776,5802" coordsize="218,2">
              <v:shape style="position:absolute;left:4776;top:5802;width:218;height:2" coordorigin="4776,5802" coordsize="218,0" path="m4776,5802l4994,5802e" filled="f" stroked="t" strokeweight=".47332pt" strokecolor="#2F2F2F">
                <v:path arrowok="t"/>
              </v:shape>
            </v:group>
            <v:group style="position:absolute;left:4956;top:5549;width:2;height:300" coordorigin="4956,5549" coordsize="2,300">
              <v:shape style="position:absolute;left:4956;top:5549;width:2;height:300" coordorigin="4956,5549" coordsize="0,300" path="m4956,5850l4956,5549e" filled="f" stroked="t" strokeweight=".47332pt" strokecolor="#4B4B4B">
                <v:path arrowok="t"/>
              </v:shape>
            </v:group>
            <v:group style="position:absolute;left:4923;top:5804;width:2684;height:2" coordorigin="4923,5804" coordsize="2684,2">
              <v:shape style="position:absolute;left:4923;top:5804;width:2684;height:2" coordorigin="4923,5804" coordsize="2684,0" path="m4923,5804l7606,5804e" filled="f" stroked="t" strokeweight=".70998pt" strokecolor="#575757">
                <v:path arrowok="t"/>
              </v:shape>
            </v:group>
            <v:group style="position:absolute;left:7549;top:5802;width:308;height:2" coordorigin="7549,5802" coordsize="308,2">
              <v:shape style="position:absolute;left:7549;top:5802;width:308;height:2" coordorigin="7549,5802" coordsize="308,0" path="m7549,5802l7857,5802e" filled="f" stroked="t" strokeweight=".47332pt" strokecolor="#3F3F3F">
                <v:path arrowok="t"/>
              </v:shape>
            </v:group>
            <v:group style="position:absolute;left:7800;top:5804;width:3749;height:2" coordorigin="7800,5804" coordsize="3749,2">
              <v:shape style="position:absolute;left:7800;top:5804;width:3749;height:2" coordorigin="7800,5804" coordsize="3749,0" path="m7800,5804l11549,5804e" filled="f" stroked="t" strokeweight=".70998pt" strokecolor="#606060">
                <v:path arrowok="t"/>
              </v:shape>
            </v:group>
            <v:group style="position:absolute;left:4956;top:5721;width:2;height:548" coordorigin="4956,5721" coordsize="2,548">
              <v:shape style="position:absolute;left:4956;top:5721;width:2;height:548" coordorigin="4956,5721" coordsize="0,548" path="m4956,6269l4956,5721e" filled="f" stroked="t" strokeweight=".94664pt" strokecolor="#4F4F4F">
                <v:path arrowok="t"/>
              </v:shape>
            </v:group>
            <v:group style="position:absolute;left:7838;top:5797;width:2;height:291" coordorigin="7838,5797" coordsize="2,291">
              <v:shape style="position:absolute;left:7838;top:5797;width:2;height:291" coordorigin="7838,5797" coordsize="0,291" path="m7838,6088l7838,5797e" filled="f" stroked="t" strokeweight=".47332pt" strokecolor="#4B4B4B">
                <v:path arrowok="t"/>
              </v:shape>
            </v:group>
            <v:group style="position:absolute;left:369;top:6031;width:2;height:653" coordorigin="369,6031" coordsize="2,653">
              <v:shape style="position:absolute;left:369;top:6031;width:2;height:653" coordorigin="369,6031" coordsize="0,653" path="m369,6684l369,6031e" filled="f" stroked="t" strokeweight=".70998pt" strokecolor="#545454">
                <v:path arrowok="t"/>
              </v:shape>
            </v:group>
            <v:group style="position:absolute;left:2419;top:6031;width:2;height:229" coordorigin="2419,6031" coordsize="2,229">
              <v:shape style="position:absolute;left:2419;top:6031;width:2;height:229" coordorigin="2419,6031" coordsize="0,229" path="m2419,6260l2419,6031e" filled="f" stroked="t" strokeweight=".47332pt" strokecolor="#484848">
                <v:path arrowok="t"/>
              </v:shape>
            </v:group>
            <v:group style="position:absolute;left:2414;top:6226;width:966;height:2" coordorigin="2414,6226" coordsize="966,2">
              <v:shape style="position:absolute;left:2414;top:6226;width:966;height:2" coordorigin="2414,6226" coordsize="966,0" path="m2414,6226l3380,6226e" filled="f" stroked="t" strokeweight=".70998pt" strokecolor="#5B5B5B">
                <v:path arrowok="t"/>
              </v:shape>
            </v:group>
            <v:group style="position:absolute;left:3323;top:6226;width:189;height:2" coordorigin="3323,6226" coordsize="189,2">
              <v:shape style="position:absolute;left:3323;top:6226;width:189;height:2" coordorigin="3323,6226" coordsize="189,0" path="m3323,6226l3512,6226e" filled="f" stroked="t" strokeweight=".47332pt" strokecolor="#282828">
                <v:path arrowok="t"/>
              </v:shape>
            </v:group>
            <v:group style="position:absolute;left:3455;top:6224;width:3545;height:2" coordorigin="3455,6224" coordsize="3545,2">
              <v:shape style="position:absolute;left:3455;top:6224;width:3545;height:2" coordorigin="3455,6224" coordsize="3545,0" path="m3455,6224l7000,6224e" filled="f" stroked="t" strokeweight=".70998pt" strokecolor="#575757">
                <v:path arrowok="t"/>
              </v:shape>
            </v:group>
            <v:group style="position:absolute;left:6915;top:6226;width:502;height:2" coordorigin="6915,6226" coordsize="502,2">
              <v:shape style="position:absolute;left:6915;top:6226;width:502;height:2" coordorigin="6915,6226" coordsize="502,0" path="m6915,6226l7417,6226e" filled="f" stroked="t" strokeweight=".47332pt" strokecolor="#3F3F3F">
                <v:path arrowok="t"/>
              </v:shape>
            </v:group>
            <v:group style="position:absolute;left:7360;top:6224;width:506;height:2" coordorigin="7360,6224" coordsize="506,2">
              <v:shape style="position:absolute;left:7360;top:6224;width:506;height:2" coordorigin="7360,6224" coordsize="506,0" path="m7360,6224l7867,6224e" filled="f" stroked="t" strokeweight=".94664pt" strokecolor="#606060">
                <v:path arrowok="t"/>
              </v:shape>
            </v:group>
            <v:group style="position:absolute;left:7796;top:6226;width:1368;height:2" coordorigin="7796,6226" coordsize="1368,2">
              <v:shape style="position:absolute;left:7796;top:6226;width:1368;height:2" coordorigin="7796,6226" coordsize="1368,0" path="m7796,6226l9163,6226e" filled="f" stroked="t" strokeweight=".70998pt" strokecolor="#4B4B4B">
                <v:path arrowok="t"/>
              </v:shape>
            </v:group>
            <v:group style="position:absolute;left:9107;top:6226;width:170;height:2" coordorigin="9107,6226" coordsize="170,2">
              <v:shape style="position:absolute;left:9107;top:6226;width:170;height:2" coordorigin="9107,6226" coordsize="170,0" path="m9107,6226l9277,6226e" filled="f" stroked="t" strokeweight=".47332pt" strokecolor="#2B2B2B">
                <v:path arrowok="t"/>
              </v:shape>
            </v:group>
            <v:group style="position:absolute;left:9220;top:6226;width:753;height:2" coordorigin="9220,6226" coordsize="753,2">
              <v:shape style="position:absolute;left:9220;top:6226;width:753;height:2" coordorigin="9220,6226" coordsize="753,0" path="m9220,6226l9973,6226e" filled="f" stroked="t" strokeweight=".70998pt" strokecolor="#5B5B5B">
                <v:path arrowok="t"/>
              </v:shape>
            </v:group>
            <v:group style="position:absolute;left:9916;top:6226;width:350;height:2" coordorigin="9916,6226" coordsize="350,2">
              <v:shape style="position:absolute;left:9916;top:6226;width:350;height:2" coordorigin="9916,6226" coordsize="350,0" path="m9916,6226l10266,6226e" filled="f" stroked="t" strokeweight=".47332pt" strokecolor="#484848">
                <v:path arrowok="t"/>
              </v:shape>
            </v:group>
            <v:group style="position:absolute;left:10210;top:6226;width:1339;height:2" coordorigin="10210,6226" coordsize="1339,2">
              <v:shape style="position:absolute;left:10210;top:6226;width:1339;height:2" coordorigin="10210,6226" coordsize="1339,0" path="m10210,6226l11549,6226e" filled="f" stroked="t" strokeweight=".70998pt" strokecolor="#5B5B5B">
                <v:path arrowok="t"/>
              </v:shape>
            </v:group>
            <v:group style="position:absolute;left:2419;top:6202;width:2;height:257" coordorigin="2419,6202" coordsize="2,257">
              <v:shape style="position:absolute;left:2419;top:6202;width:2;height:257" coordorigin="2419,6202" coordsize="0,257" path="m2419,6460l2419,6202e" filled="f" stroked="t" strokeweight=".47332pt" strokecolor="#282828">
                <v:path arrowok="t"/>
              </v:shape>
            </v:group>
            <v:group style="position:absolute;left:2414;top:6441;width:2419;height:2" coordorigin="2414,6441" coordsize="2419,2">
              <v:shape style="position:absolute;left:2414;top:6441;width:2419;height:2" coordorigin="2414,6441" coordsize="2419,0" path="m2414,6441l4833,6441e" filled="f" stroked="t" strokeweight=".47332pt" strokecolor="#545454">
                <v:path arrowok="t"/>
              </v:shape>
            </v:group>
            <v:group style="position:absolute;left:4776;top:6438;width:980;height:2" coordorigin="4776,6438" coordsize="980,2">
              <v:shape style="position:absolute;left:4776;top:6438;width:980;height:2" coordorigin="4776,6438" coordsize="980,0" path="m4776,6438l5756,6438e" filled="f" stroked="t" strokeweight=".70998pt" strokecolor="#5B5B5B">
                <v:path arrowok="t"/>
              </v:shape>
            </v:group>
            <v:group style="position:absolute;left:4956;top:6198;width:2;height:248" coordorigin="4956,6198" coordsize="2,248">
              <v:shape style="position:absolute;left:4956;top:6198;width:2;height:248" coordorigin="4956,6198" coordsize="0,248" path="m4956,6445l4956,6198e" filled="f" stroked="t" strokeweight=".47332pt" strokecolor="#2F2F2F">
                <v:path arrowok="t"/>
              </v:shape>
            </v:group>
            <v:group style="position:absolute;left:5699;top:6436;width:265;height:2" coordorigin="5699,6436" coordsize="265,2">
              <v:shape style="position:absolute;left:5699;top:6436;width:265;height:2" coordorigin="5699,6436" coordsize="265,0" path="m5699,6436l5964,6436e" filled="f" stroked="t" strokeweight=".70998pt" strokecolor="#444444">
                <v:path arrowok="t"/>
              </v:shape>
            </v:group>
            <v:group style="position:absolute;left:5860;top:6441;width:686;height:2" coordorigin="5860,6441" coordsize="686,2">
              <v:shape style="position:absolute;left:5860;top:6441;width:686;height:2" coordorigin="5860,6441" coordsize="686,0" path="m5860,6441l6546,6441e" filled="f" stroked="t" strokeweight=".94664pt" strokecolor="#5B5B5B">
                <v:path arrowok="t"/>
              </v:shape>
            </v:group>
            <v:group style="position:absolute;left:6390;top:6438;width:426;height:2" coordorigin="6390,6438" coordsize="426,2">
              <v:shape style="position:absolute;left:6390;top:6438;width:426;height:2" coordorigin="6390,6438" coordsize="426,0" path="m6390,6438l6816,6438e" filled="f" stroked="t" strokeweight=".47332pt" strokecolor="#444444">
                <v:path arrowok="t"/>
              </v:shape>
            </v:group>
            <v:group style="position:absolute;left:6759;top:6441;width:213;height:2" coordorigin="6759,6441" coordsize="213,2">
              <v:shape style="position:absolute;left:6759;top:6441;width:213;height:2" coordorigin="6759,6441" coordsize="213,0" path="m6759,6441l6972,6441e" filled="f" stroked="t" strokeweight=".47332pt" strokecolor="#282828">
                <v:path arrowok="t"/>
              </v:shape>
            </v:group>
            <v:group style="position:absolute;left:6915;top:6441;width:691;height:2" coordorigin="6915,6441" coordsize="691,2">
              <v:shape style="position:absolute;left:6915;top:6441;width:691;height:2" coordorigin="6915,6441" coordsize="691,0" path="m6915,6441l7606,6441e" filled="f" stroked="t" strokeweight=".70998pt" strokecolor="#575757">
                <v:path arrowok="t"/>
              </v:shape>
            </v:group>
            <v:group style="position:absolute;left:7549;top:6441;width:317;height:2" coordorigin="7549,6441" coordsize="317,2">
              <v:shape style="position:absolute;left:7549;top:6441;width:317;height:2" coordorigin="7549,6441" coordsize="317,0" path="m7549,6441l7867,6441e" filled="f" stroked="t" strokeweight=".47332pt" strokecolor="#2B2B2B">
                <v:path arrowok="t"/>
              </v:shape>
            </v:group>
            <v:group style="position:absolute;left:7841;top:5954;width:2;height:491" coordorigin="7841,5954" coordsize="2,491">
              <v:shape style="position:absolute;left:7841;top:5954;width:2;height:491" coordorigin="7841,5954" coordsize="0,491" path="m7841,6445l7841,5954e" filled="f" stroked="t" strokeweight=".94664pt" strokecolor="#646464">
                <v:path arrowok="t"/>
              </v:shape>
            </v:group>
            <v:group style="position:absolute;left:7796;top:6441;width:3753;height:2" coordorigin="7796,6441" coordsize="3753,2">
              <v:shape style="position:absolute;left:7796;top:6441;width:3753;height:2" coordorigin="7796,6441" coordsize="3753,0" path="m7796,6441l11549,6441e" filled="f" stroked="t" strokeweight=".70998pt" strokecolor="#606060">
                <v:path arrowok="t"/>
              </v:shape>
            </v:group>
            <v:group style="position:absolute;left:364;top:6658;width:10058;height:2" coordorigin="364,6658" coordsize="10058,2">
              <v:shape style="position:absolute;left:364;top:6658;width:10058;height:2" coordorigin="364,6658" coordsize="10058,0" path="m364,6658l10423,6658e" filled="f" stroked="t" strokeweight=".70998pt" strokecolor="#575757">
                <v:path arrowok="t"/>
              </v:shape>
            </v:group>
            <v:group style="position:absolute;left:10210;top:6660;width:644;height:2" coordorigin="10210,6660" coordsize="644,2">
              <v:shape style="position:absolute;left:10210;top:6660;width:644;height:2" coordorigin="10210,6660" coordsize="644,0" path="m10210,6660l10853,6660e" filled="f" stroked="t" strokeweight=".47332pt" strokecolor="#575757">
                <v:path arrowok="t"/>
              </v:shape>
            </v:group>
            <v:group style="position:absolute;left:10796;top:6660;width:753;height:2" coordorigin="10796,6660" coordsize="753,2">
              <v:shape style="position:absolute;left:10796;top:6660;width:753;height:2" coordorigin="10796,6660" coordsize="753,0" path="m10796,6660l11549,6660e" filled="f" stroked="t" strokeweight=".70998pt" strokecolor="#676767">
                <v:path arrowok="t"/>
              </v:shape>
            </v:group>
            <v:group style="position:absolute;left:11544;top:6398;width:2;height:286" coordorigin="11544,6398" coordsize="2,286">
              <v:shape style="position:absolute;left:11544;top:6398;width:2;height:286" coordorigin="11544,6398" coordsize="0,286" path="m11544,6684l11544,6398e" filled="f" stroked="t" strokeweight=".47332pt" strokecolor="#3B3B3B">
                <v:path arrowok="t"/>
              </v:shape>
            </v:group>
            <v:group style="position:absolute;left:369;top:6612;width:2;height:310" coordorigin="369,6612" coordsize="2,310">
              <v:shape style="position:absolute;left:369;top:6612;width:2;height:310" coordorigin="369,6612" coordsize="0,310" path="m369,6922l369,6612e" filled="f" stroked="t" strokeweight=".47332pt" strokecolor="#2F2F2F">
                <v:path arrowok="t"/>
              </v:shape>
            </v:group>
            <v:group style="position:absolute;left:2421;top:6403;width:2;height:1130" coordorigin="2421,6403" coordsize="2,1130">
              <v:shape style="position:absolute;left:2421;top:6403;width:2;height:1130" coordorigin="2421,6403" coordsize="0,1130" path="m2421,7532l2421,6403e" filled="f" stroked="t" strokeweight=".70998pt" strokecolor="#484848">
                <v:path arrowok="t"/>
              </v:shape>
            </v:group>
            <v:group style="position:absolute;left:11542;top:6612;width:2;height:725" coordorigin="11542,6612" coordsize="2,725">
              <v:shape style="position:absolute;left:11542;top:6612;width:2;height:725" coordorigin="11542,6612" coordsize="0,725" path="m11542,7337l11542,6612e" filled="f" stroked="t" strokeweight=".70998pt" strokecolor="#5B5B5B">
                <v:path arrowok="t"/>
              </v:shape>
            </v:group>
            <v:group style="position:absolute;left:360;top:7289;width:5396;height:2" coordorigin="360,7289" coordsize="5396,2">
              <v:shape style="position:absolute;left:360;top:7289;width:5396;height:2" coordorigin="360,7289" coordsize="5396,0" path="m360,7289l5756,7289e" filled="f" stroked="t" strokeweight=".70998pt" strokecolor="#575757">
                <v:path arrowok="t"/>
              </v:shape>
            </v:group>
            <v:group style="position:absolute;left:1562;top:7289;width:208;height:2" coordorigin="1562,7289" coordsize="208,2">
              <v:shape style="position:absolute;left:1562;top:7289;width:208;height:2" coordorigin="1562,7289" coordsize="208,0" path="m1562,7289l1770,7289e" filled="f" stroked="t" strokeweight=".94664pt" strokecolor="#747474">
                <v:path arrowok="t"/>
              </v:shape>
            </v:group>
            <v:group style="position:absolute;left:5699;top:7289;width:265;height:2" coordorigin="5699,7289" coordsize="265,2">
              <v:shape style="position:absolute;left:5699;top:7289;width:265;height:2" coordorigin="5699,7289" coordsize="265,0" path="m5699,7289l5964,7289e" filled="f" stroked="t" strokeweight=".47332pt" strokecolor="#2B2B2B">
                <v:path arrowok="t"/>
              </v:shape>
            </v:group>
            <v:group style="position:absolute;left:5907;top:7289;width:909;height:2" coordorigin="5907,7289" coordsize="909,2">
              <v:shape style="position:absolute;left:5907;top:7289;width:909;height:2" coordorigin="5907,7289" coordsize="909,0" path="m5907,7289l6816,7289e" filled="f" stroked="t" strokeweight=".70998pt" strokecolor="#606060">
                <v:path arrowok="t"/>
              </v:shape>
            </v:group>
            <v:group style="position:absolute;left:6759;top:7289;width:213;height:2" coordorigin="6759,7289" coordsize="213,2">
              <v:shape style="position:absolute;left:6759;top:7289;width:213;height:2" coordorigin="6759,7289" coordsize="213,0" path="m6759,7289l6972,7289e" filled="f" stroked="t" strokeweight=".47332pt" strokecolor="#2B2B2B">
                <v:path arrowok="t"/>
              </v:shape>
            </v:group>
            <v:group style="position:absolute;left:6915;top:7289;width:691;height:2" coordorigin="6915,7289" coordsize="691,2">
              <v:shape style="position:absolute;left:6915;top:7289;width:691;height:2" coordorigin="6915,7289" coordsize="691,0" path="m6915,7289l7606,7289e" filled="f" stroked="t" strokeweight=".70998pt" strokecolor="#545454">
                <v:path arrowok="t"/>
              </v:shape>
            </v:group>
            <v:group style="position:absolute;left:7549;top:7289;width:308;height:2" coordorigin="7549,7289" coordsize="308,2">
              <v:shape style="position:absolute;left:7549;top:7289;width:308;height:2" coordorigin="7549,7289" coordsize="308,0" path="m7549,7289l7857,7289e" filled="f" stroked="t" strokeweight=".47332pt" strokecolor="#2B2B2B">
                <v:path arrowok="t"/>
              </v:shape>
            </v:group>
            <v:group style="position:absolute;left:7800;top:7289;width:1363;height:2" coordorigin="7800,7289" coordsize="1363,2">
              <v:shape style="position:absolute;left:7800;top:7289;width:1363;height:2" coordorigin="7800,7289" coordsize="1363,0" path="m7800,7289l9163,7289e" filled="f" stroked="t" strokeweight=".70998pt" strokecolor="#4F4F4F">
                <v:path arrowok="t"/>
              </v:shape>
            </v:group>
            <v:group style="position:absolute;left:8969;top:7292;width:2580;height:2" coordorigin="8969,7292" coordsize="2580,2">
              <v:shape style="position:absolute;left:8969;top:7292;width:2580;height:2" coordorigin="8969,7292" coordsize="2580,0" path="m8969,7292l11549,7292e" filled="f" stroked="t" strokeweight=".70998pt" strokecolor="#646464">
                <v:path arrowok="t"/>
              </v:shape>
            </v:group>
            <v:group style="position:absolute;left:372;top:6865;width:2;height:1907" coordorigin="372,6865" coordsize="2,1907">
              <v:shape style="position:absolute;left:372;top:6865;width:2;height:1907" coordorigin="372,6865" coordsize="0,1907" path="m372,8772l372,6865e" filled="f" stroked="t" strokeweight=".70998pt" strokecolor="#545454">
                <v:path arrowok="t"/>
              </v:shape>
            </v:group>
            <v:group style="position:absolute;left:4951;top:7513;width:3876;height:2" coordorigin="4951,7513" coordsize="3876,2">
              <v:shape style="position:absolute;left:4951;top:7513;width:3876;height:2" coordorigin="4951,7513" coordsize="3876,0" path="m4951,7513l8827,7513e" filled="f" stroked="t" strokeweight=".70998pt" strokecolor="#545454">
                <v:path arrowok="t"/>
              </v:shape>
            </v:group>
            <v:group style="position:absolute;left:8771;top:7516;width:393;height:2" coordorigin="8771,7516" coordsize="393,2">
              <v:shape style="position:absolute;left:8771;top:7516;width:393;height:2" coordorigin="8771,7516" coordsize="393,0" path="m8771,7516l9163,7516e" filled="f" stroked="t" strokeweight=".94664pt" strokecolor="#676767">
                <v:path arrowok="t"/>
              </v:shape>
            </v:group>
            <v:group style="position:absolute;left:9107;top:7513;width:170;height:2" coordorigin="9107,7513" coordsize="170,2">
              <v:shape style="position:absolute;left:9107;top:7513;width:170;height:2" coordorigin="9107,7513" coordsize="170,0" path="m9107,7513l9277,7513e" filled="f" stroked="t" strokeweight=".47332pt" strokecolor="#282828">
                <v:path arrowok="t"/>
              </v:shape>
            </v:group>
            <v:group style="position:absolute;left:9220;top:7516;width:2329;height:2" coordorigin="9220,7516" coordsize="2329,2">
              <v:shape style="position:absolute;left:9220;top:7516;width:2329;height:2" coordorigin="9220,7516" coordsize="2329,0" path="m9220,7516l11549,7516e" filled="f" stroked="t" strokeweight=".70998pt" strokecolor="#5B5B5B">
                <v:path arrowok="t"/>
              </v:shape>
            </v:group>
            <v:group style="position:absolute;left:11544;top:7265;width:2;height:277" coordorigin="11544,7265" coordsize="2,277">
              <v:shape style="position:absolute;left:11544;top:7265;width:2;height:277" coordorigin="11544,7265" coordsize="0,277" path="m11544,7542l11544,7265e" filled="f" stroked="t" strokeweight=".47332pt" strokecolor="#3F3F3F">
                <v:path arrowok="t"/>
              </v:shape>
            </v:group>
            <v:group style="position:absolute;left:2421;top:7428;width:2;height:777" coordorigin="2421,7428" coordsize="2,777">
              <v:shape style="position:absolute;left:2421;top:7428;width:2;height:777" coordorigin="2421,7428" coordsize="0,777" path="m2421,8205l2421,7428e" filled="f" stroked="t" strokeweight=".94664pt" strokecolor="#606060">
                <v:path arrowok="t"/>
              </v:shape>
            </v:group>
            <v:group style="position:absolute;left:4946;top:7728;width:809;height:2" coordorigin="4946,7728" coordsize="809,2">
              <v:shape style="position:absolute;left:4946;top:7728;width:809;height:2" coordorigin="4946,7728" coordsize="809,0" path="m4946,7728l5756,7728e" filled="f" stroked="t" strokeweight=".70998pt" strokecolor="#5B5B5B">
                <v:path arrowok="t"/>
              </v:shape>
            </v:group>
            <v:group style="position:absolute;left:5699;top:7728;width:265;height:2" coordorigin="5699,7728" coordsize="265,2">
              <v:shape style="position:absolute;left:5699;top:7728;width:265;height:2" coordorigin="5699,7728" coordsize="265,0" path="m5699,7728l5964,7728e" filled="f" stroked="t" strokeweight=".47332pt" strokecolor="#2B2B2B">
                <v:path arrowok="t"/>
              </v:shape>
            </v:group>
            <v:group style="position:absolute;left:5907;top:7728;width:5642;height:2" coordorigin="5907,7728" coordsize="5642,2">
              <v:shape style="position:absolute;left:5907;top:7728;width:5642;height:2" coordorigin="5907,7728" coordsize="5642,0" path="m5907,7728l11549,7728e" filled="f" stroked="t" strokeweight=".70998pt" strokecolor="#575757">
                <v:path arrowok="t"/>
              </v:shape>
            </v:group>
            <v:group style="position:absolute;left:364;top:7945;width:3365;height:2" coordorigin="364,7945" coordsize="3365,2">
              <v:shape style="position:absolute;left:364;top:7945;width:3365;height:2" coordorigin="364,7945" coordsize="3365,0" path="m364,7945l3730,7945e" filled="f" stroked="t" strokeweight=".70998pt" strokecolor="#5B5B5B">
                <v:path arrowok="t"/>
              </v:shape>
            </v:group>
            <v:group style="position:absolute;left:3673;top:7947;width:213;height:2" coordorigin="3673,7947" coordsize="213,2">
              <v:shape style="position:absolute;left:3673;top:7947;width:213;height:2" coordorigin="3673,7947" coordsize="213,0" path="m3673,7947l3886,7947e" filled="f" stroked="t" strokeweight=".47332pt" strokecolor="#2F2F2F">
                <v:path arrowok="t"/>
              </v:shape>
            </v:group>
            <v:group style="position:absolute;left:3829;top:7947;width:729;height:2" coordorigin="3829,7947" coordsize="729,2">
              <v:shape style="position:absolute;left:3829;top:7947;width:729;height:2" coordorigin="3829,7947" coordsize="729,0" path="m3829,7947l4558,7947e" filled="f" stroked="t" strokeweight=".70998pt" strokecolor="#575757">
                <v:path arrowok="t"/>
              </v:shape>
            </v:group>
            <v:group style="position:absolute;left:4501;top:7945;width:492;height:2" coordorigin="4501,7945" coordsize="492,2">
              <v:shape style="position:absolute;left:4501;top:7945;width:492;height:2" coordorigin="4501,7945" coordsize="492,0" path="m4501,7945l4994,7945e" filled="f" stroked="t" strokeweight=".47332pt" strokecolor="#444444">
                <v:path arrowok="t"/>
              </v:shape>
            </v:group>
            <v:group style="position:absolute;left:4958;top:7265;width:2;height:687" coordorigin="4958,7265" coordsize="2,687">
              <v:shape style="position:absolute;left:4958;top:7265;width:2;height:687" coordorigin="4958,7265" coordsize="0,687" path="m4958,7952l4958,7265e" filled="f" stroked="t" strokeweight=".94664pt" strokecolor="#575757">
                <v:path arrowok="t"/>
              </v:shape>
            </v:group>
            <v:group style="position:absolute;left:4923;top:7947;width:833;height:2" coordorigin="4923,7947" coordsize="833,2">
              <v:shape style="position:absolute;left:4923;top:7947;width:833;height:2" coordorigin="4923,7947" coordsize="833,0" path="m4923,7947l5756,7947e" filled="f" stroked="t" strokeweight=".70998pt" strokecolor="#575757">
                <v:path arrowok="t"/>
              </v:shape>
            </v:group>
            <v:group style="position:absolute;left:5699;top:7947;width:265;height:2" coordorigin="5699,7947" coordsize="265,2">
              <v:shape style="position:absolute;left:5699;top:7947;width:265;height:2" coordorigin="5699,7947" coordsize="265,0" path="m5699,7947l5964,7947e" filled="f" stroked="t" strokeweight=".47332pt" strokecolor="#343434">
                <v:path arrowok="t"/>
              </v:shape>
            </v:group>
            <v:group style="position:absolute;left:5907;top:7945;width:5642;height:2" coordorigin="5907,7945" coordsize="5642,2">
              <v:shape style="position:absolute;left:5907;top:7945;width:5642;height:2" coordorigin="5907,7945" coordsize="5642,0" path="m5907,7945l11549,7945e" filled="f" stroked="t" strokeweight=".70998pt" strokecolor="#5B5B5B">
                <v:path arrowok="t"/>
              </v:shape>
            </v:group>
            <v:group style="position:absolute;left:9944;top:7733;width:2;height:215" coordorigin="9944,7733" coordsize="2,215">
              <v:shape style="position:absolute;left:9944;top:7733;width:2;height:215" coordorigin="9944,7733" coordsize="0,215" path="m9944,7947l9944,7733e" filled="f" stroked="t" strokeweight=".23666pt" strokecolor="#606060">
                <v:path arrowok="t"/>
              </v:shape>
            </v:group>
            <v:group style="position:absolute;left:11542;top:7470;width:2;height:3304" coordorigin="11542,7470" coordsize="2,3304">
              <v:shape style="position:absolute;left:11542;top:7470;width:2;height:3304" coordorigin="11542,7470" coordsize="0,3304" path="m11542,10774l11542,7470e" filled="f" stroked="t" strokeweight=".47332pt" strokecolor="#575757">
                <v:path arrowok="t"/>
              </v:shape>
            </v:group>
            <v:group style="position:absolute;left:2419;top:8147;width:2;height:267" coordorigin="2419,8147" coordsize="2,267">
              <v:shape style="position:absolute;left:2419;top:8147;width:2;height:267" coordorigin="2419,8147" coordsize="0,267" path="m2419,8414l2419,8147e" filled="f" stroked="t" strokeweight=".47332pt" strokecolor="#2F2F2F">
                <v:path arrowok="t"/>
              </v:shape>
            </v:group>
            <v:group style="position:absolute;left:364;top:8746;width:7928;height:2" coordorigin="364,8746" coordsize="7928,2">
              <v:shape style="position:absolute;left:364;top:8746;width:7928;height:2" coordorigin="364,8746" coordsize="7928,0" path="m364,8746l8293,8746e" filled="f" stroked="t" strokeweight=".70998pt" strokecolor="#5B5B5B">
                <v:path arrowok="t"/>
              </v:shape>
            </v:group>
            <v:group style="position:absolute;left:2421;top:8357;width:2;height:4210" coordorigin="2421,8357" coordsize="2,4210">
              <v:shape style="position:absolute;left:2421;top:8357;width:2;height:4210" coordorigin="2421,8357" coordsize="0,4210" path="m2421,12567l2421,8357e" filled="f" stroked="t" strokeweight=".70998pt" strokecolor="#4F4F4F">
                <v:path arrowok="t"/>
              </v:shape>
            </v:group>
            <v:group style="position:absolute;left:8236;top:8746;width:592;height:2" coordorigin="8236,8746" coordsize="592,2">
              <v:shape style="position:absolute;left:8236;top:8746;width:592;height:2" coordorigin="8236,8746" coordsize="592,0" path="m8236,8746l8827,8746e" filled="f" stroked="t" strokeweight=".47332pt" strokecolor="#3F3F3F">
                <v:path arrowok="t"/>
              </v:shape>
            </v:group>
            <v:group style="position:absolute;left:8771;top:8746;width:2778;height:2" coordorigin="8771,8746" coordsize="2778,2">
              <v:shape style="position:absolute;left:8771;top:8746;width:2778;height:2" coordorigin="8771,8746" coordsize="2778,0" path="m8771,8746l11549,8746e" filled="f" stroked="t" strokeweight=".70998pt" strokecolor="#606060">
                <v:path arrowok="t"/>
              </v:shape>
            </v:group>
            <v:group style="position:absolute;left:372;top:8700;width:2;height:305" coordorigin="372,8700" coordsize="2,305">
              <v:shape style="position:absolute;left:372;top:8700;width:2;height:305" coordorigin="372,8700" coordsize="0,305" path="m372,9006l372,8700e" filled="f" stroked="t" strokeweight=".47332pt" strokecolor="#3B3B3B">
                <v:path arrowok="t"/>
              </v:shape>
            </v:group>
            <v:group style="position:absolute;left:372;top:8920;width:2;height:7180" coordorigin="372,8920" coordsize="2,7180">
              <v:shape style="position:absolute;left:372;top:8920;width:2;height:7180" coordorigin="372,8920" coordsize="0,7180" path="m372,16099l372,8920e" filled="f" stroked="t" strokeweight=".70998pt" strokecolor="#545454">
                <v:path arrowok="t"/>
              </v:shape>
            </v:group>
            <v:group style="position:absolute;left:360;top:10195;width:4246;height:2" coordorigin="360,10195" coordsize="4246,2">
              <v:shape style="position:absolute;left:360;top:10195;width:4246;height:2" coordorigin="360,10195" coordsize="4246,0" path="m360,10195l4605,10195e" filled="f" stroked="t" strokeweight=".70998pt" strokecolor="#5B5B5B">
                <v:path arrowok="t"/>
              </v:shape>
            </v:group>
            <v:group style="position:absolute;left:4501;top:10195;width:331;height:2" coordorigin="4501,10195" coordsize="331,2">
              <v:shape style="position:absolute;left:4501;top:10195;width:331;height:2" coordorigin="4501,10195" coordsize="331,0" path="m4501,10195l4833,10195e" filled="f" stroked="t" strokeweight=".47332pt" strokecolor="#444444">
                <v:path arrowok="t"/>
              </v:shape>
            </v:group>
            <v:group style="position:absolute;left:4776;top:10195;width:980;height:2" coordorigin="4776,10195" coordsize="980,2">
              <v:shape style="position:absolute;left:4776;top:10195;width:980;height:2" coordorigin="4776,10195" coordsize="980,0" path="m4776,10195l5756,10195e" filled="f" stroked="t" strokeweight=".70998pt" strokecolor="#575757">
                <v:path arrowok="t"/>
              </v:shape>
            </v:group>
            <v:group style="position:absolute;left:5699;top:10197;width:265;height:2" coordorigin="5699,10197" coordsize="265,2">
              <v:shape style="position:absolute;left:5699;top:10197;width:265;height:2" coordorigin="5699,10197" coordsize="265,0" path="m5699,10197l5964,10197e" filled="f" stroked="t" strokeweight=".47332pt" strokecolor="#2B2B2B">
                <v:path arrowok="t"/>
              </v:shape>
            </v:group>
            <v:group style="position:absolute;left:5907;top:10197;width:540;height:2" coordorigin="5907,10197" coordsize="540,2">
              <v:shape style="position:absolute;left:5907;top:10197;width:540;height:2" coordorigin="5907,10197" coordsize="540,0" path="m5907,10197l6447,10197e" filled="f" stroked="t" strokeweight=".94664pt" strokecolor="#5B5B5B">
                <v:path arrowok="t"/>
              </v:shape>
            </v:group>
            <v:group style="position:absolute;left:6390;top:10195;width:582;height:2" coordorigin="6390,10195" coordsize="582,2">
              <v:shape style="position:absolute;left:6390;top:10195;width:582;height:2" coordorigin="6390,10195" coordsize="582,0" path="m6390,10195l6972,10195e" filled="f" stroked="t" strokeweight=".47332pt" strokecolor="#444444">
                <v:path arrowok="t"/>
              </v:shape>
            </v:group>
            <v:group style="position:absolute;left:6915;top:10200;width:724;height:2" coordorigin="6915,10200" coordsize="724,2">
              <v:shape style="position:absolute;left:6915;top:10200;width:724;height:2" coordorigin="6915,10200" coordsize="724,0" path="m6915,10200l7639,10200e" filled="f" stroked="t" strokeweight=".94664pt" strokecolor="#646464">
                <v:path arrowok="t"/>
              </v:shape>
            </v:group>
            <v:group style="position:absolute;left:7549;top:10197;width:308;height:2" coordorigin="7549,10197" coordsize="308,2">
              <v:shape style="position:absolute;left:7549;top:10197;width:308;height:2" coordorigin="7549,10197" coordsize="308,0" path="m7549,10197l7857,10197e" filled="f" stroked="t" strokeweight=".47332pt" strokecolor="#3F3F3F">
                <v:path arrowok="t"/>
              </v:shape>
            </v:group>
            <v:group style="position:absolute;left:7800;top:10200;width:3749;height:2" coordorigin="7800,10200" coordsize="3749,2">
              <v:shape style="position:absolute;left:7800;top:10200;width:3749;height:2" coordorigin="7800,10200" coordsize="3749,0" path="m7800,10200l11549,10200e" filled="f" stroked="t" strokeweight=".70998pt" strokecolor="#5B5B5B">
                <v:path arrowok="t"/>
              </v:shape>
            </v:group>
            <v:group style="position:absolute;left:364;top:10533;width:4468;height:2" coordorigin="364,10533" coordsize="4468,2">
              <v:shape style="position:absolute;left:364;top:10533;width:4468;height:2" coordorigin="364,10533" coordsize="4468,0" path="m364,10533l4833,10533e" filled="f" stroked="t" strokeweight=".70998pt" strokecolor="#5B5B5B">
                <v:path arrowok="t"/>
              </v:shape>
            </v:group>
            <v:group style="position:absolute;left:4776;top:10531;width:208;height:2" coordorigin="4776,10531" coordsize="208,2">
              <v:shape style="position:absolute;left:4776;top:10531;width:208;height:2" coordorigin="4776,10531" coordsize="208,0" path="m4776,10531l4984,10531e" filled="f" stroked="t" strokeweight=".47332pt" strokecolor="#343434">
                <v:path arrowok="t"/>
              </v:shape>
            </v:group>
            <v:group style="position:absolute;left:4927;top:10533;width:4236;height:2" coordorigin="4927,10533" coordsize="4236,2">
              <v:shape style="position:absolute;left:4927;top:10533;width:4236;height:2" coordorigin="4927,10533" coordsize="4236,0" path="m4927,10533l9163,10533e" filled="f" stroked="t" strokeweight=".70998pt" strokecolor="#575757">
                <v:path arrowok="t"/>
              </v:shape>
            </v:group>
            <v:group style="position:absolute;left:9107;top:10536;width:170;height:2" coordorigin="9107,10536" coordsize="170,2">
              <v:shape style="position:absolute;left:9107;top:10536;width:170;height:2" coordorigin="9107,10536" coordsize="170,0" path="m9107,10536l9277,10536e" filled="f" stroked="t" strokeweight=".47332pt" strokecolor="#383838">
                <v:path arrowok="t"/>
              </v:shape>
            </v:group>
            <v:group style="position:absolute;left:9220;top:10538;width:2329;height:2" coordorigin="9220,10538" coordsize="2329,2">
              <v:shape style="position:absolute;left:9220;top:10538;width:2329;height:2" coordorigin="9220,10538" coordsize="2329,0" path="m9220,10538l11549,10538e" filled="f" stroked="t" strokeweight=".70998pt" strokecolor="#646464">
                <v:path arrowok="t"/>
              </v:shape>
            </v:group>
            <v:group style="position:absolute;left:828;top:10769;width:2064;height:2" coordorigin="828,10769" coordsize="2064,2">
              <v:shape style="position:absolute;left:828;top:10769;width:2064;height:2" coordorigin="828,10769" coordsize="2064,0" path="m828,10769l2892,10769e" filled="f" stroked="t" strokeweight=".70998pt" strokecolor="#676767">
                <v:path arrowok="t"/>
              </v:shape>
            </v:group>
            <v:group style="position:absolute;left:2835;top:10769;width:213;height:2" coordorigin="2835,10769" coordsize="213,2">
              <v:shape style="position:absolute;left:2835;top:10769;width:213;height:2" coordorigin="2835,10769" coordsize="213,0" path="m2835,10769l3048,10769e" filled="f" stroked="t" strokeweight=".47332pt" strokecolor="#484848">
                <v:path arrowok="t"/>
              </v:shape>
            </v:group>
            <v:group style="position:absolute;left:2991;top:10767;width:648;height:2" coordorigin="2991,10767" coordsize="648,2">
              <v:shape style="position:absolute;left:2991;top:10767;width:648;height:2" coordorigin="2991,10767" coordsize="648,0" path="m2991,10767l3640,10767e" filled="f" stroked="t" strokeweight=".94664pt" strokecolor="#676767">
                <v:path arrowok="t"/>
              </v:shape>
            </v:group>
            <v:group style="position:absolute;left:3583;top:10767;width:147;height:2" coordorigin="3583,10767" coordsize="147,2">
              <v:shape style="position:absolute;left:3583;top:10767;width:147;height:2" coordorigin="3583,10767" coordsize="147,0" path="m3583,10767l3730,10767e" filled="f" stroked="t" strokeweight=".47332pt" strokecolor="#4F4F4F">
                <v:path arrowok="t"/>
              </v:shape>
            </v:group>
            <v:group style="position:absolute;left:3673;top:10769;width:213;height:2" coordorigin="3673,10769" coordsize="213,2">
              <v:shape style="position:absolute;left:3673;top:10769;width:213;height:2" coordorigin="3673,10769" coordsize="213,0" path="m3673,10769l3886,10769e" filled="f" stroked="t" strokeweight=".47332pt" strokecolor="#383838">
                <v:path arrowok="t"/>
              </v:shape>
            </v:group>
            <v:group style="position:absolute;left:3829;top:10769;width:729;height:2" coordorigin="3829,10769" coordsize="729,2">
              <v:shape style="position:absolute;left:3829;top:10769;width:729;height:2" coordorigin="3829,10769" coordsize="729,0" path="m3829,10769l4558,10769e" filled="f" stroked="t" strokeweight=".70998pt" strokecolor="#606060">
                <v:path arrowok="t"/>
              </v:shape>
            </v:group>
            <v:group style="position:absolute;left:4501;top:10769;width:331;height:2" coordorigin="4501,10769" coordsize="331,2">
              <v:shape style="position:absolute;left:4501;top:10769;width:331;height:2" coordorigin="4501,10769" coordsize="331,0" path="m4501,10769l4833,10769e" filled="f" stroked="t" strokeweight=".47332pt" strokecolor="#444444">
                <v:path arrowok="t"/>
              </v:shape>
            </v:group>
            <v:group style="position:absolute;left:4776;top:10769;width:208;height:2" coordorigin="4776,10769" coordsize="208,2">
              <v:shape style="position:absolute;left:4776;top:10769;width:208;height:2" coordorigin="4776,10769" coordsize="208,0" path="m4776,10769l4984,10769e" filled="f" stroked="t" strokeweight=".47332pt" strokecolor="#2F2F2F">
                <v:path arrowok="t"/>
              </v:shape>
            </v:group>
            <v:group style="position:absolute;left:4927;top:10769;width:828;height:2" coordorigin="4927,10769" coordsize="828,2">
              <v:shape style="position:absolute;left:4927;top:10769;width:828;height:2" coordorigin="4927,10769" coordsize="828,0" path="m4927,10769l5756,10769e" filled="f" stroked="t" strokeweight=".70998pt" strokecolor="#5B5B5B">
                <v:path arrowok="t"/>
              </v:shape>
            </v:group>
            <v:group style="position:absolute;left:5699;top:10769;width:265;height:2" coordorigin="5699,10769" coordsize="265,2">
              <v:shape style="position:absolute;left:5699;top:10769;width:265;height:2" coordorigin="5699,10769" coordsize="265,0" path="m5699,10769l5964,10769e" filled="f" stroked="t" strokeweight=".47332pt" strokecolor="#2F2F2F">
                <v:path arrowok="t"/>
              </v:shape>
            </v:group>
            <v:group style="position:absolute;left:5907;top:10769;width:540;height:2" coordorigin="5907,10769" coordsize="540,2">
              <v:shape style="position:absolute;left:5907;top:10769;width:540;height:2" coordorigin="5907,10769" coordsize="540,0" path="m5907,10769l6447,10769e" filled="f" stroked="t" strokeweight=".94664pt" strokecolor="#606060">
                <v:path arrowok="t"/>
              </v:shape>
            </v:group>
            <v:group style="position:absolute;left:6390;top:10767;width:426;height:2" coordorigin="6390,10767" coordsize="426,2">
              <v:shape style="position:absolute;left:6390;top:10767;width:426;height:2" coordorigin="6390,10767" coordsize="426,0" path="m6390,10767l6816,10767e" filled="f" stroked="t" strokeweight=".47332pt" strokecolor="#4B4B4B">
                <v:path arrowok="t"/>
              </v:shape>
            </v:group>
            <v:group style="position:absolute;left:6759;top:10769;width:213;height:2" coordorigin="6759,10769" coordsize="213,2">
              <v:shape style="position:absolute;left:6759;top:10769;width:213;height:2" coordorigin="6759,10769" coordsize="213,0" path="m6759,10769l6972,10769e" filled="f" stroked="t" strokeweight=".47332pt" strokecolor="#343434">
                <v:path arrowok="t"/>
              </v:shape>
            </v:group>
            <v:group style="position:absolute;left:6915;top:10767;width:4634;height:2" coordorigin="6915,10767" coordsize="4634,2">
              <v:shape style="position:absolute;left:6915;top:10767;width:4634;height:2" coordorigin="6915,10767" coordsize="4634,0" path="m6915,10767l11549,10767e" filled="f" stroked="t" strokeweight=".47332pt" strokecolor="#606060">
                <v:path arrowok="t"/>
              </v:shape>
            </v:group>
            <v:group style="position:absolute;left:11547;top:10712;width:2;height:305" coordorigin="11547,10712" coordsize="2,305">
              <v:shape style="position:absolute;left:11547;top:10712;width:2;height:305" coordorigin="11547,10712" coordsize="0,305" path="m11547,11017l11547,10712e" filled="f" stroked="t" strokeweight=".23666pt" strokecolor="#383838">
                <v:path arrowok="t"/>
              </v:shape>
            </v:group>
            <v:group style="position:absolute;left:369;top:11241;width:2722;height:2" coordorigin="369,11241" coordsize="2722,2">
              <v:shape style="position:absolute;left:369;top:11241;width:2722;height:2" coordorigin="369,11241" coordsize="2722,0" path="m369,11241l3091,11241e" filled="f" stroked="t" strokeweight=".70998pt" strokecolor="#646464">
                <v:path arrowok="t"/>
              </v:shape>
            </v:group>
            <v:group style="position:absolute;left:2991;top:11239;width:388;height:2" coordorigin="2991,11239" coordsize="388,2">
              <v:shape style="position:absolute;left:2991;top:11239;width:388;height:2" coordorigin="2991,11239" coordsize="388,0" path="m2991,11239l3380,11239e" filled="f" stroked="t" strokeweight=".47332pt" strokecolor="#4F4F4F">
                <v:path arrowok="t"/>
              </v:shape>
            </v:group>
            <v:group style="position:absolute;left:3323;top:11241;width:189;height:2" coordorigin="3323,11241" coordsize="189,2">
              <v:shape style="position:absolute;left:3323;top:11241;width:189;height:2" coordorigin="3323,11241" coordsize="189,0" path="m3323,11241l3512,11241e" filled="f" stroked="t" strokeweight=".47332pt" strokecolor="#2F2F2F">
                <v:path arrowok="t"/>
              </v:shape>
            </v:group>
            <v:group style="position:absolute;left:3455;top:11239;width:2622;height:2" coordorigin="3455,11239" coordsize="2622,2">
              <v:shape style="position:absolute;left:3455;top:11239;width:2622;height:2" coordorigin="3455,11239" coordsize="2622,0" path="m3455,11239l6077,11239e" filled="f" stroked="t" strokeweight=".70998pt" strokecolor="#5B5B5B">
                <v:path arrowok="t"/>
              </v:shape>
            </v:group>
            <v:group style="position:absolute;left:5907;top:11241;width:540;height:2" coordorigin="5907,11241" coordsize="540,2">
              <v:shape style="position:absolute;left:5907;top:11241;width:540;height:2" coordorigin="5907,11241" coordsize="540,0" path="m5907,11241l6447,11241e" filled="f" stroked="t" strokeweight=".47332pt" strokecolor="#444444">
                <v:path arrowok="t"/>
              </v:shape>
            </v:group>
            <v:group style="position:absolute;left:6390;top:11241;width:639;height:2" coordorigin="6390,11241" coordsize="639,2">
              <v:shape style="position:absolute;left:6390;top:11241;width:639;height:2" coordorigin="6390,11241" coordsize="639,0" path="m6390,11241l7029,11241e" filled="f" stroked="t" strokeweight=".94664pt" strokecolor="#606060">
                <v:path arrowok="t"/>
              </v:shape>
            </v:group>
            <v:group style="position:absolute;left:6915;top:11241;width:502;height:2" coordorigin="6915,11241" coordsize="502,2">
              <v:shape style="position:absolute;left:6915;top:11241;width:502;height:2" coordorigin="6915,11241" coordsize="502,0" path="m6915,11241l7417,11241e" filled="f" stroked="t" strokeweight=".47332pt" strokecolor="#3F3F3F">
                <v:path arrowok="t"/>
              </v:shape>
            </v:group>
            <v:group style="position:absolute;left:7360;top:11241;width:1803;height:2" coordorigin="7360,11241" coordsize="1803,2">
              <v:shape style="position:absolute;left:7360;top:11241;width:1803;height:2" coordorigin="7360,11241" coordsize="1803,0" path="m7360,11241l9163,11241e" filled="f" stroked="t" strokeweight=".70998pt" strokecolor="#5B5B5B">
                <v:path arrowok="t"/>
              </v:shape>
            </v:group>
            <v:group style="position:absolute;left:9107;top:11241;width:170;height:2" coordorigin="9107,11241" coordsize="170,2">
              <v:shape style="position:absolute;left:9107;top:11241;width:170;height:2" coordorigin="9107,11241" coordsize="170,0" path="m9107,11241l9277,11241e" filled="f" stroked="t" strokeweight=".47332pt" strokecolor="#3B3B3B">
                <v:path arrowok="t"/>
              </v:shape>
            </v:group>
            <v:group style="position:absolute;left:9220;top:11241;width:2329;height:2" coordorigin="9220,11241" coordsize="2329,2">
              <v:shape style="position:absolute;left:9220;top:11241;width:2329;height:2" coordorigin="9220,11241" coordsize="2329,0" path="m9220,11241l11549,11241e" filled="f" stroked="t" strokeweight=".70998pt" strokecolor="#646464">
                <v:path arrowok="t"/>
              </v:shape>
            </v:group>
            <v:group style="position:absolute;left:364;top:11456;width:1406;height:2" coordorigin="364,11456" coordsize="1406,2">
              <v:shape style="position:absolute;left:364;top:11456;width:1406;height:2" coordorigin="364,11456" coordsize="1406,0" path="m364,11456l1770,11456e" filled="f" stroked="t" strokeweight=".47332pt" strokecolor="#606060">
                <v:path arrowok="t"/>
              </v:shape>
            </v:group>
            <v:group style="position:absolute;left:374;top:11194;width:2;height:291" coordorigin="374,11194" coordsize="2,291">
              <v:shape style="position:absolute;left:374;top:11194;width:2;height:291" coordorigin="374,11194" coordsize="0,291" path="m374,11485l374,11194e" filled="f" stroked="t" strokeweight=".47332pt" strokecolor="#3B3B3B">
                <v:path arrowok="t"/>
              </v:shape>
            </v:group>
            <v:group style="position:absolute;left:1713;top:11456;width:3119;height:2" coordorigin="1713,11456" coordsize="3119,2">
              <v:shape style="position:absolute;left:1713;top:11456;width:3119;height:2" coordorigin="1713,11456" coordsize="3119,0" path="m1713,11456l4833,11456e" filled="f" stroked="t" strokeweight=".70998pt" strokecolor="#5B5B5B">
                <v:path arrowok="t"/>
              </v:shape>
            </v:group>
            <v:group style="position:absolute;left:4776;top:11456;width:208;height:2" coordorigin="4776,11456" coordsize="208,2">
              <v:shape style="position:absolute;left:4776;top:11456;width:208;height:2" coordorigin="4776,11456" coordsize="208,0" path="m4776,11456l4984,11456e" filled="f" stroked="t" strokeweight=".47332pt" strokecolor="#383838">
                <v:path arrowok="t"/>
              </v:shape>
            </v:group>
            <v:group style="position:absolute;left:4927;top:11456;width:828;height:2" coordorigin="4927,11456" coordsize="828,2">
              <v:shape style="position:absolute;left:4927;top:11456;width:828;height:2" coordorigin="4927,11456" coordsize="828,0" path="m4927,11456l5756,11456e" filled="f" stroked="t" strokeweight=".70998pt" strokecolor="#5B5B5B">
                <v:path arrowok="t"/>
              </v:shape>
            </v:group>
            <v:group style="position:absolute;left:5699;top:11456;width:265;height:2" coordorigin="5699,11456" coordsize="265,2">
              <v:shape style="position:absolute;left:5699;top:11456;width:265;height:2" coordorigin="5699,11456" coordsize="265,0" path="m5699,11456l5964,11456e" filled="f" stroked="t" strokeweight=".47332pt" strokecolor="#2F2F2F">
                <v:path arrowok="t"/>
              </v:shape>
            </v:group>
            <v:group style="position:absolute;left:5907;top:11458;width:2920;height:2" coordorigin="5907,11458" coordsize="2920,2">
              <v:shape style="position:absolute;left:5907;top:11458;width:2920;height:2" coordorigin="5907,11458" coordsize="2920,0" path="m5907,11458l8827,11458e" filled="f" stroked="t" strokeweight=".70998pt" strokecolor="#5B5B5B">
                <v:path arrowok="t"/>
              </v:shape>
            </v:group>
            <v:group style="position:absolute;left:8771;top:11458;width:506;height:2" coordorigin="8771,11458" coordsize="506,2">
              <v:shape style="position:absolute;left:8771;top:11458;width:506;height:2" coordorigin="8771,11458" coordsize="506,0" path="m8771,11458l9277,11458e" filled="f" stroked="t" strokeweight=".47332pt" strokecolor="#484848">
                <v:path arrowok="t"/>
              </v:shape>
            </v:group>
            <v:group style="position:absolute;left:9220;top:11461;width:753;height:2" coordorigin="9220,11461" coordsize="753,2">
              <v:shape style="position:absolute;left:9220;top:11461;width:753;height:2" coordorigin="9220,11461" coordsize="753,0" path="m9220,11461l9973,11461e" filled="f" stroked="t" strokeweight=".70998pt" strokecolor="#676767">
                <v:path arrowok="t"/>
              </v:shape>
            </v:group>
            <v:group style="position:absolute;left:9916;top:11461;width:350;height:2" coordorigin="9916,11461" coordsize="350,2">
              <v:shape style="position:absolute;left:9916;top:11461;width:350;height:2" coordorigin="9916,11461" coordsize="350,0" path="m9916,11461l10266,11461e" filled="f" stroked="t" strokeweight=".47332pt" strokecolor="#444444">
                <v:path arrowok="t"/>
              </v:shape>
            </v:group>
            <v:group style="position:absolute;left:10210;top:11461;width:1339;height:2" coordorigin="10210,11461" coordsize="1339,2">
              <v:shape style="position:absolute;left:10210;top:11461;width:1339;height:2" coordorigin="10210,11461" coordsize="1339,0" path="m10210,11461l11549,11461e" filled="f" stroked="t" strokeweight=".70998pt" strokecolor="#646464">
                <v:path arrowok="t"/>
              </v:shape>
            </v:group>
            <v:group style="position:absolute;left:11544;top:10960;width:2;height:520" coordorigin="11544,10960" coordsize="2,520">
              <v:shape style="position:absolute;left:11544;top:10960;width:2;height:520" coordorigin="11544,10960" coordsize="0,520" path="m11544,11480l11544,10960e" filled="f" stroked="t" strokeweight=".23666pt" strokecolor="#606060">
                <v:path arrowok="t"/>
              </v:shape>
            </v:group>
            <v:group style="position:absolute;left:364;top:11690;width:11185;height:2" coordorigin="364,11690" coordsize="11185,2">
              <v:shape style="position:absolute;left:364;top:11690;width:11185;height:2" coordorigin="364,11690" coordsize="11185,0" path="m364,11690l11549,11690e" filled="f" stroked="t" strokeweight=".70998pt" strokecolor="#606060">
                <v:path arrowok="t"/>
              </v:shape>
            </v:group>
            <v:group style="position:absolute;left:1046;top:11442;width:2;height:248" coordorigin="1046,11442" coordsize="2,248">
              <v:shape style="position:absolute;left:1046;top:11442;width:2;height:248" coordorigin="1046,11442" coordsize="0,248" path="m1046,11690l1046,11442e" filled="f" stroked="t" strokeweight=".23666pt" strokecolor="#545454">
                <v:path arrowok="t"/>
              </v:shape>
            </v:group>
            <v:group style="position:absolute;left:11547;top:11585;width:2;height:505" coordorigin="11547,11585" coordsize="2,505">
              <v:shape style="position:absolute;left:11547;top:11585;width:2;height:505" coordorigin="11547,11585" coordsize="0,505" path="m11547,12090l11547,11585e" filled="f" stroked="t" strokeweight=".23666pt" strokecolor="#5B5B5B">
                <v:path arrowok="t"/>
              </v:shape>
            </v:group>
            <v:group style="position:absolute;left:1046;top:11675;width:2;height:429" coordorigin="1046,11675" coordsize="2,429">
              <v:shape style="position:absolute;left:1046;top:11675;width:2;height:429" coordorigin="1046,11675" coordsize="0,429" path="m1046,12104l1046,11675e" filled="f" stroked="t" strokeweight=".23666pt" strokecolor="#707070">
                <v:path arrowok="t"/>
              </v:shape>
            </v:group>
            <v:group style="position:absolute;left:1754;top:11451;width:2;height:4653" coordorigin="1754,11451" coordsize="2,4653">
              <v:shape style="position:absolute;left:1754;top:11451;width:2;height:4653" coordorigin="1754,11451" coordsize="0,4653" path="m1754,16104l1754,11451e" filled="f" stroked="t" strokeweight=".70998pt" strokecolor="#4F4F4F">
                <v:path arrowok="t"/>
              </v:shape>
            </v:group>
            <v:group style="position:absolute;left:374;top:12076;width:2;height:291" coordorigin="374,12076" coordsize="2,291">
              <v:shape style="position:absolute;left:374;top:12076;width:2;height:291" coordorigin="374,12076" coordsize="0,291" path="m374,12367l374,12076e" filled="f" stroked="t" strokeweight=".47332pt" strokecolor="#232323">
                <v:path arrowok="t"/>
              </v:shape>
            </v:group>
            <v:group style="position:absolute;left:1046;top:12104;width:2;height:1602" coordorigin="1046,12104" coordsize="2,1602">
              <v:shape style="position:absolute;left:1046;top:12104;width:2;height:1602" coordorigin="1046,12104" coordsize="0,1602" path="m1046,13706l1046,12104e" filled="f" stroked="t" strokeweight=".23666pt" strokecolor="#000000">
                <v:path arrowok="t"/>
              </v:shape>
            </v:group>
            <v:group style="position:absolute;left:7398;top:11446;width:2;height:4667" coordorigin="7398,11446" coordsize="2,4667">
              <v:shape style="position:absolute;left:7398;top:11446;width:2;height:4667" coordorigin="7398,11446" coordsize="0,4667" path="m7398,16114l7398,11446e" filled="f" stroked="t" strokeweight=".70998pt" strokecolor="#545454">
                <v:path arrowok="t"/>
              </v:shape>
            </v:group>
            <v:group style="position:absolute;left:11516;top:12104;width:2;height:434" coordorigin="11516,12104" coordsize="2,434">
              <v:shape style="position:absolute;left:11516;top:12104;width:2;height:434" coordorigin="11516,12104" coordsize="0,434" path="m11516,12538l11516,12104e" filled="f" stroked="t" strokeweight=".23666pt" strokecolor="#000000">
                <v:path arrowok="t"/>
              </v:shape>
            </v:group>
            <v:group style="position:absolute;left:7398;top:12309;width:2;height:257" coordorigin="7398,12309" coordsize="2,257">
              <v:shape style="position:absolute;left:7398;top:12309;width:2;height:257" coordorigin="7398,12309" coordsize="0,257" path="m7398,12567l7398,12309e" filled="f" stroked="t" strokeweight=".47332pt" strokecolor="#444444">
                <v:path arrowok="t"/>
              </v:shape>
            </v:group>
            <v:group style="position:absolute;left:1751;top:12510;width:2;height:238" coordorigin="1751,12510" coordsize="2,238">
              <v:shape style="position:absolute;left:1751;top:12510;width:2;height:238" coordorigin="1751,12510" coordsize="0,238" path="m1751,12748l1751,12510e" filled="f" stroked="t" strokeweight=".47332pt" strokecolor="#2F2F2F">
                <v:path arrowok="t"/>
              </v:shape>
            </v:group>
            <v:group style="position:absolute;left:2423;top:12510;width:2;height:143" coordorigin="2423,12510" coordsize="2,143">
              <v:shape style="position:absolute;left:2423;top:12510;width:2;height:143" coordorigin="2423,12510" coordsize="0,143" path="m2423,12653l2423,12510e" filled="f" stroked="t" strokeweight=".47332pt" strokecolor="#383838">
                <v:path arrowok="t"/>
              </v:shape>
            </v:group>
            <v:group style="position:absolute;left:11547;top:12567;width:2;height:439" coordorigin="11547,12567" coordsize="2,439">
              <v:shape style="position:absolute;left:11547;top:12567;width:2;height:439" coordorigin="11547,12567" coordsize="0,439" path="m11547,13005l11547,12567e" filled="f" stroked="t" strokeweight=".23666pt" strokecolor="#707070">
                <v:path arrowok="t"/>
              </v:shape>
            </v:group>
            <v:group style="position:absolute;left:2423;top:12595;width:2;height:153" coordorigin="2423,12595" coordsize="2,153">
              <v:shape style="position:absolute;left:2423;top:12595;width:2;height:153" coordorigin="2423,12595" coordsize="0,153" path="m2423,12748l2423,12595e" filled="f" stroked="t" strokeweight=".47332pt" strokecolor="#1F1F1F">
                <v:path arrowok="t"/>
              </v:shape>
            </v:group>
            <v:group style="position:absolute;left:3020;top:12719;width:2;height:234" coordorigin="3020,12719" coordsize="2,234">
              <v:shape style="position:absolute;left:3020;top:12719;width:2;height:234" coordorigin="3020,12719" coordsize="0,234" path="m3020,12953l3020,12719e" filled="f" stroked="t" strokeweight="2.3666pt" strokecolor="#2F3883">
                <v:path arrowok="t"/>
              </v:shape>
            </v:group>
            <v:group style="position:absolute;left:3311;top:12667;width:2;height:52" coordorigin="3311,12667" coordsize="2,52">
              <v:shape style="position:absolute;left:3311;top:12667;width:2;height:52" coordorigin="3311,12667" coordsize="0,52" path="m3311,12719l3311,12667e" filled="f" stroked="t" strokeweight=".70998pt" strokecolor="#232BAC">
                <v:path arrowok="t"/>
              </v:shape>
            </v:group>
            <v:group style="position:absolute;left:2421;top:12691;width:2;height:424" coordorigin="2421,12691" coordsize="2,424">
              <v:shape style="position:absolute;left:2421;top:12691;width:2;height:424" coordorigin="2421,12691" coordsize="0,424" path="m2421,13115l2421,12691e" filled="f" stroked="t" strokeweight=".47332pt" strokecolor="#3B3B3B">
                <v:path arrowok="t"/>
              </v:shape>
            </v:group>
            <v:group style="position:absolute;left:374;top:13058;width:2;height:281" coordorigin="374,13058" coordsize="2,281">
              <v:shape style="position:absolute;left:374;top:13058;width:2;height:281" coordorigin="374,13058" coordsize="0,281" path="m374,13339l374,13058e" filled="f" stroked="t" strokeweight=".47332pt" strokecolor="#232323">
                <v:path arrowok="t"/>
              </v:shape>
            </v:group>
            <v:group style="position:absolute;left:7398;top:13058;width:2;height:281" coordorigin="7398,13058" coordsize="2,281">
              <v:shape style="position:absolute;left:7398;top:13058;width:2;height:281" coordorigin="7398,13058" coordsize="0,281" path="m7398,13339l7398,13058e" filled="f" stroked="t" strokeweight=".47332pt" strokecolor="#2B2B2B">
                <v:path arrowok="t"/>
              </v:shape>
            </v:group>
            <v:group style="position:absolute;left:11516;top:13086;width:2;height:615" coordorigin="11516,13086" coordsize="2,615">
              <v:shape style="position:absolute;left:11516;top:13086;width:2;height:615" coordorigin="11516,13086" coordsize="0,615" path="m11516,13701l11516,13086e" filled="f" stroked="t" strokeweight=".23666pt" strokecolor="#000000">
                <v:path arrowok="t"/>
              </v:shape>
            </v:group>
            <v:group style="position:absolute;left:2421;top:12943;width:2;height:791" coordorigin="2421,12943" coordsize="2,791">
              <v:shape style="position:absolute;left:2421;top:12943;width:2;height:791" coordorigin="2421,12943" coordsize="0,791" path="m2421,13735l2421,12943e" filled="f" stroked="t" strokeweight=".70998pt" strokecolor="#545454">
                <v:path arrowok="t"/>
              </v:shape>
            </v:group>
            <v:group style="position:absolute;left:364;top:13701;width:1226;height:2" coordorigin="364,13701" coordsize="1226,2">
              <v:shape style="position:absolute;left:364;top:13701;width:1226;height:2" coordorigin="364,13701" coordsize="1226,0" path="m364,13701l1590,13701e" filled="f" stroked="t" strokeweight=".23666pt" strokecolor="#4F4F4F">
                <v:path arrowok="t"/>
              </v:shape>
            </v:group>
            <v:group style="position:absolute;left:1590;top:13701;width:824;height:2" coordorigin="1590,13701" coordsize="824,2">
              <v:shape style="position:absolute;left:1590;top:13701;width:824;height:2" coordorigin="1590,13701" coordsize="824,0" path="m1590,13701l2414,13701e" filled="f" stroked="t" strokeweight=".23666pt" strokecolor="#232323">
                <v:path arrowok="t"/>
              </v:shape>
            </v:group>
            <v:group style="position:absolute;left:1751;top:13501;width:2;height:234" coordorigin="1751,13501" coordsize="2,234">
              <v:shape style="position:absolute;left:1751;top:13501;width:2;height:234" coordorigin="1751,13501" coordsize="0,234" path="m1751,13735l1751,13501e" filled="f" stroked="t" strokeweight=".47332pt" strokecolor="#282828">
                <v:path arrowok="t"/>
              </v:shape>
            </v:group>
            <v:group style="position:absolute;left:1046;top:13701;width:2;height:210" coordorigin="1046,13701" coordsize="2,210">
              <v:shape style="position:absolute;left:1046;top:13701;width:2;height:210" coordorigin="1046,13701" coordsize="0,210" path="m1046,13911l1046,13701e" filled="f" stroked="t" strokeweight=".23666pt" strokecolor="#575757">
                <v:path arrowok="t"/>
              </v:shape>
            </v:group>
            <v:group style="position:absolute;left:2423;top:13673;width:2;height:267" coordorigin="2423,13673" coordsize="2,267">
              <v:shape style="position:absolute;left:2423;top:13673;width:2;height:267" coordorigin="2423,13673" coordsize="0,267" path="m2423,13940l2423,13673e" filled="f" stroked="t" strokeweight=".47332pt" strokecolor="#343434">
                <v:path arrowok="t"/>
              </v:shape>
            </v:group>
            <v:group style="position:absolute;left:9064;top:13904;width:1855;height:2" coordorigin="9064,13904" coordsize="1855,2">
              <v:shape style="position:absolute;left:9064;top:13904;width:1855;height:2" coordorigin="9064,13904" coordsize="1855,0" path="m9064,13904l10919,13904e" filled="f" stroked="t" strokeweight="2.12994pt" strokecolor="#5B606B">
                <v:path arrowok="t"/>
              </v:shape>
            </v:group>
            <v:group style="position:absolute;left:11547;top:13673;width:2;height:319" coordorigin="11547,13673" coordsize="2,319">
              <v:shape style="position:absolute;left:11547;top:13673;width:2;height:319" coordorigin="11547,13673" coordsize="0,319" path="m11547,13992l11547,13673e" filled="f" stroked="t" strokeweight=".23666pt" strokecolor="#808080">
                <v:path arrowok="t"/>
              </v:shape>
            </v:group>
            <v:group style="position:absolute;left:374;top:13883;width:2;height:148" coordorigin="374,13883" coordsize="2,148">
              <v:shape style="position:absolute;left:374;top:13883;width:2;height:148" coordorigin="374,13883" coordsize="0,148" path="m374,14030l374,13883e" filled="f" stroked="t" strokeweight=".47332pt" strokecolor="#3B3B3B">
                <v:path arrowok="t"/>
              </v:shape>
            </v:group>
            <v:group style="position:absolute;left:1046;top:13911;width:2;height:1244" coordorigin="1046,13911" coordsize="2,1244">
              <v:shape style="position:absolute;left:1046;top:13911;width:2;height:1244" coordorigin="1046,13911" coordsize="0,1244" path="m1046,15155l1046,13911e" filled="f" stroked="t" strokeweight=".23666pt" strokecolor="#000000">
                <v:path arrowok="t"/>
              </v:shape>
            </v:group>
            <v:group style="position:absolute;left:10804;top:13854;width:2;height:95" coordorigin="10804,13854" coordsize="2,95">
              <v:shape style="position:absolute;left:10804;top:13854;width:2;height:95" coordorigin="10804,13854" coordsize="0,95" path="m10804,13949l10804,13854e" filled="f" stroked="t" strokeweight="1.1833pt" strokecolor="#545454">
                <v:path arrowok="t"/>
              </v:shape>
            </v:group>
            <v:group style="position:absolute;left:374;top:13973;width:2;height:338" coordorigin="374,13973" coordsize="2,338">
              <v:shape style="position:absolute;left:374;top:13973;width:2;height:338" coordorigin="374,13973" coordsize="0,338" path="m374,14312l374,13973e" filled="f" stroked="t" strokeweight=".47332pt" strokecolor="#282828">
                <v:path arrowok="t"/>
              </v:shape>
            </v:group>
            <v:group style="position:absolute;left:3611;top:13873;width:2;height:410" coordorigin="3611,13873" coordsize="2,410">
              <v:shape style="position:absolute;left:3611;top:13873;width:2;height:410" coordorigin="3611,13873" coordsize="0,410" path="m3611,14283l3611,13873e" filled="f" stroked="t" strokeweight=".94664pt" strokecolor="#4448A3">
                <v:path arrowok="t"/>
              </v:shape>
            </v:group>
            <v:group style="position:absolute;left:11516;top:14002;width:2;height:558" coordorigin="11516,14002" coordsize="2,558">
              <v:shape style="position:absolute;left:11516;top:14002;width:2;height:558" coordorigin="11516,14002" coordsize="0,558" path="m11516,14560l11516,14002e" filled="f" stroked="t" strokeweight=".23666pt" strokecolor="#000000">
                <v:path arrowok="t"/>
              </v:shape>
            </v:group>
            <v:group style="position:absolute;left:3630;top:14035;width:2;height:277" coordorigin="3630,14035" coordsize="2,277">
              <v:shape style="position:absolute;left:3630;top:14035;width:2;height:277" coordorigin="3630,14035" coordsize="0,277" path="m3630,14312l3630,14035e" filled="f" stroked="t" strokeweight=".94664pt" strokecolor="#3B3FA3">
                <v:path arrowok="t"/>
              </v:shape>
            </v:group>
            <v:group style="position:absolute;left:2421;top:13883;width:2;height:825" coordorigin="2421,13883" coordsize="2,825">
              <v:shape style="position:absolute;left:2421;top:13883;width:2;height:825" coordorigin="2421,13883" coordsize="0,825" path="m2421,14707l2421,13883e" filled="f" stroked="t" strokeweight=".70998pt" strokecolor="#545454">
                <v:path arrowok="t"/>
              </v:shape>
            </v:group>
            <v:group style="position:absolute;left:1751;top:14531;width:2;height:305" coordorigin="1751,14531" coordsize="2,305">
              <v:shape style="position:absolute;left:1751;top:14531;width:2;height:305" coordorigin="1751,14531" coordsize="0,305" path="m1751,14836l1751,14531e" filled="f" stroked="t" strokeweight=".47332pt" strokecolor="#282828">
                <v:path arrowok="t"/>
              </v:shape>
            </v:group>
            <v:group style="position:absolute;left:11547;top:14569;width:2;height:296" coordorigin="11547,14569" coordsize="2,296">
              <v:shape style="position:absolute;left:11547;top:14569;width:2;height:296" coordorigin="11547,14569" coordsize="0,296" path="m11547,14865l11547,14569e" filled="f" stroked="t" strokeweight=".23666pt" strokecolor="#838383">
                <v:path arrowok="t"/>
              </v:shape>
            </v:group>
            <v:group style="position:absolute;left:2423;top:14650;width:2;height:186" coordorigin="2423,14650" coordsize="2,186">
              <v:shape style="position:absolute;left:2423;top:14650;width:2;height:186" coordorigin="2423,14650" coordsize="0,186" path="m2423,14836l2423,14650e" filled="f" stroked="t" strokeweight=".47332pt" strokecolor="#2B2B2B">
                <v:path arrowok="t"/>
              </v:shape>
            </v:group>
            <v:group style="position:absolute;left:2421;top:14779;width:2;height:405" coordorigin="2421,14779" coordsize="2,405">
              <v:shape style="position:absolute;left:2421;top:14779;width:2;height:405" coordorigin="2421,14779" coordsize="0,405" path="m2421,15184l2421,14779e" filled="f" stroked="t" strokeweight=".47332pt" strokecolor="#484848">
                <v:path arrowok="t"/>
              </v:shape>
            </v:group>
            <v:group style="position:absolute;left:374;top:14955;width:2;height:229" coordorigin="374,14955" coordsize="2,229">
              <v:shape style="position:absolute;left:374;top:14955;width:2;height:229" coordorigin="374,14955" coordsize="0,229" path="m374,15184l374,14955e" filled="f" stroked="t" strokeweight=".47332pt" strokecolor="#2B2B2B">
                <v:path arrowok="t"/>
              </v:shape>
            </v:group>
            <v:group style="position:absolute;left:11516;top:14984;width:2;height:1116" coordorigin="11516,14984" coordsize="2,1116">
              <v:shape style="position:absolute;left:11516;top:14984;width:2;height:1116" coordorigin="11516,14984" coordsize="0,1116" path="m11516,16099l11516,14984e" filled="f" stroked="t" strokeweight=".23666pt" strokecolor="#000000">
                <v:path arrowok="t"/>
              </v:shape>
            </v:group>
            <v:group style="position:absolute;left:369;top:16095;width:1339;height:2" coordorigin="369,16095" coordsize="1339,2">
              <v:shape style="position:absolute;left:369;top:16095;width:1339;height:2" coordorigin="369,16095" coordsize="1339,0" path="m369,16095l1709,16095e" filled="f" stroked="t" strokeweight=".70998pt" strokecolor="#5B5B5B">
                <v:path arrowok="t"/>
              </v:shape>
            </v:group>
            <v:group style="position:absolute;left:1046;top:15155;width:2;height:944" coordorigin="1046,15155" coordsize="2,944">
              <v:shape style="position:absolute;left:1046;top:15155;width:2;height:944" coordorigin="1046,15155" coordsize="0,944" path="m1046,16099l1046,15155e" filled="f" stroked="t" strokeweight=".23666pt" strokecolor="#646464">
                <v:path arrowok="t"/>
              </v:shape>
            </v:group>
            <v:group style="position:absolute;left:1562;top:16095;width:218;height:2" coordorigin="1562,16095" coordsize="218,2">
              <v:shape style="position:absolute;left:1562;top:16095;width:218;height:2" coordorigin="1562,16095" coordsize="218,0" path="m1562,16095l1780,16095e" filled="f" stroked="t" strokeweight=".47332pt" strokecolor="#4F4F4F">
                <v:path arrowok="t"/>
              </v:shape>
            </v:group>
            <v:group style="position:absolute;left:1742;top:16102;width:9163;height:2" coordorigin="1742,16102" coordsize="9163,2">
              <v:shape style="position:absolute;left:1742;top:16102;width:9163;height:2" coordorigin="1742,16102" coordsize="9163,0" path="m1742,16102l10905,16102e" filled="f" stroked="t" strokeweight=".70998pt" strokecolor="#606060">
                <v:path arrowok="t"/>
              </v:shape>
            </v:group>
            <v:group style="position:absolute;left:2419;top:15127;width:2;height:982" coordorigin="2419,15127" coordsize="2,982">
              <v:shape style="position:absolute;left:2419;top:15127;width:2;height:982" coordorigin="2419,15127" coordsize="0,982" path="m2419,16109l2419,15127e" filled="f" stroked="t" strokeweight=".70998pt" strokecolor="#5B5B5B">
                <v:path arrowok="t"/>
              </v:shape>
            </v:group>
            <v:group style="position:absolute;left:2835;top:16099;width:213;height:2" coordorigin="2835,16099" coordsize="213,2">
              <v:shape style="position:absolute;left:2835;top:16099;width:213;height:2" coordorigin="2835,16099" coordsize="213,0" path="m2835,16099l3048,16099e" filled="f" stroked="t" strokeweight=".47332pt" strokecolor="#2B2B2B">
                <v:path arrowok="t"/>
              </v:shape>
            </v:group>
            <v:group style="position:absolute;left:3583;top:16097;width:147;height:2" coordorigin="3583,16097" coordsize="147,2">
              <v:shape style="position:absolute;left:3583;top:16097;width:147;height:2" coordorigin="3583,16097" coordsize="147,0" path="m3583,16097l3730,16097e" filled="f" stroked="t" strokeweight=".47332pt" strokecolor="#484848">
                <v:path arrowok="t"/>
              </v:shape>
            </v:group>
            <v:group style="position:absolute;left:3673;top:16099;width:213;height:2" coordorigin="3673,16099" coordsize="213,2">
              <v:shape style="position:absolute;left:3673;top:16099;width:213;height:2" coordorigin="3673,16099" coordsize="213,0" path="m3673,16099l3886,16099e" filled="f" stroked="t" strokeweight=".47332pt" strokecolor="#2F2F2F">
                <v:path arrowok="t"/>
              </v:shape>
            </v:group>
            <v:group style="position:absolute;left:4776;top:16099;width:208;height:2" coordorigin="4776,16099" coordsize="208,2">
              <v:shape style="position:absolute;left:4776;top:16099;width:208;height:2" coordorigin="4776,16099" coordsize="208,0" path="m4776,16099l4984,16099e" filled="f" stroked="t" strokeweight=".47332pt" strokecolor="#2F2F2F">
                <v:path arrowok="t"/>
              </v:shape>
            </v:group>
            <v:group style="position:absolute;left:4927;top:16102;width:828;height:2" coordorigin="4927,16102" coordsize="828,2">
              <v:shape style="position:absolute;left:4927;top:16102;width:828;height:2" coordorigin="4927,16102" coordsize="828,0" path="m4927,16102l5756,16102e" filled="f" stroked="t" strokeweight=".47332pt" strokecolor="#4B4B4B">
                <v:path arrowok="t"/>
              </v:shape>
            </v:group>
            <v:group style="position:absolute;left:5907;top:16104;width:540;height:2" coordorigin="5907,16104" coordsize="540,2">
              <v:shape style="position:absolute;left:5907;top:16104;width:540;height:2" coordorigin="5907,16104" coordsize="540,0" path="m5907,16104l6447,16104e" filled="f" stroked="t" strokeweight=".47332pt" strokecolor="#4B4B4B">
                <v:path arrowok="t"/>
              </v:shape>
            </v:group>
            <v:group style="position:absolute;left:7549;top:16109;width:308;height:2" coordorigin="7549,16109" coordsize="308,2">
              <v:shape style="position:absolute;left:7549;top:16109;width:308;height:2" coordorigin="7549,16109" coordsize="308,0" path="m7549,16109l7857,16109e" filled="f" stroked="t" strokeweight=".47332pt" strokecolor="#444444">
                <v:path arrowok="t"/>
              </v:shape>
            </v:group>
            <v:group style="position:absolute;left:8870;top:16109;width:691;height:2" coordorigin="8870,16109" coordsize="691,2">
              <v:shape style="position:absolute;left:8870;top:16109;width:691;height:2" coordorigin="8870,16109" coordsize="691,0" path="m8870,16109l9561,16109e" filled="f" stroked="t" strokeweight=".94664pt" strokecolor="#747474">
                <v:path arrowok="t"/>
              </v:shape>
            </v:group>
            <v:group style="position:absolute;left:10110;top:16111;width:1439;height:2" coordorigin="10110,16111" coordsize="1439,2">
              <v:shape style="position:absolute;left:10110;top:16111;width:1439;height:2" coordorigin="10110,16111" coordsize="1439,0" path="m10110,16111l11549,16111e" filled="f" stroked="t" strokeweight=".94664pt" strokecolor="#747474">
                <v:path arrowok="t"/>
              </v:shape>
            </v:group>
            <v:group style="position:absolute;left:5829;top:3699;width:2;height:232" coordorigin="5829,3699" coordsize="2,232">
              <v:shape style="position:absolute;left:5829;top:3699;width:2;height:232" coordorigin="5829,3699" coordsize="0,232" path="m5829,3931l5829,3699e" filled="f" stroked="t" strokeweight="2.60478pt" strokecolor="#EDEDED">
                <v:path arrowok="t"/>
              </v:shape>
            </v:group>
            <v:group style="position:absolute;left:9161;top:13996;width:2;height:200" coordorigin="9161,13996" coordsize="2,200">
              <v:shape style="position:absolute;left:9161;top:13996;width:2;height:200" coordorigin="9161,13996" coordsize="0,200" path="m9161,13996l9161,14196,9161,13996x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.979244pt;margin-top:3.409419pt;width:7.29828pt;height:11pt;mso-position-horizontal-relative:page;mso-position-vertical-relative:paragraph;z-index:-16880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Arial" w:hAnsi="Arial" w:cs="Arial" w:eastAsia="Arial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343434"/>
                      <w:spacing w:val="0"/>
                      <w:w w:val="56"/>
                    </w:rPr>
                    <w:t>:r::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1"/>
          <w:szCs w:val="11"/>
          <w:color w:val="343434"/>
          <w:spacing w:val="0"/>
          <w:w w:val="100"/>
          <w:position w:val="11"/>
        </w:rPr>
        <w:t>'@</w:t>
      </w:r>
      <w:r>
        <w:rPr>
          <w:rFonts w:ascii="Arial" w:hAnsi="Arial" w:cs="Arial" w:eastAsia="Arial"/>
          <w:sz w:val="11"/>
          <w:szCs w:val="11"/>
          <w:color w:val="343434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11"/>
          <w:szCs w:val="11"/>
          <w:color w:val="343434"/>
          <w:spacing w:val="0"/>
          <w:w w:val="100"/>
          <w:position w:val="11"/>
        </w:rPr>
      </w:r>
      <w:r>
        <w:rPr>
          <w:rFonts w:ascii="Arial" w:hAnsi="Arial" w:cs="Arial" w:eastAsia="Arial"/>
          <w:sz w:val="23"/>
          <w:szCs w:val="23"/>
          <w:color w:val="343434"/>
          <w:spacing w:val="-8"/>
          <w:w w:val="107"/>
          <w:position w:val="0"/>
        </w:rPr>
        <w:t>I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8"/>
          <w:position w:val="0"/>
        </w:rPr>
        <w:t>t</w:t>
      </w:r>
      <w:r>
        <w:rPr>
          <w:rFonts w:ascii="Arial" w:hAnsi="Arial" w:cs="Arial" w:eastAsia="Arial"/>
          <w:sz w:val="23"/>
          <w:szCs w:val="23"/>
          <w:color w:val="545454"/>
          <w:spacing w:val="4"/>
          <w:w w:val="78"/>
          <w:position w:val="0"/>
        </w:rPr>
        <w:t>f</w:t>
      </w:r>
      <w:r>
        <w:rPr>
          <w:rFonts w:ascii="Arial" w:hAnsi="Arial" w:cs="Arial" w:eastAsia="Arial"/>
          <w:sz w:val="23"/>
          <w:szCs w:val="23"/>
          <w:color w:val="727270"/>
          <w:spacing w:val="-1"/>
          <w:w w:val="73"/>
          <w:position w:val="0"/>
        </w:rPr>
        <w:t>a</w:t>
      </w:r>
      <w:r>
        <w:rPr>
          <w:rFonts w:ascii="Arial" w:hAnsi="Arial" w:cs="Arial" w:eastAsia="Arial"/>
          <w:sz w:val="23"/>
          <w:szCs w:val="23"/>
          <w:color w:val="444444"/>
          <w:spacing w:val="0"/>
          <w:w w:val="76"/>
          <w:position w:val="0"/>
        </w:rPr>
        <w:t>i</w:t>
      </w:r>
      <w:r>
        <w:rPr>
          <w:rFonts w:ascii="Arial" w:hAnsi="Arial" w:cs="Arial" w:eastAsia="Arial"/>
          <w:sz w:val="23"/>
          <w:szCs w:val="23"/>
          <w:color w:val="444444"/>
          <w:spacing w:val="1"/>
          <w:w w:val="76"/>
          <w:position w:val="0"/>
        </w:rPr>
        <w:t>y</w:t>
      </w:r>
      <w:r>
        <w:rPr>
          <w:rFonts w:ascii="Arial" w:hAnsi="Arial" w:cs="Arial" w:eastAsia="Arial"/>
          <w:sz w:val="23"/>
          <w:szCs w:val="23"/>
          <w:color w:val="727270"/>
          <w:spacing w:val="0"/>
          <w:w w:val="86"/>
          <w:position w:val="0"/>
        </w:rPr>
        <w:t>e</w:t>
      </w:r>
      <w:r>
        <w:rPr>
          <w:rFonts w:ascii="Arial" w:hAnsi="Arial" w:cs="Arial" w:eastAsia="Arial"/>
          <w:sz w:val="23"/>
          <w:szCs w:val="23"/>
          <w:color w:val="727270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3"/>
          <w:szCs w:val="23"/>
          <w:color w:val="727270"/>
          <w:spacing w:val="0"/>
          <w:w w:val="100"/>
          <w:position w:val="0"/>
        </w:rPr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409"/>
          <w:position w:val="0"/>
        </w:rPr>
        <w:t>'</w:t>
      </w:r>
      <w:r>
        <w:rPr>
          <w:rFonts w:ascii="Arial" w:hAnsi="Arial" w:cs="Arial" w:eastAsia="Arial"/>
          <w:sz w:val="23"/>
          <w:szCs w:val="23"/>
          <w:color w:val="545454"/>
          <w:spacing w:val="-180"/>
          <w:w w:val="409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0"/>
        </w:rPr>
        <w:t>"</w:t>
      </w:r>
      <w:r>
        <w:rPr>
          <w:rFonts w:ascii="Arial" w:hAnsi="Arial" w:cs="Arial" w:eastAsia="Arial"/>
          <w:sz w:val="23"/>
          <w:szCs w:val="23"/>
          <w:color w:val="343434"/>
          <w:spacing w:val="-57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100"/>
          <w:position w:val="0"/>
        </w:rPr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76"/>
          <w:position w:val="0"/>
        </w:rPr>
        <w:t>A</w:t>
      </w:r>
      <w:r>
        <w:rPr>
          <w:rFonts w:ascii="Arial" w:hAnsi="Arial" w:cs="Arial" w:eastAsia="Arial"/>
          <w:sz w:val="23"/>
          <w:szCs w:val="23"/>
          <w:color w:val="545454"/>
          <w:spacing w:val="5"/>
          <w:w w:val="77"/>
          <w:position w:val="0"/>
        </w:rPr>
        <w:t>m</w:t>
      </w:r>
      <w:r>
        <w:rPr>
          <w:rFonts w:ascii="Arial" w:hAnsi="Arial" w:cs="Arial" w:eastAsia="Arial"/>
          <w:sz w:val="23"/>
          <w:szCs w:val="23"/>
          <w:color w:val="343434"/>
          <w:spacing w:val="0"/>
          <w:w w:val="78"/>
          <w:position w:val="0"/>
        </w:rPr>
        <w:t>ir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04" w:lineRule="exact"/>
        <w:ind w:right="5113" w:firstLine="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96"/>
        </w:rPr>
        <w:t>Karanfil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YILMAZ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100"/>
        </w:rPr>
        <w:t>İtf.Eri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00" w:right="300"/>
          <w:cols w:num="2" w:equalWidth="0">
            <w:col w:w="4511" w:space="411"/>
            <w:col w:w="649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41" w:lineRule="exact"/>
        <w:ind w:left="3505" w:right="-20"/>
        <w:jc w:val="left"/>
        <w:tabs>
          <w:tab w:pos="1020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482296pt;margin-top:-15.402503pt;width:267.481566pt;height:44pt;mso-position-horizontal-relative:page;mso-position-vertical-relative:paragraph;z-index:-16866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tabs>
                      <w:tab w:pos="2520" w:val="left"/>
                      <w:tab w:pos="5240" w:val="left"/>
                    </w:tabs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2A2A2A"/>
                      <w:spacing w:val="0"/>
                      <w:w w:val="218"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A2A2A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2A2A2A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D3D3D"/>
                      <w:spacing w:val="0"/>
                      <w:w w:val="100"/>
                      <w:position w:val="18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D3D3D"/>
                      <w:spacing w:val="23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D3D3D"/>
                      <w:spacing w:val="0"/>
                      <w:w w:val="100"/>
                      <w:position w:val="18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D3D3D"/>
                      <w:spacing w:val="0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D3D3D"/>
                      <w:spacing w:val="10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D3D3D"/>
                      <w:spacing w:val="0"/>
                      <w:w w:val="100"/>
                      <w:position w:val="18"/>
                    </w:rPr>
                    <w:t>BELEDIY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D3D3D"/>
                      <w:spacing w:val="-21"/>
                      <w:w w:val="100"/>
                      <w:position w:val="1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D3D3D"/>
                      <w:spacing w:val="0"/>
                      <w:w w:val="100"/>
                      <w:position w:val="18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3D3D3D"/>
                      <w:spacing w:val="0"/>
                      <w:w w:val="100"/>
                      <w:position w:val="18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D3D3D"/>
                      <w:spacing w:val="0"/>
                      <w:w w:val="100"/>
                      <w:position w:val="18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6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6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1"/>
          <w:position w:val="-6"/>
        </w:rPr>
        <w:t>13A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1"/>
          <w:position w:val="-6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81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6"/>
        </w:rPr>
        <w:t>KANLlÖJ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6"/>
        </w:rPr>
      </w:r>
      <w:r>
        <w:rPr>
          <w:rFonts w:ascii="Arial" w:hAnsi="Arial" w:cs="Arial" w:eastAsia="Arial"/>
          <w:sz w:val="41"/>
          <w:szCs w:val="41"/>
          <w:color w:val="3D3D3D"/>
          <w:spacing w:val="0"/>
          <w:w w:val="57"/>
          <w:position w:val="-3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894" w:right="-20"/>
        <w:jc w:val="left"/>
        <w:tabs>
          <w:tab w:pos="3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.192345pt;margin-top:4.957984pt;width:50.368622pt;height:8.5pt;mso-position-horizontal-relative:page;mso-position-vertical-relative:paragraph;z-index:-16865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6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2A2A2A"/>
                      <w:spacing w:val="0"/>
                      <w:w w:val="91"/>
                    </w:rPr>
                    <w:t>BÜYÜKŞEHIR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18"/>
          <w:position w:val="9"/>
        </w:rPr>
        <w:t>\ZMIR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192" w:lineRule="exact"/>
        <w:ind w:left="671" w:right="-20"/>
        <w:jc w:val="left"/>
        <w:tabs>
          <w:tab w:pos="40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457.791382pt;margin-top:27.054632pt;width:.949282pt;height:.1pt;mso-position-horizontal-relative:page;mso-position-vertical-relative:paragraph;z-index:-16878" coordorigin="9156,541" coordsize="19,2">
            <v:shape style="position:absolute;left:9156;top:541;width:19;height:2" coordorigin="9156,541" coordsize="19,0" path="m9156,541l9175,541e" filled="f" stroked="t" strokeweight=".954825pt" strokecolor="#4B4B4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13"/>
          <w:position w:val="-1"/>
        </w:rPr>
        <w:t>BELEDIYESI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9.205742" w:type="dxa"/>
      </w:tblPr>
      <w:tblGrid/>
      <w:tr>
        <w:trPr>
          <w:trHeight w:val="220" w:hRule="exact"/>
        </w:trPr>
        <w:tc>
          <w:tcPr>
            <w:tcW w:w="1078" w:type="dxa"/>
            <w:tcBorders>
              <w:top w:val="nil" w:sz="6" w:space="0" w:color="auto"/>
              <w:bottom w:val="single" w:sz="3.797128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5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19" w:type="dxa"/>
            <w:tcBorders>
              <w:top w:val="single" w:sz="5.695696" w:space="0" w:color="5B5B5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17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6"/>
              </w:rPr>
              <w:t>1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7"/>
                <w:w w:val="106"/>
              </w:rPr>
              <w:t>9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B6B6B"/>
                <w:spacing w:val="-11"/>
                <w:w w:val="129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6"/>
              </w:rPr>
              <w:t>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475" w:type="dxa"/>
            <w:tcBorders>
              <w:top w:val="single" w:sz="5.695696" w:space="0" w:color="5B5B5B"/>
              <w:bottom w:val="single" w:sz="5.695696" w:space="0" w:color="646464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191" w:lineRule="exact"/>
              <w:ind w:left="48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96"/>
                <w:position w:val="-1"/>
              </w:rPr>
              <w:t>IOildirinı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2"/>
                <w:w w:val="96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6"/>
                <w:position w:val="-1"/>
              </w:rPr>
              <w:t>12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133" w:type="dxa"/>
            <w:tcBorders>
              <w:top w:val="single" w:sz="5.695696" w:space="0" w:color="5B5B5B"/>
              <w:bottom w:val="nil" w:sz="6" w:space="0" w:color="auto"/>
              <w:left w:val="nil" w:sz="6" w:space="0" w:color="auto"/>
              <w:right w:val="single" w:sz="7.594256" w:space="0" w:color="575757"/>
            </w:tcBorders>
          </w:tcPr>
          <w:p>
            <w:pPr>
              <w:spacing w:before="13" w:after="0" w:line="240" w:lineRule="auto"/>
              <w:ind w:left="369" w:right="-20"/>
              <w:jc w:val="left"/>
              <w:tabs>
                <w:tab w:pos="240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45454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18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1"/>
                <w:w w:val="118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16:31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tre!: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7"/>
              </w:rPr>
              <w:t>2938800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5" w:hRule="exact"/>
        </w:trPr>
        <w:tc>
          <w:tcPr>
            <w:tcW w:w="1078" w:type="dxa"/>
            <w:tcBorders>
              <w:top w:val="single" w:sz="3.797128" w:space="0" w:color="545454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2" w:after="0" w:line="192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Arial" w:hAnsi="Arial" w:cs="Arial" w:eastAsia="Arial"/>
                <w:sz w:val="15"/>
                <w:szCs w:val="15"/>
                <w:color w:val="3D3D3D"/>
                <w:spacing w:val="0"/>
                <w:w w:val="100"/>
              </w:rPr>
              <w:t>KayJt</w:t>
            </w:r>
            <w:r>
              <w:rPr>
                <w:rFonts w:ascii="Arial" w:hAnsi="Arial" w:cs="Arial" w:eastAsia="Arial"/>
                <w:sz w:val="15"/>
                <w:szCs w:val="15"/>
                <w:color w:val="3D3D3D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19" w:type="dxa"/>
            <w:tcBorders>
              <w:top w:val="nil" w:sz="6" w:space="0" w:color="auto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6" w:after="0" w:line="192" w:lineRule="exact"/>
              <w:ind w:left="181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15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4"/>
                <w:w w:val="115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15"/>
              </w:rPr>
              <w:t>19.05.2017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475" w:type="dxa"/>
            <w:tcBorders>
              <w:top w:val="single" w:sz="5.695696" w:space="0" w:color="646464"/>
              <w:bottom w:val="single" w:sz="5.695696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192" w:lineRule="exact"/>
              <w:ind w:left="442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23"/>
              </w:rPr>
              <w:t>]KayılNo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B6B6B"/>
                <w:spacing w:val="0"/>
                <w:w w:val="123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B6B6B"/>
                <w:spacing w:val="-13"/>
                <w:w w:val="123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23"/>
              </w:rPr>
              <w:t>3256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6133" w:type="dxa"/>
            <w:tcBorders>
              <w:top w:val="nil" w:sz="6" w:space="0" w:color="auto"/>
              <w:bottom w:val="single" w:sz="5.695696" w:space="0" w:color="5B5B5B"/>
              <w:left w:val="nil" w:sz="6" w:space="0" w:color="auto"/>
              <w:right w:val="single" w:sz="7.594256" w:space="0" w:color="575757"/>
            </w:tcBorders>
          </w:tcPr>
          <w:p>
            <w:pPr>
              <w:spacing w:before="12" w:after="0" w:line="240" w:lineRule="auto"/>
              <w:ind w:left="321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17"/>
              </w:rPr>
              <w:t>Alan: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-12"/>
                <w:w w:val="117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D3D3D"/>
                <w:spacing w:val="0"/>
                <w:w w:val="102"/>
              </w:rPr>
              <w:t>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90" w:lineRule="exact"/>
        <w:ind w:left="15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Kadriye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68011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sonu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auto"/>
        <w:ind w:left="154" w:right="-20"/>
        <w:jc w:val="left"/>
        <w:tabs>
          <w:tab w:pos="1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7"/>
        </w:rPr>
        <w:t>Dol!,r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7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8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17"/>
          <w:w w:val="12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Kadriye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680/l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sonu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14" w:lineRule="exact"/>
        <w:ind w:left="149" w:right="2238" w:firstLine="5"/>
        <w:jc w:val="left"/>
        <w:tabs>
          <w:tab w:pos="1340" w:val="left"/>
          <w:tab w:pos="3660" w:val="left"/>
          <w:tab w:pos="3940" w:val="left"/>
          <w:tab w:pos="6300" w:val="left"/>
          <w:tab w:pos="6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2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545454"/>
          <w:spacing w:val="0"/>
          <w:w w:val="139"/>
        </w:rPr>
        <w:t>:</w:t>
      </w:r>
      <w:r>
        <w:rPr>
          <w:rFonts w:ascii="Arial" w:hAnsi="Arial" w:cs="Arial" w:eastAsia="Arial"/>
          <w:sz w:val="17"/>
          <w:szCs w:val="17"/>
          <w:color w:val="545454"/>
          <w:spacing w:val="0"/>
          <w:w w:val="139"/>
        </w:rPr>
        <w:t> </w:t>
      </w:r>
      <w:r>
        <w:rPr>
          <w:rFonts w:ascii="Arial" w:hAnsi="Arial" w:cs="Arial" w:eastAsia="Arial"/>
          <w:sz w:val="17"/>
          <w:szCs w:val="17"/>
          <w:color w:val="545454"/>
          <w:spacing w:val="16"/>
          <w:w w:val="13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Yanguıı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_§igara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Dlkknlsizlik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A2A2A"/>
          <w:spacing w:val="13"/>
          <w:w w:val="46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0"/>
          <w:w w:val="83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0"/>
          <w:w w:val="82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54545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C7C7C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22"/>
          <w:szCs w:val="22"/>
          <w:color w:val="7C7C7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7C7C7C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Kullanını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40" w:lineRule="auto"/>
        <w:ind w:left="367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659332pt;margin-top:3.976837pt;width:4.465240pt;height:26pt;mso-position-horizontal-relative:page;mso-position-vertical-relative:paragraph;z-index:-16864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0"/>
                      <w:w w:val="6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Bctonarnıe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0"/>
        </w:rPr>
        <w:t>ııgi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Ah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ıp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Jik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Diğ_er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273" w:lineRule="exact"/>
        <w:ind w:left="5034" w:right="1583"/>
        <w:jc w:val="center"/>
        <w:tabs>
          <w:tab w:pos="5520" w:val="left"/>
          <w:tab w:pos="6140" w:val="left"/>
          <w:tab w:pos="6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53"/>
          <w:position w:val="-6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4"/>
          <w:szCs w:val="14"/>
          <w:color w:val="AFAFAF"/>
          <w:spacing w:val="0"/>
          <w:w w:val="53"/>
          <w:position w:val="-6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AFAFAF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AFAFAF"/>
          <w:spacing w:val="0"/>
          <w:w w:val="100"/>
          <w:position w:val="-6"/>
        </w:rPr>
      </w:r>
      <w:r>
        <w:rPr>
          <w:rFonts w:ascii="Arial" w:hAnsi="Arial" w:cs="Arial" w:eastAsia="Arial"/>
          <w:sz w:val="13"/>
          <w:szCs w:val="13"/>
          <w:color w:val="AFAFAF"/>
          <w:spacing w:val="0"/>
          <w:w w:val="53"/>
          <w:position w:val="-8"/>
        </w:rPr>
        <w:t>1</w:t>
      </w:r>
      <w:r>
        <w:rPr>
          <w:rFonts w:ascii="Arial" w:hAnsi="Arial" w:cs="Arial" w:eastAsia="Arial"/>
          <w:sz w:val="13"/>
          <w:szCs w:val="13"/>
          <w:color w:val="AFAFAF"/>
          <w:spacing w:val="-18"/>
          <w:w w:val="53"/>
          <w:position w:val="-8"/>
        </w:rPr>
        <w:t> </w:t>
      </w:r>
      <w:r>
        <w:rPr>
          <w:rFonts w:ascii="Arial" w:hAnsi="Arial" w:cs="Arial" w:eastAsia="Arial"/>
          <w:sz w:val="13"/>
          <w:szCs w:val="13"/>
          <w:color w:val="AFAFAF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13"/>
          <w:szCs w:val="13"/>
          <w:color w:val="AFAFAF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7"/>
          <w:position w:val="6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7"/>
          <w:w w:val="98"/>
          <w:position w:val="6"/>
        </w:rPr>
        <w:t>n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58"/>
          <w:position w:val="6"/>
        </w:rPr>
        <w:t>ı</w:t>
      </w:r>
      <w:r>
        <w:rPr>
          <w:rFonts w:ascii="Arial" w:hAnsi="Arial" w:cs="Arial" w:eastAsia="Arial"/>
          <w:sz w:val="17"/>
          <w:szCs w:val="17"/>
          <w:color w:val="3D3D3D"/>
          <w:spacing w:val="-1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6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6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6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  <w:position w:val="6"/>
        </w:rPr>
        <w:t>16:45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63" w:lineRule="exact"/>
        <w:ind w:left="154" w:right="-20"/>
        <w:jc w:val="left"/>
        <w:tabs>
          <w:tab w:pos="2160" w:val="left"/>
          <w:tab w:pos="5720" w:val="left"/>
          <w:tab w:pos="1116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8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8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6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8"/>
        </w:rPr>
        <w:t>f: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8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8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27"/>
          <w:position w:val="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8"/>
        </w:rPr>
        <w:t>!'&lt;iracı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8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8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8"/>
        </w:rPr>
      </w:r>
      <w:r>
        <w:rPr>
          <w:rFonts w:ascii="Arial" w:hAnsi="Arial" w:cs="Arial" w:eastAsia="Arial"/>
          <w:sz w:val="41"/>
          <w:szCs w:val="41"/>
          <w:color w:val="AFAFAF"/>
          <w:spacing w:val="0"/>
          <w:w w:val="52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216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\ıniri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27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27"/>
          <w:w w:val="127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Çv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Mehmet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9"/>
          <w:position w:val="1"/>
        </w:rPr>
        <w:t>TlKlR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2162" w:right="-20"/>
        <w:jc w:val="left"/>
        <w:tabs>
          <w:tab w:pos="4700" w:val="left"/>
          <w:tab w:pos="7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fı\raç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9"/>
          <w:w w:val="1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8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1"/>
          <w:w w:val="1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16:32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4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16:35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left="149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fı\raç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-4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3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545454"/>
          <w:spacing w:val="0"/>
          <w:w w:val="100"/>
          <w:position w:val="0"/>
        </w:rPr>
        <w:t>CFE</w:t>
      </w:r>
      <w:r>
        <w:rPr>
          <w:rFonts w:ascii="Arial" w:hAnsi="Arial" w:cs="Arial" w:eastAsia="Arial"/>
          <w:sz w:val="17"/>
          <w:szCs w:val="17"/>
          <w:color w:val="54545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7"/>
          <w:position w:val="0"/>
        </w:rPr>
        <w:t>31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59" w:right="-20"/>
        <w:jc w:val="left"/>
        <w:tabs>
          <w:tab w:pos="4720" w:val="left"/>
          <w:tab w:pos="690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8"/>
        </w:rPr>
        <w:t>Ekibin</w:t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96"/>
          <w:position w:val="0"/>
        </w:rPr>
        <w:t>Ele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97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tri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</w:r>
      <w:r>
        <w:rPr>
          <w:rFonts w:ascii="Arial" w:hAnsi="Arial" w:cs="Arial" w:eastAsia="Arial"/>
          <w:sz w:val="17"/>
          <w:szCs w:val="17"/>
          <w:color w:val="545454"/>
          <w:spacing w:val="0"/>
          <w:w w:val="111"/>
          <w:position w:val="0"/>
        </w:rPr>
        <w:t>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left="4701" w:right="473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w w:val="75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69" w:lineRule="auto"/>
        <w:ind w:left="2176" w:right="4370" w:firstLine="2544"/>
        <w:jc w:val="left"/>
        <w:tabs>
          <w:tab w:pos="4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B6B6B"/>
          <w:w w:val="92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w w:val="91"/>
        </w:rPr>
        <w:t>\ı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w w:val="9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nivet-Jandarma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5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5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2181" w:right="2614" w:firstLine="-2031"/>
        <w:jc w:val="left"/>
        <w:tabs>
          <w:tab w:pos="2240" w:val="left"/>
          <w:tab w:pos="4720" w:val="left"/>
          <w:tab w:pos="76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203"/>
          <w:position w:val="0"/>
        </w:rPr>
        <w:t>ıkı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203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2"/>
          <w:w w:val="203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79"/>
          <w:i/>
          <w:position w:val="1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79"/>
          <w:i/>
          <w:position w:val="1"/>
        </w:rPr>
        <w:t>\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-3"/>
          <w:w w:val="79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1"/>
        </w:rPr>
        <w:t>raç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53"/>
          <w:position w:val="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  <w:position w:val="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217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217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1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\dı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5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04"/>
        </w:rPr>
        <w:t>Soy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-3"/>
          <w:w w:val="10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9"/>
        </w:rPr>
        <w:t>ıd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"/>
          <w:w w:val="9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0"/>
          <w:w w:val="127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4"/>
        </w:rPr>
        <w:t>pıayı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-4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uıgı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vmıldığında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664" w:right="417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iSöııdürınede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8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9" w:after="0" w:line="183" w:lineRule="exact"/>
        <w:ind w:left="188" w:right="-20"/>
        <w:jc w:val="left"/>
        <w:tabs>
          <w:tab w:pos="2840" w:val="left"/>
          <w:tab w:pos="4700" w:val="left"/>
          <w:tab w:pos="6620" w:val="left"/>
          <w:tab w:pos="8180" w:val="left"/>
          <w:tab w:pos="97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35"/>
          <w:position w:val="-2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1"/>
          <w:w w:val="135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1"/>
        </w:rPr>
        <w:t>ilc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1"/>
        </w:rPr>
        <w:t>söndlirme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1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3"/>
        </w:rPr>
        <w:t>IKöpükKg_.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4"/>
          <w:position w:val="-3"/>
        </w:rPr>
        <w:t>IK.K.T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4"/>
          <w:position w:val="-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29"/>
          <w:position w:val="-2"/>
        </w:rPr>
        <w:t>('02Kg.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03" w:lineRule="exact"/>
        <w:ind w:left="4803" w:right="1523"/>
        <w:jc w:val="center"/>
        <w:tabs>
          <w:tab w:pos="6560" w:val="left"/>
          <w:tab w:pos="7100" w:val="left"/>
          <w:tab w:pos="8120" w:val="left"/>
          <w:tab w:pos="970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position w:val="3"/>
        </w:rPr>
        <w:t>2</w:t>
      </w:r>
      <w:r>
        <w:rPr>
          <w:rFonts w:ascii="Arial" w:hAnsi="Arial" w:cs="Arial" w:eastAsia="Arial"/>
          <w:sz w:val="15"/>
          <w:szCs w:val="15"/>
          <w:color w:val="3D3D3D"/>
          <w:spacing w:val="7"/>
          <w:w w:val="100"/>
          <w:position w:val="3"/>
        </w:rPr>
        <w:t> 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position w:val="3"/>
        </w:rPr>
        <w:t>nı3</w:t>
      </w:r>
      <w:r>
        <w:rPr>
          <w:rFonts w:ascii="Arial" w:hAnsi="Arial" w:cs="Arial" w:eastAsia="Arial"/>
          <w:sz w:val="15"/>
          <w:szCs w:val="15"/>
          <w:color w:val="3D3D3D"/>
          <w:spacing w:val="-21"/>
          <w:w w:val="100"/>
          <w:position w:val="3"/>
        </w:rPr>
        <w:t> 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545454"/>
          <w:spacing w:val="11"/>
          <w:w w:val="71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545454"/>
          <w:spacing w:val="38"/>
          <w:w w:val="71"/>
          <w:u w:val="single" w:color="3B3B3B"/>
          <w:position w:val="0"/>
        </w:rPr>
        <w:t> </w:t>
      </w:r>
      <w:r>
        <w:rPr>
          <w:rFonts w:ascii="Arial" w:hAnsi="Arial" w:cs="Arial" w:eastAsia="Arial"/>
          <w:sz w:val="34"/>
          <w:szCs w:val="34"/>
          <w:color w:val="545454"/>
          <w:spacing w:val="0"/>
          <w:w w:val="100"/>
          <w:u w:val="single" w:color="3B3B3B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545454"/>
          <w:spacing w:val="0"/>
          <w:w w:val="100"/>
          <w:u w:val="single" w:color="3B3B3B"/>
          <w:position w:val="0"/>
        </w:rPr>
      </w:r>
      <w:r>
        <w:rPr>
          <w:rFonts w:ascii="Arial" w:hAnsi="Arial" w:cs="Arial" w:eastAsia="Arial"/>
          <w:sz w:val="34"/>
          <w:szCs w:val="34"/>
          <w:color w:val="545454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54545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545454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71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545454"/>
          <w:spacing w:val="0"/>
          <w:w w:val="78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64" w:lineRule="exact"/>
        <w:ind w:left="224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yanmıştır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left="18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35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7"/>
          <w:w w:val="13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7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2"/>
        </w:rPr>
        <w:t>yok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auto"/>
        <w:ind w:left="14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217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baş1angıcının;kur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ölduğ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52" w:lineRule="auto"/>
        <w:ind w:left="2195" w:right="266" w:firstLine="-205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50"/>
        </w:rPr>
        <w:t>olda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5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16"/>
          <w:w w:val="15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7"/>
        </w:rPr>
        <w:t>gel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3"/>
          <w:w w:val="9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0"/>
          <w:w w:val="100"/>
        </w:rPr>
        <w:t>gc,Tıı</w:t>
      </w:r>
      <w:r>
        <w:rPr>
          <w:rFonts w:ascii="Times New Roman" w:hAnsi="Times New Roman" w:cs="Times New Roman" w:eastAsia="Times New Roman"/>
          <w:sz w:val="16"/>
          <w:szCs w:val="16"/>
          <w:color w:val="54545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36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7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545454"/>
          <w:spacing w:val="0"/>
          <w:w w:val="100"/>
        </w:rPr>
        <w:t>ıı</w:t>
      </w:r>
      <w:r>
        <w:rPr>
          <w:rFonts w:ascii="Arial" w:hAnsi="Arial" w:cs="Arial" w:eastAsia="Arial"/>
          <w:sz w:val="15"/>
          <w:szCs w:val="15"/>
          <w:color w:val="54545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5"/>
        </w:rPr>
        <w:t>cllişlirdüğ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5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attığı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kağıt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parçalarını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ıeticesi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7"/>
        </w:rPr>
        <w:t>çıkl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3"/>
          <w:w w:val="107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B6B6B"/>
          <w:spacing w:val="-66"/>
          <w:w w:val="128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8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4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4"/>
        </w:rPr>
        <w:t>         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5"/>
        </w:rPr>
        <w:t>varıldı.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91" w:right="-20"/>
        <w:jc w:val="left"/>
        <w:tabs>
          <w:tab w:pos="2160" w:val="left"/>
          <w:tab w:pos="6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41"/>
          <w:position w:val="1"/>
        </w:rPr>
        <w:t>igortalı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"/>
          <w:w w:val="141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1"/>
        </w:rPr>
        <w:t>ise</w:t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  <w:t>Şirketi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93"/>
          <w:position w:val="0"/>
        </w:rPr>
        <w:t>IBedel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0"/>
        </w:rPr>
        <w:t>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3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fı\raç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3" w:after="0" w:line="240" w:lineRule="auto"/>
        <w:ind w:left="130" w:right="9717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3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lfe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8"/>
        </w:rPr>
        <w:t>ı;'1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8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1"/>
          <w:w w:val="9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98" w:lineRule="exact"/>
        <w:ind w:left="130"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232"/>
          <w:position w:val="-5"/>
        </w:rPr>
        <w:t>b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40" w:bottom="280" w:left="240" w:right="240"/>
        </w:sectPr>
      </w:pPr>
      <w:rPr/>
    </w:p>
    <w:p>
      <w:pPr>
        <w:spacing w:before="0" w:after="0" w:line="184" w:lineRule="exact"/>
        <w:ind w:left="149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8"/>
        </w:rPr>
        <w:t>Ek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"/>
          <w:w w:val="10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FAFAF"/>
          <w:spacing w:val="0"/>
          <w:w w:val="10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AFAFAF"/>
          <w:spacing w:val="-15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8"/>
        </w:rPr>
        <w:t>-·'Dönüşü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3" w:lineRule="exact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rr!lrih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74" w:lineRule="exact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7C7C7C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1"/>
        </w:rPr>
        <w:t>19.05.2017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78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!Saati: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12"/>
        </w:rPr>
        <w:t>17:!0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40"/>
          <w:cols w:num="4" w:equalWidth="0">
            <w:col w:w="1202" w:space="960"/>
            <w:col w:w="362" w:space="151"/>
            <w:col w:w="911" w:space="2478"/>
            <w:col w:w="5376"/>
          </w:cols>
        </w:sectPr>
      </w:pPr>
      <w:rPr/>
    </w:p>
    <w:p>
      <w:pPr>
        <w:spacing w:before="13" w:after="0" w:line="192" w:lineRule="exact"/>
        <w:ind w:left="220" w:right="-20"/>
        <w:jc w:val="left"/>
        <w:tabs>
          <w:tab w:pos="1020" w:val="left"/>
          <w:tab w:pos="1520" w:val="left"/>
          <w:tab w:pos="2160" w:val="left"/>
          <w:tab w:pos="87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74.667953pt;margin-top:11.450021pt;width:16.612441pt;height:.1pt;mso-position-horizontal-relative:page;mso-position-vertical-relative:paragraph;z-index:-16875" coordorigin="3493,229" coordsize="332,2">
            <v:shape style="position:absolute;left:3493;top:229;width:332;height:2" coordorigin="3493,229" coordsize="332,0" path="m3493,229l3826,229e" filled="f" stroked="t" strokeweight=".474641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Ölü</w:t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91"/>
          <w:position w:val="-1"/>
        </w:rPr>
        <w:t>Kacli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3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82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kale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13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40"/>
        </w:sectPr>
      </w:pPr>
      <w:rPr/>
    </w:p>
    <w:p>
      <w:pPr>
        <w:spacing w:before="41" w:after="0" w:line="240" w:lineRule="auto"/>
        <w:ind w:left="2290" w:right="-69"/>
        <w:jc w:val="left"/>
        <w:tabs>
          <w:tab w:pos="45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6B6B6B"/>
          <w:spacing w:val="0"/>
          <w:w w:val="100"/>
        </w:rPr>
        <w:t>()</w:t>
      </w:r>
      <w:r>
        <w:rPr>
          <w:rFonts w:ascii="Arial" w:hAnsi="Arial" w:cs="Arial" w:eastAsia="Arial"/>
          <w:sz w:val="18"/>
          <w:szCs w:val="18"/>
          <w:color w:val="6B6B6B"/>
          <w:spacing w:val="0"/>
          <w:w w:val="100"/>
        </w:rPr>
        <w:t>,ı</w:t>
      </w:r>
      <w:r>
        <w:rPr>
          <w:rFonts w:ascii="Arial" w:hAnsi="Arial" w:cs="Arial" w:eastAsia="Arial"/>
          <w:sz w:val="18"/>
          <w:szCs w:val="18"/>
          <w:color w:val="6B6B6B"/>
          <w:spacing w:val="7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7C7C7C"/>
          <w:spacing w:val="-4"/>
          <w:w w:val="128"/>
          <w:i/>
        </w:rPr>
        <w:t>i</w:t>
      </w:r>
      <w:r>
        <w:rPr>
          <w:rFonts w:ascii="Arial" w:hAnsi="Arial" w:cs="Arial" w:eastAsia="Arial"/>
          <w:sz w:val="14"/>
          <w:szCs w:val="14"/>
          <w:color w:val="545454"/>
          <w:spacing w:val="0"/>
          <w:w w:val="179"/>
          <w:i/>
        </w:rPr>
        <w:t>\</w:t>
      </w:r>
      <w:r>
        <w:rPr>
          <w:rFonts w:ascii="Arial" w:hAnsi="Arial" w:cs="Arial" w:eastAsia="Arial"/>
          <w:sz w:val="14"/>
          <w:szCs w:val="14"/>
          <w:color w:val="545454"/>
          <w:spacing w:val="-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89"/>
        </w:rPr>
        <w:t>iri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09091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909091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0909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90909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Ynııgına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39" w:lineRule="exact"/>
        <w:ind w:right="274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5"/>
          <w:position w:val="-5"/>
        </w:rPr>
        <w:t>CkipAmiri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80" w:lineRule="exact"/>
        <w:ind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37"/>
          <w:szCs w:val="37"/>
          <w:color w:val="2A2A2A"/>
          <w:spacing w:val="0"/>
          <w:w w:val="100"/>
          <w:i/>
          <w:position w:val="-12"/>
        </w:rPr>
        <w:t>ı</w:t>
      </w:r>
      <w:r>
        <w:rPr>
          <w:rFonts w:ascii="Arial" w:hAnsi="Arial" w:cs="Arial" w:eastAsia="Arial"/>
          <w:sz w:val="37"/>
          <w:szCs w:val="37"/>
          <w:color w:val="2A2A2A"/>
          <w:spacing w:val="-26"/>
          <w:w w:val="100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0"/>
          <w:w w:val="56"/>
          <w:position w:val="-12"/>
        </w:rPr>
        <w:t>7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0"/>
          <w:w w:val="56"/>
          <w:position w:val="-12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17"/>
          <w:w w:val="56"/>
          <w:position w:val="-12"/>
        </w:rPr>
        <w:t> </w:t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56"/>
          <w:position w:val="-12"/>
        </w:rPr>
        <w:t>MaYı</w:t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56"/>
          <w:position w:val="-12"/>
        </w:rPr>
        <w:t>s</w:t>
      </w:r>
      <w:r>
        <w:rPr>
          <w:rFonts w:ascii="Arial" w:hAnsi="Arial" w:cs="Arial" w:eastAsia="Arial"/>
          <w:sz w:val="24"/>
          <w:szCs w:val="24"/>
          <w:color w:val="3D3D3D"/>
          <w:spacing w:val="9"/>
          <w:w w:val="56"/>
          <w:position w:val="-12"/>
        </w:rPr>
        <w:t> </w:t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64"/>
          <w:position w:val="-12"/>
        </w:rPr>
        <w:t>2Ui7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40"/>
          <w:cols w:num="2" w:equalWidth="0">
            <w:col w:w="5857" w:space="2960"/>
            <w:col w:w="2623"/>
          </w:cols>
        </w:sectPr>
      </w:pPr>
      <w:rPr/>
    </w:p>
    <w:p>
      <w:pPr>
        <w:spacing w:before="0" w:after="0" w:line="61" w:lineRule="exact"/>
        <w:ind w:left="292" w:right="-20"/>
        <w:jc w:val="left"/>
        <w:tabs>
          <w:tab w:pos="4700" w:val="left"/>
          <w:tab w:pos="89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5"/>
          <w:szCs w:val="15"/>
          <w:color w:val="545454"/>
          <w:spacing w:val="0"/>
          <w:w w:val="130"/>
          <w:position w:val="-24"/>
        </w:rPr>
        <w:t>'ü</w:t>
      </w:r>
      <w:r>
        <w:rPr>
          <w:rFonts w:ascii="Arial" w:hAnsi="Arial" w:cs="Arial" w:eastAsia="Arial"/>
          <w:sz w:val="15"/>
          <w:szCs w:val="15"/>
          <w:color w:val="545454"/>
          <w:spacing w:val="0"/>
          <w:w w:val="100"/>
          <w:position w:val="-24"/>
        </w:rPr>
        <w:tab/>
      </w:r>
      <w:r>
        <w:rPr>
          <w:rFonts w:ascii="Arial" w:hAnsi="Arial" w:cs="Arial" w:eastAsia="Arial"/>
          <w:sz w:val="15"/>
          <w:szCs w:val="15"/>
          <w:color w:val="545454"/>
          <w:spacing w:val="0"/>
          <w:w w:val="100"/>
          <w:position w:val="-24"/>
        </w:rPr>
      </w:r>
      <w:r>
        <w:rPr>
          <w:rFonts w:ascii="Times New Roman" w:hAnsi="Times New Roman" w:cs="Times New Roman" w:eastAsia="Times New Roman"/>
          <w:sz w:val="130"/>
          <w:szCs w:val="130"/>
          <w:color w:val="383F5E"/>
          <w:spacing w:val="0"/>
          <w:w w:val="69"/>
          <w:i/>
          <w:position w:val="-100"/>
        </w:rPr>
        <w:t>cH2</w:t>
      </w:r>
      <w:r>
        <w:rPr>
          <w:rFonts w:ascii="Times New Roman" w:hAnsi="Times New Roman" w:cs="Times New Roman" w:eastAsia="Times New Roman"/>
          <w:sz w:val="130"/>
          <w:szCs w:val="130"/>
          <w:color w:val="383F5E"/>
          <w:spacing w:val="0"/>
          <w:w w:val="100"/>
          <w:i/>
          <w:position w:val="-100"/>
        </w:rPr>
        <w:tab/>
      </w:r>
      <w:r>
        <w:rPr>
          <w:rFonts w:ascii="Times New Roman" w:hAnsi="Times New Roman" w:cs="Times New Roman" w:eastAsia="Times New Roman"/>
          <w:sz w:val="130"/>
          <w:szCs w:val="130"/>
          <w:color w:val="383F5E"/>
          <w:spacing w:val="0"/>
          <w:w w:val="100"/>
          <w:i/>
          <w:position w:val="-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9"/>
          <w:i/>
          <w:position w:val="-1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9"/>
          <w:i/>
          <w:position w:val="-18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69"/>
          <w:i/>
          <w:position w:val="-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11"/>
          <w:position w:val="-18"/>
        </w:rPr>
        <w:t>12017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40"/>
        </w:sectPr>
      </w:pPr>
      <w:rPr/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143" w:lineRule="exact"/>
        <w:ind w:right="15"/>
        <w:jc w:val="righ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D3D3D"/>
          <w:spacing w:val="0"/>
          <w:w w:val="139"/>
          <w:position w:val="-3"/>
        </w:rPr>
        <w:t>o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21" w:lineRule="exact"/>
        <w:ind w:right="-20"/>
        <w:jc w:val="right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.155981pt;margin-top:9.662229pt;width:8.19pt;height:10.793972pt;mso-position-horizontal-relative:page;mso-position-vertical-relative:paragraph;z-index:-16863" type="#_x0000_t202" filled="f" stroked="f">
            <v:textbox inset="0,0,0,0">
              <w:txbxContent>
                <w:p>
                  <w:pPr>
                    <w:spacing w:before="0" w:after="0" w:line="216" w:lineRule="exact"/>
                    <w:ind w:right="-72"/>
                    <w:jc w:val="left"/>
                    <w:rPr>
                      <w:rFonts w:ascii="Times New Roman" w:hAnsi="Times New Roman" w:cs="Times New Roman" w:eastAsia="Times New Roman"/>
                      <w:sz w:val="18"/>
                      <w:szCs w:val="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45454"/>
                      <w:w w:val="52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45454"/>
                      <w:spacing w:val="-34"/>
                      <w:w w:val="52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D3D3D"/>
                      <w:spacing w:val="-13"/>
                      <w:w w:val="130"/>
                      <w:position w:val="3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45454"/>
                      <w:spacing w:val="-20"/>
                      <w:w w:val="52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D3D3D"/>
                      <w:spacing w:val="-53"/>
                      <w:w w:val="130"/>
                      <w:position w:val="3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45454"/>
                      <w:spacing w:val="0"/>
                      <w:w w:val="52"/>
                      <w:position w:val="-1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45454"/>
                      <w:spacing w:val="-19"/>
                      <w:w w:val="52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17"/>
                      <w:szCs w:val="17"/>
                      <w:color w:val="3D3D3D"/>
                      <w:spacing w:val="-25"/>
                      <w:w w:val="131"/>
                      <w:position w:val="3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45454"/>
                      <w:spacing w:val="0"/>
                      <w:w w:val="52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2A2A2A"/>
          <w:w w:val="60"/>
          <w:position w:val="-8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58"/>
          <w:w w:val="59"/>
          <w:position w:val="-8"/>
        </w:rPr>
        <w:t>c</w:t>
      </w:r>
      <w:r>
        <w:rPr>
          <w:rFonts w:ascii="Arial" w:hAnsi="Arial" w:cs="Arial" w:eastAsia="Arial"/>
          <w:sz w:val="15"/>
          <w:szCs w:val="15"/>
          <w:color w:val="3D3D3D"/>
          <w:spacing w:val="-31"/>
          <w:w w:val="74"/>
          <w:position w:val="0"/>
        </w:rPr>
        <w:t>&gt;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8"/>
          <w:w w:val="59"/>
          <w:position w:val="-8"/>
        </w:rPr>
        <w:t>;</w:t>
      </w:r>
      <w:r>
        <w:rPr>
          <w:rFonts w:ascii="Arial" w:hAnsi="Arial" w:cs="Arial" w:eastAsia="Arial"/>
          <w:sz w:val="15"/>
          <w:szCs w:val="15"/>
          <w:color w:val="3D3D3D"/>
          <w:spacing w:val="-40"/>
          <w:w w:val="75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2"/>
          <w:w w:val="59"/>
          <w:position w:val="-8"/>
        </w:rPr>
        <w:t>ı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74"/>
          <w:position w:val="0"/>
        </w:rPr>
        <w:t>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445" w:lineRule="exact"/>
        <w:ind w:right="-20"/>
        <w:jc w:val="left"/>
        <w:rPr>
          <w:rFonts w:ascii="Times New Roman" w:hAnsi="Times New Roman" w:cs="Times New Roman" w:eastAsia="Times New Roman"/>
          <w:sz w:val="38"/>
          <w:szCs w:val="38"/>
        </w:rPr>
      </w:pPr>
      <w:rPr/>
      <w:r>
        <w:rPr/>
        <w:br w:type="column"/>
      </w:r>
      <w:r>
        <w:rPr>
          <w:rFonts w:ascii="Arial" w:hAnsi="Arial" w:cs="Arial" w:eastAsia="Arial"/>
          <w:sz w:val="52"/>
          <w:szCs w:val="52"/>
          <w:color w:val="3D3D3D"/>
          <w:spacing w:val="-71"/>
          <w:w w:val="56"/>
          <w:position w:val="-6"/>
        </w:rPr>
        <w:t>M</w:t>
      </w:r>
      <w:r>
        <w:rPr>
          <w:rFonts w:ascii="Arial" w:hAnsi="Arial" w:cs="Arial" w:eastAsia="Arial"/>
          <w:sz w:val="52"/>
          <w:szCs w:val="52"/>
          <w:color w:val="383F5E"/>
          <w:spacing w:val="0"/>
          <w:w w:val="56"/>
          <w:position w:val="-6"/>
        </w:rPr>
        <w:t>1</w:t>
      </w:r>
      <w:r>
        <w:rPr>
          <w:rFonts w:ascii="Arial" w:hAnsi="Arial" w:cs="Arial" w:eastAsia="Arial"/>
          <w:sz w:val="52"/>
          <w:szCs w:val="52"/>
          <w:color w:val="383F5E"/>
          <w:spacing w:val="0"/>
          <w:w w:val="56"/>
          <w:position w:val="-6"/>
        </w:rPr>
        <w:t>f</w:t>
      </w:r>
      <w:r>
        <w:rPr>
          <w:rFonts w:ascii="Arial" w:hAnsi="Arial" w:cs="Arial" w:eastAsia="Arial"/>
          <w:sz w:val="52"/>
          <w:szCs w:val="52"/>
          <w:color w:val="383F5E"/>
          <w:spacing w:val="51"/>
          <w:w w:val="56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4"/>
          <w:w w:val="95"/>
          <w:position w:val="-8"/>
        </w:rPr>
        <w:t>1</w:t>
      </w:r>
      <w:r>
        <w:rPr>
          <w:rFonts w:ascii="Times New Roman" w:hAnsi="Times New Roman" w:cs="Times New Roman" w:eastAsia="Times New Roman"/>
          <w:sz w:val="38"/>
          <w:szCs w:val="38"/>
          <w:color w:val="383F5E"/>
          <w:spacing w:val="0"/>
          <w:w w:val="84"/>
          <w:position w:val="-6"/>
        </w:rPr>
        <w:t>/</w:t>
      </w:r>
      <w:r>
        <w:rPr>
          <w:rFonts w:ascii="Times New Roman" w:hAnsi="Times New Roman" w:cs="Times New Roman" w:eastAsia="Times New Roman"/>
          <w:sz w:val="38"/>
          <w:szCs w:val="38"/>
          <w:color w:val="383F5E"/>
          <w:spacing w:val="17"/>
          <w:w w:val="84"/>
          <w:position w:val="-6"/>
        </w:rPr>
        <w:t>t</w:t>
      </w:r>
      <w:r>
        <w:rPr>
          <w:rFonts w:ascii="Times New Roman" w:hAnsi="Times New Roman" w:cs="Times New Roman" w:eastAsia="Times New Roman"/>
          <w:sz w:val="38"/>
          <w:szCs w:val="38"/>
          <w:color w:val="3D3D3D"/>
          <w:spacing w:val="-10"/>
          <w:w w:val="53"/>
          <w:position w:val="-6"/>
        </w:rPr>
        <w:t>r</w:t>
      </w:r>
      <w:r>
        <w:rPr>
          <w:rFonts w:ascii="Times New Roman" w:hAnsi="Times New Roman" w:cs="Times New Roman" w:eastAsia="Times New Roman"/>
          <w:sz w:val="38"/>
          <w:szCs w:val="38"/>
          <w:color w:val="383F5E"/>
          <w:spacing w:val="0"/>
          <w:w w:val="119"/>
          <w:position w:val="-6"/>
        </w:rPr>
        <w:t>hkl.</w:t>
      </w:r>
      <w:r>
        <w:rPr>
          <w:rFonts w:ascii="Times New Roman" w:hAnsi="Times New Roman" w:cs="Times New Roman" w:eastAsia="Times New Roman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40"/>
          <w:cols w:num="2" w:equalWidth="0">
            <w:col w:w="464" w:space="1707"/>
            <w:col w:w="9269"/>
          </w:cols>
        </w:sectPr>
      </w:pPr>
      <w:rPr/>
    </w:p>
    <w:p>
      <w:pPr>
        <w:spacing w:before="0" w:after="0" w:line="165" w:lineRule="exact"/>
        <w:ind w:left="2295" w:right="-20"/>
        <w:jc w:val="left"/>
        <w:tabs>
          <w:tab w:pos="8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458.245636pt;margin-top:6.662821pt;width:6.5875pt;height:22.885255pt;mso-position-horizontal-relative:page;mso-position-vertical-relative:paragraph;z-index:-16874" coordorigin="9165,133" coordsize="132,458">
            <v:shape style="position:absolute;left:9165;top:133;width:132;height:458" coordorigin="9165,133" coordsize="132,458" path="m9165,133l9297,133,9297,591,9165,591,9165,133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468.53244pt;margin-top:6.662821pt;width:.1pt;height:22.885255pt;mso-position-horizontal-relative:page;mso-position-vertical-relative:paragraph;z-index:-16873" coordorigin="9371,133" coordsize="2,458">
            <v:shape style="position:absolute;left:9371;top:133;width:2;height:458" coordorigin="9371,133" coordsize="0,458" path="m9371,591l9371,133e" filled="f" stroked="t" strokeweight="1.51525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5"/>
          <w:szCs w:val="15"/>
          <w:color w:val="3D3D3D"/>
          <w:spacing w:val="13"/>
          <w:w w:val="158"/>
          <w:position w:val="-3"/>
        </w:rPr>
        <w:t>u</w:t>
      </w:r>
      <w:r>
        <w:rPr>
          <w:rFonts w:ascii="Times New Roman" w:hAnsi="Times New Roman" w:cs="Times New Roman" w:eastAsia="Times New Roman"/>
          <w:sz w:val="15"/>
          <w:szCs w:val="15"/>
          <w:color w:val="3D3D3D"/>
          <w:spacing w:val="0"/>
          <w:w w:val="158"/>
          <w:position w:val="-3"/>
        </w:rPr>
        <w:t>,</w:t>
      </w:r>
      <w:r>
        <w:rPr>
          <w:rFonts w:ascii="Times New Roman" w:hAnsi="Times New Roman" w:cs="Times New Roman" w:eastAsia="Times New Roman"/>
          <w:sz w:val="15"/>
          <w:szCs w:val="15"/>
          <w:color w:val="3D3D3D"/>
          <w:spacing w:val="0"/>
          <w:w w:val="158"/>
          <w:position w:val="-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D3D3D"/>
          <w:spacing w:val="40"/>
          <w:w w:val="158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2"/>
          <w:position w:val="-3"/>
        </w:rPr>
        <w:t>ı</w:t>
      </w:r>
      <w:r>
        <w:rPr>
          <w:rFonts w:ascii="Arial" w:hAnsi="Arial" w:cs="Arial" w:eastAsia="Arial"/>
          <w:sz w:val="20"/>
          <w:szCs w:val="20"/>
          <w:color w:val="3D3D3D"/>
          <w:spacing w:val="-32"/>
          <w:w w:val="102"/>
          <w:position w:val="-3"/>
        </w:rPr>
        <w:t>;</w:t>
      </w:r>
      <w:r>
        <w:rPr>
          <w:rFonts w:ascii="Arial" w:hAnsi="Arial" w:cs="Arial" w:eastAsia="Arial"/>
          <w:sz w:val="20"/>
          <w:szCs w:val="20"/>
          <w:color w:val="383F5E"/>
          <w:spacing w:val="0"/>
          <w:w w:val="600"/>
          <w:position w:val="-3"/>
        </w:rPr>
        <w:t>/,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4"/>
          <w:position w:val="-3"/>
        </w:rPr>
        <w:t>ir</w:t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0"/>
          <w:szCs w:val="20"/>
          <w:color w:val="2A2A2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-4"/>
        </w:rPr>
        <w:t>iı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2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-4"/>
        </w:rPr>
        <w:t>ai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200"/>
          <w:position w:val="-4"/>
        </w:rPr>
        <w:t>epiriın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52" w:lineRule="atLeast"/>
        <w:ind w:left="2209" w:right="-20"/>
        <w:jc w:val="left"/>
        <w:rPr>
          <w:rFonts w:ascii="Times New Roman" w:hAnsi="Times New Roman" w:cs="Times New Roman" w:eastAsia="Times New Roman"/>
          <w:sz w:val="37"/>
          <w:szCs w:val="37"/>
        </w:rPr>
      </w:pPr>
      <w:rPr/>
      <w:r>
        <w:rPr/>
        <w:pict>
          <v:group style="position:absolute;margin-left:149.86795pt;margin-top:19.662706pt;width:1.423923pt;height:23.028931pt;mso-position-horizontal-relative:page;mso-position-vertical-relative:paragraph;z-index:-16877" coordorigin="2997,393" coordsize="28,461">
            <v:group style="position:absolute;left:3012;top:407;width:2;height:286" coordorigin="3012,407" coordsize="2,286">
              <v:shape style="position:absolute;left:3012;top:407;width:2;height:286" coordorigin="3012,407" coordsize="0,286" path="m3012,694l3012,407e" filled="f" stroked="t" strokeweight="1.423923pt" strokecolor="#484F97">
                <v:path arrowok="t"/>
              </v:shape>
            </v:group>
            <v:group style="position:absolute;left:3004;top:718;width:2;height:129" coordorigin="3004,718" coordsize="2,129">
              <v:shape style="position:absolute;left:3004;top:718;width:2;height:129" coordorigin="3004,718" coordsize="0,129" path="m3004,847l3004,718e" filled="f" stroked="t" strokeweight=".711962pt" strokecolor="#3F448C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34"/>
          <w:szCs w:val="34"/>
          <w:color w:val="6B6B6B"/>
          <w:spacing w:val="0"/>
          <w:w w:val="55"/>
        </w:rPr>
        <w:t>.</w:t>
      </w:r>
      <w:r>
        <w:rPr>
          <w:rFonts w:ascii="Arial" w:hAnsi="Arial" w:cs="Arial" w:eastAsia="Arial"/>
          <w:sz w:val="34"/>
          <w:szCs w:val="34"/>
          <w:color w:val="6B6B6B"/>
          <w:spacing w:val="0"/>
          <w:w w:val="55"/>
        </w:rPr>
        <w:t> </w:t>
      </w:r>
      <w:r>
        <w:rPr>
          <w:rFonts w:ascii="Arial" w:hAnsi="Arial" w:cs="Arial" w:eastAsia="Arial"/>
          <w:sz w:val="34"/>
          <w:szCs w:val="34"/>
          <w:color w:val="6B6B6B"/>
          <w:spacing w:val="38"/>
          <w:w w:val="55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2A2A2A"/>
          <w:spacing w:val="-18"/>
          <w:w w:val="68"/>
        </w:rPr>
        <w:t>t</w:t>
      </w:r>
      <w:r>
        <w:rPr>
          <w:rFonts w:ascii="Times New Roman" w:hAnsi="Times New Roman" w:cs="Times New Roman" w:eastAsia="Times New Roman"/>
          <w:sz w:val="37"/>
          <w:szCs w:val="37"/>
          <w:color w:val="2A2A2A"/>
          <w:spacing w:val="0"/>
          <w:w w:val="68"/>
        </w:rPr>
        <w:t>a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40"/>
        </w:sectPr>
      </w:pPr>
      <w:rPr/>
    </w:p>
    <w:p>
      <w:pPr>
        <w:spacing w:before="0" w:after="0" w:line="240" w:lineRule="auto"/>
        <w:ind w:left="2257" w:right="-96"/>
        <w:jc w:val="left"/>
        <w:tabs>
          <w:tab w:pos="304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34"/>
          <w:szCs w:val="34"/>
          <w:color w:val="3D3D3D"/>
          <w:spacing w:val="-12"/>
          <w:w w:val="63"/>
        </w:rPr>
        <w:t>P</w:t>
      </w:r>
      <w:r>
        <w:rPr>
          <w:rFonts w:ascii="Arial" w:hAnsi="Arial" w:cs="Arial" w:eastAsia="Arial"/>
          <w:sz w:val="34"/>
          <w:szCs w:val="34"/>
          <w:color w:val="383F5E"/>
          <w:spacing w:val="0"/>
          <w:w w:val="63"/>
        </w:rPr>
        <w:t>b</w:t>
      </w:r>
      <w:r>
        <w:rPr>
          <w:rFonts w:ascii="Arial" w:hAnsi="Arial" w:cs="Arial" w:eastAsia="Arial"/>
          <w:sz w:val="34"/>
          <w:szCs w:val="34"/>
          <w:color w:val="383F5E"/>
          <w:spacing w:val="-57"/>
          <w:w w:val="63"/>
        </w:rPr>
        <w:t> </w:t>
      </w:r>
      <w:r>
        <w:rPr>
          <w:rFonts w:ascii="Arial" w:hAnsi="Arial" w:cs="Arial" w:eastAsia="Arial"/>
          <w:sz w:val="34"/>
          <w:szCs w:val="34"/>
          <w:color w:val="383F5E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383F5E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83F5E"/>
          <w:spacing w:val="-23"/>
          <w:w w:val="138"/>
        </w:rPr>
        <w:t>ı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38"/>
        </w:rPr>
        <w:t>w</w:t>
      </w:r>
      <w:r>
        <w:rPr>
          <w:rFonts w:ascii="Arial" w:hAnsi="Arial" w:cs="Arial" w:eastAsia="Arial"/>
          <w:sz w:val="18"/>
          <w:szCs w:val="18"/>
          <w:color w:val="2A2A2A"/>
          <w:spacing w:val="0"/>
          <w:w w:val="138"/>
        </w:rPr>
        <w:t> </w:t>
      </w:r>
      <w:r>
        <w:rPr>
          <w:rFonts w:ascii="Arial" w:hAnsi="Arial" w:cs="Arial" w:eastAsia="Arial"/>
          <w:sz w:val="18"/>
          <w:szCs w:val="18"/>
          <w:color w:val="2A2A2A"/>
          <w:spacing w:val="15"/>
          <w:w w:val="138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2A2A2A"/>
          <w:spacing w:val="0"/>
          <w:w w:val="46"/>
        </w:rPr>
        <w:t>r</w:t>
      </w:r>
      <w:r>
        <w:rPr>
          <w:rFonts w:ascii="Times New Roman" w:hAnsi="Times New Roman" w:cs="Times New Roman" w:eastAsia="Times New Roman"/>
          <w:sz w:val="37"/>
          <w:szCs w:val="37"/>
          <w:color w:val="2A2A2A"/>
          <w:spacing w:val="0"/>
          <w:w w:val="46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2A2A2A"/>
          <w:spacing w:val="19"/>
          <w:w w:val="4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82"/>
        </w:rPr>
        <w:t>Amiri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480.567535pt;margin-top:6.791758pt;width:.1pt;height:38.343338pt;mso-position-horizontal-relative:page;mso-position-vertical-relative:paragraph;z-index:-16872" coordorigin="9611,136" coordsize="2,767">
            <v:shape style="position:absolute;left:9611;top:136;width:2;height:767" coordorigin="9611,136" coordsize="0,767" path="m9611,903l9611,136e" filled="f" stroked="t" strokeweight="6.275468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8"/>
        </w:rPr>
        <w:t>TlKlR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14" w:lineRule="exact"/>
        <w:ind w:left="81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</w:rPr>
        <w:t>Çvş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34" w:lineRule="exact"/>
        <w:ind w:right="-20"/>
        <w:jc w:val="righ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3D4290"/>
          <w:spacing w:val="0"/>
          <w:w w:val="190"/>
          <w:position w:val="-3"/>
        </w:rPr>
        <w:t>2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67" w:lineRule="exact"/>
        <w:ind w:left="136" w:right="-20"/>
        <w:jc w:val="left"/>
        <w:tabs>
          <w:tab w:pos="880" w:val="left"/>
        </w:tabs>
        <w:rPr>
          <w:rFonts w:ascii="Times New Roman" w:hAnsi="Times New Roman" w:cs="Times New Roman" w:eastAsia="Times New Roman"/>
          <w:sz w:val="40"/>
          <w:szCs w:val="4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4"/>
          <w:szCs w:val="34"/>
          <w:color w:val="AFAFAF"/>
          <w:spacing w:val="-75"/>
          <w:w w:val="155"/>
          <w:position w:val="6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909091"/>
          <w:spacing w:val="0"/>
          <w:w w:val="282"/>
          <w:position w:val="6"/>
        </w:rPr>
        <w:t>'</w:t>
      </w:r>
      <w:r>
        <w:rPr>
          <w:rFonts w:ascii="Times New Roman" w:hAnsi="Times New Roman" w:cs="Times New Roman" w:eastAsia="Times New Roman"/>
          <w:sz w:val="34"/>
          <w:szCs w:val="34"/>
          <w:color w:val="545454"/>
          <w:spacing w:val="-20"/>
          <w:w w:val="40"/>
          <w:position w:val="6"/>
        </w:rPr>
        <w:t>t</w:t>
      </w:r>
      <w:r>
        <w:rPr>
          <w:rFonts w:ascii="Times New Roman" w:hAnsi="Times New Roman" w:cs="Times New Roman" w:eastAsia="Times New Roman"/>
          <w:sz w:val="34"/>
          <w:szCs w:val="34"/>
          <w:color w:val="AFAFAF"/>
          <w:spacing w:val="0"/>
          <w:w w:val="25"/>
          <w:position w:val="6"/>
        </w:rPr>
        <w:t>f</w:t>
      </w:r>
      <w:r>
        <w:rPr>
          <w:rFonts w:ascii="Times New Roman" w:hAnsi="Times New Roman" w:cs="Times New Roman" w:eastAsia="Times New Roman"/>
          <w:sz w:val="34"/>
          <w:szCs w:val="34"/>
          <w:color w:val="AFAFAF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AFAFAF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40"/>
          <w:szCs w:val="40"/>
          <w:color w:val="3D4290"/>
          <w:spacing w:val="-37"/>
          <w:w w:val="264"/>
          <w:position w:val="6"/>
        </w:rPr>
        <w:t>'</w:t>
      </w:r>
      <w:r>
        <w:rPr>
          <w:rFonts w:ascii="Times New Roman" w:hAnsi="Times New Roman" w:cs="Times New Roman" w:eastAsia="Times New Roman"/>
          <w:sz w:val="40"/>
          <w:szCs w:val="40"/>
          <w:color w:val="909091"/>
          <w:spacing w:val="0"/>
          <w:w w:val="36"/>
          <w:position w:val="6"/>
        </w:rPr>
        <w:t>:L</w:t>
      </w:r>
      <w:r>
        <w:rPr>
          <w:rFonts w:ascii="Times New Roman" w:hAnsi="Times New Roman" w:cs="Times New Roman" w:eastAsia="Times New Roman"/>
          <w:sz w:val="40"/>
          <w:szCs w:val="40"/>
          <w:color w:val="909091"/>
          <w:spacing w:val="0"/>
          <w:w w:val="37"/>
          <w:position w:val="6"/>
        </w:rPr>
        <w:t>4</w:t>
      </w:r>
      <w:r>
        <w:rPr>
          <w:rFonts w:ascii="Times New Roman" w:hAnsi="Times New Roman" w:cs="Times New Roman" w:eastAsia="Times New Roman"/>
          <w:sz w:val="40"/>
          <w:szCs w:val="40"/>
          <w:color w:val="909091"/>
          <w:spacing w:val="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545454"/>
          <w:spacing w:val="0"/>
          <w:w w:val="33"/>
          <w:position w:val="6"/>
        </w:rPr>
        <w:t>;;</w:t>
      </w:r>
      <w:r>
        <w:rPr>
          <w:rFonts w:ascii="Times New Roman" w:hAnsi="Times New Roman" w:cs="Times New Roman" w:eastAsia="Times New Roman"/>
          <w:sz w:val="40"/>
          <w:szCs w:val="40"/>
          <w:color w:val="545454"/>
          <w:spacing w:val="0"/>
          <w:w w:val="33"/>
          <w:position w:val="6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545454"/>
          <w:spacing w:val="24"/>
          <w:w w:val="33"/>
          <w:position w:val="6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7C7C7C"/>
          <w:spacing w:val="0"/>
          <w:w w:val="60"/>
          <w:position w:val="6"/>
        </w:rPr>
        <w:t>..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544" w:lineRule="exact"/>
        <w:ind w:left="147"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v:group style="position:absolute;margin-left:505.167969pt;margin-top:13.390193pt;width:.1pt;height:12.278321pt;mso-position-horizontal-relative:page;mso-position-vertical-relative:paragraph;z-index:-16871" coordorigin="10103,268" coordsize="2,246">
            <v:shape style="position:absolute;left:10103;top:268;width:2;height:246" coordorigin="10103,268" coordsize="0,246" path="m10103,513l10103,268e" filled="f" stroked="t" strokeweight="2.7775pt" strokecolor="#EDEDED">
              <v:path arrowok="t"/>
            </v:shape>
          </v:group>
          <w10:wrap type="none"/>
        </w:pict>
      </w:r>
      <w:r>
        <w:rPr/>
        <w:pict>
          <v:group style="position:absolute;margin-left:514.888428pt;margin-top:24.170298pt;width:.1pt;height:23.192384pt;mso-position-horizontal-relative:page;mso-position-vertical-relative:paragraph;z-index:-16870" coordorigin="10298,483" coordsize="2,464">
            <v:shape style="position:absolute;left:10298;top:483;width:2;height:464" coordorigin="10298,483" coordsize="0,464" path="m10298,947l10298,483e" filled="f" stroked="t" strokeweight=".1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55"/>
          <w:szCs w:val="55"/>
          <w:color w:val="545454"/>
          <w:w w:val="109"/>
          <w:position w:val="1"/>
        </w:rPr>
        <w:t>i</w:t>
      </w:r>
      <w:r>
        <w:rPr>
          <w:rFonts w:ascii="Times New Roman" w:hAnsi="Times New Roman" w:cs="Times New Roman" w:eastAsia="Times New Roman"/>
          <w:sz w:val="55"/>
          <w:szCs w:val="55"/>
          <w:color w:val="545454"/>
          <w:spacing w:val="-97"/>
          <w:w w:val="109"/>
          <w:position w:val="1"/>
        </w:rPr>
        <w:t>l</w:t>
      </w:r>
      <w:r>
        <w:rPr>
          <w:rFonts w:ascii="Arial" w:hAnsi="Arial" w:cs="Arial" w:eastAsia="Arial"/>
          <w:sz w:val="30"/>
          <w:szCs w:val="30"/>
          <w:color w:val="2A2A2A"/>
          <w:spacing w:val="0"/>
          <w:w w:val="73"/>
          <w:position w:val="-2"/>
        </w:rPr>
        <w:t>ı</w:t>
      </w:r>
      <w:r>
        <w:rPr>
          <w:rFonts w:ascii="Arial" w:hAnsi="Arial" w:cs="Arial" w:eastAsia="Arial"/>
          <w:sz w:val="30"/>
          <w:szCs w:val="30"/>
          <w:color w:val="2A2A2A"/>
          <w:spacing w:val="-37"/>
          <w:w w:val="73"/>
          <w:position w:val="-2"/>
        </w:rPr>
        <w:t>ı</w:t>
      </w:r>
      <w:r>
        <w:rPr>
          <w:rFonts w:ascii="Arial" w:hAnsi="Arial" w:cs="Arial" w:eastAsia="Arial"/>
          <w:sz w:val="30"/>
          <w:szCs w:val="30"/>
          <w:color w:val="909091"/>
          <w:spacing w:val="-57"/>
          <w:w w:val="63"/>
          <w:position w:val="-2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0"/>
          <w:w w:val="92"/>
          <w:position w:val="-2"/>
        </w:rPr>
        <w:t>il</w:t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-35"/>
          <w:w w:val="92"/>
          <w:position w:val="-2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AFAFAF"/>
          <w:spacing w:val="0"/>
          <w:w w:val="114"/>
          <w:position w:val="-2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AFAFAF"/>
          <w:spacing w:val="-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55"/>
          <w:szCs w:val="55"/>
          <w:color w:val="545454"/>
          <w:spacing w:val="-89"/>
          <w:w w:val="97"/>
          <w:position w:val="1"/>
        </w:rPr>
        <w:t>ı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97"/>
          <w:position w:val="-2"/>
        </w:rPr>
        <w:t>Y</w:t>
      </w:r>
      <w:r>
        <w:rPr>
          <w:rFonts w:ascii="Arial" w:hAnsi="Arial" w:cs="Arial" w:eastAsia="Arial"/>
          <w:sz w:val="18"/>
          <w:szCs w:val="18"/>
          <w:color w:val="3D3D3D"/>
          <w:spacing w:val="-91"/>
          <w:w w:val="97"/>
          <w:position w:val="-2"/>
        </w:rPr>
        <w:t>a</w:t>
      </w:r>
      <w:r>
        <w:rPr>
          <w:rFonts w:ascii="Times New Roman" w:hAnsi="Times New Roman" w:cs="Times New Roman" w:eastAsia="Times New Roman"/>
          <w:sz w:val="55"/>
          <w:szCs w:val="55"/>
          <w:color w:val="545454"/>
          <w:spacing w:val="-164"/>
          <w:w w:val="97"/>
          <w:position w:val="1"/>
        </w:rPr>
        <w:t>e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97"/>
          <w:position w:val="-2"/>
        </w:rPr>
        <w:t>n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97"/>
          <w:position w:val="-2"/>
        </w:rPr>
        <w:t>  </w:t>
      </w:r>
      <w:r>
        <w:rPr>
          <w:rFonts w:ascii="Arial" w:hAnsi="Arial" w:cs="Arial" w:eastAsia="Arial"/>
          <w:sz w:val="18"/>
          <w:szCs w:val="18"/>
          <w:color w:val="3D3D3D"/>
          <w:spacing w:val="46"/>
          <w:w w:val="97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AFAFAF"/>
          <w:spacing w:val="12"/>
          <w:w w:val="85"/>
          <w:position w:val="-2"/>
        </w:rPr>
        <w:t>•</w:t>
      </w:r>
      <w:r>
        <w:rPr>
          <w:rFonts w:ascii="Times New Roman" w:hAnsi="Times New Roman" w:cs="Times New Roman" w:eastAsia="Times New Roman"/>
          <w:sz w:val="55"/>
          <w:szCs w:val="55"/>
          <w:color w:val="545454"/>
          <w:spacing w:val="-125"/>
          <w:w w:val="109"/>
          <w:position w:val="1"/>
        </w:rPr>
        <w:t>\</w:t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-30"/>
          <w:w w:val="63"/>
          <w:position w:val="-2"/>
        </w:rPr>
        <w:t>v</w:t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0"/>
          <w:w w:val="62"/>
          <w:position w:val="-2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-19"/>
          <w:w w:val="63"/>
          <w:position w:val="-2"/>
        </w:rPr>
        <w:t>f</w:t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0"/>
          <w:w w:val="62"/>
          <w:position w:val="-2"/>
        </w:rPr>
        <w:t>Ac</w:t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-7"/>
          <w:w w:val="62"/>
          <w:position w:val="-2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0"/>
          <w:w w:val="62"/>
          <w:emboss/>
          <w:position w:val="-2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545454"/>
          <w:spacing w:val="0"/>
          <w:w w:val="62"/>
          <w:position w:val="-2"/>
        </w:rPr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367" w:lineRule="exact"/>
        <w:ind w:left="-46" w:right="791"/>
        <w:jc w:val="center"/>
        <w:tabs>
          <w:tab w:pos="720" w:val="left"/>
          <w:tab w:pos="192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7C7C7C"/>
          <w:spacing w:val="-18"/>
          <w:w w:val="128"/>
        </w:rPr>
        <w:t>\</w:t>
      </w:r>
      <w:r>
        <w:rPr>
          <w:rFonts w:ascii="Times New Roman" w:hAnsi="Times New Roman" w:cs="Times New Roman" w:eastAsia="Times New Roman"/>
          <w:sz w:val="34"/>
          <w:szCs w:val="34"/>
          <w:color w:val="545454"/>
          <w:spacing w:val="0"/>
          <w:w w:val="600"/>
        </w:rPr>
        <w:t>;</w:t>
      </w:r>
      <w:r>
        <w:rPr>
          <w:rFonts w:ascii="Times New Roman" w:hAnsi="Times New Roman" w:cs="Times New Roman" w:eastAsia="Times New Roman"/>
          <w:sz w:val="34"/>
          <w:szCs w:val="34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4"/>
          <w:szCs w:val="34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34"/>
          <w:szCs w:val="34"/>
          <w:color w:val="3D3D3D"/>
          <w:spacing w:val="-122"/>
          <w:w w:val="68"/>
        </w:rPr>
        <w:t>ş</w:t>
      </w:r>
      <w:r>
        <w:rPr>
          <w:rFonts w:ascii="Times New Roman" w:hAnsi="Times New Roman" w:cs="Times New Roman" w:eastAsia="Times New Roman"/>
          <w:sz w:val="34"/>
          <w:szCs w:val="34"/>
          <w:color w:val="AFAFAF"/>
          <w:spacing w:val="9"/>
          <w:w w:val="68"/>
        </w:rPr>
        <w:t>·</w:t>
      </w:r>
      <w:r>
        <w:rPr>
          <w:rFonts w:ascii="Times New Roman" w:hAnsi="Times New Roman" w:cs="Times New Roman" w:eastAsia="Times New Roman"/>
          <w:sz w:val="34"/>
          <w:szCs w:val="34"/>
          <w:color w:val="909091"/>
          <w:spacing w:val="0"/>
          <w:w w:val="103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909091"/>
          <w:spacing w:val="-55"/>
          <w:w w:val="100"/>
        </w:rPr>
        <w:t> </w:t>
      </w:r>
      <w:r>
        <w:rPr>
          <w:rFonts w:ascii="Arial" w:hAnsi="Arial" w:cs="Arial" w:eastAsia="Arial"/>
          <w:sz w:val="34"/>
          <w:szCs w:val="34"/>
          <w:color w:val="6B6B6B"/>
          <w:spacing w:val="-99"/>
          <w:w w:val="59"/>
        </w:rPr>
        <w:t>·</w:t>
      </w:r>
      <w:r>
        <w:rPr>
          <w:rFonts w:ascii="Arial" w:hAnsi="Arial" w:cs="Arial" w:eastAsia="Arial"/>
          <w:sz w:val="34"/>
          <w:szCs w:val="34"/>
          <w:color w:val="3D3D3D"/>
          <w:spacing w:val="-40"/>
          <w:w w:val="47"/>
        </w:rPr>
        <w:t>ü</w:t>
      </w:r>
      <w:r>
        <w:rPr>
          <w:rFonts w:ascii="Arial" w:hAnsi="Arial" w:cs="Arial" w:eastAsia="Arial"/>
          <w:sz w:val="34"/>
          <w:szCs w:val="34"/>
          <w:color w:val="6B6B6B"/>
          <w:spacing w:val="-47"/>
          <w:w w:val="58"/>
        </w:rPr>
        <w:t>:</w:t>
      </w:r>
      <w:r>
        <w:rPr>
          <w:rFonts w:ascii="Arial" w:hAnsi="Arial" w:cs="Arial" w:eastAsia="Arial"/>
          <w:sz w:val="34"/>
          <w:szCs w:val="34"/>
          <w:color w:val="6B6B6B"/>
          <w:spacing w:val="-38"/>
          <w:w w:val="52"/>
        </w:rPr>
        <w:t>r</w:t>
      </w:r>
      <w:r>
        <w:rPr>
          <w:rFonts w:ascii="Arial" w:hAnsi="Arial" w:cs="Arial" w:eastAsia="Arial"/>
          <w:sz w:val="34"/>
          <w:szCs w:val="34"/>
          <w:color w:val="6B6B6B"/>
          <w:spacing w:val="-136"/>
          <w:w w:val="59"/>
        </w:rPr>
        <w:t>d</w:t>
      </w:r>
      <w:r>
        <w:rPr>
          <w:rFonts w:ascii="Arial" w:hAnsi="Arial" w:cs="Arial" w:eastAsia="Arial"/>
          <w:sz w:val="34"/>
          <w:szCs w:val="34"/>
          <w:color w:val="6B6B6B"/>
          <w:spacing w:val="0"/>
          <w:w w:val="52"/>
        </w:rPr>
        <w:t>ü</w:t>
      </w:r>
      <w:r>
        <w:rPr>
          <w:rFonts w:ascii="Arial" w:hAnsi="Arial" w:cs="Arial" w:eastAsia="Arial"/>
          <w:sz w:val="34"/>
          <w:szCs w:val="34"/>
          <w:color w:val="6B6B6B"/>
          <w:spacing w:val="0"/>
          <w:w w:val="100"/>
        </w:rPr>
        <w:tab/>
      </w:r>
      <w:r>
        <w:rPr>
          <w:rFonts w:ascii="Arial" w:hAnsi="Arial" w:cs="Arial" w:eastAsia="Arial"/>
          <w:sz w:val="34"/>
          <w:szCs w:val="34"/>
          <w:color w:val="6B6B6B"/>
          <w:spacing w:val="0"/>
          <w:w w:val="100"/>
        </w:rPr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75"/>
        </w:rPr>
        <w:t>v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73" w:after="0" w:line="147" w:lineRule="exact"/>
        <w:ind w:left="394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v:group style="position:absolute;margin-left:467.898682pt;margin-top:8.934604pt;width:.1pt;height:12.278321pt;mso-position-horizontal-relative:page;mso-position-vertical-relative:paragraph;z-index:-16869" coordorigin="9358,179" coordsize="2,246">
            <v:shape style="position:absolute;left:9358;top:179;width:2;height:246" coordorigin="9358,179" coordsize="0,246" path="m9358,424l9358,179e" filled="f" stroked="t" strokeweight="2.467630pt" strokecolor="#EDEDED">
              <v:path arrowok="t"/>
            </v:shape>
          </v:group>
          <w10:wrap type="none"/>
        </w:pict>
      </w:r>
      <w:r>
        <w:rPr/>
        <w:pict>
          <v:group style="position:absolute;margin-left:473.347504pt;margin-top:8.934604pt;width:5.26023pt;height:12.278321pt;mso-position-horizontal-relative:page;mso-position-vertical-relative:paragraph;z-index:-16868" coordorigin="9467,179" coordsize="105,246">
            <v:shape style="position:absolute;left:9467;top:179;width:105;height:246" coordorigin="9467,179" coordsize="105,246" path="m9467,179l9572,179,9572,424,9467,424,9467,179e" filled="t" fillcolor="#ED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5"/>
          <w:szCs w:val="15"/>
          <w:color w:val="909091"/>
          <w:spacing w:val="0"/>
          <w:w w:val="142"/>
          <w:position w:val="-2"/>
        </w:rPr>
        <w:t>•</w:t>
      </w:r>
      <w:r>
        <w:rPr>
          <w:rFonts w:ascii="Times New Roman" w:hAnsi="Times New Roman" w:cs="Times New Roman" w:eastAsia="Times New Roman"/>
          <w:sz w:val="15"/>
          <w:szCs w:val="15"/>
          <w:color w:val="909091"/>
          <w:spacing w:val="22"/>
          <w:w w:val="142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09091"/>
          <w:spacing w:val="0"/>
          <w:w w:val="67"/>
          <w:position w:val="-2"/>
        </w:rPr>
        <w:t>-!'</w:t>
      </w:r>
      <w:r>
        <w:rPr>
          <w:rFonts w:ascii="Times New Roman" w:hAnsi="Times New Roman" w:cs="Times New Roman" w:eastAsia="Times New Roman"/>
          <w:sz w:val="15"/>
          <w:szCs w:val="15"/>
          <w:color w:val="909091"/>
          <w:spacing w:val="0"/>
          <w:w w:val="67"/>
          <w:position w:val="-2"/>
        </w:rPr>
        <w:t>l</w:t>
      </w:r>
      <w:r>
        <w:rPr>
          <w:rFonts w:ascii="Times New Roman" w:hAnsi="Times New Roman" w:cs="Times New Roman" w:eastAsia="Times New Roman"/>
          <w:sz w:val="15"/>
          <w:szCs w:val="15"/>
          <w:color w:val="909091"/>
          <w:spacing w:val="20"/>
          <w:w w:val="67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6B6B6B"/>
          <w:spacing w:val="0"/>
          <w:w w:val="94"/>
          <w:position w:val="-2"/>
        </w:rPr>
        <w:t>i;ti</w:t>
      </w:r>
      <w:r>
        <w:rPr>
          <w:rFonts w:ascii="Times New Roman" w:hAnsi="Times New Roman" w:cs="Times New Roman" w:eastAsia="Times New Roman"/>
          <w:sz w:val="15"/>
          <w:szCs w:val="15"/>
          <w:color w:val="6B6B6B"/>
          <w:spacing w:val="-25"/>
          <w:w w:val="94"/>
          <w:position w:val="-2"/>
        </w:rPr>
        <w:t>i</w:t>
      </w:r>
      <w:r>
        <w:rPr>
          <w:rFonts w:ascii="Times New Roman" w:hAnsi="Times New Roman" w:cs="Times New Roman" w:eastAsia="Times New Roman"/>
          <w:sz w:val="15"/>
          <w:szCs w:val="15"/>
          <w:color w:val="3D3D3D"/>
          <w:spacing w:val="0"/>
          <w:w w:val="130"/>
          <w:position w:val="-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3D3D3D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D3D3D"/>
          <w:spacing w:val="0"/>
          <w:w w:val="129"/>
          <w:position w:val="-2"/>
        </w:rPr>
        <w:t>\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40" w:right="240"/>
          <w:cols w:num="3" w:equalWidth="0">
            <w:col w:w="4032" w:space="702"/>
            <w:col w:w="1339" w:space="2434"/>
            <w:col w:w="2933"/>
          </w:cols>
        </w:sectPr>
      </w:pPr>
      <w:rPr/>
    </w:p>
    <w:p>
      <w:pPr>
        <w:spacing w:before="0" w:after="0" w:line="284" w:lineRule="exact"/>
        <w:ind w:left="2503" w:right="-20"/>
        <w:jc w:val="left"/>
        <w:tabs>
          <w:tab w:pos="900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17.443062pt;margin-top:27.33396pt;width:561.500491pt;height:751.920951pt;mso-position-horizontal-relative:page;mso-position-vertical-relative:page;z-index:-16879" coordorigin="349,547" coordsize="11230,15038">
            <v:group style="position:absolute;left:375;top:573;width:1244;height:2" coordorigin="375,573" coordsize="1244,2">
              <v:shape style="position:absolute;left:375;top:573;width:1244;height:2" coordorigin="375,573" coordsize="1244,0" path="m375,573l1619,573e" filled="f" stroked="t" strokeweight=".711962pt" strokecolor="#545454">
                <v:path arrowok="t"/>
              </v:shape>
            </v:group>
            <v:group style="position:absolute;left:1562;top:573;width:185;height:2" coordorigin="1562,573" coordsize="185,2">
              <v:shape style="position:absolute;left:1562;top:573;width:185;height:2" coordorigin="1562,573" coordsize="185,0" path="m1562,573l1747,573e" filled="f" stroked="t" strokeweight=".474641pt" strokecolor="#3B3B3B">
                <v:path arrowok="t"/>
              </v:shape>
            </v:group>
            <v:group style="position:absolute;left:1690;top:573;width:9873;height:2" coordorigin="1690,573" coordsize="9873,2">
              <v:shape style="position:absolute;left:1690;top:573;width:9873;height:2" coordorigin="1690,573" coordsize="9873,0" path="m1690,573l11562,573e" filled="f" stroked="t" strokeweight=".711962pt" strokecolor="#575757">
                <v:path arrowok="t"/>
              </v:shape>
            </v:group>
            <v:group style="position:absolute;left:2402;top:563;width:2;height:1509" coordorigin="2402,563" coordsize="2,1509">
              <v:shape style="position:absolute;left:2402;top:563;width:2;height:1509" coordorigin="2402,563" coordsize="0,1509" path="m2402,2072l2402,563e" filled="f" stroked="t" strokeweight=".711962pt" strokecolor="#444444">
                <v:path arrowok="t"/>
              </v:shape>
            </v:group>
            <v:group style="position:absolute;left:2810;top:573;width:522;height:2" coordorigin="2810,573" coordsize="522,2">
              <v:shape style="position:absolute;left:2810;top:573;width:522;height:2" coordorigin="2810,573" coordsize="522,0" path="m2810,573l3332,573e" filled="f" stroked="t" strokeweight=".474641pt" strokecolor="#383838">
                <v:path arrowok="t"/>
              </v:shape>
            </v:group>
            <v:group style="position:absolute;left:6308;top:573;width:508;height:2" coordorigin="6308,573" coordsize="508,2">
              <v:shape style="position:absolute;left:6308;top:573;width:508;height:2" coordorigin="6308,573" coordsize="508,0" path="m6308,573l6816,573e" filled="f" stroked="t" strokeweight=".474641pt" strokecolor="#444444">
                <v:path arrowok="t"/>
              </v:shape>
            </v:group>
            <v:group style="position:absolute;left:11553;top:568;width:2;height:1194" coordorigin="11553,568" coordsize="2,1194">
              <v:shape style="position:absolute;left:11553;top:568;width:2;height:1194" coordorigin="11553,568" coordsize="0,1194" path="m11553,1762l11553,568e" filled="f" stroked="t" strokeweight=".474641pt" strokecolor="#4F4F4F">
                <v:path arrowok="t"/>
              </v:shape>
            </v:group>
            <v:group style="position:absolute;left:9163;top:568;width:2;height:726" coordorigin="9163,568" coordsize="2,726">
              <v:shape style="position:absolute;left:9163;top:568;width:2;height:726" coordorigin="9163,568" coordsize="0,726" path="m9163,1294l9163,568e" filled="f" stroked="t" strokeweight=".949282pt" strokecolor="#575757">
                <v:path arrowok="t"/>
              </v:shape>
            </v:group>
            <v:group style="position:absolute;left:9165;top:1236;width:2;height:349" coordorigin="9165,1236" coordsize="2,349">
              <v:shape style="position:absolute;left:9165;top:1236;width:2;height:349" coordorigin="9165,1236" coordsize="0,349" path="m9165,1585l9165,1236e" filled="f" stroked="t" strokeweight=".474641pt" strokecolor="#383838">
                <v:path arrowok="t"/>
              </v:shape>
            </v:group>
            <v:group style="position:absolute;left:11555;top:1007;width:2;height:2874" coordorigin="11555,1007" coordsize="2,2874">
              <v:shape style="position:absolute;left:11555;top:1007;width:2;height:2874" coordorigin="11555,1007" coordsize="0,2874" path="m11555,3881l11555,1007e" filled="f" stroked="t" strokeweight=".949282pt" strokecolor="#575757">
                <v:path arrowok="t"/>
              </v:shape>
            </v:group>
            <v:group style="position:absolute;left:370;top:2707;width:4296;height:2" coordorigin="370,2707" coordsize="4296,2">
              <v:shape style="position:absolute;left:370;top:2707;width:4296;height:2" coordorigin="370,2707" coordsize="4296,0" path="m370,2707l4666,2707e" filled="f" stroked="t" strokeweight=".711962pt" strokecolor="#575757">
                <v:path arrowok="t"/>
              </v:shape>
            </v:group>
            <v:group style="position:absolute;left:4542;top:2707;width:413;height:2" coordorigin="4542,2707" coordsize="413,2">
              <v:shape style="position:absolute;left:4542;top:2707;width:413;height:2" coordorigin="4542,2707" coordsize="413,0" path="m4542,2707l4955,2707e" filled="f" stroked="t" strokeweight=".474641pt" strokecolor="#3F3F3F">
                <v:path arrowok="t"/>
              </v:shape>
            </v:group>
            <v:group style="position:absolute;left:4898;top:2707;width:2107;height:2" coordorigin="4898,2707" coordsize="2107,2">
              <v:shape style="position:absolute;left:4898;top:2707;width:2107;height:2" coordorigin="4898,2707" coordsize="2107,0" path="m4898,2707l7006,2707e" filled="f" stroked="t" strokeweight=".711962pt" strokecolor="#5B5B5B">
                <v:path arrowok="t"/>
              </v:shape>
            </v:group>
            <v:group style="position:absolute;left:6949;top:2707;width:456;height:2" coordorigin="6949,2707" coordsize="456,2">
              <v:shape style="position:absolute;left:6949;top:2707;width:456;height:2" coordorigin="6949,2707" coordsize="456,0" path="m6949,2707l7404,2707e" filled="f" stroked="t" strokeweight=".474641pt" strokecolor="#3F3F3F">
                <v:path arrowok="t"/>
              </v:shape>
            </v:group>
            <v:group style="position:absolute;left:7347;top:2705;width:4215;height:2" coordorigin="7347,2705" coordsize="4215,2">
              <v:shape style="position:absolute;left:7347;top:2705;width:4215;height:2" coordorigin="7347,2705" coordsize="4215,0" path="m7347,2705l11562,2705e" filled="f" stroked="t" strokeweight=".711962pt" strokecolor="#545454">
                <v:path arrowok="t"/>
              </v:shape>
            </v:group>
            <v:group style="position:absolute;left:375;top:2922;width:4224;height:2" coordorigin="375,2922" coordsize="4224,2">
              <v:shape style="position:absolute;left:375;top:2922;width:4224;height:2" coordorigin="375,2922" coordsize="4224,0" path="m375,2922l4599,2922e" filled="f" stroked="t" strokeweight=".474641pt" strokecolor="#545454">
                <v:path arrowok="t"/>
              </v:shape>
            </v:group>
            <v:group style="position:absolute;left:377;top:2664;width:2;height:282" coordorigin="377,2664" coordsize="2,282">
              <v:shape style="position:absolute;left:377;top:2664;width:2;height:282" coordorigin="377,2664" coordsize="0,282" path="m377,2946l377,2664e" filled="f" stroked="t" strokeweight=".711962pt" strokecolor="#5B5B5B">
                <v:path arrowok="t"/>
              </v:shape>
            </v:group>
            <v:group style="position:absolute;left:4447;top:2922;width:1932;height:2" coordorigin="4447,2922" coordsize="1932,2">
              <v:shape style="position:absolute;left:4447;top:2922;width:1932;height:2" coordorigin="4447,2922" coordsize="1932,0" path="m4447,2922l6379,2922e" filled="f" stroked="t" strokeweight=".949282pt" strokecolor="#606060">
                <v:path arrowok="t"/>
              </v:shape>
            </v:group>
            <v:group style="position:absolute;left:6308;top:2922;width:698;height:2" coordorigin="6308,2922" coordsize="698,2">
              <v:shape style="position:absolute;left:6308;top:2922;width:698;height:2" coordorigin="6308,2922" coordsize="698,0" path="m6308,2922l7006,2922e" filled="f" stroked="t" strokeweight=".474641pt" strokecolor="#3B3B3B">
                <v:path arrowok="t"/>
              </v:shape>
            </v:group>
            <v:group style="position:absolute;left:6949;top:2922;width:456;height:2" coordorigin="6949,2922" coordsize="456,2">
              <v:shape style="position:absolute;left:6949;top:2922;width:456;height:2" coordorigin="6949,2922" coordsize="456,0" path="m6949,2922l7404,2922e" filled="f" stroked="t" strokeweight=".949282pt" strokecolor="#606060">
                <v:path arrowok="t"/>
              </v:shape>
            </v:group>
            <v:group style="position:absolute;left:7347;top:2919;width:940;height:2" coordorigin="7347,2919" coordsize="940,2">
              <v:shape style="position:absolute;left:7347;top:2919;width:940;height:2" coordorigin="7347,2919" coordsize="940,0" path="m7347,2919l8287,2919e" filled="f" stroked="t" strokeweight=".474641pt" strokecolor="#484848">
                <v:path arrowok="t"/>
              </v:shape>
            </v:group>
            <v:group style="position:absolute;left:8207;top:2922;width:3356;height:2" coordorigin="8207,2922" coordsize="3356,2">
              <v:shape style="position:absolute;left:8207;top:2922;width:3356;height:2" coordorigin="8207,2922" coordsize="3356,0" path="m8207,2922l11562,2922e" filled="f" stroked="t" strokeweight=".711962pt" strokecolor="#606060">
                <v:path arrowok="t"/>
              </v:shape>
            </v:group>
            <v:group style="position:absolute;left:375;top:3139;width:1244;height:2" coordorigin="375,3139" coordsize="1244,2">
              <v:shape style="position:absolute;left:375;top:3139;width:1244;height:2" coordorigin="375,3139" coordsize="1244,0" path="m375,3139l1619,3139e" filled="f" stroked="t" strokeweight=".949282pt" strokecolor="#575757">
                <v:path arrowok="t"/>
              </v:shape>
            </v:group>
            <v:group style="position:absolute;left:380;top:2874;width:2;height:306" coordorigin="380,2874" coordsize="2,306">
              <v:shape style="position:absolute;left:380;top:2874;width:2;height:306" coordorigin="380,2874" coordsize="0,306" path="m380,3180l380,2874e" filled="f" stroked="t" strokeweight=".474641pt" strokecolor="#1F1F1F">
                <v:path arrowok="t"/>
              </v:shape>
            </v:group>
            <v:group style="position:absolute;left:1562;top:3141;width:185;height:2" coordorigin="1562,3141" coordsize="185,2">
              <v:shape style="position:absolute;left:1562;top:3141;width:185;height:2" coordorigin="1562,3141" coordsize="185,0" path="m1562,3141l1747,3141e" filled="f" stroked="t" strokeweight=".474641pt" strokecolor="#3F3F3F">
                <v:path arrowok="t"/>
              </v:shape>
            </v:group>
            <v:group style="position:absolute;left:1690;top:3139;width:9877;height:2" coordorigin="1690,3139" coordsize="9877,2">
              <v:shape style="position:absolute;left:1690;top:3139;width:9877;height:2" coordorigin="1690,3139" coordsize="9877,0" path="m1690,3139l11567,3139e" filled="f" stroked="t" strokeweight=".711962pt" strokecolor="#575757">
                <v:path arrowok="t"/>
              </v:shape>
            </v:group>
            <v:group style="position:absolute;left:377;top:3108;width:2;height:477" coordorigin="377,3108" coordsize="2,477">
              <v:shape style="position:absolute;left:377;top:3108;width:2;height:477" coordorigin="377,3108" coordsize="0,477" path="m377,3585l377,3108e" filled="f" stroked="t" strokeweight=".474641pt" strokecolor="#3B3B3B">
                <v:path arrowok="t"/>
              </v:shape>
            </v:group>
            <v:group style="position:absolute;left:6987;top:3127;width:2;height:253" coordorigin="6987,3127" coordsize="2,253">
              <v:shape style="position:absolute;left:6987;top:3127;width:2;height:253" coordorigin="6987,3127" coordsize="0,253" path="m6987,3380l6987,3127e" filled="f" stroked="t" strokeweight=".474641pt" strokecolor="#4B4B4B">
                <v:path arrowok="t"/>
              </v:shape>
            </v:group>
            <v:group style="position:absolute;left:3894;top:3132;width:2;height:745" coordorigin="3894,3132" coordsize="2,745">
              <v:shape style="position:absolute;left:3894;top:3132;width:2;height:745" coordorigin="3894,3132" coordsize="0,745" path="m3894,3877l3894,3132e" filled="f" stroked="t" strokeweight=".949282pt" strokecolor="#676767">
                <v:path arrowok="t"/>
              </v:shape>
            </v:group>
            <v:group style="position:absolute;left:3883;top:3557;width:2520;height:2" coordorigin="3883,3557" coordsize="2520,2">
              <v:shape style="position:absolute;left:3883;top:3557;width:2520;height:2" coordorigin="3883,3557" coordsize="2520,0" path="m3883,3557l6403,3557e" filled="f" stroked="t" strokeweight=".711962pt" strokecolor="#777777">
                <v:path arrowok="t"/>
              </v:shape>
            </v:group>
            <v:group style="position:absolute;left:6194;top:3557;width:802;height:2" coordorigin="6194,3557" coordsize="802,2">
              <v:shape style="position:absolute;left:6194;top:3557;width:802;height:2" coordorigin="6194,3557" coordsize="802,0" path="m6194,3557l6996,3557e" filled="f" stroked="t" strokeweight=".711962pt" strokecolor="#ACACAC">
                <v:path arrowok="t"/>
              </v:shape>
            </v:group>
            <v:group style="position:absolute;left:6987;top:3289;width:2;height:587" coordorigin="6987,3289" coordsize="2,587">
              <v:shape style="position:absolute;left:6987;top:3289;width:2;height:587" coordorigin="6987,3289" coordsize="0,587" path="m6987,3877l6987,3289e" filled="f" stroked="t" strokeweight=".949282pt" strokecolor="#5B5B5B">
                <v:path arrowok="t"/>
              </v:shape>
            </v:group>
            <v:group style="position:absolute;left:375;top:3528;width:2;height:368" coordorigin="375,3528" coordsize="2,368">
              <v:shape style="position:absolute;left:375;top:3528;width:2;height:368" coordorigin="375,3528" coordsize="0,368" path="m375,3896l375,3528e" filled="f" stroked="t" strokeweight=".474641pt" strokecolor="#232323">
                <v:path arrowok="t"/>
              </v:shape>
            </v:group>
            <v:group style="position:absolute;left:370;top:3869;width:1804;height:2" coordorigin="370,3869" coordsize="1804,2">
              <v:shape style="position:absolute;left:370;top:3869;width:1804;height:2" coordorigin="370,3869" coordsize="1804,0" path="m370,3869l2174,3869e" filled="f" stroked="t" strokeweight=".711962pt" strokecolor="#4F4F4F">
                <v:path arrowok="t"/>
              </v:shape>
            </v:group>
            <v:group style="position:absolute;left:2074;top:3872;width:342;height:2" coordorigin="2074,3872" coordsize="342,2">
              <v:shape style="position:absolute;left:2074;top:3872;width:342;height:2" coordorigin="2074,3872" coordsize="342,0" path="m2074,3872l2416,3872e" filled="f" stroked="t" strokeweight=".474641pt" strokecolor="#383838">
                <v:path arrowok="t"/>
              </v:shape>
            </v:group>
            <v:group style="position:absolute;left:2359;top:3872;width:1153;height:2" coordorigin="2359,3872" coordsize="1153,2">
              <v:shape style="position:absolute;left:2359;top:3872;width:1153;height:2" coordorigin="2359,3872" coordsize="1153,0" path="m2359,3872l3512,3872e" filled="f" stroked="t" strokeweight=".711962pt" strokecolor="#545454">
                <v:path arrowok="t"/>
              </v:shape>
            </v:group>
            <v:group style="position:absolute;left:3455;top:3872;width:142;height:2" coordorigin="3455,3872" coordsize="142,2">
              <v:shape style="position:absolute;left:3455;top:3872;width:142;height:2" coordorigin="3455,3872" coordsize="142,0" path="m3455,3872l3598,3872e" filled="f" stroked="t" strokeweight=".474641pt" strokecolor="#4B4B4B">
                <v:path arrowok="t"/>
              </v:shape>
            </v:group>
            <v:group style="position:absolute;left:3541;top:3867;width:380;height:2" coordorigin="3541,3867" coordsize="380,2">
              <v:shape style="position:absolute;left:3541;top:3867;width:380;height:2" coordorigin="3541,3867" coordsize="380,0" path="m3541,3867l3921,3867e" filled="f" stroked="t" strokeweight=".949282pt" strokecolor="#5B5B5B">
                <v:path arrowok="t"/>
              </v:shape>
            </v:group>
            <v:group style="position:absolute;left:3849;top:3865;width:2516;height:2" coordorigin="3849,3865" coordsize="2516,2">
              <v:shape style="position:absolute;left:3849;top:3865;width:2516;height:2" coordorigin="3849,3865" coordsize="2516,0" path="m3849,3865l6365,3865e" filled="f" stroked="t" strokeweight=".949282pt" strokecolor="#444444">
                <v:path arrowok="t"/>
              </v:shape>
            </v:group>
            <v:group style="position:absolute;left:5980;top:3867;width:5582;height:2" coordorigin="5980,3867" coordsize="5582,2">
              <v:shape style="position:absolute;left:5980;top:3867;width:5582;height:2" coordorigin="5980,3867" coordsize="5582,0" path="m5980,3867l11562,3867e" filled="f" stroked="t" strokeweight=".711962pt" strokecolor="#5B5B5B">
                <v:path arrowok="t"/>
              </v:shape>
            </v:group>
            <v:group style="position:absolute;left:380;top:1146;width:2;height:568" coordorigin="380,1146" coordsize="2,568">
              <v:shape style="position:absolute;left:380;top:1146;width:2;height:568" coordorigin="380,1146" coordsize="0,568" path="m380,1714l380,1146e" filled="f" stroked="t" strokeweight=".949282pt" strokecolor="#747474">
                <v:path arrowok="t"/>
              </v:shape>
            </v:group>
            <v:group style="position:absolute;left:380;top:1528;width:2;height:769" coordorigin="380,1528" coordsize="2,769">
              <v:shape style="position:absolute;left:380;top:1528;width:2;height:769" coordorigin="380,1528" coordsize="0,769" path="m380,2296l380,1528e" filled="f" stroked="t" strokeweight=".474641pt" strokecolor="#444444">
                <v:path arrowok="t"/>
              </v:shape>
            </v:group>
            <v:group style="position:absolute;left:365;top:4146;width:1381;height:2" coordorigin="365,4146" coordsize="1381,2">
              <v:shape style="position:absolute;left:365;top:4146;width:1381;height:2" coordorigin="365,4146" coordsize="1381,0" path="m365,4146l1747,4146e" filled="f" stroked="t" strokeweight=".711962pt" strokecolor="#5B5B5B">
                <v:path arrowok="t"/>
              </v:shape>
            </v:group>
            <v:group style="position:absolute;left:1690;top:4144;width:441;height:2" coordorigin="1690,4144" coordsize="441,2">
              <v:shape style="position:absolute;left:1690;top:4144;width:441;height:2" coordorigin="1690,4144" coordsize="441,0" path="m1690,4144l2131,4144e" filled="f" stroked="t" strokeweight=".474641pt" strokecolor="#3B3B3B">
                <v:path arrowok="t"/>
              </v:shape>
            </v:group>
            <v:group style="position:absolute;left:2074;top:4146;width:992;height:2" coordorigin="2074,4146" coordsize="992,2">
              <v:shape style="position:absolute;left:2074;top:4146;width:992;height:2" coordorigin="2074,4146" coordsize="992,0" path="m2074,4146l3066,4146e" filled="f" stroked="t" strokeweight=".949282pt" strokecolor="#5B5B5B">
                <v:path arrowok="t"/>
              </v:shape>
            </v:group>
            <v:group style="position:absolute;left:3009;top:4144;width:323;height:2" coordorigin="3009,4144" coordsize="323,2">
              <v:shape style="position:absolute;left:3009;top:4144;width:323;height:2" coordorigin="3009,4144" coordsize="323,0" path="m3009,4144l3332,4144e" filled="f" stroked="t" strokeweight=".474641pt" strokecolor="#3F3F3F">
                <v:path arrowok="t"/>
              </v:shape>
            </v:group>
            <v:group style="position:absolute;left:3275;top:4146;width:4585;height:2" coordorigin="3275,4146" coordsize="4585,2">
              <v:shape style="position:absolute;left:3275;top:4146;width:4585;height:2" coordorigin="3275,4146" coordsize="4585,0" path="m3275,4146l7860,4146e" filled="f" stroked="t" strokeweight=".711962pt" strokecolor="#5B5B5B">
                <v:path arrowok="t"/>
              </v:shape>
            </v:group>
            <v:group style="position:absolute;left:7803;top:4144;width:484;height:2" coordorigin="7803,4144" coordsize="484,2">
              <v:shape style="position:absolute;left:7803;top:4144;width:484;height:2" coordorigin="7803,4144" coordsize="484,0" path="m7803,4144l8287,4144e" filled="f" stroked="t" strokeweight=".474641pt" strokecolor="#3F3F3F">
                <v:path arrowok="t"/>
              </v:shape>
            </v:group>
            <v:group style="position:absolute;left:8207;top:4146;width:3356;height:2" coordorigin="8207,4146" coordsize="3356,2">
              <v:shape style="position:absolute;left:8207;top:4146;width:3356;height:2" coordorigin="8207,4146" coordsize="3356,0" path="m8207,4146l11562,4146e" filled="f" stroked="t" strokeweight=".711962pt" strokecolor="#5B5B5B">
                <v:path arrowok="t"/>
              </v:shape>
            </v:group>
            <v:group style="position:absolute;left:2397;top:4364;width:2729;height:2" coordorigin="2397,4364" coordsize="2729,2">
              <v:shape style="position:absolute;left:2397;top:4364;width:2729;height:2" coordorigin="2397,4364" coordsize="2729,0" path="m2397,4364l5126,4364e" filled="f" stroked="t" strokeweight=".711962pt" strokecolor="#606060">
                <v:path arrowok="t"/>
              </v:shape>
            </v:group>
            <v:group style="position:absolute;left:4898;top:4364;width:864;height:2" coordorigin="4898,4364" coordsize="864,2">
              <v:shape style="position:absolute;left:4898;top:4364;width:864;height:2" coordorigin="4898,4364" coordsize="864,0" path="m4898,4364l5762,4364e" filled="f" stroked="t" strokeweight=".474641pt" strokecolor="#4B4B4B">
                <v:path arrowok="t"/>
              </v:shape>
            </v:group>
            <v:group style="position:absolute;left:5705;top:4364;width:660;height:2" coordorigin="5705,4364" coordsize="660,2">
              <v:shape style="position:absolute;left:5705;top:4364;width:660;height:2" coordorigin="5705,4364" coordsize="660,0" path="m5705,4364l6365,4364e" filled="f" stroked="t" strokeweight=".949282pt" strokecolor="#5B5B5B">
                <v:path arrowok="t"/>
              </v:shape>
            </v:group>
            <v:group style="position:absolute;left:6308;top:4364;width:698;height:2" coordorigin="6308,4364" coordsize="698,2">
              <v:shape style="position:absolute;left:6308;top:4364;width:698;height:2" coordorigin="6308,4364" coordsize="698,0" path="m6308,4364l7006,4364e" filled="f" stroked="t" strokeweight=".474641pt" strokecolor="#3B3B3B">
                <v:path arrowok="t"/>
              </v:shape>
            </v:group>
            <v:group style="position:absolute;left:6949;top:4364;width:4618;height:2" coordorigin="6949,4364" coordsize="4618,2">
              <v:shape style="position:absolute;left:6949;top:4364;width:4618;height:2" coordorigin="6949,4364" coordsize="4618,0" path="m6949,4364l11567,4364e" filled="f" stroked="t" strokeweight=".711962pt" strokecolor="#606060">
                <v:path arrowok="t"/>
              </v:shape>
            </v:group>
            <v:group style="position:absolute;left:11558;top:4139;width:2;height:4263" coordorigin="11558,4139" coordsize="2,4263">
              <v:shape style="position:absolute;left:11558;top:4139;width:2;height:4263" coordorigin="11558,4139" coordsize="0,4263" path="m11558,8402l11558,4139e" filled="f" stroked="t" strokeweight=".711962pt" strokecolor="#545454">
                <v:path arrowok="t"/>
              </v:shape>
            </v:group>
            <v:group style="position:absolute;left:4943;top:4354;width:2;height:263" coordorigin="4943,4354" coordsize="2,263">
              <v:shape style="position:absolute;left:4943;top:4354;width:2;height:263" coordorigin="4943,4354" coordsize="0,263" path="m4943,4617l4943,4354e" filled="f" stroked="t" strokeweight=".711962pt" strokecolor="#646464">
                <v:path arrowok="t"/>
              </v:shape>
            </v:group>
            <v:group style="position:absolute;left:7836;top:4359;width:2;height:286" coordorigin="7836,4359" coordsize="2,286">
              <v:shape style="position:absolute;left:7836;top:4359;width:2;height:286" coordorigin="7836,4359" coordsize="0,286" path="m7836,4645l7836,4359e" filled="f" stroked="t" strokeweight=".949282pt" strokecolor="#606060">
                <v:path arrowok="t"/>
              </v:shape>
            </v:group>
            <v:group style="position:absolute;left:4922;top:4803;width:1414;height:2" coordorigin="4922,4803" coordsize="1414,2">
              <v:shape style="position:absolute;left:4922;top:4803;width:1414;height:2" coordorigin="4922,4803" coordsize="1414,0" path="m4922,4803l6336,4803e" filled="f" stroked="t" strokeweight=".237321pt" strokecolor="#3F3F3F">
                <v:path arrowok="t"/>
              </v:shape>
            </v:group>
            <v:group style="position:absolute;left:4941;top:4559;width:2;height:272" coordorigin="4941,4559" coordsize="2,272">
              <v:shape style="position:absolute;left:4941;top:4559;width:2;height:272" coordorigin="4941,4559" coordsize="0,272" path="m4941,4831l4941,4559e" filled="f" stroked="t" strokeweight=".474641pt" strokecolor="#4B4B4B">
                <v:path arrowok="t"/>
              </v:shape>
            </v:group>
            <v:group style="position:absolute;left:6336;top:4803;width:1039;height:2" coordorigin="6336,4803" coordsize="1039,2">
              <v:shape style="position:absolute;left:6336;top:4803;width:1039;height:2" coordorigin="6336,4803" coordsize="1039,0" path="m6336,4803l7376,4803e" filled="f" stroked="t" strokeweight=".237321pt" strokecolor="#000000">
                <v:path arrowok="t"/>
              </v:shape>
            </v:group>
            <v:group style="position:absolute;left:7376;top:4803;width:883;height:2" coordorigin="7376,4803" coordsize="883,2">
              <v:shape style="position:absolute;left:7376;top:4803;width:883;height:2" coordorigin="7376,4803" coordsize="883,0" path="m7376,4803l8259,4803e" filled="f" stroked="t" strokeweight=".237321pt" strokecolor="#545454">
                <v:path arrowok="t"/>
              </v:shape>
            </v:group>
            <v:group style="position:absolute;left:7836;top:4559;width:2;height:277" coordorigin="7836,4559" coordsize="2,277">
              <v:shape style="position:absolute;left:7836;top:4559;width:2;height:277" coordorigin="7836,4559" coordsize="0,277" path="m7836,4836l7836,4559e" filled="f" stroked="t" strokeweight=".474641pt" strokecolor="#545454">
                <v:path arrowok="t"/>
              </v:shape>
            </v:group>
            <v:group style="position:absolute;left:8259;top:4803;width:1685;height:2" coordorigin="8259,4803" coordsize="1685,2">
              <v:shape style="position:absolute;left:8259;top:4803;width:1685;height:2" coordorigin="8259,4803" coordsize="1685,0" path="m8259,4803l9944,4803e" filled="f" stroked="t" strokeweight=".237321pt" strokecolor="#000000">
                <v:path arrowok="t"/>
              </v:shape>
            </v:group>
            <v:group style="position:absolute;left:9944;top:4803;width:1609;height:2" coordorigin="9944,4803" coordsize="1609,2">
              <v:shape style="position:absolute;left:9944;top:4803;width:1609;height:2" coordorigin="9944,4803" coordsize="1609,0" path="m9944,4803l11553,4803e" filled="f" stroked="t" strokeweight=".237321pt" strokecolor="#7C7C7C">
                <v:path arrowok="t"/>
              </v:shape>
            </v:group>
            <v:group style="position:absolute;left:4941;top:4774;width:2;height:325" coordorigin="4941,4774" coordsize="2,325">
              <v:shape style="position:absolute;left:4941;top:4774;width:2;height:325" coordorigin="4941,4774" coordsize="0,325" path="m4941,5099l4941,4774e" filled="f" stroked="t" strokeweight=".474641pt" strokecolor="#2F2F2F">
                <v:path arrowok="t"/>
              </v:shape>
            </v:group>
            <v:group style="position:absolute;left:4936;top:5084;width:2145;height:2" coordorigin="4936,5084" coordsize="2145,2">
              <v:shape style="position:absolute;left:4936;top:5084;width:2145;height:2" coordorigin="4936,5084" coordsize="2145,0" path="m4936,5084l7082,5084e" filled="f" stroked="t" strokeweight=".711962pt" strokecolor="#777777">
                <v:path arrowok="t"/>
              </v:shape>
            </v:group>
            <v:group style="position:absolute;left:6949;top:5084;width:456;height:2" coordorigin="6949,5084" coordsize="456,2">
              <v:shape style="position:absolute;left:6949;top:5084;width:456;height:2" coordorigin="6949,5084" coordsize="456,0" path="m6949,5084l7404,5084e" filled="f" stroked="t" strokeweight=".474641pt" strokecolor="#747474">
                <v:path arrowok="t"/>
              </v:shape>
            </v:group>
            <v:group style="position:absolute;left:7347;top:5084;width:4215;height:2" coordorigin="7347,5084" coordsize="4215,2">
              <v:shape style="position:absolute;left:7347;top:5084;width:4215;height:2" coordorigin="7347,5084" coordsize="4215,0" path="m7347,5084l11562,5084e" filled="f" stroked="t" strokeweight=".711962pt" strokecolor="#777777">
                <v:path arrowok="t"/>
              </v:shape>
            </v:group>
            <v:group style="position:absolute;left:11558;top:4774;width:2;height:334" coordorigin="11558,4774" coordsize="2,334">
              <v:shape style="position:absolute;left:11558;top:4774;width:2;height:334" coordorigin="11558,4774" coordsize="0,334" path="m11558,5108l11558,4774e" filled="f" stroked="t" strokeweight=".474641pt" strokecolor="#3F3F3F">
                <v:path arrowok="t"/>
              </v:shape>
            </v:group>
            <v:group style="position:absolute;left:4943;top:5041;width:2;height:1017" coordorigin="4943,5041" coordsize="2,1017">
              <v:shape style="position:absolute;left:4943;top:5041;width:2;height:1017" coordorigin="4943,5041" coordsize="0,1017" path="m4943,6058l4943,5041e" filled="f" stroked="t" strokeweight=".711962pt" strokecolor="#646464">
                <v:path arrowok="t"/>
              </v:shape>
            </v:group>
            <v:group style="position:absolute;left:4932;top:5326;width:6635;height:2" coordorigin="4932,5326" coordsize="6635,2">
              <v:shape style="position:absolute;left:4932;top:5326;width:6635;height:2" coordorigin="4932,5326" coordsize="6635,0" path="m4932,5326l11567,5326e" filled="f" stroked="t" strokeweight=".711962pt" strokecolor="#5B5B5B">
                <v:path arrowok="t"/>
              </v:shape>
            </v:group>
            <v:group style="position:absolute;left:2397;top:5545;width:470;height:2" coordorigin="2397,5545" coordsize="470,2">
              <v:shape style="position:absolute;left:2397;top:5545;width:470;height:2" coordorigin="2397,5545" coordsize="470,0" path="m2397,5545l2867,5545e" filled="f" stroked="t" strokeweight=".474641pt" strokecolor="#3F3F3F">
                <v:path arrowok="t"/>
              </v:shape>
            </v:group>
            <v:group style="position:absolute;left:2734;top:5545;width:864;height:2" coordorigin="2734,5545" coordsize="864,2">
              <v:shape style="position:absolute;left:2734;top:5545;width:864;height:2" coordorigin="2734,5545" coordsize="864,0" path="m2734,5545l3598,5545e" filled="f" stroked="t" strokeweight=".949282pt" strokecolor="#676767">
                <v:path arrowok="t"/>
              </v:shape>
            </v:group>
            <v:group style="position:absolute;left:3541;top:5543;width:370;height:2" coordorigin="3541,5543" coordsize="370,2">
              <v:shape style="position:absolute;left:3541;top:5543;width:370;height:2" coordorigin="3541,5543" coordsize="370,0" path="m3541,5543l3911,5543e" filled="f" stroked="t" strokeweight=".474641pt" strokecolor="#4F4F4F">
                <v:path arrowok="t"/>
              </v:shape>
            </v:group>
            <v:group style="position:absolute;left:3854;top:5543;width:745;height:2" coordorigin="3854,5543" coordsize="745,2">
              <v:shape style="position:absolute;left:3854;top:5543;width:745;height:2" coordorigin="3854,5543" coordsize="745,0" path="m3854,5543l4599,5543e" filled="f" stroked="t" strokeweight=".949282pt" strokecolor="#646464">
                <v:path arrowok="t"/>
              </v:shape>
            </v:group>
            <v:group style="position:absolute;left:4542;top:5543;width:418;height:2" coordorigin="4542,5543" coordsize="418,2">
              <v:shape style="position:absolute;left:4542;top:5543;width:418;height:2" coordorigin="4542,5543" coordsize="418,0" path="m4542,5543l4960,5543e" filled="f" stroked="t" strokeweight=".474641pt" strokecolor="#444444">
                <v:path arrowok="t"/>
              </v:shape>
            </v:group>
            <v:group style="position:absolute;left:4894;top:5543;width:2511;height:2" coordorigin="4894,5543" coordsize="2511,2">
              <v:shape style="position:absolute;left:4894;top:5543;width:2511;height:2" coordorigin="4894,5543" coordsize="2511,0" path="m4894,5543l7404,5543e" filled="f" stroked="t" strokeweight=".474641pt" strokecolor="#575757">
                <v:path arrowok="t"/>
              </v:shape>
            </v:group>
            <v:group style="position:absolute;left:7347;top:5543;width:4220;height:2" coordorigin="7347,5543" coordsize="4220,2">
              <v:shape style="position:absolute;left:7347;top:5543;width:4220;height:2" coordorigin="7347,5543" coordsize="4220,0" path="m7347,5543l11567,5543e" filled="f" stroked="t" strokeweight=".711962pt" strokecolor="#545454">
                <v:path arrowok="t"/>
              </v:shape>
            </v:group>
            <v:group style="position:absolute;left:365;top:5774;width:3546;height:2" coordorigin="365,5774" coordsize="3546,2">
              <v:shape style="position:absolute;left:365;top:5774;width:3546;height:2" coordorigin="365,5774" coordsize="3546,0" path="m365,5774l3911,5774e" filled="f" stroked="t" strokeweight=".711962pt" strokecolor="#575757">
                <v:path arrowok="t"/>
              </v:shape>
            </v:group>
            <v:group style="position:absolute;left:1562;top:5777;width:185;height:2" coordorigin="1562,5777" coordsize="185,2">
              <v:shape style="position:absolute;left:1562;top:5777;width:185;height:2" coordorigin="1562,5777" coordsize="185,0" path="m1562,5777l1747,5777e" filled="f" stroked="t" strokeweight=".474641pt" strokecolor="#3F3F3F">
                <v:path arrowok="t"/>
              </v:shape>
            </v:group>
            <v:group style="position:absolute;left:3854;top:5772;width:745;height:2" coordorigin="3854,5772" coordsize="745,2">
              <v:shape style="position:absolute;left:3854;top:5772;width:745;height:2" coordorigin="3854,5772" coordsize="745,0" path="m3854,5772l4599,5772e" filled="f" stroked="t" strokeweight=".711962pt" strokecolor="#777777">
                <v:path arrowok="t"/>
              </v:shape>
            </v:group>
            <v:group style="position:absolute;left:4542;top:5774;width:7025;height:2" coordorigin="4542,5774" coordsize="7025,2">
              <v:shape style="position:absolute;left:4542;top:5774;width:7025;height:2" coordorigin="4542,5774" coordsize="7025,0" path="m4542,5774l11567,5774e" filled="f" stroked="t" strokeweight=".711962pt" strokecolor="#575757">
                <v:path arrowok="t"/>
              </v:shape>
            </v:group>
            <v:group style="position:absolute;left:7841;top:5762;width:2;height:659" coordorigin="7841,5762" coordsize="2,659">
              <v:shape style="position:absolute;left:7841;top:5762;width:2;height:659" coordorigin="7841,5762" coordsize="0,659" path="m7841,6421l7841,5762e" filled="f" stroked="t" strokeweight=".711962pt" strokecolor="#575757">
                <v:path arrowok="t"/>
              </v:shape>
            </v:group>
            <v:group style="position:absolute;left:2392;top:6199;width:959;height:2" coordorigin="2392,6199" coordsize="959,2">
              <v:shape style="position:absolute;left:2392;top:6199;width:959;height:2" coordorigin="2392,6199" coordsize="959,0" path="m2392,6199l3351,6199e" filled="f" stroked="t" strokeweight=".711962pt" strokecolor="#575757">
                <v:path arrowok="t"/>
              </v:shape>
            </v:group>
            <v:group style="position:absolute;left:3275;top:6197;width:1913;height:2" coordorigin="3275,6197" coordsize="1913,2">
              <v:shape style="position:absolute;left:3275;top:6197;width:1913;height:2" coordorigin="3275,6197" coordsize="1913,0" path="m3275,6197l5188,6197e" filled="f" stroked="t" strokeweight=".711962pt" strokecolor="#707070">
                <v:path arrowok="t"/>
              </v:shape>
            </v:group>
            <v:group style="position:absolute;left:4941;top:6001;width:2;height:224" coordorigin="4941,6001" coordsize="2,224">
              <v:shape style="position:absolute;left:4941;top:6001;width:2;height:224" coordorigin="4941,6001" coordsize="0,224" path="m4941,6225l4941,6001e" filled="f" stroked="t" strokeweight=".474641pt" strokecolor="#3B3B3B">
                <v:path arrowok="t"/>
              </v:shape>
            </v:group>
            <v:group style="position:absolute;left:4894;top:6197;width:1471;height:2" coordorigin="4894,6197" coordsize="1471,2">
              <v:shape style="position:absolute;left:4894;top:6197;width:1471;height:2" coordorigin="4894,6197" coordsize="1471,0" path="m4894,6197l6365,6197e" filled="f" stroked="t" strokeweight=".711962pt" strokecolor="#5B5B5B">
                <v:path arrowok="t"/>
              </v:shape>
            </v:group>
            <v:group style="position:absolute;left:6308;top:6197;width:698;height:2" coordorigin="6308,6197" coordsize="698,2">
              <v:shape style="position:absolute;left:6308;top:6197;width:698;height:2" coordorigin="6308,6197" coordsize="698,0" path="m6308,6197l7006,6197e" filled="f" stroked="t" strokeweight=".474641pt" strokecolor="#3B3B3B">
                <v:path arrowok="t"/>
              </v:shape>
            </v:group>
            <v:group style="position:absolute;left:6949;top:6199;width:4614;height:2" coordorigin="6949,6199" coordsize="4614,2">
              <v:shape style="position:absolute;left:6949;top:6199;width:4614;height:2" coordorigin="6949,6199" coordsize="4614,0" path="m6949,6199l11562,6199e" filled="f" stroked="t" strokeweight=".949282pt" strokecolor="#606060">
                <v:path arrowok="t"/>
              </v:shape>
            </v:group>
            <v:group style="position:absolute;left:4943;top:6154;width:2;height:263" coordorigin="4943,6154" coordsize="2,263">
              <v:shape style="position:absolute;left:4943;top:6154;width:2;height:263" coordorigin="4943,6154" coordsize="0,263" path="m4943,6416l4943,6154e" filled="f" stroked="t" strokeweight=".474641pt" strokecolor="#5B5B5B">
                <v:path arrowok="t"/>
              </v:shape>
            </v:group>
            <v:group style="position:absolute;left:2387;top:6414;width:9180;height:2" coordorigin="2387,6414" coordsize="9180,2">
              <v:shape style="position:absolute;left:2387;top:6414;width:9180;height:2" coordorigin="2387,6414" coordsize="9180,0" path="m2387,6414l11567,6414e" filled="f" stroked="t" strokeweight=".711962pt" strokecolor="#5B5B5B">
                <v:path arrowok="t"/>
              </v:shape>
            </v:group>
            <v:group style="position:absolute;left:11558;top:6154;width:2;height:291" coordorigin="11558,6154" coordsize="2,291">
              <v:shape style="position:absolute;left:11558;top:6154;width:2;height:291" coordorigin="11558,6154" coordsize="0,291" path="m11558,6445l11558,6154e" filled="f" stroked="t" strokeweight=".474641pt" strokecolor="#3B3B3B">
                <v:path arrowok="t"/>
              </v:shape>
            </v:group>
            <v:group style="position:absolute;left:365;top:6634;width:1253;height:2" coordorigin="365,6634" coordsize="1253,2">
              <v:shape style="position:absolute;left:365;top:6634;width:1253;height:2" coordorigin="365,6634" coordsize="1253,0" path="m365,6634l1619,6634e" filled="f" stroked="t" strokeweight=".949282pt" strokecolor="#5B5B5B">
                <v:path arrowok="t"/>
              </v:shape>
            </v:group>
            <v:group style="position:absolute;left:373;top:6378;width:2;height:301" coordorigin="373,6378" coordsize="2,301">
              <v:shape style="position:absolute;left:373;top:6378;width:2;height:301" coordorigin="373,6378" coordsize="0,301" path="m373,6679l373,6378e" filled="f" stroked="t" strokeweight=".711962pt" strokecolor="#3B3B3B">
                <v:path arrowok="t"/>
              </v:shape>
            </v:group>
            <v:group style="position:absolute;left:1562;top:6636;width:185;height:2" coordorigin="1562,6636" coordsize="185,2">
              <v:shape style="position:absolute;left:1562;top:6636;width:185;height:2" coordorigin="1562,6636" coordsize="185,0" path="m1562,6636l1747,6636e" filled="f" stroked="t" strokeweight=".474641pt" strokecolor="#3B3B3B">
                <v:path arrowok="t"/>
              </v:shape>
            </v:group>
            <v:group style="position:absolute;left:1690;top:6634;width:9877;height:2" coordorigin="1690,6634" coordsize="9877,2">
              <v:shape style="position:absolute;left:1690;top:6634;width:9877;height:2" coordorigin="1690,6634" coordsize="9877,0" path="m1690,6634l11567,6634e" filled="f" stroked="t" strokeweight=".711962pt" strokecolor="#646464">
                <v:path arrowok="t"/>
              </v:shape>
            </v:group>
            <v:group style="position:absolute;left:6949;top:6631;width:456;height:2" coordorigin="6949,6631" coordsize="456,2">
              <v:shape style="position:absolute;left:6949;top:6631;width:456;height:2" coordorigin="6949,6631" coordsize="456,0" path="m6949,6631l7404,6631e" filled="f" stroked="t" strokeweight=".474641pt" strokecolor="#4B4B4B">
                <v:path arrowok="t"/>
              </v:shape>
            </v:group>
            <v:group style="position:absolute;left:361;top:7261;width:11202;height:2" coordorigin="361,7261" coordsize="11202,2">
              <v:shape style="position:absolute;left:361;top:7261;width:11202;height:2" coordorigin="361,7261" coordsize="11202,0" path="m361,7261l11562,7261e" filled="f" stroked="t" strokeweight=".711962pt" strokecolor="#5B5B5B">
                <v:path arrowok="t"/>
              </v:shape>
            </v:group>
            <v:group style="position:absolute;left:375;top:4559;width:2;height:539" coordorigin="375,4559" coordsize="2,539">
              <v:shape style="position:absolute;left:375;top:4559;width:2;height:539" coordorigin="375,4559" coordsize="0,539" path="m375,5099l375,4559e" filled="f" stroked="t" strokeweight=".474641pt" strokecolor="#2F2F2F">
                <v:path arrowok="t"/>
              </v:shape>
            </v:group>
            <v:group style="position:absolute;left:375;top:554;width:2;height:7185" coordorigin="375,554" coordsize="2,7185">
              <v:shape style="position:absolute;left:375;top:554;width:2;height:7185" coordorigin="375,554" coordsize="0,7185" path="m375,7739l375,554e" filled="f" stroked="t" strokeweight=".711962pt" strokecolor="#4F4F4F">
                <v:path arrowok="t"/>
              </v:shape>
            </v:group>
            <v:group style="position:absolute;left:2397;top:7214;width:2;height:291" coordorigin="2397,7214" coordsize="2,291">
              <v:shape style="position:absolute;left:2397;top:7214;width:2;height:291" coordorigin="2397,7214" coordsize="0,291" path="m2397,7505l2397,7214e" filled="f" stroked="t" strokeweight=".474641pt" strokecolor="#282828">
                <v:path arrowok="t"/>
              </v:shape>
            </v:group>
            <v:group style="position:absolute;left:4936;top:7483;width:6626;height:2" coordorigin="4936,7483" coordsize="6626,2">
              <v:shape style="position:absolute;left:4936;top:7483;width:6626;height:2" coordorigin="4936,7483" coordsize="6626,0" path="m4936,7483l11562,7483e" filled="f" stroked="t" strokeweight=".711962pt" strokecolor="#5B5B5B">
                <v:path arrowok="t"/>
              </v:shape>
            </v:group>
            <v:group style="position:absolute;left:11558;top:7214;width:2;height:301" coordorigin="11558,7214" coordsize="2,301">
              <v:shape style="position:absolute;left:11558;top:7214;width:2;height:301" coordorigin="11558,7214" coordsize="0,301" path="m11558,7514l11558,7214e" filled="f" stroked="t" strokeweight=".474641pt" strokecolor="#343434">
                <v:path arrowok="t"/>
              </v:shape>
            </v:group>
            <v:group style="position:absolute;left:4932;top:7701;width:6635;height:2" coordorigin="4932,7701" coordsize="6635,2">
              <v:shape style="position:absolute;left:4932;top:7701;width:6635;height:2" coordorigin="4932,7701" coordsize="6635,0" path="m4932,7701l11567,7701e" filled="f" stroked="t" strokeweight=".711962pt" strokecolor="#606060">
                <v:path arrowok="t"/>
              </v:shape>
            </v:group>
            <v:group style="position:absolute;left:365;top:7920;width:546;height:2" coordorigin="365,7920" coordsize="546,2">
              <v:shape style="position:absolute;left:365;top:7920;width:546;height:2" coordorigin="365,7920" coordsize="546,0" path="m365,7920l911,7920e" filled="f" stroked="t" strokeweight=".949282pt" strokecolor="#545454">
                <v:path arrowok="t"/>
              </v:shape>
            </v:group>
            <v:group style="position:absolute;left:370;top:7682;width:2;height:487" coordorigin="370,7682" coordsize="2,487">
              <v:shape style="position:absolute;left:370;top:7682;width:2;height:487" coordorigin="370,7682" coordsize="0,487" path="m370,8169l370,7682e" filled="f" stroked="t" strokeweight=".474641pt" strokecolor="#2B2B2B">
                <v:path arrowok="t"/>
              </v:shape>
            </v:group>
            <v:group style="position:absolute;left:831;top:7920;width:788;height:2" coordorigin="831,7920" coordsize="788,2">
              <v:shape style="position:absolute;left:831;top:7920;width:788;height:2" coordorigin="831,7920" coordsize="788,0" path="m831,7920l1619,7920e" filled="f" stroked="t" strokeweight=".474641pt" strokecolor="#383838">
                <v:path arrowok="t"/>
              </v:shape>
            </v:group>
            <v:group style="position:absolute;left:1524;top:7920;width:612;height:2" coordorigin="1524,7920" coordsize="612,2">
              <v:shape style="position:absolute;left:1524;top:7920;width:612;height:2" coordorigin="1524,7920" coordsize="612,0" path="m1524,7920l2136,7920e" filled="f" stroked="t" strokeweight=".949282pt" strokecolor="#5B5B5B">
                <v:path arrowok="t"/>
              </v:shape>
            </v:group>
            <v:group style="position:absolute;left:2074;top:7920;width:793;height:2" coordorigin="2074,7920" coordsize="793,2">
              <v:shape style="position:absolute;left:2074;top:7920;width:793;height:2" coordorigin="2074,7920" coordsize="793,0" path="m2074,7920l2867,7920e" filled="f" stroked="t" strokeweight=".474641pt" strokecolor="#3B3B3B">
                <v:path arrowok="t"/>
              </v:shape>
            </v:group>
            <v:group style="position:absolute;left:2739;top:7920;width:8828;height:2" coordorigin="2739,7920" coordsize="8828,2">
              <v:shape style="position:absolute;left:2739;top:7920;width:8828;height:2" coordorigin="2739,7920" coordsize="8828,0" path="m2739,7920l11567,7920e" filled="f" stroked="t" strokeweight=".711962pt" strokecolor="#606060">
                <v:path arrowok="t"/>
              </v:shape>
            </v:group>
            <v:group style="position:absolute;left:3455;top:7920;width:142;height:2" coordorigin="3455,7920" coordsize="142,2">
              <v:shape style="position:absolute;left:3455;top:7920;width:142;height:2" coordorigin="3455,7920" coordsize="142,0" path="m3455,7920l3598,7920e" filled="f" stroked="t" strokeweight=".474641pt" strokecolor="#7C7C7C">
                <v:path arrowok="t"/>
              </v:shape>
            </v:group>
            <v:group style="position:absolute;left:4542;top:7920;width:422;height:2" coordorigin="4542,7920" coordsize="422,2">
              <v:shape style="position:absolute;left:4542;top:7920;width:422;height:2" coordorigin="4542,7920" coordsize="422,0" path="m4542,7920l4965,7920e" filled="f" stroked="t" strokeweight=".474641pt" strokecolor="#5B5B5B">
                <v:path arrowok="t"/>
              </v:shape>
            </v:group>
            <v:group style="position:absolute;left:4943;top:7448;width:2;height:477" coordorigin="4943,7448" coordsize="2,477">
              <v:shape style="position:absolute;left:4943;top:7448;width:2;height:477" coordorigin="4943,7448" coordsize="0,477" path="m4943,7925l4943,7448e" filled="f" stroked="t" strokeweight=".949282pt" strokecolor="#777777">
                <v:path arrowok="t"/>
              </v:shape>
            </v:group>
            <v:group style="position:absolute;left:4894;top:7920;width:902;height:2" coordorigin="4894,7920" coordsize="902,2">
              <v:shape style="position:absolute;left:4894;top:7920;width:902;height:2" coordorigin="4894,7920" coordsize="902,0" path="m4894,7920l5795,7920e" filled="f" stroked="t" strokeweight=".711962pt" strokecolor="#7C7C7C">
                <v:path arrowok="t"/>
              </v:shape>
            </v:group>
            <v:group style="position:absolute;left:361;top:8722;width:816;height:2" coordorigin="361,8722" coordsize="816,2">
              <v:shape style="position:absolute;left:361;top:8722;width:816;height:2" coordorigin="361,8722" coordsize="816,0" path="m361,8722l1177,8722e" filled="f" stroked="t" strokeweight=".949282pt" strokecolor="#5B5B5B">
                <v:path arrowok="t"/>
              </v:shape>
            </v:group>
            <v:group style="position:absolute;left:1120;top:8722;width:498;height:2" coordorigin="1120,8722" coordsize="498,2">
              <v:shape style="position:absolute;left:1120;top:8722;width:498;height:2" coordorigin="1120,8722" coordsize="498,0" path="m1120,8722l1619,8722e" filled="f" stroked="t" strokeweight=".474641pt" strokecolor="#3F3F3F">
                <v:path arrowok="t"/>
              </v:shape>
            </v:group>
            <v:group style="position:absolute;left:1514;top:8725;width:1353;height:2" coordorigin="1514,8725" coordsize="1353,2">
              <v:shape style="position:absolute;left:1514;top:8725;width:1353;height:2" coordorigin="1514,8725" coordsize="1353,0" path="m1514,8725l2867,8725e" filled="f" stroked="t" strokeweight=".949282pt" strokecolor="#575757">
                <v:path arrowok="t"/>
              </v:shape>
            </v:group>
            <v:group style="position:absolute;left:2397;top:8331;width:2;height:420" coordorigin="2397,8331" coordsize="2,420">
              <v:shape style="position:absolute;left:2397;top:8331;width:2;height:420" coordorigin="2397,8331" coordsize="0,420" path="m2397,8751l2397,8331e" filled="f" stroked="t" strokeweight=".474641pt" strokecolor="#2B2B2B">
                <v:path arrowok="t"/>
              </v:shape>
            </v:group>
            <v:group style="position:absolute;left:2739;top:8722;width:679;height:2" coordorigin="2739,8722" coordsize="679,2">
              <v:shape style="position:absolute;left:2739;top:8722;width:679;height:2" coordorigin="2739,8722" coordsize="679,0" path="m2739,8722l3417,8722e" filled="f" stroked="t" strokeweight=".949282pt" strokecolor="#747474">
                <v:path arrowok="t"/>
              </v:shape>
            </v:group>
            <v:group style="position:absolute;left:3275;top:8722;width:237;height:2" coordorigin="3275,8722" coordsize="237,2">
              <v:shape style="position:absolute;left:3275;top:8722;width:237;height:2" coordorigin="3275,8722" coordsize="237,0" path="m3275,8722l3512,8722e" filled="f" stroked="t" strokeweight=".711962pt" strokecolor="#A8A8A8">
                <v:path arrowok="t"/>
              </v:shape>
            </v:group>
            <v:group style="position:absolute;left:3455;top:8722;width:456;height:2" coordorigin="3455,8722" coordsize="456,2">
              <v:shape style="position:absolute;left:3455;top:8722;width:456;height:2" coordorigin="3455,8722" coordsize="456,0" path="m3455,8722l3911,8722e" filled="f" stroked="t" strokeweight=".474641pt" strokecolor="#939393">
                <v:path arrowok="t"/>
              </v:shape>
            </v:group>
            <v:group style="position:absolute;left:3854;top:8722;width:845;height:2" coordorigin="3854,8722" coordsize="845,2">
              <v:shape style="position:absolute;left:3854;top:8722;width:845;height:2" coordorigin="3854,8722" coordsize="845,0" path="m3854,8722l4699,8722e" filled="f" stroked="t" strokeweight=".949282pt" strokecolor="#838383">
                <v:path arrowok="t"/>
              </v:shape>
            </v:group>
            <v:group style="position:absolute;left:4542;top:8722;width:1220;height:2" coordorigin="4542,8722" coordsize="1220,2">
              <v:shape style="position:absolute;left:4542;top:8722;width:1220;height:2" coordorigin="4542,8722" coordsize="1220,0" path="m4542,8722l5762,8722e" filled="f" stroked="t" strokeweight=".711962pt" strokecolor="#646464">
                <v:path arrowok="t"/>
              </v:shape>
            </v:group>
            <v:group style="position:absolute;left:5705;top:8722;width:660;height:2" coordorigin="5705,8722" coordsize="660,2">
              <v:shape style="position:absolute;left:5705;top:8722;width:660;height:2" coordorigin="5705,8722" coordsize="660,0" path="m5705,8722l6365,8722e" filled="f" stroked="t" strokeweight=".474641pt" strokecolor="#383838">
                <v:path arrowok="t"/>
              </v:shape>
            </v:group>
            <v:group style="position:absolute;left:6308;top:8722;width:698;height:2" coordorigin="6308,8722" coordsize="698,2">
              <v:shape style="position:absolute;left:6308;top:8722;width:698;height:2" coordorigin="6308,8722" coordsize="698,0" path="m6308,8722l7006,8722e" filled="f" stroked="t" strokeweight=".949282pt" strokecolor="#646464">
                <v:path arrowok="t"/>
              </v:shape>
            </v:group>
            <v:group style="position:absolute;left:6949;top:8722;width:456;height:2" coordorigin="6949,8722" coordsize="456,2">
              <v:shape style="position:absolute;left:6949;top:8722;width:456;height:2" coordorigin="6949,8722" coordsize="456,0" path="m6949,8722l7404,8722e" filled="f" stroked="t" strokeweight=".474641pt" strokecolor="#383838">
                <v:path arrowok="t"/>
              </v:shape>
            </v:group>
            <v:group style="position:absolute;left:7347;top:8722;width:4215;height:2" coordorigin="7347,8722" coordsize="4215,2">
              <v:shape style="position:absolute;left:7347;top:8722;width:4215;height:2" coordorigin="7347,8722" coordsize="4215,0" path="m7347,8722l11562,8722e" filled="f" stroked="t" strokeweight=".711962pt" strokecolor="#575757">
                <v:path arrowok="t"/>
              </v:shape>
            </v:group>
            <v:group style="position:absolute;left:11558;top:8331;width:2;height:649" coordorigin="11558,8331" coordsize="2,649">
              <v:shape style="position:absolute;left:11558;top:8331;width:2;height:649" coordorigin="11558,8331" coordsize="0,649" path="m11558,8980l11558,8331e" filled="f" stroked="t" strokeweight=".474641pt" strokecolor="#3F3F3F">
                <v:path arrowok="t"/>
              </v:shape>
            </v:group>
            <v:group style="position:absolute;left:11560;top:8923;width:2;height:3251" coordorigin="11560,8923" coordsize="2,3251">
              <v:shape style="position:absolute;left:11560;top:8923;width:2;height:3251" coordorigin="11560,8923" coordsize="0,3251" path="m11560,12174l11560,8923e" filled="f" stroked="t" strokeweight=".711962pt" strokecolor="#575757">
                <v:path arrowok="t"/>
              </v:shape>
            </v:group>
            <v:group style="position:absolute;left:370;top:8923;width:2;height:668" coordorigin="370,8923" coordsize="2,668">
              <v:shape style="position:absolute;left:370;top:8923;width:2;height:668" coordorigin="370,8923" coordsize="0,668" path="m370,9591l370,8923e" filled="f" stroked="t" strokeweight=".474641pt" strokecolor="#343434">
                <v:path arrowok="t"/>
              </v:shape>
            </v:group>
            <v:group style="position:absolute;left:361;top:9606;width:527;height:2" coordorigin="361,9606" coordsize="527,2">
              <v:shape style="position:absolute;left:361;top:9606;width:527;height:2" coordorigin="361,9606" coordsize="527,0" path="m361,9606l888,9606e" filled="f" stroked="t" strokeweight=".474641pt" strokecolor="#383838">
                <v:path arrowok="t"/>
              </v:shape>
            </v:group>
            <v:group style="position:absolute;left:831;top:9606;width:788;height:2" coordorigin="831,9606" coordsize="788,2">
              <v:shape style="position:absolute;left:831;top:9606;width:788;height:2" coordorigin="831,9606" coordsize="788,0" path="m831,9606l1619,9606e" filled="f" stroked="t" strokeweight=".949282pt" strokecolor="#5B5B5B">
                <v:path arrowok="t"/>
              </v:shape>
            </v:group>
            <v:group style="position:absolute;left:1562;top:9606;width:570;height:2" coordorigin="1562,9606" coordsize="570,2">
              <v:shape style="position:absolute;left:1562;top:9606;width:570;height:2" coordorigin="1562,9606" coordsize="570,0" path="m1562,9606l2131,9606e" filled="f" stroked="t" strokeweight=".474641pt" strokecolor="#2F2F2F">
                <v:path arrowok="t"/>
              </v:shape>
            </v:group>
            <v:group style="position:absolute;left:2074;top:9608;width:351;height:2" coordorigin="2074,9608" coordsize="351,2">
              <v:shape style="position:absolute;left:2074;top:9608;width:351;height:2" coordorigin="2074,9608" coordsize="351,0" path="m2074,9608l2425,9608e" filled="f" stroked="t" strokeweight=".711962pt" strokecolor="#4B4B4B">
                <v:path arrowok="t"/>
              </v:shape>
            </v:group>
            <v:group style="position:absolute;left:2330;top:9606;width:4049;height:2" coordorigin="2330,9606" coordsize="4049,2">
              <v:shape style="position:absolute;left:2330;top:9606;width:4049;height:2" coordorigin="2330,9606" coordsize="4049,0" path="m2330,9606l6379,9606e" filled="f" stroked="t" strokeweight=".711962pt" strokecolor="#6B6B6B">
                <v:path arrowok="t"/>
              </v:shape>
            </v:group>
            <v:group style="position:absolute;left:6308;top:9606;width:508;height:2" coordorigin="6308,9606" coordsize="508,2">
              <v:shape style="position:absolute;left:6308;top:9606;width:508;height:2" coordorigin="6308,9606" coordsize="508,0" path="m6308,9606l6816,9606e" filled="f" stroked="t" strokeweight=".474641pt" strokecolor="#3F3F3F">
                <v:path arrowok="t"/>
              </v:shape>
            </v:group>
            <v:group style="position:absolute;left:6759;top:9603;width:1101;height:2" coordorigin="6759,9603" coordsize="1101,2">
              <v:shape style="position:absolute;left:6759;top:9603;width:1101;height:2" coordorigin="6759,9603" coordsize="1101,0" path="m6759,9603l7860,9603e" filled="f" stroked="t" strokeweight=".711962pt" strokecolor="#606060">
                <v:path arrowok="t"/>
              </v:shape>
            </v:group>
            <v:group style="position:absolute;left:7803;top:9606;width:484;height:2" coordorigin="7803,9606" coordsize="484,2">
              <v:shape style="position:absolute;left:7803;top:9606;width:484;height:2" coordorigin="7803,9606" coordsize="484,0" path="m7803,9606l8287,9606e" filled="f" stroked="t" strokeweight=".474641pt" strokecolor="#484848">
                <v:path arrowok="t"/>
              </v:shape>
            </v:group>
            <v:group style="position:absolute;left:8230;top:9606;width:3337;height:2" coordorigin="8230,9606" coordsize="3337,2">
              <v:shape style="position:absolute;left:8230;top:9606;width:3337;height:2" coordorigin="8230,9606" coordsize="3337,0" path="m8230,9606l11567,9606e" filled="f" stroked="t" strokeweight=".711962pt" strokecolor="#606060">
                <v:path arrowok="t"/>
              </v:shape>
            </v:group>
            <v:group style="position:absolute;left:361;top:9942;width:11211;height:2" coordorigin="361,9942" coordsize="11211,2">
              <v:shape style="position:absolute;left:361;top:9942;width:11211;height:2" coordorigin="361,9942" coordsize="11211,0" path="m361,9942l11572,9942e" filled="f" stroked="t" strokeweight=".711962pt" strokecolor="#646464">
                <v:path arrowok="t"/>
              </v:shape>
            </v:group>
            <v:group style="position:absolute;left:2397;top:9563;width:2;height:406" coordorigin="2397,9563" coordsize="2,406">
              <v:shape style="position:absolute;left:2397;top:9563;width:2;height:406" coordorigin="2397,9563" coordsize="0,406" path="m2397,9968l2397,9563e" filled="f" stroked="t" strokeweight=".474641pt" strokecolor="#383838">
                <v:path arrowok="t"/>
              </v:shape>
            </v:group>
            <v:group style="position:absolute;left:3275;top:9940;width:1035;height:2" coordorigin="3275,9940" coordsize="1035,2">
              <v:shape style="position:absolute;left:3275;top:9940;width:1035;height:2" coordorigin="3275,9940" coordsize="1035,0" path="m3275,9940l4310,9940e" filled="f" stroked="t" strokeweight=".711962pt" strokecolor="#979797">
                <v:path arrowok="t"/>
              </v:shape>
            </v:group>
            <v:group style="position:absolute;left:3403;top:9945;width:2359;height:2" coordorigin="3403,9945" coordsize="2359,2">
              <v:shape style="position:absolute;left:3403;top:9945;width:2359;height:2" coordorigin="3403,9945" coordsize="2359,0" path="m3403,9945l5762,9945e" filled="f" stroked="t" strokeweight=".711962pt" strokecolor="#777777">
                <v:path arrowok="t"/>
              </v:shape>
            </v:group>
            <v:group style="position:absolute;left:6759;top:9940;width:247;height:2" coordorigin="6759,9940" coordsize="247,2">
              <v:shape style="position:absolute;left:6759;top:9940;width:247;height:2" coordorigin="6759,9940" coordsize="247,0" path="m6759,9940l7006,9940e" filled="f" stroked="t" strokeweight=".474641pt" strokecolor="#444444">
                <v:path arrowok="t"/>
              </v:shape>
            </v:group>
            <v:group style="position:absolute;left:7803;top:9940;width:484;height:2" coordorigin="7803,9940" coordsize="484,2">
              <v:shape style="position:absolute;left:7803;top:9940;width:484;height:2" coordorigin="7803,9940" coordsize="484,0" path="m7803,9940l8287,9940e" filled="f" stroked="t" strokeweight=".474641pt" strokecolor="#3F3F3F">
                <v:path arrowok="t"/>
              </v:shape>
            </v:group>
            <v:group style="position:absolute;left:361;top:10176;width:2506;height:2" coordorigin="361,10176" coordsize="2506,2">
              <v:shape style="position:absolute;left:361;top:10176;width:2506;height:2" coordorigin="361,10176" coordsize="2506,0" path="m361,10176l2867,10176e" filled="f" stroked="t" strokeweight=".711962pt" strokecolor="#575757">
                <v:path arrowok="t"/>
              </v:shape>
            </v:group>
            <v:group style="position:absolute;left:2810;top:10178;width:256;height:2" coordorigin="2810,10178" coordsize="256,2">
              <v:shape style="position:absolute;left:2810;top:10178;width:256;height:2" coordorigin="2810,10178" coordsize="256,0" path="m2810,10178l3066,10178e" filled="f" stroked="t" strokeweight=".474641pt" strokecolor="#2F2F2F">
                <v:path arrowok="t"/>
              </v:shape>
            </v:group>
            <v:group style="position:absolute;left:3009;top:10174;width:323;height:2" coordorigin="3009,10174" coordsize="323,2">
              <v:shape style="position:absolute;left:3009;top:10174;width:323;height:2" coordorigin="3009,10174" coordsize="323,0" path="m3009,10174l3332,10174e" filled="f" stroked="t" strokeweight=".949282pt" strokecolor="#606060">
                <v:path arrowok="t"/>
              </v:shape>
            </v:group>
            <v:group style="position:absolute;left:3090;top:10178;width:612;height:2" coordorigin="3090,10178" coordsize="612,2">
              <v:shape style="position:absolute;left:3090;top:10178;width:612;height:2" coordorigin="3090,10178" coordsize="612,0" path="m3090,10178l3702,10178e" filled="f" stroked="t" strokeweight=".949282pt" strokecolor="#747474">
                <v:path arrowok="t"/>
              </v:shape>
            </v:group>
            <v:group style="position:absolute;left:3541;top:10176;width:2824;height:2" coordorigin="3541,10176" coordsize="2824,2">
              <v:shape style="position:absolute;left:3541;top:10176;width:2824;height:2" coordorigin="3541,10176" coordsize="2824,0" path="m3541,10176l6365,10176e" filled="f" stroked="t" strokeweight=".711962pt" strokecolor="#606060">
                <v:path arrowok="t"/>
              </v:shape>
            </v:group>
            <v:group style="position:absolute;left:6308;top:10176;width:508;height:2" coordorigin="6308,10176" coordsize="508,2">
              <v:shape style="position:absolute;left:6308;top:10176;width:508;height:2" coordorigin="6308,10176" coordsize="508,0" path="m6308,10176l6816,10176e" filled="f" stroked="t" strokeweight=".474641pt" strokecolor="#4B4B4B">
                <v:path arrowok="t"/>
              </v:shape>
            </v:group>
            <v:group style="position:absolute;left:6721;top:10176;width:683;height:2" coordorigin="6721,10176" coordsize="683,2">
              <v:shape style="position:absolute;left:6721;top:10176;width:683;height:2" coordorigin="6721,10176" coordsize="683,0" path="m6721,10176l7404,10176e" filled="f" stroked="t" strokeweight=".949282pt" strokecolor="#646464">
                <v:path arrowok="t"/>
              </v:shape>
            </v:group>
            <v:group style="position:absolute;left:7347;top:10176;width:513;height:2" coordorigin="7347,10176" coordsize="513,2">
              <v:shape style="position:absolute;left:7347;top:10176;width:513;height:2" coordorigin="7347,10176" coordsize="513,0" path="m7347,10176l7860,10176e" filled="f" stroked="t" strokeweight=".474641pt" strokecolor="#444444">
                <v:path arrowok="t"/>
              </v:shape>
            </v:group>
            <v:group style="position:absolute;left:7803;top:10176;width:3769;height:2" coordorigin="7803,10176" coordsize="3769,2">
              <v:shape style="position:absolute;left:7803;top:10176;width:3769;height:2" coordorigin="7803,10176" coordsize="3769,0" path="m7803,10176l11572,10176e" filled="f" stroked="t" strokeweight=".711962pt" strokecolor="#606060">
                <v:path arrowok="t"/>
              </v:shape>
            </v:group>
            <v:group style="position:absolute;left:368;top:8111;width:2;height:7467" coordorigin="368,8111" coordsize="2,7467">
              <v:shape style="position:absolute;left:368;top:8111;width:2;height:7467" coordorigin="368,8111" coordsize="0,7467" path="m368,15578l368,8111e" filled="f" stroked="t" strokeweight=".711962pt" strokecolor="#4F4F4F">
                <v:path arrowok="t"/>
              </v:shape>
            </v:group>
            <v:group style="position:absolute;left:370;top:10365;width:2;height:320" coordorigin="370,10365" coordsize="2,320">
              <v:shape style="position:absolute;left:370;top:10365;width:2;height:320" coordorigin="370,10365" coordsize="0,320" path="m370,10684l370,10365e" filled="f" stroked="t" strokeweight=".474641pt" strokecolor="#2F2F2F">
                <v:path arrowok="t"/>
              </v:shape>
            </v:group>
            <v:group style="position:absolute;left:1562;top:10656;width:185;height:2" coordorigin="1562,10656" coordsize="185,2">
              <v:shape style="position:absolute;left:1562;top:10656;width:185;height:2" coordorigin="1562,10656" coordsize="185,0" path="m1562,10656l1747,10656e" filled="f" stroked="t" strokeweight=".474641pt" strokecolor="#383838">
                <v:path arrowok="t"/>
              </v:shape>
            </v:group>
            <v:group style="position:absolute;left:850;top:10653;width:2017;height:2" coordorigin="850,10653" coordsize="2017,2">
              <v:shape style="position:absolute;left:850;top:10653;width:2017;height:2" coordorigin="850,10653" coordsize="2017,0" path="m850,10653l2867,10653e" filled="f" stroked="t" strokeweight=".711962pt" strokecolor="#575757">
                <v:path arrowok="t"/>
              </v:shape>
            </v:group>
            <v:group style="position:absolute;left:2810;top:10656;width:256;height:2" coordorigin="2810,10656" coordsize="256,2">
              <v:shape style="position:absolute;left:2810;top:10656;width:256;height:2" coordorigin="2810,10656" coordsize="256,0" path="m2810,10656l3066,10656e" filled="f" stroked="t" strokeweight=".474641pt" strokecolor="#3F3F3F">
                <v:path arrowok="t"/>
              </v:shape>
            </v:group>
            <v:group style="position:absolute;left:3009;top:10651;width:323;height:2" coordorigin="3009,10651" coordsize="323,2">
              <v:shape style="position:absolute;left:3009;top:10651;width:323;height:2" coordorigin="3009,10651" coordsize="323,0" path="m3009,10651l3332,10651e" filled="f" stroked="t" strokeweight=".949282pt" strokecolor="#878787">
                <v:path arrowok="t"/>
              </v:shape>
            </v:group>
            <v:group style="position:absolute;left:3076;top:10656;width:551;height:2" coordorigin="3076,10656" coordsize="551,2">
              <v:shape style="position:absolute;left:3076;top:10656;width:551;height:2" coordorigin="3076,10656" coordsize="551,0" path="m3076,10656l3626,10656e" filled="f" stroked="t" strokeweight=".949282pt" strokecolor="#9C9C9C">
                <v:path arrowok="t"/>
              </v:shape>
            </v:group>
            <v:group style="position:absolute;left:3541;top:10651;width:370;height:2" coordorigin="3541,10651" coordsize="370,2">
              <v:shape style="position:absolute;left:3541;top:10651;width:370;height:2" coordorigin="3541,10651" coordsize="370,0" path="m3541,10651l3911,10651e" filled="f" stroked="t" strokeweight=".474641pt" strokecolor="#8C8C8C">
                <v:path arrowok="t"/>
              </v:shape>
            </v:group>
            <v:group style="position:absolute;left:3854;top:10653;width:7713;height:2" coordorigin="3854,10653" coordsize="7713,2">
              <v:shape style="position:absolute;left:3854;top:10653;width:7713;height:2" coordorigin="3854,10653" coordsize="7713,0" path="m3854,10653l11567,10653e" filled="f" stroked="t" strokeweight=".711962pt" strokecolor="#5B5B5B">
                <v:path arrowok="t"/>
              </v:shape>
            </v:group>
            <v:group style="position:absolute;left:361;top:10871;width:1770;height:2" coordorigin="361,10871" coordsize="1770,2">
              <v:shape style="position:absolute;left:361;top:10871;width:1770;height:2" coordorigin="361,10871" coordsize="1770,0" path="m361,10871l2131,10871e" filled="f" stroked="t" strokeweight=".711962pt" strokecolor="#575757">
                <v:path arrowok="t"/>
              </v:shape>
            </v:group>
            <v:group style="position:absolute;left:2354;top:10868;width:2245;height:2" coordorigin="2354,10868" coordsize="2245,2">
              <v:shape style="position:absolute;left:2354;top:10868;width:2245;height:2" coordorigin="2354,10868" coordsize="2245,0" path="m2354,10868l4599,10868e" filled="f" stroked="t" strokeweight=".711962pt" strokecolor="#676767">
                <v:path arrowok="t"/>
              </v:shape>
            </v:group>
            <v:group style="position:absolute;left:2074;top:10871;width:351;height:2" coordorigin="2074,10871" coordsize="351,2">
              <v:shape style="position:absolute;left:2074;top:10871;width:351;height:2" coordorigin="2074,10871" coordsize="351,0" path="m2074,10871l2425,10871e" filled="f" stroked="t" strokeweight=".474641pt" strokecolor="#3B3B3B">
                <v:path arrowok="t"/>
              </v:shape>
            </v:group>
            <v:group style="position:absolute;left:2399;top:10665;width:2;height:587" coordorigin="2399,10665" coordsize="2,587">
              <v:shape style="position:absolute;left:2399;top:10665;width:2;height:587" coordorigin="2399,10665" coordsize="0,587" path="m2399,11253l2399,10665e" filled="f" stroked="t" strokeweight=".474641pt" strokecolor="#383838">
                <v:path arrowok="t"/>
              </v:shape>
            </v:group>
            <v:group style="position:absolute;left:4542;top:10871;width:413;height:2" coordorigin="4542,10871" coordsize="413,2">
              <v:shape style="position:absolute;left:4542;top:10871;width:413;height:2" coordorigin="4542,10871" coordsize="413,0" path="m4542,10871l4955,10871e" filled="f" stroked="t" strokeweight=".474641pt" strokecolor="#545454">
                <v:path arrowok="t"/>
              </v:shape>
            </v:group>
            <v:group style="position:absolute;left:4832;top:10868;width:6735;height:2" coordorigin="4832,10868" coordsize="6735,2">
              <v:shape style="position:absolute;left:4832;top:10868;width:6735;height:2" coordorigin="4832,10868" coordsize="6735,0" path="m4832,10868l11567,10868e" filled="f" stroked="t" strokeweight=".711962pt" strokecolor="#606060">
                <v:path arrowok="t"/>
              </v:shape>
            </v:group>
            <v:group style="position:absolute;left:361;top:11219;width:1229;height:2" coordorigin="361,11219" coordsize="1229,2">
              <v:shape style="position:absolute;left:361;top:11219;width:1229;height:2" coordorigin="361,11219" coordsize="1229,0" path="m361,11219l1590,11219e" filled="f" stroked="t" strokeweight=".237321pt" strokecolor="#5B5B5B">
                <v:path arrowok="t"/>
              </v:shape>
            </v:group>
            <v:group style="position:absolute;left:1158;top:10866;width:2;height:687" coordorigin="1158,10866" coordsize="2,687">
              <v:shape style="position:absolute;left:1158;top:10866;width:2;height:687" coordorigin="1158,10866" coordsize="0,687" path="m1158,11553l1158,10866e" filled="f" stroked="t" strokeweight=".711962pt" strokecolor="#3F3F3F">
                <v:path arrowok="t"/>
              </v:shape>
            </v:group>
            <v:group style="position:absolute;left:1590;top:11219;width:4144;height:2" coordorigin="1590,11219" coordsize="4144,2">
              <v:shape style="position:absolute;left:1590;top:11219;width:4144;height:2" coordorigin="1590,11219" coordsize="4144,0" path="m1590,11219l5734,11219e" filled="f" stroked="t" strokeweight=".237321pt" strokecolor="#343434">
                <v:path arrowok="t"/>
              </v:shape>
            </v:group>
            <v:group style="position:absolute;left:1732;top:10861;width:2;height:1370" coordorigin="1732,10861" coordsize="2,1370">
              <v:shape style="position:absolute;left:1732;top:10861;width:2;height:1370" coordorigin="1732,10861" coordsize="0,1370" path="m1732,12231l1732,10861e" filled="f" stroked="t" strokeweight=".474641pt" strokecolor="#4B4B4B">
                <v:path arrowok="t"/>
              </v:shape>
            </v:group>
            <v:group style="position:absolute;left:5734;top:11219;width:1244;height:2" coordorigin="5734,11219" coordsize="1244,2">
              <v:shape style="position:absolute;left:5734;top:11219;width:1244;height:2" coordorigin="5734,11219" coordsize="1244,0" path="m5734,11219l6977,11219e" filled="f" stroked="t" strokeweight=".237321pt" strokecolor="#000000">
                <v:path arrowok="t"/>
              </v:shape>
            </v:group>
            <v:group style="position:absolute;left:6977;top:11219;width:854;height:2" coordorigin="6977,11219" coordsize="854,2">
              <v:shape style="position:absolute;left:6977;top:11219;width:854;height:2" coordorigin="6977,11219" coordsize="854,0" path="m6977,11219l7832,11219e" filled="f" stroked="t" strokeweight=".237321pt" strokecolor="#676767">
                <v:path arrowok="t"/>
              </v:shape>
            </v:group>
            <v:group style="position:absolute;left:7385;top:10856;width:2;height:697" coordorigin="7385,10856" coordsize="2,697">
              <v:shape style="position:absolute;left:7385;top:10856;width:2;height:697" coordorigin="7385,10856" coordsize="0,697" path="m7385,11553l7385,10856e" filled="f" stroked="t" strokeweight=".949282pt" strokecolor="#575757">
                <v:path arrowok="t"/>
              </v:shape>
            </v:group>
            <v:group style="position:absolute;left:7832;top:11219;width:3721;height:2" coordorigin="7832,11219" coordsize="3721,2">
              <v:shape style="position:absolute;left:7832;top:11219;width:3721;height:2" coordorigin="7832,11219" coordsize="3721,0" path="m7832,11219l11553,11219e" filled="f" stroked="t" strokeweight=".237321pt" strokecolor="#3B3B3B">
                <v:path arrowok="t"/>
              </v:shape>
            </v:group>
            <v:group style="position:absolute;left:1158;top:11496;width:2;height:301" coordorigin="1158,11496" coordsize="2,301">
              <v:shape style="position:absolute;left:1158;top:11496;width:2;height:301" coordorigin="1158,11496" coordsize="0,301" path="m1158,11797l1158,11496e" filled="f" stroked="t" strokeweight=".711962pt" strokecolor="#2B2B2B">
                <v:path arrowok="t"/>
              </v:shape>
            </v:group>
            <v:group style="position:absolute;left:7385;top:11496;width:2;height:301" coordorigin="7385,11496" coordsize="2,301">
              <v:shape style="position:absolute;left:7385;top:11496;width:2;height:301" coordorigin="7385,11496" coordsize="0,301" path="m7385,11797l7385,11496e" filled="f" stroked="t" strokeweight=".474641pt" strokecolor="#232323">
                <v:path arrowok="t"/>
              </v:shape>
            </v:group>
            <v:group style="position:absolute;left:1160;top:11697;width:2;height:931" coordorigin="1160,11697" coordsize="2,931">
              <v:shape style="position:absolute;left:1160;top:11697;width:2;height:931" coordorigin="1160,11697" coordsize="0,931" path="m1160,12628l1160,11697e" filled="f" stroked="t" strokeweight=".949282pt" strokecolor="#5B5B5B">
                <v:path arrowok="t"/>
              </v:shape>
            </v:group>
            <v:group style="position:absolute;left:365;top:11940;width:2;height:234" coordorigin="365,11940" coordsize="2,234">
              <v:shape style="position:absolute;left:365;top:11940;width:2;height:234" coordorigin="365,11940" coordsize="0,234" path="m365,12174l365,11940e" filled="f" stroked="t" strokeweight=".474641pt" strokecolor="#2F2F2F">
                <v:path arrowok="t"/>
              </v:shape>
            </v:group>
            <v:group style="position:absolute;left:1730;top:11191;width:2;height:1041" coordorigin="1730,11191" coordsize="2,1041">
              <v:shape style="position:absolute;left:1730;top:11191;width:2;height:1041" coordorigin="1730,11191" coordsize="0,1041" path="m1730,12231l1730,11191e" filled="f" stroked="t" strokeweight=".949282pt" strokecolor="#5B5B5B">
                <v:path arrowok="t"/>
              </v:shape>
            </v:group>
            <v:group style="position:absolute;left:2397;top:3867;width:2;height:11701" coordorigin="2397,3867" coordsize="2,11701">
              <v:shape style="position:absolute;left:2397;top:3867;width:2;height:11701" coordorigin="2397,3867" coordsize="0,11701" path="m2397,15568l2397,3867e" filled="f" stroked="t" strokeweight=".711962pt" strokecolor="#4F4F4F">
                <v:path arrowok="t"/>
              </v:shape>
            </v:group>
            <v:group style="position:absolute;left:365;top:12117;width:2;height:172" coordorigin="365,12117" coordsize="2,172">
              <v:shape style="position:absolute;left:365;top:12117;width:2;height:172" coordorigin="365,12117" coordsize="0,172" path="m365,12289l365,12117e" filled="f" stroked="t" strokeweight=".474641pt" strokecolor="#181818">
                <v:path arrowok="t"/>
              </v:shape>
            </v:group>
            <v:group style="position:absolute;left:1728;top:12117;width:2;height:172" coordorigin="1728,12117" coordsize="2,172">
              <v:shape style="position:absolute;left:1728;top:12117;width:2;height:172" coordorigin="1728,12117" coordsize="0,172" path="m1728,12289l1728,12117e" filled="f" stroked="t" strokeweight=".711962pt" strokecolor="#444444">
                <v:path arrowok="t"/>
              </v:shape>
            </v:group>
            <v:group style="position:absolute;left:11558;top:12117;width:2;height:329" coordorigin="11558,12117" coordsize="2,329">
              <v:shape style="position:absolute;left:11558;top:12117;width:2;height:329" coordorigin="11558,12117" coordsize="0,329" path="m11558,12446l11558,12117e" filled="f" stroked="t" strokeweight=".474641pt" strokecolor="#3B3B3B">
                <v:path arrowok="t"/>
              </v:shape>
            </v:group>
            <v:group style="position:absolute;left:1732;top:12231;width:2;height:215" coordorigin="1732,12231" coordsize="2,215">
              <v:shape style="position:absolute;left:1732;top:12231;width:2;height:215" coordorigin="1732,12231" coordsize="0,215" path="m1732,12446l1732,12231e" filled="f" stroked="t" strokeweight=".474641pt" strokecolor="#232323">
                <v:path arrowok="t"/>
              </v:shape>
            </v:group>
            <v:group style="position:absolute;left:1732;top:12389;width:2;height:926" coordorigin="1732,12389" coordsize="2,926">
              <v:shape style="position:absolute;left:1732;top:12389;width:2;height:926" coordorigin="1732,12389" coordsize="0,926" path="m1732,13315l1732,12389e" filled="f" stroked="t" strokeweight=".711962pt" strokecolor="#4B4B4B">
                <v:path arrowok="t"/>
              </v:shape>
            </v:group>
            <v:group style="position:absolute;left:2395;top:12117;width:2;height:673" coordorigin="2395,12117" coordsize="2,673">
              <v:shape style="position:absolute;left:2395;top:12117;width:2;height:673" coordorigin="2395,12117" coordsize="0,673" path="m2395,12790l2395,12117e" filled="f" stroked="t" strokeweight=".711962pt" strokecolor="#3B3B3B">
                <v:path arrowok="t"/>
              </v:shape>
            </v:group>
            <v:group style="position:absolute;left:1158;top:12570;width:2;height:220" coordorigin="1158,12570" coordsize="2,220">
              <v:shape style="position:absolute;left:1158;top:12570;width:2;height:220" coordorigin="1158,12570" coordsize="0,220" path="m1158,12790l1158,12570e" filled="f" stroked="t" strokeweight=".474641pt" strokecolor="#3F3F3F">
                <v:path arrowok="t"/>
              </v:shape>
            </v:group>
            <v:group style="position:absolute;left:7383;top:11740;width:2;height:1050" coordorigin="7383,11740" coordsize="2,1050">
              <v:shape style="position:absolute;left:7383;top:11740;width:2;height:1050" coordorigin="7383,11740" coordsize="0,1050" path="m7383,12790l7383,11740e" filled="f" stroked="t" strokeweight=".949282pt" strokecolor="#5B5B5B">
                <v:path arrowok="t"/>
              </v:shape>
            </v:group>
            <v:group style="position:absolute;left:11560;top:12389;width:2;height:3180" coordorigin="11560,12389" coordsize="2,3180">
              <v:shape style="position:absolute;left:11560;top:12389;width:2;height:3180" coordorigin="11560,12389" coordsize="0,3180" path="m11560,15568l11560,12389e" filled="f" stroked="t" strokeweight=".711962pt" strokecolor="#5B5B5B">
                <v:path arrowok="t"/>
              </v:shape>
            </v:group>
            <v:group style="position:absolute;left:1158;top:12733;width:2;height:282" coordorigin="1158,12733" coordsize="2,282">
              <v:shape style="position:absolute;left:1158;top:12733;width:2;height:282" coordorigin="1158,12733" coordsize="0,282" path="m1158,13014l1158,12733e" filled="f" stroked="t" strokeweight=".474641pt" strokecolor="#131313">
                <v:path arrowok="t"/>
              </v:shape>
            </v:group>
            <v:group style="position:absolute;left:7385;top:12733;width:2;height:282" coordorigin="7385,12733" coordsize="2,282">
              <v:shape style="position:absolute;left:7385;top:12733;width:2;height:282" coordorigin="7385,12733" coordsize="0,282" path="m7385,13014l7385,12733e" filled="f" stroked="t" strokeweight=".474641pt" strokecolor="#232323">
                <v:path arrowok="t"/>
              </v:shape>
            </v:group>
            <v:group style="position:absolute;left:361;top:13234;width:498;height:2" coordorigin="361,13234" coordsize="498,2">
              <v:shape style="position:absolute;left:361;top:13234;width:498;height:2" coordorigin="361,13234" coordsize="498,0" path="m361,13234l859,13234e" filled="f" stroked="t" strokeweight=".237321pt" strokecolor="#3B3B3B">
                <v:path arrowok="t"/>
              </v:shape>
            </v:group>
            <v:group style="position:absolute;left:859;top:13234;width:1538;height:2" coordorigin="859,13234" coordsize="1538,2">
              <v:shape style="position:absolute;left:859;top:13234;width:1538;height:2" coordorigin="859,13234" coordsize="1538,0" path="m859,13234l2397,13234e" filled="f" stroked="t" strokeweight=".237321pt" strokecolor="#5B5B5B">
                <v:path arrowok="t"/>
              </v:shape>
            </v:group>
            <v:group style="position:absolute;left:1158;top:12957;width:2;height:802" coordorigin="1158,12957" coordsize="2,802">
              <v:shape style="position:absolute;left:1158;top:12957;width:2;height:802" coordorigin="1158,12957" coordsize="0,802" path="m1158,13759l1158,12957e" filled="f" stroked="t" strokeweight=".949282pt" strokecolor="#545454">
                <v:path arrowok="t"/>
              </v:shape>
            </v:group>
            <v:group style="position:absolute;left:7385;top:12957;width:2;height:983" coordorigin="7385,12957" coordsize="2,983">
              <v:shape style="position:absolute;left:7385;top:12957;width:2;height:983" coordorigin="7385,12957" coordsize="0,983" path="m7385,13940l7385,12957e" filled="f" stroked="t" strokeweight=".711962pt" strokecolor="#545454">
                <v:path arrowok="t"/>
              </v:shape>
            </v:group>
            <v:group style="position:absolute;left:1732;top:13205;width:2;height:554" coordorigin="1732,13205" coordsize="2,554">
              <v:shape style="position:absolute;left:1732;top:13205;width:2;height:554" coordorigin="1732,13205" coordsize="0,554" path="m1732,13759l1732,13205e" filled="f" stroked="t" strokeweight=".474641pt" strokecolor="#343434">
                <v:path arrowok="t"/>
              </v:shape>
            </v:group>
            <v:group style="position:absolute;left:2395;top:13205;width:2;height:554" coordorigin="2395,13205" coordsize="2,554">
              <v:shape style="position:absolute;left:2395;top:13205;width:2;height:554" coordorigin="2395,13205" coordsize="0,554" path="m2395,13759l2395,13205e" filled="f" stroked="t" strokeweight=".474641pt" strokecolor="#444444">
                <v:path arrowok="t"/>
              </v:shape>
            </v:group>
            <v:group style="position:absolute;left:1158;top:13702;width:2;height:582" coordorigin="1158,13702" coordsize="2,582">
              <v:shape style="position:absolute;left:1158;top:13702;width:2;height:582" coordorigin="1158,13702" coordsize="0,582" path="m1158,14284l1158,13702e" filled="f" stroked="t" strokeweight=".474641pt" strokecolor="#2F2F2F">
                <v:path arrowok="t"/>
              </v:shape>
            </v:group>
            <v:group style="position:absolute;left:7385;top:13883;width:2;height:401" coordorigin="7385,13883" coordsize="2,401">
              <v:shape style="position:absolute;left:7385;top:13883;width:2;height:401" coordorigin="7385,13883" coordsize="0,401" path="m7385,14284l7385,13883e" filled="f" stroked="t" strokeweight=".474641pt" strokecolor="#383838">
                <v:path arrowok="t"/>
              </v:shape>
            </v:group>
            <v:group style="position:absolute;left:1730;top:13702;width:2;height:1867" coordorigin="1730,13702" coordsize="2,1867">
              <v:shape style="position:absolute;left:1730;top:13702;width:2;height:1867" coordorigin="1730,13702" coordsize="0,1867" path="m1730,15568l1730,13702e" filled="f" stroked="t" strokeweight=".711962pt" strokecolor="#484848">
                <v:path arrowok="t"/>
              </v:shape>
            </v:group>
            <v:group style="position:absolute;left:365;top:14418;width:2;height:215" coordorigin="365,14418" coordsize="2,215">
              <v:shape style="position:absolute;left:365;top:14418;width:2;height:215" coordorigin="365,14418" coordsize="0,215" path="m365,14633l365,14418e" filled="f" stroked="t" strokeweight=".474641pt" strokecolor="#2B2B2B">
                <v:path arrowok="t"/>
              </v:shape>
            </v:group>
            <v:group style="position:absolute;left:1160;top:14217;width:2;height:1346" coordorigin="1160,14217" coordsize="2,1346">
              <v:shape style="position:absolute;left:1160;top:14217;width:2;height:1346" coordorigin="1160,14217" coordsize="0,1346" path="m1160,15564l1160,14217e" filled="f" stroked="t" strokeweight=".711962pt" strokecolor="#545454">
                <v:path arrowok="t"/>
              </v:shape>
            </v:group>
            <v:group style="position:absolute;left:7388;top:14189;width:2;height:1375" coordorigin="7388,14189" coordsize="2,1375">
              <v:shape style="position:absolute;left:7388;top:14189;width:2;height:1375" coordorigin="7388,14189" coordsize="0,1375" path="m7388,15564l7388,14189e" filled="f" stroked="t" strokeweight=".711962pt" strokecolor="#4F4F4F">
                <v:path arrowok="t"/>
              </v:shape>
            </v:group>
            <v:group style="position:absolute;left:1115;top:15561;width:503;height:2" coordorigin="1115,15561" coordsize="503,2">
              <v:shape style="position:absolute;left:1115;top:15561;width:503;height:2" coordorigin="1115,15561" coordsize="503,0" path="m1115,15561l1619,15561e" filled="f" stroked="t" strokeweight=".474641pt" strokecolor="#444444">
                <v:path arrowok="t"/>
              </v:shape>
            </v:group>
            <v:group style="position:absolute;left:2354;top:15559;width:513;height:2" coordorigin="2354,15559" coordsize="513,2">
              <v:shape style="position:absolute;left:2354;top:15559;width:513;height:2" coordorigin="2354,15559" coordsize="513,0" path="m2354,15559l2867,15559e" filled="f" stroked="t" strokeweight=".474641pt" strokecolor="#444444">
                <v:path arrowok="t"/>
              </v:shape>
            </v:group>
            <v:group style="position:absolute;left:6949;top:15559;width:465;height:2" coordorigin="6949,15559" coordsize="465,2">
              <v:shape style="position:absolute;left:6949;top:15559;width:465;height:2" coordorigin="6949,15559" coordsize="465,0" path="m6949,15559l7414,15559e" filled="f" stroked="t" strokeweight=".474641pt" strokecolor="#444444">
                <v:path arrowok="t"/>
              </v:shape>
            </v:group>
            <v:group style="position:absolute;left:3275;top:15559;width:237;height:2" coordorigin="3275,15559" coordsize="237,2">
              <v:shape style="position:absolute;left:3275;top:15559;width:237;height:2" coordorigin="3275,15559" coordsize="237,0" path="m3275,15559l3512,15559e" filled="f" stroked="t" strokeweight=".711962pt" strokecolor="#A0A0A0">
                <v:path arrowok="t"/>
              </v:shape>
            </v:group>
            <v:group style="position:absolute;left:3455;top:15559;width:142;height:2" coordorigin="3455,15559" coordsize="142,2">
              <v:shape style="position:absolute;left:3455;top:15559;width:142;height:2" coordorigin="3455,15559" coordsize="142,0" path="m3455,15559l3598,15559e" filled="f" stroked="t" strokeweight=".474641pt" strokecolor="#979797">
                <v:path arrowok="t"/>
              </v:shape>
            </v:group>
            <v:group style="position:absolute;left:3541;top:15559;width:370;height:2" coordorigin="3541,15559" coordsize="370,2">
              <v:shape style="position:absolute;left:3541;top:15559;width:370;height:2" coordorigin="3541,15559" coordsize="370,0" path="m3541,15559l3911,15559e" filled="f" stroked="t" strokeweight=".474641pt" strokecolor="#707070">
                <v:path arrowok="t"/>
              </v:shape>
            </v:group>
            <v:group style="position:absolute;left:4542;top:15559;width:413;height:2" coordorigin="4542,15559" coordsize="413,2">
              <v:shape style="position:absolute;left:4542;top:15559;width:413;height:2" coordorigin="4542,15559" coordsize="413,0" path="m4542,15559l4955,15559e" filled="f" stroked="t" strokeweight=".474641pt" strokecolor="#4F4F4F">
                <v:path arrowok="t"/>
              </v:shape>
            </v:group>
            <v:group style="position:absolute;left:356;top:15559;width:11211;height:2" coordorigin="356,15559" coordsize="11211,2">
              <v:shape style="position:absolute;left:356;top:15559;width:11211;height:2" coordorigin="356,15559" coordsize="11211,0" path="m356,15559l11567,15559e" filled="f" stroked="t" strokeweight=".711962pt" strokecolor="#646464">
                <v:path arrowok="t"/>
              </v:shape>
            </v:group>
            <v:group style="position:absolute;left:5821;top:3693;width:2;height:188" coordorigin="5821,3693" coordsize="2,188">
              <v:shape style="position:absolute;left:5821;top:3693;width:2;height:188" coordorigin="5821,3693" coordsize="0,188" path="m5821,3881l5821,3693e" filled="f" stroked="t" strokeweight="1.92pt" strokecolor="#EDEDED">
                <v:path arrowok="t"/>
              </v:shape>
            </v:group>
            <v:group style="position:absolute;left:651;top:10661;width:2;height:229" coordorigin="651,10661" coordsize="2,229">
              <v:shape style="position:absolute;left:651;top:10661;width:2;height:229" coordorigin="651,10661" coordsize="0,229" path="m651,10889l651,10661e" filled="f" stroked="t" strokeweight="2.84125pt" strokecolor="#EDEDED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16.822968pt;margin-top:2.518702pt;width:22.545455pt;height:.1pt;mso-position-horizontal-relative:page;mso-position-vertical-relative:paragraph;z-index:-16876" coordorigin="6336,50" coordsize="451,2">
            <v:shape style="position:absolute;left:6336;top:50;width:451;height:2" coordorigin="6336,50" coordsize="451,0" path="m6336,50l6787,50e" filled="f" stroked="t" strokeweight=".237321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7"/>
          <w:szCs w:val="27"/>
          <w:color w:val="3D3D3D"/>
          <w:spacing w:val="-96"/>
          <w:w w:val="78"/>
          <w:position w:val="-4"/>
        </w:rPr>
        <w:t>A</w:t>
      </w:r>
      <w:r>
        <w:rPr>
          <w:rFonts w:ascii="Arial" w:hAnsi="Arial" w:cs="Arial" w:eastAsia="Arial"/>
          <w:sz w:val="27"/>
          <w:szCs w:val="27"/>
          <w:color w:val="2A2A2A"/>
          <w:spacing w:val="0"/>
          <w:w w:val="92"/>
          <w:position w:val="-4"/>
        </w:rPr>
        <w:t>dur</w:t>
      </w:r>
      <w:r>
        <w:rPr>
          <w:rFonts w:ascii="Arial" w:hAnsi="Arial" w:cs="Arial" w:eastAsia="Arial"/>
          <w:sz w:val="27"/>
          <w:szCs w:val="27"/>
          <w:color w:val="2A2A2A"/>
          <w:spacing w:val="-83"/>
          <w:w w:val="92"/>
          <w:position w:val="-4"/>
        </w:rPr>
        <w:t>r</w:t>
      </w:r>
      <w:r>
        <w:rPr>
          <w:rFonts w:ascii="Arial" w:hAnsi="Arial" w:cs="Arial" w:eastAsia="Arial"/>
          <w:sz w:val="27"/>
          <w:szCs w:val="27"/>
          <w:color w:val="3D4290"/>
          <w:spacing w:val="0"/>
          <w:w w:val="241"/>
          <w:position w:val="-4"/>
        </w:rPr>
        <w:t>J</w:t>
      </w:r>
      <w:r>
        <w:rPr>
          <w:rFonts w:ascii="Arial" w:hAnsi="Arial" w:cs="Arial" w:eastAsia="Arial"/>
          <w:sz w:val="27"/>
          <w:szCs w:val="27"/>
          <w:color w:val="3D4290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7"/>
          <w:szCs w:val="27"/>
          <w:color w:val="3D4290"/>
          <w:spacing w:val="0"/>
          <w:w w:val="100"/>
          <w:position w:val="-4"/>
        </w:rPr>
      </w:r>
      <w:r>
        <w:rPr>
          <w:rFonts w:ascii="Arial" w:hAnsi="Arial" w:cs="Arial" w:eastAsia="Arial"/>
          <w:sz w:val="18"/>
          <w:szCs w:val="18"/>
          <w:color w:val="AFAFAF"/>
          <w:spacing w:val="-92"/>
          <w:w w:val="210"/>
          <w:position w:val="8"/>
        </w:rPr>
        <w:t>.</w:t>
      </w:r>
      <w:r>
        <w:rPr>
          <w:rFonts w:ascii="Arial" w:hAnsi="Arial" w:cs="Arial" w:eastAsia="Arial"/>
          <w:sz w:val="18"/>
          <w:szCs w:val="18"/>
          <w:color w:val="AFAFAF"/>
          <w:spacing w:val="0"/>
          <w:w w:val="79"/>
          <w:position w:val="8"/>
        </w:rPr>
        <w:t>·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11" w:lineRule="exact"/>
        <w:ind w:left="287" w:right="-20"/>
        <w:jc w:val="left"/>
        <w:tabs>
          <w:tab w:pos="2500" w:val="left"/>
          <w:tab w:pos="3400" w:val="left"/>
          <w:tab w:pos="4140" w:val="left"/>
          <w:tab w:pos="5220" w:val="left"/>
        </w:tabs>
        <w:rPr>
          <w:rFonts w:ascii="Arial" w:hAnsi="Arial" w:cs="Arial" w:eastAsia="Arial"/>
          <w:sz w:val="36"/>
          <w:szCs w:val="36"/>
        </w:rPr>
      </w:pPr>
      <w:rPr/>
      <w:r>
        <w:rPr/>
        <w:pict>
          <v:group style="position:absolute;margin-left:235.456207pt;margin-top:16.045753pt;width:.1pt;height:10.914063pt;mso-position-horizontal-relative:page;mso-position-vertical-relative:paragraph;z-index:-16867" coordorigin="4709,321" coordsize="2,218">
            <v:shape style="position:absolute;left:4709;top:321;width:2;height:218" coordorigin="4709,321" coordsize="0,218" path="m4709,539l4709,321e" filled="f" stroked="t" strokeweight="3.2616pt" strokecolor="#EDEDE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53"/>
          <w:position w:val="1"/>
        </w:rPr>
        <w:t>::r:</w:t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3"/>
          <w:szCs w:val="13"/>
          <w:color w:val="3D3D3D"/>
          <w:spacing w:val="0"/>
          <w:w w:val="147"/>
          <w:position w:val="0"/>
        </w:rPr>
        <w:t>M</w:t>
      </w:r>
      <w:r>
        <w:rPr>
          <w:rFonts w:ascii="Times New Roman" w:hAnsi="Times New Roman" w:cs="Times New Roman" w:eastAsia="Times New Roman"/>
          <w:sz w:val="13"/>
          <w:szCs w:val="13"/>
          <w:color w:val="3D3D3D"/>
          <w:spacing w:val="9"/>
          <w:w w:val="147"/>
          <w:position w:val="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D3D3D"/>
          <w:spacing w:val="0"/>
          <w:w w:val="147"/>
          <w:position w:val="0"/>
        </w:rPr>
        <w:t>l</w:t>
      </w:r>
      <w:r>
        <w:rPr>
          <w:rFonts w:ascii="Times New Roman" w:hAnsi="Times New Roman" w:cs="Times New Roman" w:eastAsia="Times New Roman"/>
          <w:sz w:val="13"/>
          <w:szCs w:val="13"/>
          <w:color w:val="3D3D3D"/>
          <w:spacing w:val="-46"/>
          <w:w w:val="147"/>
          <w:position w:val="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0"/>
          <w:w w:val="147"/>
          <w:position w:val="0"/>
        </w:rPr>
        <w:t>·-</w:t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2A2A2A"/>
          <w:spacing w:val="0"/>
          <w:w w:val="100"/>
          <w:position w:val="0"/>
        </w:rPr>
      </w:r>
      <w:r>
        <w:rPr>
          <w:rFonts w:ascii="Arial" w:hAnsi="Arial" w:cs="Arial" w:eastAsia="Arial"/>
          <w:sz w:val="36"/>
          <w:szCs w:val="36"/>
          <w:color w:val="383F5E"/>
          <w:spacing w:val="0"/>
          <w:w w:val="134"/>
          <w:position w:val="0"/>
        </w:rPr>
        <w:t>fl</w:t>
      </w:r>
      <w:r>
        <w:rPr>
          <w:rFonts w:ascii="Arial" w:hAnsi="Arial" w:cs="Arial" w:eastAsia="Arial"/>
          <w:sz w:val="36"/>
          <w:szCs w:val="36"/>
          <w:color w:val="383F5E"/>
          <w:spacing w:val="0"/>
          <w:w w:val="135"/>
          <w:position w:val="0"/>
        </w:rPr>
        <w:t>-</w:t>
      </w:r>
      <w:r>
        <w:rPr>
          <w:rFonts w:ascii="Arial" w:hAnsi="Arial" w:cs="Arial" w:eastAsia="Arial"/>
          <w:sz w:val="36"/>
          <w:szCs w:val="36"/>
          <w:color w:val="545454"/>
          <w:spacing w:val="0"/>
          <w:w w:val="53"/>
          <w:position w:val="0"/>
        </w:rPr>
        <w:t>j</w:t>
      </w:r>
      <w:r>
        <w:rPr>
          <w:rFonts w:ascii="Arial" w:hAnsi="Arial" w:cs="Arial" w:eastAsia="Arial"/>
          <w:sz w:val="36"/>
          <w:szCs w:val="36"/>
          <w:color w:val="545454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6"/>
          <w:szCs w:val="36"/>
          <w:color w:val="545454"/>
          <w:spacing w:val="0"/>
          <w:w w:val="100"/>
          <w:position w:val="0"/>
        </w:rPr>
      </w:r>
      <w:r>
        <w:rPr>
          <w:rFonts w:ascii="Arial" w:hAnsi="Arial" w:cs="Arial" w:eastAsia="Arial"/>
          <w:sz w:val="36"/>
          <w:szCs w:val="36"/>
          <w:color w:val="75779E"/>
          <w:spacing w:val="0"/>
          <w:w w:val="80"/>
          <w:position w:val="0"/>
        </w:rPr>
        <w:t>"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4408" w:right="5398"/>
        <w:jc w:val="center"/>
        <w:tabs>
          <w:tab w:pos="47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6"/>
          <w:szCs w:val="16"/>
          <w:color w:val="AFAFAF"/>
          <w:spacing w:val="0"/>
          <w:w w:val="206"/>
          <w:position w:val="-2"/>
        </w:rPr>
        <w:t>'</w:t>
      </w:r>
      <w:r>
        <w:rPr>
          <w:rFonts w:ascii="Arial" w:hAnsi="Arial" w:cs="Arial" w:eastAsia="Arial"/>
          <w:sz w:val="16"/>
          <w:szCs w:val="16"/>
          <w:color w:val="AFAFA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6"/>
          <w:szCs w:val="16"/>
          <w:color w:val="AFAFA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4"/>
        </w:rPr>
        <w:t>Onur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45454"/>
          <w:spacing w:val="24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4"/>
          <w:position w:val="4"/>
        </w:rPr>
        <w:t>DAÖLAR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4876" w:right="599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3"/>
          <w:position w:val="1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240" w:right="240"/>
        </w:sectPr>
      </w:pPr>
      <w:rPr/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8" w:lineRule="exact"/>
        <w:ind w:left="3700" w:right="4281" w:firstLine="-114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BAŞKANL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14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81"/>
        </w:rPr>
        <w:t>Gl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380" w:bottom="280" w:left="260" w:right="300"/>
        </w:sectPr>
      </w:pPr>
      <w:rPr/>
    </w:p>
    <w:p>
      <w:pPr>
        <w:spacing w:before="0" w:after="0" w:line="95" w:lineRule="exact"/>
        <w:ind w:left="885" w:right="229"/>
        <w:jc w:val="center"/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020233pt;margin-top:-37.562607pt;width:498.23244pt;height:76.947285pt;mso-position-horizontal-relative:page;mso-position-vertical-relative:paragraph;z-index:-16859" type="#_x0000_t202" filled="f" stroked="f">
            <v:textbox inset="0,0,0,0">
              <w:txbxContent>
                <w:p>
                  <w:pPr>
                    <w:spacing w:before="0" w:after="0" w:line="1539" w:lineRule="exact"/>
                    <w:ind w:right="-271"/>
                    <w:jc w:val="left"/>
                    <w:tabs>
                      <w:tab w:pos="862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2A2A2A"/>
                      <w:spacing w:val="0"/>
                      <w:w w:val="175"/>
                      <w:b/>
                      <w:bCs/>
                      <w:i/>
                      <w:position w:val="53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A2A2A"/>
                      <w:spacing w:val="0"/>
                      <w:w w:val="100"/>
                      <w:b/>
                      <w:bCs/>
                      <w:i/>
                      <w:position w:val="53"/>
                    </w:rPr>
                    <w:tab/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2A2A2A"/>
                      <w:spacing w:val="0"/>
                      <w:w w:val="100"/>
                      <w:b/>
                      <w:bCs/>
                      <w:i/>
                      <w:position w:val="53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525252"/>
                      <w:spacing w:val="0"/>
                      <w:w w:val="264"/>
                      <w:position w:val="-3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525252"/>
                      <w:spacing w:val="0"/>
                      <w:w w:val="264"/>
                      <w:strike/>
                      <w:position w:val="-3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525252"/>
                      <w:spacing w:val="0"/>
                      <w:w w:val="264"/>
                      <w:position w:val="-3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"/>
        </w:rPr>
        <w:t>IZ</w:t>
      </w:r>
      <w:r>
        <w:rPr>
          <w:rFonts w:ascii="Arial" w:hAnsi="Arial" w:cs="Arial" w:eastAsia="Arial"/>
          <w:sz w:val="14"/>
          <w:szCs w:val="14"/>
          <w:color w:val="3D3D3D"/>
          <w:spacing w:val="3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14"/>
          <w:position w:val="1"/>
        </w:rPr>
        <w:t>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58" w:lineRule="exact"/>
        <w:ind w:left="613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D3D3D"/>
          <w:spacing w:val="0"/>
          <w:w w:val="103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2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60" w:right="300"/>
          <w:cols w:num="2" w:equalWidth="0">
            <w:col w:w="1658" w:space="1537"/>
            <w:col w:w="8165"/>
          </w:cols>
        </w:sectPr>
      </w:pPr>
      <w:rPr/>
    </w:p>
    <w:p>
      <w:pPr>
        <w:spacing w:before="0" w:after="0" w:line="245" w:lineRule="exact"/>
        <w:ind w:left="692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84.345459pt;margin-top:24.078703pt;width:.1pt;height:12.430364pt;mso-position-horizontal-relative:page;mso-position-vertical-relative:paragraph;z-index:-16861" coordorigin="7687,482" coordsize="2,249">
            <v:shape style="position:absolute;left:7687;top:482;width:2;height:249" coordorigin="7687,482" coordsize="0,249" path="m7687,730l7687,482e" filled="f" stroked="t" strokeweight=".237985pt" strokecolor="#7C7C7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13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3D3D3D"/>
          <w:spacing w:val="-36"/>
          <w:w w:val="113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9.333878" w:type="dxa"/>
      </w:tblPr>
      <w:tblGrid/>
      <w:tr>
        <w:trPr>
          <w:trHeight w:val="241" w:hRule="exact"/>
        </w:trPr>
        <w:tc>
          <w:tcPr>
            <w:tcW w:w="1230" w:type="dxa"/>
            <w:tcBorders>
              <w:top w:val="single" w:sz="5.711632" w:space="0" w:color="676767"/>
              <w:bottom w:val="single" w:sz="5.711632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94"/>
              </w:rPr>
              <w:t>!Ola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94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7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735" w:type="dxa"/>
            <w:tcBorders>
              <w:top w:val="nil" w:sz="6" w:space="0" w:color="auto"/>
              <w:bottom w:val="single" w:sz="5.711632" w:space="0" w:color="6B6B6B"/>
              <w:left w:val="nil" w:sz="6" w:space="0" w:color="auto"/>
              <w:right w:val="single" w:sz="7.615512" w:space="0" w:color="5B5B5B"/>
            </w:tcBorders>
          </w:tcPr>
          <w:p>
            <w:pPr>
              <w:spacing w:before="14" w:after="0" w:line="240" w:lineRule="auto"/>
              <w:ind w:left="20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2"/>
              </w:rPr>
              <w:t>19.05.2017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054" w:type="dxa"/>
            <w:tcBorders>
              <w:top w:val="single" w:sz="5.711632" w:space="0" w:color="707070"/>
              <w:bottom w:val="single" w:sz="5.711632" w:space="0" w:color="6B6B6B"/>
              <w:left w:val="single" w:sz="7.615512" w:space="0" w:color="5B5B5B"/>
              <w:right w:val="nil" w:sz="6" w:space="0" w:color="auto"/>
            </w:tcBorders>
          </w:tcPr>
          <w:p>
            <w:pPr>
              <w:spacing w:before="2" w:after="0" w:line="240" w:lineRule="auto"/>
              <w:ind w:left="12" w:right="-68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3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064" w:type="dxa"/>
            <w:tcBorders>
              <w:top w:val="single" w:sz="5.711632" w:space="0" w:color="707070"/>
              <w:bottom w:val="single" w:sz="5.711632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6" w:lineRule="exact"/>
              <w:ind w:left="6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No: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38"/>
                <w:w w:val="100"/>
              </w:rPr>
              <w:t> </w:t>
            </w:r>
            <w:r>
              <w:rPr>
                <w:rFonts w:ascii="Arial" w:hAnsi="Arial" w:cs="Arial" w:eastAsia="Arial"/>
                <w:sz w:val="26"/>
                <w:szCs w:val="26"/>
                <w:color w:val="3D3D3D"/>
                <w:spacing w:val="-5"/>
                <w:w w:val="186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71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631" w:type="dxa"/>
            <w:tcBorders>
              <w:top w:val="single" w:sz="5.711632" w:space="0" w:color="707070"/>
              <w:bottom w:val="single" w:sz="5.711632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25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0"/>
                <w:w w:val="12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-13"/>
                <w:w w:val="12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20"/>
              </w:rPr>
              <w:t>16:27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6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711632" w:space="0" w:color="606060"/>
            </w:tcBorders>
          </w:tcPr>
          <w:p>
            <w:pPr>
              <w:spacing w:before="18" w:after="0" w:line="240" w:lineRule="auto"/>
              <w:ind w:left="1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0"/>
                <w:w w:val="100"/>
              </w:rPr>
              <w:t>Tel: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2"/>
              </w:rPr>
              <w:t>110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1" w:hRule="exact"/>
        </w:trPr>
        <w:tc>
          <w:tcPr>
            <w:tcW w:w="1230" w:type="dxa"/>
            <w:tcBorders>
              <w:top w:val="single" w:sz="5.711632" w:space="0" w:color="6B6B6B"/>
              <w:bottom w:val="single" w:sz="5.711632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6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735" w:type="dxa"/>
            <w:tcBorders>
              <w:top w:val="single" w:sz="5.711632" w:space="0" w:color="6B6B6B"/>
              <w:bottom w:val="single" w:sz="5.711632" w:space="0" w:color="6B6B6B"/>
              <w:left w:val="nil" w:sz="6" w:space="0" w:color="auto"/>
              <w:right w:val="single" w:sz="7.615512" w:space="0" w:color="5B5B5B"/>
            </w:tcBorders>
          </w:tcPr>
          <w:p>
            <w:pPr>
              <w:spacing w:before="5" w:after="0" w:line="240" w:lineRule="auto"/>
              <w:ind w:left="20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3"/>
              </w:rPr>
              <w:t>19.05.2017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054" w:type="dxa"/>
            <w:tcBorders>
              <w:top w:val="single" w:sz="5.711632" w:space="0" w:color="6B6B6B"/>
              <w:bottom w:val="single" w:sz="5.711632" w:space="0" w:color="6B6B6B"/>
              <w:left w:val="single" w:sz="7.615512" w:space="0" w:color="5B5B5B"/>
              <w:right w:val="nil" w:sz="6" w:space="0" w:color="auto"/>
            </w:tcBorders>
          </w:tcPr>
          <w:p>
            <w:pPr>
              <w:spacing w:before="5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6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064" w:type="dxa"/>
            <w:tcBorders>
              <w:top w:val="single" w:sz="5.711632" w:space="0" w:color="6B6B6B"/>
              <w:bottom w:val="single" w:sz="5.711632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30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646464"/>
                <w:spacing w:val="0"/>
                <w:w w:val="119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646464"/>
                <w:spacing w:val="-7"/>
                <w:w w:val="11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19"/>
              </w:rPr>
              <w:t>3255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631" w:type="dxa"/>
            <w:tcBorders>
              <w:top w:val="single" w:sz="5.711632" w:space="0" w:color="6B6B6B"/>
              <w:bottom w:val="single" w:sz="5.711632" w:space="0" w:color="6B6B6B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25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2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61" w:type="dxa"/>
            <w:tcBorders>
              <w:top w:val="nil" w:sz="6" w:space="0" w:color="auto"/>
              <w:bottom w:val="single" w:sz="5.711632" w:space="0" w:color="6B6B6B"/>
              <w:left w:val="nil" w:sz="6" w:space="0" w:color="auto"/>
              <w:right w:val="single" w:sz="5.711632" w:space="0" w:color="606060"/>
            </w:tcBorders>
          </w:tcPr>
          <w:p>
            <w:pPr/>
            <w:rPr/>
          </w:p>
        </w:tc>
      </w:tr>
    </w:tbl>
    <w:p>
      <w:pPr>
        <w:spacing w:before="0" w:after="0" w:line="202" w:lineRule="exact"/>
        <w:ind w:left="1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4303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No:40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5" w:after="0" w:line="240" w:lineRule="auto"/>
        <w:ind w:right="80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.812237pt;margin-top:-11.015553pt;width:283.628386pt;height:24.976537pt;mso-position-horizontal-relative:page;mso-position-vertical-relative:paragraph;z-index:-16860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44" w:hRule="exact"/>
                    </w:trPr>
                    <w:tc>
                      <w:tcPr>
                        <w:tcW w:w="1224" w:type="dxa"/>
                        <w:tcBorders>
                          <w:top w:val="single" w:sz="3.80776" w:space="0" w:color="5B5B5B"/>
                          <w:bottom w:val="single" w:sz="5.711632" w:space="0" w:color="606060"/>
                          <w:left w:val="single" w:sz="5.711632" w:space="0" w:color="575757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40" w:lineRule="auto"/>
                          <w:ind w:left="2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0"/>
                            <w:w w:val="100"/>
                          </w:rPr>
                          <w:t>Doğru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A2A2A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2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805" w:type="dxa"/>
                        <w:tcBorders>
                          <w:top w:val="nil" w:sz="6" w:space="0" w:color="auto"/>
                          <w:bottom w:val="single" w:sz="5.711632" w:space="0" w:color="60606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1" w:after="0" w:line="240" w:lineRule="auto"/>
                          <w:ind w:left="18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46464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46464"/>
                            <w:spacing w:val="-25"/>
                            <w:w w:val="13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Bornova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4303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Soka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5"/>
                          </w:rPr>
                          <w:t>No:40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636" w:type="dxa"/>
                        <w:tcBorders>
                          <w:top w:val="nil" w:sz="6" w:space="0" w:color="auto"/>
                          <w:bottom w:val="single" w:sz="7.615512" w:space="0" w:color="64646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1224" w:type="dxa"/>
                        <w:tcBorders>
                          <w:top w:val="single" w:sz="5.711632" w:space="0" w:color="606060"/>
                          <w:bottom w:val="single" w:sz="5.711632" w:space="0" w:color="606060"/>
                          <w:left w:val="single" w:sz="5.711632" w:space="0" w:color="575757"/>
                          <w:right w:val="nil" w:sz="6" w:space="0" w:color="auto"/>
                        </w:tcBorders>
                      </w:tcPr>
                      <w:p>
                        <w:pPr>
                          <w:spacing w:before="2" w:after="0" w:line="240" w:lineRule="auto"/>
                          <w:ind w:left="1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1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805" w:type="dxa"/>
                        <w:tcBorders>
                          <w:top w:val="single" w:sz="5.711632" w:space="0" w:color="606060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2" w:after="0" w:line="240" w:lineRule="auto"/>
                          <w:ind w:left="17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Bina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3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636" w:type="dxa"/>
                        <w:tcBorders>
                          <w:top w:val="single" w:sz="7.615512" w:space="0" w:color="646464"/>
                          <w:bottom w:val="single" w:sz="5.711632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4" w:after="0" w:line="240" w:lineRule="auto"/>
                          <w:ind w:left="27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5" w:lineRule="exact"/>
        <w:ind w:left="164" w:right="-20"/>
        <w:jc w:val="left"/>
        <w:tabs>
          <w:tab w:pos="354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4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91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5"/>
        </w:rPr>
        <w:t>Kullamm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-5"/>
        </w:rPr>
        <w:t>:Konut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7" w:lineRule="exact"/>
        <w:ind w:left="35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5.819763pt;margin-top:1.849203pt;width:4.465240pt;height:26pt;mso-position-horizontal-relative:page;mso-position-vertical-relative:paragraph;z-index:-16858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BCBCBC"/>
                      <w:spacing w:val="0"/>
                      <w:w w:val="6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0"/>
          <w:w w:val="92"/>
          <w:position w:val="-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-46"/>
          <w:w w:val="68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0"/>
          <w:position w:val="-1"/>
        </w:rPr>
        <w:t>elik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6"/>
          <w:position w:val="-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85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68"/>
          <w:position w:val="-2"/>
        </w:rPr>
        <w:t>ğ_er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08" w:lineRule="exact"/>
        <w:ind w:left="3881" w:right="-20"/>
        <w:jc w:val="left"/>
        <w:tabs>
          <w:tab w:pos="4360" w:val="left"/>
          <w:tab w:pos="4940" w:val="left"/>
          <w:tab w:pos="592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10"/>
        </w:rPr>
        <w:t>X</w:t>
      </w:r>
      <w:r>
        <w:rPr>
          <w:rFonts w:ascii="Arial" w:hAnsi="Arial" w:cs="Arial" w:eastAsia="Arial"/>
          <w:sz w:val="19"/>
          <w:szCs w:val="19"/>
          <w:color w:val="3D3D3D"/>
          <w:spacing w:val="-40"/>
          <w:w w:val="100"/>
          <w:position w:val="1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10"/>
        </w:rPr>
      </w:r>
      <w:r>
        <w:rPr>
          <w:rFonts w:ascii="Arial" w:hAnsi="Arial" w:cs="Arial" w:eastAsia="Arial"/>
          <w:sz w:val="45"/>
          <w:szCs w:val="45"/>
          <w:color w:val="2A2A2A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45"/>
          <w:szCs w:val="45"/>
          <w:color w:val="2A2A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5"/>
          <w:szCs w:val="45"/>
          <w:color w:val="2A2A2A"/>
          <w:spacing w:val="0"/>
          <w:w w:val="100"/>
          <w:position w:val="-1"/>
        </w:rPr>
      </w:r>
      <w:r>
        <w:rPr>
          <w:rFonts w:ascii="Arial" w:hAnsi="Arial" w:cs="Arial" w:eastAsia="Arial"/>
          <w:sz w:val="45"/>
          <w:szCs w:val="45"/>
          <w:color w:val="646464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45"/>
          <w:szCs w:val="45"/>
          <w:color w:val="646464"/>
          <w:spacing w:val="-56"/>
          <w:w w:val="52"/>
          <w:position w:val="-1"/>
        </w:rPr>
        <w:t> </w:t>
      </w:r>
      <w:r>
        <w:rPr>
          <w:rFonts w:ascii="Arial" w:hAnsi="Arial" w:cs="Arial" w:eastAsia="Arial"/>
          <w:sz w:val="45"/>
          <w:szCs w:val="45"/>
          <w:color w:val="64646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5"/>
          <w:szCs w:val="45"/>
          <w:color w:val="646464"/>
          <w:spacing w:val="0"/>
          <w:w w:val="100"/>
          <w:position w:val="-1"/>
        </w:rPr>
      </w:r>
      <w:r>
        <w:rPr>
          <w:rFonts w:ascii="Arial" w:hAnsi="Arial" w:cs="Arial" w:eastAsia="Arial"/>
          <w:sz w:val="41"/>
          <w:szCs w:val="41"/>
          <w:color w:val="2A2A2A"/>
          <w:spacing w:val="0"/>
          <w:w w:val="52"/>
          <w:position w:val="2"/>
        </w:rPr>
        <w:t>ı</w:t>
      </w:r>
      <w:r>
        <w:rPr>
          <w:rFonts w:ascii="Arial" w:hAnsi="Arial" w:cs="Arial" w:eastAsia="Arial"/>
          <w:sz w:val="41"/>
          <w:szCs w:val="41"/>
          <w:color w:val="2A2A2A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1"/>
          <w:szCs w:val="41"/>
          <w:color w:val="2A2A2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9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9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9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9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8"/>
          <w:w w:val="100"/>
          <w:position w:val="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9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68" w:right="-20"/>
        <w:jc w:val="left"/>
        <w:tabs>
          <w:tab w:pos="2040" w:val="left"/>
          <w:tab w:pos="5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Mlıibi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Beki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KAHRAMAN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4"/>
          <w:position w:val="1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1"/>
        </w:rPr>
        <w:t>DALCI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15" w:lineRule="exact"/>
        <w:ind w:left="20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Yene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-1"/>
        </w:rPr>
        <w:t>DEMiRTA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7" w:lineRule="exact"/>
        <w:ind w:left="2053" w:right="-20"/>
        <w:jc w:val="left"/>
        <w:tabs>
          <w:tab w:pos="460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165"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04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92"/>
          <w:position w:val="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5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7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28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0"/>
        </w:rPr>
        <w:t>16:33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149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0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68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lek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-1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582" w:right="451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4580" w:right="415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98" w:lineRule="exact"/>
        <w:ind w:left="159" w:right="-20"/>
        <w:jc w:val="left"/>
        <w:tabs>
          <w:tab w:pos="2060" w:val="left"/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D3D3D"/>
          <w:spacing w:val="0"/>
          <w:w w:val="175"/>
          <w:position w:val="-6"/>
        </w:rPr>
        <w:t>,.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7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7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6"/>
        </w:rPr>
        <w:t>3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7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7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7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left="430" w:right="-20"/>
        <w:jc w:val="left"/>
        <w:tabs>
          <w:tab w:pos="2040" w:val="left"/>
          <w:tab w:pos="460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·iımcı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Ekip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2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149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39393"/>
          <w:spacing w:val="0"/>
          <w:w w:val="6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939393"/>
          <w:spacing w:val="23"/>
          <w:w w:val="6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8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.ıışse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1"/>
        </w:rPr>
        <w:t>Dönüş_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0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8" w:after="0" w:line="240" w:lineRule="auto"/>
        <w:ind w:left="20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4.061096pt;margin-top:11.718667pt;width:16.852681pt;height:58.5pt;mso-position-horizontal-relative:page;mso-position-vertical-relative:paragraph;z-index:-16853" type="#_x0000_t202" filled="f" stroked="f">
            <v:textbox inset="0,0,0,0">
              <w:txbxContent>
                <w:p>
                  <w:pPr>
                    <w:spacing w:before="0" w:after="0" w:line="1170" w:lineRule="exact"/>
                    <w:ind w:right="-216"/>
                    <w:jc w:val="left"/>
                    <w:rPr>
                      <w:rFonts w:ascii="Arial" w:hAnsi="Arial" w:cs="Arial" w:eastAsia="Arial"/>
                      <w:sz w:val="117"/>
                      <w:szCs w:val="117"/>
                    </w:rPr>
                  </w:pPr>
                  <w:rPr/>
                  <w:r>
                    <w:rPr>
                      <w:rFonts w:ascii="Arial" w:hAnsi="Arial" w:cs="Arial" w:eastAsia="Arial"/>
                      <w:sz w:val="117"/>
                      <w:szCs w:val="117"/>
                      <w:color w:val="3D3D3D"/>
                      <w:w w:val="51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17"/>
                      <w:szCs w:val="117"/>
                      <w:color w:val="3D3D3D"/>
                      <w:spacing w:val="0"/>
                      <w:w w:val="51"/>
                      <w:strike/>
                      <w:position w:val="-1"/>
                    </w:rPr>
                    <w:t>..</w:t>
                  </w:r>
                  <w:r>
                    <w:rPr>
                      <w:rFonts w:ascii="Arial" w:hAnsi="Arial" w:cs="Arial" w:eastAsia="Arial"/>
                      <w:sz w:val="117"/>
                      <w:szCs w:val="117"/>
                      <w:color w:val="3D3D3D"/>
                      <w:spacing w:val="0"/>
                      <w:w w:val="51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117"/>
                      <w:szCs w:val="11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7" w:lineRule="auto"/>
        <w:ind w:left="168" w:right="2128" w:firstLine="-19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vatandaşla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göıüld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9" w:lineRule="exact"/>
        <w:ind w:left="4570" w:right="391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159" w:right="-20"/>
        <w:jc w:val="left"/>
        <w:tabs>
          <w:tab w:pos="2080" w:val="left"/>
          <w:tab w:pos="4600" w:val="left"/>
          <w:tab w:pos="6540" w:val="left"/>
          <w:tab w:pos="8100" w:val="left"/>
          <w:tab w:pos="938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  <w:position w:val="2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9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  <w:position w:val="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9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7"/>
          <w:position w:val="-1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7"/>
          <w:position w:val="-2"/>
        </w:rPr>
        <w:t>K.K.T.K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7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7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49"/>
          <w:w w:val="10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  <w:position w:val="-2"/>
        </w:rPr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25"/>
          <w:position w:val="1"/>
        </w:rPr>
        <w:t>,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85" w:lineRule="exact"/>
        <w:ind w:left="20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vapılmadı.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40" w:lineRule="auto"/>
        <w:ind w:left="2134" w:right="-20"/>
        <w:jc w:val="left"/>
        <w:tabs>
          <w:tab w:pos="3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televizyon,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D3D3D"/>
          <w:spacing w:val="11"/>
          <w:w w:val="23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televizyo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sehpası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7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uydu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alıcısı,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215"/>
        </w:rPr>
        <w:t>ı</w:t>
      </w:r>
      <w:r>
        <w:rPr>
          <w:rFonts w:ascii="Arial" w:hAnsi="Arial" w:cs="Arial" w:eastAsia="Arial"/>
          <w:sz w:val="25"/>
          <w:szCs w:val="25"/>
          <w:color w:val="3D3D3D"/>
          <w:spacing w:val="-4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pencere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perdesi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8" w:lineRule="exact"/>
        <w:ind w:left="149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:söndürme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amame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yanmak;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tamamı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eşyala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kapısı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vatandaşla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kilidi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kınlma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59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Durumu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73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7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9"/>
          <w:w w:val="1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1" w:lineRule="exact"/>
        <w:ind w:left="20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Eşyada: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2000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1"/>
          <w:position w:val="-1"/>
        </w:rPr>
        <w:t>Binada: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1000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  <w:position w:val="-1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3000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left="2034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D3D3D"/>
          <w:w w:val="51"/>
          <w:position w:val="1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12"/>
          <w:w w:val="5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üstü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betona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6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22"/>
          <w:w w:val="100"/>
          <w:position w:val="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binanın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12"/>
          <w:position w:val="0"/>
        </w:rPr>
        <w:t>ı.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154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katmdaki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daireni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taraftaki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odada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göıiilmü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sonışturmada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2" w:lineRule="auto"/>
        <w:ind w:left="2101" w:right="53" w:firstLine="-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7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8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televizyonu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takılı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prizde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bilinmeye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tekni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sebebte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9"/>
        </w:rPr>
        <w:t>apması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"/>
          <w:w w:val="13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60" w:right="300"/>
        </w:sectPr>
      </w:pPr>
      <w:rPr/>
    </w:p>
    <w:p>
      <w:pPr>
        <w:spacing w:before="91" w:after="0" w:line="214" w:lineRule="exact"/>
        <w:ind w:left="14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1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1" w:after="0" w:line="214" w:lineRule="exact"/>
        <w:ind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!Şirketi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60" w:right="300"/>
          <w:cols w:num="2" w:equalWidth="0">
            <w:col w:w="1115" w:space="920"/>
            <w:col w:w="9325"/>
          </w:cols>
        </w:sectPr>
      </w:pPr>
      <w:rPr/>
    </w:p>
    <w:p>
      <w:pPr>
        <w:spacing w:before="13" w:after="0" w:line="240" w:lineRule="auto"/>
        <w:ind w:left="149" w:right="-20"/>
        <w:jc w:val="left"/>
        <w:tabs>
          <w:tab w:pos="1100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i/>
          <w:position w:val="2"/>
        </w:rPr>
        <w:t>P.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i/>
          <w:position w:val="2"/>
        </w:rPr>
        <w:t>-</w:t>
      </w:r>
      <w:r>
        <w:rPr>
          <w:rFonts w:ascii="Arial" w:hAnsi="Arial" w:cs="Arial" w:eastAsia="Arial"/>
          <w:sz w:val="19"/>
          <w:szCs w:val="19"/>
          <w:color w:val="3D3D3D"/>
          <w:spacing w:val="13"/>
          <w:w w:val="100"/>
          <w:i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9"/>
          <w:w w:val="235"/>
          <w:position w:val="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  <w:position w:val="2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Kaybı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9"/>
          <w:szCs w:val="9"/>
          <w:color w:val="AAACAA"/>
          <w:spacing w:val="0"/>
          <w:w w:val="75"/>
          <w:position w:val="0"/>
        </w:rPr>
        <w:t>•,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59" w:after="0" w:line="210" w:lineRule="exact"/>
        <w:ind w:left="149" w:right="6429" w:firstLine="1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'ı</w:t>
      </w:r>
      <w:r>
        <w:rPr>
          <w:rFonts w:ascii="Arial" w:hAnsi="Arial" w:cs="Arial" w:eastAsia="Arial"/>
          <w:sz w:val="19"/>
          <w:szCs w:val="19"/>
          <w:color w:val="3D3D3D"/>
          <w:spacing w:val="-1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646464"/>
          <w:spacing w:val="-13"/>
          <w:w w:val="14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-39"/>
          <w:w w:val="9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3"/>
        </w:rPr>
        <w:t>·'l:';ı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DALC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5"/>
          <w:position w:val="2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5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24" w:lineRule="exact"/>
        <w:ind w:left="154" w:right="-20"/>
        <w:jc w:val="left"/>
        <w:tabs>
          <w:tab w:pos="2140" w:val="left"/>
          <w:tab w:pos="5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247"/>
          <w:position w:val="-1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9"/>
          <w:w w:val="247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6"/>
          <w:w w:val="11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0"/>
          <w:w w:val="82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2"/>
          <w:position w:val="0"/>
        </w:rPr>
        <w:t>19.05.2017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0"/>
        </w:rPr>
        <w:t>17:30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60" w:right="300"/>
        </w:sectPr>
      </w:pPr>
      <w:rPr/>
    </w:p>
    <w:p>
      <w:pPr>
        <w:spacing w:before="19" w:after="0" w:line="214" w:lineRule="exact"/>
        <w:ind w:left="249" w:right="-69"/>
        <w:jc w:val="left"/>
        <w:tabs>
          <w:tab w:pos="900" w:val="left"/>
          <w:tab w:pos="1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1"/>
        </w:rPr>
        <w:t>Ölü</w:t>
      </w:r>
      <w:r>
        <w:rPr>
          <w:rFonts w:ascii="Arial" w:hAnsi="Arial" w:cs="Arial" w:eastAsia="Arial"/>
          <w:sz w:val="19"/>
          <w:szCs w:val="19"/>
          <w:color w:val="3D3D3D"/>
          <w:spacing w:val="-47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18" w:lineRule="exact"/>
        <w:ind w:right="-20"/>
        <w:jc w:val="left"/>
        <w:tabs>
          <w:tab w:pos="6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"JiDE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Çaındibi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60" w:right="300"/>
          <w:cols w:num="2" w:equalWidth="0">
            <w:col w:w="1904" w:space="130"/>
            <w:col w:w="9326"/>
          </w:cols>
        </w:sectPr>
      </w:pPr>
      <w:rPr/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60" w:right="300"/>
        </w:sectPr>
      </w:pPr>
      <w:rPr/>
    </w:p>
    <w:p>
      <w:pPr>
        <w:spacing w:before="35" w:after="0" w:line="240" w:lineRule="auto"/>
        <w:ind w:left="2191" w:right="-69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315" w:lineRule="exact"/>
        <w:ind w:left="435" w:right="-20"/>
        <w:jc w:val="left"/>
        <w:tabs>
          <w:tab w:pos="4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2A2A2A"/>
          <w:spacing w:val="0"/>
          <w:w w:val="128"/>
          <w:position w:val="-4"/>
        </w:rPr>
        <w:t>'ü</w:t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7"/>
          <w:szCs w:val="17"/>
          <w:color w:val="2A2A2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7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7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left="-42" w:right="1558"/>
        <w:jc w:val="center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0"/>
          <w:w w:val="71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2A2A2A"/>
          <w:spacing w:val="17"/>
          <w:w w:val="71"/>
        </w:rPr>
        <w:t> </w:t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100"/>
          <w:i/>
        </w:rPr>
        <w:t>1</w:t>
      </w:r>
      <w:r>
        <w:rPr>
          <w:rFonts w:ascii="Arial" w:hAnsi="Arial" w:cs="Arial" w:eastAsia="Arial"/>
          <w:sz w:val="24"/>
          <w:szCs w:val="24"/>
          <w:color w:val="3D3D3D"/>
          <w:spacing w:val="-2"/>
          <w:w w:val="100"/>
          <w:i/>
        </w:rPr>
        <w:t> </w:t>
      </w:r>
      <w:r>
        <w:rPr>
          <w:rFonts w:ascii="Arial" w:hAnsi="Arial" w:cs="Arial" w:eastAsia="Arial"/>
          <w:sz w:val="25"/>
          <w:szCs w:val="25"/>
          <w:color w:val="2A2A2A"/>
          <w:spacing w:val="0"/>
          <w:w w:val="51"/>
        </w:rPr>
        <w:t>MaYıs</w:t>
      </w:r>
      <w:r>
        <w:rPr>
          <w:rFonts w:ascii="Arial" w:hAnsi="Arial" w:cs="Arial" w:eastAsia="Arial"/>
          <w:sz w:val="25"/>
          <w:szCs w:val="25"/>
          <w:color w:val="2A2A2A"/>
          <w:spacing w:val="13"/>
          <w:w w:val="5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0"/>
          <w:w w:val="67"/>
        </w:rPr>
        <w:t>20i7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2" w:after="0" w:line="68" w:lineRule="exact"/>
        <w:ind w:left="133" w:right="1773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i/>
          <w:position w:val="-11"/>
        </w:rPr>
        <w:t>1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i/>
          <w:position w:val="-11"/>
        </w:rPr>
        <w:t>  </w:t>
      </w:r>
      <w:r>
        <w:rPr>
          <w:rFonts w:ascii="Arial" w:hAnsi="Arial" w:cs="Arial" w:eastAsia="Arial"/>
          <w:sz w:val="18"/>
          <w:szCs w:val="18"/>
          <w:color w:val="3D3D3D"/>
          <w:spacing w:val="7"/>
          <w:w w:val="100"/>
          <w:i/>
          <w:position w:val="-11"/>
        </w:rPr>
        <w:t> 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101"/>
          <w:i/>
          <w:position w:val="-11"/>
        </w:rPr>
        <w:t>12017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260" w:right="300"/>
          <w:cols w:num="2" w:equalWidth="0">
            <w:col w:w="6196" w:space="2392"/>
            <w:col w:w="2772"/>
          </w:cols>
        </w:sectPr>
      </w:pPr>
      <w:rPr/>
    </w:p>
    <w:p>
      <w:pPr>
        <w:spacing w:before="0" w:after="0" w:line="302" w:lineRule="exact"/>
        <w:ind w:left="430"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7.066650pt;margin-top:3.053732pt;width:53.523549pt;height:32.5pt;mso-position-horizontal-relative:page;mso-position-vertical-relative:paragraph;z-index:-16857" type="#_x0000_t202" filled="f" stroked="f">
            <v:textbox inset="0,0,0,0">
              <w:txbxContent>
                <w:p>
                  <w:pPr>
                    <w:spacing w:before="0" w:after="0" w:line="650" w:lineRule="exact"/>
                    <w:ind w:right="-138"/>
                    <w:jc w:val="left"/>
                    <w:rPr>
                      <w:rFonts w:ascii="Times New Roman" w:hAnsi="Times New Roman" w:cs="Times New Roman" w:eastAsia="Times New Roman"/>
                      <w:sz w:val="65"/>
                      <w:szCs w:val="6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3D3D3D"/>
                      <w:w w:val="75"/>
                      <w:i/>
                    </w:rPr>
                    <w:t>'-?</w:t>
                  </w:r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3D3D3D"/>
                      <w:spacing w:val="9"/>
                      <w:w w:val="75"/>
                      <w:i/>
                    </w:rPr>
                    <w:t>}</w:t>
                  </w:r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3B4279"/>
                      <w:spacing w:val="0"/>
                      <w:w w:val="50"/>
                      <w:i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3B4279"/>
                      <w:spacing w:val="-101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2A2A2A"/>
                      <w:spacing w:val="0"/>
                      <w:w w:val="35"/>
                      <w:i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2A2A2A"/>
                      <w:spacing w:val="0"/>
                      <w:w w:val="36"/>
                      <w:i/>
                    </w:rPr>
                    <w:t>]</w:t>
                  </w:r>
                  <w:r>
                    <w:rPr>
                      <w:rFonts w:ascii="Times New Roman" w:hAnsi="Times New Roman" w:cs="Times New Roman" w:eastAsia="Times New Roman"/>
                      <w:sz w:val="65"/>
                      <w:szCs w:val="6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1"/>
          <w:szCs w:val="31"/>
          <w:color w:val="525252"/>
          <w:spacing w:val="0"/>
          <w:w w:val="67"/>
          <w:position w:val="-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342" w:lineRule="exact"/>
        <w:ind w:left="406" w:right="-20"/>
        <w:jc w:val="left"/>
        <w:tabs>
          <w:tab w:pos="2460" w:val="left"/>
          <w:tab w:pos="2920" w:val="left"/>
          <w:tab w:pos="388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3"/>
          <w:position w:val="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9"/>
          <w:w w:val="63"/>
          <w:position w:val="9"/>
        </w:rPr>
        <w:t>.</w:t>
      </w:r>
      <w:r>
        <w:rPr>
          <w:rFonts w:ascii="Arial" w:hAnsi="Arial" w:cs="Arial" w:eastAsia="Arial"/>
          <w:sz w:val="19"/>
          <w:szCs w:val="19"/>
          <w:color w:val="3D3D3D"/>
          <w:spacing w:val="-18"/>
          <w:w w:val="63"/>
          <w:position w:val="1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"/>
          <w:w w:val="63"/>
          <w:position w:val="9"/>
        </w:rPr>
        <w:t>.</w:t>
      </w:r>
      <w:r>
        <w:rPr>
          <w:rFonts w:ascii="Arial" w:hAnsi="Arial" w:cs="Arial" w:eastAsia="Arial"/>
          <w:sz w:val="19"/>
          <w:szCs w:val="19"/>
          <w:color w:val="3D3D3D"/>
          <w:spacing w:val="-20"/>
          <w:w w:val="63"/>
          <w:position w:val="1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63"/>
          <w:position w:val="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3"/>
          <w:position w:val="9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63"/>
          <w:position w:val="-2"/>
        </w:rPr>
        <w:t>M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-6"/>
          <w:w w:val="63"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3"/>
          <w:szCs w:val="23"/>
          <w:color w:val="525252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525252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25252"/>
          <w:spacing w:val="22"/>
          <w:w w:val="100"/>
          <w:position w:val="-2"/>
        </w:rPr>
        <w:t> </w:t>
      </w:r>
      <w:r>
        <w:rPr>
          <w:rFonts w:ascii="Arial" w:hAnsi="Arial" w:cs="Arial" w:eastAsia="Arial"/>
          <w:sz w:val="22"/>
          <w:szCs w:val="22"/>
          <w:color w:val="2F344F"/>
          <w:spacing w:val="0"/>
          <w:w w:val="52"/>
          <w:position w:val="-2"/>
        </w:rPr>
        <w:t>f'Yı</w:t>
      </w:r>
      <w:r>
        <w:rPr>
          <w:rFonts w:ascii="Arial" w:hAnsi="Arial" w:cs="Arial" w:eastAsia="Arial"/>
          <w:sz w:val="22"/>
          <w:szCs w:val="22"/>
          <w:color w:val="2F344F"/>
          <w:spacing w:val="0"/>
          <w:w w:val="52"/>
          <w:position w:val="-2"/>
        </w:rPr>
        <w:t>     </w:t>
      </w:r>
      <w:r>
        <w:rPr>
          <w:rFonts w:ascii="Arial" w:hAnsi="Arial" w:cs="Arial" w:eastAsia="Arial"/>
          <w:sz w:val="22"/>
          <w:szCs w:val="22"/>
          <w:color w:val="2F344F"/>
          <w:spacing w:val="5"/>
          <w:w w:val="52"/>
          <w:position w:val="-2"/>
        </w:rPr>
        <w:t> 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80"/>
          <w:position w:val="-2"/>
        </w:rPr>
        <w:t>i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  <w:position w:val="-2"/>
        </w:rPr>
      </w:r>
      <w:r>
        <w:rPr>
          <w:rFonts w:ascii="Arial" w:hAnsi="Arial" w:cs="Arial" w:eastAsia="Arial"/>
          <w:sz w:val="21"/>
          <w:szCs w:val="21"/>
          <w:color w:val="646464"/>
          <w:spacing w:val="0"/>
          <w:w w:val="113"/>
          <w:position w:val="-2"/>
        </w:rPr>
        <w:t>·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8" w:after="0" w:line="390" w:lineRule="exact"/>
        <w:ind w:left="2263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4.4104pt;margin-top:14.224349pt;width:11.620876pt;height:9.5pt;mso-position-horizontal-relative:page;mso-position-vertical-relative:paragraph;z-index:-16852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D3D3D"/>
                      <w:spacing w:val="0"/>
                      <w:w w:val="104"/>
                    </w:rPr>
                    <w:t>Ye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2A2A2A"/>
          <w:spacing w:val="-10"/>
          <w:w w:val="106"/>
          <w:position w:val="10"/>
        </w:rPr>
        <w:t>3</w:t>
      </w:r>
      <w:r>
        <w:rPr>
          <w:rFonts w:ascii="Arial" w:hAnsi="Arial" w:cs="Arial" w:eastAsia="Arial"/>
          <w:sz w:val="21"/>
          <w:szCs w:val="21"/>
          <w:color w:val="646464"/>
          <w:spacing w:val="-10"/>
          <w:w w:val="180"/>
          <w:position w:val="10"/>
        </w:rPr>
        <w:t>.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07"/>
          <w:position w:val="10"/>
        </w:rPr>
        <w:t>Post"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00"/>
          <w:position w:val="10"/>
        </w:rPr>
        <w:t> </w:t>
      </w:r>
      <w:r>
        <w:rPr>
          <w:rFonts w:ascii="Arial" w:hAnsi="Arial" w:cs="Arial" w:eastAsia="Arial"/>
          <w:sz w:val="21"/>
          <w:szCs w:val="21"/>
          <w:color w:val="2A2A2A"/>
          <w:spacing w:val="-22"/>
          <w:w w:val="100"/>
          <w:position w:val="10"/>
        </w:rPr>
        <w:t> </w:t>
      </w:r>
      <w:r>
        <w:rPr>
          <w:rFonts w:ascii="Arial" w:hAnsi="Arial" w:cs="Arial" w:eastAsia="Arial"/>
          <w:sz w:val="21"/>
          <w:szCs w:val="21"/>
          <w:color w:val="525252"/>
          <w:spacing w:val="-30"/>
          <w:w w:val="181"/>
          <w:position w:val="10"/>
        </w:rPr>
        <w:t>·</w:t>
      </w:r>
      <w:r>
        <w:rPr>
          <w:rFonts w:ascii="Arial" w:hAnsi="Arial" w:cs="Arial" w:eastAsia="Arial"/>
          <w:sz w:val="21"/>
          <w:szCs w:val="21"/>
          <w:color w:val="3D3D3D"/>
          <w:spacing w:val="-64"/>
          <w:w w:val="168"/>
          <w:position w:val="10"/>
        </w:rPr>
        <w:t>'</w:t>
      </w:r>
      <w:r>
        <w:rPr>
          <w:rFonts w:ascii="Times New Roman" w:hAnsi="Times New Roman" w:cs="Times New Roman" w:eastAsia="Times New Roman"/>
          <w:sz w:val="46"/>
          <w:szCs w:val="46"/>
          <w:color w:val="3B4279"/>
          <w:spacing w:val="0"/>
          <w:w w:val="73"/>
          <w:i/>
          <w:position w:val="-12"/>
        </w:rPr>
        <w:t>Jlf;</w:t>
      </w:r>
      <w:r>
        <w:rPr>
          <w:rFonts w:ascii="Times New Roman" w:hAnsi="Times New Roman" w:cs="Times New Roman" w:eastAsia="Times New Roman"/>
          <w:sz w:val="46"/>
          <w:szCs w:val="46"/>
          <w:color w:val="3B4279"/>
          <w:spacing w:val="42"/>
          <w:w w:val="100"/>
          <w:i/>
          <w:position w:val="-12"/>
        </w:rPr>
        <w:t> 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00"/>
          <w:position w:val="10"/>
        </w:rPr>
        <w:t>Amiri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38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4"/>
          <w:position w:val="-7"/>
        </w:rPr>
        <w:t>EMIRTAŞ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82" w:lineRule="exact"/>
        <w:ind w:left="157" w:right="-20"/>
        <w:jc w:val="left"/>
        <w:tabs>
          <w:tab w:pos="162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42"/>
          <w:szCs w:val="42"/>
          <w:color w:val="939393"/>
          <w:spacing w:val="-18"/>
          <w:w w:val="158"/>
          <w:position w:val="-6"/>
        </w:rPr>
        <w:t>/</w:t>
      </w:r>
      <w:r>
        <w:rPr>
          <w:rFonts w:ascii="Arial" w:hAnsi="Arial" w:cs="Arial" w:eastAsia="Arial"/>
          <w:sz w:val="42"/>
          <w:szCs w:val="42"/>
          <w:color w:val="777779"/>
          <w:spacing w:val="-40"/>
          <w:w w:val="39"/>
          <w:position w:val="-6"/>
        </w:rPr>
        <w:t>·</w:t>
      </w:r>
      <w:r>
        <w:rPr>
          <w:rFonts w:ascii="Arial" w:hAnsi="Arial" w:cs="Arial" w:eastAsia="Arial"/>
          <w:sz w:val="42"/>
          <w:szCs w:val="42"/>
          <w:color w:val="939393"/>
          <w:spacing w:val="-100"/>
          <w:w w:val="68"/>
          <w:position w:val="-6"/>
        </w:rPr>
        <w:t>·</w:t>
      </w:r>
      <w:r>
        <w:rPr>
          <w:rFonts w:ascii="Arial" w:hAnsi="Arial" w:cs="Arial" w:eastAsia="Arial"/>
          <w:sz w:val="42"/>
          <w:szCs w:val="42"/>
          <w:color w:val="3D3D3D"/>
          <w:spacing w:val="-116"/>
          <w:w w:val="94"/>
          <w:position w:val="-6"/>
        </w:rPr>
        <w:t>.</w:t>
      </w:r>
      <w:r>
        <w:rPr>
          <w:rFonts w:ascii="Arial" w:hAnsi="Arial" w:cs="Arial" w:eastAsia="Arial"/>
          <w:sz w:val="42"/>
          <w:szCs w:val="42"/>
          <w:color w:val="777779"/>
          <w:spacing w:val="0"/>
          <w:w w:val="39"/>
          <w:position w:val="-6"/>
        </w:rPr>
        <w:t>·</w:t>
      </w:r>
      <w:r>
        <w:rPr>
          <w:rFonts w:ascii="Arial" w:hAnsi="Arial" w:cs="Arial" w:eastAsia="Arial"/>
          <w:sz w:val="42"/>
          <w:szCs w:val="42"/>
          <w:color w:val="777779"/>
          <w:spacing w:val="-61"/>
          <w:w w:val="100"/>
          <w:position w:val="-6"/>
        </w:rPr>
        <w:t> </w:t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94"/>
          <w:position w:val="-6"/>
        </w:rPr>
        <w:t>t</w:t>
      </w:r>
      <w:r>
        <w:rPr>
          <w:rFonts w:ascii="Arial" w:hAnsi="Arial" w:cs="Arial" w:eastAsia="Arial"/>
          <w:sz w:val="42"/>
          <w:szCs w:val="42"/>
          <w:color w:val="3D3D3D"/>
          <w:spacing w:val="-46"/>
          <w:w w:val="95"/>
          <w:position w:val="-6"/>
        </w:rPr>
        <w:t>i</w:t>
      </w:r>
      <w:r>
        <w:rPr>
          <w:rFonts w:ascii="Times New Roman" w:hAnsi="Times New Roman" w:cs="Times New Roman" w:eastAsia="Times New Roman"/>
          <w:sz w:val="93"/>
          <w:szCs w:val="93"/>
          <w:color w:val="3D3D3D"/>
          <w:spacing w:val="-132"/>
          <w:w w:val="88"/>
          <w:position w:val="-32"/>
        </w:rPr>
        <w:t>-</w:t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94"/>
          <w:position w:val="-6"/>
        </w:rPr>
        <w:t>:L</w:t>
      </w:r>
      <w:r>
        <w:rPr>
          <w:rFonts w:ascii="Arial" w:hAnsi="Arial" w:cs="Arial" w:eastAsia="Arial"/>
          <w:sz w:val="42"/>
          <w:szCs w:val="42"/>
          <w:color w:val="3D3D3D"/>
          <w:spacing w:val="-18"/>
          <w:w w:val="94"/>
          <w:position w:val="-6"/>
        </w:rPr>
        <w:t>!</w:t>
      </w:r>
      <w:r>
        <w:rPr>
          <w:rFonts w:ascii="Arial" w:hAnsi="Arial" w:cs="Arial" w:eastAsia="Arial"/>
          <w:sz w:val="42"/>
          <w:szCs w:val="42"/>
          <w:color w:val="3D3D3D"/>
          <w:spacing w:val="-45"/>
          <w:w w:val="63"/>
          <w:position w:val="-6"/>
        </w:rPr>
        <w:t>'</w:t>
      </w:r>
      <w:r>
        <w:rPr>
          <w:rFonts w:ascii="Arial" w:hAnsi="Arial" w:cs="Arial" w:eastAsia="Arial"/>
          <w:sz w:val="42"/>
          <w:szCs w:val="42"/>
          <w:color w:val="3D3D3D"/>
          <w:spacing w:val="-81"/>
          <w:w w:val="94"/>
          <w:position w:val="-6"/>
        </w:rPr>
        <w:t>.</w:t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63"/>
          <w:position w:val="-6"/>
        </w:rPr>
        <w:t>-.</w:t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100"/>
          <w:position w:val="-6"/>
        </w:rPr>
      </w:r>
      <w:r>
        <w:rPr>
          <w:rFonts w:ascii="Arial" w:hAnsi="Arial" w:cs="Arial" w:eastAsia="Arial"/>
          <w:sz w:val="32"/>
          <w:szCs w:val="32"/>
          <w:color w:val="3D3D3D"/>
          <w:spacing w:val="0"/>
          <w:w w:val="118"/>
          <w:position w:val="-19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60" w:right="300"/>
          <w:cols w:num="3" w:equalWidth="0">
            <w:col w:w="4861" w:space="452"/>
            <w:col w:w="876" w:space="2218"/>
            <w:col w:w="2953"/>
          </w:cols>
        </w:sectPr>
      </w:pPr>
      <w:rPr/>
    </w:p>
    <w:p>
      <w:pPr>
        <w:spacing w:before="56" w:after="0" w:line="125" w:lineRule="exact"/>
        <w:ind w:left="4752" w:right="-84"/>
        <w:jc w:val="left"/>
        <w:tabs>
          <w:tab w:pos="83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9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9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-9"/>
          <w:w w:val="129"/>
          <w:b/>
          <w:bCs/>
          <w:position w:val="-17"/>
        </w:rPr>
        <w:t>(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-127"/>
          <w:w w:val="129"/>
          <w:b/>
          <w:bCs/>
          <w:position w:val="-17"/>
        </w:rPr>
        <w:t>U</w:t>
      </w:r>
      <w:r>
        <w:rPr>
          <w:rFonts w:ascii="Arial" w:hAnsi="Arial" w:cs="Arial" w:eastAsia="Arial"/>
          <w:sz w:val="18"/>
          <w:szCs w:val="18"/>
          <w:color w:val="939393"/>
          <w:spacing w:val="0"/>
          <w:w w:val="184"/>
          <w:position w:val="-7"/>
        </w:rPr>
        <w:t>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right="-20"/>
        <w:jc w:val="left"/>
        <w:tabs>
          <w:tab w:pos="880" w:val="left"/>
          <w:tab w:pos="1400" w:val="left"/>
          <w:tab w:pos="196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29"/>
          <w:b/>
          <w:bCs/>
          <w:position w:val="-19"/>
        </w:rPr>
        <w:t>11-.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  <w:b/>
          <w:bCs/>
          <w:position w:val="-19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  <w:b/>
          <w:bCs/>
          <w:position w:val="-19"/>
        </w:rPr>
      </w:r>
      <w:r>
        <w:rPr>
          <w:rFonts w:ascii="Times New Roman" w:hAnsi="Times New Roman" w:cs="Times New Roman" w:eastAsia="Times New Roman"/>
          <w:sz w:val="22"/>
          <w:szCs w:val="22"/>
          <w:color w:val="939393"/>
          <w:spacing w:val="0"/>
          <w:w w:val="74"/>
          <w:position w:val="-19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939393"/>
          <w:spacing w:val="0"/>
          <w:w w:val="100"/>
          <w:position w:val="-19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939393"/>
          <w:spacing w:val="0"/>
          <w:w w:val="100"/>
          <w:position w:val="-19"/>
        </w:rPr>
      </w:r>
      <w:r>
        <w:rPr>
          <w:rFonts w:ascii="Times New Roman" w:hAnsi="Times New Roman" w:cs="Times New Roman" w:eastAsia="Times New Roman"/>
          <w:sz w:val="37"/>
          <w:szCs w:val="37"/>
          <w:color w:val="939393"/>
          <w:spacing w:val="0"/>
          <w:w w:val="50"/>
          <w:position w:val="-19"/>
        </w:rPr>
        <w:t>·</w:t>
      </w:r>
      <w:r>
        <w:rPr>
          <w:rFonts w:ascii="Times New Roman" w:hAnsi="Times New Roman" w:cs="Times New Roman" w:eastAsia="Times New Roman"/>
          <w:sz w:val="37"/>
          <w:szCs w:val="37"/>
          <w:color w:val="939393"/>
          <w:spacing w:val="-62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777779"/>
          <w:spacing w:val="15"/>
          <w:w w:val="48"/>
          <w:position w:val="-19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3D3D3D"/>
          <w:spacing w:val="0"/>
          <w:w w:val="71"/>
          <w:position w:val="-19"/>
        </w:rPr>
        <w:t>N</w:t>
      </w:r>
      <w:r>
        <w:rPr>
          <w:rFonts w:ascii="Times New Roman" w:hAnsi="Times New Roman" w:cs="Times New Roman" w:eastAsia="Times New Roman"/>
          <w:sz w:val="37"/>
          <w:szCs w:val="37"/>
          <w:color w:val="3D3D3D"/>
          <w:spacing w:val="0"/>
          <w:w w:val="100"/>
          <w:position w:val="-19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3D3D3D"/>
          <w:spacing w:val="0"/>
          <w:w w:val="100"/>
          <w:position w:val="-19"/>
        </w:rPr>
      </w:r>
      <w:r>
        <w:rPr>
          <w:rFonts w:ascii="Arial" w:hAnsi="Arial" w:cs="Arial" w:eastAsia="Arial"/>
          <w:sz w:val="13"/>
          <w:szCs w:val="13"/>
          <w:color w:val="BCBCBC"/>
          <w:spacing w:val="-112"/>
          <w:w w:val="309"/>
          <w:position w:val="1"/>
        </w:rPr>
        <w:t>,</w:t>
      </w:r>
      <w:r>
        <w:rPr>
          <w:rFonts w:ascii="Arial" w:hAnsi="Arial" w:cs="Arial" w:eastAsia="Arial"/>
          <w:sz w:val="32"/>
          <w:szCs w:val="32"/>
          <w:color w:val="BCBCBC"/>
          <w:spacing w:val="0"/>
          <w:w w:val="133"/>
          <w:position w:val="-11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60" w:right="300"/>
          <w:cols w:num="2" w:equalWidth="0">
            <w:col w:w="8581" w:space="102"/>
            <w:col w:w="2677"/>
          </w:cols>
        </w:sectPr>
      </w:pPr>
      <w:rPr/>
    </w:p>
    <w:p>
      <w:pPr>
        <w:spacing w:before="0" w:after="0" w:line="130" w:lineRule="exact"/>
        <w:ind w:left="2701" w:right="-20"/>
        <w:jc w:val="left"/>
        <w:tabs>
          <w:tab w:pos="7680" w:val="left"/>
        </w:tabs>
        <w:rPr>
          <w:rFonts w:ascii="Arial" w:hAnsi="Arial" w:cs="Arial" w:eastAsia="Arial"/>
          <w:sz w:val="84"/>
          <w:szCs w:val="84"/>
        </w:rPr>
      </w:pPr>
      <w:rPr/>
      <w:r>
        <w:rPr>
          <w:rFonts w:ascii="Arial" w:hAnsi="Arial" w:cs="Arial" w:eastAsia="Arial"/>
          <w:sz w:val="144"/>
          <w:szCs w:val="144"/>
          <w:color w:val="2F344F"/>
          <w:spacing w:val="0"/>
          <w:w w:val="201"/>
          <w:i/>
          <w:position w:val="-122"/>
        </w:rPr>
        <w:t>F</w:t>
      </w:r>
      <w:r>
        <w:rPr>
          <w:rFonts w:ascii="Arial" w:hAnsi="Arial" w:cs="Arial" w:eastAsia="Arial"/>
          <w:sz w:val="144"/>
          <w:szCs w:val="144"/>
          <w:color w:val="2F344F"/>
          <w:spacing w:val="0"/>
          <w:w w:val="100"/>
          <w:i/>
          <w:position w:val="-122"/>
        </w:rPr>
        <w:tab/>
      </w:r>
      <w:r>
        <w:rPr>
          <w:rFonts w:ascii="Arial" w:hAnsi="Arial" w:cs="Arial" w:eastAsia="Arial"/>
          <w:sz w:val="144"/>
          <w:szCs w:val="144"/>
          <w:color w:val="2F344F"/>
          <w:spacing w:val="0"/>
          <w:w w:val="100"/>
          <w:i/>
          <w:position w:val="-122"/>
        </w:rPr>
      </w:r>
      <w:r>
        <w:rPr>
          <w:rFonts w:ascii="Arial" w:hAnsi="Arial" w:cs="Arial" w:eastAsia="Arial"/>
          <w:sz w:val="29"/>
          <w:szCs w:val="29"/>
          <w:color w:val="3D3D3D"/>
          <w:spacing w:val="0"/>
          <w:w w:val="331"/>
          <w:i/>
          <w:position w:val="-80"/>
        </w:rPr>
        <w:t>Y</w:t>
      </w:r>
      <w:r>
        <w:rPr>
          <w:rFonts w:ascii="Arial" w:hAnsi="Arial" w:cs="Arial" w:eastAsia="Arial"/>
          <w:sz w:val="29"/>
          <w:szCs w:val="29"/>
          <w:color w:val="3D3D3D"/>
          <w:spacing w:val="-184"/>
          <w:w w:val="331"/>
          <w:i/>
          <w:position w:val="-80"/>
        </w:rPr>
        <w:t> </w:t>
      </w:r>
      <w:r>
        <w:rPr>
          <w:rFonts w:ascii="Arial" w:hAnsi="Arial" w:cs="Arial" w:eastAsia="Arial"/>
          <w:sz w:val="84"/>
          <w:szCs w:val="84"/>
          <w:color w:val="939393"/>
          <w:spacing w:val="22"/>
          <w:w w:val="32"/>
          <w:i/>
          <w:position w:val="-58"/>
        </w:rPr>
        <w:t>:</w:t>
      </w:r>
      <w:r>
        <w:rPr>
          <w:rFonts w:ascii="Arial" w:hAnsi="Arial" w:cs="Arial" w:eastAsia="Arial"/>
          <w:sz w:val="84"/>
          <w:szCs w:val="84"/>
          <w:color w:val="2F344F"/>
          <w:spacing w:val="-49"/>
          <w:w w:val="69"/>
          <w:position w:val="-58"/>
        </w:rPr>
        <w:t>J</w:t>
      </w:r>
      <w:r>
        <w:rPr>
          <w:rFonts w:ascii="Arial" w:hAnsi="Arial" w:cs="Arial" w:eastAsia="Arial"/>
          <w:sz w:val="84"/>
          <w:szCs w:val="84"/>
          <w:color w:val="2F344F"/>
          <w:spacing w:val="-40"/>
          <w:w w:val="69"/>
          <w:position w:val="-58"/>
        </w:rPr>
        <w:t>i</w:t>
      </w:r>
      <w:r>
        <w:rPr>
          <w:rFonts w:ascii="Arial" w:hAnsi="Arial" w:cs="Arial" w:eastAsia="Arial"/>
          <w:sz w:val="84"/>
          <w:szCs w:val="84"/>
          <w:color w:val="2F344F"/>
          <w:spacing w:val="-108"/>
          <w:w w:val="68"/>
          <w:position w:val="-58"/>
        </w:rPr>
        <w:t>'</w:t>
      </w:r>
      <w:r>
        <w:rPr>
          <w:rFonts w:ascii="Arial" w:hAnsi="Arial" w:cs="Arial" w:eastAsia="Arial"/>
          <w:sz w:val="84"/>
          <w:szCs w:val="84"/>
          <w:color w:val="2A2A2A"/>
          <w:spacing w:val="0"/>
          <w:w w:val="50"/>
          <w:position w:val="-58"/>
        </w:rPr>
        <w:t>''</w:t>
      </w:r>
      <w:r>
        <w:rPr>
          <w:rFonts w:ascii="Arial" w:hAnsi="Arial" w:cs="Arial" w:eastAsia="Arial"/>
          <w:sz w:val="84"/>
          <w:szCs w:val="8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60" w:right="3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42" w:lineRule="atLeast"/>
        <w:ind w:right="-20"/>
        <w:jc w:val="right"/>
        <w:tabs>
          <w:tab w:pos="8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3.229279pt;margin-top:-15.651472pt;width:9.077580pt;height:14.5pt;mso-position-horizontal-relative:page;mso-position-vertical-relative:paragraph;z-index:-16856" type="#_x0000_t202" filled="f" stroked="f">
            <v:textbox inset="0,0,0,0">
              <w:txbxContent>
                <w:p>
                  <w:pPr>
                    <w:spacing w:before="0" w:after="0" w:line="290" w:lineRule="exact"/>
                    <w:ind w:right="-84"/>
                    <w:jc w:val="left"/>
                    <w:rPr>
                      <w:rFonts w:ascii="Arial" w:hAnsi="Arial" w:cs="Arial" w:eastAsia="Arial"/>
                      <w:sz w:val="29"/>
                      <w:szCs w:val="29"/>
                    </w:rPr>
                  </w:pPr>
                  <w:rPr/>
                  <w:r>
                    <w:rPr>
                      <w:rFonts w:ascii="Arial" w:hAnsi="Arial" w:cs="Arial" w:eastAsia="Arial"/>
                      <w:sz w:val="29"/>
                      <w:szCs w:val="29"/>
                      <w:color w:val="BCBCBC"/>
                      <w:spacing w:val="0"/>
                      <w:w w:val="188"/>
                      <w:i/>
                    </w:rPr>
                    <w:t>·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BCBCBC"/>
                      <w:spacing w:val="-60"/>
                      <w:w w:val="100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BCBCBC"/>
                      <w:spacing w:val="-115"/>
                      <w:w w:val="188"/>
                      <w:i/>
                    </w:rPr>
                    <w:t>·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2.161865pt;margin-top:-2.276864pt;width:17.922061pt;height:39pt;mso-position-horizontal-relative:page;mso-position-vertical-relative:paragraph;z-index:-16854" type="#_x0000_t202" filled="f" stroked="f">
            <v:textbox inset="0,0,0,0">
              <w:txbxContent>
                <w:p>
                  <w:pPr>
                    <w:spacing w:before="0" w:after="0" w:line="780" w:lineRule="exact"/>
                    <w:ind w:right="-157"/>
                    <w:jc w:val="left"/>
                    <w:rPr>
                      <w:rFonts w:ascii="Arial" w:hAnsi="Arial" w:cs="Arial" w:eastAsia="Arial"/>
                      <w:sz w:val="78"/>
                      <w:szCs w:val="78"/>
                    </w:rPr>
                  </w:pPr>
                  <w:rPr/>
                  <w:r>
                    <w:rPr>
                      <w:rFonts w:ascii="Arial" w:hAnsi="Arial" w:cs="Arial" w:eastAsia="Arial"/>
                      <w:sz w:val="78"/>
                      <w:szCs w:val="78"/>
                      <w:color w:val="525252"/>
                      <w:spacing w:val="0"/>
                      <w:w w:val="69"/>
                      <w:position w:val="-1"/>
                    </w:rPr>
                    <w:t>--</w:t>
                  </w:r>
                  <w:r>
                    <w:rPr>
                      <w:rFonts w:ascii="Arial" w:hAnsi="Arial" w:cs="Arial" w:eastAsia="Arial"/>
                      <w:sz w:val="78"/>
                      <w:szCs w:val="7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8"/>
          <w:szCs w:val="28"/>
          <w:color w:val="3D3D3D"/>
          <w:w w:val="86"/>
          <w:b/>
          <w:bCs/>
        </w:rPr>
        <w:t>Ai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D3D3D"/>
          <w:w w:val="100"/>
          <w:b/>
          <w:bCs/>
        </w:rPr>
      </w:r>
      <w:r>
        <w:rPr>
          <w:rFonts w:ascii="Times New Roman" w:hAnsi="Times New Roman" w:cs="Times New Roman" w:eastAsia="Times New Roman"/>
          <w:sz w:val="28"/>
          <w:szCs w:val="28"/>
          <w:color w:val="212A75"/>
          <w:spacing w:val="0"/>
          <w:w w:val="146"/>
        </w:rPr>
        <w:t>\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707" w:lineRule="exact"/>
        <w:ind w:right="-20"/>
        <w:jc w:val="left"/>
        <w:tabs>
          <w:tab w:pos="4600" w:val="left"/>
          <w:tab w:pos="544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70"/>
          <w:b/>
          <w:bCs/>
          <w:position w:val="-54"/>
        </w:rPr>
        <w:t>TOPÇU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100"/>
          <w:b/>
          <w:bCs/>
          <w:position w:val="-54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100"/>
          <w:b/>
          <w:bCs/>
          <w:position w:val="-54"/>
        </w:rPr>
      </w:r>
      <w:r>
        <w:rPr>
          <w:rFonts w:ascii="Times New Roman" w:hAnsi="Times New Roman" w:cs="Times New Roman" w:eastAsia="Times New Roman"/>
          <w:sz w:val="23"/>
          <w:szCs w:val="23"/>
          <w:color w:val="939393"/>
          <w:spacing w:val="-6"/>
          <w:w w:val="84"/>
          <w:position w:val="-43"/>
        </w:rPr>
        <w:t>'</w:t>
      </w:r>
      <w:r>
        <w:rPr>
          <w:rFonts w:ascii="Arial" w:hAnsi="Arial" w:cs="Arial" w:eastAsia="Arial"/>
          <w:sz w:val="22"/>
          <w:szCs w:val="22"/>
          <w:color w:val="AAACAA"/>
          <w:spacing w:val="0"/>
          <w:w w:val="129"/>
          <w:position w:val="-44"/>
        </w:rPr>
        <w:t>'</w:t>
      </w:r>
      <w:r>
        <w:rPr>
          <w:rFonts w:ascii="Arial" w:hAnsi="Arial" w:cs="Arial" w:eastAsia="Arial"/>
          <w:sz w:val="22"/>
          <w:szCs w:val="22"/>
          <w:color w:val="AAACAA"/>
          <w:spacing w:val="0"/>
          <w:w w:val="100"/>
          <w:position w:val="-44"/>
        </w:rPr>
        <w:t> </w:t>
      </w:r>
      <w:r>
        <w:rPr>
          <w:rFonts w:ascii="Arial" w:hAnsi="Arial" w:cs="Arial" w:eastAsia="Arial"/>
          <w:sz w:val="22"/>
          <w:szCs w:val="22"/>
          <w:color w:val="AAACAA"/>
          <w:spacing w:val="4"/>
          <w:w w:val="100"/>
          <w:position w:val="-44"/>
        </w:rPr>
        <w:t> </w:t>
      </w:r>
      <w:r>
        <w:rPr>
          <w:rFonts w:ascii="Arial" w:hAnsi="Arial" w:cs="Arial" w:eastAsia="Arial"/>
          <w:sz w:val="22"/>
          <w:szCs w:val="22"/>
          <w:color w:val="646464"/>
          <w:spacing w:val="0"/>
          <w:w w:val="52"/>
          <w:position w:val="-44"/>
        </w:rPr>
        <w:t>.</w:t>
      </w:r>
      <w:r>
        <w:rPr>
          <w:rFonts w:ascii="Arial" w:hAnsi="Arial" w:cs="Arial" w:eastAsia="Arial"/>
          <w:sz w:val="22"/>
          <w:szCs w:val="22"/>
          <w:color w:val="646464"/>
          <w:spacing w:val="-38"/>
          <w:w w:val="52"/>
          <w:position w:val="-44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777779"/>
          <w:spacing w:val="-31"/>
          <w:w w:val="99"/>
          <w:position w:val="-43"/>
        </w:rPr>
        <w:t>,</w:t>
      </w:r>
      <w:r>
        <w:rPr>
          <w:rFonts w:ascii="Arial" w:hAnsi="Arial" w:cs="Arial" w:eastAsia="Arial"/>
          <w:sz w:val="22"/>
          <w:szCs w:val="22"/>
          <w:color w:val="646464"/>
          <w:spacing w:val="-2"/>
          <w:w w:val="52"/>
          <w:position w:val="-44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777779"/>
          <w:spacing w:val="0"/>
          <w:w w:val="99"/>
          <w:position w:val="-43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777779"/>
          <w:spacing w:val="0"/>
          <w:w w:val="100"/>
          <w:position w:val="-43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777779"/>
          <w:spacing w:val="0"/>
          <w:w w:val="100"/>
          <w:position w:val="-43"/>
        </w:rPr>
      </w:r>
      <w:r>
        <w:rPr>
          <w:rFonts w:ascii="Arial" w:hAnsi="Arial" w:cs="Arial" w:eastAsia="Arial"/>
          <w:sz w:val="20"/>
          <w:szCs w:val="20"/>
          <w:color w:val="AAACAA"/>
          <w:spacing w:val="0"/>
          <w:w w:val="44"/>
          <w:position w:val="-43"/>
        </w:rPr>
        <w:t>-</w:t>
      </w:r>
      <w:r>
        <w:rPr>
          <w:rFonts w:ascii="Arial" w:hAnsi="Arial" w:cs="Arial" w:eastAsia="Arial"/>
          <w:sz w:val="20"/>
          <w:szCs w:val="20"/>
          <w:color w:val="AAACAA"/>
          <w:spacing w:val="0"/>
          <w:w w:val="44"/>
          <w:position w:val="-43"/>
        </w:rPr>
        <w:t>      </w:t>
      </w:r>
      <w:r>
        <w:rPr>
          <w:rFonts w:ascii="Arial" w:hAnsi="Arial" w:cs="Arial" w:eastAsia="Arial"/>
          <w:sz w:val="20"/>
          <w:szCs w:val="20"/>
          <w:color w:val="AAACAA"/>
          <w:spacing w:val="19"/>
          <w:w w:val="44"/>
          <w:position w:val="-43"/>
        </w:rPr>
        <w:t> </w:t>
      </w:r>
      <w:r>
        <w:rPr>
          <w:rFonts w:ascii="Arial" w:hAnsi="Arial" w:cs="Arial" w:eastAsia="Arial"/>
          <w:sz w:val="124"/>
          <w:szCs w:val="124"/>
          <w:color w:val="2A2A2A"/>
          <w:spacing w:val="0"/>
          <w:w w:val="83"/>
          <w:position w:val="-44"/>
        </w:rPr>
        <w:t>.</w:t>
      </w:r>
      <w:r>
        <w:rPr>
          <w:rFonts w:ascii="Arial" w:hAnsi="Arial" w:cs="Arial" w:eastAsia="Arial"/>
          <w:sz w:val="124"/>
          <w:szCs w:val="124"/>
          <w:color w:val="2A2A2A"/>
          <w:spacing w:val="-248"/>
          <w:w w:val="100"/>
          <w:position w:val="-44"/>
        </w:rPr>
        <w:t> </w:t>
      </w:r>
      <w:r>
        <w:rPr>
          <w:rFonts w:ascii="Arial" w:hAnsi="Arial" w:cs="Arial" w:eastAsia="Arial"/>
          <w:sz w:val="23"/>
          <w:szCs w:val="23"/>
          <w:color w:val="BCBCBC"/>
          <w:spacing w:val="0"/>
          <w:w w:val="61"/>
          <w:position w:val="-44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60" w:right="300"/>
          <w:cols w:num="2" w:equalWidth="0">
            <w:col w:w="3462" w:space="485"/>
            <w:col w:w="7413"/>
          </w:cols>
        </w:sectPr>
      </w:pPr>
      <w:rPr/>
    </w:p>
    <w:p>
      <w:pPr>
        <w:spacing w:before="0" w:after="0" w:line="64" w:lineRule="atLeast"/>
        <w:ind w:left="3775" w:right="2439"/>
        <w:jc w:val="center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3D3D3D"/>
          <w:spacing w:val="0"/>
          <w:w w:val="166"/>
        </w:rPr>
        <w:t>u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0" w:after="0" w:line="267" w:lineRule="exact"/>
        <w:ind w:left="197" w:right="-91"/>
        <w:jc w:val="left"/>
        <w:tabs>
          <w:tab w:pos="2540" w:val="left"/>
          <w:tab w:pos="3340" w:val="left"/>
          <w:tab w:pos="4080" w:val="left"/>
          <w:tab w:pos="4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3D3D3D"/>
          <w:spacing w:val="0"/>
          <w:w w:val="52"/>
          <w:position w:val="7"/>
        </w:rPr>
        <w:t>::</w:t>
      </w:r>
      <w:r>
        <w:rPr>
          <w:rFonts w:ascii="Arial" w:hAnsi="Arial" w:cs="Arial" w:eastAsia="Arial"/>
          <w:sz w:val="25"/>
          <w:szCs w:val="25"/>
          <w:color w:val="3D3D3D"/>
          <w:spacing w:val="-7"/>
          <w:w w:val="52"/>
          <w:position w:val="7"/>
        </w:rPr>
        <w:t>r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52"/>
          <w:position w:val="7"/>
        </w:rPr>
        <w:t>:</w:t>
      </w:r>
      <w:r>
        <w:rPr>
          <w:rFonts w:ascii="Arial" w:hAnsi="Arial" w:cs="Arial" w:eastAsia="Arial"/>
          <w:sz w:val="25"/>
          <w:szCs w:val="25"/>
          <w:color w:val="3D3D3D"/>
          <w:spacing w:val="-33"/>
          <w:w w:val="52"/>
          <w:position w:val="7"/>
        </w:rPr>
        <w:t> </w:t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25"/>
          <w:szCs w:val="25"/>
          <w:color w:val="3D3D3D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52"/>
          <w:position w:val="2"/>
        </w:rPr>
        <w:t>ltf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100"/>
          <w:position w:val="2"/>
        </w:rPr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59"/>
          <w:position w:val="2"/>
        </w:rPr>
        <w:t>ı,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  <w:position w:val="2"/>
        </w:rPr>
      </w:r>
      <w:r>
        <w:rPr>
          <w:rFonts w:ascii="Arial" w:hAnsi="Arial" w:cs="Arial" w:eastAsia="Arial"/>
          <w:sz w:val="17"/>
          <w:szCs w:val="17"/>
          <w:color w:val="3D3D3D"/>
          <w:spacing w:val="1"/>
          <w:w w:val="202"/>
          <w:position w:val="-3"/>
        </w:rPr>
        <w:t>1</w:t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0"/>
          <w:w w:val="71"/>
          <w:position w:val="2"/>
        </w:rPr>
        <w:t>Amiri</w:t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50"/>
          <w:position w:val="2"/>
        </w:rPr>
        <w:t>üseyi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5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5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2"/>
        </w:rPr>
        <w:t>CANSIZ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4" w:lineRule="atLeast"/>
        <w:ind w:right="68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6" w:lineRule="atLeast"/>
        <w:ind w:left="-37" w:right="124"/>
        <w:jc w:val="center"/>
        <w:tabs>
          <w:tab w:pos="1580" w:val="left"/>
          <w:tab w:pos="264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br w:type="column"/>
      </w:r>
      <w:r>
        <w:rPr>
          <w:rFonts w:ascii="Courier New" w:hAnsi="Courier New" w:cs="Courier New" w:eastAsia="Courier New"/>
          <w:sz w:val="23"/>
          <w:szCs w:val="23"/>
          <w:color w:val="777779"/>
          <w:spacing w:val="23"/>
          <w:w w:val="159"/>
        </w:rPr>
        <w:t>\</w:t>
      </w:r>
      <w:r>
        <w:rPr>
          <w:rFonts w:ascii="Courier New" w:hAnsi="Courier New" w:cs="Courier New" w:eastAsia="Courier New"/>
          <w:sz w:val="23"/>
          <w:szCs w:val="23"/>
          <w:color w:val="2A2A2A"/>
          <w:spacing w:val="0"/>
          <w:w w:val="55"/>
        </w:rPr>
        <w:t>#&gt;</w:t>
      </w:r>
      <w:r>
        <w:rPr>
          <w:rFonts w:ascii="Courier New" w:hAnsi="Courier New" w:cs="Courier New" w:eastAsia="Courier New"/>
          <w:sz w:val="23"/>
          <w:szCs w:val="23"/>
          <w:color w:val="2A2A2A"/>
          <w:spacing w:val="0"/>
          <w:w w:val="100"/>
        </w:rPr>
        <w:tab/>
      </w:r>
      <w:r>
        <w:rPr>
          <w:rFonts w:ascii="Courier New" w:hAnsi="Courier New" w:cs="Courier New" w:eastAsia="Courier New"/>
          <w:sz w:val="23"/>
          <w:szCs w:val="23"/>
          <w:color w:val="2A2A2A"/>
          <w:spacing w:val="0"/>
          <w:w w:val="100"/>
        </w:rPr>
      </w:r>
      <w:r>
        <w:rPr>
          <w:rFonts w:ascii="Courier New" w:hAnsi="Courier New" w:cs="Courier New" w:eastAsia="Courier New"/>
          <w:sz w:val="23"/>
          <w:szCs w:val="23"/>
          <w:color w:val="3D3D3D"/>
          <w:spacing w:val="0"/>
          <w:w w:val="64"/>
        </w:rPr>
        <w:t>'</w:t>
      </w:r>
      <w:r>
        <w:rPr>
          <w:rFonts w:ascii="Courier New" w:hAnsi="Courier New" w:cs="Courier New" w:eastAsia="Courier New"/>
          <w:sz w:val="23"/>
          <w:szCs w:val="23"/>
          <w:color w:val="3D3D3D"/>
          <w:spacing w:val="0"/>
          <w:w w:val="100"/>
        </w:rPr>
        <w:tab/>
      </w:r>
      <w:r>
        <w:rPr>
          <w:rFonts w:ascii="Courier New" w:hAnsi="Courier New" w:cs="Courier New" w:eastAsia="Courier New"/>
          <w:sz w:val="23"/>
          <w:szCs w:val="23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939393"/>
          <w:spacing w:val="0"/>
          <w:w w:val="180"/>
          <w:position w:val="1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68" w:after="0" w:line="240" w:lineRule="auto"/>
        <w:ind w:left="263" w:right="485"/>
        <w:jc w:val="center"/>
        <w:tabs>
          <w:tab w:pos="106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.75042pt;margin-top:3.982386pt;width:192.529716pt;height:29.807569pt;mso-position-horizontal-relative:page;mso-position-vertical-relative:paragraph;z-index:-16855" type="#_x0000_t202" filled="f" stroked="f">
            <v:textbox inset="0,0,0,0">
              <w:txbxContent>
                <w:p>
                  <w:pPr>
                    <w:spacing w:before="0" w:after="0" w:line="596" w:lineRule="exact"/>
                    <w:ind w:right="-129"/>
                    <w:jc w:val="left"/>
                    <w:tabs>
                      <w:tab w:pos="3440" w:val="left"/>
                    </w:tabs>
                    <w:rPr>
                      <w:rFonts w:ascii="Times New Roman" w:hAnsi="Times New Roman" w:cs="Times New Roman" w:eastAsia="Times New Roman"/>
                      <w:sz w:val="39"/>
                      <w:szCs w:val="3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3D3D3D"/>
                      <w:spacing w:val="-38"/>
                      <w:w w:val="53"/>
                      <w:position w:val="27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3D3D3D"/>
                      <w:spacing w:val="0"/>
                      <w:w w:val="53"/>
                      <w:position w:val="27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3D3D3D"/>
                      <w:spacing w:val="0"/>
                      <w:w w:val="100"/>
                      <w:position w:val="27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6"/>
                      <w:szCs w:val="26"/>
                      <w:color w:val="3D3D3D"/>
                      <w:spacing w:val="0"/>
                      <w:w w:val="100"/>
                      <w:position w:val="2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212A75"/>
                      <w:spacing w:val="0"/>
                      <w:w w:val="100"/>
                      <w:position w:val="-4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212A75"/>
                      <w:spacing w:val="-14"/>
                      <w:w w:val="100"/>
                      <w:position w:val="-4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3B4279"/>
                      <w:spacing w:val="0"/>
                      <w:w w:val="100"/>
                      <w:position w:val="-4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3B4279"/>
                      <w:spacing w:val="-67"/>
                      <w:w w:val="100"/>
                      <w:position w:val="-4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1"/>
          <w:szCs w:val="11"/>
          <w:color w:val="BCBCBC"/>
          <w:spacing w:val="0"/>
          <w:w w:val="100"/>
          <w:position w:val="-7"/>
        </w:rPr>
        <w:t>'&gt;,</w:t>
      </w:r>
      <w:r>
        <w:rPr>
          <w:rFonts w:ascii="Times New Roman" w:hAnsi="Times New Roman" w:cs="Times New Roman" w:eastAsia="Times New Roman"/>
          <w:sz w:val="11"/>
          <w:szCs w:val="11"/>
          <w:color w:val="BCBCBC"/>
          <w:spacing w:val="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39393"/>
          <w:spacing w:val="0"/>
          <w:w w:val="53"/>
          <w:position w:val="0"/>
        </w:rPr>
        <w:t>.....</w:t>
      </w:r>
      <w:r>
        <w:rPr>
          <w:rFonts w:ascii="Times New Roman" w:hAnsi="Times New Roman" w:cs="Times New Roman" w:eastAsia="Times New Roman"/>
          <w:sz w:val="17"/>
          <w:szCs w:val="17"/>
          <w:color w:val="93939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93939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1"/>
          <w:szCs w:val="11"/>
          <w:color w:val="3D3D3D"/>
          <w:spacing w:val="0"/>
          <w:w w:val="600"/>
          <w:position w:val="-7"/>
        </w:rPr>
        <w:t>··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260" w:right="300"/>
          <w:cols w:num="2" w:equalWidth="0">
            <w:col w:w="6414" w:space="2003"/>
            <w:col w:w="2943"/>
          </w:cols>
        </w:sectPr>
      </w:pPr>
      <w:rPr/>
    </w:p>
    <w:p>
      <w:pPr>
        <w:spacing w:before="0" w:after="0" w:line="19" w:lineRule="exact"/>
        <w:ind w:left="3067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v:group style="position:absolute;margin-left:18.919792pt;margin-top:24.145714pt;width:549.982897pt;height:779.64304pt;mso-position-horizontal-relative:page;mso-position-vertical-relative:page;z-index:-16862" coordorigin="378,483" coordsize="11000,15593">
            <v:group style="position:absolute;left:400;top:502;width:662;height:2" coordorigin="400,502" coordsize="662,2">
              <v:shape style="position:absolute;left:400;top:502;width:662;height:2" coordorigin="400,502" coordsize="662,0" path="m400,502l1061,502e" filled="f" stroked="t" strokeweight=".713954pt" strokecolor="#909090">
                <v:path arrowok="t"/>
              </v:shape>
            </v:group>
            <v:group style="position:absolute;left:1004;top:507;width:10343;height:2" coordorigin="1004,507" coordsize="10343,2">
              <v:shape style="position:absolute;left:1004;top:507;width:10343;height:2" coordorigin="1004,507" coordsize="10343,0" path="m1004,507l11347,507e" filled="f" stroked="t" strokeweight=".713954pt" strokecolor="#676767">
                <v:path arrowok="t"/>
              </v:shape>
            </v:group>
            <v:group style="position:absolute;left:2304;top:492;width:2;height:736" coordorigin="2304,492" coordsize="2,736">
              <v:shape style="position:absolute;left:2304;top:492;width:2;height:736" coordorigin="2304,492" coordsize="0,736" path="m2304,1229l2304,492e" filled="f" stroked="t" strokeweight=".713954pt" strokecolor="#777777">
                <v:path arrowok="t"/>
              </v:shape>
            </v:group>
            <v:group style="position:absolute;left:1923;top:502;width:1218;height:2" coordorigin="1923,502" coordsize="1218,2">
              <v:shape style="position:absolute;left:1923;top:502;width:1218;height:2" coordorigin="1923,502" coordsize="1218,0" path="m1923,502l3141,502e" filled="f" stroked="t" strokeweight=".951939pt" strokecolor="#7C7C7C">
                <v:path arrowok="t"/>
              </v:shape>
            </v:group>
            <v:group style="position:absolute;left:3294;top:502;width:343;height:2" coordorigin="3294,502" coordsize="343,2">
              <v:shape style="position:absolute;left:3294;top:502;width:343;height:2" coordorigin="3294,502" coordsize="343,0" path="m3294,502l3636,502e" filled="f" stroked="t" strokeweight=".47597pt" strokecolor="#484848">
                <v:path arrowok="t"/>
              </v:shape>
            </v:group>
            <v:group style="position:absolute;left:8320;top:509;width:1418;height:2" coordorigin="8320,509" coordsize="1418,2">
              <v:shape style="position:absolute;left:8320;top:509;width:1418;height:2" coordorigin="8320,509" coordsize="1418,0" path="m8320,509l9738,509e" filled="f" stroked="t" strokeweight=".47597pt" strokecolor="#545454">
                <v:path arrowok="t"/>
              </v:shape>
            </v:group>
            <v:group style="position:absolute;left:9084;top:502;width:2;height:1511" coordorigin="9084,502" coordsize="2,1511">
              <v:shape style="position:absolute;left:9084;top:502;width:2;height:1511" coordorigin="9084,502" coordsize="0,1511" path="m9084,2013l9084,502e" filled="f" stroked="t" strokeweight=".713954pt" strokecolor="#5B5B5B">
                <v:path arrowok="t"/>
              </v:shape>
            </v:group>
            <v:group style="position:absolute;left:11090;top:512;width:257;height:2" coordorigin="11090,512" coordsize="257,2">
              <v:shape style="position:absolute;left:11090;top:512;width:257;height:2" coordorigin="11090,512" coordsize="257,0" path="m11090,512l11347,512e" filled="f" stroked="t" strokeweight=".47597pt" strokecolor="#4F4F4F">
                <v:path arrowok="t"/>
              </v:shape>
            </v:group>
            <v:group style="position:absolute;left:11340;top:497;width:2;height:2008" coordorigin="11340,497" coordsize="2,2008">
              <v:shape style="position:absolute;left:11340;top:497;width:2;height:2008" coordorigin="11340,497" coordsize="0,2008" path="m11340,2505l11340,497e" filled="f" stroked="t" strokeweight=".713954pt" strokecolor="#606060">
                <v:path arrowok="t"/>
              </v:shape>
            </v:group>
            <v:group style="position:absolute;left:2308;top:975;width:2;height:311" coordorigin="2308,975" coordsize="2,311">
              <v:shape style="position:absolute;left:2308;top:975;width:2;height:311" coordorigin="2308,975" coordsize="0,311" path="m2308,1286l2308,975e" filled="f" stroked="t" strokeweight=".47597pt" strokecolor="#676767">
                <v:path arrowok="t"/>
              </v:shape>
            </v:group>
            <v:group style="position:absolute;left:11342;top:975;width:2;height:311" coordorigin="11342,975" coordsize="2,311">
              <v:shape style="position:absolute;left:11342;top:975;width:2;height:311" coordorigin="11342,975" coordsize="0,311" path="m11342,1286l11342,975e" filled="f" stroked="t" strokeweight=".47597pt" strokecolor="#3F3F3F">
                <v:path arrowok="t"/>
              </v:shape>
            </v:group>
            <v:group style="position:absolute;left:407;top:492;width:2;height:884" coordorigin="407,492" coordsize="2,884">
              <v:shape style="position:absolute;left:407;top:492;width:2;height:884" coordorigin="407,492" coordsize="0,884" path="m407,1377l407,492e" filled="f" stroked="t" strokeweight=".951939pt" strokecolor="#A0A0A0">
                <v:path arrowok="t"/>
              </v:shape>
            </v:group>
            <v:group style="position:absolute;left:2304;top:1229;width:2;height:775" coordorigin="2304,1229" coordsize="2,775">
              <v:shape style="position:absolute;left:2304;top:1229;width:2;height:775" coordorigin="2304,1229" coordsize="0,775" path="m2304,2003l2304,1229e" filled="f" stroked="t" strokeweight=".47597pt" strokecolor="#4F4F4F">
                <v:path arrowok="t"/>
              </v:shape>
            </v:group>
            <v:group style="position:absolute;left:409;top:1296;width:2;height:263" coordorigin="409,1296" coordsize="2,263">
              <v:shape style="position:absolute;left:409;top:1296;width:2;height:263" coordorigin="409,1296" coordsize="0,263" path="m409,1559l409,1296e" filled="f" stroked="t" strokeweight=".47597pt" strokecolor="#878787">
                <v:path arrowok="t"/>
              </v:shape>
            </v:group>
            <v:group style="position:absolute;left:5531;top:2716;width:633;height:2" coordorigin="5531,2716" coordsize="633,2">
              <v:shape style="position:absolute;left:5531;top:2716;width:633;height:2" coordorigin="5531,2716" coordsize="633,0" path="m5531,2716l6164,2716e" filled="f" stroked="t" strokeweight=".47597pt" strokecolor="#444444">
                <v:path arrowok="t"/>
              </v:shape>
            </v:group>
            <v:group style="position:absolute;left:6107;top:2718;width:1223;height:2" coordorigin="6107,2718" coordsize="1223,2">
              <v:shape style="position:absolute;left:6107;top:2718;width:1223;height:2" coordorigin="6107,2718" coordsize="1223,0" path="m6107,2718l7330,2718e" filled="f" stroked="t" strokeweight=".951939pt" strokecolor="#676767">
                <v:path arrowok="t"/>
              </v:shape>
            </v:group>
            <v:group style="position:absolute;left:7273;top:2716;width:443;height:2" coordorigin="7273,2716" coordsize="443,2">
              <v:shape style="position:absolute;left:7273;top:2716;width:443;height:2" coordorigin="7273,2716" coordsize="443,0" path="m7273,2716l7715,2716e" filled="f" stroked="t" strokeweight=".47597pt" strokecolor="#444444">
                <v:path arrowok="t"/>
              </v:shape>
            </v:group>
            <v:group style="position:absolute;left:7658;top:2718;width:2080;height:2" coordorigin="7658,2718" coordsize="2080,2">
              <v:shape style="position:absolute;left:7658;top:2718;width:2080;height:2" coordorigin="7658,2718" coordsize="2080,0" path="m7658,2718l9738,2718e" filled="f" stroked="t" strokeweight=".713954pt" strokecolor="#6B6B6B">
                <v:path arrowok="t"/>
              </v:shape>
            </v:group>
            <v:group style="position:absolute;left:9681;top:2720;width:352;height:2" coordorigin="9681,2720" coordsize="352,2">
              <v:shape style="position:absolute;left:9681;top:2720;width:352;height:2" coordorigin="9681,2720" coordsize="352,0" path="m9681,2720l10033,2720e" filled="f" stroked="t" strokeweight=".47597pt" strokecolor="#4B4B4B">
                <v:path arrowok="t"/>
              </v:shape>
            </v:group>
            <v:group style="position:absolute;left:9976;top:2723;width:1376;height:2" coordorigin="9976,2723" coordsize="1376,2">
              <v:shape style="position:absolute;left:9976;top:2723;width:1376;height:2" coordorigin="9976,2723" coordsize="1376,0" path="m9976,2723l11352,2723e" filled="f" stroked="t" strokeweight=".951939pt" strokecolor="#6B6B6B">
                <v:path arrowok="t"/>
              </v:shape>
            </v:group>
            <v:group style="position:absolute;left:11345;top:2433;width:2;height:311" coordorigin="11345,2433" coordsize="2,311">
              <v:shape style="position:absolute;left:11345;top:2433;width:2;height:311" coordorigin="11345,2433" coordsize="0,311" path="m11345,2744l11345,2433e" filled="f" stroked="t" strokeweight=".713954pt" strokecolor="#484848">
                <v:path arrowok="t"/>
              </v:shape>
            </v:group>
            <v:group style="position:absolute;left:4817;top:2957;width:1347;height:2" coordorigin="4817,2957" coordsize="1347,2">
              <v:shape style="position:absolute;left:4817;top:2957;width:1347;height:2" coordorigin="4817,2957" coordsize="1347,0" path="m4817,2957l6164,2957e" filled="f" stroked="t" strokeweight=".951939pt" strokecolor="#646464">
                <v:path arrowok="t"/>
              </v:shape>
            </v:group>
            <v:group style="position:absolute;left:6107;top:2959;width:695;height:2" coordorigin="6107,2959" coordsize="695,2">
              <v:shape style="position:absolute;left:6107;top:2959;width:695;height:2" coordorigin="6107,2959" coordsize="695,0" path="m6107,2959l6802,2959e" filled="f" stroked="t" strokeweight=".47597pt" strokecolor="#4F4F4F">
                <v:path arrowok="t"/>
              </v:shape>
            </v:group>
            <v:group style="position:absolute;left:6744;top:2957;width:971;height:2" coordorigin="6744,2957" coordsize="971,2">
              <v:shape style="position:absolute;left:6744;top:2957;width:971;height:2" coordorigin="6744,2957" coordsize="971,0" path="m6744,2957l7715,2957e" filled="f" stroked="t" strokeweight=".951939pt" strokecolor="#6B6B6B">
                <v:path arrowok="t"/>
              </v:shape>
            </v:group>
            <v:group style="position:absolute;left:7658;top:2959;width:248;height:2" coordorigin="7658,2959" coordsize="248,2">
              <v:shape style="position:absolute;left:7658;top:2959;width:248;height:2" coordorigin="7658,2959" coordsize="248,0" path="m7658,2959l7906,2959e" filled="f" stroked="t" strokeweight=".47597pt" strokecolor="#575757">
                <v:path arrowok="t"/>
              </v:shape>
            </v:group>
            <v:group style="position:absolute;left:7849;top:2959;width:528;height:2" coordorigin="7849,2959" coordsize="528,2">
              <v:shape style="position:absolute;left:7849;top:2959;width:528;height:2" coordorigin="7849,2959" coordsize="528,0" path="m7849,2959l8377,2959e" filled="f" stroked="t" strokeweight=".47597pt" strokecolor="#3B3B3B">
                <v:path arrowok="t"/>
              </v:shape>
            </v:group>
            <v:group style="position:absolute;left:8320;top:2962;width:1832;height:2" coordorigin="8320,2962" coordsize="1832,2">
              <v:shape style="position:absolute;left:8320;top:2962;width:1832;height:2" coordorigin="8320,2962" coordsize="1832,0" path="m8320,2962l10152,2962e" filled="f" stroked="t" strokeweight=".951939pt" strokecolor="#676767">
                <v:path arrowok="t"/>
              </v:shape>
            </v:group>
            <v:group style="position:absolute;left:9976;top:2964;width:1171;height:2" coordorigin="9976,2964" coordsize="1171,2">
              <v:shape style="position:absolute;left:9976;top:2964;width:1171;height:2" coordorigin="9976,2964" coordsize="1171,0" path="m9976,2964l11147,2964e" filled="f" stroked="t" strokeweight=".47597pt" strokecolor="#575757">
                <v:path arrowok="t"/>
              </v:shape>
            </v:group>
            <v:group style="position:absolute;left:10966;top:2964;width:386;height:2" coordorigin="10966,2964" coordsize="386,2">
              <v:shape style="position:absolute;left:10966;top:2964;width:386;height:2" coordorigin="10966,2964" coordsize="386,0" path="m10966,2964l11352,2964e" filled="f" stroked="t" strokeweight=".951939pt" strokecolor="#6B6B6B">
                <v:path arrowok="t"/>
              </v:shape>
            </v:group>
            <v:group style="position:absolute;left:4655;top:3198;width:1509;height:2" coordorigin="4655,3198" coordsize="1509,2">
              <v:shape style="position:absolute;left:4655;top:3198;width:1509;height:2" coordorigin="4655,3198" coordsize="1509,0" path="m4655,3198l6164,3198e" filled="f" stroked="t" strokeweight=".713954pt" strokecolor="#5B5B5B">
                <v:path arrowok="t"/>
              </v:shape>
            </v:group>
            <v:group style="position:absolute;left:6107;top:3198;width:814;height:2" coordorigin="6107,3198" coordsize="814,2">
              <v:shape style="position:absolute;left:6107;top:3198;width:814;height:2" coordorigin="6107,3198" coordsize="814,0" path="m6107,3198l6921,3198e" filled="f" stroked="t" strokeweight=".47597pt" strokecolor="#4B4B4B">
                <v:path arrowok="t"/>
              </v:shape>
            </v:group>
            <v:group style="position:absolute;left:6863;top:3201;width:4284;height:2" coordorigin="6863,3201" coordsize="4284,2">
              <v:shape style="position:absolute;left:6863;top:3201;width:4284;height:2" coordorigin="6863,3201" coordsize="4284,0" path="m6863,3201l11147,3201e" filled="f" stroked="t" strokeweight=".713954pt" strokecolor="#676767">
                <v:path arrowok="t"/>
              </v:shape>
            </v:group>
            <v:group style="position:absolute;left:11090;top:3208;width:262;height:2" coordorigin="11090,3208" coordsize="262,2">
              <v:shape style="position:absolute;left:11090;top:3208;width:262;height:2" coordorigin="11090,3208" coordsize="262,0" path="m11090,3208l11352,3208e" filled="f" stroked="t" strokeweight=".47597pt" strokecolor="#545454">
                <v:path arrowok="t"/>
              </v:shape>
            </v:group>
            <v:group style="position:absolute;left:11345;top:2639;width:2;height:3806" coordorigin="11345,2639" coordsize="2,3806">
              <v:shape style="position:absolute;left:11345;top:2639;width:2;height:3806" coordorigin="11345,2639" coordsize="0,3806" path="m11345,6445l11345,2639e" filled="f" stroked="t" strokeweight=".713954pt" strokecolor="#606060">
                <v:path arrowok="t"/>
              </v:shape>
            </v:group>
            <v:group style="position:absolute;left:6902;top:3194;width:2;height:751" coordorigin="6902,3194" coordsize="2,751">
              <v:shape style="position:absolute;left:6902;top:3194;width:2;height:751" coordorigin="6902,3194" coordsize="0,751" path="m6902,3944l6902,3194e" filled="f" stroked="t" strokeweight=".713954pt" strokecolor="#4B4B4B">
                <v:path arrowok="t"/>
              </v:shape>
            </v:group>
            <v:group style="position:absolute;left:6887;top:3638;width:2185;height:2" coordorigin="6887,3638" coordsize="2185,2">
              <v:shape style="position:absolute;left:6887;top:3638;width:2185;height:2" coordorigin="6887,3638" coordsize="2185,0" path="m6887,3638l9072,3638e" filled="f" stroked="t" strokeweight=".237985pt" strokecolor="#707070">
                <v:path arrowok="t"/>
              </v:shape>
            </v:group>
            <v:group style="position:absolute;left:3784;top:3624;width:2380;height:2" coordorigin="3784,3624" coordsize="2380,2">
              <v:shape style="position:absolute;left:3784;top:3624;width:2380;height:2" coordorigin="3784,3624" coordsize="2380,0" path="m3784,3624l6164,3624e" filled="f" stroked="t" strokeweight=".713954pt" strokecolor="#6B6B6B">
                <v:path arrowok="t"/>
              </v:shape>
            </v:group>
            <v:group style="position:absolute;left:6107;top:3619;width:695;height:2" coordorigin="6107,3619" coordsize="695,2">
              <v:shape style="position:absolute;left:6107;top:3619;width:695;height:2" coordorigin="6107,3619" coordsize="695,0" path="m6107,3619l6802,3619e" filled="f" stroked="t" strokeweight=".47597pt" strokecolor="#ACACAC">
                <v:path arrowok="t"/>
              </v:shape>
            </v:group>
            <v:group style="position:absolute;left:6635;top:3614;width:281;height:2" coordorigin="6635,3614" coordsize="281,2">
              <v:shape style="position:absolute;left:6635;top:3614;width:281;height:2" coordorigin="6635,3614" coordsize="281,0" path="m6635,3614l6916,3614e" filled="f" stroked="t" strokeweight=".713954pt" strokecolor="#B8B8B8">
                <v:path arrowok="t"/>
              </v:shape>
            </v:group>
            <v:group style="position:absolute;left:9072;top:3638;width:2132;height:2" coordorigin="9072,3638" coordsize="2132,2">
              <v:shape style="position:absolute;left:9072;top:3638;width:2132;height:2" coordorigin="9072,3638" coordsize="2132,0" path="m9072,3638l11204,3638e" filled="f" stroked="t" strokeweight=".237985pt" strokecolor="#000000">
                <v:path arrowok="t"/>
              </v:shape>
            </v:group>
            <v:group style="position:absolute;left:11204;top:3638;width:138;height:2" coordorigin="11204,3638" coordsize="138,2">
              <v:shape style="position:absolute;left:11204;top:3638;width:138;height:2" coordorigin="11204,3638" coordsize="138,0" path="m11204,3638l11342,3638e" filled="f" stroked="t" strokeweight=".237985pt" strokecolor="#606060">
                <v:path arrowok="t"/>
              </v:shape>
            </v:group>
            <v:group style="position:absolute;left:409;top:2916;width:2;height:751" coordorigin="409,2916" coordsize="2,751">
              <v:shape style="position:absolute;left:409;top:2916;width:2;height:751" coordorigin="409,2916" coordsize="0,751" path="m409,3667l409,2916e" filled="f" stroked="t" strokeweight=".47597pt" strokecolor="#343434">
                <v:path arrowok="t"/>
              </v:shape>
            </v:group>
            <v:group style="position:absolute;left:400;top:3937;width:3346;height:2" coordorigin="400,3937" coordsize="3346,2">
              <v:shape style="position:absolute;left:400;top:3937;width:3346;height:2" coordorigin="400,3937" coordsize="3346,0" path="m400,3937l3746,3937e" filled="f" stroked="t" strokeweight=".713954pt" strokecolor="#676767">
                <v:path arrowok="t"/>
              </v:shape>
            </v:group>
            <v:group style="position:absolute;left:409;top:2926;width:2;height:1042" coordorigin="409,2926" coordsize="2,1042">
              <v:shape style="position:absolute;left:409;top:2926;width:2;height:1042" coordorigin="409,2926" coordsize="0,1042" path="m409,3968l409,2926e" filled="f" stroked="t" strokeweight=".713954pt" strokecolor="#3F3F3F">
                <v:path arrowok="t"/>
              </v:shape>
            </v:group>
            <v:group style="position:absolute;left:3713;top:3198;width:2;height:244" coordorigin="3713,3198" coordsize="2,244">
              <v:shape style="position:absolute;left:3713;top:3198;width:2;height:244" coordorigin="3713,3198" coordsize="0,244" path="m3713,3442l3713,3198e" filled="f" stroked="t" strokeweight=".237985pt" strokecolor="#747474">
                <v:path arrowok="t"/>
              </v:shape>
            </v:group>
            <v:group style="position:absolute;left:3713;top:3442;width:2;height:196" coordorigin="3713,3442" coordsize="2,196">
              <v:shape style="position:absolute;left:3713;top:3442;width:2;height:196" coordorigin="3713,3442" coordsize="0,196" path="m3713,3638l3713,3442e" filled="f" stroked="t" strokeweight=".237985pt" strokecolor="#000000">
                <v:path arrowok="t"/>
              </v:shape>
            </v:group>
            <v:group style="position:absolute;left:3713;top:3638;width:2;height:301" coordorigin="3713,3638" coordsize="2,301">
              <v:shape style="position:absolute;left:3713;top:3638;width:2;height:301" coordorigin="3713,3638" coordsize="0,301" path="m3713,3939l3713,3638e" filled="f" stroked="t" strokeweight=".237985pt" strokecolor="#646464">
                <v:path arrowok="t"/>
              </v:shape>
            </v:group>
            <v:group style="position:absolute;left:3651;top:3935;width:243;height:2" coordorigin="3651,3935" coordsize="243,2">
              <v:shape style="position:absolute;left:3651;top:3935;width:243;height:2" coordorigin="3651,3935" coordsize="243,0" path="m3651,3935l3893,3935e" filled="f" stroked="t" strokeweight=".951939pt" strokecolor="#4B4B4B">
                <v:path arrowok="t"/>
              </v:shape>
            </v:group>
            <v:group style="position:absolute;left:3836;top:3932;width:1752;height:2" coordorigin="3836,3932" coordsize="1752,2">
              <v:shape style="position:absolute;left:3836;top:3932;width:1752;height:2" coordorigin="3836,3932" coordsize="1752,0" path="m3836,3932l5588,3932e" filled="f" stroked="t" strokeweight=".951939pt" strokecolor="#343434">
                <v:path arrowok="t"/>
              </v:shape>
            </v:group>
            <v:group style="position:absolute;left:4331;top:3935;width:2470;height:2" coordorigin="4331,3935" coordsize="2470,2">
              <v:shape style="position:absolute;left:4331;top:3935;width:2470;height:2" coordorigin="4331,3935" coordsize="2470,0" path="m4331,3935l6802,3935e" filled="f" stroked="t" strokeweight=".951939pt" strokecolor="#4F4F4F">
                <v:path arrowok="t"/>
              </v:shape>
            </v:group>
            <v:group style="position:absolute;left:6744;top:3937;width:186;height:2" coordorigin="6744,3937" coordsize="186,2">
              <v:shape style="position:absolute;left:6744;top:3937;width:186;height:2" coordorigin="6744,3937" coordsize="186,0" path="m6744,3937l6930,3937e" filled="f" stroked="t" strokeweight=".713954pt" strokecolor="#575757">
                <v:path arrowok="t"/>
              </v:shape>
            </v:group>
            <v:group style="position:absolute;left:6904;top:3414;width:2;height:531" coordorigin="6904,3414" coordsize="2,531">
              <v:shape style="position:absolute;left:6904;top:3414;width:2;height:531" coordorigin="6904,3414" coordsize="0,531" path="m6904,3944l6904,3414e" filled="f" stroked="t" strokeweight=".951939pt" strokecolor="#5B5B5B">
                <v:path arrowok="t"/>
              </v:shape>
            </v:group>
            <v:group style="position:absolute;left:6859;top:3947;width:4488;height:2" coordorigin="6859,3947" coordsize="4488,2">
              <v:shape style="position:absolute;left:6859;top:3947;width:4488;height:2" coordorigin="6859,3947" coordsize="4488,0" path="m6859,3947l11347,3947e" filled="f" stroked="t" strokeweight=".713954pt" strokecolor="#646464">
                <v:path arrowok="t"/>
              </v:shape>
            </v:group>
            <v:group style="position:absolute;left:400;top:4214;width:4474;height:2" coordorigin="400,4214" coordsize="4474,2">
              <v:shape style="position:absolute;left:400;top:4214;width:4474;height:2" coordorigin="400,4214" coordsize="4474,0" path="m400,4214l4874,4214e" filled="f" stroked="t" strokeweight=".951939pt" strokecolor="#676767">
                <v:path arrowok="t"/>
              </v:shape>
            </v:group>
            <v:group style="position:absolute;left:4817;top:4212;width:376;height:2" coordorigin="4817,4212" coordsize="376,2">
              <v:shape style="position:absolute;left:4817;top:4212;width:376;height:2" coordorigin="4817,4212" coordsize="376,0" path="m4817,4212l5193,4212e" filled="f" stroked="t" strokeweight=".47597pt" strokecolor="#3B3B3B">
                <v:path arrowok="t"/>
              </v:shape>
            </v:group>
            <v:group style="position:absolute;left:5136;top:4217;width:4222;height:2" coordorigin="5136,4217" coordsize="4222,2">
              <v:shape style="position:absolute;left:5136;top:4217;width:4222;height:2" coordorigin="5136,4217" coordsize="4222,0" path="m5136,4217l9358,4217e" filled="f" stroked="t" strokeweight=".713954pt" strokecolor="#606060">
                <v:path arrowok="t"/>
              </v:shape>
            </v:group>
            <v:group style="position:absolute;left:9300;top:4222;width:733;height:2" coordorigin="9300,4222" coordsize="733,2">
              <v:shape style="position:absolute;left:9300;top:4222;width:733;height:2" coordorigin="9300,4222" coordsize="733,0" path="m9300,4222l10033,4222e" filled="f" stroked="t" strokeweight=".47597pt" strokecolor="#3F3F3F">
                <v:path arrowok="t"/>
              </v:shape>
            </v:group>
            <v:group style="position:absolute;left:9976;top:4224;width:1371;height:2" coordorigin="9976,4224" coordsize="1371,2">
              <v:shape style="position:absolute;left:9976;top:4224;width:1371;height:2" coordorigin="9976,4224" coordsize="1371,0" path="m9976,4224l11347,4224e" filled="f" stroked="t" strokeweight=".951939pt" strokecolor="#6B6B6B">
                <v:path arrowok="t"/>
              </v:shape>
            </v:group>
            <v:group style="position:absolute;left:11342;top:3896;width:2;height:588" coordorigin="11342,3896" coordsize="2,588">
              <v:shape style="position:absolute;left:11342;top:3896;width:2;height:588" coordorigin="11342,3896" coordsize="0,588" path="m11342,4484l11342,3896e" filled="f" stroked="t" strokeweight=".47597pt" strokecolor="#3B3B3B">
                <v:path arrowok="t"/>
              </v:shape>
            </v:group>
            <v:group style="position:absolute;left:2294;top:4456;width:2984;height:2" coordorigin="2294,4456" coordsize="2984,2">
              <v:shape style="position:absolute;left:2294;top:4456;width:2984;height:2" coordorigin="2294,4456" coordsize="2984,0" path="m2294,4456l5279,4456e" filled="f" stroked="t" strokeweight=".713954pt" strokecolor="#676767">
                <v:path arrowok="t"/>
              </v:shape>
            </v:group>
            <v:group style="position:absolute;left:4845;top:4207;width:2;height:258" coordorigin="4845,4207" coordsize="2,258">
              <v:shape style="position:absolute;left:4845;top:4207;width:2;height:258" coordorigin="4845,4207" coordsize="0,258" path="m4845,4465l4845,4207e" filled="f" stroked="t" strokeweight="1.427909pt" strokecolor="#575757">
                <v:path arrowok="t"/>
              </v:shape>
            </v:group>
            <v:group style="position:absolute;left:5136;top:4456;width:452;height:2" coordorigin="5136,4456" coordsize="452,2">
              <v:shape style="position:absolute;left:5136;top:4456;width:452;height:2" coordorigin="5136,4456" coordsize="452,0" path="m5136,4456l5588,4456e" filled="f" stroked="t" strokeweight=".47597pt" strokecolor="#575757">
                <v:path arrowok="t"/>
              </v:shape>
            </v:group>
            <v:group style="position:absolute;left:5531;top:4456;width:3846;height:2" coordorigin="5531,4456" coordsize="3846,2">
              <v:shape style="position:absolute;left:5531;top:4456;width:3846;height:2" coordorigin="5531,4456" coordsize="3846,0" path="m5531,4456l9377,4456e" filled="f" stroked="t" strokeweight=".713954pt" strokecolor="#676767">
                <v:path arrowok="t"/>
              </v:shape>
            </v:group>
            <v:group style="position:absolute;left:6863;top:4456;width:866;height:2" coordorigin="6863,4456" coordsize="866,2">
              <v:shape style="position:absolute;left:6863;top:4456;width:866;height:2" coordorigin="6863,4456" coordsize="866,0" path="m6863,4456l7730,4456e" filled="f" stroked="t" strokeweight=".47597pt" strokecolor="#4B4B4B">
                <v:path arrowok="t"/>
              </v:shape>
            </v:group>
            <v:group style="position:absolute;left:9300;top:4461;width:733;height:2" coordorigin="9300,4461" coordsize="733,2">
              <v:shape style="position:absolute;left:9300;top:4461;width:733;height:2" coordorigin="9300,4461" coordsize="733,0" path="m9300,4461l10033,4461e" filled="f" stroked="t" strokeweight=".47597pt" strokecolor="#484848">
                <v:path arrowok="t"/>
              </v:shape>
            </v:group>
            <v:group style="position:absolute;left:9976;top:4463;width:1171;height:2" coordorigin="9976,4463" coordsize="1171,2">
              <v:shape style="position:absolute;left:9976;top:4463;width:1171;height:2" coordorigin="9976,4463" coordsize="1171,0" path="m9976,4463l11147,4463e" filled="f" stroked="t" strokeweight=".47597pt" strokecolor="#5B5B5B">
                <v:path arrowok="t"/>
              </v:shape>
            </v:group>
            <v:group style="position:absolute;left:10728;top:4465;width:619;height:2" coordorigin="10728,4465" coordsize="619,2">
              <v:shape style="position:absolute;left:10728;top:4465;width:619;height:2" coordorigin="10728,4465" coordsize="619,0" path="m10728,4465l11347,4465e" filled="f" stroked="t" strokeweight=".951939pt" strokecolor="#707070">
                <v:path arrowok="t"/>
              </v:shape>
            </v:group>
            <v:group style="position:absolute;left:409;top:1501;width:2;height:4518" coordorigin="409,1501" coordsize="2,4518">
              <v:shape style="position:absolute;left:409;top:1501;width:2;height:4518" coordorigin="409,1501" coordsize="0,4518" path="m409,6019l409,1501e" filled="f" stroked="t" strokeweight=".713954pt" strokecolor="#575757">
                <v:path arrowok="t"/>
              </v:shape>
            </v:group>
            <v:group style="position:absolute;left:4855;top:4413;width:2;height:306" coordorigin="4855,4413" coordsize="2,306">
              <v:shape style="position:absolute;left:4855;top:4413;width:2;height:306" coordorigin="4855,4413" coordsize="0,306" path="m4855,4719l4855,4413e" filled="f" stroked="t" strokeweight=".713954pt" strokecolor="#4F4F4F">
                <v:path arrowok="t"/>
              </v:shape>
            </v:group>
            <v:group style="position:absolute;left:4850;top:4941;width:2870;height:2" coordorigin="4850,4941" coordsize="2870,2">
              <v:shape style="position:absolute;left:4850;top:4941;width:2870;height:2" coordorigin="4850,4941" coordsize="2870,0" path="m4850,4941l7720,4941e" filled="f" stroked="t" strokeweight=".713954pt" strokecolor="#606060">
                <v:path arrowok="t"/>
              </v:shape>
            </v:group>
            <v:group style="position:absolute;left:7687;top:4441;width:2;height:249" coordorigin="7687,4441" coordsize="2,249">
              <v:shape style="position:absolute;left:7687;top:4441;width:2;height:249" coordorigin="7687,4441" coordsize="0,249" path="m7687,4690l7687,4441e" filled="f" stroked="t" strokeweight=".237985pt" strokecolor="#4B4B4B">
                <v:path arrowok="t"/>
              </v:shape>
            </v:group>
            <v:group style="position:absolute;left:2299;top:3935;width:2;height:12134" coordorigin="2299,3935" coordsize="2,12134">
              <v:shape style="position:absolute;left:2299;top:3935;width:2;height:12134" coordorigin="2299,3935" coordsize="0,12134" path="m2299,16069l2299,3935e" filled="f" stroked="t" strokeweight=".713954pt" strokecolor="#646464">
                <v:path arrowok="t"/>
              </v:shape>
            </v:group>
            <v:group style="position:absolute;left:4855;top:4661;width:2;height:540" coordorigin="4855,4661" coordsize="2,540">
              <v:shape style="position:absolute;left:4855;top:4661;width:2;height:540" coordorigin="4855,4661" coordsize="0,540" path="m4855,5202l4855,4661e" filled="f" stroked="t" strokeweight=".47597pt" strokecolor="#2B2B2B">
                <v:path arrowok="t"/>
              </v:shape>
            </v:group>
            <v:group style="position:absolute;left:7687;top:4690;width:2;height:253" coordorigin="7687,4690" coordsize="2,253">
              <v:shape style="position:absolute;left:7687;top:4690;width:2;height:253" coordorigin="7687,4690" coordsize="0,253" path="m7687,4943l7687,4690e" filled="f" stroked="t" strokeweight=".237985pt" strokecolor="#777777">
                <v:path arrowok="t"/>
              </v:shape>
            </v:group>
            <v:group style="position:absolute;left:5326;top:4948;width:6026;height:2" coordorigin="5326,4948" coordsize="6026,2">
              <v:shape style="position:absolute;left:5326;top:4948;width:6026;height:2" coordorigin="5326,4948" coordsize="6026,0" path="m5326,4948l11352,4948e" filled="f" stroked="t" strokeweight=".713954pt" strokecolor="#646464">
                <v:path arrowok="t"/>
              </v:shape>
            </v:group>
            <v:group style="position:absolute;left:9300;top:4948;width:733;height:2" coordorigin="9300,4948" coordsize="733,2">
              <v:shape style="position:absolute;left:9300;top:4948;width:733;height:2" coordorigin="9300,4948" coordsize="733,0" path="m9300,4948l10033,4948e" filled="f" stroked="t" strokeweight=".47597pt" strokecolor="#444444">
                <v:path arrowok="t"/>
              </v:shape>
            </v:group>
            <v:group style="position:absolute;left:2304;top:4905;width:2;height:296" coordorigin="2304,4905" coordsize="2,296">
              <v:shape style="position:absolute;left:2304;top:4905;width:2;height:296" coordorigin="2304,4905" coordsize="0,296" path="m2304,5202l2304,4905e" filled="f" stroked="t" strokeweight=".47597pt" strokecolor="#444444">
                <v:path arrowok="t"/>
              </v:shape>
            </v:group>
            <v:group style="position:absolute;left:4850;top:5183;width:2480;height:2" coordorigin="4850,5183" coordsize="2480,2">
              <v:shape style="position:absolute;left:4850;top:5183;width:2480;height:2" coordorigin="4850,5183" coordsize="2480,0" path="m4850,5183l7330,5183e" filled="f" stroked="t" strokeweight=".713954pt" strokecolor="#5B5B5B">
                <v:path arrowok="t"/>
              </v:shape>
            </v:group>
            <v:group style="position:absolute;left:7273;top:5183;width:443;height:2" coordorigin="7273,5183" coordsize="443,2">
              <v:shape style="position:absolute;left:7273;top:5183;width:443;height:2" coordorigin="7273,5183" coordsize="443,0" path="m7273,5183l7715,5183e" filled="f" stroked="t" strokeweight=".47597pt" strokecolor="#4B4B4B">
                <v:path arrowok="t"/>
              </v:shape>
            </v:group>
            <v:group style="position:absolute;left:7658;top:5185;width:1699;height:2" coordorigin="7658,5185" coordsize="1699,2">
              <v:shape style="position:absolute;left:7658;top:5185;width:1699;height:2" coordorigin="7658,5185" coordsize="1699,0" path="m7658,5185l9358,5185e" filled="f" stroked="t" strokeweight=".951939pt" strokecolor="#6B6B6B">
                <v:path arrowok="t"/>
              </v:shape>
            </v:group>
            <v:group style="position:absolute;left:9300;top:5187;width:733;height:2" coordorigin="9300,5187" coordsize="733,2">
              <v:shape style="position:absolute;left:9300;top:5187;width:733;height:2" coordorigin="9300,5187" coordsize="733,0" path="m9300,5187l10033,5187e" filled="f" stroked="t" strokeweight=".47597pt" strokecolor="#444444">
                <v:path arrowok="t"/>
              </v:shape>
            </v:group>
            <v:group style="position:absolute;left:9976;top:5190;width:1376;height:2" coordorigin="9976,5190" coordsize="1376,2">
              <v:shape style="position:absolute;left:9976;top:5190;width:1376;height:2" coordorigin="9976,5190" coordsize="1376,0" path="m9976,5190l11352,5190e" filled="f" stroked="t" strokeweight=".713954pt" strokecolor="#676767">
                <v:path arrowok="t"/>
              </v:shape>
            </v:group>
            <v:group style="position:absolute;left:4855;top:5144;width:2;height:1085" coordorigin="4855,5144" coordsize="2,1085">
              <v:shape style="position:absolute;left:4855;top:5144;width:2;height:1085" coordorigin="4855,5144" coordsize="0,1085" path="m4855,6230l4855,5144e" filled="f" stroked="t" strokeweight=".951939pt" strokecolor="#575757">
                <v:path arrowok="t"/>
              </v:shape>
            </v:group>
            <v:group style="position:absolute;left:4845;top:5426;width:2870;height:2" coordorigin="4845,5426" coordsize="2870,2">
              <v:shape style="position:absolute;left:4845;top:5426;width:2870;height:2" coordorigin="4845,5426" coordsize="2870,0" path="m4845,5426l7715,5426e" filled="f" stroked="t" strokeweight=".713954pt" strokecolor="#606060">
                <v:path arrowok="t"/>
              </v:shape>
            </v:group>
            <v:group style="position:absolute;left:7658;top:5426;width:248;height:2" coordorigin="7658,5426" coordsize="248,2">
              <v:shape style="position:absolute;left:7658;top:5426;width:248;height:2" coordorigin="7658,5426" coordsize="248,0" path="m7658,5426l7906,5426e" filled="f" stroked="t" strokeweight=".47597pt" strokecolor="#575757">
                <v:path arrowok="t"/>
              </v:shape>
            </v:group>
            <v:group style="position:absolute;left:7849;top:5426;width:528;height:2" coordorigin="7849,5426" coordsize="528,2">
              <v:shape style="position:absolute;left:7849;top:5426;width:528;height:2" coordorigin="7849,5426" coordsize="528,0" path="m7849,5426l8377,5426e" filled="f" stroked="t" strokeweight=".47597pt" strokecolor="#3B3B3B">
                <v:path arrowok="t"/>
              </v:shape>
            </v:group>
            <v:group style="position:absolute;left:8320;top:5429;width:3032;height:2" coordorigin="8320,5429" coordsize="3032,2">
              <v:shape style="position:absolute;left:8320;top:5429;width:3032;height:2" coordorigin="8320,5429" coordsize="3032,0" path="m8320,5429l11352,5429e" filled="f" stroked="t" strokeweight=".713954pt" strokecolor="#646464">
                <v:path arrowok="t"/>
              </v:shape>
            </v:group>
            <v:group style="position:absolute;left:405;top:5388;width:2;height:292" coordorigin="405,5388" coordsize="2,292">
              <v:shape style="position:absolute;left:405;top:5388;width:2;height:292" coordorigin="405,5388" coordsize="0,292" path="m405,5680l405,5388e" filled="f" stroked="t" strokeweight=".47597pt" strokecolor="#343434">
                <v:path arrowok="t"/>
              </v:shape>
            </v:group>
            <v:group style="position:absolute;left:2294;top:5663;width:1775;height:2" coordorigin="2294,5663" coordsize="1775,2">
              <v:shape style="position:absolute;left:2294;top:5663;width:1775;height:2" coordorigin="2294,5663" coordsize="1775,0" path="m2294,5663l4070,5663e" filled="f" stroked="t" strokeweight=".713954pt" strokecolor="#6B6B6B">
                <v:path arrowok="t"/>
              </v:shape>
            </v:group>
            <v:group style="position:absolute;left:4008;top:5661;width:547;height:2" coordorigin="4008,5661" coordsize="547,2">
              <v:shape style="position:absolute;left:4008;top:5661;width:547;height:2" coordorigin="4008,5661" coordsize="547,0" path="m4008,5661l4555,5661e" filled="f" stroked="t" strokeweight=".47597pt" strokecolor="#4F4F4F">
                <v:path arrowok="t"/>
              </v:shape>
            </v:group>
            <v:group style="position:absolute;left:4469;top:5663;width:3246;height:2" coordorigin="4469,5663" coordsize="3246,2">
              <v:shape style="position:absolute;left:4469;top:5663;width:3246;height:2" coordorigin="4469,5663" coordsize="3246,0" path="m4469,5663l7715,5663e" filled="f" stroked="t" strokeweight=".713954pt" strokecolor="#606060">
                <v:path arrowok="t"/>
              </v:shape>
            </v:group>
            <v:group style="position:absolute;left:7658;top:5668;width:1442;height:2" coordorigin="7658,5668" coordsize="1442,2">
              <v:shape style="position:absolute;left:7658;top:5668;width:1442;height:2" coordorigin="7658,5668" coordsize="1442,0" path="m7658,5668l9101,5668e" filled="f" stroked="t" strokeweight=".47597pt" strokecolor="#4B4B4B">
                <v:path arrowok="t"/>
              </v:shape>
            </v:group>
            <v:group style="position:absolute;left:9043;top:5670;width:2104;height:2" coordorigin="9043,5670" coordsize="2104,2">
              <v:shape style="position:absolute;left:9043;top:5670;width:2104;height:2" coordorigin="9043,5670" coordsize="2104,0" path="m9043,5670l11147,5670e" filled="f" stroked="t" strokeweight=".713954pt" strokecolor="#676767">
                <v:path arrowok="t"/>
              </v:shape>
            </v:group>
            <v:group style="position:absolute;left:11090;top:5673;width:262;height:2" coordorigin="11090,5673" coordsize="262,2">
              <v:shape style="position:absolute;left:11090;top:5673;width:262;height:2" coordorigin="11090,5673" coordsize="262,0" path="m11090,5673l11352,5673e" filled="f" stroked="t" strokeweight=".47597pt" strokecolor="#545454">
                <v:path arrowok="t"/>
              </v:shape>
            </v:group>
            <v:group style="position:absolute;left:400;top:5904;width:662;height:2" coordorigin="400,5904" coordsize="662,2">
              <v:shape style="position:absolute;left:400;top:5904;width:662;height:2" coordorigin="400,5904" coordsize="662,0" path="m400,5904l1061,5904e" filled="f" stroked="t" strokeweight=".713954pt" strokecolor="#676767">
                <v:path arrowok="t"/>
              </v:shape>
            </v:group>
            <v:group style="position:absolute;left:1004;top:5902;width:633;height:2" coordorigin="1004,5902" coordsize="633,2">
              <v:shape style="position:absolute;left:1004;top:5902;width:633;height:2" coordorigin="1004,5902" coordsize="633,0" path="m1004,5902l1637,5902e" filled="f" stroked="t" strokeweight=".47597pt" strokecolor="#545454">
                <v:path arrowok="t"/>
              </v:shape>
            </v:group>
            <v:group style="position:absolute;left:1580;top:5902;width:2975;height:2" coordorigin="1580,5902" coordsize="2975,2">
              <v:shape style="position:absolute;left:1580;top:5902;width:2975;height:2" coordorigin="1580,5902" coordsize="2975,0" path="m1580,5902l4555,5902e" filled="f" stroked="t" strokeweight=".713954pt" strokecolor="#6B6B6B">
                <v:path arrowok="t"/>
              </v:shape>
            </v:group>
            <v:group style="position:absolute;left:4498;top:5904;width:214;height:2" coordorigin="4498,5904" coordsize="214,2">
              <v:shape style="position:absolute;left:4498;top:5904;width:214;height:2" coordorigin="4498,5904" coordsize="214,0" path="m4498,5904l4712,5904e" filled="f" stroked="t" strokeweight=".47597pt" strokecolor="#575757">
                <v:path arrowok="t"/>
              </v:shape>
            </v:group>
            <v:group style="position:absolute;left:4655;top:5902;width:3060;height:2" coordorigin="4655,5902" coordsize="3060,2">
              <v:shape style="position:absolute;left:4655;top:5902;width:3060;height:2" coordorigin="4655,5902" coordsize="3060,0" path="m4655,5902l7715,5902e" filled="f" stroked="t" strokeweight=".951939pt" strokecolor="#646464">
                <v:path arrowok="t"/>
              </v:shape>
            </v:group>
            <v:group style="position:absolute;left:7658;top:5907;width:1442;height:2" coordorigin="7658,5907" coordsize="1442,2">
              <v:shape style="position:absolute;left:7658;top:5907;width:1442;height:2" coordorigin="7658,5907" coordsize="1442,0" path="m7658,5907l9101,5907e" filled="f" stroked="t" strokeweight=".47597pt" strokecolor="#484848">
                <v:path arrowok="t"/>
              </v:shape>
            </v:group>
            <v:group style="position:absolute;left:9043;top:5907;width:1004;height:2" coordorigin="9043,5907" coordsize="1004,2">
              <v:shape style="position:absolute;left:9043;top:5907;width:1004;height:2" coordorigin="9043,5907" coordsize="1004,0" path="m9043,5907l10048,5907e" filled="f" stroked="t" strokeweight=".951939pt" strokecolor="#707070">
                <v:path arrowok="t"/>
              </v:shape>
            </v:group>
            <v:group style="position:absolute;left:9976;top:5912;width:1380;height:2" coordorigin="9976,5912" coordsize="1380,2">
              <v:shape style="position:absolute;left:9976;top:5912;width:1380;height:2" coordorigin="9976,5912" coordsize="1380,0" path="m9976,5912l11357,5912e" filled="f" stroked="t" strokeweight=".47597pt" strokecolor="#4F4F4F">
                <v:path arrowok="t"/>
              </v:shape>
            </v:group>
            <v:group style="position:absolute;left:7687;top:5890;width:2;height:292" coordorigin="7687,5890" coordsize="2,292">
              <v:shape style="position:absolute;left:7687;top:5890;width:2;height:292" coordorigin="7687,5890" coordsize="0,292" path="m7687,6182l7687,5890e" filled="f" stroked="t" strokeweight=".237985pt" strokecolor="#606060">
                <v:path arrowok="t"/>
              </v:shape>
            </v:group>
            <v:group style="position:absolute;left:2289;top:6378;width:1061;height:2" coordorigin="2289,6378" coordsize="1061,2">
              <v:shape style="position:absolute;left:2289;top:6378;width:1061;height:2" coordorigin="2289,6378" coordsize="1061,0" path="m2289,6378l3351,6378e" filled="f" stroked="t" strokeweight=".713954pt" strokecolor="#707070">
                <v:path arrowok="t"/>
              </v:shape>
            </v:group>
            <v:group style="position:absolute;left:3294;top:6375;width:343;height:2" coordorigin="3294,6375" coordsize="343,2">
              <v:shape style="position:absolute;left:3294;top:6375;width:343;height:2" coordorigin="3294,6375" coordsize="343,0" path="m3294,6375l3636,6375e" filled="f" stroked="t" strokeweight=".237985pt" strokecolor="#4F4F4F">
                <v:path arrowok="t"/>
              </v:shape>
            </v:group>
            <v:group style="position:absolute;left:3579;top:6380;width:1133;height:2" coordorigin="3579,6380" coordsize="1133,2">
              <v:shape style="position:absolute;left:3579;top:6380;width:1133;height:2" coordorigin="3579,6380" coordsize="1133,0" path="m3579,6380l4712,6380e" filled="f" stroked="t" strokeweight=".47597pt" strokecolor="#6B6B6B">
                <v:path arrowok="t"/>
              </v:shape>
            </v:group>
            <v:group style="position:absolute;left:4655;top:6378;width:933;height:2" coordorigin="4655,6378" coordsize="933,2">
              <v:shape style="position:absolute;left:4655;top:6378;width:933;height:2" coordorigin="4655,6378" coordsize="933,0" path="m4655,6378l5588,6378e" filled="f" stroked="t" strokeweight=".237985pt" strokecolor="#545454">
                <v:path arrowok="t"/>
              </v:shape>
            </v:group>
            <v:group style="position:absolute;left:4855;top:6153;width:2;height:521" coordorigin="4855,6153" coordsize="2,521">
              <v:shape style="position:absolute;left:4855;top:6153;width:2;height:521" coordorigin="4855,6153" coordsize="0,521" path="m4855,6674l4855,6153e" filled="f" stroked="t" strokeweight=".47597pt" strokecolor="#3F3F3F">
                <v:path arrowok="t"/>
              </v:shape>
            </v:group>
            <v:group style="position:absolute;left:7687;top:6182;width:2;height:473" coordorigin="7687,6182" coordsize="2,473">
              <v:shape style="position:absolute;left:7687;top:6182;width:2;height:473" coordorigin="7687,6182" coordsize="0,473" path="m7687,6655l7687,6182e" filled="f" stroked="t" strokeweight=".237985pt" strokecolor="#777777">
                <v:path arrowok="t"/>
              </v:shape>
            </v:group>
            <v:group style="position:absolute;left:5531;top:6378;width:2999;height:2" coordorigin="5531,6378" coordsize="2999,2">
              <v:shape style="position:absolute;left:5531;top:6378;width:2999;height:2" coordorigin="5531,6378" coordsize="2999,0" path="m5531,6378l8529,6378e" filled="f" stroked="t" strokeweight=".713954pt" strokecolor="#747474">
                <v:path arrowok="t"/>
              </v:shape>
            </v:group>
            <v:group style="position:absolute;left:8320;top:6378;width:1038;height:2" coordorigin="8320,6378" coordsize="1038,2">
              <v:shape style="position:absolute;left:8320;top:6378;width:1038;height:2" coordorigin="8320,6378" coordsize="1038,0" path="m8320,6378l9358,6378e" filled="f" stroked="t" strokeweight=".47597pt" strokecolor="#606060">
                <v:path arrowok="t"/>
              </v:shape>
            </v:group>
            <v:group style="position:absolute;left:9300;top:6383;width:1847;height:2" coordorigin="9300,6383" coordsize="1847,2">
              <v:shape style="position:absolute;left:9300;top:6383;width:1847;height:2" coordorigin="9300,6383" coordsize="1847,0" path="m9300,6383l11147,6383e" filled="f" stroked="t" strokeweight=".713954pt" strokecolor="#747474">
                <v:path arrowok="t"/>
              </v:shape>
            </v:group>
            <v:group style="position:absolute;left:11090;top:6383;width:262;height:2" coordorigin="11090,6383" coordsize="262,2">
              <v:shape style="position:absolute;left:11090;top:6383;width:262;height:2" coordorigin="11090,6383" coordsize="262,0" path="m11090,6383l11352,6383e" filled="f" stroked="t" strokeweight=".47597pt" strokecolor="#4F4F4F">
                <v:path arrowok="t"/>
              </v:shape>
            </v:group>
            <v:group style="position:absolute;left:2299;top:6660;width:2256;height:2" coordorigin="2299,6660" coordsize="2256,2">
              <v:shape style="position:absolute;left:2299;top:6660;width:2256;height:2" coordorigin="2299,6660" coordsize="2256,0" path="m2299,6660l4555,6660e" filled="f" stroked="t" strokeweight=".713954pt" strokecolor="#707070">
                <v:path arrowok="t"/>
              </v:shape>
            </v:group>
            <v:group style="position:absolute;left:4498;top:6660;width:695;height:2" coordorigin="4498,6660" coordsize="695,2">
              <v:shape style="position:absolute;left:4498;top:6660;width:695;height:2" coordorigin="4498,6660" coordsize="695,0" path="m4498,6660l5193,6660e" filled="f" stroked="t" strokeweight=".47597pt" strokecolor="#4B4B4B">
                <v:path arrowok="t"/>
              </v:shape>
            </v:group>
            <v:group style="position:absolute;left:5136;top:6660;width:1028;height:2" coordorigin="5136,6660" coordsize="1028,2">
              <v:shape style="position:absolute;left:5136;top:6660;width:1028;height:2" coordorigin="5136,6660" coordsize="1028,0" path="m5136,6660l6164,6660e" filled="f" stroked="t" strokeweight=".951939pt" strokecolor="#747474">
                <v:path arrowok="t"/>
              </v:shape>
            </v:group>
            <v:group style="position:absolute;left:6107;top:6660;width:814;height:2" coordorigin="6107,6660" coordsize="814,2">
              <v:shape style="position:absolute;left:6107;top:6660;width:814;height:2" coordorigin="6107,6660" coordsize="814,0" path="m6107,6660l6921,6660e" filled="f" stroked="t" strokeweight=".47597pt" strokecolor="#484848">
                <v:path arrowok="t"/>
              </v:shape>
            </v:group>
            <v:group style="position:absolute;left:6863;top:6662;width:1042;height:2" coordorigin="6863,6662" coordsize="1042,2">
              <v:shape style="position:absolute;left:6863;top:6662;width:1042;height:2" coordorigin="6863,6662" coordsize="1042,0" path="m6863,6662l7906,6662e" filled="f" stroked="t" strokeweight=".951939pt" strokecolor="#777777">
                <v:path arrowok="t"/>
              </v:shape>
            </v:group>
            <v:group style="position:absolute;left:7849;top:6662;width:1509;height:2" coordorigin="7849,6662" coordsize="1509,2">
              <v:shape style="position:absolute;left:7849;top:6662;width:1509;height:2" coordorigin="7849,6662" coordsize="1509,0" path="m7849,6662l9358,6662e" filled="f" stroked="t" strokeweight=".47597pt" strokecolor="#545454">
                <v:path arrowok="t"/>
              </v:shape>
            </v:group>
            <v:group style="position:absolute;left:8534;top:6665;width:2613;height:2" coordorigin="8534,6665" coordsize="2613,2">
              <v:shape style="position:absolute;left:8534;top:6665;width:2613;height:2" coordorigin="8534,6665" coordsize="2613,0" path="m8534,6665l11147,6665e" filled="f" stroked="t" strokeweight=".713954pt" strokecolor="#676767">
                <v:path arrowok="t"/>
              </v:shape>
            </v:group>
            <v:group style="position:absolute;left:11090;top:6669;width:262;height:2" coordorigin="11090,6669" coordsize="262,2">
              <v:shape style="position:absolute;left:11090;top:6669;width:262;height:2" coordorigin="11090,6669" coordsize="262,0" path="m11090,6669l11352,6669e" filled="f" stroked="t" strokeweight=".47597pt" strokecolor="#4F4F4F">
                <v:path arrowok="t"/>
              </v:shape>
            </v:group>
            <v:group style="position:absolute;left:11347;top:6373;width:2;height:555" coordorigin="11347,6373" coordsize="2,555">
              <v:shape style="position:absolute;left:11347;top:6373;width:2;height:555" coordorigin="11347,6373" coordsize="0,555" path="m11347,6928l11347,6373e" filled="f" stroked="t" strokeweight=".47597pt" strokecolor="#3B3B3B">
                <v:path arrowok="t"/>
              </v:shape>
            </v:group>
            <v:group style="position:absolute;left:395;top:6904;width:666;height:2" coordorigin="395,6904" coordsize="666,2">
              <v:shape style="position:absolute;left:395;top:6904;width:666;height:2" coordorigin="395,6904" coordsize="666,0" path="m395,6904l1061,6904e" filled="f" stroked="t" strokeweight=".47597pt" strokecolor="#575757">
                <v:path arrowok="t"/>
              </v:shape>
            </v:group>
            <v:group style="position:absolute;left:428;top:6904;width:4764;height:2" coordorigin="428,6904" coordsize="4764,2">
              <v:shape style="position:absolute;left:428;top:6904;width:4764;height:2" coordorigin="428,6904" coordsize="4764,0" path="m428,6904l5193,6904e" filled="f" stroked="t" strokeweight=".713954pt" strokecolor="#6B6B6B">
                <v:path arrowok="t"/>
              </v:shape>
            </v:group>
            <v:group style="position:absolute;left:5136;top:6904;width:452;height:2" coordorigin="5136,6904" coordsize="452,2">
              <v:shape style="position:absolute;left:5136;top:6904;width:452;height:2" coordorigin="5136,6904" coordsize="452,0" path="m5136,6904l5588,6904e" filled="f" stroked="t" strokeweight=".47597pt" strokecolor="#606060">
                <v:path arrowok="t"/>
              </v:shape>
            </v:group>
            <v:group style="position:absolute;left:5531;top:6901;width:1390;height:2" coordorigin="5531,6901" coordsize="1390,2">
              <v:shape style="position:absolute;left:5531;top:6901;width:1390;height:2" coordorigin="5531,6901" coordsize="1390,0" path="m5531,6901l6921,6901e" filled="f" stroked="t" strokeweight=".951939pt" strokecolor="#707070">
                <v:path arrowok="t"/>
              </v:shape>
            </v:group>
            <v:group style="position:absolute;left:6863;top:6904;width:466;height:2" coordorigin="6863,6904" coordsize="466,2">
              <v:shape style="position:absolute;left:6863;top:6904;width:466;height:2" coordorigin="6863,6904" coordsize="466,0" path="m6863,6904l7330,6904e" filled="f" stroked="t" strokeweight=".47597pt" strokecolor="#484848">
                <v:path arrowok="t"/>
              </v:shape>
            </v:group>
            <v:group style="position:absolute;left:7273;top:6901;width:1257;height:2" coordorigin="7273,6901" coordsize="1257,2">
              <v:shape style="position:absolute;left:7273;top:6901;width:1257;height:2" coordorigin="7273,6901" coordsize="1257,0" path="m7273,6901l8529,6901e" filled="f" stroked="t" strokeweight=".951939pt" strokecolor="#747474">
                <v:path arrowok="t"/>
              </v:shape>
            </v:group>
            <v:group style="position:absolute;left:8320;top:6906;width:1418;height:2" coordorigin="8320,6906" coordsize="1418,2">
              <v:shape style="position:absolute;left:8320;top:6906;width:1418;height:2" coordorigin="8320,6906" coordsize="1418,0" path="m8320,6906l9738,6906e" filled="f" stroked="t" strokeweight=".47597pt" strokecolor="#575757">
                <v:path arrowok="t"/>
              </v:shape>
            </v:group>
            <v:group style="position:absolute;left:9681;top:6908;width:352;height:2" coordorigin="9681,6908" coordsize="352,2">
              <v:shape style="position:absolute;left:9681;top:6908;width:352;height:2" coordorigin="9681,6908" coordsize="352,0" path="m9681,6908l10033,6908e" filled="f" stroked="t" strokeweight=".47597pt" strokecolor="#444444">
                <v:path arrowok="t"/>
              </v:shape>
            </v:group>
            <v:group style="position:absolute;left:9976;top:6908;width:1171;height:2" coordorigin="9976,6908" coordsize="1171,2">
              <v:shape style="position:absolute;left:9976;top:6908;width:1171;height:2" coordorigin="9976,6908" coordsize="1171,0" path="m9976,6908l11147,6908e" filled="f" stroked="t" strokeweight=".951939pt" strokecolor="#747474">
                <v:path arrowok="t"/>
              </v:shape>
            </v:group>
            <v:group style="position:absolute;left:11090;top:6908;width:262;height:2" coordorigin="11090,6908" coordsize="262,2">
              <v:shape style="position:absolute;left:11090;top:6908;width:262;height:2" coordorigin="11090,6908" coordsize="262,0" path="m11090,6908l11352,6908e" filled="f" stroked="t" strokeweight=".47597pt" strokecolor="#444444">
                <v:path arrowok="t"/>
              </v:shape>
            </v:group>
            <v:group style="position:absolute;left:11345;top:6856;width:2;height:813" coordorigin="11345,6856" coordsize="2,813">
              <v:shape style="position:absolute;left:11345;top:6856;width:2;height:813" coordorigin="11345,6856" coordsize="0,813" path="m11345,7669l11345,6856e" filled="f" stroked="t" strokeweight=".47597pt" strokecolor="#4F4F4F">
                <v:path arrowok="t"/>
              </v:shape>
            </v:group>
            <v:group style="position:absolute;left:405;top:7143;width:2;height:516" coordorigin="405,7143" coordsize="2,516">
              <v:shape style="position:absolute;left:405;top:7143;width:2;height:516" coordorigin="405,7143" coordsize="0,516" path="m405,7659l405,7143e" filled="f" stroked="t" strokeweight=".47597pt" strokecolor="#343434">
                <v:path arrowok="t"/>
              </v:shape>
            </v:group>
            <v:group style="position:absolute;left:1004;top:7375;width:633;height:2" coordorigin="1004,7375" coordsize="633,2">
              <v:shape style="position:absolute;left:1004;top:7375;width:633;height:2" coordorigin="1004,7375" coordsize="633,0" path="m1004,7375l1637,7375e" filled="f" stroked="t" strokeweight=".47597pt" strokecolor="#545454">
                <v:path arrowok="t"/>
              </v:shape>
            </v:group>
            <v:group style="position:absolute;left:400;top:7375;width:3494;height:2" coordorigin="400,7375" coordsize="3494,2">
              <v:shape style="position:absolute;left:400;top:7375;width:3494;height:2" coordorigin="400,7375" coordsize="3494,0" path="m400,7375l3893,7375e" filled="f" stroked="t" strokeweight=".713954pt" strokecolor="#6B6B6B">
                <v:path arrowok="t"/>
              </v:shape>
            </v:group>
            <v:group style="position:absolute;left:3836;top:7372;width:719;height:2" coordorigin="3836,7372" coordsize="719,2">
              <v:shape style="position:absolute;left:3836;top:7372;width:719;height:2" coordorigin="3836,7372" coordsize="719,0" path="m3836,7372l4555,7372e" filled="f" stroked="t" strokeweight=".47597pt" strokecolor="#4B4B4B">
                <v:path arrowok="t"/>
              </v:shape>
            </v:group>
            <v:group style="position:absolute;left:4469;top:7377;width:6878;height:2" coordorigin="4469,7377" coordsize="6878,2">
              <v:shape style="position:absolute;left:4469;top:7377;width:6878;height:2" coordorigin="4469,7377" coordsize="6878,0" path="m4469,7377l11347,7377e" filled="f" stroked="t" strokeweight=".713954pt" strokecolor="#676767">
                <v:path arrowok="t"/>
              </v:shape>
            </v:group>
            <v:group style="position:absolute;left:5531;top:7372;width:633;height:2" coordorigin="5531,7372" coordsize="633,2">
              <v:shape style="position:absolute;left:5531;top:7372;width:633;height:2" coordorigin="5531,7372" coordsize="633,0" path="m5531,7372l6164,7372e" filled="f" stroked="t" strokeweight=".47597pt" strokecolor="#484848">
                <v:path arrowok="t"/>
              </v:shape>
            </v:group>
            <v:group style="position:absolute;left:4855;top:7363;width:2;height:512" coordorigin="4855,7363" coordsize="2,512">
              <v:shape style="position:absolute;left:4855;top:7363;width:2;height:512" coordorigin="4855,7363" coordsize="0,512" path="m4855,7874l4855,7363e" filled="f" stroked="t" strokeweight=".951939pt" strokecolor="#5B5B5B">
                <v:path arrowok="t"/>
              </v:shape>
            </v:group>
            <v:group style="position:absolute;left:4845;top:7621;width:6483;height:2" coordorigin="4845,7621" coordsize="6483,2">
              <v:shape style="position:absolute;left:4845;top:7621;width:6483;height:2" coordorigin="4845,7621" coordsize="6483,0" path="m4845,7621l11328,7621e" filled="f" stroked="t" strokeweight=".713954pt" strokecolor="#646464">
                <v:path arrowok="t"/>
              </v:shape>
            </v:group>
            <v:group style="position:absolute;left:8320;top:7621;width:1038;height:2" coordorigin="8320,7621" coordsize="1038,2">
              <v:shape style="position:absolute;left:8320;top:7621;width:1038;height:2" coordorigin="8320,7621" coordsize="1038,0" path="m8320,7621l9358,7621e" filled="f" stroked="t" strokeweight=".47597pt" strokecolor="#4B4B4B">
                <v:path arrowok="t"/>
              </v:shape>
            </v:group>
            <v:group style="position:absolute;left:11090;top:7626;width:262;height:2" coordorigin="11090,7626" coordsize="262,2">
              <v:shape style="position:absolute;left:11090;top:7626;width:262;height:2" coordorigin="11090,7626" coordsize="262,0" path="m11090,7626l11352,7626e" filled="f" stroked="t" strokeweight=".47597pt" strokecolor="#5B5B5B">
                <v:path arrowok="t"/>
              </v:shape>
            </v:group>
            <v:group style="position:absolute;left:2301;top:7602;width:2;height:273" coordorigin="2301,7602" coordsize="2,273">
              <v:shape style="position:absolute;left:2301;top:7602;width:2;height:273" coordorigin="2301,7602" coordsize="0,273" path="m2301,7874l2301,7602e" filled="f" stroked="t" strokeweight=".951939pt" strokecolor="#777777">
                <v:path arrowok="t"/>
              </v:shape>
            </v:group>
            <v:group style="position:absolute;left:4850;top:7857;width:2056;height:2" coordorigin="4850,7857" coordsize="2056,2">
              <v:shape style="position:absolute;left:4850;top:7857;width:2056;height:2" coordorigin="4850,7857" coordsize="2056,0" path="m4850,7857l6906,7857e" filled="f" stroked="t" strokeweight=".713954pt" strokecolor="#606060">
                <v:path arrowok="t"/>
              </v:shape>
            </v:group>
            <v:group style="position:absolute;left:6787;top:7611;width:2;height:296" coordorigin="6787,7611" coordsize="2,296">
              <v:shape style="position:absolute;left:6787;top:7611;width:2;height:296" coordorigin="6787,7611" coordsize="0,296" path="m6787,7908l6787,7611e" filled="f" stroked="t" strokeweight=".951939pt" strokecolor="#646464">
                <v:path arrowok="t"/>
              </v:shape>
            </v:group>
            <v:group style="position:absolute;left:6740;top:7860;width:976;height:2" coordorigin="6740,7860" coordsize="976,2">
              <v:shape style="position:absolute;left:6740;top:7860;width:976;height:2" coordorigin="6740,7860" coordsize="976,0" path="m6740,7860l7715,7860e" filled="f" stroked="t" strokeweight=".47597pt" strokecolor="#4F4F4F">
                <v:path arrowok="t"/>
              </v:shape>
            </v:group>
            <v:group style="position:absolute;left:7625;top:7860;width:1123;height:2" coordorigin="7625,7860" coordsize="1123,2">
              <v:shape style="position:absolute;left:7625;top:7860;width:1123;height:2" coordorigin="7625,7860" coordsize="1123,0" path="m7625,7860l8748,7860e" filled="f" stroked="t" strokeweight=".951939pt" strokecolor="#707070">
                <v:path arrowok="t"/>
              </v:shape>
            </v:group>
            <v:group style="position:absolute;left:8315;top:7862;width:1718;height:2" coordorigin="8315,7862" coordsize="1718,2">
              <v:shape style="position:absolute;left:8315;top:7862;width:1718;height:2" coordorigin="8315,7862" coordsize="1718,0" path="m8315,7862l10033,7862e" filled="f" stroked="t" strokeweight=".47597pt" strokecolor="#5B5B5B">
                <v:path arrowok="t"/>
              </v:shape>
            </v:group>
            <v:group style="position:absolute;left:9976;top:7867;width:1380;height:2" coordorigin="9976,7867" coordsize="1380,2">
              <v:shape style="position:absolute;left:9976;top:7867;width:1380;height:2" coordorigin="9976,7867" coordsize="1380,0" path="m9976,7867l11357,7867e" filled="f" stroked="t" strokeweight=".951939pt" strokecolor="#747474">
                <v:path arrowok="t"/>
              </v:shape>
            </v:group>
            <v:group style="position:absolute;left:395;top:8266;width:666;height:2" coordorigin="395,8266" coordsize="666,2">
              <v:shape style="position:absolute;left:395;top:8266;width:666;height:2" coordorigin="395,8266" coordsize="666,0" path="m395,8266l1061,8266e" filled="f" stroked="t" strokeweight=".713954pt" strokecolor="#6B6B6B">
                <v:path arrowok="t"/>
              </v:shape>
            </v:group>
            <v:group style="position:absolute;left:1004;top:8264;width:633;height:2" coordorigin="1004,8264" coordsize="633,2">
              <v:shape style="position:absolute;left:1004;top:8264;width:633;height:2" coordorigin="1004,8264" coordsize="633,0" path="m1004,8264l1637,8264e" filled="f" stroked="t" strokeweight=".47597pt" strokecolor="#4F4F4F">
                <v:path arrowok="t"/>
              </v:shape>
            </v:group>
            <v:group style="position:absolute;left:1580;top:8264;width:2975;height:2" coordorigin="1580,8264" coordsize="2975,2">
              <v:shape style="position:absolute;left:1580;top:8264;width:2975;height:2" coordorigin="1580,8264" coordsize="2975,0" path="m1580,8264l4555,8264e" filled="f" stroked="t" strokeweight=".713954pt" strokecolor="#646464">
                <v:path arrowok="t"/>
              </v:shape>
            </v:group>
            <v:group style="position:absolute;left:4498;top:8266;width:214;height:2" coordorigin="4498,8266" coordsize="214,2">
              <v:shape style="position:absolute;left:4498;top:8266;width:214;height:2" coordorigin="4498,8266" coordsize="214,0" path="m4498,8266l4712,8266e" filled="f" stroked="t" strokeweight=".47597pt" strokecolor="#444444">
                <v:path arrowok="t"/>
              </v:shape>
            </v:group>
            <v:group style="position:absolute;left:4655;top:8264;width:1509;height:2" coordorigin="4655,8264" coordsize="1509,2">
              <v:shape style="position:absolute;left:4655;top:8264;width:1509;height:2" coordorigin="4655,8264" coordsize="1509,0" path="m4655,8264l6164,8264e" filled="f" stroked="t" strokeweight=".951939pt" strokecolor="#646464">
                <v:path arrowok="t"/>
              </v:shape>
            </v:group>
            <v:group style="position:absolute;left:4855;top:7817;width:2;height:454" coordorigin="4855,7817" coordsize="2,454">
              <v:shape style="position:absolute;left:4855;top:7817;width:2;height:454" coordorigin="4855,7817" coordsize="0,454" path="m4855,8271l4855,7817e" filled="f" stroked="t" strokeweight=".47597pt" strokecolor="#383838">
                <v:path arrowok="t"/>
              </v:shape>
            </v:group>
            <v:group style="position:absolute;left:6107;top:8266;width:704;height:2" coordorigin="6107,8266" coordsize="704,2">
              <v:shape style="position:absolute;left:6107;top:8266;width:704;height:2" coordorigin="6107,8266" coordsize="704,0" path="m6107,8266l6811,8266e" filled="f" stroked="t" strokeweight=".47597pt" strokecolor="#383838">
                <v:path arrowok="t"/>
              </v:shape>
            </v:group>
            <v:group style="position:absolute;left:6787;top:7611;width:2;height:660" coordorigin="6787,7611" coordsize="2,660">
              <v:shape style="position:absolute;left:6787;top:7611;width:2;height:660" coordorigin="6787,7611" coordsize="0,660" path="m6787,8271l6787,7611e" filled="f" stroked="t" strokeweight=".47597pt" strokecolor="#484848">
                <v:path arrowok="t"/>
              </v:shape>
            </v:group>
            <v:group style="position:absolute;left:6740;top:8264;width:976;height:2" coordorigin="6740,8264" coordsize="976,2">
              <v:shape style="position:absolute;left:6740;top:8264;width:976;height:2" coordorigin="6740,8264" coordsize="976,0" path="m6740,8264l7715,8264e" filled="f" stroked="t" strokeweight=".951939pt" strokecolor="#676767">
                <v:path arrowok="t"/>
              </v:shape>
            </v:group>
            <v:group style="position:absolute;left:7658;top:8266;width:248;height:2" coordorigin="7658,8266" coordsize="248,2">
              <v:shape style="position:absolute;left:7658;top:8266;width:248;height:2" coordorigin="7658,8266" coordsize="248,0" path="m7658,8266l7906,8266e" filled="f" stroked="t" strokeweight=".47597pt" strokecolor="#4F4F4F">
                <v:path arrowok="t"/>
              </v:shape>
            </v:group>
            <v:group style="position:absolute;left:7849;top:8266;width:538;height:2" coordorigin="7849,8266" coordsize="538,2">
              <v:shape style="position:absolute;left:7849;top:8266;width:538;height:2" coordorigin="7849,8266" coordsize="538,0" path="m7849,8266l8387,8266e" filled="f" stroked="t" strokeweight=".47597pt" strokecolor="#343434">
                <v:path arrowok="t"/>
              </v:shape>
            </v:group>
            <v:group style="position:absolute;left:8356;top:7611;width:2;height:665" coordorigin="8356,7611" coordsize="2,665">
              <v:shape style="position:absolute;left:8356;top:7611;width:2;height:665" coordorigin="8356,7611" coordsize="0,665" path="m8356,8276l8356,7611e" filled="f" stroked="t" strokeweight=".951939pt" strokecolor="#707070">
                <v:path arrowok="t"/>
              </v:shape>
            </v:group>
            <v:group style="position:absolute;left:8315;top:8269;width:1042;height:2" coordorigin="8315,8269" coordsize="1042,2">
              <v:shape style="position:absolute;left:8315;top:8269;width:1042;height:2" coordorigin="8315,8269" coordsize="1042,0" path="m8315,8269l9358,8269e" filled="f" stroked="t" strokeweight=".47597pt" strokecolor="#4F4F4F">
                <v:path arrowok="t"/>
              </v:shape>
            </v:group>
            <v:group style="position:absolute;left:9267;top:8271;width:2085;height:2" coordorigin="9267,8271" coordsize="2085,2">
              <v:shape style="position:absolute;left:9267;top:8271;width:2085;height:2" coordorigin="9267,8271" coordsize="2085,0" path="m9267,8271l11352,8271e" filled="f" stroked="t" strokeweight=".713954pt" strokecolor="#646464">
                <v:path arrowok="t"/>
              </v:shape>
            </v:group>
            <v:group style="position:absolute;left:11345;top:7597;width:2;height:1190" coordorigin="11345,7597" coordsize="2,1190">
              <v:shape style="position:absolute;left:11345;top:7597;width:2;height:1190" coordorigin="11345,7597" coordsize="0,1190" path="m11345,8787l11345,7597e" filled="f" stroked="t" strokeweight=".951939pt" strokecolor="#676767">
                <v:path arrowok="t"/>
              </v:shape>
            </v:group>
            <v:group style="position:absolute;left:400;top:8242;width:2;height:1243" coordorigin="400,8242" coordsize="2,1243">
              <v:shape style="position:absolute;left:400;top:8242;width:2;height:1243" coordorigin="400,8242" coordsize="0,1243" path="m400,9485l400,8242e" filled="f" stroked="t" strokeweight=".951939pt" strokecolor="#6B6B6B">
                <v:path arrowok="t"/>
              </v:shape>
            </v:group>
            <v:group style="position:absolute;left:11342;top:8730;width:2;height:521" coordorigin="11342,8730" coordsize="2,521">
              <v:shape style="position:absolute;left:11342;top:8730;width:2;height:521" coordorigin="11342,8730" coordsize="0,521" path="m11342,9251l11342,8730e" filled="f" stroked="t" strokeweight=".47597pt" strokecolor="#4B4B4B">
                <v:path arrowok="t"/>
              </v:shape>
            </v:group>
            <v:group style="position:absolute;left:390;top:9206;width:10757;height:2" coordorigin="390,9206" coordsize="10757,2">
              <v:shape style="position:absolute;left:390;top:9206;width:10757;height:2" coordorigin="390,9206" coordsize="10757,0" path="m390,9206l11147,9206e" filled="f" stroked="t" strokeweight=".713954pt" strokecolor="#707070">
                <v:path arrowok="t"/>
              </v:shape>
            </v:group>
            <v:group style="position:absolute;left:11090;top:9213;width:267;height:2" coordorigin="11090,9213" coordsize="267,2">
              <v:shape style="position:absolute;left:11090;top:9213;width:267;height:2" coordorigin="11090,9213" coordsize="267,0" path="m11090,9213l11357,9213e" filled="f" stroked="t" strokeweight=".47597pt" strokecolor="#4F4F4F">
                <v:path arrowok="t"/>
              </v:shape>
            </v:group>
            <v:group style="position:absolute;left:400;top:9433;width:2;height:287" coordorigin="400,9433" coordsize="2,287">
              <v:shape style="position:absolute;left:400;top:9433;width:2;height:287" coordorigin="400,9433" coordsize="0,287" path="m400,9720l400,9433e" filled="f" stroked="t" strokeweight=".47597pt" strokecolor="#444444">
                <v:path arrowok="t"/>
              </v:shape>
            </v:group>
            <v:group style="position:absolute;left:11345;top:9179;width:2;height:540" coordorigin="11345,9179" coordsize="2,540">
              <v:shape style="position:absolute;left:11345;top:9179;width:2;height:540" coordorigin="11345,9179" coordsize="0,540" path="m11345,9720l11345,9179e" filled="f" stroked="t" strokeweight=".951939pt" strokecolor="#707070">
                <v:path arrowok="t"/>
              </v:shape>
            </v:group>
            <v:group style="position:absolute;left:400;top:9662;width:2;height:301" coordorigin="400,9662" coordsize="2,301">
              <v:shape style="position:absolute;left:400;top:9662;width:2;height:301" coordorigin="400,9662" coordsize="0,301" path="m400,9963l400,9662e" filled="f" stroked="t" strokeweight=".47597pt" strokecolor="#282828">
                <v:path arrowok="t"/>
              </v:shape>
            </v:group>
            <v:group style="position:absolute;left:11347;top:9662;width:2;height:578" coordorigin="11347,9662" coordsize="2,578">
              <v:shape style="position:absolute;left:11347;top:9662;width:2;height:578" coordorigin="11347,9662" coordsize="0,578" path="m11347,10241l11347,9662e" filled="f" stroked="t" strokeweight=".47597pt" strokecolor="#444444">
                <v:path arrowok="t"/>
              </v:shape>
            </v:group>
            <v:group style="position:absolute;left:390;top:10214;width:7325;height:2" coordorigin="390,10214" coordsize="7325,2">
              <v:shape style="position:absolute;left:390;top:10214;width:7325;height:2" coordorigin="390,10214" coordsize="7325,0" path="m390,10214l7715,10214e" filled="f" stroked="t" strokeweight=".713954pt" strokecolor="#646464">
                <v:path arrowok="t"/>
              </v:shape>
            </v:group>
            <v:group style="position:absolute;left:7658;top:10217;width:248;height:2" coordorigin="7658,10217" coordsize="248,2">
              <v:shape style="position:absolute;left:7658;top:10217;width:248;height:2" coordorigin="7658,10217" coordsize="248,0" path="m7658,10217l7906,10217e" filled="f" stroked="t" strokeweight=".47597pt" strokecolor="#545454">
                <v:path arrowok="t"/>
              </v:shape>
            </v:group>
            <v:group style="position:absolute;left:7849;top:10217;width:528;height:2" coordorigin="7849,10217" coordsize="528,2">
              <v:shape style="position:absolute;left:7849;top:10217;width:528;height:2" coordorigin="7849,10217" coordsize="528,0" path="m7849,10217l8377,10217e" filled="f" stroked="t" strokeweight=".47597pt" strokecolor="#3F3F3F">
                <v:path arrowok="t"/>
              </v:shape>
            </v:group>
            <v:group style="position:absolute;left:8320;top:10219;width:3032;height:2" coordorigin="8320,10219" coordsize="3032,2">
              <v:shape style="position:absolute;left:8320;top:10219;width:3032;height:2" coordorigin="8320,10219" coordsize="3032,0" path="m8320,10219l11352,10219e" filled="f" stroked="t" strokeweight=".713954pt" strokecolor="#6B6B6B">
                <v:path arrowok="t"/>
              </v:shape>
            </v:group>
            <v:group style="position:absolute;left:9681;top:10217;width:490;height:2" coordorigin="9681,10217" coordsize="490,2">
              <v:shape style="position:absolute;left:9681;top:10217;width:490;height:2" coordorigin="9681,10217" coordsize="490,0" path="m9681,10217l10171,10217e" filled="f" stroked="t" strokeweight=".47597pt" strokecolor="#545454">
                <v:path arrowok="t"/>
              </v:shape>
            </v:group>
            <v:group style="position:absolute;left:397;top:6148;width:2;height:9916" coordorigin="397,6148" coordsize="2,9916">
              <v:shape style="position:absolute;left:397;top:6148;width:2;height:9916" coordorigin="397,6148" coordsize="0,9916" path="m397,16064l397,6148e" filled="f" stroked="t" strokeweight=".713954pt" strokecolor="#575757">
                <v:path arrowok="t"/>
              </v:shape>
            </v:group>
            <v:group style="position:absolute;left:3294;top:10456;width:343;height:2" coordorigin="3294,10456" coordsize="343,2">
              <v:shape style="position:absolute;left:3294;top:10456;width:343;height:2" coordorigin="3294,10456" coordsize="343,0" path="m3294,10456l3636,10456e" filled="f" stroked="t" strokeweight=".47597pt" strokecolor="#4B4B4B">
                <v:path arrowok="t"/>
              </v:shape>
            </v:group>
            <v:group style="position:absolute;left:390;top:10456;width:10966;height:2" coordorigin="390,10456" coordsize="10966,2">
              <v:shape style="position:absolute;left:390;top:10456;width:10966;height:2" coordorigin="390,10456" coordsize="10966,0" path="m390,10456l11357,10456e" filled="f" stroked="t" strokeweight=".713954pt" strokecolor="#646464">
                <v:path arrowok="t"/>
              </v:shape>
            </v:group>
            <v:group style="position:absolute;left:4498;top:10456;width:214;height:2" coordorigin="4498,10456" coordsize="214,2">
              <v:shape style="position:absolute;left:4498;top:10456;width:214;height:2" coordorigin="4498,10456" coordsize="214,0" path="m4498,10456l4712,10456e" filled="f" stroked="t" strokeweight=".47597pt" strokecolor="#545454">
                <v:path arrowok="t"/>
              </v:shape>
            </v:group>
            <v:group style="position:absolute;left:7658;top:10456;width:719;height:2" coordorigin="7658,10456" coordsize="719,2">
              <v:shape style="position:absolute;left:7658;top:10456;width:719;height:2" coordorigin="7658,10456" coordsize="719,0" path="m7658,10456l8377,10456e" filled="f" stroked="t" strokeweight=".47597pt" strokecolor="#4B4B4B">
                <v:path arrowok="t"/>
              </v:shape>
            </v:group>
            <v:group style="position:absolute;left:9681;top:10456;width:471;height:2" coordorigin="9681,10456" coordsize="471,2">
              <v:shape style="position:absolute;left:9681;top:10456;width:471;height:2" coordorigin="9681,10456" coordsize="471,0" path="m9681,10456l10152,10456e" filled="f" stroked="t" strokeweight=".47597pt" strokecolor="#4B4B4B">
                <v:path arrowok="t"/>
              </v:shape>
            </v:group>
            <v:group style="position:absolute;left:10847;top:10461;width:481;height:2" coordorigin="10847,10461" coordsize="481,2">
              <v:shape style="position:absolute;left:10847;top:10461;width:481;height:2" coordorigin="10847,10461" coordsize="481,0" path="m10847,10461l11328,10461e" filled="f" stroked="t" strokeweight=".951939pt" strokecolor="#777777">
                <v:path arrowok="t"/>
              </v:shape>
            </v:group>
            <v:group style="position:absolute;left:11347;top:10169;width:2;height:316" coordorigin="11347,10169" coordsize="2,316">
              <v:shape style="position:absolute;left:11347;top:10169;width:2;height:316" coordorigin="11347,10169" coordsize="0,316" path="m11347,10485l11347,10169e" filled="f" stroked="t" strokeweight=".713954pt" strokecolor="#5B5B5B">
                <v:path arrowok="t"/>
              </v:shape>
            </v:group>
            <v:group style="position:absolute;left:828;top:10695;width:2013;height:2" coordorigin="828,10695" coordsize="2013,2">
              <v:shape style="position:absolute;left:828;top:10695;width:2013;height:2" coordorigin="828,10695" coordsize="2013,0" path="m828,10695l2842,10695e" filled="f" stroked="t" strokeweight=".713954pt" strokecolor="#676767">
                <v:path arrowok="t"/>
              </v:shape>
            </v:group>
            <v:group style="position:absolute;left:2765;top:10695;width:871;height:2" coordorigin="2765,10695" coordsize="871,2">
              <v:shape style="position:absolute;left:2765;top:10695;width:871;height:2" coordorigin="2765,10695" coordsize="871,0" path="m2765,10695l3636,10695e" filled="f" stroked="t" strokeweight=".47597pt" strokecolor="#4F4F4F">
                <v:path arrowok="t"/>
              </v:shape>
            </v:group>
            <v:group style="position:absolute;left:3579;top:10697;width:7792;height:2" coordorigin="3579,10697" coordsize="7792,2">
              <v:shape style="position:absolute;left:3579;top:10697;width:7792;height:2" coordorigin="3579,10697" coordsize="7792,0" path="m3579,10697l11371,10697e" filled="f" stroked="t" strokeweight=".713954pt" strokecolor="#676767">
                <v:path arrowok="t"/>
              </v:shape>
            </v:group>
            <v:group style="position:absolute;left:4498;top:10695;width:695;height:2" coordorigin="4498,10695" coordsize="695,2">
              <v:shape style="position:absolute;left:4498;top:10695;width:695;height:2" coordorigin="4498,10695" coordsize="695,0" path="m4498,10695l5193,10695e" filled="f" stroked="t" strokeweight=".47597pt" strokecolor="#3F3F3F">
                <v:path arrowok="t"/>
              </v:shape>
            </v:group>
            <v:group style="position:absolute;left:6107;top:10695;width:814;height:2" coordorigin="6107,10695" coordsize="814,2">
              <v:shape style="position:absolute;left:6107;top:10695;width:814;height:2" coordorigin="6107,10695" coordsize="814,0" path="m6107,10695l6921,10695e" filled="f" stroked="t" strokeweight=".47597pt" strokecolor="#4B4B4B">
                <v:path arrowok="t"/>
              </v:shape>
            </v:group>
            <v:group style="position:absolute;left:9976;top:10700;width:1171;height:2" coordorigin="9976,10700" coordsize="1171,2">
              <v:shape style="position:absolute;left:9976;top:10700;width:1171;height:2" coordorigin="9976,10700" coordsize="1171,0" path="m9976,10700l11147,10700e" filled="f" stroked="t" strokeweight=".47597pt" strokecolor="#5B5B5B">
                <v:path arrowok="t"/>
              </v:shape>
            </v:group>
            <v:group style="position:absolute;left:11347;top:10413;width:2;height:822" coordorigin="11347,10413" coordsize="2,822">
              <v:shape style="position:absolute;left:11347;top:10413;width:2;height:822" coordorigin="11347,10413" coordsize="0,822" path="m11347,11235l11347,10413e" filled="f" stroked="t" strokeweight=".951939pt" strokecolor="#707070">
                <v:path arrowok="t"/>
              </v:shape>
            </v:group>
            <v:group style="position:absolute;left:386;top:11171;width:3708;height:2" coordorigin="386,11171" coordsize="3708,2">
              <v:shape style="position:absolute;left:386;top:11171;width:3708;height:2" coordorigin="386,11171" coordsize="3708,0" path="m386,11171l4093,11171e" filled="f" stroked="t" strokeweight=".713954pt" strokecolor="#6B6B6B">
                <v:path arrowok="t"/>
              </v:shape>
            </v:group>
            <v:group style="position:absolute;left:4008;top:11168;width:547;height:2" coordorigin="4008,11168" coordsize="547,2">
              <v:shape style="position:absolute;left:4008;top:11168;width:547;height:2" coordorigin="4008,11168" coordsize="547,0" path="m4008,11168l4555,11168e" filled="f" stroked="t" strokeweight=".47597pt" strokecolor="#545454">
                <v:path arrowok="t"/>
              </v:shape>
            </v:group>
            <v:group style="position:absolute;left:4498;top:11173;width:6859;height:2" coordorigin="4498,11173" coordsize="6859,2">
              <v:shape style="position:absolute;left:4498;top:11173;width:6859;height:2" coordorigin="4498,11173" coordsize="6859,0" path="m4498,11173l11357,11173e" filled="f" stroked="t" strokeweight=".713954pt" strokecolor="#6B6B6B">
                <v:path arrowok="t"/>
              </v:shape>
            </v:group>
            <v:group style="position:absolute;left:5531;top:11168;width:633;height:2" coordorigin="5531,11168" coordsize="633,2">
              <v:shape style="position:absolute;left:5531;top:11168;width:633;height:2" coordorigin="5531,11168" coordsize="633,0" path="m5531,11168l6164,11168e" filled="f" stroked="t" strokeweight=".47597pt" strokecolor="#4B4B4B">
                <v:path arrowok="t"/>
              </v:shape>
            </v:group>
            <v:group style="position:absolute;left:7273;top:11171;width:1104;height:2" coordorigin="7273,11171" coordsize="1104,2">
              <v:shape style="position:absolute;left:7273;top:11171;width:1104;height:2" coordorigin="7273,11171" coordsize="1104,0" path="m7273,11171l8377,11171e" filled="f" stroked="t" strokeweight=".47597pt" strokecolor="#4F4F4F">
                <v:path arrowok="t"/>
              </v:shape>
            </v:group>
            <v:group style="position:absolute;left:9681;top:11173;width:352;height:2" coordorigin="9681,11173" coordsize="352,2">
              <v:shape style="position:absolute;left:9681;top:11173;width:352;height:2" coordorigin="9681,11173" coordsize="352,0" path="m9681,11173l10033,11173e" filled="f" stroked="t" strokeweight=".47597pt" strokecolor="#444444">
                <v:path arrowok="t"/>
              </v:shape>
            </v:group>
            <v:group style="position:absolute;left:395;top:11412;width:1242;height:2" coordorigin="395,11412" coordsize="1242,2">
              <v:shape style="position:absolute;left:395;top:11412;width:1242;height:2" coordorigin="395,11412" coordsize="1242,0" path="m395,11412l1637,11412e" filled="f" stroked="t" strokeweight=".951939pt" strokecolor="#747474">
                <v:path arrowok="t"/>
              </v:shape>
            </v:group>
            <v:group style="position:absolute;left:1580;top:11414;width:752;height:2" coordorigin="1580,11414" coordsize="752,2">
              <v:shape style="position:absolute;left:1580;top:11414;width:752;height:2" coordorigin="1580,11414" coordsize="752,0" path="m1580,11414l2332,11414e" filled="f" stroked="t" strokeweight=".47597pt" strokecolor="#575757">
                <v:path arrowok="t"/>
              </v:shape>
            </v:group>
            <v:group style="position:absolute;left:2261;top:11412;width:2294;height:2" coordorigin="2261,11412" coordsize="2294,2">
              <v:shape style="position:absolute;left:2261;top:11412;width:2294;height:2" coordorigin="2261,11412" coordsize="2294,0" path="m2261,11412l4555,11412e" filled="f" stroked="t" strokeweight=".713954pt" strokecolor="#6B6B6B">
                <v:path arrowok="t"/>
              </v:shape>
            </v:group>
            <v:group style="position:absolute;left:4498;top:11412;width:376;height:2" coordorigin="4498,11412" coordsize="376,2">
              <v:shape style="position:absolute;left:4498;top:11412;width:376;height:2" coordorigin="4498,11412" coordsize="376,0" path="m4498,11412l4874,11412e" filled="f" stroked="t" strokeweight=".47597pt" strokecolor="#545454">
                <v:path arrowok="t"/>
              </v:shape>
            </v:group>
            <v:group style="position:absolute;left:4817;top:11412;width:6102;height:2" coordorigin="4817,11412" coordsize="6102,2">
              <v:shape style="position:absolute;left:4817;top:11412;width:6102;height:2" coordorigin="4817,11412" coordsize="6102,0" path="m4817,11412l10919,11412e" filled="f" stroked="t" strokeweight=".713954pt" strokecolor="#676767">
                <v:path arrowok="t"/>
              </v:shape>
            </v:group>
            <v:group style="position:absolute;left:7658;top:11412;width:248;height:2" coordorigin="7658,11412" coordsize="248,2">
              <v:shape style="position:absolute;left:7658;top:11412;width:248;height:2" coordorigin="7658,11412" coordsize="248,0" path="m7658,11412l7906,11412e" filled="f" stroked="t" strokeweight=".47597pt" strokecolor="#5B5B5B">
                <v:path arrowok="t"/>
              </v:shape>
            </v:group>
            <v:group style="position:absolute;left:7849;top:11412;width:528;height:2" coordorigin="7849,11412" coordsize="528,2">
              <v:shape style="position:absolute;left:7849;top:11412;width:528;height:2" coordorigin="7849,11412" coordsize="528,0" path="m7849,11412l8377,11412e" filled="f" stroked="t" strokeweight=".47597pt" strokecolor="#444444">
                <v:path arrowok="t"/>
              </v:shape>
            </v:group>
            <v:group style="position:absolute;left:9976;top:11417;width:1171;height:2" coordorigin="9976,11417" coordsize="1171,2">
              <v:shape style="position:absolute;left:9976;top:11417;width:1171;height:2" coordorigin="9976,11417" coordsize="1171,0" path="m9976,11417l11147,11417e" filled="f" stroked="t" strokeweight=".47597pt" strokecolor="#545454">
                <v:path arrowok="t"/>
              </v:shape>
            </v:group>
            <v:group style="position:absolute;left:11076;top:11417;width:276;height:2" coordorigin="11076,11417" coordsize="276,2">
              <v:shape style="position:absolute;left:11076;top:11417;width:276;height:2" coordorigin="11076,11417" coordsize="276,0" path="m11076,11417l11352,11417e" filled="f" stroked="t" strokeweight=".713954pt" strokecolor="#646464">
                <v:path arrowok="t"/>
              </v:shape>
            </v:group>
            <v:group style="position:absolute;left:11345;top:11149;width:2;height:846" coordorigin="11345,11149" coordsize="2,846">
              <v:shape style="position:absolute;left:11345;top:11149;width:2;height:846" coordorigin="11345,11149" coordsize="0,846" path="m11345,11995l11345,11149e" filled="f" stroked="t" strokeweight=".47597pt" strokecolor="#4B4B4B">
                <v:path arrowok="t"/>
              </v:shape>
            </v:group>
            <v:group style="position:absolute;left:390;top:11653;width:1942;height:2" coordorigin="390,11653" coordsize="1942,2">
              <v:shape style="position:absolute;left:390;top:11653;width:1942;height:2" coordorigin="390,11653" coordsize="1942,0" path="m390,11653l2332,11653e" filled="f" stroked="t" strokeweight=".951939pt" strokecolor="#707070">
                <v:path arrowok="t"/>
              </v:shape>
            </v:group>
            <v:group style="position:absolute;left:1047;top:11402;width:2;height:273" coordorigin="1047,11402" coordsize="2,273">
              <v:shape style="position:absolute;left:1047;top:11402;width:2;height:273" coordorigin="1047,11402" coordsize="0,273" path="m1047,11675l1047,11402e" filled="f" stroked="t" strokeweight=".47597pt" strokecolor="#3B3B3B">
                <v:path arrowok="t"/>
              </v:shape>
            </v:group>
            <v:group style="position:absolute;left:1628;top:11407;width:2;height:268" coordorigin="1628,11407" coordsize="2,268">
              <v:shape style="position:absolute;left:1628;top:11407;width:2;height:268" coordorigin="1628,11407" coordsize="0,268" path="m1628,11675l1628,11407e" filled="f" stroked="t" strokeweight=".47597pt" strokecolor="#343434">
                <v:path arrowok="t"/>
              </v:shape>
            </v:group>
            <v:group style="position:absolute;left:2261;top:11651;width:3327;height:2" coordorigin="2261,11651" coordsize="3327,2">
              <v:shape style="position:absolute;left:2261;top:11651;width:3327;height:2" coordorigin="2261,11651" coordsize="3327,0" path="m2261,11651l5588,11651e" filled="f" stroked="t" strokeweight=".47597pt" strokecolor="#676767">
                <v:path arrowok="t"/>
              </v:shape>
            </v:group>
            <v:group style="position:absolute;left:5531;top:11651;width:633;height:2" coordorigin="5531,11651" coordsize="633,2">
              <v:shape style="position:absolute;left:5531;top:11651;width:633;height:2" coordorigin="5531,11651" coordsize="633,0" path="m5531,11651l6164,11651e" filled="f" stroked="t" strokeweight=".951939pt" strokecolor="#707070">
                <v:path arrowok="t"/>
              </v:shape>
            </v:group>
            <v:group style="position:absolute;left:6107;top:11651;width:695;height:2" coordorigin="6107,11651" coordsize="695,2">
              <v:shape style="position:absolute;left:6107;top:11651;width:695;height:2" coordorigin="6107,11651" coordsize="695,0" path="m6107,11651l6802,11651e" filled="f" stroked="t" strokeweight=".47597pt" strokecolor="#575757">
                <v:path arrowok="t"/>
              </v:shape>
            </v:group>
            <v:group style="position:absolute;left:6744;top:11651;width:1161;height:2" coordorigin="6744,11651" coordsize="1161,2">
              <v:shape style="position:absolute;left:6744;top:11651;width:1161;height:2" coordorigin="6744,11651" coordsize="1161,0" path="m6744,11651l7906,11651e" filled="f" stroked="t" strokeweight=".951939pt" strokecolor="#747474">
                <v:path arrowok="t"/>
              </v:shape>
            </v:group>
            <v:group style="position:absolute;left:7311;top:11402;width:2;height:273" coordorigin="7311,11402" coordsize="2,273">
              <v:shape style="position:absolute;left:7311;top:11402;width:2;height:273" coordorigin="7311,11402" coordsize="0,273" path="m7311,11675l7311,11402e" filled="f" stroked="t" strokeweight=".47597pt" strokecolor="#383838">
                <v:path arrowok="t"/>
              </v:shape>
            </v:group>
            <v:group style="position:absolute;left:7849;top:11651;width:528;height:2" coordorigin="7849,11651" coordsize="528,2">
              <v:shape style="position:absolute;left:7849;top:11651;width:528;height:2" coordorigin="7849,11651" coordsize="528,0" path="m7849,11651l8377,11651e" filled="f" stroked="t" strokeweight=".47597pt" strokecolor="#4B4B4B">
                <v:path arrowok="t"/>
              </v:shape>
            </v:group>
            <v:group style="position:absolute;left:8320;top:11656;width:1713;height:2" coordorigin="8320,11656" coordsize="1713,2">
              <v:shape style="position:absolute;left:8320;top:11656;width:1713;height:2" coordorigin="8320,11656" coordsize="1713,0" path="m8320,11656l10033,11656e" filled="f" stroked="t" strokeweight=".713954pt" strokecolor="#747474">
                <v:path arrowok="t"/>
              </v:shape>
            </v:group>
            <v:group style="position:absolute;left:9976;top:11656;width:1376;height:2" coordorigin="9976,11656" coordsize="1376,2">
              <v:shape style="position:absolute;left:9976;top:11656;width:1376;height:2" coordorigin="9976,11656" coordsize="1376,0" path="m9976,11656l11352,11656e" filled="f" stroked="t" strokeweight=".47597pt" strokecolor="#575757">
                <v:path arrowok="t"/>
              </v:shape>
            </v:group>
            <v:group style="position:absolute;left:1625;top:11603;width:2;height:1893" coordorigin="1625,11603" coordsize="2,1893">
              <v:shape style="position:absolute;left:1625;top:11603;width:2;height:1893" coordorigin="1625,11603" coordsize="0,1893" path="m1625,13497l1625,11603e" filled="f" stroked="t" strokeweight=".951939pt" strokecolor="#575757">
                <v:path arrowok="t"/>
              </v:shape>
            </v:group>
            <v:group style="position:absolute;left:2297;top:3935;width:2;height:12134" coordorigin="2297,3935" coordsize="2,12134">
              <v:shape style="position:absolute;left:2297;top:3935;width:2;height:12134" coordorigin="2297,3935" coordsize="0,12134" path="m2297,16069l2297,3935e" filled="f" stroked="t" strokeweight=".713954pt" strokecolor="#646464">
                <v:path arrowok="t"/>
              </v:shape>
            </v:group>
            <v:group style="position:absolute;left:7309;top:11603;width:2;height:1444" coordorigin="7309,11603" coordsize="2,1444">
              <v:shape style="position:absolute;left:7309;top:11603;width:2;height:1444" coordorigin="7309,11603" coordsize="0,1444" path="m7309,13047l7309,11603e" filled="f" stroked="t" strokeweight=".713954pt" strokecolor="#5B5B5B">
                <v:path arrowok="t"/>
              </v:shape>
            </v:group>
            <v:group style="position:absolute;left:2294;top:12794;width:2;height:703" coordorigin="2294,12794" coordsize="2,703">
              <v:shape style="position:absolute;left:2294;top:12794;width:2;height:703" coordorigin="2294,12794" coordsize="0,703" path="m2294,13497l2294,12794e" filled="f" stroked="t" strokeweight=".47597pt" strokecolor="#3B3B3B">
                <v:path arrowok="t"/>
              </v:shape>
            </v:group>
            <v:group style="position:absolute;left:7311;top:12990;width:2;height:507" coordorigin="7311,12990" coordsize="2,507">
              <v:shape style="position:absolute;left:7311;top:12990;width:2;height:507" coordorigin="7311,12990" coordsize="0,507" path="m7311,13497l7311,12990e" filled="f" stroked="t" strokeweight=".47597pt" strokecolor="#343434">
                <v:path arrowok="t"/>
              </v:shape>
            </v:group>
            <v:group style="position:absolute;left:11345;top:11603;width:2;height:3084" coordorigin="11345,11603" coordsize="2,3084">
              <v:shape style="position:absolute;left:11345;top:11603;width:2;height:3084" coordorigin="11345,11603" coordsize="0,3084" path="m11345,14687l11345,11603e" filled="f" stroked="t" strokeweight=".713954pt" strokecolor="#606060">
                <v:path arrowok="t"/>
              </v:shape>
            </v:group>
            <v:group style="position:absolute;left:386;top:13602;width:1918;height:2" coordorigin="386,13602" coordsize="1918,2">
              <v:shape style="position:absolute;left:386;top:13602;width:1918;height:2" coordorigin="386,13602" coordsize="1918,0" path="m386,13602l2304,13602e" filled="f" stroked="t" strokeweight=".237985pt" strokecolor="#484848">
                <v:path arrowok="t"/>
              </v:shape>
            </v:group>
            <v:group style="position:absolute;left:1045;top:12794;width:2;height:841" coordorigin="1045,12794" coordsize="2,841">
              <v:shape style="position:absolute;left:1045;top:12794;width:2;height:841" coordorigin="1045,12794" coordsize="0,841" path="m1045,13635l1045,12794e" filled="f" stroked="t" strokeweight=".47597pt" strokecolor="#4F4F4F">
                <v:path arrowok="t"/>
              </v:shape>
            </v:group>
            <v:group style="position:absolute;left:1623;top:13439;width:2;height:196" coordorigin="1623,13439" coordsize="2,196">
              <v:shape style="position:absolute;left:1623;top:13439;width:2;height:196" coordorigin="1623,13439" coordsize="0,196" path="m1623,13635l1623,13439e" filled="f" stroked="t" strokeweight=".47597pt" strokecolor="#4B4B4B">
                <v:path arrowok="t"/>
              </v:shape>
            </v:group>
            <v:group style="position:absolute;left:2292;top:6923;width:2;height:9146" coordorigin="2292,6923" coordsize="2,9146">
              <v:shape style="position:absolute;left:2292;top:6923;width:2;height:9146" coordorigin="2292,6923" coordsize="0,9146" path="m2292,16069l2292,6923e" filled="f" stroked="t" strokeweight=".47597pt" strokecolor="#646464">
                <v:path arrowok="t"/>
              </v:shape>
            </v:group>
            <v:group style="position:absolute;left:3322;top:13468;width:2;height:134" coordorigin="3322,13468" coordsize="2,134">
              <v:shape style="position:absolute;left:3322;top:13468;width:2;height:134" coordorigin="3322,13468" coordsize="0,134" path="m3322,13602l3322,13468e" filled="f" stroked="t" strokeweight="2.379848pt" strokecolor="#606480">
                <v:path arrowok="t"/>
              </v:shape>
            </v:group>
            <v:group style="position:absolute;left:7311;top:13439;width:2;height:1167" coordorigin="7311,13439" coordsize="2,1167">
              <v:shape style="position:absolute;left:7311;top:13439;width:2;height:1167" coordorigin="7311,13439" coordsize="0,1167" path="m7311,14606l7311,13439e" filled="f" stroked="t" strokeweight=".713954pt" strokecolor="#606060">
                <v:path arrowok="t"/>
              </v:shape>
            </v:group>
            <v:group style="position:absolute;left:1047;top:11402;width:2;height:4666" coordorigin="1047,11402" coordsize="2,4666">
              <v:shape style="position:absolute;left:1047;top:11402;width:2;height:4666" coordorigin="1047,11402" coordsize="0,4666" path="m1047,16069l1047,11402e" filled="f" stroked="t" strokeweight=".713954pt" strokecolor="#646464">
                <v:path arrowok="t"/>
              </v:shape>
            </v:group>
            <v:group style="position:absolute;left:1623;top:13573;width:2;height:684" coordorigin="1623,13573" coordsize="2,684">
              <v:shape style="position:absolute;left:1623;top:13573;width:2;height:684" coordorigin="1623,13573" coordsize="0,684" path="m1623,14257l1623,13573e" filled="f" stroked="t" strokeweight=".47597pt" strokecolor="#383838">
                <v:path arrowok="t"/>
              </v:shape>
            </v:group>
            <v:group style="position:absolute;left:3282;top:13573;width:2;height:296" coordorigin="3282,13573" coordsize="2,296">
              <v:shape style="position:absolute;left:3282;top:13573;width:2;height:296" coordorigin="3282,13573" coordsize="0,296" path="m3282,13869l3282,13573e" filled="f" stroked="t" strokeweight="1.189924pt" strokecolor="#383F8C">
                <v:path arrowok="t"/>
              </v:shape>
            </v:group>
            <v:group style="position:absolute;left:395;top:13812;width:2;height:201" coordorigin="395,13812" coordsize="2,201">
              <v:shape style="position:absolute;left:395;top:13812;width:2;height:201" coordorigin="395,13812" coordsize="0,201" path="m395,14013l395,13812e" filled="f" stroked="t" strokeweight=".47597pt" strokecolor="#2B2B2B">
                <v:path arrowok="t"/>
              </v:shape>
            </v:group>
            <v:group style="position:absolute;left:1042;top:13812;width:2;height:201" coordorigin="1042,13812" coordsize="2,201">
              <v:shape style="position:absolute;left:1042;top:13812;width:2;height:201" coordorigin="1042,13812" coordsize="0,201" path="m1042,14013l1042,13812e" filled="f" stroked="t" strokeweight=".47597pt" strokecolor="#3F3F3F">
                <v:path arrowok="t"/>
              </v:shape>
            </v:group>
            <v:group style="position:absolute;left:8691;top:14228;width:2051;height:2" coordorigin="8691,14228" coordsize="2051,2">
              <v:shape style="position:absolute;left:8691;top:14228;width:2051;height:2" coordorigin="8691,14228" coordsize="2051,0" path="m8691,14228l10743,14228e" filled="f" stroked="t" strokeweight="2.617833pt" strokecolor="#3F4454">
                <v:path arrowok="t"/>
              </v:shape>
            </v:group>
            <v:group style="position:absolute;left:1042;top:13955;width:2;height:301" coordorigin="1042,13955" coordsize="2,301">
              <v:shape style="position:absolute;left:1042;top:13955;width:2;height:301" coordorigin="1042,13955" coordsize="0,301" path="m1042,14257l1042,13955e" filled="f" stroked="t" strokeweight=".713954pt" strokecolor="#606060">
                <v:path arrowok="t"/>
              </v:shape>
            </v:group>
            <v:group style="position:absolute;left:1042;top:14156;width:2;height:717" coordorigin="1042,14156" coordsize="2,717">
              <v:shape style="position:absolute;left:1042;top:14156;width:2;height:717" coordorigin="1042,14156" coordsize="0,717" path="m1042,14873l1042,14156e" filled="f" stroked="t" strokeweight=".951939pt" strokecolor="#777777">
                <v:path arrowok="t"/>
              </v:shape>
            </v:group>
            <v:group style="position:absolute;left:1623;top:14199;width:2;height:775" coordorigin="1623,14199" coordsize="2,775">
              <v:shape style="position:absolute;left:1623;top:14199;width:2;height:775" coordorigin="1623,14199" coordsize="0,775" path="m1623,14974l1623,14199e" filled="f" stroked="t" strokeweight=".951939pt" strokecolor="#646464">
                <v:path arrowok="t"/>
              </v:shape>
            </v:group>
            <v:group style="position:absolute;left:7311;top:14548;width:2;height:325" coordorigin="7311,14548" coordsize="2,325">
              <v:shape style="position:absolute;left:7311;top:14548;width:2;height:325" coordorigin="7311,14548" coordsize="0,325" path="m7311,14873l7311,14548e" filled="f" stroked="t" strokeweight=".47597pt" strokecolor="#343434">
                <v:path arrowok="t"/>
              </v:shape>
            </v:group>
            <v:group style="position:absolute;left:2294;top:14630;width:2;height:244" coordorigin="2294,14630" coordsize="2,244">
              <v:shape style="position:absolute;left:2294;top:14630;width:2;height:244" coordorigin="2294,14630" coordsize="0,244" path="m2294,14873l2294,14630e" filled="f" stroked="t" strokeweight=".47597pt" strokecolor="#484848">
                <v:path arrowok="t"/>
              </v:shape>
            </v:group>
            <v:group style="position:absolute;left:11347;top:14630;width:2;height:244" coordorigin="11347,14630" coordsize="2,244">
              <v:shape style="position:absolute;left:11347;top:14630;width:2;height:244" coordorigin="11347,14630" coordsize="0,244" path="m11347,14873l11347,14630e" filled="f" stroked="t" strokeweight=".47597pt" strokecolor="#444444">
                <v:path arrowok="t"/>
              </v:shape>
            </v:group>
            <v:group style="position:absolute;left:1047;top:14816;width:2;height:201" coordorigin="1047,14816" coordsize="2,201">
              <v:shape style="position:absolute;left:1047;top:14816;width:2;height:201" coordorigin="1047,14816" coordsize="0,201" path="m1047,15017l1047,14816e" filled="f" stroked="t" strokeweight=".47597pt" strokecolor="#4F4F4F">
                <v:path arrowok="t"/>
              </v:shape>
            </v:group>
            <v:group style="position:absolute;left:11349;top:14816;width:2;height:148" coordorigin="11349,14816" coordsize="2,148">
              <v:shape style="position:absolute;left:11349;top:14816;width:2;height:148" coordorigin="11349,14816" coordsize="0,148" path="m11349,14964l11349,14816e" filled="f" stroked="t" strokeweight=".713954pt" strokecolor="#575757">
                <v:path arrowok="t"/>
              </v:shape>
            </v:group>
            <v:group style="position:absolute;left:1625;top:14907;width:2;height:296" coordorigin="1625,14907" coordsize="2,296">
              <v:shape style="position:absolute;left:1625;top:14907;width:2;height:296" coordorigin="1625,14907" coordsize="0,296" path="m1625,15203l1625,14907e" filled="f" stroked="t" strokeweight=".713954pt" strokecolor="#484848">
                <v:path arrowok="t"/>
              </v:shape>
            </v:group>
            <v:group style="position:absolute;left:397;top:6148;width:2;height:9916" coordorigin="397,6148" coordsize="2,9916">
              <v:shape style="position:absolute;left:397;top:6148;width:2;height:9916" coordorigin="397,6148" coordsize="0,9916" path="m397,16064l397,6148e" filled="f" stroked="t" strokeweight=".713954pt" strokecolor="#5B5B5B">
                <v:path arrowok="t"/>
              </v:shape>
            </v:group>
            <v:group style="position:absolute;left:1042;top:15146;width:2;height:167" coordorigin="1042,15146" coordsize="2,167">
              <v:shape style="position:absolute;left:1042;top:15146;width:2;height:167" coordorigin="1042,15146" coordsize="0,167" path="m1042,15313l1042,15146e" filled="f" stroked="t" strokeweight=".47597pt" strokecolor="#4B4B4B">
                <v:path arrowok="t"/>
              </v:shape>
            </v:group>
            <v:group style="position:absolute;left:1623;top:15146;width:2;height:167" coordorigin="1623,15146" coordsize="2,167">
              <v:shape style="position:absolute;left:1623;top:15146;width:2;height:167" coordorigin="1623,15146" coordsize="0,167" path="m1623,15313l1623,15146e" filled="f" stroked="t" strokeweight=".47597pt" strokecolor="#343434">
                <v:path arrowok="t"/>
              </v:shape>
            </v:group>
            <v:group style="position:absolute;left:7313;top:14816;width:2;height:1243" coordorigin="7313,14816" coordsize="2,1243">
              <v:shape style="position:absolute;left:7313;top:14816;width:2;height:1243" coordorigin="7313,14816" coordsize="0,1243" path="m7313,16059l7313,14816e" filled="f" stroked="t" strokeweight=".713954pt" strokecolor="#606060">
                <v:path arrowok="t"/>
              </v:shape>
            </v:group>
            <v:group style="position:absolute;left:11349;top:14830;width:2;height:1233" coordorigin="11349,14830" coordsize="2,1233">
              <v:shape style="position:absolute;left:11349;top:14830;width:2;height:1233" coordorigin="11349,14830" coordsize="0,1233" path="m11349,16064l11349,14830e" filled="f" stroked="t" strokeweight=".951939pt" strokecolor="#6B6B6B">
                <v:path arrowok="t"/>
              </v:shape>
            </v:group>
            <v:group style="position:absolute;left:1628;top:15256;width:2;height:808" coordorigin="1628,15256" coordsize="2,808">
              <v:shape style="position:absolute;left:1628;top:15256;width:2;height:808" coordorigin="1628,15256" coordsize="0,808" path="m1628,16064l1628,15256e" filled="f" stroked="t" strokeweight=".713954pt" strokecolor="#5B5B5B">
                <v:path arrowok="t"/>
              </v:shape>
            </v:group>
            <v:group style="position:absolute;left:386;top:16057;width:10971;height:2" coordorigin="386,16057" coordsize="10971,2">
              <v:shape style="position:absolute;left:386;top:16057;width:10971;height:2" coordorigin="386,16057" coordsize="10971,0" path="m386,16057l11357,16057e" filled="f" stroked="t" strokeweight=".713954pt" strokecolor="#6B6B6B">
                <v:path arrowok="t"/>
              </v:shape>
            </v:group>
            <v:group style="position:absolute;left:6863;top:16054;width:852;height:2" coordorigin="6863,16054" coordsize="852,2">
              <v:shape style="position:absolute;left:6863;top:16054;width:852;height:2" coordorigin="6863,16054" coordsize="852,0" path="m6863,16054l7715,16054e" filled="f" stroked="t" strokeweight=".47597pt" strokecolor="#545454">
                <v:path arrowok="t"/>
              </v:shape>
            </v:group>
            <v:group style="position:absolute;left:9043;top:16054;width:314;height:2" coordorigin="9043,16054" coordsize="314,2">
              <v:shape style="position:absolute;left:9043;top:16054;width:314;height:2" coordorigin="9043,16054" coordsize="314,0" path="m9043,16054l9358,16054e" filled="f" stroked="t" strokeweight=".47597pt" strokecolor="#575757">
                <v:path arrowok="t"/>
              </v:shape>
            </v:group>
            <v:group style="position:absolute;left:11090;top:16059;width:267;height:2" coordorigin="11090,16059" coordsize="267,2">
              <v:shape style="position:absolute;left:11090;top:16059;width:267;height:2" coordorigin="11090,16059" coordsize="267,0" path="m11090,16059l11357,16059e" filled="f" stroked="t" strokeweight=".47597pt" strokecolor="#4F4F4F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8"/>
          <w:szCs w:val="28"/>
          <w:color w:val="212A75"/>
          <w:w w:val="34"/>
          <w:i/>
          <w:position w:val="6"/>
        </w:rPr>
        <w:t>...</w:t>
      </w:r>
      <w:r>
        <w:rPr>
          <w:rFonts w:ascii="Times New Roman" w:hAnsi="Times New Roman" w:cs="Times New Roman" w:eastAsia="Times New Roman"/>
          <w:sz w:val="28"/>
          <w:szCs w:val="28"/>
          <w:color w:val="212A75"/>
          <w:spacing w:val="-19"/>
          <w:w w:val="34"/>
          <w:i/>
          <w:position w:val="6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2F368E"/>
          <w:spacing w:val="0"/>
          <w:w w:val="100"/>
          <w:i/>
          <w:position w:val="6"/>
        </w:rPr>
        <w:t>._</w:t>
      </w:r>
      <w:r>
        <w:rPr>
          <w:rFonts w:ascii="Times New Roman" w:hAnsi="Times New Roman" w:cs="Times New Roman" w:eastAsia="Times New Roman"/>
          <w:sz w:val="28"/>
          <w:szCs w:val="28"/>
          <w:color w:val="2F368E"/>
          <w:spacing w:val="-31"/>
          <w:w w:val="100"/>
          <w:i/>
          <w:position w:val="6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212A75"/>
          <w:spacing w:val="0"/>
          <w:w w:val="126"/>
          <w:i/>
          <w:position w:val="6"/>
        </w:rPr>
        <w:t>,l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60" w:right="300"/>
        </w:sectPr>
      </w:pPr>
      <w:rPr/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776" w:right="4417" w:firstLine="-114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745052pt;margin-top:-13.600312pt;width:45.953402pt;height:43.5pt;mso-position-horizontal-relative:page;mso-position-vertical-relative:paragraph;z-index:-16849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F2F2F"/>
                      <w:spacing w:val="0"/>
                      <w:w w:val="190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15"/>
        </w:rPr>
        <w:t>G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306"/>
        </w:rPr>
        <w:t>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68" w:lineRule="exact"/>
        <w:ind w:left="86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2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78" w:lineRule="exact"/>
        <w:ind w:left="591" w:right="-20"/>
        <w:jc w:val="left"/>
        <w:tabs>
          <w:tab w:pos="3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F2F2F"/>
          <w:spacing w:val="-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1" w:lineRule="exact"/>
        <w:ind w:left="638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13"/>
          <w:position w:val="9"/>
        </w:rPr>
        <w:t>BELEDIYESI</w:t>
      </w:r>
      <w:r>
        <w:rPr>
          <w:rFonts w:ascii="Arial" w:hAnsi="Arial" w:cs="Arial" w:eastAsia="Arial"/>
          <w:sz w:val="14"/>
          <w:szCs w:val="14"/>
          <w:color w:val="2F2F2F"/>
          <w:spacing w:val="-36"/>
          <w:w w:val="113"/>
          <w:position w:val="9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8" w:right="-20"/>
        <w:jc w:val="left"/>
        <w:tabs>
          <w:tab w:pos="1480" w:val="left"/>
          <w:tab w:pos="3140" w:val="left"/>
          <w:tab w:pos="550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2"/>
          <w:position w:val="1"/>
        </w:rPr>
        <w:t>Qıa_y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2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7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19.05.2017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6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96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0"/>
          <w:w w:val="96"/>
          <w:position w:val="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4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75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69"/>
          <w:position w:val="0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4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15:51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rreı: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0232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  <w:position w:val="0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127" w:right="-20"/>
        <w:jc w:val="left"/>
        <w:tabs>
          <w:tab w:pos="1480" w:val="left"/>
          <w:tab w:pos="3140" w:val="left"/>
          <w:tab w:pos="4500" w:val="left"/>
          <w:tab w:pos="5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19.05.2017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6"/>
          <w:position w:val="0"/>
        </w:rPr>
        <w:t>:3254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7"/>
          <w:position w:val="0"/>
        </w:rPr>
        <w:t>:Merkez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1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Gaziemir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367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No:25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22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Gaziemir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367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No:25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22" w:right="-20"/>
        <w:jc w:val="left"/>
        <w:tabs>
          <w:tab w:pos="1480" w:val="left"/>
          <w:tab w:pos="4080" w:val="left"/>
          <w:tab w:pos="546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yagıııı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2"/>
        </w:rPr>
        <w:t>:Sigara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197" w:lineRule="auto"/>
        <w:ind w:left="3634" w:right="3448" w:firstLine="-3517"/>
        <w:jc w:val="left"/>
        <w:tabs>
          <w:tab w:pos="3620" w:val="left"/>
          <w:tab w:pos="6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2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Kullanu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6"/>
          <w:position w:val="0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28"/>
          <w:w w:val="87"/>
          <w:position w:val="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757777"/>
          <w:spacing w:val="0"/>
          <w:w w:val="63"/>
          <w:position w:val="0"/>
        </w:rPr>
        <w:t>!!!:.._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00" w:bottom="280" w:left="280" w:right="100"/>
        </w:sectPr>
      </w:pPr>
      <w:rPr/>
    </w:p>
    <w:p>
      <w:pPr>
        <w:spacing w:before="0" w:after="0" w:line="344" w:lineRule="exact"/>
        <w:ind w:right="-20"/>
        <w:jc w:val="right"/>
        <w:tabs>
          <w:tab w:pos="440" w:val="left"/>
          <w:tab w:pos="1040" w:val="left"/>
          <w:tab w:pos="154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13"/>
          <w:szCs w:val="13"/>
          <w:color w:val="2F2F2F"/>
          <w:w w:val="104"/>
          <w:position w:val="8"/>
        </w:rPr>
        <w:t>X</w:t>
      </w:r>
      <w:r>
        <w:rPr>
          <w:rFonts w:ascii="Arial" w:hAnsi="Arial" w:cs="Arial" w:eastAsia="Arial"/>
          <w:sz w:val="13"/>
          <w:szCs w:val="13"/>
          <w:color w:val="2F2F2F"/>
          <w:w w:val="100"/>
          <w:position w:val="8"/>
        </w:rPr>
        <w:tab/>
      </w:r>
      <w:r>
        <w:rPr>
          <w:rFonts w:ascii="Arial" w:hAnsi="Arial" w:cs="Arial" w:eastAsia="Arial"/>
          <w:sz w:val="13"/>
          <w:szCs w:val="13"/>
          <w:color w:val="2F2F2F"/>
          <w:w w:val="100"/>
          <w:position w:val="8"/>
        </w:rPr>
      </w:r>
      <w:r>
        <w:rPr>
          <w:rFonts w:ascii="Arial" w:hAnsi="Arial" w:cs="Arial" w:eastAsia="Arial"/>
          <w:sz w:val="42"/>
          <w:szCs w:val="42"/>
          <w:color w:val="2F2F2F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2F2F2F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2F2F2F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464646"/>
          <w:w w:val="50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464646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464646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898C8C"/>
          <w:spacing w:val="0"/>
          <w:w w:val="63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344" w:lineRule="exact"/>
        <w:ind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38"/>
          <w:szCs w:val="38"/>
          <w:color w:val="999A9C"/>
          <w:spacing w:val="0"/>
          <w:w w:val="100"/>
          <w:position w:val="-3"/>
        </w:rPr>
        <w:t>1</w:t>
      </w:r>
      <w:r>
        <w:rPr>
          <w:rFonts w:ascii="Arial" w:hAnsi="Arial" w:cs="Arial" w:eastAsia="Arial"/>
          <w:sz w:val="38"/>
          <w:szCs w:val="38"/>
          <w:color w:val="999A9C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38"/>
          <w:szCs w:val="38"/>
          <w:color w:val="999A9C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4"/>
        </w:rPr>
        <w:t>:15:59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80" w:right="100"/>
          <w:cols w:num="2" w:equalWidth="0">
            <w:col w:w="5612" w:space="507"/>
            <w:col w:w="5421"/>
          </w:cols>
        </w:sectPr>
      </w:pPr>
      <w:rPr/>
    </w:p>
    <w:p>
      <w:pPr>
        <w:spacing w:before="0" w:after="0" w:line="214" w:lineRule="exact"/>
        <w:ind w:left="122" w:right="-20"/>
        <w:jc w:val="left"/>
        <w:tabs>
          <w:tab w:pos="2120" w:val="left"/>
          <w:tab w:pos="56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Davut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İNAL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1"/>
          <w:position w:val="0"/>
        </w:rPr>
        <w:t>lf&lt;.iracı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3"/>
          <w:position w:val="0"/>
        </w:rPr>
        <w:t>:Davut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0"/>
        </w:rPr>
        <w:t>iNAL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22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295"/>
        </w:rPr>
        <w:t>ıir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29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9"/>
          <w:w w:val="2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Er.Türka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KAPTAN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134" w:right="-20"/>
        <w:jc w:val="left"/>
        <w:tabs>
          <w:tab w:pos="466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5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5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15:52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</w:rPr>
        <w:t>15:57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08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234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6"/>
          <w:w w:val="23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0"/>
        </w:rPr>
        <w:t>855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118" w:right="-20"/>
        <w:jc w:val="left"/>
        <w:tabs>
          <w:tab w:pos="3220" w:val="left"/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588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6"/>
          <w:w w:val="76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  <w:position w:val="-1"/>
        </w:rPr>
        <w:t>ektri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4668" w:right="462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649" w:right="426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</w:rPr>
        <w:t>Eınn_iy_et-Jandarma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55" w:lineRule="exact"/>
        <w:ind w:left="2148" w:right="-20"/>
        <w:jc w:val="left"/>
        <w:tabs>
          <w:tab w:pos="3620" w:val="left"/>
          <w:tab w:pos="4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3"/>
          <w:position w:val="-5"/>
        </w:rPr>
        <w:t>l&gt;ersonel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93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80" w:right="100"/>
        </w:sectPr>
      </w:pPr>
      <w:rPr/>
    </w:p>
    <w:p>
      <w:pPr>
        <w:spacing w:before="0" w:after="0" w:line="320" w:lineRule="exact"/>
        <w:ind w:left="85" w:right="-87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-55"/>
          <w:w w:val="141"/>
          <w:position w:val="14"/>
        </w:rPr>
        <w:t>f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-22"/>
          <w:w w:val="86"/>
          <w:position w:val="-1"/>
        </w:rPr>
        <w:t>r</w:t>
      </w:r>
      <w:r>
        <w:rPr>
          <w:rFonts w:ascii="Arial" w:hAnsi="Arial" w:cs="Arial" w:eastAsia="Arial"/>
          <w:sz w:val="14"/>
          <w:szCs w:val="14"/>
          <w:color w:val="2F2F2F"/>
          <w:spacing w:val="-27"/>
          <w:w w:val="142"/>
          <w:position w:val="14"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-24"/>
          <w:w w:val="85"/>
          <w:position w:val="-1"/>
        </w:rPr>
        <w:t>t</w:t>
      </w:r>
      <w:r>
        <w:rPr>
          <w:rFonts w:ascii="Arial" w:hAnsi="Arial" w:cs="Arial" w:eastAsia="Arial"/>
          <w:sz w:val="14"/>
          <w:szCs w:val="14"/>
          <w:color w:val="2F2F2F"/>
          <w:spacing w:val="-36"/>
          <w:w w:val="142"/>
          <w:position w:val="14"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-49"/>
          <w:w w:val="85"/>
          <w:position w:val="-1"/>
        </w:rPr>
        <w:t>a</w:t>
      </w:r>
      <w:r>
        <w:rPr>
          <w:rFonts w:ascii="Arial" w:hAnsi="Arial" w:cs="Arial" w:eastAsia="Arial"/>
          <w:sz w:val="14"/>
          <w:szCs w:val="14"/>
          <w:color w:val="757777"/>
          <w:spacing w:val="4"/>
          <w:w w:val="100"/>
          <w:position w:val="14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86"/>
          <w:position w:val="-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84" w:after="0" w:line="240" w:lineRule="auto"/>
        <w:ind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0" w:after="0" w:line="240" w:lineRule="auto"/>
        <w:ind w:right="-20"/>
        <w:jc w:val="left"/>
        <w:tabs>
          <w:tab w:pos="252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w w:val="77"/>
        </w:rPr>
        <w:t>&lt;:;ıkı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15:52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1"/>
        </w:rPr>
        <w:t>\.raç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52"/>
        </w:rPr>
        <w:t>:I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17:40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43"/>
          <w:w w:val="6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942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1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Çvş.Mustafa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KARAARSLAN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80" w:right="100"/>
          <w:cols w:num="4" w:equalWidth="0">
            <w:col w:w="400" w:space="215"/>
            <w:col w:w="1410" w:space="110"/>
            <w:col w:w="4636" w:space="817"/>
            <w:col w:w="3952"/>
          </w:cols>
        </w:sectPr>
      </w:pPr>
      <w:rPr/>
    </w:p>
    <w:p>
      <w:pPr>
        <w:spacing w:before="24" w:after="0" w:line="240" w:lineRule="auto"/>
        <w:ind w:left="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18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varıldığınd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0"/>
          <w:w w:val="9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4637" w:right="402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280" w:right="100"/>
        </w:sectPr>
      </w:pPr>
      <w:rPr/>
    </w:p>
    <w:p>
      <w:pPr>
        <w:spacing w:before="14" w:after="0" w:line="240" w:lineRule="auto"/>
        <w:ind w:left="11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1" w:after="0" w:line="155" w:lineRule="auto"/>
        <w:ind w:right="791" w:firstLine="1865"/>
        <w:jc w:val="left"/>
        <w:tabs>
          <w:tab w:pos="2780" w:val="left"/>
          <w:tab w:pos="3780" w:val="left"/>
          <w:tab w:pos="5340" w:val="left"/>
          <w:tab w:pos="6880" w:val="left"/>
          <w:tab w:pos="700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1Sum3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IK.K.T.Kg.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81"/>
        </w:rPr>
        <w:t>02Kg.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107"/>
          <w:position w:val="-3"/>
        </w:rPr>
        <w:t>l</w:t>
      </w:r>
      <w:r>
        <w:rPr>
          <w:rFonts w:ascii="Arial" w:hAnsi="Arial" w:cs="Arial" w:eastAsia="Arial"/>
          <w:sz w:val="27"/>
          <w:szCs w:val="27"/>
          <w:color w:val="2F2F2F"/>
          <w:spacing w:val="-19"/>
          <w:w w:val="106"/>
          <w:position w:val="-3"/>
        </w:rPr>
        <w:t>ı</w:t>
      </w:r>
      <w:r>
        <w:rPr>
          <w:rFonts w:ascii="Times New Roman" w:hAnsi="Times New Roman" w:cs="Times New Roman" w:eastAsia="Times New Roman"/>
          <w:sz w:val="30"/>
          <w:szCs w:val="30"/>
          <w:color w:val="1C1C1C"/>
          <w:spacing w:val="0"/>
          <w:w w:val="66"/>
          <w:position w:val="-3"/>
        </w:rPr>
        <w:t>o</w:t>
      </w:r>
      <w:r>
        <w:rPr>
          <w:rFonts w:ascii="Times New Roman" w:hAnsi="Times New Roman" w:cs="Times New Roman" w:eastAsia="Times New Roman"/>
          <w:sz w:val="30"/>
          <w:szCs w:val="30"/>
          <w:color w:val="1C1C1C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1C1C1C"/>
          <w:spacing w:val="0"/>
          <w:w w:val="100"/>
          <w:position w:val="-3"/>
        </w:rPr>
      </w:r>
      <w:r>
        <w:rPr>
          <w:rFonts w:ascii="Arial" w:hAnsi="Arial" w:cs="Arial" w:eastAsia="Arial"/>
          <w:sz w:val="31"/>
          <w:szCs w:val="31"/>
          <w:color w:val="2F2F2F"/>
          <w:spacing w:val="0"/>
          <w:w w:val="51"/>
          <w:position w:val="-4"/>
        </w:rPr>
        <w:t>ı</w:t>
      </w:r>
      <w:r>
        <w:rPr>
          <w:rFonts w:ascii="Arial" w:hAnsi="Arial" w:cs="Arial" w:eastAsia="Arial"/>
          <w:sz w:val="31"/>
          <w:szCs w:val="31"/>
          <w:color w:val="2F2F2F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1"/>
          <w:szCs w:val="31"/>
          <w:color w:val="2F2F2F"/>
          <w:spacing w:val="0"/>
          <w:w w:val="100"/>
          <w:position w:val="-4"/>
        </w:rPr>
      </w:r>
      <w:r>
        <w:rPr>
          <w:rFonts w:ascii="Arial" w:hAnsi="Arial" w:cs="Arial" w:eastAsia="Arial"/>
          <w:sz w:val="27"/>
          <w:szCs w:val="27"/>
          <w:color w:val="2F2F2F"/>
          <w:spacing w:val="0"/>
          <w:w w:val="120"/>
          <w:position w:val="-6"/>
        </w:rPr>
        <w:t>1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80" w:right="100"/>
          <w:cols w:num="2" w:equalWidth="0">
            <w:col w:w="1364" w:space="1442"/>
            <w:col w:w="8734"/>
          </w:cols>
        </w:sectPr>
      </w:pPr>
      <w:rPr/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40" w:after="0" w:line="240" w:lineRule="auto"/>
        <w:ind w:left="1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3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6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eşyaları,yakılaca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tahta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kömürle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kömürlü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çatısı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22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Duıumu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4"/>
          <w:w w:val="6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ısıanma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Iralımini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3000.TL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61" w:lineRule="auto"/>
        <w:ind w:left="186" w:right="86" w:firstLine="200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başlang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AFB1B3"/>
          <w:spacing w:val="4"/>
          <w:w w:val="4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cını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kapısı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açık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63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6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6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8"/>
        </w:rPr>
        <w:t>aziyetteki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kömürlO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k1smmda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soruştu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bilinmeye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left="22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82"/>
        </w:rPr>
        <w:t>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dUşüıüle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9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1C1C1C"/>
          <w:spacing w:val="12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parçaların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1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3"/>
        </w:rPr>
        <w:t>nışturması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sonı.ıc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olabilecelfi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05" w:lineRule="exact"/>
        <w:ind w:left="108" w:right="-20"/>
        <w:jc w:val="left"/>
        <w:tabs>
          <w:tab w:pos="220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$igortalı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4"/>
          <w:position w:val="-1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4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4" w:lineRule="exact"/>
        <w:ind w:left="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41"/>
          <w:szCs w:val="41"/>
          <w:color w:val="464646"/>
          <w:spacing w:val="0"/>
          <w:w w:val="52"/>
          <w:i/>
          <w:position w:val="1"/>
        </w:rPr>
        <w:t>hrr</w:t>
      </w:r>
      <w:r>
        <w:rPr>
          <w:rFonts w:ascii="Times New Roman" w:hAnsi="Times New Roman" w:cs="Times New Roman" w:eastAsia="Times New Roman"/>
          <w:sz w:val="41"/>
          <w:szCs w:val="41"/>
          <w:color w:val="464646"/>
          <w:spacing w:val="0"/>
          <w:w w:val="52"/>
          <w:i/>
          <w:position w:val="1"/>
        </w:rPr>
        <w:t>  </w:t>
      </w:r>
      <w:r>
        <w:rPr>
          <w:rFonts w:ascii="Times New Roman" w:hAnsi="Times New Roman" w:cs="Times New Roman" w:eastAsia="Times New Roman"/>
          <w:sz w:val="41"/>
          <w:szCs w:val="41"/>
          <w:color w:val="464646"/>
          <w:spacing w:val="12"/>
          <w:w w:val="52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122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93"/>
          <w:position w:val="2"/>
        </w:rPr>
        <w:t>Yö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w w:val="118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-7"/>
          <w:w w:val="118"/>
          <w:position w:val="2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464646"/>
          <w:spacing w:val="-6"/>
          <w:w w:val="201"/>
          <w:position w:val="-2"/>
        </w:rPr>
        <w:t>0</w:t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0"/>
          <w:w w:val="108"/>
          <w:position w:val="2"/>
        </w:rPr>
        <w:t>ıl1</w:t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Yerini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Davut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2"/>
        </w:rPr>
        <w:t>İNAL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40" w:lineRule="auto"/>
        <w:ind w:left="127" w:right="-20"/>
        <w:jc w:val="left"/>
        <w:tabs>
          <w:tab w:pos="2220" w:val="left"/>
          <w:tab w:pos="6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85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86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19.05.2017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17:40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12" w:right="-20"/>
        <w:jc w:val="left"/>
        <w:tabs>
          <w:tab w:pos="1020" w:val="left"/>
          <w:tab w:pos="1520" w:val="left"/>
          <w:tab w:pos="8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8.269745pt;margin-top:3.024256pt;width:82.032504pt;height:55pt;mso-position-horizontal-relative:page;mso-position-vertical-relative:paragraph;z-index:-16848" type="#_x0000_t202" filled="f" stroked="f">
            <v:textbox inset="0,0,0,0">
              <w:txbxContent>
                <w:p>
                  <w:pPr>
                    <w:spacing w:before="0" w:after="0" w:line="1100" w:lineRule="exact"/>
                    <w:ind w:right="-205"/>
                    <w:jc w:val="left"/>
                    <w:rPr>
                      <w:rFonts w:ascii="Times New Roman" w:hAnsi="Times New Roman" w:cs="Times New Roman" w:eastAsia="Times New Roman"/>
                      <w:sz w:val="110"/>
                      <w:szCs w:val="1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0"/>
                      <w:szCs w:val="110"/>
                      <w:color w:val="2F2F2F"/>
                      <w:w w:val="37"/>
                      <w:position w:val="-1"/>
                    </w:rPr>
                    <w:t>Gi:ş;Ü</w:t>
                  </w:r>
                  <w:r>
                    <w:rPr>
                      <w:rFonts w:ascii="Times New Roman" w:hAnsi="Times New Roman" w:cs="Times New Roman" w:eastAsia="Times New Roman"/>
                      <w:sz w:val="110"/>
                      <w:szCs w:val="110"/>
                      <w:color w:val="2F2F2F"/>
                      <w:spacing w:val="-170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10"/>
                      <w:szCs w:val="110"/>
                      <w:color w:val="2F2F2F"/>
                      <w:spacing w:val="0"/>
                      <w:w w:val="37"/>
                      <w:position w:val="-1"/>
                    </w:rPr>
                    <w:t>i;:</w:t>
                  </w:r>
                  <w:r>
                    <w:rPr>
                      <w:rFonts w:ascii="Times New Roman" w:hAnsi="Times New Roman" w:cs="Times New Roman" w:eastAsia="Times New Roman"/>
                      <w:sz w:val="110"/>
                      <w:szCs w:val="110"/>
                      <w:color w:val="2F2F2F"/>
                      <w:spacing w:val="0"/>
                      <w:w w:val="38"/>
                      <w:position w:val="-1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10"/>
                      <w:szCs w:val="11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62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6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0"/>
          <w:w w:val="16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Gaziemi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83" w:lineRule="exact"/>
        <w:ind w:left="4774" w:right="519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280" w:right="100"/>
        </w:sectPr>
      </w:pPr>
      <w:rPr/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64" w:lineRule="exact"/>
        <w:ind w:left="274"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2F2F2F"/>
          <w:spacing w:val="0"/>
          <w:w w:val="80"/>
          <w:position w:val="-1"/>
        </w:rPr>
        <w:t>·o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49" w:lineRule="exact"/>
        <w:ind w:right="-3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2F2F2F"/>
          <w:w w:val="103"/>
          <w:i/>
          <w:position w:val="-1"/>
        </w:rPr>
        <w:t>&lt;!</w:t>
      </w:r>
      <w:r>
        <w:rPr>
          <w:rFonts w:ascii="Times New Roman" w:hAnsi="Times New Roman" w:cs="Times New Roman" w:eastAsia="Times New Roman"/>
          <w:sz w:val="8"/>
          <w:szCs w:val="8"/>
          <w:color w:val="2F2F2F"/>
          <w:w w:val="104"/>
          <w:i/>
          <w:position w:val="-1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w w:val="100"/>
          <w:position w:val="0"/>
        </w:rPr>
      </w:r>
    </w:p>
    <w:p>
      <w:pPr>
        <w:spacing w:before="0" w:after="0" w:line="52" w:lineRule="exact"/>
        <w:ind w:left="274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2F2F2F"/>
          <w:spacing w:val="0"/>
          <w:w w:val="176"/>
          <w:position w:val="-12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64" w:lineRule="exact"/>
        <w:ind w:right="-121"/>
        <w:jc w:val="left"/>
        <w:rPr>
          <w:rFonts w:ascii="Arial" w:hAnsi="Arial" w:cs="Arial" w:eastAsia="Arial"/>
          <w:sz w:val="54"/>
          <w:szCs w:val="54"/>
        </w:rPr>
      </w:pPr>
      <w:rPr/>
      <w:r>
        <w:rPr>
          <w:rFonts w:ascii="Arial" w:hAnsi="Arial" w:cs="Arial" w:eastAsia="Arial"/>
          <w:sz w:val="54"/>
          <w:szCs w:val="54"/>
          <w:color w:val="2F2F2F"/>
          <w:spacing w:val="-67"/>
          <w:w w:val="104"/>
          <w:position w:val="-38"/>
        </w:rPr>
        <w:t>'</w:t>
      </w:r>
      <w:r>
        <w:rPr>
          <w:rFonts w:ascii="Arial" w:hAnsi="Arial" w:cs="Arial" w:eastAsia="Arial"/>
          <w:sz w:val="54"/>
          <w:szCs w:val="54"/>
          <w:color w:val="3A4166"/>
          <w:spacing w:val="0"/>
          <w:w w:val="74"/>
          <w:position w:val="-38"/>
        </w:rPr>
        <w:t>YJ</w:t>
      </w:r>
      <w:r>
        <w:rPr>
          <w:rFonts w:ascii="Arial" w:hAnsi="Arial" w:cs="Arial" w:eastAsia="Arial"/>
          <w:sz w:val="54"/>
          <w:szCs w:val="54"/>
          <w:color w:val="3A4166"/>
          <w:spacing w:val="-34"/>
          <w:w w:val="74"/>
          <w:position w:val="-38"/>
        </w:rPr>
        <w:t>I</w:t>
      </w:r>
      <w:r>
        <w:rPr>
          <w:rFonts w:ascii="Arial" w:hAnsi="Arial" w:cs="Arial" w:eastAsia="Arial"/>
          <w:sz w:val="54"/>
          <w:szCs w:val="54"/>
          <w:color w:val="2F2F2F"/>
          <w:spacing w:val="-306"/>
          <w:w w:val="43"/>
          <w:position w:val="-38"/>
        </w:rPr>
        <w:t>N</w:t>
      </w:r>
      <w:r>
        <w:rPr>
          <w:rFonts w:ascii="Arial" w:hAnsi="Arial" w:cs="Arial" w:eastAsia="Arial"/>
          <w:sz w:val="54"/>
          <w:szCs w:val="54"/>
          <w:color w:val="3A4166"/>
          <w:spacing w:val="28"/>
          <w:w w:val="74"/>
          <w:position w:val="-38"/>
        </w:rPr>
        <w:t>;</w:t>
      </w:r>
      <w:r>
        <w:rPr>
          <w:rFonts w:ascii="Arial" w:hAnsi="Arial" w:cs="Arial" w:eastAsia="Arial"/>
          <w:sz w:val="54"/>
          <w:szCs w:val="54"/>
          <w:color w:val="2F2F2F"/>
          <w:spacing w:val="0"/>
          <w:w w:val="43"/>
          <w:position w:val="-38"/>
        </w:rPr>
        <w:t>ni</w:t>
      </w:r>
      <w:r>
        <w:rPr>
          <w:rFonts w:ascii="Arial" w:hAnsi="Arial" w:cs="Arial" w:eastAsia="Arial"/>
          <w:sz w:val="54"/>
          <w:szCs w:val="54"/>
          <w:color w:val="2F2F2F"/>
          <w:spacing w:val="1"/>
          <w:w w:val="43"/>
          <w:position w:val="-38"/>
        </w:rPr>
        <w:t>r</w:t>
      </w:r>
      <w:r>
        <w:rPr>
          <w:rFonts w:ascii="Arial" w:hAnsi="Arial" w:cs="Arial" w:eastAsia="Arial"/>
          <w:sz w:val="54"/>
          <w:szCs w:val="54"/>
          <w:color w:val="757777"/>
          <w:spacing w:val="0"/>
          <w:w w:val="34"/>
          <w:position w:val="-38"/>
        </w:rPr>
        <w:t>'</w:t>
      </w:r>
      <w:r>
        <w:rPr>
          <w:rFonts w:ascii="Arial" w:hAnsi="Arial" w:cs="Arial" w:eastAsia="Arial"/>
          <w:sz w:val="54"/>
          <w:szCs w:val="54"/>
          <w:color w:val="000000"/>
          <w:spacing w:val="0"/>
          <w:w w:val="100"/>
          <w:position w:val="0"/>
        </w:rPr>
      </w:r>
    </w:p>
    <w:p>
      <w:pPr>
        <w:spacing w:before="0" w:after="0" w:line="638" w:lineRule="exact"/>
        <w:ind w:right="-20"/>
        <w:jc w:val="left"/>
        <w:tabs>
          <w:tab w:pos="3600" w:val="left"/>
        </w:tabs>
        <w:rPr>
          <w:rFonts w:ascii="Times New Roman" w:hAnsi="Times New Roman" w:cs="Times New Roman" w:eastAsia="Times New Roman"/>
          <w:sz w:val="35"/>
          <w:szCs w:val="35"/>
        </w:rPr>
      </w:pPr>
      <w:rPr/>
      <w:r>
        <w:rPr/>
        <w:br w:type="column"/>
      </w:r>
      <w:r>
        <w:rPr>
          <w:rFonts w:ascii="Arial" w:hAnsi="Arial" w:cs="Arial" w:eastAsia="Arial"/>
          <w:sz w:val="144"/>
          <w:szCs w:val="144"/>
          <w:color w:val="3A4166"/>
          <w:spacing w:val="0"/>
          <w:w w:val="60"/>
          <w:i/>
          <w:position w:val="-66"/>
        </w:rPr>
        <w:t>;VJ</w:t>
      </w:r>
      <w:r>
        <w:rPr>
          <w:rFonts w:ascii="Arial" w:hAnsi="Arial" w:cs="Arial" w:eastAsia="Arial"/>
          <w:sz w:val="144"/>
          <w:szCs w:val="144"/>
          <w:color w:val="3A4166"/>
          <w:spacing w:val="0"/>
          <w:w w:val="100"/>
          <w:i/>
          <w:position w:val="-66"/>
        </w:rPr>
        <w:tab/>
      </w:r>
      <w:r>
        <w:rPr>
          <w:rFonts w:ascii="Arial" w:hAnsi="Arial" w:cs="Arial" w:eastAsia="Arial"/>
          <w:sz w:val="144"/>
          <w:szCs w:val="144"/>
          <w:color w:val="3A4166"/>
          <w:spacing w:val="0"/>
          <w:w w:val="100"/>
          <w:i/>
          <w:position w:val="-66"/>
        </w:rPr>
      </w:r>
      <w:r>
        <w:rPr>
          <w:rFonts w:ascii="Times New Roman" w:hAnsi="Times New Roman" w:cs="Times New Roman" w:eastAsia="Times New Roman"/>
          <w:sz w:val="50"/>
          <w:szCs w:val="50"/>
          <w:color w:val="2F2F2F"/>
          <w:spacing w:val="0"/>
          <w:w w:val="82"/>
          <w:i/>
          <w:position w:val="0"/>
        </w:rPr>
        <w:t>ı</w:t>
      </w:r>
      <w:r>
        <w:rPr>
          <w:rFonts w:ascii="Times New Roman" w:hAnsi="Times New Roman" w:cs="Times New Roman" w:eastAsia="Times New Roman"/>
          <w:sz w:val="50"/>
          <w:szCs w:val="50"/>
          <w:color w:val="2F2F2F"/>
          <w:spacing w:val="-60"/>
          <w:w w:val="100"/>
          <w:i/>
          <w:position w:val="0"/>
        </w:rPr>
        <w:t> </w:t>
      </w:r>
      <w:r>
        <w:rPr>
          <w:rFonts w:ascii="Arial" w:hAnsi="Arial" w:cs="Arial" w:eastAsia="Arial"/>
          <w:sz w:val="31"/>
          <w:szCs w:val="31"/>
          <w:color w:val="2F2F2F"/>
          <w:spacing w:val="0"/>
          <w:w w:val="64"/>
          <w:position w:val="0"/>
        </w:rPr>
        <w:t>J</w:t>
      </w:r>
      <w:r>
        <w:rPr>
          <w:rFonts w:ascii="Arial" w:hAnsi="Arial" w:cs="Arial" w:eastAsia="Arial"/>
          <w:sz w:val="31"/>
          <w:szCs w:val="31"/>
          <w:color w:val="2F2F2F"/>
          <w:spacing w:val="29"/>
          <w:w w:val="64"/>
          <w:position w:val="0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2F2F2F"/>
          <w:spacing w:val="0"/>
          <w:w w:val="64"/>
          <w:position w:val="0"/>
        </w:rPr>
        <w:t>ıırJ§ı3QV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80" w:right="100"/>
          <w:cols w:num="3" w:equalWidth="0">
            <w:col w:w="445" w:space="1954"/>
            <w:col w:w="1057" w:space="1518"/>
            <w:col w:w="6566"/>
          </w:cols>
        </w:sectPr>
      </w:pPr>
      <w:rPr/>
    </w:p>
    <w:p>
      <w:pPr>
        <w:spacing w:before="0" w:after="0" w:line="586" w:lineRule="exact"/>
        <w:ind w:left="250" w:right="-126"/>
        <w:jc w:val="left"/>
        <w:tabs>
          <w:tab w:pos="33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v:group style="position:absolute;margin-left:253.817902pt;margin-top:10.582202pt;width:2.248270pt;height:34.199868pt;mso-position-horizontal-relative:page;mso-position-vertical-relative:paragraph;z-index:-16850" coordorigin="5076,212" coordsize="45,684">
            <v:group style="position:absolute;left:5114;top:219;width:2;height:272" coordorigin="5114,219" coordsize="2,272">
              <v:shape style="position:absolute;left:5114;top:219;width:2;height:272" coordorigin="5114,219" coordsize="0,272" path="m5114,490l5114,219e" filled="f" stroked="t" strokeweight=".70998pt" strokecolor="#747CA3">
                <v:path arrowok="t"/>
              </v:shape>
            </v:group>
            <v:group style="position:absolute;left:5095;top:238;width:2;height:648" coordorigin="5095,238" coordsize="2,648">
              <v:shape style="position:absolute;left:5095;top:238;width:2;height:648" coordorigin="5095,238" coordsize="0,648" path="m5095,886l5095,238e" filled="f" stroked="t" strokeweight=".94664pt" strokecolor="#5B6093">
                <v:path arrowok="t"/>
              </v:shape>
            </v:group>
            <v:group style="position:absolute;left:5083;top:557;width:2;height:205" coordorigin="5083,557" coordsize="2,205">
              <v:shape style="position:absolute;left:5083;top:557;width:2;height:205" coordorigin="5083,557" coordsize="0,205" path="m5083,762l5083,557e" filled="f" stroked="t" strokeweight=".70998pt" strokecolor="#484B8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4"/>
          <w:szCs w:val="24"/>
          <w:color w:val="2F2F2F"/>
          <w:w w:val="52"/>
          <w:position w:val="8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-22"/>
          <w:w w:val="52"/>
          <w:position w:val="8"/>
        </w:rPr>
        <w:t>.</w:t>
      </w:r>
      <w:r>
        <w:rPr>
          <w:rFonts w:ascii="Arial" w:hAnsi="Arial" w:cs="Arial" w:eastAsia="Arial"/>
          <w:sz w:val="57"/>
          <w:szCs w:val="57"/>
          <w:color w:val="2F2F2F"/>
          <w:spacing w:val="-168"/>
          <w:w w:val="76"/>
          <w:position w:val="1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52"/>
          <w:position w:val="8"/>
        </w:rPr>
        <w:t>....</w:t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2F2F2F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30"/>
          <w:szCs w:val="30"/>
          <w:color w:val="3A4166"/>
          <w:spacing w:val="0"/>
          <w:w w:val="274"/>
          <w:i/>
          <w:position w:val="1"/>
        </w:rPr>
        <w:t>If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667" w:lineRule="exact"/>
        <w:ind w:right="-135"/>
        <w:jc w:val="left"/>
        <w:rPr>
          <w:rFonts w:ascii="Arial" w:hAnsi="Arial" w:cs="Arial" w:eastAsia="Arial"/>
          <w:sz w:val="63"/>
          <w:szCs w:val="63"/>
        </w:rPr>
      </w:pPr>
      <w:rPr/>
      <w:r>
        <w:rPr/>
        <w:br w:type="column"/>
      </w:r>
      <w:r>
        <w:rPr>
          <w:rFonts w:ascii="Arial" w:hAnsi="Arial" w:cs="Arial" w:eastAsia="Arial"/>
          <w:sz w:val="63"/>
          <w:szCs w:val="63"/>
          <w:color w:val="464646"/>
          <w:w w:val="31"/>
        </w:rPr>
        <w:t>ltfru</w:t>
      </w:r>
      <w:r>
        <w:rPr>
          <w:rFonts w:ascii="Arial" w:hAnsi="Arial" w:cs="Arial" w:eastAsia="Arial"/>
          <w:sz w:val="63"/>
          <w:szCs w:val="63"/>
          <w:color w:val="464646"/>
          <w:spacing w:val="-4"/>
          <w:w w:val="32"/>
        </w:rPr>
        <w:t>y</w:t>
      </w:r>
      <w:r>
        <w:rPr>
          <w:rFonts w:ascii="Arial" w:hAnsi="Arial" w:cs="Arial" w:eastAsia="Arial"/>
          <w:sz w:val="63"/>
          <w:szCs w:val="63"/>
          <w:color w:val="5D6062"/>
          <w:spacing w:val="-28"/>
          <w:w w:val="74"/>
        </w:rPr>
        <w:t>d</w:t>
      </w:r>
      <w:r>
        <w:rPr>
          <w:rFonts w:ascii="Arial" w:hAnsi="Arial" w:cs="Arial" w:eastAsia="Arial"/>
          <w:sz w:val="63"/>
          <w:szCs w:val="63"/>
          <w:color w:val="5D6062"/>
          <w:spacing w:val="-422"/>
          <w:w w:val="78"/>
        </w:rPr>
        <w:t>U</w:t>
      </w:r>
      <w:r>
        <w:rPr>
          <w:rFonts w:ascii="Arial" w:hAnsi="Arial" w:cs="Arial" w:eastAsia="Arial"/>
          <w:sz w:val="63"/>
          <w:szCs w:val="63"/>
          <w:color w:val="5D6062"/>
          <w:spacing w:val="0"/>
          <w:w w:val="73"/>
        </w:rPr>
        <w:t>f</w:t>
      </w:r>
      <w:r>
        <w:rPr>
          <w:rFonts w:ascii="Arial" w:hAnsi="Arial" w:cs="Arial" w:eastAsia="Arial"/>
          <w:sz w:val="63"/>
          <w:szCs w:val="63"/>
          <w:color w:val="000000"/>
          <w:spacing w:val="0"/>
          <w:w w:val="100"/>
        </w:rPr>
      </w:r>
    </w:p>
    <w:p>
      <w:pPr>
        <w:spacing w:before="0" w:after="0" w:line="667" w:lineRule="exact"/>
        <w:ind w:right="-20"/>
        <w:jc w:val="left"/>
        <w:rPr>
          <w:rFonts w:ascii="Arial" w:hAnsi="Arial" w:cs="Arial" w:eastAsia="Arial"/>
          <w:sz w:val="63"/>
          <w:szCs w:val="63"/>
        </w:rPr>
      </w:pPr>
      <w:rPr/>
      <w:r>
        <w:rPr/>
        <w:br w:type="column"/>
      </w:r>
      <w:r>
        <w:rPr>
          <w:rFonts w:ascii="Arial" w:hAnsi="Arial" w:cs="Arial" w:eastAsia="Arial"/>
          <w:sz w:val="63"/>
          <w:szCs w:val="63"/>
          <w:color w:val="5D6062"/>
          <w:spacing w:val="-35"/>
          <w:w w:val="78"/>
        </w:rPr>
        <w:t>)</w:t>
      </w:r>
      <w:r>
        <w:rPr>
          <w:rFonts w:ascii="Arial" w:hAnsi="Arial" w:cs="Arial" w:eastAsia="Arial"/>
          <w:sz w:val="63"/>
          <w:szCs w:val="63"/>
          <w:color w:val="2F2F2F"/>
          <w:spacing w:val="0"/>
          <w:w w:val="54"/>
        </w:rPr>
        <w:t>'</w:t>
      </w:r>
      <w:r>
        <w:rPr>
          <w:rFonts w:ascii="Arial" w:hAnsi="Arial" w:cs="Arial" w:eastAsia="Arial"/>
          <w:sz w:val="63"/>
          <w:szCs w:val="63"/>
          <w:color w:val="2F2F2F"/>
          <w:spacing w:val="-105"/>
          <w:w w:val="55"/>
        </w:rPr>
        <w:t>i</w:t>
      </w:r>
      <w:r>
        <w:rPr>
          <w:rFonts w:ascii="Arial" w:hAnsi="Arial" w:cs="Arial" w:eastAsia="Arial"/>
          <w:sz w:val="63"/>
          <w:szCs w:val="63"/>
          <w:color w:val="757777"/>
          <w:spacing w:val="0"/>
          <w:w w:val="59"/>
        </w:rPr>
        <w:t>.</w:t>
      </w:r>
      <w:r>
        <w:rPr>
          <w:rFonts w:ascii="Arial" w:hAnsi="Arial" w:cs="Arial" w:eastAsia="Arial"/>
          <w:sz w:val="63"/>
          <w:szCs w:val="6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80" w:right="100"/>
          <w:cols w:num="3" w:equalWidth="0">
            <w:col w:w="3862" w:space="4681"/>
            <w:col w:w="821" w:space="203"/>
            <w:col w:w="1973"/>
          </w:cols>
        </w:sectPr>
      </w:pPr>
      <w:rPr/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96" w:lineRule="exact"/>
        <w:ind w:left="2773" w:right="-95"/>
        <w:jc w:val="left"/>
        <w:tabs>
          <w:tab w:pos="5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1.212402pt;margin-top:12.800271pt;width:26.100222pt;height:9.5pt;mso-position-horizontal-relative:page;mso-position-vertical-relative:paragraph;z-index:-16847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00"/>
                    </w:rPr>
                    <w:t>İtf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0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5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03"/>
                    </w:rPr>
                    <w:t>Eri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5D6062"/>
          <w:w w:val="70"/>
          <w:position w:val="-2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5D6062"/>
          <w:spacing w:val="9"/>
          <w:w w:val="70"/>
          <w:position w:val="-2"/>
        </w:rPr>
        <w:t>u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2"/>
          <w:w w:val="83"/>
          <w:position w:val="-2"/>
        </w:rPr>
        <w:t>d</w:t>
      </w:r>
      <w:r>
        <w:rPr>
          <w:rFonts w:ascii="Times New Roman" w:hAnsi="Times New Roman" w:cs="Times New Roman" w:eastAsia="Times New Roman"/>
          <w:sz w:val="29"/>
          <w:szCs w:val="29"/>
          <w:color w:val="5D6062"/>
          <w:spacing w:val="0"/>
          <w:w w:val="94"/>
          <w:position w:val="-2"/>
        </w:rPr>
        <w:t>ar</w:t>
      </w:r>
      <w:r>
        <w:rPr>
          <w:rFonts w:ascii="Times New Roman" w:hAnsi="Times New Roman" w:cs="Times New Roman" w:eastAsia="Times New Roman"/>
          <w:sz w:val="29"/>
          <w:szCs w:val="29"/>
          <w:color w:val="5D6062"/>
          <w:spacing w:val="18"/>
          <w:w w:val="95"/>
          <w:position w:val="-2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3A4166"/>
          <w:spacing w:val="0"/>
          <w:w w:val="210"/>
          <w:position w:val="-2"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3A4166"/>
          <w:spacing w:val="16"/>
          <w:w w:val="211"/>
          <w:position w:val="-2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0"/>
          <w:w w:val="82"/>
          <w:position w:val="-2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4"/>
          <w:w w:val="83"/>
          <w:position w:val="-2"/>
        </w:rPr>
        <w:t>n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0"/>
          <w:w w:val="125"/>
          <w:position w:val="-2"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0"/>
          <w:w w:val="100"/>
          <w:position w:val="-2"/>
        </w:rPr>
        <w:t>Çt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6464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14"/>
        </w:rPr>
        <w:t>KAPTAN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8" w:lineRule="exact"/>
        <w:ind w:left="2778" w:right="-20"/>
        <w:jc w:val="left"/>
        <w:tabs>
          <w:tab w:pos="390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464646"/>
          <w:spacing w:val="0"/>
          <w:w w:val="73"/>
          <w:position w:val="-10"/>
        </w:rPr>
        <w:t>r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4"/>
          <w:szCs w:val="24"/>
          <w:color w:val="BDBFC6"/>
          <w:spacing w:val="5"/>
          <w:w w:val="100"/>
          <w:position w:val="-10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5D6062"/>
          <w:spacing w:val="-3"/>
          <w:w w:val="69"/>
          <w:position w:val="-10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0"/>
          <w:w w:val="75"/>
          <w:position w:val="-10"/>
        </w:rPr>
        <w:t>öl</w:t>
      </w:r>
      <w:r>
        <w:rPr>
          <w:rFonts w:ascii="Times New Roman" w:hAnsi="Times New Roman" w:cs="Times New Roman" w:eastAsia="Times New Roman"/>
          <w:sz w:val="24"/>
          <w:szCs w:val="24"/>
          <w:color w:val="464646"/>
          <w:spacing w:val="0"/>
          <w:w w:val="76"/>
          <w:position w:val="-10"/>
        </w:rPr>
        <w:t>g</w:t>
      </w:r>
      <w:r>
        <w:rPr>
          <w:rFonts w:ascii="Times New Roman" w:hAnsi="Times New Roman" w:cs="Times New Roman" w:eastAsia="Times New Roman"/>
          <w:sz w:val="24"/>
          <w:szCs w:val="24"/>
          <w:color w:val="5D6062"/>
          <w:spacing w:val="0"/>
          <w:w w:val="88"/>
          <w:position w:val="-10"/>
        </w:rPr>
        <w:t>ij</w:t>
      </w:r>
      <w:r>
        <w:rPr>
          <w:rFonts w:ascii="Times New Roman" w:hAnsi="Times New Roman" w:cs="Times New Roman" w:eastAsia="Times New Roman"/>
          <w:sz w:val="24"/>
          <w:szCs w:val="24"/>
          <w:color w:val="5D6062"/>
          <w:spacing w:val="-34"/>
          <w:w w:val="100"/>
          <w:position w:val="-10"/>
        </w:rPr>
        <w:t> </w:t>
      </w:r>
      <w:r>
        <w:rPr>
          <w:rFonts w:ascii="Arial" w:hAnsi="Arial" w:cs="Arial" w:eastAsia="Arial"/>
          <w:sz w:val="23"/>
          <w:szCs w:val="23"/>
          <w:color w:val="38545B"/>
          <w:spacing w:val="0"/>
          <w:w w:val="77"/>
          <w:position w:val="-10"/>
        </w:rPr>
        <w:t>Amir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22" w:after="0" w:line="698" w:lineRule="exact"/>
        <w:ind w:right="-20"/>
        <w:jc w:val="left"/>
        <w:tabs>
          <w:tab w:pos="1580" w:val="left"/>
          <w:tab w:pos="19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3"/>
          <w:szCs w:val="73"/>
          <w:color w:val="5D6062"/>
          <w:spacing w:val="-550"/>
          <w:w w:val="49"/>
          <w:i/>
          <w:position w:val="-13"/>
        </w:rPr>
        <w:t>M</w:t>
      </w:r>
      <w:r>
        <w:rPr>
          <w:rFonts w:ascii="Arial" w:hAnsi="Arial" w:cs="Arial" w:eastAsia="Arial"/>
          <w:sz w:val="35"/>
          <w:szCs w:val="35"/>
          <w:color w:val="5D6062"/>
          <w:spacing w:val="0"/>
          <w:w w:val="94"/>
          <w:position w:val="18"/>
        </w:rPr>
        <w:t>a</w:t>
      </w:r>
      <w:r>
        <w:rPr>
          <w:rFonts w:ascii="Arial" w:hAnsi="Arial" w:cs="Arial" w:eastAsia="Arial"/>
          <w:sz w:val="35"/>
          <w:szCs w:val="35"/>
          <w:color w:val="5D6062"/>
          <w:spacing w:val="-182"/>
          <w:w w:val="94"/>
          <w:position w:val="18"/>
        </w:rPr>
        <w:t>u</w:t>
      </w:r>
      <w:r>
        <w:rPr>
          <w:rFonts w:ascii="Arial" w:hAnsi="Arial" w:cs="Arial" w:eastAsia="Arial"/>
          <w:sz w:val="22"/>
          <w:szCs w:val="22"/>
          <w:color w:val="5D6062"/>
          <w:spacing w:val="15"/>
          <w:w w:val="57"/>
          <w:position w:val="22"/>
        </w:rPr>
        <w:t>1</w:t>
      </w:r>
      <w:r>
        <w:rPr>
          <w:rFonts w:ascii="Times New Roman" w:hAnsi="Times New Roman" w:cs="Times New Roman" w:eastAsia="Times New Roman"/>
          <w:sz w:val="73"/>
          <w:szCs w:val="73"/>
          <w:color w:val="5D6062"/>
          <w:spacing w:val="-205"/>
          <w:w w:val="49"/>
          <w:i/>
          <w:position w:val="-13"/>
        </w:rPr>
        <w:t>o</w:t>
      </w:r>
      <w:r>
        <w:rPr>
          <w:rFonts w:ascii="Arial" w:hAnsi="Arial" w:cs="Arial" w:eastAsia="Arial"/>
          <w:sz w:val="22"/>
          <w:szCs w:val="22"/>
          <w:color w:val="999A9C"/>
          <w:spacing w:val="-19"/>
          <w:w w:val="47"/>
          <w:position w:val="14"/>
        </w:rPr>
        <w:t>-</w:t>
      </w:r>
      <w:r>
        <w:rPr>
          <w:rFonts w:ascii="Arial" w:hAnsi="Arial" w:cs="Arial" w:eastAsia="Arial"/>
          <w:sz w:val="35"/>
          <w:szCs w:val="35"/>
          <w:color w:val="5D6062"/>
          <w:spacing w:val="0"/>
          <w:w w:val="93"/>
          <w:position w:val="18"/>
        </w:rPr>
        <w:t>f</w:t>
      </w:r>
      <w:r>
        <w:rPr>
          <w:rFonts w:ascii="Arial" w:hAnsi="Arial" w:cs="Arial" w:eastAsia="Arial"/>
          <w:sz w:val="35"/>
          <w:szCs w:val="35"/>
          <w:color w:val="5D6062"/>
          <w:spacing w:val="-193"/>
          <w:w w:val="94"/>
          <w:position w:val="18"/>
        </w:rPr>
        <w:t>e</w:t>
      </w:r>
      <w:r>
        <w:rPr>
          <w:rFonts w:ascii="Times New Roman" w:hAnsi="Times New Roman" w:cs="Times New Roman" w:eastAsia="Times New Roman"/>
          <w:sz w:val="73"/>
          <w:szCs w:val="73"/>
          <w:color w:val="5D6062"/>
          <w:spacing w:val="3"/>
          <w:w w:val="49"/>
          <w:i/>
          <w:position w:val="-13"/>
        </w:rPr>
        <w:t>1</w:t>
      </w:r>
      <w:r>
        <w:rPr>
          <w:rFonts w:ascii="Arial" w:hAnsi="Arial" w:cs="Arial" w:eastAsia="Arial"/>
          <w:sz w:val="35"/>
          <w:szCs w:val="35"/>
          <w:color w:val="5D6062"/>
          <w:spacing w:val="-130"/>
          <w:w w:val="94"/>
          <w:position w:val="18"/>
        </w:rPr>
        <w:t>n</w:t>
      </w:r>
      <w:r>
        <w:rPr>
          <w:rFonts w:ascii="Arial" w:hAnsi="Arial" w:cs="Arial" w:eastAsia="Arial"/>
          <w:sz w:val="18"/>
          <w:szCs w:val="18"/>
          <w:color w:val="5D6062"/>
          <w:spacing w:val="0"/>
          <w:w w:val="79"/>
          <w:position w:val="14"/>
        </w:rPr>
        <w:t>Y</w:t>
      </w:r>
      <w:r>
        <w:rPr>
          <w:rFonts w:ascii="Arial" w:hAnsi="Arial" w:cs="Arial" w:eastAsia="Arial"/>
          <w:sz w:val="18"/>
          <w:szCs w:val="18"/>
          <w:color w:val="5D6062"/>
          <w:spacing w:val="-31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73"/>
          <w:szCs w:val="73"/>
          <w:color w:val="5D6062"/>
          <w:spacing w:val="-58"/>
          <w:w w:val="49"/>
          <w:i/>
          <w:position w:val="-13"/>
        </w:rPr>
        <w:t>:</w:t>
      </w:r>
      <w:r>
        <w:rPr>
          <w:rFonts w:ascii="Arial" w:hAnsi="Arial" w:cs="Arial" w:eastAsia="Arial"/>
          <w:sz w:val="18"/>
          <w:szCs w:val="18"/>
          <w:color w:val="757777"/>
          <w:spacing w:val="-33"/>
          <w:w w:val="180"/>
          <w:position w:val="14"/>
        </w:rPr>
        <w:t>'</w:t>
      </w:r>
      <w:r>
        <w:rPr>
          <w:rFonts w:ascii="Times New Roman" w:hAnsi="Times New Roman" w:cs="Times New Roman" w:eastAsia="Times New Roman"/>
          <w:sz w:val="73"/>
          <w:szCs w:val="73"/>
          <w:color w:val="464646"/>
          <w:spacing w:val="-16"/>
          <w:w w:val="26"/>
          <w:i/>
          <w:position w:val="-13"/>
        </w:rPr>
        <w:t>-</w:t>
      </w:r>
      <w:r>
        <w:rPr>
          <w:rFonts w:ascii="Arial" w:hAnsi="Arial" w:cs="Arial" w:eastAsia="Arial"/>
          <w:sz w:val="18"/>
          <w:szCs w:val="18"/>
          <w:color w:val="757777"/>
          <w:spacing w:val="-1"/>
          <w:w w:val="180"/>
          <w:position w:val="14"/>
        </w:rPr>
        <w:t>'</w:t>
      </w:r>
      <w:r>
        <w:rPr>
          <w:rFonts w:ascii="Arial" w:hAnsi="Arial" w:cs="Arial" w:eastAsia="Arial"/>
          <w:sz w:val="18"/>
          <w:szCs w:val="18"/>
          <w:color w:val="757777"/>
          <w:spacing w:val="0"/>
          <w:w w:val="157"/>
          <w:position w:val="14"/>
        </w:rPr>
        <w:t>'</w:t>
      </w:r>
      <w:r>
        <w:rPr>
          <w:rFonts w:ascii="Arial" w:hAnsi="Arial" w:cs="Arial" w:eastAsia="Arial"/>
          <w:sz w:val="18"/>
          <w:szCs w:val="18"/>
          <w:color w:val="757777"/>
          <w:spacing w:val="0"/>
          <w:w w:val="100"/>
          <w:position w:val="14"/>
        </w:rPr>
        <w:tab/>
      </w:r>
      <w:r>
        <w:rPr>
          <w:rFonts w:ascii="Arial" w:hAnsi="Arial" w:cs="Arial" w:eastAsia="Arial"/>
          <w:sz w:val="18"/>
          <w:szCs w:val="18"/>
          <w:color w:val="757777"/>
          <w:spacing w:val="0"/>
          <w:w w:val="100"/>
          <w:position w:val="14"/>
        </w:rPr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0"/>
          <w:w w:val="59"/>
          <w:i/>
          <w:position w:val="14"/>
        </w:rPr>
        <w:t>cı</w:t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0"/>
          <w:w w:val="100"/>
          <w:i/>
          <w:position w:val="14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64646"/>
          <w:spacing w:val="0"/>
          <w:w w:val="100"/>
          <w:i/>
          <w:position w:val="14"/>
        </w:rPr>
      </w:r>
      <w:r>
        <w:rPr>
          <w:rFonts w:ascii="Times New Roman" w:hAnsi="Times New Roman" w:cs="Times New Roman" w:eastAsia="Times New Roman"/>
          <w:sz w:val="39"/>
          <w:szCs w:val="39"/>
          <w:color w:val="999A9C"/>
          <w:spacing w:val="-91"/>
          <w:w w:val="43"/>
          <w:position w:val="-13"/>
        </w:rPr>
        <w:t>·</w:t>
      </w:r>
      <w:r>
        <w:rPr>
          <w:rFonts w:ascii="Times New Roman" w:hAnsi="Times New Roman" w:cs="Times New Roman" w:eastAsia="Times New Roman"/>
          <w:sz w:val="39"/>
          <w:szCs w:val="39"/>
          <w:color w:val="5D6062"/>
          <w:spacing w:val="-49"/>
          <w:w w:val="82"/>
          <w:position w:val="-13"/>
        </w:rPr>
        <w:t>:</w:t>
      </w:r>
      <w:r>
        <w:rPr>
          <w:rFonts w:ascii="Times New Roman" w:hAnsi="Times New Roman" w:cs="Times New Roman" w:eastAsia="Times New Roman"/>
          <w:sz w:val="39"/>
          <w:szCs w:val="39"/>
          <w:color w:val="999A9C"/>
          <w:spacing w:val="0"/>
          <w:w w:val="43"/>
          <w:position w:val="-13"/>
        </w:rPr>
        <w:t>.</w:t>
      </w:r>
      <w:r>
        <w:rPr>
          <w:rFonts w:ascii="Times New Roman" w:hAnsi="Times New Roman" w:cs="Times New Roman" w:eastAsia="Times New Roman"/>
          <w:sz w:val="39"/>
          <w:szCs w:val="39"/>
          <w:color w:val="999A9C"/>
          <w:spacing w:val="-64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BDBFC6"/>
          <w:spacing w:val="0"/>
          <w:w w:val="100"/>
          <w:position w:val="14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80" w:right="100"/>
          <w:cols w:num="2" w:equalWidth="0">
            <w:col w:w="6125" w:space="2124"/>
            <w:col w:w="3291"/>
          </w:cols>
        </w:sectPr>
      </w:pPr>
      <w:rPr/>
    </w:p>
    <w:p>
      <w:pPr>
        <w:spacing w:before="41" w:after="0" w:line="227" w:lineRule="exact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6.689148pt;margin-top:-16.433512pt;width:18.434716pt;height:19.5pt;mso-position-horizontal-relative:page;mso-position-vertical-relative:paragraph;z-index:-16846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8"/>
                    <w:jc w:val="left"/>
                    <w:rPr>
                      <w:rFonts w:ascii="Times New Roman" w:hAnsi="Times New Roman" w:cs="Times New Roman" w:eastAsia="Times New Roman"/>
                      <w:sz w:val="39"/>
                      <w:szCs w:val="3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5D6062"/>
                      <w:spacing w:val="0"/>
                      <w:w w:val="83"/>
                    </w:rPr>
                    <w:t>J.v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52598C"/>
          <w:spacing w:val="-5"/>
          <w:w w:val="222"/>
          <w:position w:val="-2"/>
        </w:rPr>
        <w:t>_</w:t>
      </w:r>
      <w:r>
        <w:rPr>
          <w:rFonts w:ascii="Arial" w:hAnsi="Arial" w:cs="Arial" w:eastAsia="Arial"/>
          <w:sz w:val="22"/>
          <w:szCs w:val="22"/>
          <w:color w:val="3A4166"/>
          <w:spacing w:val="0"/>
          <w:w w:val="96"/>
          <w:position w:val="-2"/>
        </w:rPr>
        <w:t>b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50" w:lineRule="atLeast"/>
        <w:ind w:left="2631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-5"/>
          <w:w w:val="93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5D6062"/>
          <w:spacing w:val="0"/>
          <w:w w:val="93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5D6062"/>
          <w:spacing w:val="4"/>
          <w:w w:val="93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93"/>
        </w:rPr>
        <w:t>.,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13"/>
          <w:w w:val="9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99A9C"/>
          <w:spacing w:val="0"/>
          <w:w w:val="111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04" w:lineRule="exact"/>
        <w:ind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AFB1B3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AFB1B3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AFB1B3"/>
          <w:spacing w:val="3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898C8C"/>
          <w:spacing w:val="0"/>
          <w:w w:val="65"/>
        </w:rPr>
        <w:t>1J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898C8C"/>
          <w:w w:val="123"/>
          <w:i/>
        </w:rPr>
        <w:t>t-</w:t>
      </w:r>
      <w:r>
        <w:rPr>
          <w:rFonts w:ascii="Arial" w:hAnsi="Arial" w:cs="Arial" w:eastAsia="Arial"/>
          <w:sz w:val="17"/>
          <w:szCs w:val="17"/>
          <w:color w:val="757777"/>
          <w:w w:val="76"/>
        </w:rPr>
        <w:t>..</w:t>
      </w:r>
      <w:r>
        <w:rPr>
          <w:rFonts w:ascii="Arial" w:hAnsi="Arial" w:cs="Arial" w:eastAsia="Arial"/>
          <w:sz w:val="17"/>
          <w:szCs w:val="17"/>
          <w:color w:val="757777"/>
          <w:spacing w:val="-3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757777"/>
          <w:spacing w:val="-16"/>
          <w:w w:val="195"/>
        </w:rPr>
        <w:t>·</w:t>
      </w:r>
      <w:r>
        <w:rPr>
          <w:rFonts w:ascii="Arial" w:hAnsi="Arial" w:cs="Arial" w:eastAsia="Arial"/>
          <w:sz w:val="17"/>
          <w:szCs w:val="17"/>
          <w:color w:val="999A9C"/>
          <w:spacing w:val="0"/>
          <w:w w:val="79"/>
        </w:rPr>
        <w:t>.</w:t>
      </w:r>
      <w:r>
        <w:rPr>
          <w:rFonts w:ascii="Arial" w:hAnsi="Arial" w:cs="Arial" w:eastAsia="Arial"/>
          <w:sz w:val="17"/>
          <w:szCs w:val="17"/>
          <w:color w:val="999A9C"/>
          <w:spacing w:val="0"/>
          <w:w w:val="80"/>
        </w:rPr>
        <w:t>•</w:t>
      </w:r>
      <w:r>
        <w:rPr>
          <w:rFonts w:ascii="Arial" w:hAnsi="Arial" w:cs="Arial" w:eastAsia="Arial"/>
          <w:sz w:val="17"/>
          <w:szCs w:val="17"/>
          <w:color w:val="999A9C"/>
          <w:spacing w:val="-35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999A9C"/>
          <w:spacing w:val="-16"/>
          <w:w w:val="90"/>
          <w:i/>
        </w:rPr>
        <w:t>•</w:t>
      </w:r>
      <w:r>
        <w:rPr>
          <w:rFonts w:ascii="Arial" w:hAnsi="Arial" w:cs="Arial" w:eastAsia="Arial"/>
          <w:sz w:val="17"/>
          <w:szCs w:val="17"/>
          <w:color w:val="5D6062"/>
          <w:spacing w:val="4"/>
          <w:w w:val="209"/>
          <w:i/>
        </w:rPr>
        <w:t>;</w:t>
      </w:r>
      <w:r>
        <w:rPr>
          <w:rFonts w:ascii="Arial" w:hAnsi="Arial" w:cs="Arial" w:eastAsia="Arial"/>
          <w:sz w:val="17"/>
          <w:szCs w:val="17"/>
          <w:color w:val="898C8C"/>
          <w:spacing w:val="0"/>
          <w:w w:val="164"/>
          <w:i/>
        </w:rPr>
        <w:t>:;;</w:t>
      </w:r>
      <w:r>
        <w:rPr>
          <w:rFonts w:ascii="Arial" w:hAnsi="Arial" w:cs="Arial" w:eastAsia="Arial"/>
          <w:sz w:val="17"/>
          <w:szCs w:val="17"/>
          <w:color w:val="898C8C"/>
          <w:spacing w:val="0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898C8C"/>
          <w:spacing w:val="-23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5D6062"/>
          <w:spacing w:val="0"/>
          <w:w w:val="213"/>
          <w:i/>
        </w:rPr>
        <w:t>::</w:t>
      </w:r>
      <w:r>
        <w:rPr>
          <w:rFonts w:ascii="Arial" w:hAnsi="Arial" w:cs="Arial" w:eastAsia="Arial"/>
          <w:sz w:val="17"/>
          <w:szCs w:val="17"/>
          <w:color w:val="5D6062"/>
          <w:spacing w:val="-17"/>
          <w:w w:val="213"/>
          <w:i/>
        </w:rPr>
        <w:t> </w:t>
      </w:r>
      <w:r>
        <w:rPr>
          <w:rFonts w:ascii="Arial" w:hAnsi="Arial" w:cs="Arial" w:eastAsia="Arial"/>
          <w:sz w:val="17"/>
          <w:szCs w:val="17"/>
          <w:color w:val="5D6062"/>
          <w:spacing w:val="-7"/>
          <w:w w:val="166"/>
        </w:rPr>
        <w:t>.</w:t>
      </w:r>
      <w:r>
        <w:rPr>
          <w:rFonts w:ascii="Arial" w:hAnsi="Arial" w:cs="Arial" w:eastAsia="Arial"/>
          <w:sz w:val="17"/>
          <w:szCs w:val="17"/>
          <w:color w:val="5D6062"/>
          <w:spacing w:val="0"/>
          <w:w w:val="123"/>
        </w:rPr>
        <w:t>•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80" w:right="100"/>
          <w:cols w:num="3" w:equalWidth="0">
            <w:col w:w="3976" w:space="4524"/>
            <w:col w:w="337" w:space="104"/>
            <w:col w:w="2599"/>
          </w:cols>
        </w:sectPr>
      </w:pPr>
      <w:rPr/>
    </w:p>
    <w:p>
      <w:pPr>
        <w:spacing w:before="0" w:after="0" w:line="54" w:lineRule="atLeas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4.64621pt;margin-top:12.298017pt;width:62.487453pt;height:69.5pt;mso-position-horizontal-relative:page;mso-position-vertical-relative:paragraph;z-index:-16844" type="#_x0000_t202" filled="f" stroked="f">
            <v:textbox inset="0,0,0,0">
              <w:txbxContent>
                <w:p>
                  <w:pPr>
                    <w:spacing w:before="0" w:after="0" w:line="1390" w:lineRule="exact"/>
                    <w:ind w:right="-249"/>
                    <w:jc w:val="left"/>
                    <w:rPr>
                      <w:rFonts w:ascii="Times New Roman" w:hAnsi="Times New Roman" w:cs="Times New Roman" w:eastAsia="Times New Roman"/>
                      <w:sz w:val="139"/>
                      <w:szCs w:val="13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9"/>
                      <w:szCs w:val="139"/>
                      <w:color w:val="3A4166"/>
                      <w:spacing w:val="0"/>
                      <w:w w:val="134"/>
                      <w:i/>
                      <w:position w:val="-1"/>
                    </w:rPr>
                    <w:t>K</w:t>
                  </w:r>
                  <w:r>
                    <w:rPr>
                      <w:rFonts w:ascii="Times New Roman" w:hAnsi="Times New Roman" w:cs="Times New Roman" w:eastAsia="Times New Roman"/>
                      <w:sz w:val="139"/>
                      <w:szCs w:val="13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0"/>
          <w:w w:val="15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-41"/>
          <w:w w:val="1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96"/>
          <w:i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D6062"/>
          <w:spacing w:val="0"/>
          <w:w w:val="41"/>
          <w:i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" w:lineRule="atLeast"/>
        <w:ind w:right="-20"/>
        <w:jc w:val="left"/>
        <w:tabs>
          <w:tab w:pos="460" w:val="left"/>
          <w:tab w:pos="74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757777"/>
          <w:spacing w:val="-12"/>
          <w:w w:val="51"/>
          <w:i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464646"/>
          <w:spacing w:val="0"/>
          <w:w w:val="157"/>
          <w:i/>
        </w:rPr>
        <w:t>,ı,</w:t>
      </w:r>
      <w:r>
        <w:rPr>
          <w:rFonts w:ascii="Times New Roman" w:hAnsi="Times New Roman" w:cs="Times New Roman" w:eastAsia="Times New Roman"/>
          <w:sz w:val="13"/>
          <w:szCs w:val="13"/>
          <w:color w:val="464646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464646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3"/>
          <w:szCs w:val="13"/>
          <w:color w:val="999A9C"/>
          <w:spacing w:val="0"/>
          <w:w w:val="46"/>
        </w:rPr>
        <w:t>•.</w:t>
      </w:r>
      <w:r>
        <w:rPr>
          <w:rFonts w:ascii="Times New Roman" w:hAnsi="Times New Roman" w:cs="Times New Roman" w:eastAsia="Times New Roman"/>
          <w:sz w:val="13"/>
          <w:szCs w:val="13"/>
          <w:color w:val="999A9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999A9C"/>
          <w:spacing w:val="0"/>
          <w:w w:val="100"/>
        </w:rPr>
      </w:r>
      <w:r>
        <w:rPr>
          <w:rFonts w:ascii="Times New Roman" w:hAnsi="Times New Roman" w:cs="Times New Roman" w:eastAsia="Times New Roman"/>
          <w:sz w:val="13"/>
          <w:szCs w:val="13"/>
          <w:color w:val="757777"/>
          <w:spacing w:val="0"/>
          <w:w w:val="374"/>
        </w:rPr>
        <w:t>,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80" w:right="100"/>
          <w:cols w:num="2" w:equalWidth="0">
            <w:col w:w="9020" w:space="370"/>
            <w:col w:w="2150"/>
          </w:cols>
        </w:sectPr>
      </w:pPr>
      <w:rPr/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/>
        <w:pict>
          <v:group style="position:absolute;margin-left:17.986162pt;margin-top:30.156149pt;width:560.529316pt;height:771.116237pt;mso-position-horizontal-relative:page;mso-position-vertical-relative:page;z-index:-16851" coordorigin="360,603" coordsize="11211,15422">
            <v:group style="position:absolute;left:379;top:620;width:445;height:2" coordorigin="379,620" coordsize="445,2">
              <v:shape style="position:absolute;left:379;top:620;width:445;height:2" coordorigin="379,620" coordsize="445,0" path="m379,620l824,620e" filled="f" stroked="t" strokeweight=".47332pt" strokecolor="#575757">
                <v:path arrowok="t"/>
              </v:shape>
            </v:group>
            <v:group style="position:absolute;left:729;top:620;width:899;height:2" coordorigin="729,620" coordsize="899,2">
              <v:shape style="position:absolute;left:729;top:620;width:899;height:2" coordorigin="729,620" coordsize="899,0" path="m729,620l1628,620e" filled="f" stroked="t" strokeweight=".94664pt" strokecolor="#707074">
                <v:path arrowok="t"/>
              </v:shape>
            </v:group>
            <v:group style="position:absolute;left:1018;top:632;width:10512;height:2" coordorigin="1018,632" coordsize="10512,2">
              <v:shape style="position:absolute;left:1018;top:632;width:10512;height:2" coordorigin="1018,632" coordsize="10512,0" path="m1018,632l11530,632e" filled="f" stroked="t" strokeweight=".70998pt" strokecolor="#545454">
                <v:path arrowok="t"/>
              </v:shape>
            </v:group>
            <v:group style="position:absolute;left:9055;top:615;width:2;height:520" coordorigin="9055,615" coordsize="2,520">
              <v:shape style="position:absolute;left:9055;top:615;width:2;height:520" coordorigin="9055,615" coordsize="0,520" path="m9055,1135l9055,615e" filled="f" stroked="t" strokeweight=".23666pt" strokecolor="#575757">
                <v:path arrowok="t"/>
              </v:shape>
            </v:group>
            <v:group style="position:absolute;left:383;top:610;width:2;height:15403" coordorigin="383,610" coordsize="2,15403">
              <v:shape style="position:absolute;left:383;top:610;width:2;height:15403" coordorigin="383,610" coordsize="0,15403" path="m383,16014l383,610e" filled="f" stroked="t" strokeweight=".70998pt" strokecolor="#545454">
                <v:path arrowok="t"/>
              </v:shape>
            </v:group>
            <v:group style="position:absolute;left:9055;top:1135;width:2;height:524" coordorigin="9055,1135" coordsize="2,524">
              <v:shape style="position:absolute;left:9055;top:1135;width:2;height:524" coordorigin="9055,1135" coordsize="0,524" path="m9055,1659l9055,1135e" filled="f" stroked="t" strokeweight=".23666pt" strokecolor="#000000">
                <v:path arrowok="t"/>
              </v:shape>
            </v:group>
            <v:group style="position:absolute;left:2407;top:625;width:2;height:1516" coordorigin="2407,625" coordsize="2,1516">
              <v:shape style="position:absolute;left:2407;top:625;width:2;height:1516" coordorigin="2407,625" coordsize="0,1516" path="m2407,2141l2407,625e" filled="f" stroked="t" strokeweight=".94664pt" strokecolor="#484848">
                <v:path arrowok="t"/>
              </v:shape>
            </v:group>
            <v:group style="position:absolute;left:379;top:2133;width:3796;height:2" coordorigin="379,2133" coordsize="3796,2">
              <v:shape style="position:absolute;left:379;top:2133;width:3796;height:2" coordorigin="379,2133" coordsize="3796,0" path="m379,2133l4175,2133e" filled="f" stroked="t" strokeweight=".70998pt" strokecolor="#4F4F4F">
                <v:path arrowok="t"/>
              </v:shape>
            </v:group>
            <v:group style="position:absolute;left:4118;top:2136;width:535;height:2" coordorigin="4118,2136" coordsize="535,2">
              <v:shape style="position:absolute;left:4118;top:2136;width:535;height:2" coordorigin="4118,2136" coordsize="535,0" path="m4118,2136l4653,2136e" filled="f" stroked="t" strokeweight=".47332pt" strokecolor="#232323">
                <v:path arrowok="t"/>
              </v:shape>
            </v:group>
            <v:group style="position:absolute;left:4596;top:2138;width:6939;height:2" coordorigin="4596,2138" coordsize="6939,2">
              <v:shape style="position:absolute;left:4596;top:2138;width:6939;height:2" coordorigin="4596,2138" coordsize="6939,0" path="m4596,2138l11535,2138e" filled="f" stroked="t" strokeweight=".94664pt" strokecolor="#545454">
                <v:path arrowok="t"/>
              </v:shape>
            </v:group>
            <v:group style="position:absolute;left:9055;top:1659;width:2;height:477" coordorigin="9055,1659" coordsize="2,477">
              <v:shape style="position:absolute;left:9055;top:1659;width:2;height:477" coordorigin="9055,1659" coordsize="0,477" path="m9055,2136l9055,1659e" filled="f" stroked="t" strokeweight=".23666pt" strokecolor="#575757">
                <v:path arrowok="t"/>
              </v:shape>
            </v:group>
            <v:group style="position:absolute;left:379;top:2374;width:9225;height:2" coordorigin="379,2374" coordsize="9225,2">
              <v:shape style="position:absolute;left:379;top:2374;width:9225;height:2" coordorigin="379,2374" coordsize="9225,0" path="m379,2374l9604,2374e" filled="f" stroked="t" strokeweight=".70998pt" strokecolor="#4F4F4F">
                <v:path arrowok="t"/>
              </v:shape>
            </v:group>
            <v:group style="position:absolute;left:383;top:2093;width:2;height:548" coordorigin="383,2093" coordsize="2,548">
              <v:shape style="position:absolute;left:383;top:2093;width:2;height:548" coordorigin="383,2093" coordsize="0,548" path="m383,2641l383,2093e" filled="f" stroked="t" strokeweight=".47332pt" strokecolor="#3F3F3F">
                <v:path arrowok="t"/>
              </v:shape>
            </v:group>
            <v:group style="position:absolute;left:9547;top:2381;width:1988;height:2" coordorigin="9547,2381" coordsize="1988,2">
              <v:shape style="position:absolute;left:9547;top:2381;width:1988;height:2" coordorigin="9547,2381" coordsize="1988,0" path="m9547,2381l11535,2381e" filled="f" stroked="t" strokeweight=".70998pt" strokecolor="#5B5B5B">
                <v:path arrowok="t"/>
              </v:shape>
            </v:group>
            <v:group style="position:absolute;left:374;top:2613;width:11156;height:2" coordorigin="374,2613" coordsize="11156,2">
              <v:shape style="position:absolute;left:374;top:2613;width:11156;height:2" coordorigin="374,2613" coordsize="11156,0" path="m374,2613l11530,2613e" filled="f" stroked="t" strokeweight=".70998pt" strokecolor="#4F4F4F">
                <v:path arrowok="t"/>
              </v:shape>
            </v:group>
            <v:group style="position:absolute;left:11525;top:1411;width:2;height:277" coordorigin="11525,1411" coordsize="2,277">
              <v:shape style="position:absolute;left:11525;top:1411;width:2;height:277" coordorigin="11525,1411" coordsize="0,277" path="m11525,1688l11525,1411e" filled="f" stroked="t" strokeweight=".47332pt" strokecolor="#3B3B3B">
                <v:path arrowok="t"/>
              </v:shape>
            </v:group>
            <v:group style="position:absolute;left:11525;top:629;width:2;height:4000" coordorigin="11525,629" coordsize="2,4000">
              <v:shape style="position:absolute;left:11525;top:629;width:2;height:4000" coordorigin="11525,629" coordsize="0,4000" path="m11525,4629l11525,629e" filled="f" stroked="t" strokeweight=".70998pt" strokecolor="#606060">
                <v:path arrowok="t"/>
              </v:shape>
            </v:group>
            <v:group style="position:absolute;left:374;top:2856;width:11156;height:2" coordorigin="374,2856" coordsize="11156,2">
              <v:shape style="position:absolute;left:374;top:2856;width:11156;height:2" coordorigin="374,2856" coordsize="11156,0" path="m374,2856l11530,2856e" filled="f" stroked="t" strokeweight=".70998pt" strokecolor="#4F4F4F">
                <v:path arrowok="t"/>
              </v:shape>
            </v:group>
            <v:group style="position:absolute;left:6650;top:2856;width:355;height:2" coordorigin="6650,2856" coordsize="355,2">
              <v:shape style="position:absolute;left:6650;top:2856;width:355;height:2" coordorigin="6650,2856" coordsize="355,0" path="m6650,2856l7005,2856e" filled="f" stroked="t" strokeweight=".47332pt" strokecolor="#1C1C1C">
                <v:path arrowok="t"/>
              </v:shape>
            </v:group>
            <v:group style="position:absolute;left:7734;top:2858;width:625;height:2" coordorigin="7734,2858" coordsize="625,2">
              <v:shape style="position:absolute;left:7734;top:2858;width:625;height:2" coordorigin="7734,2858" coordsize="625,0" path="m7734,2858l8359,2858e" filled="f" stroked="t" strokeweight=".70998pt" strokecolor="#3B3B3B">
                <v:path arrowok="t"/>
              </v:shape>
            </v:group>
            <v:group style="position:absolute;left:11525;top:2570;width:2;height:315" coordorigin="11525,2570" coordsize="2,315">
              <v:shape style="position:absolute;left:11525;top:2570;width:2;height:315" coordorigin="11525,2570" coordsize="0,315" path="m11525,2884l11525,2570e" filled="f" stroked="t" strokeweight=".47332pt" strokecolor="#3F3F3F">
                <v:path arrowok="t"/>
              </v:shape>
            </v:group>
            <v:group style="position:absolute;left:374;top:3094;width:3564;height:2" coordorigin="374,3094" coordsize="3564,2">
              <v:shape style="position:absolute;left:374;top:3094;width:3564;height:2" coordorigin="374,3094" coordsize="3564,0" path="m374,3094l3938,3094e" filled="f" stroked="t" strokeweight=".70998pt" strokecolor="#5B5B5B">
                <v:path arrowok="t"/>
              </v:shape>
            </v:group>
            <v:group style="position:absolute;left:3881;top:3094;width:123;height:2" coordorigin="3881,3094" coordsize="123,2">
              <v:shape style="position:absolute;left:3881;top:3094;width:123;height:2" coordorigin="3881,3094" coordsize="123,0" path="m3881,3094l4004,3094e" filled="f" stroked="t" strokeweight=".47332pt" strokecolor="#343434">
                <v:path arrowok="t"/>
              </v:shape>
            </v:group>
            <v:group style="position:absolute;left:3947;top:3096;width:227;height:2" coordorigin="3947,3096" coordsize="227,2">
              <v:shape style="position:absolute;left:3947;top:3096;width:227;height:2" coordorigin="3947,3096" coordsize="227,0" path="m3947,3096l4175,3096e" filled="f" stroked="t" strokeweight=".47332pt" strokecolor="#484848">
                <v:path arrowok="t"/>
              </v:shape>
            </v:group>
            <v:group style="position:absolute;left:4085;top:3096;width:890;height:2" coordorigin="4085,3096" coordsize="890,2">
              <v:shape style="position:absolute;left:4085;top:3096;width:890;height:2" coordorigin="4085,3096" coordsize="890,0" path="m4085,3096l4975,3096e" filled="f" stroked="t" strokeweight=".94664pt" strokecolor="#606060">
                <v:path arrowok="t"/>
              </v:shape>
            </v:group>
            <v:group style="position:absolute;left:4918;top:3096;width:421;height:2" coordorigin="4918,3096" coordsize="421,2">
              <v:shape style="position:absolute;left:4918;top:3096;width:421;height:2" coordorigin="4918,3096" coordsize="421,0" path="m4918,3096l5339,3096e" filled="f" stroked="t" strokeweight=".47332pt" strokecolor="#484848">
                <v:path arrowok="t"/>
              </v:shape>
            </v:group>
            <v:group style="position:absolute;left:5282;top:3096;width:1747;height:2" coordorigin="5282,3096" coordsize="1747,2">
              <v:shape style="position:absolute;left:5282;top:3096;width:1747;height:2" coordorigin="5282,3096" coordsize="1747,0" path="m5282,3096l7029,3096e" filled="f" stroked="t" strokeweight=".70998pt" strokecolor="#606060">
                <v:path arrowok="t"/>
              </v:shape>
            </v:group>
            <v:group style="position:absolute;left:6948;top:3099;width:483;height:2" coordorigin="6948,3099" coordsize="483,2">
              <v:shape style="position:absolute;left:6948;top:3099;width:483;height:2" coordorigin="6948,3099" coordsize="483,0" path="m6948,3099l7431,3099e" filled="f" stroked="t" strokeweight=".47332pt" strokecolor="#484848">
                <v:path arrowok="t"/>
              </v:shape>
            </v:group>
            <v:group style="position:absolute;left:7374;top:3099;width:417;height:2" coordorigin="7374,3099" coordsize="417,2">
              <v:shape style="position:absolute;left:7374;top:3099;width:417;height:2" coordorigin="7374,3099" coordsize="417,0" path="m7374,3099l7791,3099e" filled="f" stroked="t" strokeweight=".94664pt" strokecolor="#646464">
                <v:path arrowok="t"/>
              </v:shape>
            </v:group>
            <v:group style="position:absolute;left:7734;top:3096;width:625;height:2" coordorigin="7734,3096" coordsize="625,2">
              <v:shape style="position:absolute;left:7734;top:3096;width:625;height:2" coordorigin="7734,3096" coordsize="625,0" path="m7734,3096l8359,3096e" filled="f" stroked="t" strokeweight=".47332pt" strokecolor="#4B4B4B">
                <v:path arrowok="t"/>
              </v:shape>
            </v:group>
            <v:group style="position:absolute;left:8302;top:3099;width:781;height:2" coordorigin="8302,3099" coordsize="781,2">
              <v:shape style="position:absolute;left:8302;top:3099;width:781;height:2" coordorigin="8302,3099" coordsize="781,0" path="m8302,3099l9083,3099e" filled="f" stroked="t" strokeweight=".70998pt" strokecolor="#606060">
                <v:path arrowok="t"/>
              </v:shape>
            </v:group>
            <v:group style="position:absolute;left:9026;top:3101;width:577;height:2" coordorigin="9026,3101" coordsize="577,2">
              <v:shape style="position:absolute;left:9026;top:3101;width:577;height:2" coordorigin="9026,3101" coordsize="577,0" path="m9026,3101l9604,3101e" filled="f" stroked="t" strokeweight=".47332pt" strokecolor="#484848">
                <v:path arrowok="t"/>
              </v:shape>
            </v:group>
            <v:group style="position:absolute;left:9547;top:3104;width:1988;height:2" coordorigin="9547,3104" coordsize="1988,2">
              <v:shape style="position:absolute;left:9547;top:3104;width:1988;height:2" coordorigin="9547,3104" coordsize="1988,0" path="m9547,3104l11535,3104e" filled="f" stroked="t" strokeweight=".70998pt" strokecolor="#646464">
                <v:path arrowok="t"/>
              </v:shape>
            </v:group>
            <v:group style="position:absolute;left:379;top:3335;width:7412;height:2" coordorigin="379,3335" coordsize="7412,2">
              <v:shape style="position:absolute;left:379;top:3335;width:7412;height:2" coordorigin="379,3335" coordsize="7412,0" path="m379,3335l7791,3335e" filled="f" stroked="t" strokeweight=".70998pt" strokecolor="#575757">
                <v:path arrowok="t"/>
              </v:shape>
            </v:group>
            <v:group style="position:absolute;left:3881;top:3332;width:123;height:2" coordorigin="3881,3332" coordsize="123,2">
              <v:shape style="position:absolute;left:3881;top:3332;width:123;height:2" coordorigin="3881,3332" coordsize="123,0" path="m3881,3332l4004,3332e" filled="f" stroked="t" strokeweight=".47332pt" strokecolor="#3F3F3F">
                <v:path arrowok="t"/>
              </v:shape>
            </v:group>
            <v:group style="position:absolute;left:6948;top:3337;width:483;height:2" coordorigin="6948,3337" coordsize="483,2">
              <v:shape style="position:absolute;left:6948;top:3337;width:483;height:2" coordorigin="6948,3337" coordsize="483,0" path="m6948,3337l7431,3337e" filled="f" stroked="t" strokeweight=".47332pt" strokecolor="#444444">
                <v:path arrowok="t"/>
              </v:shape>
            </v:group>
            <v:group style="position:absolute;left:7734;top:3337;width:1349;height:2" coordorigin="7734,3337" coordsize="1349,2">
              <v:shape style="position:absolute;left:7734;top:3337;width:1349;height:2" coordorigin="7734,3337" coordsize="1349,0" path="m7734,3337l9083,3337e" filled="f" stroked="t" strokeweight=".47332pt" strokecolor="#575757">
                <v:path arrowok="t"/>
              </v:shape>
            </v:group>
            <v:group style="position:absolute;left:8468;top:3342;width:3067;height:2" coordorigin="8468,3342" coordsize="3067,2">
              <v:shape style="position:absolute;left:8468;top:3342;width:3067;height:2" coordorigin="8468,3342" coordsize="3067,0" path="m8468,3342l11535,3342e" filled="f" stroked="t" strokeweight=".70998pt" strokecolor="#5B5B5B">
                <v:path arrowok="t"/>
              </v:shape>
            </v:group>
            <v:group style="position:absolute;left:383;top:3289;width:2;height:315" coordorigin="383,3289" coordsize="2,315">
              <v:shape style="position:absolute;left:383;top:3289;width:2;height:315" coordorigin="383,3289" coordsize="0,315" path="m383,3604l383,3289e" filled="f" stroked="t" strokeweight=".47332pt" strokecolor="#282828">
                <v:path arrowok="t"/>
              </v:shape>
            </v:group>
            <v:group style="position:absolute;left:6986;top:3328;width:2;height:277" coordorigin="6986,3328" coordsize="2,277">
              <v:shape style="position:absolute;left:6986;top:3328;width:2;height:277" coordorigin="6986,3328" coordsize="0,277" path="m6986,3604l6986,3328e" filled="f" stroked="t" strokeweight=".70998pt" strokecolor="#484848">
                <v:path arrowok="t"/>
              </v:shape>
            </v:group>
            <v:group style="position:absolute;left:6993;top:3547;width:2;height:257" coordorigin="6993,3547" coordsize="2,257">
              <v:shape style="position:absolute;left:6993;top:3547;width:2;height:257" coordorigin="6993,3547" coordsize="0,257" path="m6993,3804l6993,3547e" filled="f" stroked="t" strokeweight=".47332pt" strokecolor="#3F3F3F">
                <v:path arrowok="t"/>
              </v:shape>
            </v:group>
            <v:group style="position:absolute;left:374;top:4067;width:450;height:2" coordorigin="374,4067" coordsize="450,2">
              <v:shape style="position:absolute;left:374;top:4067;width:450;height:2" coordorigin="374,4067" coordsize="450,0" path="m374,4067l824,4067e" filled="f" stroked="t" strokeweight=".70998pt" strokecolor="#575757">
                <v:path arrowok="t"/>
              </v:shape>
            </v:group>
            <v:group style="position:absolute;left:767;top:4067;width:308;height:2" coordorigin="767,4067" coordsize="308,2">
              <v:shape style="position:absolute;left:767;top:4067;width:308;height:2" coordorigin="767,4067" coordsize="308,0" path="m767,4067l1074,4067e" filled="f" stroked="t" strokeweight=".47332pt" strokecolor="#343434">
                <v:path arrowok="t"/>
              </v:shape>
            </v:group>
            <v:group style="position:absolute;left:1018;top:4067;width:753;height:2" coordorigin="1018,4067" coordsize="753,2">
              <v:shape style="position:absolute;left:1018;top:4067;width:753;height:2" coordorigin="1018,4067" coordsize="753,0" path="m1018,4067l1770,4067e" filled="f" stroked="t" strokeweight=".70998pt" strokecolor="#545454">
                <v:path arrowok="t"/>
              </v:shape>
            </v:group>
            <v:group style="position:absolute;left:1713;top:4067;width:710;height:2" coordorigin="1713,4067" coordsize="710,2">
              <v:shape style="position:absolute;left:1713;top:4067;width:710;height:2" coordorigin="1713,4067" coordsize="710,0" path="m1713,4067l2423,4067e" filled="f" stroked="t" strokeweight=".70998pt" strokecolor="#3F3F3F">
                <v:path arrowok="t"/>
              </v:shape>
            </v:group>
            <v:group style="position:absolute;left:3886;top:3757;width:2542;height:2" coordorigin="3886,3757" coordsize="2542,2">
              <v:shape style="position:absolute;left:3886;top:3757;width:2542;height:2" coordorigin="3886,3757" coordsize="2542,0" path="m3886,3757l6428,3757e" filled="f" stroked="t" strokeweight=".70998pt" strokecolor="#5B5B5B">
                <v:path arrowok="t"/>
              </v:shape>
            </v:group>
            <v:group style="position:absolute;left:3898;top:3328;width:2;height:753" coordorigin="3898,3328" coordsize="2,753">
              <v:shape style="position:absolute;left:3898;top:3328;width:2;height:753" coordorigin="3898,3328" coordsize="0,753" path="m3898,4081l3898,3328e" filled="f" stroked="t" strokeweight=".94664pt" strokecolor="#4F4F4F">
                <v:path arrowok="t"/>
              </v:shape>
            </v:group>
            <v:group style="position:absolute;left:2168;top:4064;width:3001;height:2" coordorigin="2168,4064" coordsize="3001,2">
              <v:shape style="position:absolute;left:2168;top:4064;width:3001;height:2" coordorigin="2168,4064" coordsize="3001,0" path="m2168,4064l5169,4064e" filled="f" stroked="t" strokeweight=".94664pt" strokecolor="#444444">
                <v:path arrowok="t"/>
              </v:shape>
            </v:group>
            <v:group style="position:absolute;left:5060;top:4067;width:440;height:2" coordorigin="5060,4067" coordsize="440,2">
              <v:shape style="position:absolute;left:5060;top:4067;width:440;height:2" coordorigin="5060,4067" coordsize="440,0" path="m5060,4067l5500,4067e" filled="f" stroked="t" strokeweight=".94664pt" strokecolor="#282828">
                <v:path arrowok="t"/>
              </v:shape>
            </v:group>
            <v:group style="position:absolute;left:5443;top:4067;width:6096;height:2" coordorigin="5443,4067" coordsize="6096,2">
              <v:shape style="position:absolute;left:5443;top:4067;width:6096;height:2" coordorigin="5443,4067" coordsize="6096,0" path="m5443,4067l11540,4067e" filled="f" stroked="t" strokeweight=".94664pt" strokecolor="#4B4B4B">
                <v:path arrowok="t"/>
              </v:shape>
            </v:group>
            <v:group style="position:absolute;left:6991;top:3719;width:2;height:362" coordorigin="6991,3719" coordsize="2,362">
              <v:shape style="position:absolute;left:6991;top:3719;width:2;height:362" coordorigin="6991,3719" coordsize="0,362" path="m6991,4081l6991,3719e" filled="f" stroked="t" strokeweight=".94664pt" strokecolor="#545454">
                <v:path arrowok="t"/>
              </v:shape>
            </v:group>
            <v:group style="position:absolute;left:379;top:4345;width:4596;height:2" coordorigin="379,4345" coordsize="4596,2">
              <v:shape style="position:absolute;left:379;top:4345;width:4596;height:2" coordorigin="379,4345" coordsize="4596,0" path="m379,4345l4975,4345e" filled="f" stroked="t" strokeweight=".70998pt" strokecolor="#4B4B4B">
                <v:path arrowok="t"/>
              </v:shape>
            </v:group>
            <v:group style="position:absolute;left:4918;top:4345;width:199;height:2" coordorigin="4918,4345" coordsize="199,2">
              <v:shape style="position:absolute;left:4918;top:4345;width:199;height:2" coordorigin="4918,4345" coordsize="199,0" path="m4918,4345l5117,4345e" filled="f" stroked="t" strokeweight=".47332pt" strokecolor="#383838">
                <v:path arrowok="t"/>
              </v:shape>
            </v:group>
            <v:group style="position:absolute;left:5036;top:4345;width:6508;height:2" coordorigin="5036,4345" coordsize="6508,2">
              <v:shape style="position:absolute;left:5036;top:4345;width:6508;height:2" coordorigin="5036,4345" coordsize="6508,0" path="m5036,4345l11544,4345e" filled="f" stroked="t" strokeweight=".70998pt" strokecolor="#4F4F4F">
                <v:path arrowok="t"/>
              </v:shape>
            </v:group>
            <v:group style="position:absolute;left:11535;top:3380;width:2;height:992" coordorigin="11535,3380" coordsize="2,992">
              <v:shape style="position:absolute;left:11535;top:3380;width:2;height:992" coordorigin="11535,3380" coordsize="0,992" path="m11535,4372l11535,3380e" filled="f" stroked="t" strokeweight=".70998pt" strokecolor="#747474">
                <v:path arrowok="t"/>
              </v:shape>
            </v:group>
            <v:group style="position:absolute;left:383;top:4300;width:2;height:319" coordorigin="383,4300" coordsize="2,319">
              <v:shape style="position:absolute;left:383;top:4300;width:2;height:319" coordorigin="383,4300" coordsize="0,319" path="m383,4620l383,4300e" filled="f" stroked="t" strokeweight=".47332pt" strokecolor="#2F2F2F">
                <v:path arrowok="t"/>
              </v:shape>
            </v:group>
            <v:group style="position:absolute;left:2407;top:4057;width:2;height:2279" coordorigin="2407,4057" coordsize="2,2279">
              <v:shape style="position:absolute;left:2407;top:4057;width:2;height:2279" coordorigin="2407,4057" coordsize="0,2279" path="m2407,6336l2407,4057e" filled="f" stroked="t" strokeweight=".94664pt" strokecolor="#4B4B4B">
                <v:path arrowok="t"/>
              </v:shape>
            </v:group>
            <v:group style="position:absolute;left:2400;top:4584;width:9140;height:2" coordorigin="2400,4584" coordsize="9140,2">
              <v:shape style="position:absolute;left:2400;top:4584;width:9140;height:2" coordorigin="2400,4584" coordsize="9140,0" path="m2400,4584l11540,4584e" filled="f" stroked="t" strokeweight=".94664pt" strokecolor="#4B4B4B">
                <v:path arrowok="t"/>
              </v:shape>
            </v:group>
            <v:group style="position:absolute;left:4949;top:4577;width:2;height:281" coordorigin="4949,4577" coordsize="2,281">
              <v:shape style="position:absolute;left:4949;top:4577;width:2;height:281" coordorigin="4949,4577" coordsize="0,281" path="m4949,4858l4949,4577e" filled="f" stroked="t" strokeweight=".70998pt" strokecolor="#4F4F4F">
                <v:path arrowok="t"/>
              </v:shape>
            </v:group>
            <v:group style="position:absolute;left:7762;top:4586;width:2;height:243" coordorigin="7762,4586" coordsize="2,243">
              <v:shape style="position:absolute;left:7762;top:4586;width:2;height:243" coordorigin="7762,4586" coordsize="0,243" path="m7762,4829l7762,4586e" filled="f" stroked="t" strokeweight=".23666pt" strokecolor="#3F3F3F">
                <v:path arrowok="t"/>
              </v:shape>
            </v:group>
            <v:group style="position:absolute;left:4946;top:5068;width:6598;height:2" coordorigin="4946,5068" coordsize="6598,2">
              <v:shape style="position:absolute;left:4946;top:5068;width:6598;height:2" coordorigin="4946,5068" coordsize="6598,0" path="m4946,5068l11544,5068e" filled="f" stroked="t" strokeweight=".70998pt" strokecolor="#575757">
                <v:path arrowok="t"/>
              </v:shape>
            </v:group>
            <v:group style="position:absolute;left:11544;top:4334;width:2;height:11675" coordorigin="11544,4334" coordsize="2,11675">
              <v:shape style="position:absolute;left:11544;top:4334;width:2;height:11675" coordorigin="11544,4334" coordsize="0,11675" path="m11544,16009l11544,4334e" filled="f" stroked="t" strokeweight=".70998pt" strokecolor="#5B5B5B">
                <v:path arrowok="t"/>
              </v:shape>
            </v:group>
            <v:group style="position:absolute;left:4951;top:4801;width:2;height:286" coordorigin="4951,4801" coordsize="2,286">
              <v:shape style="position:absolute;left:4951;top:4801;width:2;height:286" coordorigin="4951,4801" coordsize="0,286" path="m4951,5087l4951,4801e" filled="f" stroked="t" strokeweight=".47332pt" strokecolor="#2B2B2B">
                <v:path arrowok="t"/>
              </v:shape>
            </v:group>
            <v:group style="position:absolute;left:7762;top:4829;width:2;height:238" coordorigin="7762,4829" coordsize="2,238">
              <v:shape style="position:absolute;left:7762;top:4829;width:2;height:238" coordorigin="7762,4829" coordsize="0,238" path="m7762,5068l7762,4829e" filled="f" stroked="t" strokeweight=".23666pt" strokecolor="#232323">
                <v:path arrowok="t"/>
              </v:shape>
            </v:group>
            <v:group style="position:absolute;left:383;top:5030;width:2;height:291" coordorigin="383,5030" coordsize="2,291">
              <v:shape style="position:absolute;left:383;top:5030;width:2;height:291" coordorigin="383,5030" coordsize="0,291" path="m383,5320l383,5030e" filled="f" stroked="t" strokeweight=".47332pt" strokecolor="#484848">
                <v:path arrowok="t"/>
              </v:shape>
            </v:group>
            <v:group style="position:absolute;left:4941;top:5308;width:6603;height:2" coordorigin="4941,5308" coordsize="6603,2">
              <v:shape style="position:absolute;left:4941;top:5308;width:6603;height:2" coordorigin="4941,5308" coordsize="6603,0" path="m4941,5308l11544,5308e" filled="f" stroked="t" strokeweight=".70998pt" strokecolor="#4F4F4F">
                <v:path arrowok="t"/>
              </v:shape>
            </v:group>
            <v:group style="position:absolute;left:383;top:5263;width:2;height:300" coordorigin="383,5263" coordsize="2,300">
              <v:shape style="position:absolute;left:383;top:5263;width:2;height:300" coordorigin="383,5263" coordsize="0,300" path="m383,5564l383,5263e" filled="f" stroked="t" strokeweight=".47332pt" strokecolor="#282828">
                <v:path arrowok="t"/>
              </v:shape>
            </v:group>
            <v:group style="position:absolute;left:4951;top:5030;width:2;height:801" coordorigin="4951,5030" coordsize="2,801">
              <v:shape style="position:absolute;left:4951;top:5030;width:2;height:801" coordorigin="4951,5030" coordsize="0,801" path="m4951,5830l4951,5030e" filled="f" stroked="t" strokeweight=".70998pt" strokecolor="#4B4B4B">
                <v:path arrowok="t"/>
              </v:shape>
            </v:group>
            <v:group style="position:absolute;left:4941;top:5549;width:4142;height:2" coordorigin="4941,5549" coordsize="4142,2">
              <v:shape style="position:absolute;left:4941;top:5549;width:4142;height:2" coordorigin="4941,5549" coordsize="4142,0" path="m4941,5549l9083,5549e" filled="f" stroked="t" strokeweight=".70998pt" strokecolor="#4F4F4F">
                <v:path arrowok="t"/>
              </v:shape>
            </v:group>
            <v:group style="position:absolute;left:9026;top:5549;width:577;height:2" coordorigin="9026,5549" coordsize="577,2">
              <v:shape style="position:absolute;left:9026;top:5549;width:577;height:2" coordorigin="9026,5549" coordsize="577,0" path="m9026,5549l9604,5549e" filled="f" stroked="t" strokeweight=".47332pt" strokecolor="#343434">
                <v:path arrowok="t"/>
              </v:shape>
            </v:group>
            <v:group style="position:absolute;left:9547;top:5549;width:1997;height:2" coordorigin="9547,5549" coordsize="1997,2">
              <v:shape style="position:absolute;left:9547;top:5549;width:1997;height:2" coordorigin="9547,5549" coordsize="1997,0" path="m9547,5549l11544,5549e" filled="f" stroked="t" strokeweight=".70998pt" strokecolor="#4B4B4B">
                <v:path arrowok="t"/>
              </v:shape>
            </v:group>
            <v:group style="position:absolute;left:11535;top:5258;width:2;height:315" coordorigin="11535,5258" coordsize="2,315">
              <v:shape style="position:absolute;left:11535;top:5258;width:2;height:315" coordorigin="11535,5258" coordsize="0,315" path="m11535,5573l11535,5258e" filled="f" stroked="t" strokeweight=".47332pt" strokecolor="#3F3F3F">
                <v:path arrowok="t"/>
              </v:shape>
            </v:group>
            <v:group style="position:absolute;left:2400;top:5785;width:9145;height:2" coordorigin="2400,5785" coordsize="9145,2">
              <v:shape style="position:absolute;left:2400;top:5785;width:9145;height:2" coordorigin="2400,5785" coordsize="9145,0" path="m2400,5785l11544,5785e" filled="f" stroked="t" strokeweight=".94664pt" strokecolor="#4F4F4F">
                <v:path arrowok="t"/>
              </v:shape>
            </v:group>
            <v:group style="position:absolute;left:918;top:6028;width:10626;height:2" coordorigin="918,6028" coordsize="10626,2">
              <v:shape style="position:absolute;left:918;top:6028;width:10626;height:2" coordorigin="918,6028" coordsize="10626,0" path="m918,6028l11544,6028e" filled="f" stroked="t" strokeweight=".94664pt" strokecolor="#4F4F4F">
                <v:path arrowok="t"/>
              </v:shape>
            </v:group>
            <v:group style="position:absolute;left:4951;top:5759;width:2;height:291" coordorigin="4951,5759" coordsize="2,291">
              <v:shape style="position:absolute;left:4951;top:5759;width:2;height:291" coordorigin="4951,5759" coordsize="0,291" path="m4951,6050l4951,5759e" filled="f" stroked="t" strokeweight=".47332pt" strokecolor="#2F2F2F">
                <v:path arrowok="t"/>
              </v:shape>
            </v:group>
            <v:group style="position:absolute;left:7762;top:6007;width:2;height:62" coordorigin="7762,6007" coordsize="2,62">
              <v:shape style="position:absolute;left:7762;top:6007;width:2;height:62" coordorigin="7762,6007" coordsize="0,62" path="m7762,6069l7762,6007e" filled="f" stroked="t" strokeweight=".70998pt" strokecolor="#4F4F4F">
                <v:path arrowok="t"/>
              </v:shape>
            </v:group>
            <v:group style="position:absolute;left:4953;top:5959;width:2;height:782" coordorigin="4953,5959" coordsize="2,782">
              <v:shape style="position:absolute;left:4953;top:5959;width:2;height:782" coordorigin="4953,5959" coordsize="0,782" path="m4953,6741l4953,5959e" filled="f" stroked="t" strokeweight=".94664pt" strokecolor="#4F4F4F">
                <v:path arrowok="t"/>
              </v:shape>
            </v:group>
            <v:group style="position:absolute;left:7762;top:6069;width:2;height:238" coordorigin="7762,6069" coordsize="2,238">
              <v:shape style="position:absolute;left:7762;top:6069;width:2;height:238" coordorigin="7762,6069" coordsize="0,238" path="m7762,6307l7762,6069e" filled="f" stroked="t" strokeweight=".23666pt" strokecolor="#000000">
                <v:path arrowok="t"/>
              </v:shape>
            </v:group>
            <v:group style="position:absolute;left:383;top:6279;width:2;height:238" coordorigin="383,6279" coordsize="2,238">
              <v:shape style="position:absolute;left:383;top:6279;width:2;height:238" coordorigin="383,6279" coordsize="0,238" path="m383,6517l383,6279e" filled="f" stroked="t" strokeweight=".47332pt" strokecolor="#232323">
                <v:path arrowok="t"/>
              </v:shape>
            </v:group>
            <v:group style="position:absolute;left:2409;top:6279;width:2;height:238" coordorigin="2409,6279" coordsize="2,238">
              <v:shape style="position:absolute;left:2409;top:6279;width:2;height:238" coordorigin="2409,6279" coordsize="0,238" path="m2409,6517l2409,6279e" filled="f" stroked="t" strokeweight=".47332pt" strokecolor="#232323">
                <v:path arrowok="t"/>
              </v:shape>
            </v:group>
            <v:group style="position:absolute;left:2404;top:6496;width:2248;height:2" coordorigin="2404,6496" coordsize="2248,2">
              <v:shape style="position:absolute;left:2404;top:6496;width:2248;height:2" coordorigin="2404,6496" coordsize="2248,0" path="m2404,6496l4653,6496e" filled="f" stroked="t" strokeweight=".94664pt" strokecolor="#4F4F4F">
                <v:path arrowok="t"/>
              </v:shape>
            </v:group>
            <v:group style="position:absolute;left:4596;top:6498;width:388;height:2" coordorigin="4596,6498" coordsize="388,2">
              <v:shape style="position:absolute;left:4596;top:6498;width:388;height:2" coordorigin="4596,6498" coordsize="388,0" path="m4596,6498l4984,6498e" filled="f" stroked="t" strokeweight=".47332pt" strokecolor="#282828">
                <v:path arrowok="t"/>
              </v:shape>
            </v:group>
            <v:group style="position:absolute;left:4913;top:6496;width:1794;height:2" coordorigin="4913,6496" coordsize="1794,2">
              <v:shape style="position:absolute;left:4913;top:6496;width:1794;height:2" coordorigin="4913,6496" coordsize="1794,0" path="m4913,6496l6707,6496e" filled="f" stroked="t" strokeweight=".94664pt" strokecolor="#4B4B4B">
                <v:path arrowok="t"/>
              </v:shape>
            </v:group>
            <v:group style="position:absolute;left:6650;top:6498;width:355;height:2" coordorigin="6650,6498" coordsize="355,2">
              <v:shape style="position:absolute;left:6650;top:6498;width:355;height:2" coordorigin="6650,6498" coordsize="355,0" path="m6650,6498l7005,6498e" filled="f" stroked="t" strokeweight=".47332pt" strokecolor="#343434">
                <v:path arrowok="t"/>
              </v:shape>
            </v:group>
            <v:group style="position:absolute;left:7762;top:6307;width:2;height:191" coordorigin="7762,6307" coordsize="2,191">
              <v:shape style="position:absolute;left:7762;top:6307;width:2;height:191" coordorigin="7762,6307" coordsize="0,191" path="m7762,6498l7762,6307e" filled="f" stroked="t" strokeweight=".23666pt" strokecolor="#4F4F4F">
                <v:path arrowok="t"/>
              </v:shape>
            </v:group>
            <v:group style="position:absolute;left:6915;top:6496;width:4624;height:2" coordorigin="6915,6496" coordsize="4624,2">
              <v:shape style="position:absolute;left:6915;top:6496;width:4624;height:2" coordorigin="6915,6496" coordsize="4624,0" path="m6915,6496l11540,6496e" filled="f" stroked="t" strokeweight=".70998pt" strokecolor="#545454">
                <v:path arrowok="t"/>
              </v:shape>
            </v:group>
            <v:group style="position:absolute;left:11535;top:6279;width:2;height:505" coordorigin="11535,6279" coordsize="2,505">
              <v:shape style="position:absolute;left:11535;top:6279;width:2;height:505" coordorigin="11535,6279" coordsize="0,505" path="m11535,6784l11535,6279e" filled="f" stroked="t" strokeweight=".47332pt" strokecolor="#484848">
                <v:path arrowok="t"/>
              </v:shape>
            </v:group>
            <v:group style="position:absolute;left:2400;top:6739;width:4307;height:2" coordorigin="2400,6739" coordsize="4307,2">
              <v:shape style="position:absolute;left:2400;top:6739;width:4307;height:2" coordorigin="2400,6739" coordsize="4307,0" path="m2400,6739l6707,6739e" filled="f" stroked="t" strokeweight=".94664pt" strokecolor="#4F4F4F">
                <v:path arrowok="t"/>
              </v:shape>
            </v:group>
            <v:group style="position:absolute;left:6650;top:6736;width:355;height:2" coordorigin="6650,6736" coordsize="355,2">
              <v:shape style="position:absolute;left:6650;top:6736;width:355;height:2" coordorigin="6650,6736" coordsize="355,0" path="m6650,6736l7005,6736e" filled="f" stroked="t" strokeweight=".47332pt" strokecolor="#232323">
                <v:path arrowok="t"/>
              </v:shape>
            </v:group>
            <v:group style="position:absolute;left:6948;top:6739;width:4591;height:2" coordorigin="6948,6739" coordsize="4591,2">
              <v:shape style="position:absolute;left:6948;top:6739;width:4591;height:2" coordorigin="6948,6739" coordsize="4591,0" path="m6948,6739l11540,6739e" filled="f" stroked="t" strokeweight=".94664pt" strokecolor="#545454">
                <v:path arrowok="t"/>
              </v:shape>
            </v:group>
            <v:group style="position:absolute;left:7762;top:6484;width:2;height:272" coordorigin="7762,6484" coordsize="2,272">
              <v:shape style="position:absolute;left:7762;top:6484;width:2;height:272" coordorigin="7762,6484" coordsize="0,272" path="m7762,6755l7762,6484e" filled="f" stroked="t" strokeweight=".23666pt" strokecolor="#383838">
                <v:path arrowok="t"/>
              </v:shape>
            </v:group>
            <v:group style="position:absolute;left:374;top:6979;width:450;height:2" coordorigin="374,6979" coordsize="450,2">
              <v:shape style="position:absolute;left:374;top:6979;width:450;height:2" coordorigin="374,6979" coordsize="450,0" path="m374,6979l824,6979e" filled="f" stroked="t" strokeweight=".47332pt" strokecolor="#3B3B3B">
                <v:path arrowok="t"/>
              </v:shape>
            </v:group>
            <v:group style="position:absolute;left:402;top:6977;width:11142;height:2" coordorigin="402,6977" coordsize="11142,2">
              <v:shape style="position:absolute;left:402;top:6977;width:11142;height:2" coordorigin="402,6977" coordsize="11142,0" path="m402,6977l11544,6977e" filled="f" stroked="t" strokeweight=".94664pt" strokecolor="#4F4F4F">
                <v:path arrowok="t"/>
              </v:shape>
            </v:group>
            <v:group style="position:absolute;left:2409;top:6460;width:2;height:6226" coordorigin="2409,6460" coordsize="2,6226">
              <v:shape style="position:absolute;left:2409;top:6460;width:2;height:6226" coordorigin="2409,6460" coordsize="0,6226" path="m2409,12686l2409,6460e" filled="f" stroked="t" strokeweight=".70998pt" strokecolor="#4B4B4B">
                <v:path arrowok="t"/>
              </v:shape>
            </v:group>
            <v:group style="position:absolute;left:386;top:610;width:2;height:15408" coordorigin="386,610" coordsize="2,15408">
              <v:shape style="position:absolute;left:386;top:610;width:2;height:15408" coordorigin="386,610" coordsize="0,15408" path="m386,16018l386,610e" filled="f" stroked="t" strokeweight=".70998pt" strokecolor="#545454">
                <v:path arrowok="t"/>
              </v:shape>
            </v:group>
            <v:group style="position:absolute;left:374;top:7449;width:11170;height:2" coordorigin="374,7449" coordsize="11170,2">
              <v:shape style="position:absolute;left:374;top:7449;width:11170;height:2" coordorigin="374,7449" coordsize="11170,0" path="m374,7449l11544,7449e" filled="f" stroked="t" strokeweight=".94664pt" strokecolor="#4F4F4F">
                <v:path arrowok="t"/>
              </v:shape>
            </v:group>
            <v:group style="position:absolute;left:4965;top:7437;width:2;height:286" coordorigin="4965,7437" coordsize="2,286">
              <v:shape style="position:absolute;left:4965;top:7437;width:2;height:286" coordorigin="4965,7437" coordsize="0,286" path="m4965,7723l4965,7437e" filled="f" stroked="t" strokeweight="1.1833pt" strokecolor="#4F4F4F">
                <v:path arrowok="t"/>
              </v:shape>
            </v:group>
            <v:group style="position:absolute;left:4946;top:7687;width:6603;height:2" coordorigin="4946,7687" coordsize="6603,2">
              <v:shape style="position:absolute;left:4946;top:7687;width:6603;height:2" coordorigin="4946,7687" coordsize="6603,0" path="m4946,7687l11549,7687e" filled="f" stroked="t" strokeweight=".70998pt" strokecolor="#4B4B4B">
                <v:path arrowok="t"/>
              </v:shape>
            </v:group>
            <v:group style="position:absolute;left:4956;top:7647;width:2;height:524" coordorigin="4956,7647" coordsize="2,524">
              <v:shape style="position:absolute;left:4956;top:7647;width:2;height:524" coordorigin="4956,7647" coordsize="0,524" path="m4956,8171l4956,7647e" filled="f" stroked="t" strokeweight=".94664pt" strokecolor="#4B4B4B">
                <v:path arrowok="t"/>
              </v:shape>
            </v:group>
            <v:group style="position:absolute;left:4946;top:7928;width:6603;height:2" coordorigin="4946,7928" coordsize="6603,2">
              <v:shape style="position:absolute;left:4946;top:7928;width:6603;height:2" coordorigin="4946,7928" coordsize="6603,0" path="m4946,7928l11549,7928e" filled="f" stroked="t" strokeweight=".70998pt" strokecolor="#545454">
                <v:path arrowok="t"/>
              </v:shape>
            </v:group>
            <v:group style="position:absolute;left:369;top:8169;width:4340;height:2" coordorigin="369,8169" coordsize="4340,2">
              <v:shape style="position:absolute;left:369;top:8169;width:4340;height:2" coordorigin="369,8169" coordsize="4340,0" path="m369,8169l4710,8169e" filled="f" stroked="t" strokeweight=".94664pt" strokecolor="#545454">
                <v:path arrowok="t"/>
              </v:shape>
            </v:group>
            <v:group style="position:absolute;left:4596;top:8166;width:521;height:2" coordorigin="4596,8166" coordsize="521,2">
              <v:shape style="position:absolute;left:4596;top:8166;width:521;height:2" coordorigin="4596,8166" coordsize="521,0" path="m4596,8166l5117,8166e" filled="f" stroked="t" strokeweight=".47332pt" strokecolor="#343434">
                <v:path arrowok="t"/>
              </v:shape>
            </v:group>
            <v:group style="position:absolute;left:5060;top:8166;width:6494;height:2" coordorigin="5060,8166" coordsize="6494,2">
              <v:shape style="position:absolute;left:5060;top:8166;width:6494;height:2" coordorigin="5060,8166" coordsize="6494,0" path="m5060,8166l11554,8166e" filled="f" stroked="t" strokeweight=".70998pt" strokecolor="#545454">
                <v:path arrowok="t"/>
              </v:shape>
            </v:group>
            <v:group style="position:absolute;left:379;top:9096;width:4738;height:2" coordorigin="379,9096" coordsize="4738,2">
              <v:shape style="position:absolute;left:379;top:9096;width:4738;height:2" coordorigin="379,9096" coordsize="4738,0" path="m379,9096l5117,9096e" filled="f" stroked="t" strokeweight=".70998pt" strokecolor="#4F4F4F">
                <v:path arrowok="t"/>
              </v:shape>
            </v:group>
            <v:group style="position:absolute;left:5060;top:9096;width:279;height:2" coordorigin="5060,9096" coordsize="279,2">
              <v:shape style="position:absolute;left:5060;top:9096;width:279;height:2" coordorigin="5060,9096" coordsize="279,0" path="m5060,9096l5339,9096e" filled="f" stroked="t" strokeweight=".47332pt" strokecolor="#282828">
                <v:path arrowok="t"/>
              </v:shape>
            </v:group>
            <v:group style="position:absolute;left:5282;top:9096;width:218;height:2" coordorigin="5282,9096" coordsize="218,2">
              <v:shape style="position:absolute;left:5282;top:9096;width:218;height:2" coordorigin="5282,9096" coordsize="218,0" path="m5282,9096l5500,9096e" filled="f" stroked="t" strokeweight=".47332pt" strokecolor="#131313">
                <v:path arrowok="t"/>
              </v:shape>
            </v:group>
            <v:group style="position:absolute;left:5443;top:9094;width:6111;height:2" coordorigin="5443,9094" coordsize="6111,2">
              <v:shape style="position:absolute;left:5443;top:9094;width:6111;height:2" coordorigin="5443,9094" coordsize="6111,0" path="m5443,9094l11554,9094e" filled="f" stroked="t" strokeweight=".70998pt" strokecolor="#4B4B4B">
                <v:path arrowok="t"/>
              </v:shape>
            </v:group>
            <v:group style="position:absolute;left:383;top:9048;width:2;height:324" coordorigin="383,9048" coordsize="2,324">
              <v:shape style="position:absolute;left:383;top:9048;width:2;height:324" coordorigin="383,9048" coordsize="0,324" path="m383,9373l383,9048e" filled="f" stroked="t" strokeweight=".47332pt" strokecolor="#2F2F2F">
                <v:path arrowok="t"/>
              </v:shape>
            </v:group>
            <v:group style="position:absolute;left:11544;top:9315;width:2;height:300" coordorigin="11544,9315" coordsize="2,300">
              <v:shape style="position:absolute;left:11544;top:9315;width:2;height:300" coordorigin="11544,9315" coordsize="0,300" path="m11544,9616l11544,9315e" filled="f" stroked="t" strokeweight=".47332pt" strokecolor="#3F3F3F">
                <v:path arrowok="t"/>
              </v:shape>
            </v:group>
            <v:group style="position:absolute;left:11547;top:9544;width:2;height:334" coordorigin="11547,9544" coordsize="2,334">
              <v:shape style="position:absolute;left:11547;top:9544;width:2;height:334" coordorigin="11547,9544" coordsize="0,334" path="m11547,9878l11547,9544e" filled="f" stroked="t" strokeweight=".70998pt" strokecolor="#646464">
                <v:path arrowok="t"/>
              </v:shape>
            </v:group>
            <v:group style="position:absolute;left:379;top:10026;width:11175;height:2" coordorigin="379,10026" coordsize="11175,2">
              <v:shape style="position:absolute;left:379;top:10026;width:11175;height:2" coordorigin="379,10026" coordsize="11175,0" path="m379,10026l11554,10026e" filled="f" stroked="t" strokeweight=".70998pt" strokecolor="#4F4F4F">
                <v:path arrowok="t"/>
              </v:shape>
            </v:group>
            <v:group style="position:absolute;left:767;top:10031;width:308;height:2" coordorigin="767,10031" coordsize="308,2">
              <v:shape style="position:absolute;left:767;top:10031;width:308;height:2" coordorigin="767,10031" coordsize="308,0" path="m767,10031l1074,10031e" filled="f" stroked="t" strokeweight=".94664pt" strokecolor="#646464">
                <v:path arrowok="t"/>
              </v:shape>
            </v:group>
            <v:group style="position:absolute;left:379;top:10362;width:11180;height:2" coordorigin="379,10362" coordsize="11180,2">
              <v:shape style="position:absolute;left:379;top:10362;width:11180;height:2" coordorigin="379,10362" coordsize="11180,0" path="m379,10362l11558,10362e" filled="f" stroked="t" strokeweight=".70998pt" strokecolor="#4F4F4F">
                <v:path arrowok="t"/>
              </v:shape>
            </v:group>
            <v:group style="position:absolute;left:369;top:10665;width:3380;height:2" coordorigin="369,10665" coordsize="3380,2">
              <v:shape style="position:absolute;left:369;top:10665;width:3380;height:2" coordorigin="369,10665" coordsize="3380,0" path="m369,10665l3749,10665e" filled="f" stroked="t" strokeweight=".23666pt" strokecolor="#3F3F3F">
                <v:path arrowok="t"/>
              </v:shape>
            </v:group>
            <v:group style="position:absolute;left:3749;top:10665;width:5827;height:2" coordorigin="3749,10665" coordsize="5827,2">
              <v:shape style="position:absolute;left:3749;top:10665;width:5827;height:2" coordorigin="3749,10665" coordsize="5827,0" path="m3749,10665l9575,10665e" filled="f" stroked="t" strokeweight=".23666pt" strokecolor="#000000">
                <v:path arrowok="t"/>
              </v:shape>
            </v:group>
            <v:group style="position:absolute;left:9575;top:10665;width:1960;height:2" coordorigin="9575,10665" coordsize="1960,2">
              <v:shape style="position:absolute;left:9575;top:10665;width:1960;height:2" coordorigin="9575,10665" coordsize="1960,0" path="m9575,10665l11535,10665e" filled="f" stroked="t" strokeweight=".23666pt" strokecolor="#B8B8B8">
                <v:path arrowok="t"/>
              </v:shape>
            </v:group>
            <v:group style="position:absolute;left:11547;top:10636;width:2;height:243" coordorigin="11547,10636" coordsize="2,243">
              <v:shape style="position:absolute;left:11547;top:10636;width:2;height:243" coordorigin="11547,10636" coordsize="0,243" path="m11547,10879l11547,10636e" filled="f" stroked="t" strokeweight=".94664pt" strokecolor="#6B6B6B">
                <v:path arrowok="t"/>
              </v:shape>
            </v:group>
            <v:group style="position:absolute;left:379;top:11082;width:4738;height:2" coordorigin="379,11082" coordsize="4738,2">
              <v:shape style="position:absolute;left:379;top:11082;width:4738;height:2" coordorigin="379,11082" coordsize="4738,0" path="m379,11082l5117,11082e" filled="f" stroked="t" strokeweight=".94664pt" strokecolor="#545454">
                <v:path arrowok="t"/>
              </v:shape>
            </v:group>
            <v:group style="position:absolute;left:5060;top:11079;width:440;height:2" coordorigin="5060,11079" coordsize="440,2">
              <v:shape style="position:absolute;left:5060;top:11079;width:440;height:2" coordorigin="5060,11079" coordsize="440,0" path="m5060,11079l5500,11079e" filled="f" stroked="t" strokeweight=".47332pt" strokecolor="#2B2B2B">
                <v:path arrowok="t"/>
              </v:shape>
            </v:group>
            <v:group style="position:absolute;left:5443;top:11077;width:6111;height:2" coordorigin="5443,11077" coordsize="6111,2">
              <v:shape style="position:absolute;left:5443;top:11077;width:6111;height:2" coordorigin="5443,11077" coordsize="6111,0" path="m5443,11077l11554,11077e" filled="f" stroked="t" strokeweight=".94664pt" strokecolor="#545454">
                <v:path arrowok="t"/>
              </v:shape>
            </v:group>
            <v:group style="position:absolute;left:383;top:11032;width:2;height:315" coordorigin="383,11032" coordsize="2,315">
              <v:shape style="position:absolute;left:383;top:11032;width:2;height:315" coordorigin="383,11032" coordsize="0,315" path="m383,11346l383,11032e" filled="f" stroked="t" strokeweight=".47332pt" strokecolor="#2F2F2F">
                <v:path arrowok="t"/>
              </v:shape>
            </v:group>
            <v:group style="position:absolute;left:379;top:11320;width:4960;height:2" coordorigin="379,11320" coordsize="4960,2">
              <v:shape style="position:absolute;left:379;top:11320;width:4960;height:2" coordorigin="379,11320" coordsize="4960,0" path="m379,11320l5339,11320e" filled="f" stroked="t" strokeweight=".94664pt" strokecolor="#4F4F4F">
                <v:path arrowok="t"/>
              </v:shape>
            </v:group>
            <v:group style="position:absolute;left:5282;top:11318;width:218;height:2" coordorigin="5282,11318" coordsize="218,2">
              <v:shape style="position:absolute;left:5282;top:11318;width:218;height:2" coordorigin="5282,11318" coordsize="218,0" path="m5282,11318l5500,11318e" filled="f" stroked="t" strokeweight=".47332pt" strokecolor="#383838">
                <v:path arrowok="t"/>
              </v:shape>
            </v:group>
            <v:group style="position:absolute;left:5443;top:11315;width:6111;height:2" coordorigin="5443,11315" coordsize="6111,2">
              <v:shape style="position:absolute;left:5443;top:11315;width:6111;height:2" coordorigin="5443,11315" coordsize="6111,0" path="m5443,11315l11554,11315e" filled="f" stroked="t" strokeweight=".94664pt" strokecolor="#4F4F4F">
                <v:path arrowok="t"/>
              </v:shape>
            </v:group>
            <v:group style="position:absolute;left:1046;top:11303;width:2;height:739" coordorigin="1046,11303" coordsize="2,739">
              <v:shape style="position:absolute;left:1046;top:11303;width:2;height:739" coordorigin="1046,11303" coordsize="0,739" path="m1046,12042l1046,11303e" filled="f" stroked="t" strokeweight=".23666pt" strokecolor="#282828">
                <v:path arrowok="t"/>
              </v:shape>
            </v:group>
            <v:group style="position:absolute;left:1749;top:11313;width:2;height:1363" coordorigin="1749,11313" coordsize="2,1363">
              <v:shape style="position:absolute;left:1749;top:11313;width:2;height:1363" coordorigin="1749,11313" coordsize="0,1363" path="m1749,12676l1749,11313e" filled="f" stroked="t" strokeweight=".70998pt" strokecolor="#4B4B4B">
                <v:path arrowok="t"/>
              </v:shape>
            </v:group>
            <v:group style="position:absolute;left:374;top:11558;width:11185;height:2" coordorigin="374,11558" coordsize="11185,2">
              <v:shape style="position:absolute;left:374;top:11558;width:11185;height:2" coordorigin="374,11558" coordsize="11185,0" path="m374,11558l11558,11558e" filled="f" stroked="t" strokeweight=".70998pt" strokecolor="#4F4F4F">
                <v:path arrowok="t"/>
              </v:shape>
            </v:group>
            <v:group style="position:absolute;left:7407;top:11313;width:2;height:2355" coordorigin="7407,11313" coordsize="2,2355">
              <v:shape style="position:absolute;left:7407;top:11313;width:2;height:2355" coordorigin="7407,11313" coordsize="0,2355" path="m7407,13668l7407,11313e" filled="f" stroked="t" strokeweight=".70998pt" strokecolor="#4F4F4F">
                <v:path arrowok="t"/>
              </v:shape>
            </v:group>
            <v:group style="position:absolute;left:383;top:12014;width:2;height:434" coordorigin="383,12014" coordsize="2,434">
              <v:shape style="position:absolute;left:383;top:12014;width:2;height:434" coordorigin="383,12014" coordsize="0,434" path="m383,12448l383,12014e" filled="f" stroked="t" strokeweight=".47332pt" strokecolor="#3B3B3B">
                <v:path arrowok="t"/>
              </v:shape>
            </v:group>
            <v:group style="position:absolute;left:1046;top:12042;width:2;height:1359" coordorigin="1046,12042" coordsize="2,1359">
              <v:shape style="position:absolute;left:1046;top:12042;width:2;height:1359" coordorigin="1046,12042" coordsize="0,1359" path="m1046,13401l1046,12042e" filled="f" stroked="t" strokeweight=".23666pt" strokecolor="#000000">
                <v:path arrowok="t"/>
              </v:shape>
            </v:group>
            <v:group style="position:absolute;left:388;top:12619;width:2;height:272" coordorigin="388,12619" coordsize="2,272">
              <v:shape style="position:absolute;left:388;top:12619;width:2;height:272" coordorigin="388,12619" coordsize="0,272" path="m388,12891l388,12619e" filled="f" stroked="t" strokeweight=".47332pt" strokecolor="#2B2B2B">
                <v:path arrowok="t"/>
              </v:shape>
            </v:group>
            <v:group style="position:absolute;left:1751;top:12619;width:2;height:272" coordorigin="1751,12619" coordsize="2,272">
              <v:shape style="position:absolute;left:1751;top:12619;width:2;height:272" coordorigin="1751,12619" coordsize="0,272" path="m1751,12891l1751,12619e" filled="f" stroked="t" strokeweight=".47332pt" strokecolor="#1F1F1F">
                <v:path arrowok="t"/>
              </v:shape>
            </v:group>
            <v:group style="position:absolute;left:2414;top:12619;width:2;height:272" coordorigin="2414,12619" coordsize="2,272">
              <v:shape style="position:absolute;left:2414;top:12619;width:2;height:272" coordorigin="2414,12619" coordsize="0,272" path="m2414,12891l2414,12619e" filled="f" stroked="t" strokeweight=".47332pt" strokecolor="#2B2B2B">
                <v:path arrowok="t"/>
              </v:shape>
            </v:group>
            <v:group style="position:absolute;left:1754;top:12834;width:2;height:1645" coordorigin="1754,12834" coordsize="2,1645">
              <v:shape style="position:absolute;left:1754;top:12834;width:2;height:1645" coordorigin="1754,12834" coordsize="0,1645" path="m1754,14478l1754,12834e" filled="f" stroked="t" strokeweight=".94664pt" strokecolor="#4B4B4B">
                <v:path arrowok="t"/>
              </v:shape>
            </v:group>
            <v:group style="position:absolute;left:2414;top:12834;width:2;height:682" coordorigin="2414,12834" coordsize="2,682">
              <v:shape style="position:absolute;left:2414;top:12834;width:2;height:682" coordorigin="2414,12834" coordsize="0,682" path="m2414,13515l2414,12834e" filled="f" stroked="t" strokeweight=".70998pt" strokecolor="#545454">
                <v:path arrowok="t"/>
              </v:shape>
            </v:group>
            <v:group style="position:absolute;left:11554;top:13082;width:2;height:348" coordorigin="11554,13082" coordsize="2,348">
              <v:shape style="position:absolute;left:11554;top:13082;width:2;height:348" coordorigin="11554,13082" coordsize="0,348" path="m11554,13430l11554,13082e" filled="f" stroked="t" strokeweight=".47332pt" strokecolor="#444444">
                <v:path arrowok="t"/>
              </v:shape>
            </v:group>
            <v:group style="position:absolute;left:383;top:13635;width:2040;height:2" coordorigin="383,13635" coordsize="2040,2">
              <v:shape style="position:absolute;left:383;top:13635;width:2040;height:2" coordorigin="383,13635" coordsize="2040,0" path="m383,13635l2423,13635e" filled="f" stroked="t" strokeweight=".70998pt" strokecolor="#5B5B5B">
                <v:path arrowok="t"/>
              </v:shape>
            </v:group>
            <v:group style="position:absolute;left:1046;top:13401;width:2;height:496" coordorigin="1046,13401" coordsize="2,496">
              <v:shape style="position:absolute;left:1046;top:13401;width:2;height:496" coordorigin="1046,13401" coordsize="0,496" path="m1046,13897l1046,13401e" filled="f" stroked="t" strokeweight=".23666pt" strokecolor="#676767">
                <v:path arrowok="t"/>
              </v:shape>
            </v:group>
            <v:group style="position:absolute;left:2416;top:13372;width:2;height:305" coordorigin="2416,13372" coordsize="2,305">
              <v:shape style="position:absolute;left:2416;top:13372;width:2;height:305" coordorigin="2416,13372" coordsize="0,305" path="m2416,13678l2416,13372e" filled="f" stroked="t" strokeweight=".70998pt" strokecolor="#3B3B3B">
                <v:path arrowok="t"/>
              </v:shape>
            </v:group>
            <v:group style="position:absolute;left:11554;top:13372;width:2;height:296" coordorigin="11554,13372" coordsize="2,296">
              <v:shape style="position:absolute;left:11554;top:13372;width:2;height:296" coordorigin="11554,13372" coordsize="0,296" path="m11554,13668l11554,13372e" filled="f" stroked="t" strokeweight=".47332pt" strokecolor="#575757">
                <v:path arrowok="t"/>
              </v:shape>
            </v:group>
            <v:group style="position:absolute;left:7412;top:13611;width:2;height:315" coordorigin="7412,13611" coordsize="2,315">
              <v:shape style="position:absolute;left:7412;top:13611;width:2;height:315" coordorigin="7412,13611" coordsize="0,315" path="m7412,13925l7412,13611e" filled="f" stroked="t" strokeweight=".47332pt" strokecolor="#2F2F2F">
                <v:path arrowok="t"/>
              </v:shape>
            </v:group>
            <v:group style="position:absolute;left:1046;top:13897;width:2;height:1578" coordorigin="1046,13897" coordsize="2,1578">
              <v:shape style="position:absolute;left:1046;top:13897;width:2;height:1578" coordorigin="1046,13897" coordsize="0,1578" path="m1046,15475l1046,13897e" filled="f" stroked="t" strokeweight=".23666pt" strokecolor="#000000">
                <v:path arrowok="t"/>
              </v:shape>
            </v:group>
            <v:group style="position:absolute;left:2416;top:13606;width:2;height:2408" coordorigin="2416,13606" coordsize="2,2408">
              <v:shape style="position:absolute;left:2416;top:13606;width:2;height:2408" coordorigin="2416,13606" coordsize="0,2408" path="m2416,16014l2416,13606e" filled="f" stroked="t" strokeweight=".70998pt" strokecolor="#4F4F4F">
                <v:path arrowok="t"/>
              </v:shape>
            </v:group>
            <v:group style="position:absolute;left:7415;top:13844;width:2;height:329" coordorigin="7415,13844" coordsize="2,329">
              <v:shape style="position:absolute;left:7415;top:13844;width:2;height:329" coordorigin="7415,13844" coordsize="0,329" path="m7415,14173l7415,13844e" filled="f" stroked="t" strokeweight=".94664pt" strokecolor="#575757">
                <v:path arrowok="t"/>
              </v:shape>
            </v:group>
            <v:group style="position:absolute;left:11554;top:13868;width:2;height:1635" coordorigin="11554,13868" coordsize="2,1635">
              <v:shape style="position:absolute;left:11554;top:13868;width:2;height:1635" coordorigin="11554,13868" coordsize="0,1635" path="m11554,15503l11554,13868e" filled="f" stroked="t" strokeweight=".47332pt" strokecolor="#545454">
                <v:path arrowok="t"/>
              </v:shape>
            </v:group>
            <v:group style="position:absolute;left:7417;top:14116;width:2;height:334" coordorigin="7417,14116" coordsize="2,334">
              <v:shape style="position:absolute;left:7417;top:14116;width:2;height:334" coordorigin="7417,14116" coordsize="0,334" path="m7417,14450l7417,14116e" filled="f" stroked="t" strokeweight=".47332pt" strokecolor="#2B2B2B">
                <v:path arrowok="t"/>
              </v:shape>
            </v:group>
            <v:group style="position:absolute;left:388;top:14393;width:2;height:262" coordorigin="388,14393" coordsize="2,262">
              <v:shape style="position:absolute;left:388;top:14393;width:2;height:262" coordorigin="388,14393" coordsize="0,262" path="m388,14655l388,14393e" filled="f" stroked="t" strokeweight=".47332pt" strokecolor="#2B2B2B">
                <v:path arrowok="t"/>
              </v:shape>
            </v:group>
            <v:group style="position:absolute;left:1756;top:14393;width:2;height:334" coordorigin="1756,14393" coordsize="2,334">
              <v:shape style="position:absolute;left:1756;top:14393;width:2;height:334" coordorigin="1756,14393" coordsize="0,334" path="m1756,14726l1756,14393e" filled="f" stroked="t" strokeweight=".70998pt" strokecolor="#343434">
                <v:path arrowok="t"/>
              </v:shape>
            </v:group>
            <v:group style="position:absolute;left:7417;top:14393;width:2;height:1611" coordorigin="7417,14393" coordsize="2,1611">
              <v:shape style="position:absolute;left:7417;top:14393;width:2;height:1611" coordorigin="7417,14393" coordsize="0,1611" path="m7417,16004l7417,14393e" filled="f" stroked="t" strokeweight=".70998pt" strokecolor="#545454">
                <v:path arrowok="t"/>
              </v:shape>
            </v:group>
            <v:group style="position:absolute;left:1754;top:14669;width:2;height:1349" coordorigin="1754,14669" coordsize="2,1349">
              <v:shape style="position:absolute;left:1754;top:14669;width:2;height:1349" coordorigin="1754,14669" coordsize="0,1349" path="m1754,16018l1754,14669e" filled="f" stroked="t" strokeweight=".70998pt" strokecolor="#545454">
                <v:path arrowok="t"/>
              </v:shape>
            </v:group>
            <v:group style="position:absolute;left:1046;top:15475;width:2;height:524" coordorigin="1046,15475" coordsize="2,524">
              <v:shape style="position:absolute;left:1046;top:15475;width:2;height:524" coordorigin="1046,15475" coordsize="0,524" path="m1046,15999l1046,15475e" filled="f" stroked="t" strokeweight=".23666pt" strokecolor="#646464">
                <v:path arrowok="t"/>
              </v:shape>
            </v:group>
            <v:group style="position:absolute;left:3720;top:16004;width:218;height:2" coordorigin="3720,16004" coordsize="218,2">
              <v:shape style="position:absolute;left:3720;top:16004;width:218;height:2" coordorigin="3720,16004" coordsize="218,0" path="m3720,16004l3938,16004e" filled="f" stroked="t" strokeweight=".47332pt" strokecolor="#2F2F2F">
                <v:path arrowok="t"/>
              </v:shape>
            </v:group>
            <v:group style="position:absolute;left:3881;top:15999;width:123;height:2" coordorigin="3881,15999" coordsize="123,2">
              <v:shape style="position:absolute;left:3881;top:15999;width:123;height:2" coordorigin="3881,15999" coordsize="123,0" path="m3881,15999l4004,15999e" filled="f" stroked="t" strokeweight=".70998pt" strokecolor="#4B4B4B">
                <v:path arrowok="t"/>
              </v:shape>
            </v:group>
            <v:group style="position:absolute;left:5282;top:15999;width:218;height:2" coordorigin="5282,15999" coordsize="218,2">
              <v:shape style="position:absolute;left:5282;top:15999;width:218;height:2" coordorigin="5282,15999" coordsize="218,0" path="m5282,15999l5500,15999e" filled="f" stroked="t" strokeweight=".47332pt" strokecolor="#2F2F34">
                <v:path arrowok="t"/>
              </v:shape>
            </v:group>
            <v:group style="position:absolute;left:6215;top:16002;width:492;height:2" coordorigin="6215,16002" coordsize="492,2">
              <v:shape style="position:absolute;left:6215;top:16002;width:492;height:2" coordorigin="6215,16002" coordsize="492,0" path="m6215,16002l6707,16002e" filled="f" stroked="t" strokeweight=".47332pt" strokecolor="#545454">
                <v:path arrowok="t"/>
              </v:shape>
            </v:group>
            <v:group style="position:absolute;left:379;top:16002;width:11185;height:2" coordorigin="379,16002" coordsize="11185,2">
              <v:shape style="position:absolute;left:379;top:16002;width:11185;height:2" coordorigin="379,16002" coordsize="11185,0" path="m379,16002l11563,16002e" filled="f" stroked="t" strokeweight=".70998pt" strokecolor="#676767">
                <v:path arrowok="t"/>
              </v:shape>
            </v:group>
            <w10:wrap type="none"/>
          </v:group>
        </w:pict>
      </w:r>
      <w:r>
        <w:rPr>
          <w:sz w:val="14"/>
          <w:szCs w:val="14"/>
        </w:rPr>
      </w:r>
    </w:p>
    <w:p>
      <w:pPr>
        <w:spacing w:before="0" w:after="0" w:line="240" w:lineRule="auto"/>
        <w:ind w:left="283" w:right="-87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3.114471pt;margin-top:-27.432064pt;width:18.431743pt;height:17.5pt;mso-position-horizontal-relative:page;mso-position-vertical-relative:paragraph;z-index:-16845" type="#_x0000_t202" filled="f" stroked="f">
            <v:textbox inset="0,0,0,0">
              <w:txbxContent>
                <w:p>
                  <w:pPr>
                    <w:spacing w:before="0" w:after="0" w:line="350" w:lineRule="exact"/>
                    <w:ind w:right="-93"/>
                    <w:jc w:val="left"/>
                    <w:rPr>
                      <w:rFonts w:ascii="Times New Roman" w:hAnsi="Times New Roman" w:cs="Times New Roman" w:eastAsia="Times New Roman"/>
                      <w:sz w:val="35"/>
                      <w:szCs w:val="3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5D6062"/>
                      <w:w w:val="67"/>
                      <w:i/>
                    </w:rPr>
                    <w:t>;.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5D6062"/>
                      <w:spacing w:val="3"/>
                      <w:w w:val="67"/>
                      <w:i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464646"/>
                      <w:spacing w:val="0"/>
                      <w:w w:val="95"/>
                      <w:i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BDBFC6"/>
                      <w:spacing w:val="0"/>
                      <w:w w:val="19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35"/>
                      <w:szCs w:val="3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6"/>
          <w:szCs w:val="26"/>
          <w:color w:val="2F2F2F"/>
          <w:spacing w:val="-5"/>
          <w:w w:val="56"/>
        </w:rPr>
        <w:t>:</w:t>
      </w:r>
      <w:r>
        <w:rPr>
          <w:rFonts w:ascii="Arial" w:hAnsi="Arial" w:cs="Arial" w:eastAsia="Arial"/>
          <w:sz w:val="31"/>
          <w:szCs w:val="31"/>
          <w:color w:val="2F2F2F"/>
          <w:spacing w:val="-103"/>
          <w:w w:val="70"/>
        </w:rPr>
        <w:t>"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56"/>
        </w:rPr>
        <w:t>ı</w:t>
      </w:r>
      <w:r>
        <w:rPr>
          <w:rFonts w:ascii="Arial" w:hAnsi="Arial" w:cs="Arial" w:eastAsia="Arial"/>
          <w:sz w:val="26"/>
          <w:szCs w:val="26"/>
          <w:color w:val="2F2F2F"/>
          <w:spacing w:val="-11"/>
          <w:w w:val="56"/>
        </w:rPr>
        <w:t>:</w:t>
      </w:r>
      <w:r>
        <w:rPr>
          <w:rFonts w:ascii="Arial" w:hAnsi="Arial" w:cs="Arial" w:eastAsia="Arial"/>
          <w:sz w:val="31"/>
          <w:szCs w:val="31"/>
          <w:color w:val="2F2F2F"/>
          <w:spacing w:val="-44"/>
          <w:w w:val="70"/>
        </w:rPr>
        <w:t>'</w:t>
      </w:r>
      <w:r>
        <w:rPr>
          <w:rFonts w:ascii="Arial" w:hAnsi="Arial" w:cs="Arial" w:eastAsia="Arial"/>
          <w:sz w:val="26"/>
          <w:szCs w:val="26"/>
          <w:color w:val="2F2F2F"/>
          <w:spacing w:val="0"/>
          <w:w w:val="56"/>
        </w:rPr>
        <w:t>: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0" w:after="0" w:line="348" w:lineRule="exact"/>
        <w:ind w:left="3985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757777"/>
          <w:spacing w:val="0"/>
          <w:w w:val="100"/>
          <w:position w:val="8"/>
        </w:rPr>
        <w:t>.</w:t>
      </w:r>
      <w:r>
        <w:rPr>
          <w:rFonts w:ascii="Arial" w:hAnsi="Arial" w:cs="Arial" w:eastAsia="Arial"/>
          <w:sz w:val="27"/>
          <w:szCs w:val="27"/>
          <w:color w:val="757777"/>
          <w:spacing w:val="-1"/>
          <w:w w:val="100"/>
          <w:position w:val="8"/>
        </w:rPr>
        <w:t> </w:t>
      </w:r>
      <w:r>
        <w:rPr>
          <w:rFonts w:ascii="Arial" w:hAnsi="Arial" w:cs="Arial" w:eastAsia="Arial"/>
          <w:sz w:val="25"/>
          <w:szCs w:val="25"/>
          <w:color w:val="757777"/>
          <w:spacing w:val="-19"/>
          <w:w w:val="70"/>
          <w:position w:val="8"/>
        </w:rPr>
        <w:t>-</w:t>
      </w:r>
      <w:r>
        <w:rPr>
          <w:rFonts w:ascii="Arial" w:hAnsi="Arial" w:cs="Arial" w:eastAsia="Arial"/>
          <w:sz w:val="25"/>
          <w:szCs w:val="25"/>
          <w:color w:val="999A9C"/>
          <w:spacing w:val="0"/>
          <w:w w:val="51"/>
          <w:position w:val="8"/>
        </w:rPr>
        <w:t>,</w:t>
      </w:r>
      <w:r>
        <w:rPr>
          <w:rFonts w:ascii="Arial" w:hAnsi="Arial" w:cs="Arial" w:eastAsia="Arial"/>
          <w:sz w:val="25"/>
          <w:szCs w:val="25"/>
          <w:color w:val="999A9C"/>
          <w:spacing w:val="-17"/>
          <w:w w:val="52"/>
          <w:position w:val="8"/>
        </w:rPr>
        <w:t>_</w:t>
      </w:r>
      <w:r>
        <w:rPr>
          <w:rFonts w:ascii="Arial" w:hAnsi="Arial" w:cs="Arial" w:eastAsia="Arial"/>
          <w:sz w:val="27"/>
          <w:szCs w:val="27"/>
          <w:color w:val="5D6062"/>
          <w:spacing w:val="0"/>
          <w:w w:val="51"/>
          <w:position w:val="-1"/>
        </w:rPr>
        <w:t>..</w:t>
      </w:r>
      <w:r>
        <w:rPr>
          <w:rFonts w:ascii="Arial" w:hAnsi="Arial" w:cs="Arial" w:eastAsia="Arial"/>
          <w:sz w:val="27"/>
          <w:szCs w:val="27"/>
          <w:color w:val="5D6062"/>
          <w:spacing w:val="-57"/>
          <w:w w:val="51"/>
          <w:position w:val="-1"/>
        </w:rPr>
        <w:t>.</w:t>
      </w:r>
      <w:r>
        <w:rPr>
          <w:rFonts w:ascii="Arial" w:hAnsi="Arial" w:cs="Arial" w:eastAsia="Arial"/>
          <w:sz w:val="28"/>
          <w:szCs w:val="28"/>
          <w:color w:val="999A9C"/>
          <w:spacing w:val="-2"/>
          <w:w w:val="74"/>
          <w:position w:val="8"/>
        </w:rPr>
        <w:t>'</w:t>
      </w:r>
      <w:r>
        <w:rPr>
          <w:rFonts w:ascii="Arial" w:hAnsi="Arial" w:cs="Arial" w:eastAsia="Arial"/>
          <w:sz w:val="27"/>
          <w:szCs w:val="27"/>
          <w:color w:val="5D6062"/>
          <w:spacing w:val="-55"/>
          <w:w w:val="51"/>
          <w:position w:val="-1"/>
        </w:rPr>
        <w:t>.</w:t>
      </w:r>
      <w:r>
        <w:rPr>
          <w:rFonts w:ascii="Arial" w:hAnsi="Arial" w:cs="Arial" w:eastAsia="Arial"/>
          <w:sz w:val="28"/>
          <w:szCs w:val="28"/>
          <w:color w:val="999A9C"/>
          <w:spacing w:val="-46"/>
          <w:w w:val="74"/>
          <w:position w:val="8"/>
        </w:rPr>
        <w:t>"</w:t>
      </w:r>
      <w:r>
        <w:rPr>
          <w:rFonts w:ascii="Arial" w:hAnsi="Arial" w:cs="Arial" w:eastAsia="Arial"/>
          <w:sz w:val="27"/>
          <w:szCs w:val="27"/>
          <w:color w:val="5D6062"/>
          <w:spacing w:val="-3"/>
          <w:w w:val="51"/>
          <w:position w:val="-1"/>
        </w:rPr>
        <w:t>.</w:t>
      </w:r>
      <w:r>
        <w:rPr>
          <w:rFonts w:ascii="Arial" w:hAnsi="Arial" w:cs="Arial" w:eastAsia="Arial"/>
          <w:sz w:val="28"/>
          <w:szCs w:val="28"/>
          <w:color w:val="999A9C"/>
          <w:spacing w:val="-47"/>
          <w:w w:val="74"/>
          <w:position w:val="8"/>
        </w:rPr>
        <w:t>'</w:t>
      </w:r>
      <w:r>
        <w:rPr>
          <w:rFonts w:ascii="Arial" w:hAnsi="Arial" w:cs="Arial" w:eastAsia="Arial"/>
          <w:sz w:val="27"/>
          <w:szCs w:val="27"/>
          <w:color w:val="5D6062"/>
          <w:spacing w:val="-1"/>
          <w:w w:val="51"/>
          <w:position w:val="-1"/>
        </w:rPr>
        <w:t>.</w:t>
      </w:r>
      <w:r>
        <w:rPr>
          <w:rFonts w:ascii="Arial" w:hAnsi="Arial" w:cs="Arial" w:eastAsia="Arial"/>
          <w:sz w:val="28"/>
          <w:szCs w:val="28"/>
          <w:color w:val="999A9C"/>
          <w:spacing w:val="0"/>
          <w:w w:val="75"/>
          <w:position w:val="8"/>
        </w:rPr>
        <w:t>·</w:t>
      </w:r>
      <w:r>
        <w:rPr>
          <w:rFonts w:ascii="Arial" w:hAnsi="Arial" w:cs="Arial" w:eastAsia="Arial"/>
          <w:sz w:val="28"/>
          <w:szCs w:val="28"/>
          <w:color w:val="999A9C"/>
          <w:spacing w:val="1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DBFC6"/>
          <w:spacing w:val="0"/>
          <w:w w:val="31"/>
          <w:position w:val="8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BDBFC6"/>
          <w:spacing w:val="0"/>
          <w:w w:val="31"/>
          <w:position w:val="8"/>
        </w:rPr>
        <w:t>       </w:t>
      </w:r>
      <w:r>
        <w:rPr>
          <w:rFonts w:ascii="Times New Roman" w:hAnsi="Times New Roman" w:cs="Times New Roman" w:eastAsia="Times New Roman"/>
          <w:sz w:val="18"/>
          <w:szCs w:val="18"/>
          <w:color w:val="BDBFC6"/>
          <w:spacing w:val="1"/>
          <w:w w:val="31"/>
          <w:position w:val="8"/>
        </w:rPr>
        <w:t> </w:t>
      </w:r>
      <w:r>
        <w:rPr>
          <w:rFonts w:ascii="Arial" w:hAnsi="Arial" w:cs="Arial" w:eastAsia="Arial"/>
          <w:sz w:val="18"/>
          <w:szCs w:val="18"/>
          <w:color w:val="898C8C"/>
          <w:spacing w:val="-17"/>
          <w:w w:val="287"/>
          <w:position w:val="8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999A9C"/>
          <w:spacing w:val="0"/>
          <w:w w:val="206"/>
          <w:position w:val="8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999A9C"/>
          <w:spacing w:val="2"/>
          <w:w w:val="205"/>
          <w:position w:val="8"/>
        </w:rPr>
        <w:t>/</w:t>
      </w:r>
      <w:r>
        <w:rPr>
          <w:rFonts w:ascii="Arial" w:hAnsi="Arial" w:cs="Arial" w:eastAsia="Arial"/>
          <w:sz w:val="18"/>
          <w:szCs w:val="18"/>
          <w:color w:val="999A9C"/>
          <w:spacing w:val="0"/>
          <w:w w:val="78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80" w:right="100"/>
          <w:cols w:num="2" w:equalWidth="0">
            <w:col w:w="448" w:space="4365"/>
            <w:col w:w="6727"/>
          </w:cols>
        </w:sectPr>
      </w:pPr>
      <w:rPr/>
    </w:p>
    <w:p>
      <w:pPr>
        <w:spacing w:before="76" w:after="0" w:line="221" w:lineRule="auto"/>
        <w:ind w:left="587" w:right="-149" w:firstLine="-278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6"/>
          <w:szCs w:val="86"/>
          <w:color w:val="1F1F1F"/>
          <w:spacing w:val="-808"/>
          <w:w w:val="169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8"/>
          <w:position w:val="0"/>
        </w:rPr>
        <w:t>IZ</w:t>
      </w:r>
      <w:r>
        <w:rPr>
          <w:rFonts w:ascii="Arial" w:hAnsi="Arial" w:cs="Arial" w:eastAsia="Arial"/>
          <w:sz w:val="14"/>
          <w:szCs w:val="14"/>
          <w:color w:val="2F2F2F"/>
          <w:spacing w:val="-25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20"/>
          <w:position w:val="0"/>
        </w:rPr>
        <w:t>MIR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2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4"/>
          <w:b/>
          <w:bCs/>
          <w:position w:val="0"/>
        </w:rPr>
        <w:t>BÜYÜKSEHIR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4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16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0" w:right="4306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504.959991pt;margin-top:-4.333664pt;width:49.919998pt;height:46.080002pt;mso-position-horizontal-relative:page;mso-position-vertical-relative:paragraph;z-index:-16843" type="#_x0000_t75">
            <v:imagedata r:id="rId35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97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12"/>
          <w:w w:val="97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97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0" w:lineRule="auto"/>
        <w:ind w:left="467" w:right="4439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97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" w:after="0" w:line="248" w:lineRule="exact"/>
        <w:ind w:left="1122" w:right="5151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2F2F2F"/>
          <w:w w:val="90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95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440" w:bottom="280" w:left="320" w:right="140"/>
          <w:cols w:num="2" w:equalWidth="0">
            <w:col w:w="1628" w:space="1679"/>
            <w:col w:w="8153"/>
          </w:cols>
        </w:sectPr>
      </w:pPr>
      <w:rPr/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35" w:after="0" w:line="240" w:lineRule="auto"/>
        <w:ind w:left="107" w:right="-20"/>
        <w:jc w:val="left"/>
        <w:tabs>
          <w:tab w:pos="1660" w:val="left"/>
          <w:tab w:pos="3160" w:val="left"/>
          <w:tab w:pos="554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19.05.2017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-18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5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5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tfei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2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8"/>
          <w:w w:val="1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1"/>
        </w:rPr>
        <w:t>05537936364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7" w:lineRule="auto"/>
        <w:ind w:left="126" w:right="3294"/>
        <w:jc w:val="left"/>
        <w:tabs>
          <w:tab w:pos="1660" w:val="left"/>
          <w:tab w:pos="3160" w:val="left"/>
          <w:tab w:pos="454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19.05.2017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3253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Özge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TOPRAK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Tulum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202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14" w:lineRule="exact"/>
        <w:ind w:left="121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Dogı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33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Tulum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202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İZMIR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20" w:right="140"/>
        </w:sectPr>
      </w:pPr>
      <w:rPr/>
    </w:p>
    <w:p>
      <w:pPr>
        <w:spacing w:before="24" w:after="0" w:line="262" w:lineRule="auto"/>
        <w:ind w:left="117" w:right="-15" w:firstLine="5"/>
        <w:jc w:val="left"/>
        <w:tabs>
          <w:tab w:pos="1480" w:val="left"/>
          <w:tab w:pos="3660" w:val="left"/>
          <w:tab w:pos="4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Yangını</w:t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7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7"/>
          <w:w w:val="9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14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48" w:lineRule="exact"/>
        <w:ind w:right="-20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-5"/>
          <w:w w:val="88"/>
          <w:position w:val="-10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7"/>
          <w:w w:val="88"/>
          <w:position w:val="-1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88"/>
          <w:position w:val="-10"/>
        </w:rPr>
        <w:t>tonan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"/>
          <w:w w:val="88"/>
          <w:position w:val="-1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8"/>
          <w:position w:val="-1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8"/>
          <w:position w:val="-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22"/>
          <w:w w:val="88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90"/>
          <w:position w:val="-1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9"/>
          <w:w w:val="89"/>
          <w:position w:val="-1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1"/>
          <w:position w:val="-1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0"/>
          <w:w w:val="90"/>
          <w:position w:val="-1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65656"/>
          <w:spacing w:val="-2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79"/>
          <w:position w:val="-1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79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4"/>
          <w:w w:val="79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64646"/>
          <w:spacing w:val="0"/>
          <w:w w:val="98"/>
          <w:position w:val="-10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86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0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6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-10"/>
        </w:rPr>
        <w:t>Diğer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5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20" w:right="140"/>
          <w:cols w:num="3" w:equalWidth="0">
            <w:col w:w="5484" w:space="129"/>
            <w:col w:w="977" w:space="181"/>
            <w:col w:w="468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12" w:lineRule="exact"/>
        <w:ind w:right="-20"/>
        <w:jc w:val="right"/>
        <w:tabs>
          <w:tab w:pos="580" w:val="left"/>
        </w:tabs>
        <w:rPr>
          <w:rFonts w:ascii="Arial" w:hAnsi="Arial" w:cs="Arial" w:eastAsia="Arial"/>
          <w:sz w:val="52"/>
          <w:szCs w:val="52"/>
        </w:rPr>
      </w:pPr>
      <w:rPr/>
      <w:r>
        <w:rPr/>
        <w:br w:type="column"/>
      </w:r>
      <w:r>
        <w:rPr>
          <w:rFonts w:ascii="Arial" w:hAnsi="Arial" w:cs="Arial" w:eastAsia="Arial"/>
          <w:sz w:val="52"/>
          <w:szCs w:val="52"/>
          <w:color w:val="2F2F2F"/>
          <w:w w:val="40"/>
          <w:position w:val="-1"/>
        </w:rPr>
        <w:t>ı</w:t>
      </w:r>
      <w:r>
        <w:rPr>
          <w:rFonts w:ascii="Arial" w:hAnsi="Arial" w:cs="Arial" w:eastAsia="Arial"/>
          <w:sz w:val="52"/>
          <w:szCs w:val="52"/>
          <w:color w:val="2F2F2F"/>
          <w:w w:val="100"/>
          <w:position w:val="-1"/>
        </w:rPr>
        <w:tab/>
      </w:r>
      <w:r>
        <w:rPr>
          <w:rFonts w:ascii="Arial" w:hAnsi="Arial" w:cs="Arial" w:eastAsia="Arial"/>
          <w:sz w:val="52"/>
          <w:szCs w:val="52"/>
          <w:color w:val="2F2F2F"/>
          <w:w w:val="100"/>
          <w:position w:val="-1"/>
        </w:rPr>
      </w:r>
      <w:r>
        <w:rPr>
          <w:rFonts w:ascii="Arial" w:hAnsi="Arial" w:cs="Arial" w:eastAsia="Arial"/>
          <w:sz w:val="52"/>
          <w:szCs w:val="52"/>
          <w:color w:val="464646"/>
          <w:spacing w:val="0"/>
          <w:w w:val="40"/>
          <w:position w:val="-1"/>
        </w:rPr>
        <w:t>ı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6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14" w:lineRule="exact"/>
        <w:ind w:left="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83"/>
          <w:position w:val="-1"/>
        </w:rPr>
        <w:t>ıniri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8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21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ŞEN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469" w:lineRule="exact"/>
        <w:ind w:left="318" w:right="-20"/>
        <w:jc w:val="left"/>
        <w:tabs>
          <w:tab w:pos="1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41"/>
          <w:szCs w:val="41"/>
          <w:color w:val="2F2F2F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2F2F2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7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  <w:position w:val="7"/>
        </w:rPr>
        <w:t>ı5:45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20" w:right="140"/>
          <w:cols w:num="3" w:equalWidth="0">
            <w:col w:w="1193" w:space="964"/>
            <w:col w:w="2974" w:space="600"/>
            <w:col w:w="5729"/>
          </w:cols>
        </w:sectPr>
      </w:pPr>
      <w:rPr/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2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6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7"/>
        </w:rPr>
        <w:t>098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45"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w w:val="33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w w:val="33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9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ı5:24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9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1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15:36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7" w:lineRule="auto"/>
        <w:ind w:left="43" w:right="4017" w:firstLine="-2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2F2F2F"/>
          <w:spacing w:val="0"/>
          <w:w w:val="53"/>
        </w:rPr>
        <w:t>1</w:t>
      </w:r>
      <w:r>
        <w:rPr>
          <w:rFonts w:ascii="Arial" w:hAnsi="Arial" w:cs="Arial" w:eastAsia="Arial"/>
          <w:sz w:val="17"/>
          <w:szCs w:val="17"/>
          <w:color w:val="2F2F2F"/>
          <w:spacing w:val="11"/>
          <w:w w:val="5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9"/>
        </w:rPr>
        <w:t>nıniyet-Jandarma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20" w:right="140"/>
          <w:cols w:num="3" w:equalWidth="0">
            <w:col w:w="633" w:space="1525"/>
            <w:col w:w="1881" w:space="677"/>
            <w:col w:w="6744"/>
          </w:cols>
        </w:sectPr>
      </w:pPr>
      <w:rPr/>
    </w:p>
    <w:p>
      <w:pPr>
        <w:spacing w:before="0" w:after="0" w:line="220" w:lineRule="exact"/>
        <w:ind w:left="2167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  <w:position w:val="-1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55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sı: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Doğalg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20" w:right="140"/>
        </w:sectPr>
      </w:pPr>
      <w:rPr/>
    </w:p>
    <w:p>
      <w:pPr>
        <w:spacing w:before="24" w:after="0" w:line="251" w:lineRule="auto"/>
        <w:ind w:left="2172" w:right="1101" w:firstLine="-2065"/>
        <w:jc w:val="left"/>
        <w:tabs>
          <w:tab w:pos="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339"/>
        </w:rPr>
        <w:t>\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1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172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9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Adı-S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  <w:position w:val="-1"/>
        </w:rPr>
        <w:t>_ad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8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9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f'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20" w:right="140"/>
          <w:cols w:num="3" w:equalWidth="0">
            <w:col w:w="4337" w:space="364"/>
            <w:col w:w="1031" w:space="1892"/>
            <w:col w:w="3836"/>
          </w:cols>
        </w:sectPr>
      </w:pPr>
      <w:rPr/>
    </w:p>
    <w:p>
      <w:pPr>
        <w:spacing w:before="29" w:after="0" w:line="240" w:lineRule="auto"/>
        <w:ind w:left="10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6"/>
          <w:position w:val="-1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2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20" w:right="140"/>
          <w:cols w:num="2" w:equalWidth="0">
            <w:col w:w="1565" w:space="602"/>
            <w:col w:w="9293"/>
          </w:cols>
        </w:sectPr>
      </w:pPr>
      <w:rPr/>
    </w:p>
    <w:p>
      <w:pPr>
        <w:spacing w:before="24" w:after="0" w:line="146" w:lineRule="exact"/>
        <w:ind w:left="17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3"/>
          <w:position w:val="-6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4"/>
          <w:w w:val="133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6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156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5"/>
        </w:rPr>
        <w:t>işlenerek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160" w:lineRule="exact"/>
        <w:ind w:right="-20"/>
        <w:jc w:val="left"/>
        <w:tabs>
          <w:tab w:pos="1920" w:val="left"/>
          <w:tab w:pos="34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7"/>
        </w:rPr>
        <w:t>ls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7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7"/>
          <w:w w:val="44"/>
          <w:position w:val="-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2"/>
          <w:w w:val="44"/>
          <w:position w:val="-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91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8"/>
          <w:w w:val="116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6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16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1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  <w:position w:val="-6"/>
        </w:rPr>
        <w:t>Kg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20" w:right="140"/>
          <w:cols w:num="3" w:equalWidth="0">
            <w:col w:w="1513" w:space="886"/>
            <w:col w:w="981" w:space="1321"/>
            <w:col w:w="6759"/>
          </w:cols>
        </w:sectPr>
      </w:pPr>
      <w:rPr/>
    </w:p>
    <w:p>
      <w:pPr>
        <w:spacing w:before="0" w:after="0" w:line="380" w:lineRule="exact"/>
        <w:ind w:left="6629" w:right="-20"/>
        <w:jc w:val="left"/>
        <w:tabs>
          <w:tab w:pos="82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1"/>
          <w:szCs w:val="31"/>
          <w:color w:val="1F1F1F"/>
          <w:spacing w:val="0"/>
          <w:w w:val="56"/>
        </w:rPr>
        <w:t>ı</w:t>
      </w:r>
      <w:r>
        <w:rPr>
          <w:rFonts w:ascii="Arial" w:hAnsi="Arial" w:cs="Arial" w:eastAsia="Arial"/>
          <w:sz w:val="31"/>
          <w:szCs w:val="31"/>
          <w:color w:val="1F1F1F"/>
          <w:spacing w:val="0"/>
          <w:w w:val="100"/>
        </w:rPr>
        <w:tab/>
      </w:r>
      <w:r>
        <w:rPr>
          <w:rFonts w:ascii="Arial" w:hAnsi="Arial" w:cs="Arial" w:eastAsia="Arial"/>
          <w:sz w:val="31"/>
          <w:szCs w:val="31"/>
          <w:color w:val="1F1F1F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676767"/>
          <w:spacing w:val="0"/>
          <w:w w:val="56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35" w:after="0" w:line="257" w:lineRule="auto"/>
        <w:ind w:left="126" w:right="7698" w:firstLine="-9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20" w:right="140"/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52" w:lineRule="auto"/>
        <w:ind w:right="5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0"/>
        </w:rPr>
        <w:t>oruşturmada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sönnıemi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otlar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sonucu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500" w:bottom="280" w:left="320" w:right="140"/>
          <w:cols w:num="2" w:equalWidth="0">
            <w:col w:w="1793" w:space="364"/>
            <w:col w:w="9303"/>
          </w:cols>
        </w:sectPr>
      </w:pPr>
      <w:rPr/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67" w:lineRule="auto"/>
        <w:ind w:left="107" w:right="1406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$igortalı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6" w:lineRule="exact"/>
        <w:ind w:left="1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2F2F2F"/>
          <w:w w:val="57"/>
          <w:position w:val="1"/>
        </w:rPr>
        <w:t>I</w:t>
      </w:r>
      <w:r>
        <w:rPr>
          <w:rFonts w:ascii="Arial" w:hAnsi="Arial" w:cs="Arial" w:eastAsia="Arial"/>
          <w:sz w:val="27"/>
          <w:szCs w:val="27"/>
          <w:color w:val="2F2F2F"/>
          <w:spacing w:val="4"/>
          <w:w w:val="57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5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26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19.05.2017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16" w:right="-69"/>
        <w:jc w:val="left"/>
        <w:tabs>
          <w:tab w:pos="1020" w:val="left"/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Torbalı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left="628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226"/>
        </w:rPr>
        <w:t>aat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6:30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20" w:right="140"/>
          <w:cols w:num="3" w:equalWidth="0">
            <w:col w:w="4662" w:space="1510"/>
            <w:col w:w="1234" w:space="1217"/>
            <w:col w:w="2837"/>
          </w:cols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20" w:right="140"/>
        </w:sectPr>
      </w:pPr>
      <w:rPr/>
    </w:p>
    <w:p>
      <w:pPr>
        <w:spacing w:before="30" w:after="0" w:line="240" w:lineRule="auto"/>
        <w:ind w:left="2310" w:right="-75"/>
        <w:jc w:val="left"/>
        <w:tabs>
          <w:tab w:pos="4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0"/>
          <w:w w:val="73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0"/>
          <w:w w:val="7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27"/>
          <w:w w:val="7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1iri: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4" w:after="0" w:line="276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52"/>
          <w:b/>
          <w:bCs/>
          <w:position w:val="-6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25"/>
          <w:w w:val="52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0"/>
          <w:w w:val="52"/>
          <w:position w:val="-6"/>
        </w:rPr>
        <w:t>O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0"/>
          <w:w w:val="52"/>
          <w:position w:val="-6"/>
        </w:rPr>
        <w:t>  </w:t>
      </w:r>
      <w:r>
        <w:rPr>
          <w:rFonts w:ascii="Times New Roman" w:hAnsi="Times New Roman" w:cs="Times New Roman" w:eastAsia="Times New Roman"/>
          <w:sz w:val="23"/>
          <w:szCs w:val="23"/>
          <w:color w:val="2F2F2F"/>
          <w:spacing w:val="5"/>
          <w:w w:val="52"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52"/>
          <w:position w:val="-6"/>
        </w:rPr>
        <w:t>1emmuz</w:t>
      </w:r>
      <w:r>
        <w:rPr>
          <w:rFonts w:ascii="Arial" w:hAnsi="Arial" w:cs="Arial" w:eastAsia="Arial"/>
          <w:sz w:val="19"/>
          <w:szCs w:val="19"/>
          <w:color w:val="2F2F2F"/>
          <w:spacing w:val="21"/>
          <w:w w:val="52"/>
          <w:position w:val="-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F2F2F"/>
          <w:spacing w:val="0"/>
          <w:w w:val="58"/>
          <w:b/>
          <w:bCs/>
          <w:position w:val="-6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20" w:right="140"/>
          <w:cols w:num="2" w:equalWidth="0">
            <w:col w:w="6310" w:space="2540"/>
            <w:col w:w="2610"/>
          </w:cols>
        </w:sectPr>
      </w:pPr>
      <w:rPr/>
    </w:p>
    <w:p>
      <w:pPr>
        <w:spacing w:before="0" w:after="0" w:line="218" w:lineRule="exact"/>
        <w:ind w:left="2974" w:right="-20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v:shape style="position:absolute;margin-left:37.439999pt;margin-top:7.936839pt;width:12.48pt;height:32.639999pt;mso-position-horizontal-relative:page;mso-position-vertical-relative:paragraph;z-index:-16842" type="#_x0000_t75">
            <v:imagedata r:id="rId36" o:title=""/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A5A8CF"/>
          <w:spacing w:val="2"/>
          <w:w w:val="39"/>
          <w:position w:val="-1"/>
        </w:rPr>
        <w:t>1</w:t>
      </w:r>
      <w:r>
        <w:rPr>
          <w:rFonts w:ascii="Times New Roman" w:hAnsi="Times New Roman" w:cs="Times New Roman" w:eastAsia="Times New Roman"/>
          <w:sz w:val="23"/>
          <w:szCs w:val="23"/>
          <w:color w:val="313675"/>
          <w:spacing w:val="0"/>
          <w:w w:val="73"/>
          <w:position w:val="-1"/>
        </w:rPr>
        <w:t>f</w:t>
      </w:r>
      <w:r>
        <w:rPr>
          <w:rFonts w:ascii="Times New Roman" w:hAnsi="Times New Roman" w:cs="Times New Roman" w:eastAsia="Times New Roman"/>
          <w:sz w:val="23"/>
          <w:szCs w:val="23"/>
          <w:color w:val="313675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EA1A1"/>
          <w:spacing w:val="0"/>
          <w:w w:val="80"/>
          <w:position w:val="-1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9EA1A1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C7E80"/>
          <w:spacing w:val="0"/>
          <w:w w:val="57"/>
          <w:position w:val="-1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2708" w:right="-103"/>
        <w:jc w:val="left"/>
        <w:tabs>
          <w:tab w:pos="414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5"/>
          <w:szCs w:val="25"/>
          <w:color w:val="9EA1A1"/>
          <w:spacing w:val="0"/>
          <w:w w:val="67"/>
          <w:position w:val="-10"/>
        </w:rPr>
        <w:t>r</w:t>
      </w:r>
      <w:r>
        <w:rPr>
          <w:rFonts w:ascii="Arial" w:hAnsi="Arial" w:cs="Arial" w:eastAsia="Arial"/>
          <w:sz w:val="25"/>
          <w:szCs w:val="25"/>
          <w:color w:val="9EA1A1"/>
          <w:spacing w:val="0"/>
          <w:w w:val="67"/>
          <w:position w:val="-10"/>
        </w:rPr>
        <w:t> </w:t>
      </w:r>
      <w:r>
        <w:rPr>
          <w:rFonts w:ascii="Arial" w:hAnsi="Arial" w:cs="Arial" w:eastAsia="Arial"/>
          <w:sz w:val="25"/>
          <w:szCs w:val="25"/>
          <w:color w:val="9EA1A1"/>
          <w:spacing w:val="3"/>
          <w:w w:val="67"/>
          <w:position w:val="-10"/>
        </w:rPr>
        <w:t> </w:t>
      </w:r>
      <w:r>
        <w:rPr>
          <w:rFonts w:ascii="Times New Roman" w:hAnsi="Times New Roman" w:cs="Times New Roman" w:eastAsia="Times New Roman"/>
          <w:sz w:val="42"/>
          <w:szCs w:val="42"/>
          <w:color w:val="9EA1A1"/>
          <w:spacing w:val="-1"/>
          <w:w w:val="68"/>
          <w:position w:val="-10"/>
        </w:rPr>
        <w:t>r</w:t>
      </w:r>
      <w:r>
        <w:rPr>
          <w:rFonts w:ascii="Times New Roman" w:hAnsi="Times New Roman" w:cs="Times New Roman" w:eastAsia="Times New Roman"/>
          <w:sz w:val="42"/>
          <w:szCs w:val="42"/>
          <w:color w:val="313675"/>
          <w:spacing w:val="0"/>
          <w:w w:val="52"/>
          <w:position w:val="-10"/>
        </w:rPr>
        <w:t>txa.lı</w:t>
      </w:r>
      <w:r>
        <w:rPr>
          <w:rFonts w:ascii="Times New Roman" w:hAnsi="Times New Roman" w:cs="Times New Roman" w:eastAsia="Times New Roman"/>
          <w:sz w:val="42"/>
          <w:szCs w:val="42"/>
          <w:color w:val="313675"/>
          <w:spacing w:val="-94"/>
          <w:w w:val="53"/>
          <w:position w:val="-10"/>
        </w:rPr>
        <w:t>1</w:t>
      </w:r>
      <w:r>
        <w:rPr>
          <w:rFonts w:ascii="Times New Roman" w:hAnsi="Times New Roman" w:cs="Times New Roman" w:eastAsia="Times New Roman"/>
          <w:sz w:val="42"/>
          <w:szCs w:val="42"/>
          <w:color w:val="7C7E80"/>
          <w:spacing w:val="0"/>
          <w:w w:val="56"/>
          <w:position w:val="-10"/>
        </w:rPr>
        <w:t>..,</w:t>
      </w:r>
      <w:r>
        <w:rPr>
          <w:rFonts w:ascii="Times New Roman" w:hAnsi="Times New Roman" w:cs="Times New Roman" w:eastAsia="Times New Roman"/>
          <w:sz w:val="42"/>
          <w:szCs w:val="42"/>
          <w:color w:val="7C7E80"/>
          <w:spacing w:val="0"/>
          <w:w w:val="100"/>
          <w:position w:val="-10"/>
        </w:rPr>
        <w:tab/>
      </w:r>
      <w:r>
        <w:rPr>
          <w:rFonts w:ascii="Times New Roman" w:hAnsi="Times New Roman" w:cs="Times New Roman" w:eastAsia="Times New Roman"/>
          <w:sz w:val="42"/>
          <w:szCs w:val="42"/>
          <w:color w:val="7C7E80"/>
          <w:spacing w:val="0"/>
          <w:w w:val="100"/>
          <w:position w:val="-10"/>
        </w:rPr>
      </w:r>
      <w:r>
        <w:rPr>
          <w:rFonts w:ascii="Arial" w:hAnsi="Arial" w:cs="Arial" w:eastAsia="Arial"/>
          <w:sz w:val="24"/>
          <w:szCs w:val="24"/>
          <w:color w:val="7C7E80"/>
          <w:spacing w:val="0"/>
          <w:w w:val="129"/>
          <w:b/>
          <w:bCs/>
          <w:position w:val="-10"/>
        </w:rPr>
        <w:t>LU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64646"/>
          <w:spacing w:val="0"/>
          <w:w w:val="87"/>
          <w:i/>
        </w:rPr>
        <w:t>1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87"/>
          <w:i/>
        </w:rPr>
        <w:t>  </w:t>
      </w:r>
      <w:r>
        <w:rPr>
          <w:rFonts w:ascii="Arial" w:hAnsi="Arial" w:cs="Arial" w:eastAsia="Arial"/>
          <w:sz w:val="19"/>
          <w:szCs w:val="19"/>
          <w:color w:val="464646"/>
          <w:spacing w:val="21"/>
          <w:w w:val="87"/>
          <w:i/>
        </w:rPr>
        <w:t> </w:t>
      </w:r>
      <w:r>
        <w:rPr>
          <w:rFonts w:ascii="Arial" w:hAnsi="Arial" w:cs="Arial" w:eastAsia="Arial"/>
          <w:sz w:val="19"/>
          <w:szCs w:val="19"/>
          <w:color w:val="565656"/>
          <w:spacing w:val="0"/>
          <w:w w:val="87"/>
          <w:i/>
        </w:rPr>
        <w:t>1</w:t>
      </w:r>
      <w:r>
        <w:rPr>
          <w:rFonts w:ascii="Arial" w:hAnsi="Arial" w:cs="Arial" w:eastAsia="Arial"/>
          <w:sz w:val="19"/>
          <w:szCs w:val="19"/>
          <w:color w:val="565656"/>
          <w:spacing w:val="-7"/>
          <w:w w:val="87"/>
          <w:i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  <w:i/>
        </w:rPr>
        <w:t>2017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20" w:right="140"/>
          <w:cols w:num="3" w:equalWidth="0">
            <w:col w:w="4568" w:space="504"/>
            <w:col w:w="887" w:space="2972"/>
            <w:col w:w="2529"/>
          </w:cols>
        </w:sectPr>
      </w:pPr>
      <w:rPr/>
    </w:p>
    <w:p>
      <w:pPr>
        <w:spacing w:before="0" w:after="0" w:line="357" w:lineRule="exact"/>
        <w:ind w:left="2604" w:right="-93"/>
        <w:jc w:val="left"/>
        <w:tabs>
          <w:tab w:pos="4080" w:val="left"/>
          <w:tab w:pos="540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35"/>
          <w:szCs w:val="35"/>
          <w:color w:val="C1C1C1"/>
          <w:spacing w:val="-65"/>
          <w:w w:val="79"/>
        </w:rPr>
        <w:t>·</w:t>
      </w:r>
      <w:r>
        <w:rPr>
          <w:rFonts w:ascii="Times New Roman" w:hAnsi="Times New Roman" w:cs="Times New Roman" w:eastAsia="Times New Roman"/>
          <w:sz w:val="35"/>
          <w:szCs w:val="35"/>
          <w:color w:val="9EA1A1"/>
          <w:spacing w:val="0"/>
          <w:w w:val="55"/>
        </w:rPr>
        <w:t>·:</w:t>
      </w:r>
      <w:r>
        <w:rPr>
          <w:rFonts w:ascii="Times New Roman" w:hAnsi="Times New Roman" w:cs="Times New Roman" w:eastAsia="Times New Roman"/>
          <w:sz w:val="35"/>
          <w:szCs w:val="35"/>
          <w:color w:val="9EA1A1"/>
          <w:spacing w:val="-1"/>
          <w:w w:val="56"/>
        </w:rPr>
        <w:t>ü</w:t>
      </w:r>
      <w:r>
        <w:rPr>
          <w:rFonts w:ascii="Times New Roman" w:hAnsi="Times New Roman" w:cs="Times New Roman" w:eastAsia="Times New Roman"/>
          <w:sz w:val="35"/>
          <w:szCs w:val="35"/>
          <w:color w:val="525675"/>
          <w:spacing w:val="0"/>
          <w:w w:val="67"/>
        </w:rPr>
        <w:t>/}of</w:t>
      </w:r>
      <w:r>
        <w:rPr>
          <w:rFonts w:ascii="Times New Roman" w:hAnsi="Times New Roman" w:cs="Times New Roman" w:eastAsia="Times New Roman"/>
          <w:sz w:val="35"/>
          <w:szCs w:val="35"/>
          <w:color w:val="525675"/>
          <w:spacing w:val="-39"/>
          <w:w w:val="68"/>
        </w:rPr>
        <w:t>'</w:t>
      </w:r>
      <w:r>
        <w:rPr>
          <w:rFonts w:ascii="Times New Roman" w:hAnsi="Times New Roman" w:cs="Times New Roman" w:eastAsia="Times New Roman"/>
          <w:sz w:val="35"/>
          <w:szCs w:val="35"/>
          <w:color w:val="9EA1A1"/>
          <w:spacing w:val="5"/>
          <w:w w:val="85"/>
        </w:rPr>
        <w:t>e</w:t>
      </w:r>
      <w:r>
        <w:rPr>
          <w:rFonts w:ascii="Times New Roman" w:hAnsi="Times New Roman" w:cs="Times New Roman" w:eastAsia="Times New Roman"/>
          <w:sz w:val="35"/>
          <w:szCs w:val="35"/>
          <w:color w:val="7C7E80"/>
          <w:spacing w:val="0"/>
          <w:w w:val="63"/>
        </w:rPr>
        <w:t>öı</w:t>
      </w:r>
      <w:r>
        <w:rPr>
          <w:rFonts w:ascii="Times New Roman" w:hAnsi="Times New Roman" w:cs="Times New Roman" w:eastAsia="Times New Roman"/>
          <w:sz w:val="35"/>
          <w:szCs w:val="35"/>
          <w:color w:val="7C7E8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7C7E80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b/>
          <w:bCs/>
        </w:rPr>
        <w:t>Posta</w:t>
      </w:r>
      <w:r>
        <w:rPr>
          <w:rFonts w:ascii="Arial" w:hAnsi="Arial" w:cs="Arial" w:eastAsia="Arial"/>
          <w:sz w:val="20"/>
          <w:szCs w:val="20"/>
          <w:color w:val="2F2F2F"/>
          <w:spacing w:val="-50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0"/>
          <w:szCs w:val="20"/>
          <w:color w:val="2F2F2F"/>
          <w:spacing w:val="0"/>
          <w:w w:val="100"/>
          <w:b/>
          <w:bCs/>
        </w:rPr>
      </w:r>
      <w:r>
        <w:rPr>
          <w:rFonts w:ascii="Arial" w:hAnsi="Arial" w:cs="Arial" w:eastAsia="Arial"/>
          <w:sz w:val="17"/>
          <w:szCs w:val="17"/>
          <w:color w:val="6064A1"/>
          <w:spacing w:val="0"/>
          <w:w w:val="221"/>
        </w:rPr>
        <w:t>ı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14" w:lineRule="exact"/>
        <w:ind w:left="298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0"/>
          <w:w w:val="100"/>
          <w:position w:val="-1"/>
        </w:rPr>
        <w:t>Gr</w:t>
      </w:r>
      <w:r>
        <w:rPr>
          <w:rFonts w:ascii="Times New Roman" w:hAnsi="Times New Roman" w:cs="Times New Roman" w:eastAsia="Times New Roman"/>
          <w:sz w:val="19"/>
          <w:szCs w:val="19"/>
          <w:color w:val="565656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1"/>
        </w:rPr>
        <w:t>upla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20" w:right="140"/>
          <w:cols w:num="2" w:equalWidth="0">
            <w:col w:w="5514" w:space="3085"/>
            <w:col w:w="2861"/>
          </w:cols>
        </w:sectPr>
      </w:pPr>
      <w:rPr/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20" w:right="140"/>
        </w:sectPr>
      </w:pPr>
      <w:rPr/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/>
        <w:pict>
          <v:group style="position:absolute;margin-left:20.290909pt;margin-top:27.095253pt;width:564.348338pt;height:774.120645pt;mso-position-horizontal-relative:page;mso-position-vertical-relative:page;z-index:-16840" coordorigin="406,542" coordsize="11287,15482">
            <v:group style="position:absolute;left:413;top:563;width:11240;height:2" coordorigin="413,563" coordsize="11240,2">
              <v:shape style="position:absolute;left:413;top:563;width:11240;height:2" coordorigin="413,563" coordsize="11240,0" path="m413,563l11652,563e" filled="f" stroked="t" strokeweight=".711962pt" strokecolor="#5B5B5B">
                <v:path arrowok="t"/>
              </v:shape>
            </v:group>
            <v:group style="position:absolute;left:422;top:554;width:2;height:15463" coordorigin="422,554" coordsize="2,15463">
              <v:shape style="position:absolute;left:422;top:554;width:2;height:15463" coordorigin="422,554" coordsize="0,15463" path="m422,16017l422,554e" filled="f" stroked="t" strokeweight=".711962pt" strokecolor="#4F4F4F">
                <v:path arrowok="t"/>
              </v:shape>
            </v:group>
            <v:group style="position:absolute;left:2468;top:554;width:2;height:1537" coordorigin="2468,554" coordsize="2,1537">
              <v:shape style="position:absolute;left:2468;top:554;width:2;height:1537" coordorigin="2468,554" coordsize="0,1537" path="m2468,2091l2468,554e" filled="f" stroked="t" strokeweight=".711962pt" strokecolor="#444444">
                <v:path arrowok="t"/>
              </v:shape>
            </v:group>
            <v:group style="position:absolute;left:9251;top:549;width:2;height:1537" coordorigin="9251,549" coordsize="2,1537">
              <v:shape style="position:absolute;left:9251;top:549;width:2;height:1537" coordorigin="9251,549" coordsize="0,1537" path="m9251,2086l9251,549e" filled="f" stroked="t" strokeweight=".711962pt" strokecolor="#606060">
                <v:path arrowok="t"/>
              </v:shape>
            </v:group>
            <v:group style="position:absolute;left:413;top:2082;width:11249;height:2" coordorigin="413,2082" coordsize="11249,2">
              <v:shape style="position:absolute;left:413;top:2082;width:11249;height:2" coordorigin="413,2082" coordsize="11249,0" path="m413,2082l11662,2082e" filled="f" stroked="t" strokeweight=".711962pt" strokecolor="#545454">
                <v:path arrowok="t"/>
              </v:shape>
            </v:group>
            <v:group style="position:absolute;left:418;top:2325;width:11244;height:2" coordorigin="418,2325" coordsize="11244,2">
              <v:shape style="position:absolute;left:418;top:2325;width:11244;height:2" coordorigin="418,2325" coordsize="11244,0" path="m418,2325l11662,2325e" filled="f" stroked="t" strokeweight=".711962pt" strokecolor="#575757">
                <v:path arrowok="t"/>
              </v:shape>
            </v:group>
            <v:group style="position:absolute;left:418;top:2566;width:11244;height:2" coordorigin="418,2566" coordsize="11244,2">
              <v:shape style="position:absolute;left:418;top:2566;width:11244;height:2" coordorigin="418,2566" coordsize="11244,0" path="m418,2566l11662,2566e" filled="f" stroked="t" strokeweight=".711962pt" strokecolor="#545454">
                <v:path arrowok="t"/>
              </v:shape>
            </v:group>
            <v:group style="position:absolute;left:413;top:2807;width:11254;height:2" coordorigin="413,2807" coordsize="11254,2">
              <v:shape style="position:absolute;left:413;top:2807;width:11254;height:2" coordorigin="413,2807" coordsize="11254,0" path="m413,2807l11667,2807e" filled="f" stroked="t" strokeweight=".711962pt" strokecolor="#575757">
                <v:path arrowok="t"/>
              </v:shape>
            </v:group>
            <v:group style="position:absolute;left:413;top:3048;width:11249;height:2" coordorigin="413,3048" coordsize="11249,2">
              <v:shape style="position:absolute;left:413;top:3048;width:11249;height:2" coordorigin="413,3048" coordsize="11249,0" path="m413,3048l11662,3048e" filled="f" stroked="t" strokeweight=".711962pt" strokecolor="#575757">
                <v:path arrowok="t"/>
              </v:shape>
            </v:group>
            <v:group style="position:absolute;left:3968;top:3285;width:2;height:759" coordorigin="3968,3285" coordsize="2,759">
              <v:shape style="position:absolute;left:3968;top:3285;width:2;height:759" coordorigin="3968,3285" coordsize="0,759" path="m3968,4044l3968,3285e" filled="f" stroked="t" strokeweight=".711962pt" strokecolor="#4F4F4F">
                <v:path arrowok="t"/>
              </v:shape>
            </v:group>
            <v:group style="position:absolute;left:413;top:3289;width:11249;height:2" coordorigin="413,3289" coordsize="11249,2">
              <v:shape style="position:absolute;left:413;top:3289;width:11249;height:2" coordorigin="413,3289" coordsize="11249,0" path="m413,3289l11662,3289e" filled="f" stroked="t" strokeweight=".711962pt" strokecolor="#545454">
                <v:path arrowok="t"/>
              </v:shape>
            </v:group>
            <v:group style="position:absolute;left:7063;top:3657;width:4604;height:2" coordorigin="7063,3657" coordsize="4604,2">
              <v:shape style="position:absolute;left:7063;top:3657;width:4604;height:2" coordorigin="7063,3657" coordsize="4604,0" path="m7063,3657l11667,3657e" filled="f" stroked="t" strokeweight=".711962pt" strokecolor="#575757">
                <v:path arrowok="t"/>
              </v:shape>
            </v:group>
            <v:group style="position:absolute;left:7072;top:3285;width:2;height:754" coordorigin="7072,3285" coordsize="2,754">
              <v:shape style="position:absolute;left:7072;top:3285;width:2;height:754" coordorigin="7072,3285" coordsize="0,754" path="m7072,4039l7072,3285e" filled="f" stroked="t" strokeweight=".949282pt" strokecolor="#545454">
                <v:path arrowok="t"/>
              </v:shape>
            </v:group>
            <v:group style="position:absolute;left:11667;top:2540;width:2;height:13477" coordorigin="11667,2540" coordsize="2,13477">
              <v:shape style="position:absolute;left:11667;top:2540;width:2;height:13477" coordorigin="11667,2540" coordsize="0,13477" path="m11667,16017l11667,2540e" filled="f" stroked="t" strokeweight=".711962pt" strokecolor="#5B5B5B">
                <v:path arrowok="t"/>
              </v:shape>
            </v:group>
            <v:group style="position:absolute;left:2473;top:4020;width:2;height:11993" coordorigin="2473,4020" coordsize="2,11993">
              <v:shape style="position:absolute;left:2473;top:4020;width:2;height:11993" coordorigin="2473,4020" coordsize="0,11993" path="m2473,16012l2473,4020e" filled="f" stroked="t" strokeweight=".711962pt" strokecolor="#4F4F4F">
                <v:path arrowok="t"/>
              </v:shape>
            </v:group>
            <v:group style="position:absolute;left:413;top:4025;width:11254;height:2" coordorigin="413,4025" coordsize="11254,2">
              <v:shape style="position:absolute;left:413;top:4025;width:11254;height:2" coordorigin="413,4025" coordsize="11254,0" path="m413,4025l11667,4025e" filled="f" stroked="t" strokeweight=".711962pt" strokecolor="#606060">
                <v:path arrowok="t"/>
              </v:shape>
            </v:group>
            <v:group style="position:absolute;left:2463;top:4547;width:9199;height:2" coordorigin="2463,4547" coordsize="9199,2">
              <v:shape style="position:absolute;left:2463;top:4547;width:9199;height:2" coordorigin="2463,4547" coordsize="9199,0" path="m2463,4547l11662,4547e" filled="f" stroked="t" strokeweight=".711962pt" strokecolor="#575757">
                <v:path arrowok="t"/>
              </v:shape>
            </v:group>
            <v:group style="position:absolute;left:5022;top:4535;width:2;height:2187" coordorigin="5022,4535" coordsize="2,2187">
              <v:shape style="position:absolute;left:5022;top:4535;width:2;height:2187" coordorigin="5022,4535" coordsize="0,2187" path="m5022,6722l5022,4535e" filled="f" stroked="t" strokeweight=".711962pt" strokecolor="#5B5B5B">
                <v:path arrowok="t"/>
              </v:shape>
            </v:group>
            <v:group style="position:absolute;left:413;top:4304;width:11249;height:2" coordorigin="413,4304" coordsize="11249,2">
              <v:shape style="position:absolute;left:413;top:4304;width:11249;height:2" coordorigin="413,4304" coordsize="11249,0" path="m413,4304l11662,4304e" filled="f" stroked="t" strokeweight=".711962pt" strokecolor="#6B6B6B">
                <v:path arrowok="t"/>
              </v:shape>
            </v:group>
            <v:group style="position:absolute;left:5012;top:5027;width:6654;height:2" coordorigin="5012,5027" coordsize="6654,2">
              <v:shape style="position:absolute;left:5012;top:5027;width:6654;height:2" coordorigin="5012,5027" coordsize="6654,0" path="m5012,5027l11667,5027e" filled="f" stroked="t" strokeweight=".711962pt" strokecolor="#575757">
                <v:path arrowok="t"/>
              </v:shape>
            </v:group>
            <v:group style="position:absolute;left:5007;top:5275;width:6659;height:2" coordorigin="5007,5275" coordsize="6659,2">
              <v:shape style="position:absolute;left:5007;top:5275;width:6659;height:2" coordorigin="5007,5275" coordsize="6659,0" path="m5007,5275l11667,5275e" filled="f" stroked="t" strokeweight=".711962pt" strokecolor="#575757">
                <v:path arrowok="t"/>
              </v:shape>
            </v:group>
            <v:group style="position:absolute;left:5017;top:5514;width:6654;height:2" coordorigin="5017,5514" coordsize="6654,2">
              <v:shape style="position:absolute;left:5017;top:5514;width:6654;height:2" coordorigin="5017,5514" coordsize="6654,0" path="m5017,5514l11671,5514e" filled="f" stroked="t" strokeweight=".711962pt" strokecolor="#575757">
                <v:path arrowok="t"/>
              </v:shape>
            </v:group>
            <v:group style="position:absolute;left:2463;top:5758;width:9208;height:2" coordorigin="2463,5758" coordsize="9208,2">
              <v:shape style="position:absolute;left:2463;top:5758;width:9208;height:2" coordorigin="2463,5758" coordsize="9208,0" path="m2463,5758l11671,5758e" filled="f" stroked="t" strokeweight=".711962pt" strokecolor="#575757">
                <v:path arrowok="t"/>
              </v:shape>
            </v:group>
            <v:group style="position:absolute;left:740;top:6001;width:10931;height:2" coordorigin="740,6001" coordsize="10931,2">
              <v:shape style="position:absolute;left:740;top:6001;width:10931;height:2" coordorigin="740,6001" coordsize="10931,0" path="m740,6001l11671,6001e" filled="f" stroked="t" strokeweight=".711962pt" strokecolor="#545454">
                <v:path arrowok="t"/>
              </v:shape>
            </v:group>
            <v:group style="position:absolute;left:2463;top:6474;width:9208;height:2" coordorigin="2463,6474" coordsize="9208,2">
              <v:shape style="position:absolute;left:2463;top:6474;width:9208;height:2" coordorigin="2463,6474" coordsize="9208,0" path="m2463,6474l11671,6474e" filled="f" stroked="t" strokeweight=".711962pt" strokecolor="#575757">
                <v:path arrowok="t"/>
              </v:shape>
            </v:group>
            <v:group style="position:absolute;left:7929;top:5992;width:2;height:726" coordorigin="7929,5992" coordsize="2,726">
              <v:shape style="position:absolute;left:7929;top:5992;width:2;height:726" coordorigin="7929,5992" coordsize="0,726" path="m7929,6717l7929,5992e" filled="f" stroked="t" strokeweight=".711962pt" strokecolor="#484848">
                <v:path arrowok="t"/>
              </v:shape>
            </v:group>
            <v:group style="position:absolute;left:2463;top:6712;width:9208;height:2" coordorigin="2463,6712" coordsize="9208,2">
              <v:shape style="position:absolute;left:2463;top:6712;width:9208;height:2" coordorigin="2463,6712" coordsize="9208,0" path="m2463,6712l11671,6712e" filled="f" stroked="t" strokeweight=".711962pt" strokecolor="#575757">
                <v:path arrowok="t"/>
              </v:shape>
            </v:group>
            <v:group style="position:absolute;left:413;top:6956;width:11258;height:2" coordorigin="413,6956" coordsize="11258,2">
              <v:shape style="position:absolute;left:413;top:6956;width:11258;height:2" coordorigin="413,6956" coordsize="11258,0" path="m413,6956l11671,6956e" filled="f" stroked="t" strokeweight=".711962pt" strokecolor="#545454">
                <v:path arrowok="t"/>
              </v:shape>
            </v:group>
            <v:group style="position:absolute;left:5022;top:7419;width:2;height:735" coordorigin="5022,7419" coordsize="2,735">
              <v:shape style="position:absolute;left:5022;top:7419;width:2;height:735" coordorigin="5022,7419" coordsize="0,735" path="m5022,8154l5022,7419e" filled="f" stroked="t" strokeweight=".949282pt" strokecolor="#5B5B5B">
                <v:path arrowok="t"/>
              </v:shape>
            </v:group>
            <v:group style="position:absolute;left:418;top:7426;width:11254;height:2" coordorigin="418,7426" coordsize="11254,2">
              <v:shape style="position:absolute;left:418;top:7426;width:11254;height:2" coordorigin="418,7426" coordsize="11254,0" path="m418,7426l11671,7426e" filled="f" stroked="t" strokeweight=".711962pt" strokecolor="#575757">
                <v:path arrowok="t"/>
              </v:shape>
            </v:group>
            <v:group style="position:absolute;left:5012;top:7667;width:6664;height:2" coordorigin="5012,7667" coordsize="6664,2">
              <v:shape style="position:absolute;left:5012;top:7667;width:6664;height:2" coordorigin="5012,7667" coordsize="6664,0" path="m5012,7667l11676,7667e" filled="f" stroked="t" strokeweight=".711962pt" strokecolor="#5B5B5B">
                <v:path arrowok="t"/>
              </v:shape>
            </v:group>
            <v:group style="position:absolute;left:5017;top:7906;width:6654;height:2" coordorigin="5017,7906" coordsize="6654,2">
              <v:shape style="position:absolute;left:5017;top:7906;width:6654;height:2" coordorigin="5017,7906" coordsize="6654,0" path="m5017,7906l11671,7906e" filled="f" stroked="t" strokeweight=".711962pt" strokecolor="#575757">
                <v:path arrowok="t"/>
              </v:shape>
            </v:group>
            <v:group style="position:absolute;left:413;top:8149;width:11258;height:2" coordorigin="413,8149" coordsize="11258,2">
              <v:shape style="position:absolute;left:413;top:8149;width:11258;height:2" coordorigin="413,8149" coordsize="11258,0" path="m413,8149l11671,8149e" filled="f" stroked="t" strokeweight=".711962pt" strokecolor="#545454">
                <v:path arrowok="t"/>
              </v:shape>
            </v:group>
            <v:group style="position:absolute;left:413;top:8956;width:11263;height:2" coordorigin="413,8956" coordsize="11263,2">
              <v:shape style="position:absolute;left:413;top:8956;width:11263;height:2" coordorigin="413,8956" coordsize="11263,0" path="m413,8956l11676,8956e" filled="f" stroked="t" strokeweight=".711962pt" strokecolor="#545454">
                <v:path arrowok="t"/>
              </v:shape>
            </v:group>
            <v:group style="position:absolute;left:418;top:9806;width:11258;height:2" coordorigin="418,9806" coordsize="11258,2">
              <v:shape style="position:absolute;left:418;top:9806;width:11258;height:2" coordorigin="418,9806" coordsize="11258,0" path="m418,9806l11676,9806e" filled="f" stroked="t" strokeweight=".711962pt" strokecolor="#575757">
                <v:path arrowok="t"/>
              </v:shape>
            </v:group>
            <v:group style="position:absolute;left:413;top:10050;width:11263;height:2" coordorigin="413,10050" coordsize="11263,2">
              <v:shape style="position:absolute;left:413;top:10050;width:11263;height:2" coordorigin="413,10050" coordsize="11263,0" path="m413,10050l11676,10050e" filled="f" stroked="t" strokeweight=".711962pt" strokecolor="#575757">
                <v:path arrowok="t"/>
              </v:shape>
            </v:group>
            <v:group style="position:absolute;left:413;top:10288;width:11263;height:2" coordorigin="413,10288" coordsize="11263,2">
              <v:shape style="position:absolute;left:413;top:10288;width:11263;height:2" coordorigin="413,10288" coordsize="11263,0" path="m413,10288l11676,10288e" filled="f" stroked="t" strokeweight=".711962pt" strokecolor="#575757">
                <v:path arrowok="t"/>
              </v:shape>
            </v:group>
            <v:group style="position:absolute;left:1220;top:11000;width:2;height:5013" coordorigin="1220,11000" coordsize="2,5013">
              <v:shape style="position:absolute;left:1220;top:11000;width:2;height:5013" coordorigin="1220,11000" coordsize="0,5013" path="m1220,16012l1220,11000e" filled="f" stroked="t" strokeweight=".711962pt" strokecolor="#5B5B5B">
                <v:path arrowok="t"/>
              </v:shape>
            </v:group>
            <v:group style="position:absolute;left:1804;top:11004;width:2;height:5013" coordorigin="1804,11004" coordsize="2,5013">
              <v:shape style="position:absolute;left:1804;top:11004;width:2;height:5013" coordorigin="1804,11004" coordsize="0,5013" path="m1804,16017l1804,11004e" filled="f" stroked="t" strokeweight=".711962pt" strokecolor="#4B4B4B">
                <v:path arrowok="t"/>
              </v:shape>
            </v:group>
            <v:group style="position:absolute;left:418;top:11007;width:11258;height:2" coordorigin="418,11007" coordsize="11258,2">
              <v:shape style="position:absolute;left:418;top:11007;width:11258;height:2" coordorigin="418,11007" coordsize="11258,0" path="m418,11007l11676,11007e" filled="f" stroked="t" strokeweight=".711962pt" strokecolor="#575757">
                <v:path arrowok="t"/>
              </v:shape>
            </v:group>
            <v:group style="position:absolute;left:418;top:11248;width:11258;height:2" coordorigin="418,11248" coordsize="11258,2">
              <v:shape style="position:absolute;left:418;top:11248;width:11258;height:2" coordorigin="418,11248" coordsize="11258,0" path="m418,11248l11676,11248e" filled="f" stroked="t" strokeweight=".711962pt" strokecolor="#575757">
                <v:path arrowok="t"/>
              </v:shape>
            </v:group>
            <v:group style="position:absolute;left:5102;top:12957;width:598;height:2" coordorigin="5102,12957" coordsize="598,2">
              <v:shape style="position:absolute;left:5102;top:12957;width:598;height:2" coordorigin="5102,12957" coordsize="598,0" path="m5102,12957l5700,12957e" filled="f" stroked="t" strokeweight=".949282pt" strokecolor="#6B74AF">
                <v:path arrowok="t"/>
              </v:shape>
            </v:group>
            <v:group style="position:absolute;left:418;top:13325;width:2060;height:2" coordorigin="418,13325" coordsize="2060,2">
              <v:shape style="position:absolute;left:418;top:13325;width:2060;height:2" coordorigin="418,13325" coordsize="2060,0" path="m418,13325l2478,13325e" filled="f" stroked="t" strokeweight=".711962pt" strokecolor="#646464">
                <v:path arrowok="t"/>
              </v:shape>
            </v:group>
            <v:group style="position:absolute;left:418;top:16008;width:11268;height:2" coordorigin="418,16008" coordsize="11268,2">
              <v:shape style="position:absolute;left:418;top:16008;width:11268;height:2" coordorigin="418,16008" coordsize="11268,0" path="m418,16008l11686,16008e" filled="f" stroked="t" strokeweight=".711962pt" strokecolor="#676767">
                <v:path arrowok="t"/>
              </v:shape>
            </v:group>
            <v:group style="position:absolute;left:7487;top:11000;width:2;height:5013" coordorigin="7487,11000" coordsize="2,5013">
              <v:shape style="position:absolute;left:7487;top:11000;width:2;height:5013" coordorigin="7487,11000" coordsize="0,5013" path="m7487,16012l7487,11000e" filled="f" stroked="t" strokeweight=".711962pt" strokecolor="#545454">
                <v:path arrowok="t"/>
              </v:shape>
            </v:group>
            <v:group style="position:absolute;left:3290;top:11730;width:2;height:310" coordorigin="3290,11730" coordsize="2,310">
              <v:shape style="position:absolute;left:3290;top:11730;width:2;height:310" coordorigin="3290,11730" coordsize="0,310" path="m3290,12039l3290,11730e" filled="f" stroked="t" strokeweight="2.342500pt" strokecolor="#DBDFF0">
                <v:path arrowok="t"/>
              </v:shape>
            </v:group>
            <w10:wrap type="none"/>
          </v:group>
        </w:pict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3" w:lineRule="exact"/>
        <w:ind w:left="2750" w:right="73"/>
        <w:jc w:val="center"/>
        <w:tabs>
          <w:tab w:pos="388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9EA1A1"/>
          <w:spacing w:val="0"/>
          <w:w w:val="64"/>
          <w:position w:val="-1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9EA1A1"/>
          <w:spacing w:val="0"/>
          <w:w w:val="64"/>
          <w:position w:val="-1"/>
        </w:rPr>
        <w:t>  </w:t>
      </w:r>
      <w:r>
        <w:rPr>
          <w:rFonts w:ascii="Times New Roman" w:hAnsi="Times New Roman" w:cs="Times New Roman" w:eastAsia="Times New Roman"/>
          <w:sz w:val="29"/>
          <w:szCs w:val="29"/>
          <w:color w:val="9EA1A1"/>
          <w:spacing w:val="4"/>
          <w:w w:val="64"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7C7E80"/>
          <w:spacing w:val="0"/>
          <w:w w:val="100"/>
          <w:position w:val="-1"/>
        </w:rPr>
        <w:t>gu</w:t>
      </w:r>
      <w:r>
        <w:rPr>
          <w:rFonts w:ascii="Times New Roman" w:hAnsi="Times New Roman" w:cs="Times New Roman" w:eastAsia="Times New Roman"/>
          <w:sz w:val="29"/>
          <w:szCs w:val="29"/>
          <w:color w:val="7C7E80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7C7E8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7C7E80"/>
          <w:spacing w:val="0"/>
          <w:w w:val="100"/>
          <w:position w:val="-1"/>
        </w:rPr>
      </w:r>
      <w:r>
        <w:rPr>
          <w:rFonts w:ascii="Arial" w:hAnsi="Arial" w:cs="Arial" w:eastAsia="Arial"/>
          <w:sz w:val="26"/>
          <w:szCs w:val="26"/>
          <w:color w:val="7C7E80"/>
          <w:spacing w:val="0"/>
          <w:w w:val="114"/>
          <w:position w:val="-1"/>
        </w:rPr>
        <w:t>YA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822" w:lineRule="exact"/>
        <w:ind w:left="2499" w:right="-101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Arial" w:hAnsi="Arial" w:cs="Arial" w:eastAsia="Arial"/>
          <w:sz w:val="22"/>
          <w:szCs w:val="22"/>
          <w:color w:val="9EA1A1"/>
          <w:w w:val="86"/>
          <w:position w:val="43"/>
        </w:rPr>
        <w:t>t</w:t>
      </w:r>
      <w:r>
        <w:rPr>
          <w:rFonts w:ascii="Arial" w:hAnsi="Arial" w:cs="Arial" w:eastAsia="Arial"/>
          <w:sz w:val="22"/>
          <w:szCs w:val="22"/>
          <w:color w:val="9EA1A1"/>
          <w:spacing w:val="3"/>
          <w:w w:val="86"/>
          <w:position w:val="43"/>
        </w:rPr>
        <w:t>f</w:t>
      </w:r>
      <w:r>
        <w:rPr>
          <w:rFonts w:ascii="Arial" w:hAnsi="Arial" w:cs="Arial" w:eastAsia="Arial"/>
          <w:sz w:val="22"/>
          <w:szCs w:val="22"/>
          <w:color w:val="7C7E80"/>
          <w:spacing w:val="0"/>
          <w:w w:val="80"/>
          <w:position w:val="43"/>
        </w:rPr>
        <w:t>ai</w:t>
      </w:r>
      <w:r>
        <w:rPr>
          <w:rFonts w:ascii="Arial" w:hAnsi="Arial" w:cs="Arial" w:eastAsia="Arial"/>
          <w:sz w:val="22"/>
          <w:szCs w:val="22"/>
          <w:color w:val="7C7E80"/>
          <w:spacing w:val="1"/>
          <w:w w:val="80"/>
          <w:position w:val="43"/>
        </w:rPr>
        <w:t>y</w:t>
      </w:r>
      <w:r>
        <w:rPr>
          <w:rFonts w:ascii="Arial" w:hAnsi="Arial" w:cs="Arial" w:eastAsia="Arial"/>
          <w:sz w:val="22"/>
          <w:szCs w:val="22"/>
          <w:color w:val="9EA1A1"/>
          <w:spacing w:val="0"/>
          <w:w w:val="95"/>
          <w:position w:val="43"/>
        </w:rPr>
        <w:t>e</w:t>
      </w:r>
      <w:r>
        <w:rPr>
          <w:rFonts w:ascii="Arial" w:hAnsi="Arial" w:cs="Arial" w:eastAsia="Arial"/>
          <w:sz w:val="22"/>
          <w:szCs w:val="22"/>
          <w:color w:val="9EA1A1"/>
          <w:spacing w:val="-29"/>
          <w:w w:val="100"/>
          <w:position w:val="43"/>
        </w:rPr>
        <w:t> </w:t>
      </w:r>
      <w:r>
        <w:rPr>
          <w:rFonts w:ascii="Arial" w:hAnsi="Arial" w:cs="Arial" w:eastAsia="Arial"/>
          <w:sz w:val="22"/>
          <w:szCs w:val="22"/>
          <w:color w:val="7C7E80"/>
          <w:spacing w:val="-13"/>
          <w:w w:val="63"/>
          <w:position w:val="43"/>
        </w:rPr>
        <w:t>G</w:t>
      </w:r>
      <w:r>
        <w:rPr>
          <w:rFonts w:ascii="Times New Roman" w:hAnsi="Times New Roman" w:cs="Times New Roman" w:eastAsia="Times New Roman"/>
          <w:sz w:val="82"/>
          <w:szCs w:val="82"/>
          <w:color w:val="313675"/>
          <w:spacing w:val="-233"/>
          <w:w w:val="63"/>
          <w:i/>
          <w:position w:val="1"/>
        </w:rPr>
        <w:t>0</w:t>
      </w:r>
      <w:r>
        <w:rPr>
          <w:rFonts w:ascii="Arial" w:hAnsi="Arial" w:cs="Arial" w:eastAsia="Arial"/>
          <w:sz w:val="22"/>
          <w:szCs w:val="22"/>
          <w:color w:val="7C7E80"/>
          <w:spacing w:val="0"/>
          <w:w w:val="63"/>
          <w:position w:val="43"/>
        </w:rPr>
        <w:t>O</w:t>
      </w:r>
      <w:r>
        <w:rPr>
          <w:rFonts w:ascii="Arial" w:hAnsi="Arial" w:cs="Arial" w:eastAsia="Arial"/>
          <w:sz w:val="22"/>
          <w:szCs w:val="22"/>
          <w:color w:val="7C7E80"/>
          <w:spacing w:val="-13"/>
          <w:w w:val="63"/>
          <w:position w:val="43"/>
        </w:rPr>
        <w:t>n</w:t>
      </w:r>
      <w:r>
        <w:rPr>
          <w:rFonts w:ascii="Times New Roman" w:hAnsi="Times New Roman" w:cs="Times New Roman" w:eastAsia="Times New Roman"/>
          <w:sz w:val="82"/>
          <w:szCs w:val="82"/>
          <w:color w:val="313675"/>
          <w:spacing w:val="-401"/>
          <w:w w:val="63"/>
          <w:i/>
          <w:position w:val="1"/>
        </w:rPr>
        <w:t>%</w:t>
      </w:r>
      <w:r>
        <w:rPr>
          <w:rFonts w:ascii="Arial" w:hAnsi="Arial" w:cs="Arial" w:eastAsia="Arial"/>
          <w:sz w:val="22"/>
          <w:szCs w:val="22"/>
          <w:color w:val="7C7E80"/>
          <w:spacing w:val="0"/>
          <w:w w:val="63"/>
          <w:position w:val="43"/>
        </w:rPr>
        <w:t>ey</w:t>
      </w:r>
      <w:r>
        <w:rPr>
          <w:rFonts w:ascii="Arial" w:hAnsi="Arial" w:cs="Arial" w:eastAsia="Arial"/>
          <w:sz w:val="22"/>
          <w:szCs w:val="22"/>
          <w:color w:val="7C7E80"/>
          <w:spacing w:val="20"/>
          <w:w w:val="63"/>
          <w:position w:val="43"/>
        </w:rPr>
        <w:t> </w:t>
      </w:r>
      <w:r>
        <w:rPr>
          <w:rFonts w:ascii="Arial" w:hAnsi="Arial" w:cs="Arial" w:eastAsia="Arial"/>
          <w:sz w:val="22"/>
          <w:szCs w:val="22"/>
          <w:color w:val="7C7E80"/>
          <w:spacing w:val="-3"/>
          <w:w w:val="82"/>
          <w:position w:val="43"/>
        </w:rPr>
        <w:t>B</w:t>
      </w:r>
      <w:r>
        <w:rPr>
          <w:rFonts w:ascii="Times New Roman" w:hAnsi="Times New Roman" w:cs="Times New Roman" w:eastAsia="Times New Roman"/>
          <w:sz w:val="82"/>
          <w:szCs w:val="82"/>
          <w:color w:val="313675"/>
          <w:spacing w:val="-255"/>
          <w:w w:val="53"/>
          <w:i/>
          <w:position w:val="1"/>
        </w:rPr>
        <w:t>-</w:t>
      </w:r>
      <w:r>
        <w:rPr>
          <w:rFonts w:ascii="Arial" w:hAnsi="Arial" w:cs="Arial" w:eastAsia="Arial"/>
          <w:sz w:val="22"/>
          <w:szCs w:val="22"/>
          <w:color w:val="7C7E80"/>
          <w:spacing w:val="-5"/>
          <w:w w:val="83"/>
          <w:position w:val="43"/>
        </w:rPr>
        <w:t>ö</w:t>
      </w:r>
      <w:r>
        <w:rPr>
          <w:rFonts w:ascii="Arial" w:hAnsi="Arial" w:cs="Arial" w:eastAsia="Arial"/>
          <w:sz w:val="22"/>
          <w:szCs w:val="22"/>
          <w:color w:val="464646"/>
          <w:spacing w:val="-12"/>
          <w:w w:val="147"/>
          <w:position w:val="43"/>
        </w:rPr>
        <w:t>l</w:t>
      </w:r>
      <w:r>
        <w:rPr>
          <w:rFonts w:ascii="Arial" w:hAnsi="Arial" w:cs="Arial" w:eastAsia="Arial"/>
          <w:sz w:val="22"/>
          <w:szCs w:val="22"/>
          <w:color w:val="676767"/>
          <w:spacing w:val="0"/>
          <w:w w:val="81"/>
          <w:position w:val="43"/>
        </w:rPr>
        <w:t>ge</w:t>
      </w:r>
      <w:r>
        <w:rPr>
          <w:rFonts w:ascii="Arial" w:hAnsi="Arial" w:cs="Arial" w:eastAsia="Arial"/>
          <w:sz w:val="22"/>
          <w:szCs w:val="22"/>
          <w:color w:val="676767"/>
          <w:spacing w:val="-15"/>
          <w:w w:val="100"/>
          <w:position w:val="4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76767"/>
          <w:spacing w:val="-183"/>
          <w:w w:val="66"/>
          <w:position w:val="43"/>
        </w:rPr>
        <w:t>A</w:t>
      </w:r>
      <w:r>
        <w:rPr>
          <w:rFonts w:ascii="Times New Roman" w:hAnsi="Times New Roman" w:cs="Times New Roman" w:eastAsia="Times New Roman"/>
          <w:sz w:val="82"/>
          <w:szCs w:val="82"/>
          <w:color w:val="42498E"/>
          <w:spacing w:val="-99"/>
          <w:w w:val="97"/>
          <w:i/>
          <w:position w:val="1"/>
        </w:rPr>
        <w:t>f</w:t>
      </w:r>
      <w:r>
        <w:rPr>
          <w:rFonts w:ascii="Times New Roman" w:hAnsi="Times New Roman" w:cs="Times New Roman" w:eastAsia="Times New Roman"/>
          <w:sz w:val="27"/>
          <w:szCs w:val="27"/>
          <w:color w:val="676767"/>
          <w:spacing w:val="-55"/>
          <w:w w:val="65"/>
          <w:position w:val="43"/>
        </w:rPr>
        <w:t>m</w:t>
      </w:r>
      <w:r>
        <w:rPr>
          <w:rFonts w:ascii="Times New Roman" w:hAnsi="Times New Roman" w:cs="Times New Roman" w:eastAsia="Times New Roman"/>
          <w:sz w:val="82"/>
          <w:szCs w:val="82"/>
          <w:color w:val="42498E"/>
          <w:spacing w:val="-55"/>
          <w:w w:val="97"/>
          <w:i/>
          <w:position w:val="1"/>
        </w:rPr>
      </w:r>
      <w:r>
        <w:rPr>
          <w:rFonts w:ascii="Times New Roman" w:hAnsi="Times New Roman" w:cs="Times New Roman" w:eastAsia="Times New Roman"/>
          <w:sz w:val="82"/>
          <w:szCs w:val="82"/>
          <w:color w:val="42498E"/>
          <w:spacing w:val="-135"/>
          <w:w w:val="97"/>
          <w:shadow/>
          <w:i/>
          <w:position w:val="1"/>
        </w:rPr>
        <w:t>i</w:t>
      </w:r>
      <w:r>
        <w:rPr>
          <w:rFonts w:ascii="Times New Roman" w:hAnsi="Times New Roman" w:cs="Times New Roman" w:eastAsia="Times New Roman"/>
          <w:sz w:val="82"/>
          <w:szCs w:val="82"/>
          <w:color w:val="42498E"/>
          <w:spacing w:val="-135"/>
          <w:w w:val="97"/>
          <w:shadow/>
          <w:i/>
          <w:position w:val="1"/>
        </w:rPr>
      </w:r>
      <w:r>
        <w:rPr>
          <w:rFonts w:ascii="Times New Roman" w:hAnsi="Times New Roman" w:cs="Times New Roman" w:eastAsia="Times New Roman"/>
          <w:sz w:val="82"/>
          <w:szCs w:val="82"/>
          <w:color w:val="42498E"/>
          <w:spacing w:val="-135"/>
          <w:w w:val="97"/>
          <w:i/>
          <w:position w:val="1"/>
        </w:rPr>
      </w:r>
      <w:r>
        <w:rPr>
          <w:rFonts w:ascii="Times New Roman" w:hAnsi="Times New Roman" w:cs="Times New Roman" w:eastAsia="Times New Roman"/>
          <w:sz w:val="82"/>
          <w:szCs w:val="82"/>
          <w:color w:val="42498E"/>
          <w:spacing w:val="-135"/>
          <w:w w:val="97"/>
          <w:i/>
          <w:position w:val="1"/>
        </w:rPr>
      </w:r>
      <w:r>
        <w:rPr>
          <w:rFonts w:ascii="Times New Roman" w:hAnsi="Times New Roman" w:cs="Times New Roman" w:eastAsia="Times New Roman"/>
          <w:sz w:val="27"/>
          <w:szCs w:val="27"/>
          <w:color w:val="676767"/>
          <w:spacing w:val="0"/>
          <w:w w:val="65"/>
          <w:position w:val="43"/>
        </w:rPr>
        <w:t>ri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95" w:right="-20"/>
        <w:jc w:val="left"/>
        <w:tabs>
          <w:tab w:pos="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464646"/>
          <w:spacing w:val="-4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ŞEN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3" w:lineRule="exact"/>
        <w:ind w:left="320" w:right="566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48.320007pt;margin-top:-12.137383pt;width:121.919998pt;height:96pt;mso-position-horizontal-relative:page;mso-position-vertical-relative:paragraph;z-index:-16841" type="#_x0000_t75">
            <v:imagedata r:id="rId37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tf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81"/>
          <w:szCs w:val="81"/>
        </w:rPr>
      </w:pPr>
      <w:rPr/>
      <w:r>
        <w:rPr>
          <w:rFonts w:ascii="Arial" w:hAnsi="Arial" w:cs="Arial" w:eastAsia="Arial"/>
          <w:sz w:val="81"/>
          <w:szCs w:val="81"/>
          <w:color w:val="2F2F2F"/>
          <w:spacing w:val="-283"/>
          <w:w w:val="23"/>
          <w:i/>
        </w:rPr>
        <w:t>D</w:t>
      </w:r>
      <w:r>
        <w:rPr>
          <w:rFonts w:ascii="Arial" w:hAnsi="Arial" w:cs="Arial" w:eastAsia="Arial"/>
          <w:sz w:val="81"/>
          <w:szCs w:val="81"/>
          <w:color w:val="313675"/>
          <w:spacing w:val="0"/>
          <w:w w:val="61"/>
          <w:i/>
        </w:rPr>
        <w:t>C?rdl:</w:t>
      </w:r>
      <w:r>
        <w:rPr>
          <w:rFonts w:ascii="Arial" w:hAnsi="Arial" w:cs="Arial" w:eastAsia="Arial"/>
          <w:sz w:val="81"/>
          <w:szCs w:val="8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320" w:right="140"/>
          <w:cols w:num="2" w:equalWidth="0">
            <w:col w:w="4572" w:space="357"/>
            <w:col w:w="653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2" w:lineRule="auto"/>
        <w:ind w:left="3562" w:right="5208" w:firstLine="-91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.367443pt;margin-top:-17.977083pt;width:40.632482pt;height:43.5pt;mso-position-horizontal-relative:page;mso-position-vertical-relative:paragraph;z-index:-16837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A2A2A"/>
                      <w:spacing w:val="0"/>
                      <w:w w:val="168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4"/>
        </w:rPr>
        <w:t>BÜYÜKŞEHİR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9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4"/>
        </w:rPr>
        <w:t>BAŞKANLIÖI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6" w:lineRule="exact"/>
        <w:ind w:left="932" w:right="-20"/>
        <w:jc w:val="left"/>
        <w:tabs>
          <w:tab w:pos="3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.002888pt;margin-top:4.751322pt;width:51.534602pt;height:7.5pt;mso-position-horizontal-relative:page;mso-position-vertical-relative:paragraph;z-index:-16836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B3B3D"/>
                      <w:spacing w:val="0"/>
                      <w:w w:val="103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B3B3D"/>
          <w:spacing w:val="0"/>
          <w:w w:val="123"/>
          <w:position w:val="9"/>
        </w:rPr>
        <w:t>!ZMIR</w:t>
      </w:r>
      <w:r>
        <w:rPr>
          <w:rFonts w:ascii="Arial" w:hAnsi="Arial" w:cs="Arial" w:eastAsia="Arial"/>
          <w:sz w:val="14"/>
          <w:szCs w:val="14"/>
          <w:color w:val="3B3B3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B3B3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4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0" w:after="0" w:line="192" w:lineRule="exact"/>
        <w:ind w:left="708" w:right="-20"/>
        <w:jc w:val="left"/>
        <w:tabs>
          <w:tab w:pos="41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4"/>
          <w:szCs w:val="14"/>
          <w:color w:val="3B3B3D"/>
          <w:spacing w:val="0"/>
          <w:w w:val="116"/>
        </w:rPr>
        <w:t>BELEDIYESI</w:t>
      </w:r>
      <w:r>
        <w:rPr>
          <w:rFonts w:ascii="Arial" w:hAnsi="Arial" w:cs="Arial" w:eastAsia="Arial"/>
          <w:sz w:val="14"/>
          <w:szCs w:val="14"/>
          <w:color w:val="3B3B3D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B3B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4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33.2061" w:type="dxa"/>
      </w:tblPr>
      <w:tblGrid/>
      <w:tr>
        <w:trPr>
          <w:trHeight w:val="215" w:hRule="exact"/>
        </w:trPr>
        <w:tc>
          <w:tcPr>
            <w:tcW w:w="1094" w:type="dxa"/>
            <w:tcBorders>
              <w:top w:val="nil" w:sz="6" w:space="0" w:color="auto"/>
              <w:bottom w:val="single" w:sz="3.818448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3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25252"/>
                <w:spacing w:val="0"/>
                <w:w w:val="79"/>
                <w:position w:val="-1"/>
              </w:rPr>
              <w:t>!Ola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25252"/>
                <w:spacing w:val="0"/>
                <w:w w:val="79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25252"/>
                <w:spacing w:val="3"/>
                <w:w w:val="79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0"/>
                <w:w w:val="101"/>
                <w:position w:val="-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545" w:type="dxa"/>
            <w:tcBorders>
              <w:top w:val="nil" w:sz="6" w:space="0" w:color="auto"/>
              <w:bottom w:val="single" w:sz="5.72766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6" w:after="0" w:line="195" w:lineRule="exact"/>
              <w:ind w:left="18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0"/>
                <w:w w:val="116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-4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0"/>
                <w:w w:val="116"/>
              </w:rPr>
              <w:t>19.05.2017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505" w:type="dxa"/>
            <w:tcBorders>
              <w:top w:val="nil" w:sz="6" w:space="0" w:color="auto"/>
              <w:bottom w:val="single" w:sz="5.72766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6" w:after="0" w:line="195" w:lineRule="exact"/>
              <w:ind w:left="465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0"/>
                <w:w w:val="100"/>
              </w:rPr>
              <w:t>IBildiriı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0"/>
                <w:w w:val="110"/>
              </w:rPr>
              <w:t>8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6139" w:type="dxa"/>
            <w:tcBorders>
              <w:top w:val="nil" w:sz="6" w:space="0" w:color="auto"/>
              <w:bottom w:val="single" w:sz="5.727664" w:space="0" w:color="5B5B5B"/>
              <w:left w:val="nil" w:sz="6" w:space="0" w:color="auto"/>
              <w:right w:val="single" w:sz="7.636888" w:space="0" w:color="545454"/>
            </w:tcBorders>
          </w:tcPr>
          <w:p>
            <w:pPr>
              <w:spacing w:before="21" w:after="0" w:line="190" w:lineRule="exact"/>
              <w:ind w:left="347" w:right="-20"/>
              <w:jc w:val="left"/>
              <w:tabs>
                <w:tab w:pos="238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0"/>
                <w:w w:val="118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-4"/>
                <w:w w:val="118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0"/>
                <w:w w:val="100"/>
              </w:rPr>
              <w:t>15:21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-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0"/>
                <w:w w:val="100"/>
                <w:position w:val="-1"/>
              </w:rPr>
              <w:t>tre!: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0"/>
                <w:w w:val="107"/>
                <w:position w:val="-1"/>
              </w:rPr>
              <w:t>2938800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13" w:hRule="exact"/>
        </w:trPr>
        <w:tc>
          <w:tcPr>
            <w:tcW w:w="1094" w:type="dxa"/>
            <w:tcBorders>
              <w:top w:val="single" w:sz="3.818448" w:space="0" w:color="484848"/>
              <w:bottom w:val="single" w:sz="5.72766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192" w:lineRule="exact"/>
              <w:ind w:left="5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545" w:type="dxa"/>
            <w:tcBorders>
              <w:top w:val="single" w:sz="5.727664" w:space="0" w:color="5B5B5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18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0"/>
                <w:w w:val="128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-15"/>
                <w:w w:val="128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0"/>
                <w:w w:val="128"/>
              </w:rPr>
              <w:t>1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-2"/>
                <w:w w:val="128"/>
              </w:rPr>
              <w:t>9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46464"/>
                <w:spacing w:val="-11"/>
                <w:w w:val="130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0"/>
                <w:w w:val="105"/>
              </w:rPr>
              <w:t>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505" w:type="dxa"/>
            <w:tcBorders>
              <w:top w:val="single" w:sz="5.727664" w:space="0" w:color="5B5B5B"/>
              <w:bottom w:val="single" w:sz="5.72766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92" w:lineRule="exact"/>
              <w:ind w:left="465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0"/>
                <w:w w:val="100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0"/>
                <w:w w:val="118"/>
              </w:rPr>
              <w:t>:3252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6139" w:type="dxa"/>
            <w:tcBorders>
              <w:top w:val="single" w:sz="5.727664" w:space="0" w:color="5B5B5B"/>
              <w:bottom w:val="single" w:sz="5.727664" w:space="0" w:color="575757"/>
              <w:left w:val="nil" w:sz="6" w:space="0" w:color="auto"/>
              <w:right w:val="single" w:sz="7.636888" w:space="0" w:color="545454"/>
            </w:tcBorders>
          </w:tcPr>
          <w:p>
            <w:pPr>
              <w:spacing w:before="6" w:after="0" w:line="192" w:lineRule="exact"/>
              <w:ind w:left="347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46464"/>
                <w:spacing w:val="0"/>
                <w:w w:val="154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46464"/>
                <w:spacing w:val="-31"/>
                <w:w w:val="154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D"/>
                <w:spacing w:val="0"/>
                <w:w w:val="103"/>
              </w:rPr>
              <w:t>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90" w:lineRule="exact"/>
        <w:ind w:left="19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1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Aziziye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731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3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0" w:after="0" w:line="240" w:lineRule="auto"/>
        <w:ind w:left="197" w:right="-20"/>
        <w:jc w:val="left"/>
        <w:tabs>
          <w:tab w:pos="14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DoğruAdres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Aziziye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731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sk.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4"/>
        </w:rPr>
        <w:t>üzeri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70" w:lineRule="auto"/>
        <w:ind w:left="197" w:right="2260"/>
        <w:jc w:val="left"/>
        <w:tabs>
          <w:tab w:pos="1620" w:val="left"/>
          <w:tab w:pos="3700" w:val="left"/>
          <w:tab w:pos="4000" w:val="left"/>
          <w:tab w:pos="6360" w:val="left"/>
          <w:tab w:pos="6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96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Ot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A</w:t>
        <w:tab/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54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50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6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5"/>
        </w:rPr>
        <w:t>Dikkatsizlik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6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96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7" w:lineRule="exact"/>
        <w:ind w:left="3729" w:right="-20"/>
        <w:jc w:val="left"/>
        <w:tabs>
          <w:tab w:pos="62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1"/>
        </w:rPr>
        <w:t>!Jcloıınrıne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6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  <w:position w:val="1"/>
        </w:rPr>
        <w:t>a!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2"/>
          <w:w w:val="100"/>
          <w:position w:val="1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1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1"/>
        </w:rPr>
        <w:t>Çelik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15"/>
          <w:position w:val="0"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49" w:lineRule="exact"/>
        <w:ind w:left="4541" w:right="-20"/>
        <w:jc w:val="left"/>
        <w:tabs>
          <w:tab w:pos="5140" w:val="left"/>
          <w:tab w:pos="5640" w:val="left"/>
          <w:tab w:pos="6260" w:val="left"/>
          <w:tab w:pos="6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6"/>
          <w:szCs w:val="26"/>
          <w:color w:val="525252"/>
          <w:spacing w:val="0"/>
          <w:w w:val="52"/>
          <w:b/>
          <w:bCs/>
          <w:position w:val="-1"/>
        </w:rPr>
        <w:t>ı</w:t>
      </w:r>
      <w:r>
        <w:rPr>
          <w:rFonts w:ascii="Arial" w:hAnsi="Arial" w:cs="Arial" w:eastAsia="Arial"/>
          <w:sz w:val="26"/>
          <w:szCs w:val="26"/>
          <w:color w:val="525252"/>
          <w:spacing w:val="-37"/>
          <w:w w:val="52"/>
          <w:b/>
          <w:bCs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525252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6"/>
          <w:szCs w:val="26"/>
          <w:color w:val="525252"/>
          <w:spacing w:val="0"/>
          <w:w w:val="52"/>
          <w:b/>
          <w:bCs/>
          <w:position w:val="-1"/>
        </w:rPr>
        <w:t>ı</w:t>
      </w:r>
      <w:r>
        <w:rPr>
          <w:rFonts w:ascii="Arial" w:hAnsi="Arial" w:cs="Arial" w:eastAsia="Arial"/>
          <w:sz w:val="26"/>
          <w:szCs w:val="26"/>
          <w:color w:val="525252"/>
          <w:spacing w:val="-37"/>
          <w:w w:val="52"/>
          <w:b/>
          <w:bCs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525252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6"/>
          <w:szCs w:val="26"/>
          <w:color w:val="525252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26"/>
          <w:szCs w:val="26"/>
          <w:color w:val="A8AAAA"/>
          <w:spacing w:val="0"/>
          <w:w w:val="52"/>
          <w:b/>
          <w:bCs/>
          <w:position w:val="-1"/>
        </w:rPr>
        <w:t>ı</w:t>
      </w:r>
      <w:r>
        <w:rPr>
          <w:rFonts w:ascii="Arial" w:hAnsi="Arial" w:cs="Arial" w:eastAsia="Arial"/>
          <w:sz w:val="26"/>
          <w:szCs w:val="26"/>
          <w:color w:val="A8AAAA"/>
          <w:spacing w:val="-37"/>
          <w:w w:val="52"/>
          <w:b/>
          <w:bCs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A8AAAA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6"/>
          <w:szCs w:val="26"/>
          <w:color w:val="A8AAAA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31"/>
          <w:szCs w:val="31"/>
          <w:color w:val="979797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31"/>
          <w:szCs w:val="31"/>
          <w:color w:val="979797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1"/>
          <w:szCs w:val="31"/>
          <w:color w:val="979797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97"/>
          <w:position w:val="12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98"/>
          <w:position w:val="1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24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49"/>
          <w:position w:val="1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49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18"/>
          <w:w w:val="49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12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7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12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0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12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3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1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7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15"/>
          <w:position w:val="1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8"/>
          <w:w w:val="115"/>
          <w:position w:val="1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15"/>
          <w:position w:val="12"/>
        </w:rPr>
        <w:t>15:30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ind w:left="192" w:right="-20"/>
        <w:jc w:val="left"/>
        <w:tabs>
          <w:tab w:pos="2280" w:val="left"/>
          <w:tab w:pos="5800" w:val="left"/>
          <w:tab w:pos="1126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9"/>
        </w:rPr>
        <w:t>Yana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1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9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16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9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58"/>
          <w:position w:val="8"/>
        </w:rPr>
        <w:t>ahjbi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32"/>
          <w:w w:val="158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4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"/>
          <w:w w:val="62"/>
          <w:position w:val="8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6"/>
          <w:position w:val="8"/>
        </w:rPr>
        <w:t>racı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8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8"/>
        </w:rPr>
        <w:t>Kullanan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1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8"/>
        </w:rPr>
      </w:r>
      <w:r>
        <w:rPr>
          <w:rFonts w:ascii="Arial" w:hAnsi="Arial" w:cs="Arial" w:eastAsia="Arial"/>
          <w:sz w:val="27"/>
          <w:szCs w:val="27"/>
          <w:color w:val="A8AAAA"/>
          <w:spacing w:val="0"/>
          <w:w w:val="51"/>
          <w:b/>
          <w:bCs/>
          <w:position w:val="0"/>
        </w:rPr>
        <w:t>ı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67" w:lineRule="exact"/>
        <w:ind w:left="230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D"/>
          <w:w w:val="213"/>
        </w:rPr>
        <w:t>miri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3"/>
          <w:w w:val="21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3"/>
        </w:rPr>
        <w:t>vş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6"/>
        </w:rPr>
        <w:t>TIKIR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26" w:lineRule="exact"/>
        <w:ind w:left="2216" w:right="-20"/>
        <w:jc w:val="left"/>
        <w:tabs>
          <w:tab w:pos="4760" w:val="left"/>
          <w:tab w:pos="7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6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23"/>
          <w:w w:val="160"/>
        </w:rPr>
        <w:t> </w:t>
      </w:r>
      <w:r>
        <w:rPr>
          <w:rFonts w:ascii="Arial" w:hAnsi="Arial" w:cs="Arial" w:eastAsia="Arial"/>
          <w:sz w:val="23"/>
          <w:szCs w:val="23"/>
          <w:color w:val="3B3B3D"/>
          <w:spacing w:val="0"/>
          <w:w w:val="160"/>
          <w:b/>
          <w:bCs/>
        </w:rPr>
        <w:t>ı</w:t>
      </w:r>
      <w:r>
        <w:rPr>
          <w:rFonts w:ascii="Arial" w:hAnsi="Arial" w:cs="Arial" w:eastAsia="Arial"/>
          <w:sz w:val="23"/>
          <w:szCs w:val="23"/>
          <w:color w:val="3B3B3D"/>
          <w:spacing w:val="-98"/>
          <w:w w:val="160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B3B3D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3"/>
          <w:szCs w:val="23"/>
          <w:color w:val="3B3B3D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15:22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94"/>
        </w:rPr>
        <w:t>Varı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5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7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5"/>
        </w:rPr>
        <w:t>5:25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420" w:bottom="280" w:left="180" w:right="200"/>
        </w:sectPr>
      </w:pPr>
      <w:rPr/>
    </w:p>
    <w:p>
      <w:pPr>
        <w:spacing w:before="0" w:after="0" w:line="194" w:lineRule="exact"/>
        <w:ind w:left="173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14"/>
        </w:rPr>
        <w:t>piden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-1"/>
        </w:rPr>
        <w:t>CFE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4"/>
          <w:position w:val="-1"/>
        </w:rPr>
        <w:t>31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200"/>
          <w:cols w:num="2" w:equalWidth="0">
            <w:col w:w="608" w:space="1608"/>
            <w:col w:w="9324"/>
          </w:cols>
        </w:sectPr>
      </w:pPr>
      <w:rPr/>
    </w:p>
    <w:p>
      <w:pPr>
        <w:spacing w:before="5" w:after="0" w:line="240" w:lineRule="auto"/>
        <w:ind w:left="192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8"/>
        </w:rPr>
        <w:t>Ekibin</w:t>
        <w:tab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8" w:after="0" w:line="240" w:lineRule="auto"/>
        <w:ind w:left="4764" w:right="4776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6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3"/>
          <w:w w:val="6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9" w:after="0" w:line="270" w:lineRule="auto"/>
        <w:ind w:left="2221" w:right="4411" w:firstLine="2568"/>
        <w:jc w:val="left"/>
        <w:tabs>
          <w:tab w:pos="4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52" w:lineRule="auto"/>
        <w:ind w:left="2226" w:right="2624" w:firstLine="-2052"/>
        <w:jc w:val="left"/>
        <w:tabs>
          <w:tab w:pos="2200" w:val="left"/>
          <w:tab w:pos="4760" w:val="left"/>
          <w:tab w:pos="7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lı'ardımcı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yıkı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5"/>
        </w:rPr>
        <w:t>Sayıs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"/>
          <w:w w:val="105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left="222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B3B3D"/>
          <w:spacing w:val="0"/>
          <w:w w:val="100"/>
        </w:rPr>
        <w:t>A.</w:t>
      </w:r>
      <w:r>
        <w:rPr>
          <w:rFonts w:ascii="Arial" w:hAnsi="Arial" w:cs="Arial" w:eastAsia="Arial"/>
          <w:sz w:val="18"/>
          <w:szCs w:val="18"/>
          <w:color w:val="3B3B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40" w:lineRule="auto"/>
        <w:ind w:left="222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6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4" w:after="0" w:line="240" w:lineRule="auto"/>
        <w:ind w:left="17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p!ayı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"/>
          <w:w w:val="10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yanınakla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5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4751" w:right="418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05" w:lineRule="exact"/>
        <w:ind w:left="173" w:right="-20"/>
        <w:jc w:val="left"/>
        <w:tabs>
          <w:tab w:pos="2900" w:val="left"/>
          <w:tab w:pos="4760" w:val="left"/>
          <w:tab w:pos="6680" w:val="left"/>
          <w:tab w:pos="8260" w:val="left"/>
          <w:tab w:pos="9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1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18"/>
          <w:position w:val="-1"/>
        </w:rPr>
        <w:t>Sum3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1"/>
        </w:rPr>
        <w:t>IKöpükKg.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"/>
          <w:w w:val="49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4"/>
          <w:position w:val="-1"/>
        </w:rPr>
        <w:t>K.K.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7"/>
          <w:w w:val="103"/>
          <w:position w:val="-1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4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7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89"/>
          <w:position w:val="-1"/>
        </w:rPr>
        <w:t>K::o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89"/>
          <w:position w:val="-1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9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3"/>
          <w:position w:val="-1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65" w:lineRule="exact"/>
        <w:ind w:left="4922" w:right="-20"/>
        <w:jc w:val="left"/>
        <w:tabs>
          <w:tab w:pos="6680" w:val="left"/>
          <w:tab w:pos="8260" w:val="left"/>
          <w:tab w:pos="9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3B3B3D"/>
          <w:w w:val="166"/>
          <w:b/>
          <w:bCs/>
          <w:position w:val="3"/>
        </w:rPr>
        <w:t>ı</w:t>
      </w:r>
      <w:r>
        <w:rPr>
          <w:rFonts w:ascii="Arial" w:hAnsi="Arial" w:cs="Arial" w:eastAsia="Arial"/>
          <w:sz w:val="23"/>
          <w:szCs w:val="23"/>
          <w:color w:val="3B3B3D"/>
          <w:spacing w:val="-41"/>
          <w:w w:val="100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b/>
          <w:bCs/>
          <w:position w:val="3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38"/>
          <w:w w:val="100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b/>
          <w:bCs/>
          <w:position w:val="3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b/>
          <w:bCs/>
          <w:position w:val="3"/>
        </w:rPr>
      </w:r>
      <w:r>
        <w:rPr>
          <w:rFonts w:ascii="Arial" w:hAnsi="Arial" w:cs="Arial" w:eastAsia="Arial"/>
          <w:sz w:val="26"/>
          <w:szCs w:val="26"/>
          <w:color w:val="525252"/>
          <w:spacing w:val="0"/>
          <w:w w:val="52"/>
          <w:b/>
          <w:bCs/>
          <w:position w:val="0"/>
        </w:rPr>
        <w:t>ı</w:t>
      </w:r>
      <w:r>
        <w:rPr>
          <w:rFonts w:ascii="Arial" w:hAnsi="Arial" w:cs="Arial" w:eastAsia="Arial"/>
          <w:sz w:val="26"/>
          <w:szCs w:val="26"/>
          <w:color w:val="525252"/>
          <w:spacing w:val="-37"/>
          <w:w w:val="52"/>
          <w:b/>
          <w:bCs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525252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6"/>
          <w:szCs w:val="26"/>
          <w:color w:val="525252"/>
          <w:spacing w:val="0"/>
          <w:w w:val="100"/>
          <w:b/>
          <w:bCs/>
          <w:position w:val="0"/>
        </w:rPr>
      </w:r>
      <w:r>
        <w:rPr>
          <w:rFonts w:ascii="Arial" w:hAnsi="Arial" w:cs="Arial" w:eastAsia="Arial"/>
          <w:sz w:val="27"/>
          <w:szCs w:val="27"/>
          <w:color w:val="3B3B3D"/>
          <w:spacing w:val="0"/>
          <w:w w:val="52"/>
          <w:b/>
          <w:bCs/>
          <w:position w:val="0"/>
        </w:rPr>
        <w:t>ı</w:t>
      </w:r>
      <w:r>
        <w:rPr>
          <w:rFonts w:ascii="Arial" w:hAnsi="Arial" w:cs="Arial" w:eastAsia="Arial"/>
          <w:sz w:val="27"/>
          <w:szCs w:val="27"/>
          <w:color w:val="3B3B3D"/>
          <w:spacing w:val="0"/>
          <w:w w:val="100"/>
          <w:b/>
          <w:bCs/>
          <w:position w:val="0"/>
        </w:rPr>
        <w:tab/>
      </w:r>
      <w:r>
        <w:rPr>
          <w:rFonts w:ascii="Arial" w:hAnsi="Arial" w:cs="Arial" w:eastAsia="Arial"/>
          <w:sz w:val="27"/>
          <w:szCs w:val="27"/>
          <w:color w:val="3B3B3D"/>
          <w:spacing w:val="0"/>
          <w:w w:val="100"/>
          <w:b/>
          <w:bCs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D"/>
          <w:spacing w:val="0"/>
          <w:w w:val="52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2297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tamame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4"/>
        </w:rPr>
        <w:t>yanmıştır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5" w:after="0" w:line="240" w:lineRule="auto"/>
        <w:ind w:left="23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33"/>
        </w:rPr>
        <w:t>öndürme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0"/>
          <w:w w:val="13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14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5"/>
        </w:rPr>
        <w:t>yok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0" w:after="0" w:line="240" w:lineRule="auto"/>
        <w:ind w:left="18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8" w:lineRule="auto"/>
        <w:ind w:left="240" w:right="411" w:firstLine="1981"/>
        <w:jc w:val="left"/>
        <w:tabs>
          <w:tab w:pos="22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4"/>
        </w:rPr>
        <w:t>başlangıcının;kur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4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7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ölduğ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3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56"/>
        </w:rPr>
        <w:t>angı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5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1"/>
          <w:w w:val="15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volda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geç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nleri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düşürdüğü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attığı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kağıt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parçalarını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3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6" w:lineRule="exact"/>
        <w:ind w:left="221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neticesi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4"/>
        </w:rPr>
        <w:t>varıldı.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340" w:lineRule="atLeast"/>
        <w:ind w:left="173" w:right="4072"/>
        <w:jc w:val="left"/>
        <w:tabs>
          <w:tab w:pos="2200" w:val="left"/>
          <w:tab w:pos="68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Sigarta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2"/>
        </w:rPr>
        <w:t>Bedel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"/>
          <w:w w:val="10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2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3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9" w:after="0" w:line="240" w:lineRule="auto"/>
        <w:ind w:left="18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92" w:lineRule="exact"/>
        <w:ind w:left="17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-1"/>
        </w:rPr>
        <w:t>Te.ı;ı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5"/>
          <w:position w:val="-1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200"/>
        </w:sectPr>
      </w:pPr>
      <w:rPr/>
    </w:p>
    <w:p>
      <w:pPr>
        <w:spacing w:before="0" w:after="0" w:line="281" w:lineRule="exact"/>
        <w:ind w:left="114" w:right="-8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9"/>
          <w:szCs w:val="19"/>
          <w:color w:val="3B3B3D"/>
          <w:spacing w:val="-136"/>
          <w:w w:val="148"/>
          <w:position w:val="6"/>
        </w:rPr>
        <w:t>=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81"/>
          <w:position w:val="-2"/>
        </w:rPr>
        <w:t>Ek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6"/>
          <w:w w:val="82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208"/>
          <w:position w:val="-2"/>
        </w:rPr>
        <w:t>..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"/>
          <w:w w:val="208"/>
          <w:position w:val="-2"/>
        </w:rPr>
        <w:t>.</w:t>
      </w:r>
      <w:r>
        <w:rPr>
          <w:rFonts w:ascii="Arial" w:hAnsi="Arial" w:cs="Arial" w:eastAsia="Arial"/>
          <w:sz w:val="14"/>
          <w:szCs w:val="14"/>
          <w:color w:val="3B3B3D"/>
          <w:spacing w:val="-8"/>
          <w:w w:val="270"/>
          <w:position w:val="-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5"/>
          <w:position w:val="-2"/>
        </w:rPr>
        <w:t>Dönüşü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0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17"/>
          <w:w w:val="86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13"/>
        </w:rPr>
        <w:t>!ı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6"/>
          <w:w w:val="11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94"/>
        </w:rPr>
        <w:t>ih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5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9"/>
          <w:w w:val="11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11"/>
        </w:rPr>
        <w:t>19.05.2017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6" w:after="0" w:line="28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525252"/>
          <w:w w:val="52"/>
          <w:position w:val="-1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525252"/>
          <w:spacing w:val="9"/>
          <w:w w:val="52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98"/>
          <w:position w:val="-1"/>
        </w:rPr>
        <w:t>aat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62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62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9"/>
          <w:w w:val="62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0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46464"/>
          <w:spacing w:val="1"/>
          <w:w w:val="11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15"/>
          <w:position w:val="-1"/>
        </w:rPr>
        <w:t>15:30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200"/>
          <w:cols w:num="4" w:equalWidth="0">
            <w:col w:w="1258" w:space="982"/>
            <w:col w:w="339" w:space="143"/>
            <w:col w:w="913" w:space="2490"/>
            <w:col w:w="5415"/>
          </w:cols>
        </w:sectPr>
      </w:pPr>
      <w:rPr/>
    </w:p>
    <w:p>
      <w:pPr>
        <w:spacing w:before="8" w:after="0" w:line="240" w:lineRule="auto"/>
        <w:ind w:left="264" w:right="-20"/>
        <w:jc w:val="left"/>
        <w:tabs>
          <w:tab w:pos="1080" w:val="left"/>
          <w:tab w:pos="1580" w:val="left"/>
          <w:tab w:pos="2200" w:val="left"/>
          <w:tab w:pos="87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GİDE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Kadifekale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ONAYLAYAN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45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828383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82838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828383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91" w:lineRule="exact"/>
        <w:ind w:left="4836" w:right="-20"/>
        <w:jc w:val="left"/>
        <w:tabs>
          <w:tab w:pos="8840" w:val="left"/>
          <w:tab w:pos="918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3.622139pt;margin-top:9.536091pt;width:91.408504pt;height:61pt;mso-position-horizontal-relative:page;mso-position-vertical-relative:paragraph;z-index:-16835" type="#_x0000_t202" filled="f" stroked="f">
            <v:textbox inset="0,0,0,0">
              <w:txbxContent>
                <w:p>
                  <w:pPr>
                    <w:spacing w:before="0" w:after="0" w:line="1220" w:lineRule="exact"/>
                    <w:ind w:right="-223"/>
                    <w:jc w:val="left"/>
                    <w:rPr>
                      <w:rFonts w:ascii="Arial" w:hAnsi="Arial" w:cs="Arial" w:eastAsia="Arial"/>
                      <w:sz w:val="122"/>
                      <w:szCs w:val="122"/>
                    </w:rPr>
                  </w:pPr>
                  <w:rPr/>
                  <w:r>
                    <w:rPr>
                      <w:rFonts w:ascii="Arial" w:hAnsi="Arial" w:cs="Arial" w:eastAsia="Arial"/>
                      <w:sz w:val="122"/>
                      <w:szCs w:val="122"/>
                      <w:color w:val="3B3B3D"/>
                      <w:spacing w:val="0"/>
                      <w:w w:val="74"/>
                      <w:i/>
                      <w:position w:val="-1"/>
                    </w:rPr>
                    <w:t>1:l/lll</w:t>
                  </w:r>
                  <w:r>
                    <w:rPr>
                      <w:rFonts w:ascii="Arial" w:hAnsi="Arial" w:cs="Arial" w:eastAsia="Arial"/>
                      <w:sz w:val="122"/>
                      <w:szCs w:val="12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8"/>
          <w:position w:val="6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0"/>
          <w:w w:val="54"/>
          <w:b/>
          <w:bCs/>
          <w:position w:val="-4"/>
        </w:rPr>
        <w:t>2</w:t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-21"/>
          <w:w w:val="54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0"/>
          <w:w w:val="100"/>
          <w:b/>
          <w:bCs/>
          <w:position w:val="-4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0"/>
          <w:w w:val="100"/>
          <w:b/>
          <w:bCs/>
          <w:position w:val="-4"/>
        </w:rPr>
      </w:r>
      <w:r>
        <w:rPr>
          <w:rFonts w:ascii="Arial" w:hAnsi="Arial" w:cs="Arial" w:eastAsia="Arial"/>
          <w:sz w:val="24"/>
          <w:szCs w:val="24"/>
          <w:color w:val="3B3B3D"/>
          <w:spacing w:val="0"/>
          <w:w w:val="54"/>
          <w:position w:val="-4"/>
        </w:rPr>
        <w:t>MJYIS</w:t>
      </w:r>
      <w:r>
        <w:rPr>
          <w:rFonts w:ascii="Arial" w:hAnsi="Arial" w:cs="Arial" w:eastAsia="Arial"/>
          <w:sz w:val="24"/>
          <w:szCs w:val="24"/>
          <w:color w:val="3B3B3D"/>
          <w:spacing w:val="9"/>
          <w:w w:val="54"/>
          <w:position w:val="-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B3B3D"/>
          <w:spacing w:val="0"/>
          <w:w w:val="54"/>
          <w:position w:val="-4"/>
        </w:rPr>
        <w:t>Zl1i7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left="321" w:right="-20"/>
        <w:jc w:val="left"/>
        <w:tabs>
          <w:tab w:pos="93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6"/>
          <w:szCs w:val="16"/>
          <w:color w:val="525252"/>
          <w:spacing w:val="0"/>
          <w:w w:val="116"/>
          <w:position w:val="-3"/>
        </w:rPr>
        <w:t>'ü</w:t>
      </w:r>
      <w:r>
        <w:rPr>
          <w:rFonts w:ascii="Arial" w:hAnsi="Arial" w:cs="Arial" w:eastAsia="Arial"/>
          <w:sz w:val="16"/>
          <w:szCs w:val="16"/>
          <w:color w:val="525252"/>
          <w:spacing w:val="-38"/>
          <w:w w:val="116"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525252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6"/>
          <w:szCs w:val="16"/>
          <w:color w:val="52525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16"/>
          <w:position w:val="3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93" w:lineRule="exact"/>
        <w:ind w:left="364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B3B3D"/>
          <w:spacing w:val="0"/>
          <w:w w:val="140"/>
          <w:position w:val="-2"/>
        </w:rPr>
        <w:t>o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09" w:lineRule="exact"/>
        <w:ind w:left="32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52"/>
          <w:position w:val="-4"/>
        </w:rPr>
        <w:t>.:::-.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" w:lineRule="exact"/>
        <w:ind w:left="2216" w:right="-20"/>
        <w:jc w:val="left"/>
        <w:tabs>
          <w:tab w:pos="3680" w:val="left"/>
          <w:tab w:pos="9000" w:val="left"/>
        </w:tabs>
        <w:rPr>
          <w:rFonts w:ascii="Arial" w:hAnsi="Arial" w:cs="Arial" w:eastAsia="Arial"/>
          <w:sz w:val="144"/>
          <w:szCs w:val="144"/>
        </w:rPr>
      </w:pPr>
      <w:rPr/>
      <w:r>
        <w:rPr>
          <w:rFonts w:ascii="Arial" w:hAnsi="Arial" w:cs="Arial" w:eastAsia="Arial"/>
          <w:sz w:val="21"/>
          <w:szCs w:val="21"/>
          <w:color w:val="2A2A2A"/>
          <w:spacing w:val="0"/>
          <w:w w:val="100"/>
          <w:b/>
          <w:bCs/>
          <w:position w:val="-49"/>
        </w:rPr>
        <w:t>3.P</w:t>
      </w:r>
      <w:r>
        <w:rPr>
          <w:rFonts w:ascii="Arial" w:hAnsi="Arial" w:cs="Arial" w:eastAsia="Arial"/>
          <w:sz w:val="21"/>
          <w:szCs w:val="21"/>
          <w:color w:val="2A2A2A"/>
          <w:spacing w:val="19"/>
          <w:w w:val="100"/>
          <w:b/>
          <w:bCs/>
          <w:position w:val="-49"/>
        </w:rPr>
        <w:t> 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b/>
          <w:bCs/>
          <w:position w:val="-49"/>
        </w:rPr>
        <w:t>st</w:t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b/>
          <w:bCs/>
          <w:position w:val="-49"/>
        </w:rPr>
        <w:tab/>
      </w:r>
      <w:r>
        <w:rPr>
          <w:rFonts w:ascii="Arial" w:hAnsi="Arial" w:cs="Arial" w:eastAsia="Arial"/>
          <w:sz w:val="19"/>
          <w:szCs w:val="19"/>
          <w:color w:val="2A2A2A"/>
          <w:spacing w:val="0"/>
          <w:w w:val="100"/>
          <w:b/>
          <w:bCs/>
          <w:position w:val="-49"/>
        </w:rPr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00"/>
          <w:b/>
          <w:bCs/>
          <w:position w:val="-49"/>
        </w:rPr>
        <w:t>Amiri</w:t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00"/>
          <w:b/>
          <w:bCs/>
          <w:position w:val="-49"/>
        </w:rPr>
        <w:tab/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00"/>
          <w:b/>
          <w:bCs/>
          <w:position w:val="-49"/>
        </w:rPr>
      </w:r>
      <w:r>
        <w:rPr>
          <w:rFonts w:ascii="Arial" w:hAnsi="Arial" w:cs="Arial" w:eastAsia="Arial"/>
          <w:sz w:val="144"/>
          <w:szCs w:val="144"/>
          <w:color w:val="828383"/>
          <w:spacing w:val="0"/>
          <w:w w:val="31"/>
          <w:position w:val="-116"/>
        </w:rPr>
        <w:t>'</w:t>
      </w:r>
      <w:r>
        <w:rPr>
          <w:rFonts w:ascii="Arial" w:hAnsi="Arial" w:cs="Arial" w:eastAsia="Arial"/>
          <w:sz w:val="144"/>
          <w:szCs w:val="144"/>
          <w:color w:val="828383"/>
          <w:spacing w:val="-195"/>
          <w:w w:val="31"/>
          <w:position w:val="-116"/>
        </w:rPr>
        <w:t>'</w:t>
      </w:r>
      <w:r>
        <w:rPr>
          <w:rFonts w:ascii="Arial" w:hAnsi="Arial" w:cs="Arial" w:eastAsia="Arial"/>
          <w:sz w:val="144"/>
          <w:szCs w:val="144"/>
          <w:color w:val="525252"/>
          <w:spacing w:val="0"/>
          <w:w w:val="274"/>
          <w:position w:val="-116"/>
        </w:rPr>
        <w:t>ii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200"/>
        </w:sectPr>
      </w:pPr>
      <w:rPr/>
    </w:p>
    <w:p>
      <w:pPr>
        <w:spacing w:before="0" w:after="0" w:line="318" w:lineRule="exact"/>
        <w:ind w:left="297" w:right="-20"/>
        <w:jc w:val="left"/>
        <w:tabs>
          <w:tab w:pos="2960" w:val="left"/>
          <w:tab w:pos="3820" w:val="left"/>
        </w:tabs>
        <w:rPr>
          <w:rFonts w:ascii="Arial" w:hAnsi="Arial" w:cs="Arial" w:eastAsia="Arial"/>
          <w:sz w:val="29"/>
          <w:szCs w:val="29"/>
        </w:rPr>
      </w:pPr>
      <w:rPr/>
      <w:r>
        <w:rPr/>
        <w:pict>
          <v:group style="position:absolute;margin-left:152.976425pt;margin-top:4.089234pt;width:.1pt;height:9.814805pt;mso-position-horizontal-relative:page;mso-position-vertical-relative:paragraph;z-index:-16838" coordorigin="3060,82" coordsize="2,196">
            <v:shape style="position:absolute;left:3060;top:82;width:2;height:196" coordorigin="3060,82" coordsize="0,196" path="m3060,278l3060,82e" filled="f" stroked="t" strokeweight="2.147875pt" strokecolor="#3F484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9"/>
          <w:szCs w:val="29"/>
          <w:color w:val="3B3B3D"/>
          <w:spacing w:val="0"/>
          <w:w w:val="51"/>
        </w:rPr>
        <w:t>.:E</w:t>
      </w:r>
      <w:r>
        <w:rPr>
          <w:rFonts w:ascii="Times New Roman" w:hAnsi="Times New Roman" w:cs="Times New Roman" w:eastAsia="Times New Roman"/>
          <w:sz w:val="29"/>
          <w:szCs w:val="29"/>
          <w:color w:val="3B3B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B3B3D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100"/>
          <w:b/>
          <w:bCs/>
          <w:position w:val="2"/>
        </w:rPr>
        <w:t>e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0"/>
          <w:w w:val="100"/>
          <w:b/>
          <w:bCs/>
          <w:position w:val="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A2A2A"/>
          <w:spacing w:val="15"/>
          <w:w w:val="100"/>
          <w:b/>
          <w:bCs/>
          <w:position w:val="2"/>
        </w:rPr>
        <w:t> </w:t>
      </w:r>
      <w:r>
        <w:rPr>
          <w:rFonts w:ascii="Arial" w:hAnsi="Arial" w:cs="Arial" w:eastAsia="Arial"/>
          <w:sz w:val="20"/>
          <w:szCs w:val="20"/>
          <w:color w:val="1A1A1A"/>
          <w:spacing w:val="0"/>
          <w:w w:val="71"/>
          <w:b/>
          <w:bCs/>
          <w:position w:val="2"/>
        </w:rPr>
        <w:t>ı</w:t>
      </w:r>
      <w:r>
        <w:rPr>
          <w:rFonts w:ascii="Arial" w:hAnsi="Arial" w:cs="Arial" w:eastAsia="Arial"/>
          <w:sz w:val="20"/>
          <w:szCs w:val="20"/>
          <w:color w:val="1A1A1A"/>
          <w:spacing w:val="0"/>
          <w:w w:val="100"/>
          <w:b/>
          <w:bCs/>
          <w:position w:val="2"/>
        </w:rPr>
        <w:tab/>
      </w:r>
      <w:r>
        <w:rPr>
          <w:rFonts w:ascii="Arial" w:hAnsi="Arial" w:cs="Arial" w:eastAsia="Arial"/>
          <w:sz w:val="20"/>
          <w:szCs w:val="20"/>
          <w:color w:val="1A1A1A"/>
          <w:spacing w:val="0"/>
          <w:w w:val="100"/>
          <w:b/>
          <w:bCs/>
          <w:position w:val="2"/>
        </w:rPr>
      </w:r>
      <w:r>
        <w:rPr>
          <w:rFonts w:ascii="Arial" w:hAnsi="Arial" w:cs="Arial" w:eastAsia="Arial"/>
          <w:sz w:val="29"/>
          <w:szCs w:val="29"/>
          <w:color w:val="3B3B3D"/>
          <w:spacing w:val="0"/>
          <w:w w:val="71"/>
          <w:b/>
          <w:bCs/>
          <w:position w:val="2"/>
        </w:rPr>
        <w:t>ı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385" w:lineRule="exact"/>
        <w:ind w:left="2607" w:right="-101"/>
        <w:jc w:val="left"/>
        <w:tabs>
          <w:tab w:pos="3740" w:val="left"/>
        </w:tabs>
        <w:rPr>
          <w:rFonts w:ascii="Times New Roman" w:hAnsi="Times New Roman" w:cs="Times New Roman" w:eastAsia="Times New Roman"/>
          <w:sz w:val="41"/>
          <w:szCs w:val="4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8.53569pt;margin-top:10.424684pt;width:17.342641pt;height:46.5pt;mso-position-horizontal-relative:page;mso-position-vertical-relative:paragraph;z-index:-16834" type="#_x0000_t202" filled="f" stroked="f">
            <v:textbox inset="0,0,0,0">
              <w:txbxContent>
                <w:p>
                  <w:pPr>
                    <w:spacing w:before="0" w:after="0" w:line="930" w:lineRule="exact"/>
                    <w:ind w:right="-179"/>
                    <w:jc w:val="left"/>
                    <w:rPr>
                      <w:rFonts w:ascii="Arial" w:hAnsi="Arial" w:cs="Arial" w:eastAsia="Arial"/>
                      <w:sz w:val="93"/>
                      <w:szCs w:val="93"/>
                    </w:rPr>
                  </w:pPr>
                  <w:rPr/>
                  <w:r>
                    <w:rPr>
                      <w:rFonts w:ascii="Arial" w:hAnsi="Arial" w:cs="Arial" w:eastAsia="Arial"/>
                      <w:sz w:val="93"/>
                      <w:szCs w:val="93"/>
                      <w:color w:val="444997"/>
                      <w:spacing w:val="0"/>
                      <w:w w:val="56"/>
                      <w:position w:val="-1"/>
                    </w:rPr>
                    <w:t>--</w:t>
                  </w:r>
                  <w:r>
                    <w:rPr>
                      <w:rFonts w:ascii="Arial" w:hAnsi="Arial" w:cs="Arial" w:eastAsia="Arial"/>
                      <w:sz w:val="93"/>
                      <w:szCs w:val="9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6.350922pt;margin-top:26.061749pt;width:26.293691pt;height:8pt;mso-position-horizontal-relative:page;mso-position-vertical-relative:paragraph;z-index:-16832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828383"/>
                      <w:spacing w:val="0"/>
                      <w:w w:val="188"/>
                      <w:b/>
                      <w:bCs/>
                    </w:rPr>
                    <w:t>"1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A8AAAA"/>
                      <w:spacing w:val="0"/>
                      <w:w w:val="188"/>
                      <w:b/>
                      <w:bCs/>
                    </w:rPr>
                    <w:t>-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A8AAAA"/>
                      <w:spacing w:val="-47"/>
                      <w:w w:val="188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646464"/>
                      <w:spacing w:val="0"/>
                      <w:w w:val="105"/>
                      <w:b/>
                      <w:bCs/>
                    </w:rPr>
                    <w:t>"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5"/>
          <w:szCs w:val="25"/>
          <w:color w:val="3B3B3D"/>
          <w:w w:val="83"/>
          <w:position w:val="-8"/>
        </w:rPr>
        <w:t>A'odıı</w:t>
      </w:r>
      <w:r>
        <w:rPr>
          <w:rFonts w:ascii="Arial" w:hAnsi="Arial" w:cs="Arial" w:eastAsia="Arial"/>
          <w:sz w:val="25"/>
          <w:szCs w:val="25"/>
          <w:color w:val="3B3B3D"/>
          <w:spacing w:val="-59"/>
          <w:w w:val="84"/>
          <w:position w:val="-8"/>
        </w:rPr>
        <w:t>r</w:t>
      </w:r>
      <w:r>
        <w:rPr>
          <w:rFonts w:ascii="Arial" w:hAnsi="Arial" w:cs="Arial" w:eastAsia="Arial"/>
          <w:sz w:val="25"/>
          <w:szCs w:val="25"/>
          <w:color w:val="3B3B3D"/>
          <w:spacing w:val="0"/>
          <w:w w:val="303"/>
          <w:position w:val="-8"/>
        </w:rPr>
        <w:t>'</w:t>
      </w:r>
      <w:r>
        <w:rPr>
          <w:rFonts w:ascii="Arial" w:hAnsi="Arial" w:cs="Arial" w:eastAsia="Arial"/>
          <w:sz w:val="25"/>
          <w:szCs w:val="25"/>
          <w:color w:val="3B3B3D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5"/>
          <w:szCs w:val="25"/>
          <w:color w:val="3B3B3D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41"/>
          <w:szCs w:val="41"/>
          <w:color w:val="3B3B3D"/>
          <w:spacing w:val="0"/>
          <w:w w:val="84"/>
          <w:position w:val="-8"/>
        </w:rPr>
        <w:t>Zrorçıı</w:t>
      </w:r>
      <w:r>
        <w:rPr>
          <w:rFonts w:ascii="Times New Roman" w:hAnsi="Times New Roman" w:cs="Times New Roman" w:eastAsia="Times New Roman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30" w:lineRule="atLeast"/>
        <w:ind w:left="321" w:right="-20"/>
        <w:jc w:val="left"/>
        <w:tabs>
          <w:tab w:pos="2740" w:val="left"/>
        </w:tabs>
        <w:rPr>
          <w:rFonts w:ascii="Arial" w:hAnsi="Arial" w:cs="Arial" w:eastAsia="Arial"/>
          <w:sz w:val="82"/>
          <w:szCs w:val="82"/>
        </w:rPr>
      </w:pPr>
      <w:rPr/>
      <w:r>
        <w:rPr>
          <w:rFonts w:ascii="Arial" w:hAnsi="Arial" w:cs="Arial" w:eastAsia="Arial"/>
          <w:sz w:val="21"/>
          <w:szCs w:val="21"/>
          <w:color w:val="3B3B3D"/>
          <w:spacing w:val="0"/>
          <w:w w:val="50"/>
        </w:rPr>
        <w:t>::ı::</w:t>
      </w:r>
      <w:r>
        <w:rPr>
          <w:rFonts w:ascii="Arial" w:hAnsi="Arial" w:cs="Arial" w:eastAsia="Arial"/>
          <w:sz w:val="21"/>
          <w:szCs w:val="21"/>
          <w:color w:val="3B3B3D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3B3B3D"/>
          <w:spacing w:val="0"/>
          <w:w w:val="100"/>
        </w:rPr>
      </w:r>
      <w:r>
        <w:rPr>
          <w:rFonts w:ascii="Arial" w:hAnsi="Arial" w:cs="Arial" w:eastAsia="Arial"/>
          <w:sz w:val="82"/>
          <w:szCs w:val="82"/>
          <w:color w:val="444997"/>
          <w:spacing w:val="0"/>
          <w:w w:val="100"/>
          <w:position w:val="-14"/>
        </w:rPr>
        <w:t>-</w:t>
      </w:r>
      <w:r>
        <w:rPr>
          <w:rFonts w:ascii="Arial" w:hAnsi="Arial" w:cs="Arial" w:eastAsia="Arial"/>
          <w:sz w:val="82"/>
          <w:szCs w:val="82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left="396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İtfaiy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J;3irim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-49" w:right="1155"/>
        <w:jc w:val="center"/>
        <w:tabs>
          <w:tab w:pos="396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TIKIR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</w:r>
      <w:r>
        <w:rPr>
          <w:rFonts w:ascii="Arial" w:hAnsi="Arial" w:cs="Arial" w:eastAsia="Arial"/>
          <w:sz w:val="32"/>
          <w:szCs w:val="32"/>
          <w:color w:val="646464"/>
          <w:spacing w:val="-59"/>
          <w:w w:val="62"/>
          <w:position w:val="2"/>
        </w:rPr>
        <w:t>"</w:t>
      </w:r>
      <w:r>
        <w:rPr>
          <w:rFonts w:ascii="Arial" w:hAnsi="Arial" w:cs="Arial" w:eastAsia="Arial"/>
          <w:sz w:val="14"/>
          <w:szCs w:val="14"/>
          <w:color w:val="979797"/>
          <w:spacing w:val="0"/>
          <w:w w:val="243"/>
          <w:i/>
          <w:position w:val="16"/>
        </w:rPr>
        <w:t>/</w:t>
      </w:r>
      <w:r>
        <w:rPr>
          <w:rFonts w:ascii="Arial" w:hAnsi="Arial" w:cs="Arial" w:eastAsia="Arial"/>
          <w:sz w:val="14"/>
          <w:szCs w:val="14"/>
          <w:color w:val="979797"/>
          <w:spacing w:val="-19"/>
          <w:w w:val="100"/>
          <w:i/>
          <w:position w:val="16"/>
        </w:rPr>
        <w:t> </w:t>
      </w:r>
      <w:r>
        <w:rPr>
          <w:rFonts w:ascii="Arial" w:hAnsi="Arial" w:cs="Arial" w:eastAsia="Arial"/>
          <w:sz w:val="14"/>
          <w:szCs w:val="14"/>
          <w:color w:val="3B3B3D"/>
          <w:spacing w:val="0"/>
          <w:w w:val="185"/>
          <w:i/>
          <w:position w:val="16"/>
        </w:rPr>
        <w:t>.</w:t>
      </w:r>
      <w:r>
        <w:rPr>
          <w:rFonts w:ascii="Arial" w:hAnsi="Arial" w:cs="Arial" w:eastAsia="Arial"/>
          <w:sz w:val="14"/>
          <w:szCs w:val="14"/>
          <w:color w:val="3B3B3D"/>
          <w:spacing w:val="-30"/>
          <w:w w:val="185"/>
          <w:i/>
          <w:position w:val="16"/>
        </w:rPr>
        <w:t> </w:t>
      </w:r>
      <w:r>
        <w:rPr>
          <w:rFonts w:ascii="Arial" w:hAnsi="Arial" w:cs="Arial" w:eastAsia="Arial"/>
          <w:sz w:val="32"/>
          <w:szCs w:val="32"/>
          <w:color w:val="979797"/>
          <w:spacing w:val="0"/>
          <w:w w:val="185"/>
          <w:position w:val="2"/>
        </w:rPr>
        <w:t>..</w:t>
      </w:r>
      <w:r>
        <w:rPr>
          <w:rFonts w:ascii="Arial" w:hAnsi="Arial" w:cs="Arial" w:eastAsia="Arial"/>
          <w:sz w:val="32"/>
          <w:szCs w:val="32"/>
          <w:color w:val="979797"/>
          <w:spacing w:val="-110"/>
          <w:w w:val="185"/>
          <w:position w:val="2"/>
        </w:rPr>
        <w:t> </w:t>
      </w:r>
      <w:r>
        <w:rPr>
          <w:rFonts w:ascii="Arial" w:hAnsi="Arial" w:cs="Arial" w:eastAsia="Arial"/>
          <w:sz w:val="32"/>
          <w:szCs w:val="32"/>
          <w:color w:val="646464"/>
          <w:spacing w:val="0"/>
          <w:w w:val="107"/>
          <w:b/>
          <w:bCs/>
          <w:position w:val="2"/>
        </w:rPr>
        <w:t>ı</w:t>
      </w:r>
      <w:r>
        <w:rPr>
          <w:rFonts w:ascii="Arial" w:hAnsi="Arial" w:cs="Arial" w:eastAsia="Arial"/>
          <w:sz w:val="32"/>
          <w:szCs w:val="32"/>
          <w:color w:val="646464"/>
          <w:spacing w:val="-14"/>
          <w:w w:val="107"/>
          <w:b/>
          <w:bCs/>
          <w:position w:val="2"/>
        </w:rPr>
        <w:t>.</w:t>
      </w:r>
      <w:r>
        <w:rPr>
          <w:rFonts w:ascii="Arial" w:hAnsi="Arial" w:cs="Arial" w:eastAsia="Arial"/>
          <w:sz w:val="32"/>
          <w:szCs w:val="32"/>
          <w:color w:val="828383"/>
          <w:spacing w:val="0"/>
          <w:w w:val="90"/>
          <w:b/>
          <w:bCs/>
          <w:position w:val="2"/>
        </w:rPr>
        <w:t>·</w:t>
      </w:r>
      <w:r>
        <w:rPr>
          <w:rFonts w:ascii="Arial" w:hAnsi="Arial" w:cs="Arial" w:eastAsia="Arial"/>
          <w:sz w:val="32"/>
          <w:szCs w:val="32"/>
          <w:color w:val="828383"/>
          <w:spacing w:val="15"/>
          <w:w w:val="90"/>
          <w:b/>
          <w:bCs/>
          <w:position w:val="2"/>
        </w:rPr>
        <w:t>.</w:t>
      </w:r>
      <w:r>
        <w:rPr>
          <w:rFonts w:ascii="Arial" w:hAnsi="Arial" w:cs="Arial" w:eastAsia="Arial"/>
          <w:sz w:val="14"/>
          <w:szCs w:val="14"/>
          <w:color w:val="A8AAAA"/>
          <w:spacing w:val="0"/>
          <w:w w:val="135"/>
          <w:position w:val="16"/>
        </w:rPr>
        <w:t>.</w:t>
      </w:r>
      <w:r>
        <w:rPr>
          <w:rFonts w:ascii="Arial" w:hAnsi="Arial" w:cs="Arial" w:eastAsia="Arial"/>
          <w:sz w:val="14"/>
          <w:szCs w:val="14"/>
          <w:color w:val="A8AAAA"/>
          <w:spacing w:val="0"/>
          <w:w w:val="100"/>
          <w:position w:val="16"/>
        </w:rPr>
        <w:t> </w:t>
      </w:r>
      <w:r>
        <w:rPr>
          <w:rFonts w:ascii="Arial" w:hAnsi="Arial" w:cs="Arial" w:eastAsia="Arial"/>
          <w:sz w:val="14"/>
          <w:szCs w:val="14"/>
          <w:color w:val="A8AAAA"/>
          <w:spacing w:val="8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525252"/>
          <w:spacing w:val="-30"/>
          <w:w w:val="136"/>
          <w:b/>
          <w:bCs/>
          <w:position w:val="2"/>
        </w:rPr>
        <w:t>s</w:t>
      </w:r>
      <w:r>
        <w:rPr>
          <w:rFonts w:ascii="Arial" w:hAnsi="Arial" w:cs="Arial" w:eastAsia="Arial"/>
          <w:sz w:val="14"/>
          <w:szCs w:val="14"/>
          <w:color w:val="3B3B3D"/>
          <w:spacing w:val="0"/>
          <w:w w:val="136"/>
          <w:i/>
          <w:position w:val="16"/>
        </w:rPr>
        <w:t>ll</w:t>
      </w:r>
      <w:r>
        <w:rPr>
          <w:rFonts w:ascii="Arial" w:hAnsi="Arial" w:cs="Arial" w:eastAsia="Arial"/>
          <w:sz w:val="14"/>
          <w:szCs w:val="14"/>
          <w:color w:val="3B3B3D"/>
          <w:spacing w:val="-6"/>
          <w:w w:val="136"/>
          <w:i/>
          <w:position w:val="16"/>
        </w:rPr>
        <w:t> </w:t>
      </w:r>
      <w:r>
        <w:rPr>
          <w:rFonts w:ascii="Arial" w:hAnsi="Arial" w:cs="Arial" w:eastAsia="Arial"/>
          <w:sz w:val="14"/>
          <w:szCs w:val="14"/>
          <w:color w:val="A8AAAA"/>
          <w:spacing w:val="0"/>
          <w:w w:val="168"/>
          <w:i/>
          <w:position w:val="16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304" w:lineRule="exact"/>
        <w:ind w:left="56" w:right="1165"/>
        <w:jc w:val="center"/>
        <w:tabs>
          <w:tab w:pos="386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10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10"/>
        </w:rPr>
        <w:t>Çvş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-35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7"/>
          <w:szCs w:val="27"/>
          <w:color w:val="A8AAAA"/>
          <w:spacing w:val="-12"/>
          <w:w w:val="143"/>
          <w:position w:val="-3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-56"/>
          <w:w w:val="96"/>
          <w:position w:val="-3"/>
        </w:rPr>
        <w:t>\</w:t>
      </w:r>
      <w:r>
        <w:rPr>
          <w:rFonts w:ascii="Times New Roman" w:hAnsi="Times New Roman" w:cs="Times New Roman" w:eastAsia="Times New Roman"/>
          <w:sz w:val="27"/>
          <w:szCs w:val="27"/>
          <w:color w:val="A8AAAA"/>
          <w:spacing w:val="-34"/>
          <w:w w:val="71"/>
          <w:position w:val="-3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0"/>
          <w:w w:val="40"/>
          <w:position w:val="-3"/>
        </w:rPr>
        <w:t>1</w:t>
      </w:r>
      <w:r>
        <w:rPr>
          <w:rFonts w:ascii="Times New Roman" w:hAnsi="Times New Roman" w:cs="Times New Roman" w:eastAsia="Times New Roman"/>
          <w:sz w:val="27"/>
          <w:szCs w:val="27"/>
          <w:color w:val="2A2A2A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0"/>
          <w:w w:val="100"/>
          <w:position w:val="-3"/>
        </w:rPr>
        <w:t>:dy</w:t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-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0"/>
          <w:w w:val="100"/>
          <w:position w:val="-3"/>
        </w:rPr>
        <w:t>Ooı</w:t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0"/>
          <w:w w:val="100"/>
          <w:position w:val="-3"/>
        </w:rPr>
        <w:t>'</w:t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28383"/>
          <w:spacing w:val="0"/>
          <w:w w:val="101"/>
          <w:position w:val="-3"/>
        </w:rPr>
        <w:t>•</w:t>
      </w:r>
      <w:r>
        <w:rPr>
          <w:rFonts w:ascii="Times New Roman" w:hAnsi="Times New Roman" w:cs="Times New Roman" w:eastAsia="Times New Roman"/>
          <w:sz w:val="27"/>
          <w:szCs w:val="27"/>
          <w:color w:val="828383"/>
          <w:spacing w:val="-33"/>
          <w:w w:val="100"/>
          <w:position w:val="-3"/>
        </w:rPr>
        <w:t> </w:t>
      </w:r>
      <w:r>
        <w:rPr>
          <w:rFonts w:ascii="Arial" w:hAnsi="Arial" w:cs="Arial" w:eastAsia="Arial"/>
          <w:sz w:val="27"/>
          <w:szCs w:val="27"/>
          <w:color w:val="3B3B3D"/>
          <w:spacing w:val="0"/>
          <w:w w:val="69"/>
          <w:i/>
          <w:position w:val="-3"/>
        </w:rPr>
        <w:t>kJ</w:t>
      </w:r>
      <w:r>
        <w:rPr>
          <w:rFonts w:ascii="Arial" w:hAnsi="Arial" w:cs="Arial" w:eastAsia="Arial"/>
          <w:sz w:val="27"/>
          <w:szCs w:val="27"/>
          <w:color w:val="3B3B3D"/>
          <w:spacing w:val="-8"/>
          <w:w w:val="68"/>
          <w:i/>
          <w:position w:val="-3"/>
        </w:rPr>
        <w:t>'</w:t>
      </w:r>
      <w:r>
        <w:rPr>
          <w:rFonts w:ascii="Arial" w:hAnsi="Arial" w:cs="Arial" w:eastAsia="Arial"/>
          <w:sz w:val="27"/>
          <w:szCs w:val="27"/>
          <w:color w:val="828383"/>
          <w:spacing w:val="0"/>
          <w:w w:val="145"/>
          <w:i/>
          <w:position w:val="-3"/>
        </w:rPr>
        <w:t>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63" w:lineRule="exact"/>
        <w:ind w:left="3784" w:right="970"/>
        <w:jc w:val="center"/>
        <w:tabs>
          <w:tab w:pos="5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B3B3D"/>
          <w:spacing w:val="0"/>
          <w:w w:val="83"/>
          <w:b/>
          <w:bCs/>
          <w:position w:val="1"/>
        </w:rPr>
        <w:t>Müdaha</w:t>
      </w:r>
      <w:r>
        <w:rPr>
          <w:rFonts w:ascii="Arial" w:hAnsi="Arial" w:cs="Arial" w:eastAsia="Arial"/>
          <w:sz w:val="19"/>
          <w:szCs w:val="19"/>
          <w:color w:val="3B3B3D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3B3B3D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D"/>
          <w:spacing w:val="0"/>
          <w:w w:val="57"/>
          <w:i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D"/>
          <w:spacing w:val="-21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8AAAA"/>
          <w:spacing w:val="0"/>
          <w:w w:val="41"/>
          <w:i/>
          <w:position w:val="1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A8AAAA"/>
          <w:spacing w:val="-25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56"/>
          <w:i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6" w:after="0" w:line="113" w:lineRule="exact"/>
        <w:ind w:left="4259" w:right="1070"/>
        <w:jc w:val="center"/>
        <w:tabs>
          <w:tab w:pos="532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A8AAAA"/>
          <w:spacing w:val="-16"/>
          <w:w w:val="200"/>
          <w:i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828383"/>
          <w:spacing w:val="0"/>
          <w:w w:val="174"/>
          <w:i/>
        </w:rPr>
        <w:t>.;</w:t>
      </w:r>
      <w:r>
        <w:rPr>
          <w:rFonts w:ascii="Times New Roman" w:hAnsi="Times New Roman" w:cs="Times New Roman" w:eastAsia="Times New Roman"/>
          <w:sz w:val="10"/>
          <w:szCs w:val="10"/>
          <w:color w:val="828383"/>
          <w:spacing w:val="-10"/>
          <w:w w:val="174"/>
          <w:i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828383"/>
          <w:spacing w:val="-18"/>
          <w:w w:val="174"/>
          <w:i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A8AAAA"/>
          <w:spacing w:val="0"/>
          <w:w w:val="137"/>
          <w:i/>
        </w:rPr>
        <w:t>,.</w:t>
      </w:r>
      <w:r>
        <w:rPr>
          <w:rFonts w:ascii="Times New Roman" w:hAnsi="Times New Roman" w:cs="Times New Roman" w:eastAsia="Times New Roman"/>
          <w:sz w:val="10"/>
          <w:szCs w:val="10"/>
          <w:color w:val="A8AAAA"/>
          <w:spacing w:val="-6"/>
          <w:w w:val="137"/>
          <w:i/>
        </w:rPr>
        <w:t>;</w:t>
      </w:r>
      <w:r>
        <w:rPr>
          <w:rFonts w:ascii="Times New Roman" w:hAnsi="Times New Roman" w:cs="Times New Roman" w:eastAsia="Times New Roman"/>
          <w:sz w:val="10"/>
          <w:szCs w:val="10"/>
          <w:color w:val="A8AAAA"/>
          <w:spacing w:val="-24"/>
          <w:w w:val="137"/>
          <w:i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646464"/>
          <w:spacing w:val="0"/>
          <w:w w:val="177"/>
          <w:i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646464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646464"/>
          <w:spacing w:val="-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28383"/>
          <w:spacing w:val="0"/>
          <w:w w:val="100"/>
          <w:b/>
          <w:bCs/>
          <w:i/>
        </w:rPr>
        <w:t>v;ı</w:t>
      </w:r>
      <w:r>
        <w:rPr>
          <w:rFonts w:ascii="Times New Roman" w:hAnsi="Times New Roman" w:cs="Times New Roman" w:eastAsia="Times New Roman"/>
          <w:sz w:val="10"/>
          <w:szCs w:val="10"/>
          <w:color w:val="828383"/>
          <w:spacing w:val="-22"/>
          <w:w w:val="10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828383"/>
          <w:spacing w:val="0"/>
          <w:w w:val="100"/>
          <w:b/>
          <w:bCs/>
          <w:i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828383"/>
          <w:spacing w:val="0"/>
          <w:w w:val="100"/>
          <w:b/>
          <w:bCs/>
          <w:i/>
        </w:rPr>
      </w:r>
      <w:r>
        <w:rPr>
          <w:rFonts w:ascii="Times New Roman" w:hAnsi="Times New Roman" w:cs="Times New Roman" w:eastAsia="Times New Roman"/>
          <w:sz w:val="10"/>
          <w:szCs w:val="10"/>
          <w:color w:val="56598E"/>
          <w:spacing w:val="0"/>
          <w:w w:val="201"/>
          <w:i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56598E"/>
          <w:spacing w:val="-33"/>
          <w:w w:val="201"/>
          <w:i/>
        </w:rPr>
        <w:t>:</w:t>
      </w:r>
      <w:r>
        <w:rPr>
          <w:rFonts w:ascii="Times New Roman" w:hAnsi="Times New Roman" w:cs="Times New Roman" w:eastAsia="Times New Roman"/>
          <w:sz w:val="10"/>
          <w:szCs w:val="10"/>
          <w:color w:val="56598E"/>
          <w:spacing w:val="-49"/>
          <w:w w:val="201"/>
          <w:i/>
        </w:rPr>
        <w:t>:</w:t>
      </w:r>
      <w:r>
        <w:rPr>
          <w:rFonts w:ascii="Times New Roman" w:hAnsi="Times New Roman" w:cs="Times New Roman" w:eastAsia="Times New Roman"/>
          <w:sz w:val="10"/>
          <w:szCs w:val="10"/>
          <w:color w:val="979797"/>
          <w:spacing w:val="0"/>
          <w:w w:val="184"/>
          <w:i/>
        </w:rPr>
        <w:t>·</w:t>
      </w:r>
      <w:r>
        <w:rPr>
          <w:rFonts w:ascii="Times New Roman" w:hAnsi="Times New Roman" w:cs="Times New Roman" w:eastAsia="Times New Roman"/>
          <w:sz w:val="10"/>
          <w:szCs w:val="10"/>
          <w:color w:val="979797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525252"/>
          <w:spacing w:val="0"/>
          <w:w w:val="177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0" w:after="0" w:line="132" w:lineRule="exact"/>
        <w:ind w:left="3978" w:right="984"/>
        <w:jc w:val="center"/>
        <w:tabs>
          <w:tab w:pos="504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8.760864pt;margin-top:3.592551pt;width:5.7523pt;height:11.5pt;mso-position-horizontal-relative:page;mso-position-vertical-relative:paragraph;z-index:-16833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828383"/>
                      <w:spacing w:val="0"/>
                      <w:w w:val="81"/>
                      <w:i/>
                    </w:rPr>
                    <w:t>r.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979797"/>
          <w:spacing w:val="-7"/>
          <w:w w:val="51"/>
          <w:position w:val="-1"/>
        </w:rPr>
        <w:t>•</w:t>
      </w:r>
      <w:r>
        <w:rPr>
          <w:rFonts w:ascii="Arial" w:hAnsi="Arial" w:cs="Arial" w:eastAsia="Arial"/>
          <w:sz w:val="15"/>
          <w:szCs w:val="15"/>
          <w:color w:val="3B3B3D"/>
          <w:spacing w:val="0"/>
          <w:w w:val="149"/>
          <w:position w:val="-1"/>
        </w:rPr>
        <w:t>,</w:t>
      </w:r>
      <w:r>
        <w:rPr>
          <w:rFonts w:ascii="Arial" w:hAnsi="Arial" w:cs="Arial" w:eastAsia="Arial"/>
          <w:sz w:val="15"/>
          <w:szCs w:val="15"/>
          <w:color w:val="3B3B3D"/>
          <w:spacing w:val="-10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828383"/>
          <w:spacing w:val="0"/>
          <w:w w:val="72"/>
          <w:position w:val="-1"/>
        </w:rPr>
        <w:t>.;;</w:t>
      </w:r>
      <w:r>
        <w:rPr>
          <w:rFonts w:ascii="Arial" w:hAnsi="Arial" w:cs="Arial" w:eastAsia="Arial"/>
          <w:sz w:val="15"/>
          <w:szCs w:val="15"/>
          <w:color w:val="828383"/>
          <w:spacing w:val="0"/>
          <w:w w:val="72"/>
          <w:position w:val="-1"/>
        </w:rPr>
        <w:t>•</w:t>
      </w:r>
      <w:r>
        <w:rPr>
          <w:rFonts w:ascii="Arial" w:hAnsi="Arial" w:cs="Arial" w:eastAsia="Arial"/>
          <w:sz w:val="15"/>
          <w:szCs w:val="15"/>
          <w:color w:val="828383"/>
          <w:spacing w:val="0"/>
          <w:w w:val="72"/>
          <w:position w:val="-1"/>
        </w:rPr>
        <w:t>     </w:t>
      </w:r>
      <w:r>
        <w:rPr>
          <w:rFonts w:ascii="Arial" w:hAnsi="Arial" w:cs="Arial" w:eastAsia="Arial"/>
          <w:sz w:val="15"/>
          <w:szCs w:val="15"/>
          <w:color w:val="828383"/>
          <w:spacing w:val="17"/>
          <w:w w:val="72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646464"/>
          <w:spacing w:val="0"/>
          <w:w w:val="100"/>
          <w:i/>
          <w:position w:val="-1"/>
        </w:rPr>
        <w:t>4'</w:t>
      </w:r>
      <w:r>
        <w:rPr>
          <w:rFonts w:ascii="Arial" w:hAnsi="Arial" w:cs="Arial" w:eastAsia="Arial"/>
          <w:sz w:val="15"/>
          <w:szCs w:val="15"/>
          <w:color w:val="646464"/>
          <w:spacing w:val="-18"/>
          <w:w w:val="100"/>
          <w:i/>
          <w:position w:val="-1"/>
        </w:rPr>
        <w:t>t</w:t>
      </w:r>
      <w:r>
        <w:rPr>
          <w:rFonts w:ascii="Arial" w:hAnsi="Arial" w:cs="Arial" w:eastAsia="Arial"/>
          <w:sz w:val="15"/>
          <w:szCs w:val="15"/>
          <w:color w:val="828383"/>
          <w:spacing w:val="0"/>
          <w:w w:val="100"/>
          <w:i/>
          <w:position w:val="-1"/>
        </w:rPr>
        <w:t>{Jj</w:t>
      </w:r>
      <w:r>
        <w:rPr>
          <w:rFonts w:ascii="Arial" w:hAnsi="Arial" w:cs="Arial" w:eastAsia="Arial"/>
          <w:sz w:val="15"/>
          <w:szCs w:val="15"/>
          <w:color w:val="828383"/>
          <w:spacing w:val="-3"/>
          <w:w w:val="100"/>
          <w:i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828383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828383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15"/>
          <w:szCs w:val="15"/>
          <w:color w:val="979797"/>
          <w:spacing w:val="0"/>
          <w:w w:val="138"/>
          <w:position w:val="-1"/>
        </w:rPr>
        <w:t>(</w:t>
      </w:r>
      <w:r>
        <w:rPr>
          <w:rFonts w:ascii="Arial" w:hAnsi="Arial" w:cs="Arial" w:eastAsia="Arial"/>
          <w:sz w:val="15"/>
          <w:szCs w:val="15"/>
          <w:color w:val="979797"/>
          <w:spacing w:val="0"/>
          <w:w w:val="138"/>
          <w:position w:val="-1"/>
        </w:rPr>
        <w:t>.</w:t>
      </w:r>
      <w:r>
        <w:rPr>
          <w:rFonts w:ascii="Arial" w:hAnsi="Arial" w:cs="Arial" w:eastAsia="Arial"/>
          <w:sz w:val="15"/>
          <w:szCs w:val="15"/>
          <w:color w:val="979797"/>
          <w:spacing w:val="0"/>
          <w:w w:val="138"/>
          <w:position w:val="-1"/>
        </w:rPr>
        <w:t>  </w:t>
      </w:r>
      <w:r>
        <w:rPr>
          <w:rFonts w:ascii="Arial" w:hAnsi="Arial" w:cs="Arial" w:eastAsia="Arial"/>
          <w:sz w:val="15"/>
          <w:szCs w:val="15"/>
          <w:color w:val="979797"/>
          <w:spacing w:val="11"/>
          <w:w w:val="138"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8AAAA"/>
          <w:spacing w:val="0"/>
          <w:w w:val="138"/>
          <w:i/>
          <w:position w:val="-1"/>
        </w:rPr>
        <w:t>lu</w:t>
      </w:r>
      <w:r>
        <w:rPr>
          <w:rFonts w:ascii="Times New Roman" w:hAnsi="Times New Roman" w:cs="Times New Roman" w:eastAsia="Times New Roman"/>
          <w:sz w:val="12"/>
          <w:szCs w:val="12"/>
          <w:color w:val="A8AAAA"/>
          <w:spacing w:val="0"/>
          <w:w w:val="138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8AAAA"/>
          <w:spacing w:val="21"/>
          <w:w w:val="138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646464"/>
          <w:spacing w:val="0"/>
          <w:w w:val="402"/>
          <w:position w:val="-1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left="4057" w:right="-20"/>
        <w:jc w:val="left"/>
        <w:tabs>
          <w:tab w:pos="52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525252"/>
          <w:spacing w:val="0"/>
          <w:w w:val="257"/>
        </w:rPr>
        <w:t>\</w:t>
      </w:r>
      <w:r>
        <w:rPr>
          <w:rFonts w:ascii="Arial" w:hAnsi="Arial" w:cs="Arial" w:eastAsia="Arial"/>
          <w:sz w:val="18"/>
          <w:szCs w:val="18"/>
          <w:color w:val="525252"/>
          <w:spacing w:val="-19"/>
          <w:w w:val="257"/>
        </w:rPr>
        <w:t> 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160"/>
          <w:b/>
          <w:bCs/>
        </w:rPr>
        <w:t>4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8"/>
          <w:szCs w:val="18"/>
          <w:color w:val="A8AAAA"/>
          <w:spacing w:val="0"/>
          <w:w w:val="67"/>
          <w:i/>
        </w:rPr>
        <w:t>t-</w:t>
      </w:r>
      <w:r>
        <w:rPr>
          <w:rFonts w:ascii="Times New Roman" w:hAnsi="Times New Roman" w:cs="Times New Roman" w:eastAsia="Times New Roman"/>
          <w:sz w:val="18"/>
          <w:szCs w:val="18"/>
          <w:color w:val="A8AAAA"/>
          <w:spacing w:val="0"/>
          <w:w w:val="67"/>
          <w:i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A8AAAA"/>
          <w:spacing w:val="8"/>
          <w:w w:val="67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28383"/>
          <w:spacing w:val="0"/>
          <w:w w:val="185"/>
          <w:i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828383"/>
          <w:spacing w:val="-3"/>
          <w:w w:val="186"/>
          <w:i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A8AAAA"/>
          <w:spacing w:val="0"/>
          <w:w w:val="52"/>
          <w:i/>
        </w:rPr>
        <w:t>.(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200"/>
          <w:cols w:num="2" w:equalWidth="0">
            <w:col w:w="4710" w:space="69"/>
            <w:col w:w="6761"/>
          </w:cols>
        </w:sectPr>
      </w:pPr>
      <w:rPr/>
    </w:p>
    <w:p>
      <w:pPr>
        <w:spacing w:before="0" w:after="0" w:line="413" w:lineRule="atLeast"/>
        <w:ind w:right="-20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16.109062pt;margin-top:25.974426pt;width:564.89111pt;height:753.464003pt;mso-position-horizontal-relative:page;mso-position-vertical-relative:page;z-index:-16839" coordorigin="322,519" coordsize="11298,15069">
            <v:group style="position:absolute;left:358;top:541;width:11241;height:2" coordorigin="358,541" coordsize="11241,2">
              <v:shape style="position:absolute;left:358;top:541;width:11241;height:2" coordorigin="358,541" coordsize="11241,0" path="m358,541l11599,541e" filled="f" stroked="t" strokeweight=".715958pt" strokecolor="#5B5B5B">
                <v:path arrowok="t"/>
              </v:shape>
            </v:group>
            <v:group style="position:absolute;left:2389;top:536;width:2;height:575" coordorigin="2389,536" coordsize="2,575">
              <v:shape style="position:absolute;left:2389;top:536;width:2;height:575" coordorigin="2389,536" coordsize="0,575" path="m2389,1111l2389,536e" filled="f" stroked="t" strokeweight=".715958pt" strokecolor="#3B3B3B">
                <v:path arrowok="t"/>
              </v:shape>
            </v:group>
            <v:group style="position:absolute;left:2740;top:543;width:348;height:2" coordorigin="2740,543" coordsize="348,2">
              <v:shape style="position:absolute;left:2740;top:543;width:348;height:2" coordorigin="2740,543" coordsize="348,0" path="m2740,543l3088,543e" filled="f" stroked="t" strokeweight=".715958pt" strokecolor="#545454">
                <v:path arrowok="t"/>
              </v:shape>
            </v:group>
            <v:group style="position:absolute;left:8253;top:548;width:1227;height:2" coordorigin="8253,548" coordsize="1227,2">
              <v:shape style="position:absolute;left:8253;top:548;width:1227;height:2" coordorigin="8253,548" coordsize="1227,0" path="m8253,548l9479,548e" filled="f" stroked="t" strokeweight=".477306pt" strokecolor="#444444">
                <v:path arrowok="t"/>
              </v:shape>
            </v:group>
            <v:group style="position:absolute;left:9188;top:541;width:2;height:1499" coordorigin="9188,541" coordsize="2,1499">
              <v:shape style="position:absolute;left:9188;top:541;width:2;height:1499" coordorigin="9188,541" coordsize="0,1499" path="m9188,2040l9188,541e" filled="f" stroked="t" strokeweight=".954611pt" strokecolor="#575757">
                <v:path arrowok="t"/>
              </v:shape>
            </v:group>
            <v:group style="position:absolute;left:11596;top:541;width:2;height:2834" coordorigin="11596,541" coordsize="2,2834">
              <v:shape style="position:absolute;left:11596;top:541;width:2;height:2834" coordorigin="11596,541" coordsize="0,2834" path="m11596,3375l11596,541e" filled="f" stroked="t" strokeweight=".954611pt" strokecolor="#545454">
                <v:path arrowok="t"/>
              </v:shape>
            </v:group>
            <v:group style="position:absolute;left:2387;top:1053;width:2;height:340" coordorigin="2387,1053" coordsize="2,340">
              <v:shape style="position:absolute;left:2387;top:1053;width:2;height:340" coordorigin="2387,1053" coordsize="0,340" path="m2387,1393l2387,1053e" filled="f" stroked="t" strokeweight=".477306pt" strokecolor="#1F1F1F">
                <v:path arrowok="t"/>
              </v:shape>
            </v:group>
            <v:group style="position:absolute;left:2389;top:1336;width:2;height:704" coordorigin="2389,1336" coordsize="2,704">
              <v:shape style="position:absolute;left:2389;top:1336;width:2;height:704" coordorigin="2389,1336" coordsize="0,704" path="m2389,2040l2389,1336e" filled="f" stroked="t" strokeweight=".954611pt" strokecolor="#545454">
                <v:path arrowok="t"/>
              </v:shape>
            </v:group>
            <v:group style="position:absolute;left:3699;top:2681;width:210;height:2" coordorigin="3699,2681" coordsize="210,2">
              <v:shape style="position:absolute;left:3699;top:2681;width:210;height:2" coordorigin="3699,2681" coordsize="210,0" path="m3699,2681l3909,2681e" filled="f" stroked="t" strokeweight=".477306pt" strokecolor="#2B2B2B">
                <v:path arrowok="t"/>
              </v:shape>
            </v:group>
            <v:group style="position:absolute;left:348;top:2684;width:11260;height:2" coordorigin="348,2684" coordsize="11260,2">
              <v:shape style="position:absolute;left:348;top:2684;width:11260;height:2" coordorigin="348,2684" coordsize="11260,0" path="m348,2684l11608,2684e" filled="f" stroked="t" strokeweight=".715958pt" strokecolor="#575757">
                <v:path arrowok="t"/>
              </v:shape>
            </v:group>
            <v:group style="position:absolute;left:9145;top:2686;width:334;height:2" coordorigin="9145,2686" coordsize="334,2">
              <v:shape style="position:absolute;left:9145;top:2686;width:334;height:2" coordorigin="9145,2686" coordsize="334,0" path="m9145,2686l9479,2686e" filled="f" stroked="t" strokeweight=".477306pt" strokecolor="#3B3B3B">
                <v:path arrowok="t"/>
              </v:shape>
            </v:group>
            <v:group style="position:absolute;left:348;top:2899;width:4406;height:2" coordorigin="348,2899" coordsize="4406,2">
              <v:shape style="position:absolute;left:348;top:2899;width:4406;height:2" coordorigin="348,2899" coordsize="4406,0" path="m348,2899l4754,2899e" filled="f" stroked="t" strokeweight=".954611pt" strokecolor="#5B5B5B">
                <v:path arrowok="t"/>
              </v:shape>
            </v:group>
            <v:group style="position:absolute;left:4544;top:2901;width:1217;height:2" coordorigin="4544,2901" coordsize="1217,2">
              <v:shape style="position:absolute;left:4544;top:2901;width:1217;height:2" coordorigin="4544,2901" coordsize="1217,0" path="m4544,2901l5761,2901e" filled="f" stroked="t" strokeweight=".715958pt" strokecolor="#444444">
                <v:path arrowok="t"/>
              </v:shape>
            </v:group>
            <v:group style="position:absolute;left:5704;top:2901;width:568;height:2" coordorigin="5704,2901" coordsize="568,2">
              <v:shape style="position:absolute;left:5704;top:2901;width:568;height:2" coordorigin="5704,2901" coordsize="568,0" path="m5704,2901l6272,2901e" filled="f" stroked="t" strokeweight=".477306pt" strokecolor="#2B2B2B">
                <v:path arrowok="t"/>
              </v:shape>
            </v:group>
            <v:group style="position:absolute;left:6215;top:2901;width:1733;height:2" coordorigin="6215,2901" coordsize="1733,2">
              <v:shape style="position:absolute;left:6215;top:2901;width:1733;height:2" coordorigin="6215,2901" coordsize="1733,0" path="m6215,2901l7947,2901e" filled="f" stroked="t" strokeweight=".715958pt" strokecolor="#606060">
                <v:path arrowok="t"/>
              </v:shape>
            </v:group>
            <v:group style="position:absolute;left:7818;top:2901;width:1384;height:2" coordorigin="7818,2901" coordsize="1384,2">
              <v:shape style="position:absolute;left:7818;top:2901;width:1384;height:2" coordorigin="7818,2901" coordsize="1384,0" path="m7818,2901l9202,2901e" filled="f" stroked="t" strokeweight=".477306pt" strokecolor="#3F3F3F">
                <v:path arrowok="t"/>
              </v:shape>
            </v:group>
            <v:group style="position:absolute;left:9145;top:2901;width:2463;height:2" coordorigin="9145,2901" coordsize="2463,2">
              <v:shape style="position:absolute;left:9145;top:2901;width:2463;height:2" coordorigin="9145,2901" coordsize="2463,0" path="m9145,2901l11608,2901e" filled="f" stroked="t" strokeweight=".715958pt" strokecolor="#575757">
                <v:path arrowok="t"/>
              </v:shape>
            </v:group>
            <v:group style="position:absolute;left:348;top:3117;width:1408;height:2" coordorigin="348,3117" coordsize="1408,2">
              <v:shape style="position:absolute;left:348;top:3117;width:1408;height:2" coordorigin="348,3117" coordsize="1408,0" path="m348,3117l1756,3117e" filled="f" stroked="t" strokeweight=".954611pt" strokecolor="#606060">
                <v:path arrowok="t"/>
              </v:shape>
            </v:group>
            <v:group style="position:absolute;left:1551;top:3117;width:1537;height:2" coordorigin="1551,3117" coordsize="1537,2">
              <v:shape style="position:absolute;left:1551;top:3117;width:1537;height:2" coordorigin="1551,3117" coordsize="1537,0" path="m1551,3117l3088,3117e" filled="f" stroked="t" strokeweight=".477306pt" strokecolor="#383838">
                <v:path arrowok="t"/>
              </v:shape>
            </v:group>
            <v:group style="position:absolute;left:3031;top:3117;width:1112;height:2" coordorigin="3031,3117" coordsize="1112,2">
              <v:shape style="position:absolute;left:3031;top:3117;width:1112;height:2" coordorigin="3031,3117" coordsize="1112,0" path="m3031,3117l4143,3117e" filled="f" stroked="t" strokeweight=".954611pt" strokecolor="#575757">
                <v:path arrowok="t"/>
              </v:shape>
            </v:group>
            <v:group style="position:absolute;left:3852;top:3117;width:1909;height:2" coordorigin="3852,3117" coordsize="1909,2">
              <v:shape style="position:absolute;left:3852;top:3117;width:1909;height:2" coordorigin="3852,3117" coordsize="1909,0" path="m3852,3117l5761,3117e" filled="f" stroked="t" strokeweight=".477306pt" strokecolor="#3F3F3F">
                <v:path arrowok="t"/>
              </v:shape>
            </v:group>
            <v:group style="position:absolute;left:5704;top:3119;width:5904;height:2" coordorigin="5704,3119" coordsize="5904,2">
              <v:shape style="position:absolute;left:5704;top:3119;width:5904;height:2" coordorigin="5704,3119" coordsize="5904,0" path="m5704,3119l11608,3119e" filled="f" stroked="t" strokeweight=".715958pt" strokecolor="#5B5B5B">
                <v:path arrowok="t"/>
              </v:shape>
            </v:group>
            <v:group style="position:absolute;left:3890;top:3107;width:2;height:752" coordorigin="3890,3107" coordsize="2,752">
              <v:shape style="position:absolute;left:3890;top:3107;width:2;height:752" coordorigin="3890,3107" coordsize="0,752" path="m3890,3859l3890,3107e" filled="f" stroked="t" strokeweight=".715958pt" strokecolor="#4B4B4B">
                <v:path arrowok="t"/>
              </v:shape>
            </v:group>
            <v:group style="position:absolute;left:7002;top:3112;width:2;height:756" coordorigin="7002,3112" coordsize="2,756">
              <v:shape style="position:absolute;left:7002;top:3112;width:2;height:756" coordorigin="7002,3112" coordsize="0,756" path="m7002,3868l7002,3112e" filled="f" stroked="t" strokeweight=".954611pt" strokecolor="#606060">
                <v:path arrowok="t"/>
              </v:shape>
            </v:group>
            <v:group style="position:absolute;left:3880;top:3541;width:2391;height:2" coordorigin="3880,3541" coordsize="2391,2">
              <v:shape style="position:absolute;left:3880;top:3541;width:2391;height:2" coordorigin="3880,3541" coordsize="2391,0" path="m3880,3541l6272,3541e" filled="f" stroked="t" strokeweight=".715958pt" strokecolor="#6B6B6B">
                <v:path arrowok="t"/>
              </v:shape>
            </v:group>
            <v:group style="position:absolute;left:5852;top:3536;width:1160;height:2" coordorigin="5852,3536" coordsize="1160,2">
              <v:shape style="position:absolute;left:5852;top:3536;width:1160;height:2" coordorigin="5852,3536" coordsize="1160,0" path="m5852,3536l7012,3536e" filled="f" stroked="t" strokeweight=".477306pt" strokecolor="#ACACAC">
                <v:path arrowok="t"/>
              </v:shape>
            </v:group>
            <v:group style="position:absolute;left:11599;top:3299;width:2;height:570" coordorigin="11599,3299" coordsize="2,570">
              <v:shape style="position:absolute;left:11599;top:3299;width:2;height:570" coordorigin="11599,3299" coordsize="0,570" path="m11599,3868l11599,3299e" filled="f" stroked="t" strokeweight=".477306pt" strokecolor="#343434">
                <v:path arrowok="t"/>
              </v:shape>
            </v:group>
            <v:group style="position:absolute;left:348;top:3854;width:2057;height:2" coordorigin="348,3854" coordsize="2057,2">
              <v:shape style="position:absolute;left:348;top:3854;width:2057;height:2" coordorigin="348,3854" coordsize="2057,0" path="m348,3854l2406,3854e" filled="f" stroked="t" strokeweight=".954611pt" strokecolor="#646464">
                <v:path arrowok="t"/>
              </v:shape>
            </v:group>
            <v:group style="position:absolute;left:2348;top:3854;width:449;height:2" coordorigin="2348,3854" coordsize="449,2">
              <v:shape style="position:absolute;left:2348;top:3854;width:449;height:2" coordorigin="2348,3854" coordsize="449,0" path="m2348,3854l2797,3854e" filled="f" stroked="t" strokeweight=".477306pt" strokecolor="#343434">
                <v:path arrowok="t"/>
              </v:shape>
            </v:group>
            <v:group style="position:absolute;left:2740;top:3854;width:348;height:2" coordorigin="2740,3854" coordsize="348,2">
              <v:shape style="position:absolute;left:2740;top:3854;width:348;height:2" coordorigin="2740,3854" coordsize="348,0" path="m2740,3854l3088,3854e" filled="f" stroked="t" strokeweight=".477306pt" strokecolor="#484848">
                <v:path arrowok="t"/>
              </v:shape>
            </v:group>
            <v:group style="position:absolute;left:3017;top:3854;width:740;height:2" coordorigin="3017,3854" coordsize="740,2">
              <v:shape style="position:absolute;left:3017;top:3854;width:740;height:2" coordorigin="3017,3854" coordsize="740,0" path="m3017,3854l3756,3854e" filled="f" stroked="t" strokeweight=".954611pt" strokecolor="#5B5B5B">
                <v:path arrowok="t"/>
              </v:shape>
            </v:group>
            <v:group style="position:absolute;left:3017;top:3849;width:2931;height:2" coordorigin="3017,3849" coordsize="2931,2">
              <v:shape style="position:absolute;left:3017;top:3849;width:2931;height:2" coordorigin="3017,3849" coordsize="2931,0" path="m3017,3849l5947,3849e" filled="f" stroked="t" strokeweight=".954611pt" strokecolor="#484848">
                <v:path arrowok="t"/>
              </v:shape>
            </v:group>
            <v:group style="position:absolute;left:5890;top:3854;width:5718;height:2" coordorigin="5890,3854" coordsize="5718,2">
              <v:shape style="position:absolute;left:5890;top:3854;width:5718;height:2" coordorigin="5890,3854" coordsize="5718,0" path="m5890,3854l11608,3854e" filled="f" stroked="t" strokeweight=".715958pt" strokecolor="#5B5B5B">
                <v:path arrowok="t"/>
              </v:shape>
            </v:group>
            <v:group style="position:absolute;left:348;top:4129;width:11260;height:2" coordorigin="348,4129" coordsize="11260,2">
              <v:shape style="position:absolute;left:348;top:4129;width:11260;height:2" coordorigin="348,4129" coordsize="11260,0" path="m348,4129l11608,4129e" filled="f" stroked="t" strokeweight=".715958pt" strokecolor="#575757">
                <v:path arrowok="t"/>
              </v:shape>
            </v:group>
            <v:group style="position:absolute;left:2391;top:4089;width:2;height:273" coordorigin="2391,4089" coordsize="2,273">
              <v:shape style="position:absolute;left:2391;top:4089;width:2;height:273" coordorigin="2391,4089" coordsize="0,273" path="m2391,4362l2391,4089e" filled="f" stroked="t" strokeweight=".954611pt" strokecolor="#646464">
                <v:path arrowok="t"/>
              </v:shape>
            </v:group>
            <v:group style="position:absolute;left:2377;top:4347;width:711;height:2" coordorigin="2377,4347" coordsize="711,2">
              <v:shape style="position:absolute;left:2377;top:4347;width:711;height:2" coordorigin="2377,4347" coordsize="711,0" path="m2377,4347l3088,4347e" filled="f" stroked="t" strokeweight=".954611pt" strokecolor="#575757">
                <v:path arrowok="t"/>
              </v:shape>
            </v:group>
            <v:group style="position:absolute;left:3031;top:4347;width:1570;height:2" coordorigin="3031,4347" coordsize="1570,2">
              <v:shape style="position:absolute;left:3031;top:4347;width:1570;height:2" coordorigin="3031,4347" coordsize="1570,0" path="m3031,4347l4601,4347e" filled="f" stroked="t" strokeweight=".477306pt" strokecolor="#3B3B3B">
                <v:path arrowok="t"/>
              </v:shape>
            </v:group>
            <v:group style="position:absolute;left:4391;top:4347;width:1370;height:2" coordorigin="4391,4347" coordsize="1370,2">
              <v:shape style="position:absolute;left:4391;top:4347;width:1370;height:2" coordorigin="4391,4347" coordsize="1370,0" path="m4391,4347l5761,4347e" filled="f" stroked="t" strokeweight=".954611pt" strokecolor="#545454">
                <v:path arrowok="t"/>
              </v:shape>
            </v:group>
            <v:group style="position:absolute;left:5704;top:4347;width:568;height:2" coordorigin="5704,4347" coordsize="568,2">
              <v:shape style="position:absolute;left:5704;top:4347;width:568;height:2" coordorigin="5704,4347" coordsize="568,0" path="m5704,4347l6272,4347e" filled="f" stroked="t" strokeweight=".477306pt" strokecolor="#2B2B2B">
                <v:path arrowok="t"/>
              </v:shape>
            </v:group>
            <v:group style="position:absolute;left:6215;top:4347;width:616;height:2" coordorigin="6215,4347" coordsize="616,2">
              <v:shape style="position:absolute;left:6215;top:4347;width:616;height:2" coordorigin="6215,4347" coordsize="616,0" path="m6215,4347l6830,4347e" filled="f" stroked="t" strokeweight=".477306pt" strokecolor="#3F3F3F">
                <v:path arrowok="t"/>
              </v:shape>
            </v:group>
            <v:group style="position:absolute;left:6730;top:4350;width:4878;height:2" coordorigin="6730,4350" coordsize="4878,2">
              <v:shape style="position:absolute;left:6730;top:4350;width:4878;height:2" coordorigin="6730,4350" coordsize="4878,0" path="m6730,4350l11608,4350e" filled="f" stroked="t" strokeweight=".954611pt" strokecolor="#606060">
                <v:path arrowok="t"/>
              </v:shape>
            </v:group>
            <v:group style="position:absolute;left:11601;top:4122;width:2;height:11457" coordorigin="11601,4122" coordsize="2,11457">
              <v:shape style="position:absolute;left:11601;top:4122;width:2;height:11457" coordorigin="11601,4122" coordsize="0,11457" path="m11601,15579l11601,4122e" filled="f" stroked="t" strokeweight=".954611pt" strokecolor="#575757">
                <v:path arrowok="t"/>
              </v:shape>
            </v:group>
            <v:group style="position:absolute;left:4945;top:4338;width:2;height:469" coordorigin="4945,4338" coordsize="2,469">
              <v:shape style="position:absolute;left:4945;top:4338;width:2;height:469" coordorigin="4945,4338" coordsize="0,469" path="m4945,4807l4945,4338e" filled="f" stroked="t" strokeweight=".954611pt" strokecolor="#646464">
                <v:path arrowok="t"/>
              </v:shape>
            </v:group>
            <v:group style="position:absolute;left:4931;top:4778;width:1871;height:2" coordorigin="4931,4778" coordsize="1871,2">
              <v:shape style="position:absolute;left:4931;top:4778;width:1871;height:2" coordorigin="4931,4778" coordsize="1871,0" path="m4931,4778l6802,4778e" filled="f" stroked="t" strokeweight=".238653pt" strokecolor="#676767">
                <v:path arrowok="t"/>
              </v:shape>
            </v:group>
            <v:group style="position:absolute;left:7856;top:4338;width:2;height:474" coordorigin="7856,4338" coordsize="2,474">
              <v:shape style="position:absolute;left:7856;top:4338;width:2;height:474" coordorigin="7856,4338" coordsize="0,474" path="m7856,4812l7856,4338e" filled="f" stroked="t" strokeweight=".954611pt" strokecolor="#6B6B6B">
                <v:path arrowok="t"/>
              </v:shape>
            </v:group>
            <v:group style="position:absolute;left:6802;top:4778;width:597;height:2" coordorigin="6802,4778" coordsize="597,2">
              <v:shape style="position:absolute;left:6802;top:4778;width:597;height:2" coordorigin="6802,4778" coordsize="597,0" path="m6802,4778l7398,4778e" filled="f" stroked="t" strokeweight=".238653pt" strokecolor="#000000">
                <v:path arrowok="t"/>
              </v:shape>
            </v:group>
            <v:group style="position:absolute;left:7398;top:4778;width:883;height:2" coordorigin="7398,4778" coordsize="883,2">
              <v:shape style="position:absolute;left:7398;top:4778;width:883;height:2" coordorigin="7398,4778" coordsize="883,0" path="m7398,4778l8281,4778e" filled="f" stroked="t" strokeweight=".238653pt" strokecolor="#707070">
                <v:path arrowok="t"/>
              </v:shape>
            </v:group>
            <v:group style="position:absolute;left:8281;top:4778;width:1169;height:2" coordorigin="8281,4778" coordsize="1169,2">
              <v:shape style="position:absolute;left:8281;top:4778;width:1169;height:2" coordorigin="8281,4778" coordsize="1169,0" path="m8281,4778l9451,4778e" filled="f" stroked="t" strokeweight=".238653pt" strokecolor="#000000">
                <v:path arrowok="t"/>
              </v:shape>
            </v:group>
            <v:group style="position:absolute;left:9451;top:4778;width:2138;height:2" coordorigin="9451,4778" coordsize="2138,2">
              <v:shape style="position:absolute;left:9451;top:4778;width:2138;height:2" coordorigin="9451,4778" coordsize="2138,0" path="m9451,4778l11589,4778e" filled="f" stroked="t" strokeweight=".238653pt" strokecolor="#6B6B6B">
                <v:path arrowok="t"/>
              </v:shape>
            </v:group>
            <v:group style="position:absolute;left:4945;top:5070;width:6663;height:2" coordorigin="4945,5070" coordsize="6663,2">
              <v:shape style="position:absolute;left:4945;top:5070;width:6663;height:2" coordorigin="4945,5070" coordsize="6663,0" path="m4945,5070l11608,5070e" filled="f" stroked="t" strokeweight=".715958pt" strokecolor="#747474">
                <v:path arrowok="t"/>
              </v:shape>
            </v:group>
            <v:group style="position:absolute;left:6964;top:5070;width:912;height:2" coordorigin="6964,5070" coordsize="912,2">
              <v:shape style="position:absolute;left:6964;top:5070;width:912;height:2" coordorigin="6964,5070" coordsize="912,0" path="m6964,5070l7876,5070e" filled="f" stroked="t" strokeweight=".477306pt" strokecolor="#606060">
                <v:path arrowok="t"/>
              </v:shape>
            </v:group>
            <v:group style="position:absolute;left:7947;top:5073;width:1647;height:2" coordorigin="7947,5073" coordsize="1647,2">
              <v:shape style="position:absolute;left:7947;top:5073;width:1647;height:2" coordorigin="7947,5073" coordsize="1647,0" path="m7947,5073l9594,5073e" filled="f" stroked="t" strokeweight=".954611pt" strokecolor="#878787">
                <v:path arrowok="t"/>
              </v:shape>
            </v:group>
            <v:group style="position:absolute;left:4945;top:5312;width:2482;height:2" coordorigin="4945,5312" coordsize="2482,2">
              <v:shape style="position:absolute;left:4945;top:5312;width:2482;height:2" coordorigin="4945,5312" coordsize="2482,0" path="m4945,5312l7427,5312e" filled="f" stroked="t" strokeweight=".715958pt" strokecolor="#646464">
                <v:path arrowok="t"/>
              </v:shape>
            </v:group>
            <v:group style="position:absolute;left:7370;top:5312;width:940;height:2" coordorigin="7370,5312" coordsize="940,2">
              <v:shape style="position:absolute;left:7370;top:5312;width:940;height:2" coordorigin="7370,5312" coordsize="940,0" path="m7370,5312l8310,5312e" filled="f" stroked="t" strokeweight=".477306pt" strokecolor="#4B4B4B">
                <v:path arrowok="t"/>
              </v:shape>
            </v:group>
            <v:group style="position:absolute;left:8253;top:5314;width:3355;height:2" coordorigin="8253,5314" coordsize="3355,2">
              <v:shape style="position:absolute;left:8253;top:5314;width:3355;height:2" coordorigin="8253,5314" coordsize="3355,0" path="m8253,5314l11608,5314e" filled="f" stroked="t" strokeweight=".715958pt" strokecolor="#606060">
                <v:path arrowok="t"/>
              </v:shape>
            </v:group>
            <v:group style="position:absolute;left:2389;top:4989;width:2;height:804" coordorigin="2389,4989" coordsize="2,804">
              <v:shape style="position:absolute;left:2389;top:4989;width:2;height:804" coordorigin="2389,4989" coordsize="0,804" path="m2389,5793l2389,4989e" filled="f" stroked="t" strokeweight=".715958pt" strokecolor="#444444">
                <v:path arrowok="t"/>
              </v:shape>
            </v:group>
            <v:group style="position:absolute;left:2382;top:5530;width:415;height:2" coordorigin="2382,5530" coordsize="415,2">
              <v:shape style="position:absolute;left:2382;top:5530;width:415;height:2" coordorigin="2382,5530" coordsize="415,0" path="m2382,5530l2797,5530e" filled="f" stroked="t" strokeweight=".477306pt" strokecolor="#343434">
                <v:path arrowok="t"/>
              </v:shape>
            </v:group>
            <v:group style="position:absolute;left:2740;top:5530;width:1861;height:2" coordorigin="2740,5530" coordsize="1861,2">
              <v:shape style="position:absolute;left:2740;top:5530;width:1861;height:2" coordorigin="2740,5530" coordsize="1861,0" path="m2740,5530l4601,5530e" filled="f" stroked="t" strokeweight=".715958pt" strokecolor="#5B5B5B">
                <v:path arrowok="t"/>
              </v:shape>
            </v:group>
            <v:group style="position:absolute;left:4544;top:5530;width:430;height:2" coordorigin="4544,5530" coordsize="430,2">
              <v:shape style="position:absolute;left:4544;top:5530;width:430;height:2" coordorigin="4544,5530" coordsize="430,0" path="m4544,5530l4974,5530e" filled="f" stroked="t" strokeweight=".477306pt" strokecolor="#343434">
                <v:path arrowok="t"/>
              </v:shape>
            </v:group>
            <v:group style="position:absolute;left:4902;top:5530;width:2525;height:2" coordorigin="4902,5530" coordsize="2525,2">
              <v:shape style="position:absolute;left:4902;top:5530;width:2525;height:2" coordorigin="4902,5530" coordsize="2525,0" path="m4902,5530l7427,5530e" filled="f" stroked="t" strokeweight=".477306pt" strokecolor="#575757">
                <v:path arrowok="t"/>
              </v:shape>
            </v:group>
            <v:group style="position:absolute;left:7370;top:5530;width:506;height:2" coordorigin="7370,5530" coordsize="506,2">
              <v:shape style="position:absolute;left:7370;top:5530;width:506;height:2" coordorigin="7370,5530" coordsize="506,0" path="m7370,5530l7876,5530e" filled="f" stroked="t" strokeweight=".477306pt" strokecolor="#444444">
                <v:path arrowok="t"/>
              </v:shape>
            </v:group>
            <v:group style="position:absolute;left:7818;top:5532;width:3790;height:2" coordorigin="7818,5532" coordsize="3790,2">
              <v:shape style="position:absolute;left:7818;top:5532;width:3790;height:2" coordorigin="7818,5532" coordsize="3790,0" path="m7818,5532l11608,5532e" filled="f" stroked="t" strokeweight=".954611pt" strokecolor="#606060">
                <v:path arrowok="t"/>
              </v:shape>
            </v:group>
            <v:group style="position:absolute;left:339;top:5762;width:4262;height:2" coordorigin="339,5762" coordsize="4262,2">
              <v:shape style="position:absolute;left:339;top:5762;width:4262;height:2" coordorigin="339,5762" coordsize="4262,0" path="m339,5762l4601,5762e" filled="f" stroked="t" strokeweight=".715958pt" strokecolor="#606060">
                <v:path arrowok="t"/>
              </v:shape>
            </v:group>
            <v:group style="position:absolute;left:4544;top:5760;width:430;height:2" coordorigin="4544,5760" coordsize="430,2">
              <v:shape style="position:absolute;left:4544;top:5760;width:430;height:2" coordorigin="4544,5760" coordsize="430,0" path="m4544,5760l4974,5760e" filled="f" stroked="t" strokeweight=".477306pt" strokecolor="#383838">
                <v:path arrowok="t"/>
              </v:shape>
            </v:group>
            <v:group style="position:absolute;left:4947;top:4749;width:2;height:1293" coordorigin="4947,4749" coordsize="2,1293">
              <v:shape style="position:absolute;left:4947;top:4749;width:2;height:1293" coordorigin="4947,4749" coordsize="0,1293" path="m4947,6042l4947,4749e" filled="f" stroked="t" strokeweight=".477306pt" strokecolor="#3F3F3F">
                <v:path arrowok="t"/>
              </v:shape>
            </v:group>
            <v:group style="position:absolute;left:4902;top:5762;width:2525;height:2" coordorigin="4902,5762" coordsize="2525,2">
              <v:shape style="position:absolute;left:4902;top:5762;width:2525;height:2" coordorigin="4902,5762" coordsize="2525,0" path="m4902,5762l7427,5762e" filled="f" stroked="t" strokeweight=".715958pt" strokecolor="#606060">
                <v:path arrowok="t"/>
              </v:shape>
            </v:group>
            <v:group style="position:absolute;left:7370;top:5760;width:506;height:2" coordorigin="7370,5760" coordsize="506,2">
              <v:shape style="position:absolute;left:7370;top:5760;width:506;height:2" coordorigin="7370,5760" coordsize="506,0" path="m7370,5760l7876,5760e" filled="f" stroked="t" strokeweight=".477306pt" strokecolor="#4B4B4B">
                <v:path arrowok="t"/>
              </v:shape>
            </v:group>
            <v:group style="position:absolute;left:7818;top:5762;width:3790;height:2" coordorigin="7818,5762" coordsize="3790,2">
              <v:shape style="position:absolute;left:7818;top:5762;width:3790;height:2" coordorigin="7818,5762" coordsize="3790,0" path="m7818,5762l11608,5762e" filled="f" stroked="t" strokeweight=".715958pt" strokecolor="#646464">
                <v:path arrowok="t"/>
              </v:shape>
            </v:group>
            <v:group style="position:absolute;left:2387;top:5721;width:2;height:479" coordorigin="2387,5721" coordsize="2,479">
              <v:shape style="position:absolute;left:2387;top:5721;width:2;height:479" coordorigin="2387,5721" coordsize="0,479" path="m2387,6200l2387,5721e" filled="f" stroked="t" strokeweight=".715958pt" strokecolor="#2B2B2B">
                <v:path arrowok="t"/>
              </v:shape>
            </v:group>
            <v:group style="position:absolute;left:7856;top:5755;width:2;height:287" coordorigin="7856,5755" coordsize="2,287">
              <v:shape style="position:absolute;left:7856;top:5755;width:2;height:287" coordorigin="7856,5755" coordsize="0,287" path="m7856,6042l7856,5755e" filled="f" stroked="t" strokeweight=".477306pt" strokecolor="#545454">
                <v:path arrowok="t"/>
              </v:shape>
            </v:group>
            <v:group style="position:absolute;left:11599;top:5721;width:2;height:488" coordorigin="11599,5721" coordsize="2,488">
              <v:shape style="position:absolute;left:11599;top:5721;width:2;height:488" coordorigin="11599,5721" coordsize="0,488" path="m11599,6210l11599,5721e" filled="f" stroked="t" strokeweight=".477306pt" strokecolor="#383838">
                <v:path arrowok="t"/>
              </v:shape>
            </v:group>
            <v:group style="position:absolute;left:2382;top:6186;width:1375;height:2" coordorigin="2382,6186" coordsize="1375,2">
              <v:shape style="position:absolute;left:2382;top:6186;width:1375;height:2" coordorigin="2382,6186" coordsize="1375,0" path="m2382,6186l3756,6186e" filled="f" stroked="t" strokeweight=".477306pt" strokecolor="#484848">
                <v:path arrowok="t"/>
              </v:shape>
            </v:group>
            <v:group style="position:absolute;left:3699;top:6186;width:210;height:2" coordorigin="3699,6186" coordsize="210,2">
              <v:shape style="position:absolute;left:3699;top:6186;width:210;height:2" coordorigin="3699,6186" coordsize="210,0" path="m3699,6186l3909,6186e" filled="f" stroked="t" strokeweight=".477306pt" strokecolor="#232323">
                <v:path arrowok="t"/>
              </v:shape>
            </v:group>
            <v:group style="position:absolute;left:3852;top:6186;width:1909;height:2" coordorigin="3852,6186" coordsize="1909,2">
              <v:shape style="position:absolute;left:3852;top:6186;width:1909;height:2" coordorigin="3852,6186" coordsize="1909,0" path="m3852,6186l5761,6186e" filled="f" stroked="t" strokeweight=".715958pt" strokecolor="#575757">
                <v:path arrowok="t"/>
              </v:shape>
            </v:group>
            <v:group style="position:absolute;left:4950;top:5985;width:2;height:421" coordorigin="4950,5985" coordsize="2,421">
              <v:shape style="position:absolute;left:4950;top:5985;width:2;height:421" coordorigin="4950,5985" coordsize="0,421" path="m4950,6406l4950,5985e" filled="f" stroked="t" strokeweight=".954611pt" strokecolor="#575757">
                <v:path arrowok="t"/>
              </v:shape>
            </v:group>
            <v:group style="position:absolute;left:5704;top:6186;width:568;height:2" coordorigin="5704,6186" coordsize="568,2">
              <v:shape style="position:absolute;left:5704;top:6186;width:568;height:2" coordorigin="5704,6186" coordsize="568,0" path="m5704,6186l6272,6186e" filled="f" stroked="t" strokeweight=".477306pt" strokecolor="#2F2F2F">
                <v:path arrowok="t"/>
              </v:shape>
            </v:group>
            <v:group style="position:absolute;left:6215;top:6186;width:616;height:2" coordorigin="6215,6186" coordsize="616,2">
              <v:shape style="position:absolute;left:6215;top:6186;width:616;height:2" coordorigin="6215,6186" coordsize="616,0" path="m6215,6186l6830,6186e" filled="f" stroked="t" strokeweight=".477306pt" strokecolor="#444444">
                <v:path arrowok="t"/>
              </v:shape>
            </v:group>
            <v:group style="position:absolute;left:6730;top:6188;width:4873;height:2" coordorigin="6730,6188" coordsize="4873,2">
              <v:shape style="position:absolute;left:6730;top:6188;width:4873;height:2" coordorigin="6730,6188" coordsize="4873,0" path="m6730,6188l11603,6188e" filled="f" stroked="t" strokeweight=".954611pt" strokecolor="#606060">
                <v:path arrowok="t"/>
              </v:shape>
            </v:group>
            <v:group style="position:absolute;left:7861;top:5985;width:2;height:426" coordorigin="7861,5985" coordsize="2,426">
              <v:shape style="position:absolute;left:7861;top:5985;width:2;height:426" coordorigin="7861,5985" coordsize="0,426" path="m7861,6411l7861,5985e" filled="f" stroked="t" strokeweight=".954611pt" strokecolor="#646464">
                <v:path arrowok="t"/>
              </v:shape>
            </v:group>
            <v:group style="position:absolute;left:2382;top:6406;width:2592;height:2" coordorigin="2382,6406" coordsize="2592,2">
              <v:shape style="position:absolute;left:2382;top:6406;width:2592;height:2" coordorigin="2382,6406" coordsize="2592,0" path="m2382,6406l4974,6406e" filled="f" stroked="t" strokeweight=".715958pt" strokecolor="#545454">
                <v:path arrowok="t"/>
              </v:shape>
            </v:group>
            <v:group style="position:absolute;left:4902;top:6401;width:859;height:2" coordorigin="4902,6401" coordsize="859,2">
              <v:shape style="position:absolute;left:4902;top:6401;width:859;height:2" coordorigin="4902,6401" coordsize="859,0" path="m4902,6401l5761,6401e" filled="f" stroked="t" strokeweight=".477306pt" strokecolor="#484848">
                <v:path arrowok="t"/>
              </v:shape>
            </v:group>
            <v:group style="position:absolute;left:5499;top:6404;width:6114;height:2" coordorigin="5499,6404" coordsize="6114,2">
              <v:shape style="position:absolute;left:5499;top:6404;width:6114;height:2" coordorigin="5499,6404" coordsize="6114,0" path="m5499,6404l11613,6404e" filled="f" stroked="t" strokeweight=".715958pt" strokecolor="#606060">
                <v:path arrowok="t"/>
              </v:shape>
            </v:group>
            <v:group style="position:absolute;left:344;top:6621;width:2072;height:2" coordorigin="344,6621" coordsize="2072,2">
              <v:shape style="position:absolute;left:344;top:6621;width:2072;height:2" coordorigin="344,6621" coordsize="2072,0" path="m344,6621l2415,6621e" filled="f" stroked="t" strokeweight=".715958pt" strokecolor="#5B5B5B">
                <v:path arrowok="t"/>
              </v:shape>
            </v:group>
            <v:group style="position:absolute;left:2344;top:6621;width:2258;height:2" coordorigin="2344,6621" coordsize="2258,2">
              <v:shape style="position:absolute;left:2344;top:6621;width:2258;height:2" coordorigin="2344,6621" coordsize="2258,0" path="m2344,6621l4601,6621e" filled="f" stroked="t" strokeweight=".477306pt" strokecolor="#646464">
                <v:path arrowok="t"/>
              </v:shape>
            </v:group>
            <v:group style="position:absolute;left:4544;top:6621;width:420;height:2" coordorigin="4544,6621" coordsize="420,2">
              <v:shape style="position:absolute;left:4544;top:6621;width:420;height:2" coordorigin="4544,6621" coordsize="420,0" path="m4544,6621l4964,6621e" filled="f" stroked="t" strokeweight=".477306pt" strokecolor="#343434">
                <v:path arrowok="t"/>
              </v:shape>
            </v:group>
            <v:group style="position:absolute;left:4888;top:6619;width:1943;height:2" coordorigin="4888,6619" coordsize="1943,2">
              <v:shape style="position:absolute;left:4888;top:6619;width:1943;height:2" coordorigin="4888,6619" coordsize="1943,0" path="m4888,6619l6830,6619e" filled="f" stroked="t" strokeweight=".954611pt" strokecolor="#606060">
                <v:path arrowok="t"/>
              </v:shape>
            </v:group>
            <v:group style="position:absolute;left:6773;top:6621;width:248;height:2" coordorigin="6773,6621" coordsize="248,2">
              <v:shape style="position:absolute;left:6773;top:6621;width:248;height:2" coordorigin="6773,6621" coordsize="248,0" path="m6773,6621l7021,6621e" filled="f" stroked="t" strokeweight=".477306pt" strokecolor="#4B4B4B">
                <v:path arrowok="t"/>
              </v:shape>
            </v:group>
            <v:group style="position:absolute;left:6964;top:6621;width:463;height:2" coordorigin="6964,6621" coordsize="463,2">
              <v:shape style="position:absolute;left:6964;top:6621;width:463;height:2" coordorigin="6964,6621" coordsize="463,0" path="m6964,6621l7427,6621e" filled="f" stroked="t" strokeweight=".477306pt" strokecolor="#383838">
                <v:path arrowok="t"/>
              </v:shape>
            </v:group>
            <v:group style="position:absolute;left:7370;top:6619;width:4243;height:2" coordorigin="7370,6619" coordsize="4243,2">
              <v:shape style="position:absolute;left:7370;top:6619;width:4243;height:2" coordorigin="7370,6619" coordsize="4243,0" path="m7370,6619l11613,6619e" filled="f" stroked="t" strokeweight=".715958pt" strokecolor="#606060">
                <v:path arrowok="t"/>
              </v:shape>
            </v:group>
            <v:group style="position:absolute;left:9145;top:6624;width:334;height:2" coordorigin="9145,6624" coordsize="334,2">
              <v:shape style="position:absolute;left:9145;top:6624;width:334;height:2" coordorigin="9145,6624" coordsize="334,0" path="m9145,6624l9479,6624e" filled="f" stroked="t" strokeweight=".954611pt" strokecolor="#777777">
                <v:path arrowok="t"/>
              </v:shape>
            </v:group>
            <v:group style="position:absolute;left:344;top:7256;width:11264;height:2" coordorigin="344,7256" coordsize="11264,2">
              <v:shape style="position:absolute;left:344;top:7256;width:11264;height:2" coordorigin="344,7256" coordsize="11264,0" path="m344,7256l11608,7256e" filled="f" stroked="t" strokeweight=".715958pt" strokecolor="#575757">
                <v:path arrowok="t"/>
              </v:shape>
            </v:group>
            <v:group style="position:absolute;left:348;top:7210;width:2;height:728" coordorigin="348,7210" coordsize="2,728">
              <v:shape style="position:absolute;left:348;top:7210;width:2;height:728" coordorigin="348,7210" coordsize="0,728" path="m348,7938l348,7210e" filled="f" stroked="t" strokeweight=".477306pt" strokecolor="#2B2B2B">
                <v:path arrowok="t"/>
              </v:shape>
            </v:group>
            <v:group style="position:absolute;left:4950;top:7249;width:2;height:670" coordorigin="4950,7249" coordsize="2,670">
              <v:shape style="position:absolute;left:4950;top:7249;width:2;height:670" coordorigin="4950,7249" coordsize="0,670" path="m4950,7919l4950,7249e" filled="f" stroked="t" strokeweight=".477306pt" strokecolor="#3F3F3F">
                <v:path arrowok="t"/>
              </v:shape>
            </v:group>
            <v:group style="position:absolute;left:4945;top:7481;width:3365;height:2" coordorigin="4945,7481" coordsize="3365,2">
              <v:shape style="position:absolute;left:4945;top:7481;width:3365;height:2" coordorigin="4945,7481" coordsize="3365,0" path="m4945,7481l8310,7481e" filled="f" stroked="t" strokeweight=".954611pt" strokecolor="#646464">
                <v:path arrowok="t"/>
              </v:shape>
            </v:group>
            <v:group style="position:absolute;left:8253;top:7478;width:950;height:2" coordorigin="8253,7478" coordsize="950,2">
              <v:shape style="position:absolute;left:8253;top:7478;width:950;height:2" coordorigin="8253,7478" coordsize="950,0" path="m8253,7478l9202,7478e" filled="f" stroked="t" strokeweight=".477306pt" strokecolor="#4F4F4F">
                <v:path arrowok="t"/>
              </v:shape>
            </v:group>
            <v:group style="position:absolute;left:9145;top:7478;width:2463;height:2" coordorigin="9145,7478" coordsize="2463,2">
              <v:shape style="position:absolute;left:9145;top:7478;width:2463;height:2" coordorigin="9145,7478" coordsize="2463,0" path="m9145,7478l11608,7478e" filled="f" stroked="t" strokeweight=".715958pt" strokecolor="#545454">
                <v:path arrowok="t"/>
              </v:shape>
            </v:group>
            <v:group style="position:absolute;left:4945;top:7694;width:1885;height:2" coordorigin="4945,7694" coordsize="1885,2">
              <v:shape style="position:absolute;left:4945;top:7694;width:1885;height:2" coordorigin="4945,7694" coordsize="1885,0" path="m4945,7694l6830,7694e" filled="f" stroked="t" strokeweight=".715958pt" strokecolor="#606060">
                <v:path arrowok="t"/>
              </v:shape>
            </v:group>
            <v:group style="position:absolute;left:6773;top:7694;width:1103;height:2" coordorigin="6773,7694" coordsize="1103,2">
              <v:shape style="position:absolute;left:6773;top:7694;width:1103;height:2" coordorigin="6773,7694" coordsize="1103,0" path="m6773,7694l7876,7694e" filled="f" stroked="t" strokeweight=".477306pt" strokecolor="#3F3F3F">
                <v:path arrowok="t"/>
              </v:shape>
            </v:group>
            <v:group style="position:absolute;left:7818;top:7694;width:1661;height:2" coordorigin="7818,7694" coordsize="1661,2">
              <v:shape style="position:absolute;left:7818;top:7694;width:1661;height:2" coordorigin="7818,7694" coordsize="1661,0" path="m7818,7694l9479,7694e" filled="f" stroked="t" strokeweight=".954611pt" strokecolor="#6B6B6B">
                <v:path arrowok="t"/>
              </v:shape>
            </v:group>
            <v:group style="position:absolute;left:9422;top:7694;width:2186;height:2" coordorigin="9422,7694" coordsize="2186,2">
              <v:shape style="position:absolute;left:9422;top:7694;width:2186;height:2" coordorigin="9422,7694" coordsize="2186,0" path="m9422,7694l11608,7694e" filled="f" stroked="t" strokeweight=".715958pt" strokecolor="#545454">
                <v:path arrowok="t"/>
              </v:shape>
            </v:group>
            <v:group style="position:absolute;left:344;top:7912;width:11264;height:2" coordorigin="344,7912" coordsize="11264,2">
              <v:shape style="position:absolute;left:344;top:7912;width:11264;height:2" coordorigin="344,7912" coordsize="11264,0" path="m344,7912l11608,7912e" filled="f" stroked="t" strokeweight=".715958pt" strokecolor="#5B5B5B">
                <v:path arrowok="t"/>
              </v:shape>
            </v:group>
            <v:group style="position:absolute;left:2344;top:7914;width:453;height:2" coordorigin="2344,7914" coordsize="453,2">
              <v:shape style="position:absolute;left:2344;top:7914;width:453;height:2" coordorigin="2344,7914" coordsize="453,0" path="m2344,7914l2797,7914e" filled="f" stroked="t" strokeweight=".477306pt" strokecolor="#383838">
                <v:path arrowok="t"/>
              </v:shape>
            </v:group>
            <v:group style="position:absolute;left:4544;top:7914;width:430;height:2" coordorigin="4544,7914" coordsize="430,2">
              <v:shape style="position:absolute;left:4544;top:7914;width:430;height:2" coordorigin="4544,7914" coordsize="430,0" path="m4544,7914l4974,7914e" filled="f" stroked="t" strokeweight=".477306pt" strokecolor="#343434">
                <v:path arrowok="t"/>
              </v:shape>
            </v:group>
            <v:group style="position:absolute;left:6773;top:7914;width:1103;height:2" coordorigin="6773,7914" coordsize="1103,2">
              <v:shape style="position:absolute;left:6773;top:7914;width:1103;height:2" coordorigin="6773,7914" coordsize="1103,0" path="m6773,7914l7876,7914e" filled="f" stroked="t" strokeweight=".477306pt" strokecolor="#3F3F3F">
                <v:path arrowok="t"/>
              </v:shape>
            </v:group>
            <v:group style="position:absolute;left:2387;top:7866;width:2;height:517" coordorigin="2387,7866" coordsize="2,517">
              <v:shape style="position:absolute;left:2387;top:7866;width:2;height:517" coordorigin="2387,7866" coordsize="0,517" path="m2387,8383l2387,7866e" filled="f" stroked="t" strokeweight=".477306pt" strokecolor="#444444">
                <v:path arrowok="t"/>
              </v:shape>
            </v:group>
            <v:group style="position:absolute;left:339;top:8721;width:2749;height:2" coordorigin="339,8721" coordsize="2749,2">
              <v:shape style="position:absolute;left:339;top:8721;width:2749;height:2" coordorigin="339,8721" coordsize="2749,0" path="m339,8721l3088,8721e" filled="f" stroked="t" strokeweight=".715958pt" strokecolor="#575757">
                <v:path arrowok="t"/>
              </v:shape>
            </v:group>
            <v:group style="position:absolute;left:2387;top:8326;width:2;height:867" coordorigin="2387,8326" coordsize="2,867">
              <v:shape style="position:absolute;left:2387;top:8326;width:2;height:867" coordorigin="2387,8326" coordsize="0,867" path="m2387,9192l2387,8326e" filled="f" stroked="t" strokeweight=".477306pt" strokecolor="#282828">
                <v:path arrowok="t"/>
              </v:shape>
            </v:group>
            <v:group style="position:absolute;left:2883;top:8721;width:1718;height:2" coordorigin="2883,8721" coordsize="1718,2">
              <v:shape style="position:absolute;left:2883;top:8721;width:1718;height:2" coordorigin="2883,8721" coordsize="1718,0" path="m2883,8721l4601,8721e" filled="f" stroked="t" strokeweight=".954611pt" strokecolor="#6B6B6B">
                <v:path arrowok="t"/>
              </v:shape>
            </v:group>
            <v:group style="position:absolute;left:4544;top:8718;width:420;height:2" coordorigin="4544,8718" coordsize="420,2">
              <v:shape style="position:absolute;left:4544;top:8718;width:420;height:2" coordorigin="4544,8718" coordsize="420,0" path="m4544,8718l4964,8718e" filled="f" stroked="t" strokeweight=".477306pt" strokecolor="#282828">
                <v:path arrowok="t"/>
              </v:shape>
            </v:group>
            <v:group style="position:absolute;left:4907;top:8721;width:1041;height:2" coordorigin="4907,8721" coordsize="1041,2">
              <v:shape style="position:absolute;left:4907;top:8721;width:1041;height:2" coordorigin="4907,8721" coordsize="1041,0" path="m4907,8721l5947,8721e" filled="f" stroked="t" strokeweight=".477306pt" strokecolor="#4B4B4B">
                <v:path arrowok="t"/>
              </v:shape>
            </v:group>
            <v:group style="position:absolute;left:5890;top:8721;width:1537;height:2" coordorigin="5890,8721" coordsize="1537,2">
              <v:shape style="position:absolute;left:5890;top:8721;width:1537;height:2" coordorigin="5890,8721" coordsize="1537,0" path="m5890,8721l7427,8721e" filled="f" stroked="t" strokeweight=".954611pt" strokecolor="#646464">
                <v:path arrowok="t"/>
              </v:shape>
            </v:group>
            <v:group style="position:absolute;left:7370;top:8718;width:506;height:2" coordorigin="7370,8718" coordsize="506,2">
              <v:shape style="position:absolute;left:7370;top:8718;width:506;height:2" coordorigin="7370,8718" coordsize="506,0" path="m7370,8718l7876,8718e" filled="f" stroked="t" strokeweight=".477306pt" strokecolor="#3B3B3B">
                <v:path arrowok="t"/>
              </v:shape>
            </v:group>
            <v:group style="position:absolute;left:7818;top:8723;width:3790;height:2" coordorigin="7818,8723" coordsize="3790,2">
              <v:shape style="position:absolute;left:7818;top:8723;width:3790;height:2" coordorigin="7818,8723" coordsize="3790,0" path="m7818,8723l11608,8723e" filled="f" stroked="t" strokeweight=".715958pt" strokecolor="#545454">
                <v:path arrowok="t"/>
              </v:shape>
            </v:group>
            <v:group style="position:absolute;left:334;top:9607;width:683;height:2" coordorigin="334,9607" coordsize="683,2">
              <v:shape style="position:absolute;left:334;top:9607;width:683;height:2" coordorigin="334,9607" coordsize="683,0" path="m334,9607l1017,9607e" filled="f" stroked="t" strokeweight=".954611pt" strokecolor="#676767">
                <v:path arrowok="t"/>
              </v:shape>
            </v:group>
            <v:group style="position:absolute;left:807;top:9609;width:353;height:2" coordorigin="807,9609" coordsize="353,2">
              <v:shape style="position:absolute;left:807;top:9609;width:353;height:2" coordorigin="807,9609" coordsize="353,0" path="m807,9609l1160,9609e" filled="f" stroked="t" strokeweight=".715958pt" strokecolor="#545454">
                <v:path arrowok="t"/>
              </v:shape>
            </v:group>
            <v:group style="position:absolute;left:1103;top:9604;width:506;height:2" coordorigin="1103,9604" coordsize="506,2">
              <v:shape style="position:absolute;left:1103;top:9604;width:506;height:2" coordorigin="1103,9604" coordsize="506,0" path="m1103,9604l1609,9604e" filled="f" stroked="t" strokeweight=".477306pt" strokecolor="#232323">
                <v:path arrowok="t"/>
              </v:shape>
            </v:group>
            <v:group style="position:absolute;left:1551;top:9604;width:4210;height:2" coordorigin="1551,9604" coordsize="4210,2">
              <v:shape style="position:absolute;left:1551;top:9604;width:4210;height:2" coordorigin="1551,9604" coordsize="4210,0" path="m1551,9604l5761,9604e" filled="f" stroked="t" strokeweight=".715958pt" strokecolor="#575757">
                <v:path arrowok="t"/>
              </v:shape>
            </v:group>
            <v:group style="position:absolute;left:5704;top:9604;width:568;height:2" coordorigin="5704,9604" coordsize="568,2">
              <v:shape style="position:absolute;left:5704;top:9604;width:568;height:2" coordorigin="5704,9604" coordsize="568,0" path="m5704,9604l6272,9604e" filled="f" stroked="t" strokeweight=".477306pt" strokecolor="#343434">
                <v:path arrowok="t"/>
              </v:shape>
            </v:group>
            <v:group style="position:absolute;left:6215;top:9604;width:616;height:2" coordorigin="6215,9604" coordsize="616,2">
              <v:shape style="position:absolute;left:6215;top:9604;width:616;height:2" coordorigin="6215,9604" coordsize="616,0" path="m6215,9604l6830,9604e" filled="f" stroked="t" strokeweight=".477306pt" strokecolor="#4B4B4B">
                <v:path arrowok="t"/>
              </v:shape>
            </v:group>
            <v:group style="position:absolute;left:6749;top:9607;width:1561;height:2" coordorigin="6749,9607" coordsize="1561,2">
              <v:shape style="position:absolute;left:6749;top:9607;width:1561;height:2" coordorigin="6749,9607" coordsize="1561,0" path="m6749,9607l8310,9607e" filled="f" stroked="t" strokeweight=".954611pt" strokecolor="#6B6B6B">
                <v:path arrowok="t"/>
              </v:shape>
            </v:group>
            <v:group style="position:absolute;left:8253;top:9604;width:950;height:2" coordorigin="8253,9604" coordsize="950,2">
              <v:shape style="position:absolute;left:8253;top:9604;width:950;height:2" coordorigin="8253,9604" coordsize="950,0" path="m8253,9604l9202,9604e" filled="f" stroked="t" strokeweight=".477306pt" strokecolor="#444444">
                <v:path arrowok="t"/>
              </v:shape>
            </v:group>
            <v:group style="position:absolute;left:9145;top:9604;width:2463;height:2" coordorigin="9145,9604" coordsize="2463,2">
              <v:shape style="position:absolute;left:9145;top:9604;width:2463;height:2" coordorigin="9145,9604" coordsize="2463,0" path="m9145,9604l11608,9604e" filled="f" stroked="t" strokeweight=".715958pt" strokecolor="#5B5B5B">
                <v:path arrowok="t"/>
              </v:shape>
            </v:group>
            <v:group style="position:absolute;left:6993;top:9590;width:2;height:345" coordorigin="6993,9590" coordsize="2,345">
              <v:shape style="position:absolute;left:6993;top:9590;width:2;height:345" coordorigin="6993,9590" coordsize="0,345" path="m6993,9934l6993,9590e" filled="f" stroked="t" strokeweight=".238653pt" strokecolor="#676767">
                <v:path arrowok="t"/>
              </v:shape>
            </v:group>
            <v:group style="position:absolute;left:334;top:9942;width:5427;height:2" coordorigin="334,9942" coordsize="5427,2">
              <v:shape style="position:absolute;left:334;top:9942;width:5427;height:2" coordorigin="334,9942" coordsize="5427,0" path="m334,9942l5761,9942e" filled="f" stroked="t" strokeweight=".715958pt" strokecolor="#575757">
                <v:path arrowok="t"/>
              </v:shape>
            </v:group>
            <v:group style="position:absolute;left:5704;top:9939;width:568;height:2" coordorigin="5704,9939" coordsize="568,2">
              <v:shape style="position:absolute;left:5704;top:9939;width:568;height:2" coordorigin="5704,9939" coordsize="568,0" path="m5704,9939l6272,9939e" filled="f" stroked="t" strokeweight=".477306pt" strokecolor="#2F2F2F">
                <v:path arrowok="t"/>
              </v:shape>
            </v:group>
            <v:group style="position:absolute;left:6215;top:9939;width:616;height:2" coordorigin="6215,9939" coordsize="616,2">
              <v:shape style="position:absolute;left:6215;top:9939;width:616;height:2" coordorigin="6215,9939" coordsize="616,0" path="m6215,9939l6830,9939e" filled="f" stroked="t" strokeweight=".477306pt" strokecolor="#444444">
                <v:path arrowok="t"/>
              </v:shape>
            </v:group>
            <v:group style="position:absolute;left:6730;top:9942;width:4878;height:2" coordorigin="6730,9942" coordsize="4878,2">
              <v:shape style="position:absolute;left:6730;top:9942;width:4878;height:2" coordorigin="6730,9942" coordsize="4878,0" path="m6730,9942l11608,9942e" filled="f" stroked="t" strokeweight=".715958pt" strokecolor="#5B5B5B">
                <v:path arrowok="t"/>
              </v:shape>
            </v:group>
            <v:group style="position:absolute;left:339;top:10176;width:4301;height:2" coordorigin="339,10176" coordsize="4301,2">
              <v:shape style="position:absolute;left:339;top:10176;width:4301;height:2" coordorigin="339,10176" coordsize="4301,0" path="m339,10176l4639,10176e" filled="f" stroked="t" strokeweight=".954611pt" strokecolor="#5B5B5B">
                <v:path arrowok="t"/>
              </v:shape>
            </v:group>
            <v:group style="position:absolute;left:4544;top:10174;width:420;height:2" coordorigin="4544,10174" coordsize="420,2">
              <v:shape style="position:absolute;left:4544;top:10174;width:420;height:2" coordorigin="4544,10174" coordsize="420,0" path="m4544,10174l4964,10174e" filled="f" stroked="t" strokeweight=".477306pt" strokecolor="#343434">
                <v:path arrowok="t"/>
              </v:shape>
            </v:group>
            <v:group style="position:absolute;left:4907;top:10176;width:1365;height:2" coordorigin="4907,10176" coordsize="1365,2">
              <v:shape style="position:absolute;left:4907;top:10176;width:1365;height:2" coordorigin="4907,10176" coordsize="1365,0" path="m4907,10176l6272,10176e" filled="f" stroked="t" strokeweight=".477306pt" strokecolor="#4B4B4B">
                <v:path arrowok="t"/>
              </v:shape>
            </v:group>
            <v:group style="position:absolute;left:6215;top:10176;width:1737;height:2" coordorigin="6215,10176" coordsize="1737,2">
              <v:shape style="position:absolute;left:6215;top:10176;width:1737;height:2" coordorigin="6215,10176" coordsize="1737,0" path="m6215,10176l7952,10176e" filled="f" stroked="t" strokeweight=".954611pt" strokecolor="#676767">
                <v:path arrowok="t"/>
              </v:shape>
            </v:group>
            <v:group style="position:absolute;left:7818;top:10179;width:1384;height:2" coordorigin="7818,10179" coordsize="1384,2">
              <v:shape style="position:absolute;left:7818;top:10179;width:1384;height:2" coordorigin="7818,10179" coordsize="1384,0" path="m7818,10179l9202,10179e" filled="f" stroked="t" strokeweight=".477306pt" strokecolor="#444444">
                <v:path arrowok="t"/>
              </v:shape>
            </v:group>
            <v:group style="position:absolute;left:9145;top:10179;width:2463;height:2" coordorigin="9145,10179" coordsize="2463,2">
              <v:shape style="position:absolute;left:9145;top:10179;width:2463;height:2" coordorigin="9145,10179" coordsize="2463,0" path="m9145,10179l11608,10179e" filled="f" stroked="t" strokeweight=".715958pt" strokecolor="#545454">
                <v:path arrowok="t"/>
              </v:shape>
            </v:group>
            <v:group style="position:absolute;left:816;top:10655;width:1618;height:2" coordorigin="816,10655" coordsize="1618,2">
              <v:shape style="position:absolute;left:816;top:10655;width:1618;height:2" coordorigin="816,10655" coordsize="1618,0" path="m816,10655l2434,10655e" filled="f" stroked="t" strokeweight=".954611pt" strokecolor="#606060">
                <v:path arrowok="t"/>
              </v:shape>
            </v:group>
            <v:group style="position:absolute;left:2384;top:10131;width:2;height:685" coordorigin="2384,10131" coordsize="2,685">
              <v:shape style="position:absolute;left:2384;top:10131;width:2;height:685" coordorigin="2384,10131" coordsize="0,685" path="m2384,10815l2384,10131e" filled="f" stroked="t" strokeweight=".954611pt" strokecolor="#646464">
                <v:path arrowok="t"/>
              </v:shape>
            </v:group>
            <v:group style="position:absolute;left:2344;top:10653;width:745;height:2" coordorigin="2344,10653" coordsize="745,2">
              <v:shape style="position:absolute;left:2344;top:10653;width:745;height:2" coordorigin="2344,10653" coordsize="745,0" path="m2344,10653l3088,10653e" filled="f" stroked="t" strokeweight=".477306pt" strokecolor="#484848">
                <v:path arrowok="t"/>
              </v:shape>
            </v:group>
            <v:group style="position:absolute;left:3031;top:10655;width:1819;height:2" coordorigin="3031,10655" coordsize="1819,2">
              <v:shape style="position:absolute;left:3031;top:10655;width:1819;height:2" coordorigin="3031,10655" coordsize="1819,0" path="m3031,10655l4849,10655e" filled="f" stroked="t" strokeweight=".954611pt" strokecolor="#6B6B6B">
                <v:path arrowok="t"/>
              </v:shape>
            </v:group>
            <v:group style="position:absolute;left:4544;top:10657;width:420;height:2" coordorigin="4544,10657" coordsize="420,2">
              <v:shape style="position:absolute;left:4544;top:10657;width:420;height:2" coordorigin="4544,10657" coordsize="420,0" path="m4544,10657l4964,10657e" filled="f" stroked="t" strokeweight=".954611pt" strokecolor="#575757">
                <v:path arrowok="t"/>
              </v:shape>
            </v:group>
            <v:group style="position:absolute;left:4907;top:10653;width:854;height:2" coordorigin="4907,10653" coordsize="854,2">
              <v:shape style="position:absolute;left:4907;top:10653;width:854;height:2" coordorigin="4907,10653" coordsize="854,0" path="m4907,10653l5761,10653e" filled="f" stroked="t" strokeweight=".477306pt" strokecolor="#4F4F4F">
                <v:path arrowok="t"/>
              </v:shape>
            </v:group>
            <v:group style="position:absolute;left:5499;top:10655;width:2449;height:2" coordorigin="5499,10655" coordsize="2449,2">
              <v:shape style="position:absolute;left:5499;top:10655;width:2449;height:2" coordorigin="5499,10655" coordsize="2449,0" path="m5499,10655l7947,10655e" filled="f" stroked="t" strokeweight=".954611pt" strokecolor="#646464">
                <v:path arrowok="t"/>
              </v:shape>
            </v:group>
            <v:group style="position:absolute;left:7818;top:10655;width:492;height:2" coordorigin="7818,10655" coordsize="492,2">
              <v:shape style="position:absolute;left:7818;top:10655;width:492;height:2" coordorigin="7818,10655" coordsize="492,0" path="m7818,10655l8310,10655e" filled="f" stroked="t" strokeweight=".477306pt" strokecolor="#4F4F4F">
                <v:path arrowok="t"/>
              </v:shape>
            </v:group>
            <v:group style="position:absolute;left:8253;top:10655;width:1704;height:2" coordorigin="8253,10655" coordsize="1704,2">
              <v:shape style="position:absolute;left:8253;top:10655;width:1704;height:2" coordorigin="8253,10655" coordsize="1704,0" path="m8253,10655l9957,10655e" filled="f" stroked="t" strokeweight=".954611pt" strokecolor="#646464">
                <v:path arrowok="t"/>
              </v:shape>
            </v:group>
            <v:group style="position:absolute;left:9422;top:10655;width:2186;height:2" coordorigin="9422,10655" coordsize="2186,2">
              <v:shape style="position:absolute;left:9422;top:10655;width:2186;height:2" coordorigin="9422,10655" coordsize="2186,0" path="m9422,10655l11608,10655e" filled="f" stroked="t" strokeweight=".477306pt" strokecolor="#4B4B4B">
                <v:path arrowok="t"/>
              </v:shape>
            </v:group>
            <v:group style="position:absolute;left:339;top:10870;width:5422;height:2" coordorigin="339,10870" coordsize="5422,2">
              <v:shape style="position:absolute;left:339;top:10870;width:5422;height:2" coordorigin="339,10870" coordsize="5422,0" path="m339,10870l5761,10870e" filled="f" stroked="t" strokeweight=".715958pt" strokecolor="#5B5B5B">
                <v:path arrowok="t"/>
              </v:shape>
            </v:group>
            <v:group style="position:absolute;left:5704;top:10870;width:1723;height:2" coordorigin="5704,10870" coordsize="1723,2">
              <v:shape style="position:absolute;left:5704;top:10870;width:1723;height:2" coordorigin="5704,10870" coordsize="1723,0" path="m5704,10870l7427,10870e" filled="f" stroked="t" strokeweight=".477306pt" strokecolor="#444444">
                <v:path arrowok="t"/>
              </v:shape>
            </v:group>
            <v:group style="position:absolute;left:2387;top:3849;width:2;height:11730" coordorigin="2387,3849" coordsize="2,11730">
              <v:shape style="position:absolute;left:2387;top:3849;width:2;height:11730" coordorigin="2387,3849" coordsize="0,11730" path="m2387,15579l2387,3849e" filled="f" stroked="t" strokeweight=".715958pt" strokecolor="#4F4F4F">
                <v:path arrowok="t"/>
              </v:shape>
            </v:group>
            <v:group style="position:absolute;left:7355;top:10870;width:1847;height:2" coordorigin="7355,10870" coordsize="1847,2">
              <v:shape style="position:absolute;left:7355;top:10870;width:1847;height:2" coordorigin="7355,10870" coordsize="1847,0" path="m7355,10870l9202,10870e" filled="f" stroked="t" strokeweight=".715958pt" strokecolor="#646464">
                <v:path arrowok="t"/>
              </v:shape>
            </v:group>
            <v:group style="position:absolute;left:9145;top:10873;width:334;height:2" coordorigin="9145,10873" coordsize="334,2">
              <v:shape style="position:absolute;left:9145;top:10873;width:334;height:2" coordorigin="9145,10873" coordsize="334,0" path="m9145,10873l9479,10873e" filled="f" stroked="t" strokeweight=".477306pt" strokecolor="#444444">
                <v:path arrowok="t"/>
              </v:shape>
            </v:group>
            <v:group style="position:absolute;left:9422;top:10873;width:2186;height:2" coordorigin="9422,10873" coordsize="2186,2">
              <v:shape style="position:absolute;left:9422;top:10873;width:2186;height:2" coordorigin="9422,10873" coordsize="2186,0" path="m9422,10873l11608,10873e" filled="f" stroked="t" strokeweight=".715958pt" strokecolor="#5B5B5B">
                <v:path arrowok="t"/>
              </v:shape>
            </v:group>
            <v:group style="position:absolute;left:339;top:11105;width:831;height:2" coordorigin="339,11105" coordsize="831,2">
              <v:shape style="position:absolute;left:339;top:11105;width:831;height:2" coordorigin="339,11105" coordsize="831,0" path="m339,11105l1169,11105e" filled="f" stroked="t" strokeweight=".715958pt" strokecolor="#4B4B4B">
                <v:path arrowok="t"/>
              </v:shape>
            </v:group>
            <v:group style="position:absolute;left:344;top:10825;width:2;height:306" coordorigin="344,10825" coordsize="2,306">
              <v:shape style="position:absolute;left:344;top:10825;width:2;height:306" coordorigin="344,10825" coordsize="0,306" path="m344,11131l344,10825e" filled="f" stroked="t" strokeweight=".477306pt" strokecolor="#282828">
                <v:path arrowok="t"/>
              </v:shape>
            </v:group>
            <v:group style="position:absolute;left:1141;top:10863;width:2;height:958" coordorigin="1141,10863" coordsize="2,958">
              <v:shape style="position:absolute;left:1141;top:10863;width:2;height:958" coordorigin="1141,10863" coordsize="0,958" path="m1141,11821l1141,10863e" filled="f" stroked="t" strokeweight=".715958pt" strokecolor="#444444">
                <v:path arrowok="t"/>
              </v:shape>
            </v:group>
            <v:group style="position:absolute;left:1098;top:11105;width:6062;height:2" coordorigin="1098,11105" coordsize="6062,2">
              <v:shape style="position:absolute;left:1098;top:11105;width:6062;height:2" coordorigin="1098,11105" coordsize="6062,0" path="m1098,11105l7160,11105e" filled="f" stroked="t" strokeweight=".954611pt" strokecolor="#676767">
                <v:path arrowok="t"/>
              </v:shape>
            </v:group>
            <v:group style="position:absolute;left:1580;top:10854;width:2;height:680" coordorigin="1580,10854" coordsize="2,680">
              <v:shape style="position:absolute;left:1580;top:10854;width:2;height:680" coordorigin="1580,10854" coordsize="0,680" path="m1580,11534l1580,10854e" filled="f" stroked="t" strokeweight=".238653pt" strokecolor="#5B5B5B">
                <v:path arrowok="t"/>
              </v:shape>
            </v:group>
            <v:group style="position:absolute;left:2387;top:10825;width:2;height:737" coordorigin="2387,10825" coordsize="2,737">
              <v:shape style="position:absolute;left:2387;top:10825;width:2;height:737" coordorigin="2387,10825" coordsize="0,737" path="m2387,11562l2387,10825e" filled="f" stroked="t" strokeweight=".477306pt" strokecolor="#343434">
                <v:path arrowok="t"/>
              </v:shape>
            </v:group>
            <v:group style="position:absolute;left:6964;top:11107;width:473;height:2" coordorigin="6964,11107" coordsize="473,2">
              <v:shape style="position:absolute;left:6964;top:11107;width:473;height:2" coordorigin="6964,11107" coordsize="473,0" path="m6964,11107l7436,11107e" filled="f" stroked="t" strokeweight=".715958pt" strokecolor="#4F4F4F">
                <v:path arrowok="t"/>
              </v:shape>
            </v:group>
            <v:group style="position:absolute;left:7403;top:10859;width:2;height:967" coordorigin="7403,10859" coordsize="2,967">
              <v:shape style="position:absolute;left:7403;top:10859;width:2;height:967" coordorigin="7403,10859" coordsize="0,967" path="m7403,11826l7403,10859e" filled="f" stroked="t" strokeweight=".954611pt" strokecolor="#4F4F4F">
                <v:path arrowok="t"/>
              </v:shape>
            </v:group>
            <v:group style="position:absolute;left:7365;top:11103;width:511;height:2" coordorigin="7365,11103" coordsize="511,2">
              <v:shape style="position:absolute;left:7365;top:11103;width:511;height:2" coordorigin="7365,11103" coordsize="511,0" path="m7365,11103l7876,11103e" filled="f" stroked="t" strokeweight=".477306pt" strokecolor="#3F3F3F">
                <v:path arrowok="t"/>
              </v:shape>
            </v:group>
            <v:group style="position:absolute;left:7818;top:11105;width:3790;height:2" coordorigin="7818,11105" coordsize="3790,2">
              <v:shape style="position:absolute;left:7818;top:11105;width:3790;height:2" coordorigin="7818,11105" coordsize="3790,0" path="m7818,11105l11608,11105e" filled="f" stroked="t" strokeweight=".715958pt" strokecolor="#575757">
                <v:path arrowok="t"/>
              </v:shape>
            </v:group>
            <v:group style="position:absolute;left:11601;top:10825;width:2;height:306" coordorigin="11601,10825" coordsize="2,306">
              <v:shape style="position:absolute;left:11601;top:10825;width:2;height:306" coordorigin="11601,10825" coordsize="0,306" path="m11601,11131l11601,10825e" filled="f" stroked="t" strokeweight=".715958pt" strokecolor="#444444">
                <v:path arrowok="t"/>
              </v:shape>
            </v:group>
            <v:group style="position:absolute;left:1580;top:11534;width:2;height:1451" coordorigin="1580,11534" coordsize="2,1451">
              <v:shape style="position:absolute;left:1580;top:11534;width:2;height:1451" coordorigin="1580,11534" coordsize="0,1451" path="m1580,12984l1580,11534e" filled="f" stroked="t" strokeweight=".238653pt" strokecolor="#000000">
                <v:path arrowok="t"/>
              </v:shape>
            </v:group>
            <v:group style="position:absolute;left:1141;top:11763;width:2;height:713" coordorigin="1141,11763" coordsize="2,713">
              <v:shape style="position:absolute;left:1141;top:11763;width:2;height:713" coordorigin="1141,11763" coordsize="0,713" path="m1141,12477l1141,11763e" filled="f" stroked="t" strokeweight=".477306pt" strokecolor="#232323">
                <v:path arrowok="t"/>
              </v:shape>
            </v:group>
            <v:group style="position:absolute;left:7403;top:11763;width:2;height:517" coordorigin="7403,11763" coordsize="2,517">
              <v:shape style="position:absolute;left:7403;top:11763;width:2;height:517" coordorigin="7403,11763" coordsize="0,517" path="m7403,12280l7403,11763e" filled="f" stroked="t" strokeweight=".477306pt" strokecolor="#3B3B3B">
                <v:path arrowok="t"/>
              </v:shape>
            </v:group>
            <v:group style="position:absolute;left:7408;top:12223;width:2;height:254" coordorigin="7408,12223" coordsize="2,254">
              <v:shape style="position:absolute;left:7408;top:12223;width:2;height:254" coordorigin="7408,12223" coordsize="0,254" path="m7408,12477l7408,12223e" filled="f" stroked="t" strokeweight=".715958pt" strokecolor="#484848">
                <v:path arrowok="t"/>
              </v:shape>
            </v:group>
            <v:group style="position:absolute;left:11603;top:12419;width:2;height:364" coordorigin="11603,12419" coordsize="2,364">
              <v:shape style="position:absolute;left:11603;top:12419;width:2;height:364" coordorigin="11603,12419" coordsize="0,364" path="m11603,12783l11603,12419e" filled="f" stroked="t" strokeweight=".477306pt" strokecolor="#343434">
                <v:path arrowok="t"/>
              </v:shape>
            </v:group>
            <v:group style="position:absolute;left:353;top:1053;width:2;height:507" coordorigin="353,1053" coordsize="2,507">
              <v:shape style="position:absolute;left:353;top:1053;width:2;height:507" coordorigin="353,1053" coordsize="0,507" path="m353,1561l353,1053e" filled="f" stroked="t" strokeweight=".477306pt" strokecolor="#282828">
                <v:path arrowok="t"/>
              </v:shape>
            </v:group>
            <v:group style="position:absolute;left:353;top:3299;width:2;height:259" coordorigin="353,3299" coordsize="2,259">
              <v:shape style="position:absolute;left:353;top:3299;width:2;height:259" coordorigin="353,3299" coordsize="0,259" path="m353,3557l353,3299e" filled="f" stroked="t" strokeweight=".477306pt" strokecolor="#2F2F2F">
                <v:path arrowok="t"/>
              </v:shape>
            </v:group>
            <v:group style="position:absolute;left:353;top:5271;width:2;height:278" coordorigin="353,5271" coordsize="2,278">
              <v:shape style="position:absolute;left:353;top:5271;width:2;height:278" coordorigin="353,5271" coordsize="0,278" path="m353,5549l353,5271e" filled="f" stroked="t" strokeweight=".954611pt" strokecolor="#6B6B6B">
                <v:path arrowok="t"/>
              </v:shape>
            </v:group>
            <v:group style="position:absolute;left:348;top:527;width:2;height:13784" coordorigin="348,527" coordsize="2,13784">
              <v:shape style="position:absolute;left:348;top:527;width:2;height:13784" coordorigin="348,527" coordsize="0,13784" path="m348,14310l348,527e" filled="f" stroked="t" strokeweight=".715958pt" strokecolor="#4F4F4F">
                <v:path arrowok="t"/>
              </v:shape>
            </v:group>
            <v:group style="position:absolute;left:7405;top:12362;width:2;height:1824" coordorigin="7405,12362" coordsize="2,1824">
              <v:shape style="position:absolute;left:7405;top:12362;width:2;height:1824" coordorigin="7405,12362" coordsize="0,1824" path="m7405,14186l7405,12362e" filled="f" stroked="t" strokeweight=".954611pt" strokecolor="#606060">
                <v:path arrowok="t"/>
              </v:shape>
            </v:group>
            <v:group style="position:absolute;left:334;top:13276;width:2052;height:2" coordorigin="334,13276" coordsize="2052,2">
              <v:shape style="position:absolute;left:334;top:13276;width:2052;height:2" coordorigin="334,13276" coordsize="2052,0" path="m334,13276l2387,13276e" filled="f" stroked="t" strokeweight=".238653pt" strokecolor="#4B4B4B">
                <v:path arrowok="t"/>
              </v:shape>
            </v:group>
            <v:group style="position:absolute;left:1580;top:12984;width:2;height:297" coordorigin="1580,12984" coordsize="2,297">
              <v:shape style="position:absolute;left:1580;top:12984;width:2;height:297" coordorigin="1580,12984" coordsize="0,297" path="m1580,13281l1580,12984e" filled="f" stroked="t" strokeweight=".238653pt" strokecolor="#6B6B6B">
                <v:path arrowok="t"/>
              </v:shape>
            </v:group>
            <v:group style="position:absolute;left:344;top:13248;width:2;height:766" coordorigin="344,13248" coordsize="2,766">
              <v:shape style="position:absolute;left:344;top:13248;width:2;height:766" coordorigin="344,13248" coordsize="0,766" path="m344,14014l344,13248e" filled="f" stroked="t" strokeweight=".477306pt" strokecolor="#343434">
                <v:path arrowok="t"/>
              </v:shape>
            </v:group>
            <v:group style="position:absolute;left:1580;top:13276;width:2;height:1341" coordorigin="1580,13276" coordsize="2,1341">
              <v:shape style="position:absolute;left:1580;top:13276;width:2;height:1341" coordorigin="1580,13276" coordsize="0,1341" path="m1580,14617l1580,13276e" filled="f" stroked="t" strokeweight=".238653pt" strokecolor="#000000">
                <v:path arrowok="t"/>
              </v:shape>
            </v:group>
            <v:group style="position:absolute;left:1141;top:12415;width:2;height:2231" coordorigin="1141,12415" coordsize="2,2231">
              <v:shape style="position:absolute;left:1141;top:12415;width:2;height:2231" coordorigin="1141,12415" coordsize="0,2231" path="m1141,14646l1141,12415e" filled="f" stroked="t" strokeweight=".954611pt" strokecolor="#5B5B5B">
                <v:path arrowok="t"/>
              </v:shape>
            </v:group>
            <v:group style="position:absolute;left:4907;top:14157;width:854;height:2" coordorigin="4907,14157" coordsize="854,2">
              <v:shape style="position:absolute;left:4907;top:14157;width:854;height:2" coordorigin="4907,14157" coordsize="854,0" path="m4907,14157l5761,14157e" filled="f" stroked="t" strokeweight="1.431917pt" strokecolor="#54579C">
                <v:path arrowok="t"/>
              </v:shape>
            </v:group>
            <v:group style="position:absolute;left:5704;top:14138;width:272;height:2" coordorigin="5704,14138" coordsize="272,2">
              <v:shape style="position:absolute;left:5704;top:14138;width:272;height:2" coordorigin="5704,14138" coordsize="272,0" path="m5704,14138l5976,14138e" filled="f" stroked="t" strokeweight="1.909222pt" strokecolor="#4B57A8">
                <v:path arrowok="t"/>
              </v:shape>
            </v:group>
            <v:group style="position:absolute;left:5890;top:14126;width:153;height:2" coordorigin="5890,14126" coordsize="153,2">
              <v:shape style="position:absolute;left:5890;top:14126;width:153;height:2" coordorigin="5890,14126" coordsize="153,0" path="m5890,14126l6043,14126e" filled="f" stroked="t" strokeweight=".715958pt" strokecolor="#4B57AC">
                <v:path arrowok="t"/>
              </v:shape>
            </v:group>
            <v:group style="position:absolute;left:2382;top:14129;width:2;height:517" coordorigin="2382,14129" coordsize="2,517">
              <v:shape style="position:absolute;left:2382;top:14129;width:2;height:517" coordorigin="2382,14129" coordsize="0,517" path="m2382,14646l2382,14129e" filled="f" stroked="t" strokeweight=".477306pt" strokecolor="#343434">
                <v:path arrowok="t"/>
              </v:shape>
            </v:group>
            <v:group style="position:absolute;left:7403;top:14129;width:2;height:316" coordorigin="7403,14129" coordsize="2,316">
              <v:shape style="position:absolute;left:7403;top:14129;width:2;height:316" coordorigin="7403,14129" coordsize="0,316" path="m7403,14445l7403,14129e" filled="f" stroked="t" strokeweight=".477306pt" strokecolor="#3F3F3F">
                <v:path arrowok="t"/>
              </v:shape>
            </v:group>
            <v:group style="position:absolute;left:339;top:14253;width:2;height:192" coordorigin="339,14253" coordsize="2,192">
              <v:shape style="position:absolute;left:339;top:14253;width:2;height:192" coordorigin="339,14253" coordsize="0,192" path="m339,14445l339,14253e" filled="f" stroked="t" strokeweight=".477306pt" strokecolor="#343434">
                <v:path arrowok="t"/>
              </v:shape>
            </v:group>
            <v:group style="position:absolute;left:344;top:14387;width:2;height:259" coordorigin="344,14387" coordsize="2,259">
              <v:shape style="position:absolute;left:344;top:14387;width:2;height:259" coordorigin="344,14387" coordsize="0,259" path="m344,14646l344,14387e" filled="f" stroked="t" strokeweight=".715958pt" strokecolor="#3F3F3F">
                <v:path arrowok="t"/>
              </v:shape>
            </v:group>
            <v:group style="position:absolute;left:7403;top:14387;width:2;height:259" coordorigin="7403,14387" coordsize="2,259">
              <v:shape style="position:absolute;left:7403;top:14387;width:2;height:259" coordorigin="7403,14387" coordsize="0,259" path="m7403,14646l7403,14387e" filled="f" stroked="t" strokeweight=".477306pt" strokecolor="#2B2B2B">
                <v:path arrowok="t"/>
              </v:shape>
            </v:group>
            <v:group style="position:absolute;left:329;top:15572;width:11284;height:2" coordorigin="329,15572" coordsize="11284,2">
              <v:shape style="position:absolute;left:329;top:15572;width:11284;height:2" coordorigin="329,15572" coordsize="11284,0" path="m329,15572l11613,15572e" filled="f" stroked="t" strokeweight=".715958pt" strokecolor="#606060">
                <v:path arrowok="t"/>
              </v:shape>
            </v:group>
            <v:group style="position:absolute;left:344;top:14555;width:2;height:1025" coordorigin="344,14555" coordsize="2,1025">
              <v:shape style="position:absolute;left:344;top:14555;width:2;height:1025" coordorigin="344,14555" coordsize="0,1025" path="m344,15579l344,14555e" filled="f" stroked="t" strokeweight=".954611pt" strokecolor="#5B5B5B">
                <v:path arrowok="t"/>
              </v:shape>
            </v:group>
            <v:group style="position:absolute;left:1138;top:14588;width:2;height:996" coordorigin="1138,14588" coordsize="2,996">
              <v:shape style="position:absolute;left:1138;top:14588;width:2;height:996" coordorigin="1138,14588" coordsize="0,996" path="m1138,15584l1138,14588e" filled="f" stroked="t" strokeweight=".477306pt" strokecolor="#3B3B3B">
                <v:path arrowok="t"/>
              </v:shape>
            </v:group>
            <v:group style="position:absolute;left:1580;top:14617;width:2;height:948" coordorigin="1580,14617" coordsize="2,948">
              <v:shape style="position:absolute;left:1580;top:14617;width:2;height:948" coordorigin="1580,14617" coordsize="0,948" path="m1580,15565l1580,14617e" filled="f" stroked="t" strokeweight=".238653pt" strokecolor="#545454">
                <v:path arrowok="t"/>
              </v:shape>
            </v:group>
            <v:group style="position:absolute;left:3699;top:15570;width:210;height:2" coordorigin="3699,15570" coordsize="210,2">
              <v:shape style="position:absolute;left:3699;top:15570;width:210;height:2" coordorigin="3699,15570" coordsize="210,0" path="m3699,15570l3909,15570e" filled="f" stroked="t" strokeweight=".477306pt" strokecolor="#3F3F3F">
                <v:path arrowok="t"/>
              </v:shape>
            </v:group>
            <v:group style="position:absolute;left:6215;top:15570;width:616;height:2" coordorigin="6215,15570" coordsize="616,2">
              <v:shape style="position:absolute;left:6215;top:15570;width:616;height:2" coordorigin="6215,15570" coordsize="616,0" path="m6215,15570l6830,15570e" filled="f" stroked="t" strokeweight=".477306pt" strokecolor="#484848">
                <v:path arrowok="t"/>
              </v:shape>
            </v:group>
            <v:group style="position:absolute;left:6964;top:15574;width:473;height:2" coordorigin="6964,15574" coordsize="473,2">
              <v:shape style="position:absolute;left:6964;top:15574;width:473;height:2" coordorigin="6964,15574" coordsize="473,0" path="m6964,15574l7436,15574e" filled="f" stroked="t" strokeweight=".477306pt" strokecolor="#444444">
                <v:path arrowok="t"/>
              </v:shape>
            </v:group>
            <v:group style="position:absolute;left:7408;top:14588;width:2;height:991" coordorigin="7408,14588" coordsize="2,991">
              <v:shape style="position:absolute;left:7408;top:14588;width:2;height:991" coordorigin="7408,14588" coordsize="0,991" path="m7408,15579l7408,14588e" filled="f" stroked="t" strokeweight=".715958pt" strokecolor="#5B5B5B">
                <v:path arrowok="t"/>
              </v:shape>
            </v:group>
            <v:group style="position:absolute;left:9145;top:15574;width:334;height:2" coordorigin="9145,15574" coordsize="334,2">
              <v:shape style="position:absolute;left:9145;top:15574;width:334;height:2" coordorigin="9145,15574" coordsize="334,0" path="m9145,15574l9479,15574e" filled="f" stroked="t" strokeweight=".477306pt" strokecolor="#545454">
                <v:path arrowok="t"/>
              </v:shape>
            </v:group>
            <v:group style="position:absolute;left:9999;top:12633;width:2;height:191" coordorigin="9999,12633" coordsize="2,191">
              <v:shape style="position:absolute;left:9999;top:12633;width:2;height:191" coordorigin="9999,12633" coordsize="0,191" path="m9999,12824l9999,12633e" filled="f" stroked="t" strokeweight="2.73704pt" strokecolor="#EDEDED">
                <v:path arrowok="t"/>
              </v:shape>
            </v:group>
            <v:group style="position:absolute;left:10444;top:12639;width:2;height:185" coordorigin="10444,12639" coordsize="2,185">
              <v:shape style="position:absolute;left:10444;top:12639;width:2;height:185" coordorigin="10444,12639" coordsize="0,185" path="m10444,12824l10444,12639e" filled="f" stroked="t" strokeweight="3.37691pt" strokecolor="#EDEDED">
                <v:path arrowok="t"/>
              </v:shape>
            </v:group>
            <v:group style="position:absolute;left:8942;top:12996;width:2;height:363" coordorigin="8942,12996" coordsize="2,363">
              <v:shape style="position:absolute;left:8942;top:12996;width:2;height:363" coordorigin="8942,12996" coordsize="0,363" path="m8942,13359l8942,12996e" filled="f" stroked="t" strokeweight="1.8253pt" strokecolor="#EDEDED">
                <v:path arrowok="t"/>
              </v:shape>
            </v:group>
            <v:group style="position:absolute;left:10551;top:13230;width:2;height:253" coordorigin="10551,13230" coordsize="2,253">
              <v:shape style="position:absolute;left:10551;top:13230;width:2;height:253" coordorigin="10551,13230" coordsize="0,253" path="m10551,13483l10551,13230e" filled="f" stroked="t" strokeweight="1.46325pt" strokecolor="#EDEDED">
                <v:path arrowok="t"/>
              </v:shape>
            </v:group>
            <v:group style="position:absolute;left:9730;top:13523;width:2;height:133" coordorigin="9730,13523" coordsize="2,133">
              <v:shape style="position:absolute;left:9730;top:13523;width:2;height:133" coordorigin="9730,13523" coordsize="0,133" path="m9730,13656l9730,13523e" filled="f" stroked="t" strokeweight="2.6pt" strokecolor="#EDEDED">
                <v:path arrowok="t"/>
              </v:shape>
            </v:group>
            <v:group style="position:absolute;left:9896;top:13523;width:161;height:133" coordorigin="9896,13523" coordsize="161,133">
              <v:shape style="position:absolute;left:9896;top:13523;width:161;height:133" coordorigin="9896,13523" coordsize="161,133" path="m9896,13523l10057,13523,10057,13656,9896,13656,9896,13523e" filled="t" fillcolor="#EDEDED" stroked="f">
                <v:path arrowok="t"/>
                <v:fill/>
              </v:shape>
            </v:group>
            <v:group style="position:absolute;left:9176;top:13609;width:100;height:205" coordorigin="9176,13609" coordsize="100,205">
              <v:shape style="position:absolute;left:9176;top:13609;width:100;height:205" coordorigin="9176,13609" coordsize="100,205" path="m9176,13609l9275,13609,9275,13813,9176,13813,9176,13609e" filled="t" fillcolor="#EDEDED" stroked="f">
                <v:path arrowok="t"/>
                <v:fill/>
              </v:shape>
            </v:group>
            <v:group style="position:absolute;left:10343;top:13642;width:118;height:160" coordorigin="10343,13642" coordsize="118,160">
              <v:shape style="position:absolute;left:10343;top:13642;width:118;height:160" coordorigin="10343,13642" coordsize="118,160" path="m10343,13642l10462,13642,10462,13801,10343,13801,10343,13642e" filled="t" fillcolor="#EDEDED" stroked="f">
                <v:path arrowok="t"/>
                <v:fill/>
              </v:shape>
            </v:group>
            <v:group style="position:absolute;left:10221;top:13719;width:109;height:239" coordorigin="10221,13719" coordsize="109,239">
              <v:shape style="position:absolute;left:10221;top:13719;width:109;height:239" coordorigin="10221,13719" coordsize="109,239" path="m10221,13719l10331,13719,10331,13959,10221,13959,10221,13719e" filled="t" fillcolor="#EDEDED" stroked="f">
                <v:path arrowok="t"/>
                <v:fill/>
              </v:shape>
            </v:group>
            <v:group style="position:absolute;left:10589;top:13719;width:2;height:239" coordorigin="10589,13719" coordsize="2,239">
              <v:shape style="position:absolute;left:10589;top:13719;width:2;height:239" coordorigin="10589,13719" coordsize="0,239" path="m10589,13959l10589,13719e" filled="f" stroked="t" strokeweight="2.82844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color w:val="3B3B3D"/>
          <w:spacing w:val="0"/>
          <w:w w:val="99"/>
        </w:rPr>
        <w:t>til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464" w:lineRule="atLeast"/>
        <w:ind w:right="-76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3B3B3D"/>
          <w:spacing w:val="0"/>
          <w:w w:val="387"/>
          <w:b/>
          <w:bCs/>
        </w:rPr>
        <w:t>ltf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0" w:after="0" w:line="470" w:lineRule="atLeast"/>
        <w:ind w:right="-71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2A2A2A"/>
          <w:spacing w:val="0"/>
          <w:w w:val="101"/>
          <w:b/>
          <w:bCs/>
        </w:rPr>
        <w:t>lgtA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404" w:lineRule="atLeast"/>
        <w:ind w:right="-20"/>
        <w:jc w:val="left"/>
        <w:tabs>
          <w:tab w:pos="1000" w:val="left"/>
          <w:tab w:pos="438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646464"/>
          <w:spacing w:val="0"/>
          <w:w w:val="168"/>
          <w:position w:val="-11"/>
        </w:rPr>
        <w:t>..</w:t>
      </w:r>
      <w:r>
        <w:rPr>
          <w:rFonts w:ascii="Arial" w:hAnsi="Arial" w:cs="Arial" w:eastAsia="Arial"/>
          <w:sz w:val="21"/>
          <w:szCs w:val="21"/>
          <w:color w:val="646464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21"/>
          <w:szCs w:val="21"/>
          <w:color w:val="646464"/>
          <w:spacing w:val="0"/>
          <w:w w:val="100"/>
          <w:position w:val="-11"/>
        </w:rPr>
      </w:r>
      <w:r>
        <w:rPr>
          <w:rFonts w:ascii="Arial" w:hAnsi="Arial" w:cs="Arial" w:eastAsia="Arial"/>
          <w:sz w:val="29"/>
          <w:szCs w:val="29"/>
          <w:color w:val="56598E"/>
          <w:spacing w:val="0"/>
          <w:w w:val="52"/>
          <w:position w:val="-16"/>
        </w:rPr>
        <w:t>...</w:t>
      </w:r>
      <w:r>
        <w:rPr>
          <w:rFonts w:ascii="Arial" w:hAnsi="Arial" w:cs="Arial" w:eastAsia="Arial"/>
          <w:sz w:val="29"/>
          <w:szCs w:val="29"/>
          <w:color w:val="56598E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29"/>
          <w:szCs w:val="29"/>
          <w:color w:val="56598E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19"/>
          <w:szCs w:val="19"/>
          <w:color w:val="3B3B3D"/>
          <w:spacing w:val="0"/>
          <w:w w:val="580"/>
          <w:b/>
          <w:bCs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0"/>
          <w:w w:val="95"/>
          <w:b/>
          <w:bCs/>
          <w:position w:val="0"/>
        </w:rPr>
        <w:t>Zit'e</w:t>
      </w:r>
      <w:r>
        <w:rPr>
          <w:rFonts w:ascii="Times New Roman" w:hAnsi="Times New Roman" w:cs="Times New Roman" w:eastAsia="Times New Roman"/>
          <w:sz w:val="19"/>
          <w:szCs w:val="19"/>
          <w:color w:val="646464"/>
          <w:spacing w:val="1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28383"/>
          <w:spacing w:val="0"/>
          <w:w w:val="140"/>
          <w:b/>
          <w:bCs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828383"/>
          <w:spacing w:val="0"/>
          <w:w w:val="100"/>
          <w:b/>
          <w:bCs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28383"/>
          <w:spacing w:val="0"/>
          <w:w w:val="100"/>
          <w:b/>
          <w:bCs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0"/>
          <w:w w:val="68"/>
          <w:i/>
          <w:position w:val="0"/>
        </w:rPr>
        <w:t>.(</w:t>
      </w:r>
      <w:r>
        <w:rPr>
          <w:rFonts w:ascii="Times New Roman" w:hAnsi="Times New Roman" w:cs="Times New Roman" w:eastAsia="Times New Roman"/>
          <w:sz w:val="19"/>
          <w:szCs w:val="19"/>
          <w:color w:val="979797"/>
          <w:spacing w:val="0"/>
          <w:w w:val="67"/>
          <w:i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52" w:lineRule="auto"/>
        <w:ind w:left="387" w:right="5439" w:firstLine="-13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Onur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4"/>
        </w:rPr>
        <w:t>DAÖLAR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D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180" w:right="200"/>
          <w:cols w:num="4" w:equalWidth="0">
            <w:col w:w="455" w:space="2167"/>
            <w:col w:w="879" w:space="520"/>
            <w:col w:w="416" w:space="142"/>
            <w:col w:w="696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95" w:lineRule="exact"/>
        <w:ind w:left="339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94191pt;margin-top:-18.448673pt;width:19.500801pt;height:44pt;mso-position-horizontal-relative:page;mso-position-vertical-relative:paragraph;z-index:-16829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Times New Roman" w:hAnsi="Times New Roman" w:cs="Times New Roman" w:eastAsia="Times New Roman"/>
                      <w:sz w:val="88"/>
                      <w:szCs w:val="8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D3D3D"/>
                      <w:spacing w:val="0"/>
                      <w:w w:val="159"/>
                      <w:b/>
                      <w:bCs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  <w:position w:val="-1"/>
        </w:rPr>
        <w:t>BÜYÜKŞEHIR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  <w:position w:val="-1"/>
        </w:rPr>
        <w:t>BELEDi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8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-8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3" w:lineRule="exact"/>
        <w:ind w:left="3479" w:right="-20"/>
        <w:jc w:val="left"/>
        <w:tabs>
          <w:tab w:pos="1002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  <w:position w:val="-2"/>
        </w:rPr>
        <w:t>BAŞKANL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96"/>
          <w:position w:val="-2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0"/>
          <w:w w:val="70"/>
          <w:position w:val="-2"/>
        </w:rPr>
        <w:t>G</w:t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-4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32323"/>
          <w:spacing w:val="0"/>
          <w:w w:val="43"/>
          <w:position w:val="-2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23232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23232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9"/>
          <w:szCs w:val="9"/>
          <w:color w:val="A1A1A1"/>
          <w:spacing w:val="0"/>
          <w:w w:val="79"/>
          <w:b/>
          <w:bCs/>
          <w:position w:val="2"/>
        </w:rPr>
        <w:t>P</w:t>
      </w:r>
      <w:r>
        <w:rPr>
          <w:rFonts w:ascii="Times New Roman" w:hAnsi="Times New Roman" w:cs="Times New Roman" w:eastAsia="Times New Roman"/>
          <w:sz w:val="9"/>
          <w:szCs w:val="9"/>
          <w:color w:val="A1A1A1"/>
          <w:spacing w:val="-4"/>
          <w:w w:val="80"/>
          <w:b/>
          <w:bCs/>
          <w:position w:val="2"/>
        </w:rPr>
        <w:t>"</w:t>
      </w:r>
      <w:r>
        <w:rPr>
          <w:rFonts w:ascii="Times New Roman" w:hAnsi="Times New Roman" w:cs="Times New Roman" w:eastAsia="Times New Roman"/>
          <w:sz w:val="9"/>
          <w:szCs w:val="9"/>
          <w:color w:val="696969"/>
          <w:spacing w:val="0"/>
          <w:w w:val="131"/>
          <w:b/>
          <w:bCs/>
          <w:position w:val="2"/>
        </w:rPr>
        <w:t>uı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840" w:right="4035"/>
        <w:jc w:val="center"/>
        <w:tabs>
          <w:tab w:pos="3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.751881pt;margin-top:5.732985pt;width:50.173877pt;height:7.5pt;mso-position-horizontal-relative:page;mso-position-vertical-relative:paragraph;z-index:-16828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D3D3D"/>
                      <w:spacing w:val="0"/>
                      <w:w w:val="102"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20"/>
          <w:position w:val="9"/>
        </w:rPr>
        <w:t>IZMIR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4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  <w:position w:val="-1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624" w:right="5848"/>
        <w:jc w:val="center"/>
        <w:tabs>
          <w:tab w:pos="3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502.398743pt;margin-top:1.855285pt;width:28.499882pt;height:.1pt;mso-position-horizontal-relative:page;mso-position-vertical-relative:paragraph;z-index:-16830" coordorigin="10048,37" coordsize="570,2">
            <v:shape style="position:absolute;left:10048;top:37;width:570;height:2" coordorigin="10048,37" coordsize="570,0" path="m10048,37l10618,37e" filled="f" stroked="t" strokeweight="2.355362pt" strokecolor="#8C909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13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  <w:position w:val="0"/>
        </w:rPr>
        <w:t>YANGIN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  <w:position w:val="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5" w:right="-20"/>
        <w:jc w:val="left"/>
        <w:tabs>
          <w:tab w:pos="1340" w:val="left"/>
          <w:tab w:pos="3140" w:val="left"/>
          <w:tab w:pos="5500" w:val="left"/>
          <w:tab w:pos="752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Arial" w:hAnsi="Arial" w:cs="Arial" w:eastAsia="Arial"/>
          <w:sz w:val="18"/>
          <w:szCs w:val="18"/>
          <w:color w:val="3D3D3D"/>
          <w:spacing w:val="0"/>
          <w:w w:val="56"/>
        </w:rPr>
        <w:t>K2_1a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56"/>
        </w:rPr>
        <w:t>y</w:t>
      </w:r>
      <w:r>
        <w:rPr>
          <w:rFonts w:ascii="Arial" w:hAnsi="Arial" w:cs="Arial" w:eastAsia="Arial"/>
          <w:sz w:val="18"/>
          <w:szCs w:val="18"/>
          <w:color w:val="3D3D3D"/>
          <w:spacing w:val="18"/>
          <w:w w:val="5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-6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5.2017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6"/>
          <w:w w:val="39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Bildirim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14:44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696969"/>
          <w:spacing w:val="4"/>
          <w:w w:val="64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64"/>
        </w:rPr>
        <w:t>r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-6"/>
          <w:w w:val="63"/>
        </w:rPr>
        <w:t>e</w:t>
      </w:r>
      <w:r>
        <w:rPr>
          <w:rFonts w:ascii="Arial" w:hAnsi="Arial" w:cs="Arial" w:eastAsia="Arial"/>
          <w:sz w:val="24"/>
          <w:szCs w:val="24"/>
          <w:color w:val="3D3D3D"/>
          <w:spacing w:val="-23"/>
          <w:w w:val="111"/>
        </w:rPr>
        <w:t>ı</w:t>
      </w:r>
      <w:r>
        <w:rPr>
          <w:rFonts w:ascii="Arial" w:hAnsi="Arial" w:cs="Arial" w:eastAsia="Arial"/>
          <w:sz w:val="24"/>
          <w:szCs w:val="24"/>
          <w:color w:val="696969"/>
          <w:spacing w:val="0"/>
          <w:w w:val="117"/>
        </w:rPr>
        <w:t>:</w:t>
      </w:r>
      <w:r>
        <w:rPr>
          <w:rFonts w:ascii="Arial" w:hAnsi="Arial" w:cs="Arial" w:eastAsia="Arial"/>
          <w:sz w:val="24"/>
          <w:szCs w:val="24"/>
          <w:color w:val="696969"/>
          <w:spacing w:val="-2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94"/>
        </w:rPr>
        <w:t>l</w:t>
      </w:r>
      <w:r>
        <w:rPr>
          <w:rFonts w:ascii="Arial" w:hAnsi="Arial" w:cs="Arial" w:eastAsia="Arial"/>
          <w:sz w:val="18"/>
          <w:szCs w:val="18"/>
          <w:color w:val="3D3D3D"/>
          <w:spacing w:val="-4"/>
          <w:w w:val="194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3D3D3D"/>
          <w:spacing w:val="0"/>
          <w:w w:val="65"/>
        </w:rPr>
        <w:t>o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194" w:lineRule="exact"/>
        <w:ind w:left="144" w:right="-20"/>
        <w:jc w:val="left"/>
        <w:tabs>
          <w:tab w:pos="1340" w:val="left"/>
          <w:tab w:pos="3140" w:val="left"/>
          <w:tab w:pos="4360" w:val="left"/>
          <w:tab w:pos="5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89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89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6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3251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IBiidirü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03" w:lineRule="exact"/>
        <w:ind w:left="14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89"/>
          <w:position w:val="-1"/>
        </w:rPr>
        <w:t>Bilelirile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10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  <w:position w:val="-1"/>
        </w:rPr>
        <w:t>Kenıa[Qaşıı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  <w:position w:val="-1"/>
        </w:rPr>
        <w:t>Mahallesi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7087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Üzeri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-1"/>
        </w:rPr>
        <w:t>Pınarbaşı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94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545456"/>
          <w:spacing w:val="0"/>
          <w:w w:val="100"/>
          <w:i/>
          <w:position w:val="-1"/>
        </w:rPr>
        <w:t>1</w:t>
      </w:r>
      <w:r>
        <w:rPr>
          <w:rFonts w:ascii="Arial" w:hAnsi="Arial" w:cs="Arial" w:eastAsia="Arial"/>
          <w:sz w:val="17"/>
          <w:szCs w:val="17"/>
          <w:color w:val="545456"/>
          <w:spacing w:val="-12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Bornova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10" w:lineRule="exact"/>
        <w:jc w:val="left"/>
        <w:rPr>
          <w:sz w:val="1"/>
          <w:szCs w:val="1"/>
        </w:rPr>
      </w:pPr>
      <w:rPr/>
      <w:r>
        <w:rPr>
          <w:sz w:val="1"/>
          <w:szCs w:val="1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3.965178" w:type="dxa"/>
      </w:tblPr>
      <w:tblGrid/>
      <w:tr>
        <w:trPr>
          <w:trHeight w:val="214" w:hRule="exact"/>
        </w:trPr>
        <w:tc>
          <w:tcPr>
            <w:tcW w:w="1086" w:type="dxa"/>
            <w:tcBorders>
              <w:top w:val="single" w:sz="5.652872" w:space="0" w:color="575757"/>
              <w:bottom w:val="single" w:sz="5.65287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0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95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3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4742" w:type="dxa"/>
            <w:tcBorders>
              <w:top w:val="single" w:sz="5.652872" w:space="0" w:color="575757"/>
              <w:bottom w:val="single" w:sz="5.65287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0" w:lineRule="exact"/>
              <w:ind w:left="16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696969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96969"/>
                <w:spacing w:val="1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94"/>
                <w:position w:val="-1"/>
              </w:rPr>
              <w:t>Kemalpaşa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18"/>
                <w:w w:val="9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  <w:position w:val="-1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1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6"/>
                <w:spacing w:val="0"/>
                <w:w w:val="100"/>
                <w:position w:val="-1"/>
              </w:rPr>
              <w:t>7087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6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  <w:position w:val="-1"/>
              </w:rPr>
              <w:t>Soka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6"/>
                <w:spacing w:val="0"/>
                <w:w w:val="100"/>
                <w:position w:val="-1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6"/>
                <w:spacing w:val="-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96"/>
                <w:position w:val="-1"/>
              </w:rPr>
              <w:t>Pınarbaşı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24"/>
                <w:w w:val="100"/>
                <w:position w:val="-1"/>
              </w:rPr>
              <w:t> </w:t>
            </w:r>
            <w:r>
              <w:rPr>
                <w:rFonts w:ascii="Arial" w:hAnsi="Arial" w:cs="Arial" w:eastAsia="Arial"/>
                <w:sz w:val="17"/>
                <w:szCs w:val="17"/>
                <w:color w:val="3D3D3D"/>
                <w:spacing w:val="0"/>
                <w:w w:val="100"/>
                <w:i/>
                <w:position w:val="-1"/>
              </w:rPr>
              <w:t>1</w:t>
            </w:r>
            <w:r>
              <w:rPr>
                <w:rFonts w:ascii="Arial" w:hAnsi="Arial" w:cs="Arial" w:eastAsia="Arial"/>
                <w:sz w:val="17"/>
                <w:szCs w:val="17"/>
                <w:color w:val="3D3D3D"/>
                <w:spacing w:val="-16"/>
                <w:w w:val="100"/>
                <w:i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  <w:position w:val="-1"/>
              </w:rPr>
              <w:t>Bornova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30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652872" w:space="0" w:color="606060"/>
            </w:tcBorders>
          </w:tcPr>
          <w:p>
            <w:pPr/>
            <w:rPr/>
          </w:p>
        </w:tc>
      </w:tr>
      <w:tr>
        <w:trPr>
          <w:trHeight w:val="216" w:hRule="exact"/>
        </w:trPr>
        <w:tc>
          <w:tcPr>
            <w:tcW w:w="1086" w:type="dxa"/>
            <w:tcBorders>
              <w:top w:val="single" w:sz="5.652872" w:space="0" w:color="575757"/>
              <w:bottom w:val="single" w:sz="5.65287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1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90"/>
              </w:rPr>
              <w:t>Ya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4"/>
                <w:w w:val="9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96969"/>
                <w:spacing w:val="0"/>
                <w:w w:val="90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90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9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5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4742" w:type="dxa"/>
            <w:tcBorders>
              <w:top w:val="single" w:sz="5.652872" w:space="0" w:color="575757"/>
              <w:bottom w:val="single" w:sz="5.65287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2" w:lineRule="exact"/>
              <w:ind w:left="151" w:right="-20"/>
              <w:jc w:val="left"/>
              <w:tabs>
                <w:tab w:pos="256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6"/>
                <w:spacing w:val="0"/>
                <w:w w:val="100"/>
              </w:rPr>
              <w:t>:Ot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45456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Yangıııı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11"/>
                <w:w w:val="94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696969"/>
                <w:spacing w:val="3"/>
                <w:w w:val="94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94"/>
              </w:rPr>
              <w:t>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94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8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530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652872" w:space="0" w:color="606060"/>
            </w:tcBorders>
          </w:tcPr>
          <w:p>
            <w:pPr>
              <w:spacing w:before="0" w:after="0" w:line="240" w:lineRule="auto"/>
              <w:ind w:left="15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92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92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9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Sigııra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D3D3D"/>
                <w:spacing w:val="0"/>
                <w:w w:val="100"/>
              </w:rPr>
              <w:t>lzınariti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78" w:lineRule="exact"/>
        <w:ind w:left="149" w:right="-20"/>
        <w:jc w:val="left"/>
        <w:tabs>
          <w:tab w:pos="3620" w:val="left"/>
          <w:tab w:pos="6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3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-1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  <w:position w:val="-1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43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3602" w:right="762"/>
        <w:jc w:val="center"/>
        <w:tabs>
          <w:tab w:pos="672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1.271393pt;margin-top:4.598299pt;width:3.67302pt;height:26pt;mso-position-horizontal-relative:page;mso-position-vertical-relative:paragraph;z-index:-16827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B6B8B8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  <w:t>l3etonarme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  <w:t>Kıtgi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  <w:t>Alısap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  <w:position w:val="-5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  <w:position w:val="-5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  <w:t>er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5"/>
        </w:rPr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7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3D3D3D"/>
          <w:spacing w:val="-10"/>
          <w:w w:val="75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232323"/>
          <w:spacing w:val="-10"/>
          <w:w w:val="8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45456"/>
          <w:spacing w:val="0"/>
          <w:w w:val="69"/>
          <w:position w:val="-4"/>
        </w:rPr>
        <w:t>................</w:t>
      </w:r>
      <w:r>
        <w:rPr>
          <w:rFonts w:ascii="Arial" w:hAnsi="Arial" w:cs="Arial" w:eastAsia="Arial"/>
          <w:sz w:val="23"/>
          <w:szCs w:val="23"/>
          <w:color w:val="545456"/>
          <w:spacing w:val="7"/>
          <w:w w:val="69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232323"/>
          <w:spacing w:val="0"/>
          <w:w w:val="60"/>
          <w:position w:val="-4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545456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545456"/>
          <w:spacing w:val="-4"/>
          <w:w w:val="100"/>
          <w:position w:val="-4"/>
        </w:rPr>
        <w:t>-</w:t>
      </w:r>
      <w:r>
        <w:rPr>
          <w:rFonts w:ascii="Arial" w:hAnsi="Arial" w:cs="Arial" w:eastAsia="Arial"/>
          <w:sz w:val="23"/>
          <w:szCs w:val="23"/>
          <w:color w:val="545456"/>
          <w:spacing w:val="0"/>
          <w:w w:val="69"/>
          <w:position w:val="-4"/>
        </w:rPr>
        <w:t>........................................</w:t>
      </w:r>
      <w:r>
        <w:rPr>
          <w:rFonts w:ascii="Arial" w:hAnsi="Arial" w:cs="Arial" w:eastAsia="Arial"/>
          <w:sz w:val="23"/>
          <w:szCs w:val="23"/>
          <w:color w:val="545456"/>
          <w:spacing w:val="-35"/>
          <w:w w:val="69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E7E7E"/>
          <w:spacing w:val="0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E7E7E"/>
          <w:spacing w:val="-18"/>
          <w:w w:val="80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45456"/>
          <w:spacing w:val="0"/>
          <w:w w:val="68"/>
          <w:position w:val="-4"/>
        </w:rPr>
        <w:t>...............</w:t>
      </w:r>
      <w:r>
        <w:rPr>
          <w:rFonts w:ascii="Arial" w:hAnsi="Arial" w:cs="Arial" w:eastAsia="Arial"/>
          <w:sz w:val="23"/>
          <w:szCs w:val="23"/>
          <w:color w:val="545456"/>
          <w:spacing w:val="-10"/>
          <w:w w:val="68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E7E7E"/>
          <w:spacing w:val="-22"/>
          <w:w w:val="10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45456"/>
          <w:spacing w:val="-27"/>
          <w:w w:val="10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E7E7E"/>
          <w:spacing w:val="0"/>
          <w:w w:val="86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7E7E7E"/>
          <w:spacing w:val="-35"/>
          <w:w w:val="86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545456"/>
          <w:spacing w:val="0"/>
          <w:w w:val="81"/>
          <w:position w:val="-4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411" w:lineRule="exact"/>
        <w:ind w:left="4389" w:right="1558"/>
        <w:jc w:val="center"/>
        <w:tabs>
          <w:tab w:pos="4960" w:val="left"/>
          <w:tab w:pos="5460" w:val="left"/>
          <w:tab w:pos="6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42"/>
          <w:szCs w:val="42"/>
          <w:color w:val="3D3D3D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100"/>
          <w:position w:val="-1"/>
        </w:rPr>
      </w:r>
      <w:r>
        <w:rPr>
          <w:rFonts w:ascii="Arial" w:hAnsi="Arial" w:cs="Arial" w:eastAsia="Arial"/>
          <w:sz w:val="48"/>
          <w:szCs w:val="48"/>
          <w:color w:val="A1A1A1"/>
          <w:spacing w:val="0"/>
          <w:w w:val="51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A1A1A1"/>
          <w:spacing w:val="-63"/>
          <w:w w:val="51"/>
          <w:position w:val="-1"/>
        </w:rPr>
        <w:t> </w:t>
      </w:r>
      <w:r>
        <w:rPr>
          <w:rFonts w:ascii="Arial" w:hAnsi="Arial" w:cs="Arial" w:eastAsia="Arial"/>
          <w:sz w:val="48"/>
          <w:szCs w:val="48"/>
          <w:color w:val="A1A1A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8"/>
          <w:szCs w:val="48"/>
          <w:color w:val="A1A1A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  <w:position w:val="1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  <w:position w:val="1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7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7"/>
          <w:position w:val="1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57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57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2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  <w:position w:val="12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96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2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  <w:position w:val="1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-2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9"/>
          <w:position w:val="12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99"/>
          <w:position w:val="12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-6"/>
          <w:w w:val="119"/>
          <w:position w:val="1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2"/>
        </w:rPr>
        <w:t>54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125" w:right="-20"/>
        <w:jc w:val="left"/>
        <w:tabs>
          <w:tab w:pos="2200" w:val="left"/>
          <w:tab w:pos="5680" w:val="left"/>
          <w:tab w:pos="110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3"/>
          <w:position w:val="7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3"/>
          <w:position w:val="7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3"/>
          <w:position w:val="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8"/>
          <w:w w:val="83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7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  <w:position w:val="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49"/>
          <w:position w:val="6"/>
        </w:rPr>
        <w:t>ahi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-9"/>
          <w:w w:val="149"/>
          <w:position w:val="6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-36"/>
          <w:w w:val="149"/>
          <w:position w:val="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  <w:position w:val="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7"/>
        </w:rPr>
        <w:t>Öğrenilemedi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77"/>
          <w:position w:val="6"/>
        </w:rPr>
        <w:t>!J&lt;.iracı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25"/>
          <w:w w:val="77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6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6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-3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7"/>
          <w:szCs w:val="17"/>
          <w:color w:val="B6B8B8"/>
          <w:spacing w:val="0"/>
          <w:w w:val="53"/>
          <w:position w:val="-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214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545456"/>
          <w:w w:val="76"/>
        </w:rPr>
        <w:t>lı\</w:t>
      </w:r>
      <w:r>
        <w:rPr>
          <w:rFonts w:ascii="Arial" w:hAnsi="Arial" w:cs="Arial" w:eastAsia="Arial"/>
          <w:sz w:val="19"/>
          <w:szCs w:val="19"/>
          <w:color w:val="54545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8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iri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55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0"/>
          <w:w w:val="15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vş.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Fevzi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SAVRAN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03" w:lineRule="exact"/>
        <w:ind w:left="2225" w:right="-20"/>
        <w:jc w:val="left"/>
        <w:tabs>
          <w:tab w:pos="4740" w:val="left"/>
          <w:tab w:pos="7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84"/>
          <w:position w:val="-1"/>
        </w:rPr>
        <w:t>rrıç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9"/>
          <w:w w:val="18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43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3"/>
          <w:w w:val="14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95"/>
          <w:position w:val="-1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95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0"/>
          <w:w w:val="1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14:45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  <w:position w:val="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14:49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80" w:bottom="280" w:left="280" w:right="280"/>
        </w:sectPr>
      </w:pPr>
      <w:rPr/>
    </w:p>
    <w:p>
      <w:pPr>
        <w:spacing w:before="0" w:after="0" w:line="196" w:lineRule="exact"/>
        <w:ind w:left="12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</w:rPr>
        <w:t>pic!eıı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210"/>
          <w:position w:val="-1"/>
        </w:rPr>
        <w:t>rn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210"/>
          <w:position w:val="-1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0"/>
          <w:w w:val="21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106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80" w:right="280"/>
          <w:cols w:num="2" w:equalWidth="0">
            <w:col w:w="552" w:space="1684"/>
            <w:col w:w="9124"/>
          </w:cols>
        </w:sectPr>
      </w:pPr>
      <w:rPr/>
    </w:p>
    <w:p>
      <w:pPr>
        <w:spacing w:before="0" w:after="0" w:line="275" w:lineRule="exact"/>
        <w:ind w:left="125" w:right="-20"/>
        <w:jc w:val="left"/>
        <w:tabs>
          <w:tab w:pos="4680" w:val="left"/>
          <w:tab w:pos="68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48"/>
          <w:position w:val="6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85"/>
          <w:position w:val="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86"/>
          <w:position w:val="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-26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  <w:position w:val="6"/>
        </w:rPr>
        <w:t>ibi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7"/>
          <w:position w:val="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87"/>
          <w:position w:val="-2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87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87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11"/>
          <w:w w:val="87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</w:r>
      <w:r>
        <w:rPr>
          <w:rFonts w:ascii="Arial" w:hAnsi="Arial" w:cs="Arial" w:eastAsia="Arial"/>
          <w:sz w:val="17"/>
          <w:szCs w:val="17"/>
          <w:color w:val="696969"/>
          <w:spacing w:val="0"/>
          <w:w w:val="165"/>
          <w:position w:val="-2"/>
        </w:rPr>
        <w:t>: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4668" w:right="470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53" w:lineRule="auto"/>
        <w:ind w:left="2160" w:right="4356" w:firstLine="2530"/>
        <w:jc w:val="left"/>
        <w:tabs>
          <w:tab w:pos="4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6"/>
          <w:w w:val="95"/>
        </w:rPr>
        <w:t>Eınııiye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-12"/>
          <w:w w:val="95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-2"/>
          <w:w w:val="103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94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72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ndarma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93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00" w:lineRule="exact"/>
        <w:ind w:left="2155" w:right="2607" w:firstLine="-2030"/>
        <w:jc w:val="left"/>
        <w:tabs>
          <w:tab w:pos="2220" w:val="left"/>
          <w:tab w:pos="4660" w:val="left"/>
          <w:tab w:pos="7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7"/>
          <w:position w:val="1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7"/>
          <w:position w:val="1"/>
        </w:rPr>
        <w:t>Yardımcı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9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92"/>
          <w:position w:val="0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92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-44"/>
          <w:w w:val="19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  <w:position w:val="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96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143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6"/>
          <w:position w:val="0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6"/>
          <w:position w:val="0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19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1"/>
        </w:rPr>
        <w:t>Pe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97"/>
          <w:position w:val="1"/>
        </w:rPr>
        <w:t>one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97"/>
          <w:position w:val="1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-11"/>
          <w:w w:val="9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5"/>
          <w:position w:val="0"/>
        </w:rPr>
        <w:t>DöııO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5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8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15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79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rdıma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216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95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95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-1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0" w:lineRule="exact"/>
        <w:ind w:left="12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545456"/>
          <w:spacing w:val="0"/>
          <w:w w:val="93"/>
        </w:rPr>
        <w:t>ptayı</w:t>
      </w:r>
      <w:r>
        <w:rPr>
          <w:rFonts w:ascii="Times New Roman" w:hAnsi="Times New Roman" w:cs="Times New Roman" w:eastAsia="Times New Roman"/>
          <w:sz w:val="21"/>
          <w:szCs w:val="21"/>
          <w:color w:val="54545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545456"/>
          <w:spacing w:val="-4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1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3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4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duma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96"/>
        </w:rPr>
        <w:t>n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37"/>
        </w:rPr>
        <w:t>l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36"/>
        </w:rPr>
        <w:t>ı</w:t>
      </w:r>
      <w:r>
        <w:rPr>
          <w:rFonts w:ascii="Arial" w:hAnsi="Arial" w:cs="Arial" w:eastAsia="Arial"/>
          <w:sz w:val="18"/>
          <w:szCs w:val="18"/>
          <w:color w:val="3D3D3D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80" w:lineRule="exact"/>
        <w:ind w:left="130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106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170" w:lineRule="exact"/>
        <w:ind w:left="4652" w:right="413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-3"/>
        </w:rPr>
        <w:t>Söndiirmede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1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-3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-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  <w:position w:val="-3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0" w:lineRule="exact"/>
        <w:ind w:left="125" w:right="-20"/>
        <w:jc w:val="left"/>
        <w:tabs>
          <w:tab w:pos="2220" w:val="left"/>
          <w:tab w:pos="4680" w:val="left"/>
          <w:tab w:pos="6560" w:val="left"/>
          <w:tab w:pos="8120" w:val="left"/>
          <w:tab w:pos="9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91"/>
          <w:position w:val="-1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91"/>
          <w:position w:val="-1"/>
        </w:rPr>
        <w:t>Sündürıne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-3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98"/>
          <w:position w:val="-3"/>
        </w:rPr>
        <w:t>ul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98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98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  <w:position w:val="-3"/>
        </w:rPr>
        <w:t>Sum3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-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  <w:position w:val="-2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  <w:position w:val="-2"/>
        </w:rPr>
        <w:t>Köptı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8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6"/>
          <w:w w:val="88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68"/>
          <w:position w:val="-2"/>
        </w:rPr>
        <w:t>)K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7"/>
          <w:w w:val="121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81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-9"/>
          <w:w w:val="121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7"/>
          <w:w w:val="98"/>
          <w:position w:val="-2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45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32"/>
          <w:szCs w:val="32"/>
          <w:color w:val="545456"/>
          <w:spacing w:val="0"/>
          <w:w w:val="73"/>
          <w:i/>
          <w:position w:val="-2"/>
        </w:rPr>
        <w:t>ıcoı</w:t>
      </w:r>
      <w:r>
        <w:rPr>
          <w:rFonts w:ascii="Times New Roman" w:hAnsi="Times New Roman" w:cs="Times New Roman" w:eastAsia="Times New Roman"/>
          <w:sz w:val="32"/>
          <w:szCs w:val="32"/>
          <w:color w:val="545456"/>
          <w:spacing w:val="-34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81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1"/>
          <w:position w:val="-2"/>
        </w:rPr>
        <w:t>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9" w:lineRule="exact"/>
        <w:ind w:left="5217" w:right="-20"/>
        <w:jc w:val="left"/>
        <w:tabs>
          <w:tab w:pos="6520" w:val="left"/>
          <w:tab w:pos="8120" w:val="left"/>
          <w:tab w:pos="968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D3D3D"/>
          <w:spacing w:val="5"/>
          <w:w w:val="147"/>
          <w:position w:val="3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  <w:position w:val="3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5"/>
          <w:szCs w:val="25"/>
          <w:color w:val="545456"/>
          <w:spacing w:val="0"/>
          <w:w w:val="142"/>
          <w:i/>
          <w:position w:val="-1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545456"/>
          <w:spacing w:val="0"/>
          <w:w w:val="100"/>
          <w:i/>
          <w:position w:val="-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45456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30"/>
          <w:szCs w:val="30"/>
          <w:color w:val="545456"/>
          <w:spacing w:val="0"/>
          <w:w w:val="61"/>
          <w:position w:val="1"/>
        </w:rPr>
        <w:t>ı</w:t>
      </w:r>
      <w:r>
        <w:rPr>
          <w:rFonts w:ascii="Arial" w:hAnsi="Arial" w:cs="Arial" w:eastAsia="Arial"/>
          <w:sz w:val="30"/>
          <w:szCs w:val="30"/>
          <w:color w:val="545456"/>
          <w:spacing w:val="-43"/>
          <w:w w:val="61"/>
          <w:position w:val="1"/>
        </w:rPr>
        <w:t> </w:t>
      </w:r>
      <w:r>
        <w:rPr>
          <w:rFonts w:ascii="Arial" w:hAnsi="Arial" w:cs="Arial" w:eastAsia="Arial"/>
          <w:sz w:val="30"/>
          <w:szCs w:val="30"/>
          <w:color w:val="54545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0"/>
          <w:szCs w:val="30"/>
          <w:color w:val="545456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61"/>
          <w:position w:val="1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22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yanmıştır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yoktu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14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96"/>
        </w:rPr>
        <w:t>Söndtırıne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9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8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83"/>
        </w:rPr>
        <w:t>sıı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14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214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86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17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3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üzerindeki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1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92"/>
        </w:rPr>
        <w:t>otlarcia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-7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tarafımızda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00" w:lineRule="exact"/>
        <w:ind w:left="2155" w:right="74" w:firstLine="-2007"/>
        <w:jc w:val="left"/>
        <w:tabs>
          <w:tab w:pos="2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4"/>
        </w:rPr>
        <w:t>Yııııgııı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9"/>
          <w:w w:val="8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5"/>
        </w:rPr>
        <w:t>rrıışıırn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9"/>
          <w:w w:val="9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2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soruşturmacia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tarafında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düşürülen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72"/>
          <w:position w:val="1"/>
        </w:rPr>
        <w:t>ig::ıı'a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7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  <w:position w:val="0"/>
        </w:rPr>
        <w:t>iznıaritini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8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  <w:position w:val="0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7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çıkmı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  <w:position w:val="0"/>
        </w:rPr>
        <w:t>olabileceği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320" w:lineRule="atLeast"/>
        <w:ind w:left="144" w:right="4005"/>
        <w:jc w:val="left"/>
        <w:tabs>
          <w:tab w:pos="2140" w:val="left"/>
          <w:tab w:pos="67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93"/>
        </w:rPr>
        <w:t>Sigorııılı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20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94"/>
        </w:rPr>
        <w:t>irketi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93"/>
        </w:rPr>
        <w:t>!Bedeli: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4"/>
        </w:rPr>
        <w:t>Amç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40" w:lineRule="auto"/>
        <w:ind w:left="15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29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auto"/>
        <w:ind w:left="14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93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66" w:lineRule="exact"/>
        <w:ind w:left="144" w:right="-20"/>
        <w:jc w:val="left"/>
        <w:tabs>
          <w:tab w:pos="2180" w:val="left"/>
          <w:tab w:pos="6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545456"/>
          <w:spacing w:val="0"/>
          <w:w w:val="73"/>
        </w:rPr>
        <w:t>!2';ı.:,,</w:t>
      </w:r>
      <w:r>
        <w:rPr>
          <w:rFonts w:ascii="Times New Roman" w:hAnsi="Times New Roman" w:cs="Times New Roman" w:eastAsia="Times New Roman"/>
          <w:sz w:val="25"/>
          <w:szCs w:val="25"/>
          <w:color w:val="545456"/>
          <w:spacing w:val="-2"/>
          <w:w w:val="7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</w:rPr>
        <w:t>DönllşO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position w:val="-1"/>
        </w:rPr>
        <w:t>l'nrilı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0"/>
          <w:w w:val="143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96969"/>
          <w:spacing w:val="-33"/>
          <w:w w:val="14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19.05.2017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83"/>
          <w:position w:val="-1"/>
        </w:rPr>
        <w:t>aati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-27"/>
          <w:w w:val="18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143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-33"/>
          <w:w w:val="14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15:30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225" w:lineRule="exact"/>
        <w:ind w:left="238" w:right="-20"/>
        <w:jc w:val="left"/>
        <w:tabs>
          <w:tab w:pos="580" w:val="left"/>
          <w:tab w:pos="1020" w:val="left"/>
          <w:tab w:pos="1520" w:val="left"/>
          <w:tab w:pos="2160" w:val="left"/>
          <w:tab w:pos="8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-1"/>
        </w:rPr>
        <w:t>';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5"/>
          <w:position w:val="-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Ölil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  <w:position w:val="1"/>
        </w:rPr>
        <w:t>GIDN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0"/>
          <w:w w:val="95"/>
          <w:position w:val="1"/>
        </w:rPr>
        <w:t>EKJP:Jşıkkcnt</w:t>
      </w:r>
      <w:r>
        <w:rPr>
          <w:rFonts w:ascii="Times New Roman" w:hAnsi="Times New Roman" w:cs="Times New Roman" w:eastAsia="Times New Roman"/>
          <w:sz w:val="18"/>
          <w:szCs w:val="18"/>
          <w:color w:val="545456"/>
          <w:spacing w:val="13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3.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8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80" w:right="280"/>
        </w:sectPr>
      </w:pPr>
      <w:rPr/>
    </w:p>
    <w:p>
      <w:pPr>
        <w:spacing w:before="41" w:after="0" w:line="240" w:lineRule="auto"/>
        <w:ind w:left="2287" w:right="-71"/>
        <w:jc w:val="left"/>
        <w:tabs>
          <w:tab w:pos="4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7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"/>
          <w:w w:val="9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2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ind w:right="266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2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147" w:lineRule="atLeast"/>
        <w:ind w:left="332" w:right="-20"/>
        <w:jc w:val="left"/>
        <w:tabs>
          <w:tab w:pos="2160" w:val="left"/>
          <w:tab w:pos="2680" w:val="left"/>
        </w:tabs>
        <w:rPr>
          <w:rFonts w:ascii="Arial" w:hAnsi="Arial" w:cs="Arial" w:eastAsia="Arial"/>
          <w:sz w:val="33"/>
          <w:szCs w:val="3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.735418pt;margin-top:5.864197pt;width:.10763pt;height:11.5pt;mso-position-horizontal-relative:page;mso-position-vertical-relative:paragraph;z-index:-16826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3D3D3D"/>
                      <w:spacing w:val="-62"/>
                      <w:w w:val="156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0"/>
          <w:szCs w:val="10"/>
          <w:color w:val="3D3D3D"/>
          <w:spacing w:val="0"/>
          <w:w w:val="59"/>
          <w:position w:val="22"/>
        </w:rPr>
        <w:t>&lt;Ll</w:t>
      </w:r>
      <w:r>
        <w:rPr>
          <w:rFonts w:ascii="Times New Roman" w:hAnsi="Times New Roman" w:cs="Times New Roman" w:eastAsia="Times New Roman"/>
          <w:sz w:val="10"/>
          <w:szCs w:val="10"/>
          <w:color w:val="3D3D3D"/>
          <w:spacing w:val="0"/>
          <w:w w:val="100"/>
          <w:position w:val="22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3D3D3D"/>
          <w:spacing w:val="0"/>
          <w:w w:val="100"/>
          <w:position w:val="22"/>
        </w:rPr>
      </w:r>
      <w:r>
        <w:rPr>
          <w:rFonts w:ascii="Arial" w:hAnsi="Arial" w:cs="Arial" w:eastAsia="Arial"/>
          <w:sz w:val="42"/>
          <w:szCs w:val="42"/>
          <w:color w:val="343B60"/>
          <w:spacing w:val="0"/>
          <w:w w:val="89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343B60"/>
          <w:spacing w:val="-39"/>
          <w:w w:val="89"/>
          <w:position w:val="0"/>
        </w:rPr>
        <w:t>t</w:t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46"/>
          <w:position w:val="0"/>
        </w:rPr>
        <w:t>r</w:t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45"/>
          <w:position w:val="0"/>
        </w:rPr>
        <w:t>.</w:t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100"/>
          <w:position w:val="0"/>
        </w:rPr>
      </w:r>
      <w:r>
        <w:rPr>
          <w:rFonts w:ascii="Arial" w:hAnsi="Arial" w:cs="Arial" w:eastAsia="Arial"/>
          <w:sz w:val="33"/>
          <w:szCs w:val="33"/>
          <w:color w:val="343B60"/>
          <w:spacing w:val="0"/>
          <w:w w:val="46"/>
          <w:b/>
          <w:bCs/>
          <w:position w:val="0"/>
        </w:rPr>
        <w:t>ı</w:t>
      </w:r>
      <w:r>
        <w:rPr>
          <w:rFonts w:ascii="Arial" w:hAnsi="Arial" w:cs="Arial" w:eastAsia="Arial"/>
          <w:sz w:val="33"/>
          <w:szCs w:val="33"/>
          <w:color w:val="343B60"/>
          <w:spacing w:val="5"/>
          <w:w w:val="47"/>
          <w:b/>
          <w:bCs/>
          <w:position w:val="0"/>
        </w:rPr>
        <w:t>r</w:t>
      </w:r>
      <w:r>
        <w:rPr>
          <w:rFonts w:ascii="Arial" w:hAnsi="Arial" w:cs="Arial" w:eastAsia="Arial"/>
          <w:sz w:val="33"/>
          <w:szCs w:val="33"/>
          <w:color w:val="B6B8B8"/>
          <w:spacing w:val="0"/>
          <w:w w:val="57"/>
          <w:b/>
          <w:bCs/>
          <w:position w:val="0"/>
        </w:rPr>
        <w:t>,</w:t>
      </w:r>
      <w:r>
        <w:rPr>
          <w:rFonts w:ascii="Arial" w:hAnsi="Arial" w:cs="Arial" w:eastAsia="Arial"/>
          <w:sz w:val="33"/>
          <w:szCs w:val="33"/>
          <w:color w:val="B6B8B8"/>
          <w:spacing w:val="-62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33"/>
          <w:szCs w:val="33"/>
          <w:color w:val="545456"/>
          <w:spacing w:val="0"/>
          <w:w w:val="56"/>
          <w:position w:val="0"/>
        </w:rPr>
        <w:t>.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52" w:lineRule="exact"/>
        <w:ind w:right="-20"/>
        <w:jc w:val="left"/>
        <w:tabs>
          <w:tab w:pos="16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18"/>
          <w:szCs w:val="18"/>
          <w:color w:val="B6B8B8"/>
          <w:spacing w:val="0"/>
          <w:w w:val="167"/>
          <w:position w:val="-3"/>
        </w:rPr>
        <w:t>!</w:t>
      </w:r>
      <w:r>
        <w:rPr>
          <w:rFonts w:ascii="Arial" w:hAnsi="Arial" w:cs="Arial" w:eastAsia="Arial"/>
          <w:sz w:val="18"/>
          <w:szCs w:val="18"/>
          <w:color w:val="B6B8B8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8"/>
          <w:szCs w:val="18"/>
          <w:color w:val="B6B8B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8"/>
          <w:szCs w:val="28"/>
          <w:color w:val="545456"/>
          <w:spacing w:val="0"/>
          <w:w w:val="58"/>
          <w:position w:val="-6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color w:val="545456"/>
          <w:spacing w:val="0"/>
          <w:w w:val="58"/>
          <w:position w:val="-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45456"/>
          <w:spacing w:val="12"/>
          <w:w w:val="58"/>
          <w:position w:val="-6"/>
        </w:rPr>
        <w:t> </w:t>
      </w:r>
      <w:r>
        <w:rPr>
          <w:rFonts w:ascii="Arial" w:hAnsi="Arial" w:cs="Arial" w:eastAsia="Arial"/>
          <w:sz w:val="23"/>
          <w:szCs w:val="23"/>
          <w:color w:val="545456"/>
          <w:spacing w:val="0"/>
          <w:w w:val="58"/>
          <w:position w:val="-6"/>
        </w:rPr>
        <w:t>7</w:t>
      </w:r>
      <w:r>
        <w:rPr>
          <w:rFonts w:ascii="Arial" w:hAnsi="Arial" w:cs="Arial" w:eastAsia="Arial"/>
          <w:sz w:val="23"/>
          <w:szCs w:val="23"/>
          <w:color w:val="545456"/>
          <w:spacing w:val="0"/>
          <w:w w:val="58"/>
          <w:position w:val="-6"/>
        </w:rPr>
        <w:t> </w:t>
      </w:r>
      <w:r>
        <w:rPr>
          <w:rFonts w:ascii="Arial" w:hAnsi="Arial" w:cs="Arial" w:eastAsia="Arial"/>
          <w:sz w:val="23"/>
          <w:szCs w:val="23"/>
          <w:color w:val="545456"/>
          <w:spacing w:val="14"/>
          <w:w w:val="58"/>
          <w:position w:val="-6"/>
        </w:rPr>
        <w:t> </w:t>
      </w:r>
      <w:r>
        <w:rPr>
          <w:rFonts w:ascii="Arial" w:hAnsi="Arial" w:cs="Arial" w:eastAsia="Arial"/>
          <w:sz w:val="23"/>
          <w:szCs w:val="23"/>
          <w:color w:val="545456"/>
          <w:spacing w:val="0"/>
          <w:w w:val="58"/>
          <w:position w:val="-6"/>
        </w:rPr>
        <w:t>Mav1s</w:t>
      </w:r>
      <w:r>
        <w:rPr>
          <w:rFonts w:ascii="Arial" w:hAnsi="Arial" w:cs="Arial" w:eastAsia="Arial"/>
          <w:sz w:val="23"/>
          <w:szCs w:val="23"/>
          <w:color w:val="545456"/>
          <w:spacing w:val="5"/>
          <w:w w:val="58"/>
          <w:position w:val="-6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45456"/>
          <w:spacing w:val="0"/>
          <w:w w:val="60"/>
          <w:position w:val="-6"/>
        </w:rPr>
        <w:t>7n·,7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62" w:lineRule="exact"/>
        <w:ind w:left="2000" w:right="1612"/>
        <w:jc w:val="center"/>
        <w:rPr>
          <w:rFonts w:ascii="Times New Roman" w:hAnsi="Times New Roman" w:cs="Times New Roman" w:eastAsia="Times New Roman"/>
          <w:sz w:val="89"/>
          <w:szCs w:val="89"/>
        </w:rPr>
      </w:pPr>
      <w:rPr/>
      <w:r>
        <w:rPr>
          <w:rFonts w:ascii="Times New Roman" w:hAnsi="Times New Roman" w:cs="Times New Roman" w:eastAsia="Times New Roman"/>
          <w:sz w:val="89"/>
          <w:szCs w:val="89"/>
          <w:color w:val="3D3D3D"/>
          <w:spacing w:val="0"/>
          <w:w w:val="31"/>
          <w:position w:val="-60"/>
        </w:rPr>
        <w:t>,;m,;</w:t>
      </w:r>
      <w:r>
        <w:rPr>
          <w:rFonts w:ascii="Times New Roman" w:hAnsi="Times New Roman" w:cs="Times New Roman" w:eastAsia="Times New Roman"/>
          <w:sz w:val="89"/>
          <w:szCs w:val="8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500" w:bottom="280" w:left="280" w:right="280"/>
          <w:cols w:num="2" w:equalWidth="0">
            <w:col w:w="5821" w:space="1196"/>
            <w:col w:w="4343"/>
          </w:cols>
        </w:sectPr>
      </w:pPr>
      <w:rPr/>
    </w:p>
    <w:p>
      <w:pPr>
        <w:spacing w:before="0" w:after="0" w:line="288" w:lineRule="atLeast"/>
        <w:ind w:left="295" w:right="-20"/>
        <w:jc w:val="left"/>
        <w:tabs>
          <w:tab w:pos="3200" w:val="left"/>
          <w:tab w:pos="888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Courier New" w:hAnsi="Courier New" w:cs="Courier New" w:eastAsia="Courier New"/>
          <w:sz w:val="19"/>
          <w:szCs w:val="19"/>
          <w:color w:val="3D3D3D"/>
          <w:spacing w:val="0"/>
          <w:w w:val="67"/>
          <w:position w:val="-5"/>
        </w:rPr>
        <w:t>•ü</w:t>
      </w:r>
      <w:r>
        <w:rPr>
          <w:rFonts w:ascii="Courier New" w:hAnsi="Courier New" w:cs="Courier New" w:eastAsia="Courier New"/>
          <w:sz w:val="19"/>
          <w:szCs w:val="19"/>
          <w:color w:val="3D3D3D"/>
          <w:spacing w:val="0"/>
          <w:w w:val="100"/>
          <w:position w:val="-5"/>
        </w:rPr>
        <w:tab/>
      </w:r>
      <w:r>
        <w:rPr>
          <w:rFonts w:ascii="Courier New" w:hAnsi="Courier New" w:cs="Courier New" w:eastAsia="Courier New"/>
          <w:sz w:val="19"/>
          <w:szCs w:val="19"/>
          <w:color w:val="3D3D3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59"/>
          <w:szCs w:val="59"/>
          <w:color w:val="545456"/>
          <w:spacing w:val="0"/>
          <w:w w:val="57"/>
          <w:position w:val="-32"/>
        </w:rPr>
        <w:t>-</w:t>
      </w:r>
      <w:r>
        <w:rPr>
          <w:rFonts w:ascii="Times New Roman" w:hAnsi="Times New Roman" w:cs="Times New Roman" w:eastAsia="Times New Roman"/>
          <w:sz w:val="59"/>
          <w:szCs w:val="59"/>
          <w:color w:val="545456"/>
          <w:spacing w:val="-108"/>
          <w:w w:val="100"/>
          <w:position w:val="-32"/>
        </w:rPr>
        <w:t> </w:t>
      </w:r>
      <w:r>
        <w:rPr>
          <w:rFonts w:ascii="Times New Roman" w:hAnsi="Times New Roman" w:cs="Times New Roman" w:eastAsia="Times New Roman"/>
          <w:sz w:val="59"/>
          <w:szCs w:val="59"/>
          <w:color w:val="363D85"/>
          <w:spacing w:val="0"/>
          <w:w w:val="100"/>
          <w:position w:val="-32"/>
        </w:rPr>
        <w:t>'</w:t>
      </w:r>
      <w:r>
        <w:rPr>
          <w:rFonts w:ascii="Times New Roman" w:hAnsi="Times New Roman" w:cs="Times New Roman" w:eastAsia="Times New Roman"/>
          <w:sz w:val="59"/>
          <w:szCs w:val="59"/>
          <w:color w:val="363D85"/>
          <w:spacing w:val="0"/>
          <w:w w:val="100"/>
          <w:position w:val="-32"/>
        </w:rPr>
        <w:tab/>
      </w:r>
      <w:r>
        <w:rPr>
          <w:rFonts w:ascii="Times New Roman" w:hAnsi="Times New Roman" w:cs="Times New Roman" w:eastAsia="Times New Roman"/>
          <w:sz w:val="59"/>
          <w:szCs w:val="59"/>
          <w:color w:val="363D85"/>
          <w:spacing w:val="0"/>
          <w:w w:val="100"/>
          <w:position w:val="-32"/>
        </w:rPr>
      </w:r>
      <w:r>
        <w:rPr>
          <w:rFonts w:ascii="Arial" w:hAnsi="Arial" w:cs="Arial" w:eastAsia="Arial"/>
          <w:sz w:val="17"/>
          <w:szCs w:val="17"/>
          <w:color w:val="545456"/>
          <w:spacing w:val="0"/>
          <w:w w:val="100"/>
          <w:i/>
          <w:position w:val="0"/>
        </w:rPr>
        <w:t>1</w:t>
      </w:r>
      <w:r>
        <w:rPr>
          <w:rFonts w:ascii="Arial" w:hAnsi="Arial" w:cs="Arial" w:eastAsia="Arial"/>
          <w:sz w:val="17"/>
          <w:szCs w:val="17"/>
          <w:color w:val="545456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545456"/>
          <w:spacing w:val="42"/>
          <w:w w:val="100"/>
          <w:i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545456"/>
          <w:spacing w:val="0"/>
          <w:w w:val="100"/>
          <w:i/>
          <w:position w:val="0"/>
        </w:rPr>
        <w:t>12017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80" w:right="280"/>
        </w:sectPr>
      </w:pPr>
      <w:rPr/>
    </w:p>
    <w:p>
      <w:pPr>
        <w:spacing w:before="0" w:after="0" w:line="334" w:lineRule="exact"/>
        <w:ind w:left="271" w:right="-128"/>
        <w:jc w:val="left"/>
        <w:rPr>
          <w:rFonts w:ascii="Arial" w:hAnsi="Arial" w:cs="Arial" w:eastAsia="Arial"/>
          <w:sz w:val="57"/>
          <w:szCs w:val="57"/>
        </w:rPr>
      </w:pPr>
      <w:rPr/>
      <w:r>
        <w:rPr>
          <w:rFonts w:ascii="Arial" w:hAnsi="Arial" w:cs="Arial" w:eastAsia="Arial"/>
          <w:sz w:val="57"/>
          <w:szCs w:val="57"/>
          <w:color w:val="696969"/>
          <w:spacing w:val="-83"/>
          <w:w w:val="33"/>
          <w:position w:val="5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69"/>
          <w:position w:val="30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-136"/>
          <w:w w:val="69"/>
          <w:position w:val="30"/>
        </w:rPr>
        <w:t>g</w:t>
      </w:r>
      <w:r>
        <w:rPr>
          <w:rFonts w:ascii="Arial" w:hAnsi="Arial" w:cs="Arial" w:eastAsia="Arial"/>
          <w:sz w:val="57"/>
          <w:szCs w:val="57"/>
          <w:color w:val="3D3D3D"/>
          <w:spacing w:val="0"/>
          <w:w w:val="82"/>
          <w:position w:val="5"/>
        </w:rPr>
        <w:t>-</w:t>
      </w:r>
      <w:r>
        <w:rPr>
          <w:rFonts w:ascii="Arial" w:hAnsi="Arial" w:cs="Arial" w:eastAsia="Arial"/>
          <w:sz w:val="57"/>
          <w:szCs w:val="57"/>
          <w:color w:val="000000"/>
          <w:spacing w:val="0"/>
          <w:w w:val="100"/>
          <w:position w:val="0"/>
        </w:rPr>
      </w:r>
    </w:p>
    <w:p>
      <w:pPr>
        <w:spacing w:before="80" w:after="0" w:line="240" w:lineRule="auto"/>
        <w:ind w:right="-75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0"/>
          <w:w w:val="100"/>
          <w:position w:val="2"/>
        </w:rPr>
        <w:t>3.</w:t>
      </w:r>
      <w:r>
        <w:rPr>
          <w:rFonts w:ascii="Times New Roman" w:hAnsi="Times New Roman" w:cs="Times New Roman" w:eastAsia="Times New Roman"/>
          <w:sz w:val="22"/>
          <w:szCs w:val="22"/>
          <w:color w:val="3D3D3D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43B60"/>
          <w:spacing w:val="-14"/>
          <w:w w:val="189"/>
          <w:position w:val="1"/>
        </w:rPr>
        <w:t>/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11"/>
          <w:w w:val="165"/>
          <w:position w:val="1"/>
        </w:rPr>
        <w:t>0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91"/>
          <w:position w:val="0"/>
        </w:rPr>
        <w:t>St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92"/>
          <w:position w:val="0"/>
        </w:rPr>
        <w:t>a</w:t>
      </w:r>
      <w:r>
        <w:rPr>
          <w:rFonts w:ascii="Arial" w:hAnsi="Arial" w:cs="Arial" w:eastAsia="Arial"/>
          <w:sz w:val="21"/>
          <w:szCs w:val="21"/>
          <w:color w:val="3D3D3D"/>
          <w:spacing w:val="-36"/>
          <w:w w:val="100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0"/>
          <w:position w:val="0"/>
        </w:rPr>
        <w:t>miri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43" w:after="0" w:line="720" w:lineRule="exact"/>
        <w:ind w:right="-139"/>
        <w:jc w:val="left"/>
        <w:rPr>
          <w:rFonts w:ascii="Arial" w:hAnsi="Arial" w:cs="Arial" w:eastAsia="Arial"/>
          <w:sz w:val="66"/>
          <w:szCs w:val="66"/>
        </w:rPr>
      </w:pPr>
      <w:rPr/>
      <w:r>
        <w:rPr/>
        <w:br w:type="column"/>
      </w:r>
      <w:r>
        <w:rPr>
          <w:rFonts w:ascii="Arial" w:hAnsi="Arial" w:cs="Arial" w:eastAsia="Arial"/>
          <w:sz w:val="66"/>
          <w:szCs w:val="66"/>
          <w:color w:val="505297"/>
          <w:w w:val="115"/>
          <w:i/>
          <w:position w:val="-4"/>
        </w:rPr>
        <w:t>#)</w:t>
      </w:r>
      <w:r>
        <w:rPr>
          <w:rFonts w:ascii="Arial" w:hAnsi="Arial" w:cs="Arial" w:eastAsia="Arial"/>
          <w:sz w:val="66"/>
          <w:szCs w:val="66"/>
          <w:color w:val="505297"/>
          <w:w w:val="114"/>
          <w:i/>
          <w:position w:val="-4"/>
        </w:rPr>
        <w:t>=--</w:t>
      </w:r>
      <w:r>
        <w:rPr>
          <w:rFonts w:ascii="Arial" w:hAnsi="Arial" w:cs="Arial" w:eastAsia="Arial"/>
          <w:sz w:val="66"/>
          <w:szCs w:val="66"/>
          <w:color w:val="000000"/>
          <w:w w:val="100"/>
          <w:position w:val="0"/>
        </w:rPr>
      </w:r>
    </w:p>
    <w:p>
      <w:pPr>
        <w:spacing w:before="0" w:after="0" w:line="19" w:lineRule="exact"/>
        <w:ind w:left="99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0"/>
          <w:w w:val="71"/>
          <w:position w:val="6"/>
        </w:rPr>
        <w:t>tır,;;,,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46" w:after="0" w:line="240" w:lineRule="auto"/>
        <w:ind w:left="367" w:right="1214"/>
        <w:jc w:val="center"/>
        <w:tabs>
          <w:tab w:pos="134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7"/>
          <w:szCs w:val="7"/>
          <w:color w:val="7E7E7E"/>
          <w:spacing w:val="0"/>
          <w:w w:val="195"/>
          <w:b/>
          <w:bCs/>
        </w:rPr>
        <w:t>i</w:t>
      </w:r>
      <w:r>
        <w:rPr>
          <w:rFonts w:ascii="Arial" w:hAnsi="Arial" w:cs="Arial" w:eastAsia="Arial"/>
          <w:sz w:val="7"/>
          <w:szCs w:val="7"/>
          <w:color w:val="7E7E7E"/>
          <w:spacing w:val="0"/>
          <w:w w:val="195"/>
          <w:b/>
          <w:bCs/>
        </w:rPr>
        <w:t> </w:t>
      </w:r>
      <w:r>
        <w:rPr>
          <w:rFonts w:ascii="Arial" w:hAnsi="Arial" w:cs="Arial" w:eastAsia="Arial"/>
          <w:sz w:val="7"/>
          <w:szCs w:val="7"/>
          <w:color w:val="7E7E7E"/>
          <w:spacing w:val="27"/>
          <w:w w:val="195"/>
          <w:b/>
          <w:bCs/>
        </w:rPr>
        <w:t> </w:t>
      </w:r>
      <w:r>
        <w:rPr>
          <w:rFonts w:ascii="Arial" w:hAnsi="Arial" w:cs="Arial" w:eastAsia="Arial"/>
          <w:sz w:val="12"/>
          <w:szCs w:val="12"/>
          <w:color w:val="B6B8B8"/>
          <w:spacing w:val="0"/>
          <w:w w:val="73"/>
          <w:b/>
          <w:bCs/>
        </w:rPr>
        <w:t>.</w:t>
      </w:r>
      <w:r>
        <w:rPr>
          <w:rFonts w:ascii="Arial" w:hAnsi="Arial" w:cs="Arial" w:eastAsia="Arial"/>
          <w:sz w:val="12"/>
          <w:szCs w:val="12"/>
          <w:color w:val="B6B8B8"/>
          <w:spacing w:val="3"/>
          <w:w w:val="73"/>
          <w:b/>
          <w:bCs/>
        </w:rPr>
        <w:t>1</w:t>
      </w:r>
      <w:r>
        <w:rPr>
          <w:rFonts w:ascii="Arial" w:hAnsi="Arial" w:cs="Arial" w:eastAsia="Arial"/>
          <w:sz w:val="12"/>
          <w:szCs w:val="12"/>
          <w:color w:val="8C8E8E"/>
          <w:spacing w:val="0"/>
          <w:w w:val="73"/>
          <w:b/>
          <w:bCs/>
        </w:rPr>
        <w:t>··</w:t>
      </w:r>
      <w:r>
        <w:rPr>
          <w:rFonts w:ascii="Arial" w:hAnsi="Arial" w:cs="Arial" w:eastAsia="Arial"/>
          <w:sz w:val="12"/>
          <w:szCs w:val="12"/>
          <w:color w:val="8C8E8E"/>
          <w:spacing w:val="-23"/>
          <w:w w:val="73"/>
          <w:b/>
          <w:bCs/>
        </w:rPr>
        <w:t> </w:t>
      </w:r>
      <w:r>
        <w:rPr>
          <w:rFonts w:ascii="Arial" w:hAnsi="Arial" w:cs="Arial" w:eastAsia="Arial"/>
          <w:sz w:val="12"/>
          <w:szCs w:val="12"/>
          <w:color w:val="8C8E8E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2"/>
          <w:szCs w:val="12"/>
          <w:color w:val="8C8E8E"/>
          <w:spacing w:val="0"/>
          <w:w w:val="100"/>
          <w:b/>
          <w:bCs/>
        </w:rPr>
      </w:r>
      <w:r>
        <w:rPr>
          <w:rFonts w:ascii="Arial" w:hAnsi="Arial" w:cs="Arial" w:eastAsia="Arial"/>
          <w:sz w:val="12"/>
          <w:szCs w:val="12"/>
          <w:color w:val="B6B8B8"/>
          <w:spacing w:val="0"/>
          <w:w w:val="143"/>
        </w:rPr>
        <w:t>...</w:t>
      </w:r>
      <w:r>
        <w:rPr>
          <w:rFonts w:ascii="Arial" w:hAnsi="Arial" w:cs="Arial" w:eastAsia="Arial"/>
          <w:sz w:val="12"/>
          <w:szCs w:val="12"/>
          <w:color w:val="B6B8B8"/>
          <w:spacing w:val="-22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B6B8B8"/>
          <w:spacing w:val="0"/>
          <w:w w:val="68"/>
        </w:rPr>
        <w:t>"'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545456"/>
          <w:spacing w:val="0"/>
          <w:w w:val="113"/>
          <w:b/>
          <w:bCs/>
        </w:rPr>
        <w:t>B</w:t>
      </w:r>
      <w:r>
        <w:rPr>
          <w:rFonts w:ascii="Times New Roman" w:hAnsi="Times New Roman" w:cs="Times New Roman" w:eastAsia="Times New Roman"/>
          <w:sz w:val="26"/>
          <w:szCs w:val="26"/>
          <w:color w:val="545456"/>
          <w:spacing w:val="0"/>
          <w:w w:val="113"/>
          <w:b/>
          <w:bCs/>
        </w:rPr>
        <w:t>(</w:t>
      </w:r>
      <w:r>
        <w:rPr>
          <w:rFonts w:ascii="Times New Roman" w:hAnsi="Times New Roman" w:cs="Times New Roman" w:eastAsia="Times New Roman"/>
          <w:sz w:val="26"/>
          <w:szCs w:val="26"/>
          <w:color w:val="545456"/>
          <w:spacing w:val="0"/>
          <w:w w:val="113"/>
          <w:b/>
          <w:bCs/>
        </w:rPr>
        <w:t>Uen</w:t>
      </w:r>
      <w:r>
        <w:rPr>
          <w:rFonts w:ascii="Times New Roman" w:hAnsi="Times New Roman" w:cs="Times New Roman" w:eastAsia="Times New Roman"/>
          <w:sz w:val="26"/>
          <w:szCs w:val="26"/>
          <w:color w:val="545456"/>
          <w:spacing w:val="0"/>
          <w:w w:val="113"/>
          <w:b/>
          <w:bCs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545456"/>
          <w:spacing w:val="-10"/>
          <w:w w:val="113"/>
          <w:b/>
          <w:bCs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45456"/>
          <w:spacing w:val="0"/>
          <w:w w:val="100"/>
          <w:b/>
          <w:bCs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545456"/>
          <w:spacing w:val="0"/>
          <w:w w:val="100"/>
          <w:b/>
          <w:bCs/>
        </w:rPr>
        <w:t>(</w:t>
      </w:r>
      <w:r>
        <w:rPr>
          <w:rFonts w:ascii="Times New Roman" w:hAnsi="Times New Roman" w:cs="Times New Roman" w:eastAsia="Times New Roman"/>
          <w:sz w:val="26"/>
          <w:szCs w:val="26"/>
          <w:color w:val="545456"/>
          <w:spacing w:val="5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0"/>
          <w:w w:val="115"/>
          <w:b/>
          <w:bCs/>
        </w:rPr>
        <w:t>SUN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80" w:right="280"/>
          <w:cols w:num="4" w:equalWidth="0">
            <w:col w:w="499" w:space="1444"/>
            <w:col w:w="1017" w:space="1706"/>
            <w:col w:w="1623" w:space="2207"/>
            <w:col w:w="2864"/>
          </w:cols>
        </w:sectPr>
      </w:pPr>
      <w:rPr/>
    </w:p>
    <w:p>
      <w:pPr>
        <w:spacing w:before="0" w:after="0" w:line="216" w:lineRule="exact"/>
        <w:ind w:left="4567" w:right="-20"/>
        <w:jc w:val="left"/>
        <w:tabs>
          <w:tab w:pos="8620" w:val="left"/>
          <w:tab w:pos="9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4"/>
        </w:rPr>
        <w:t>Fevzi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4"/>
        </w:rPr>
        <w:t>SAVRAN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3"/>
          <w:w w:val="46"/>
          <w:position w:val="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94"/>
          <w:position w:val="1"/>
        </w:rPr>
        <w:t>llfaiy•V·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54"/>
          <w:position w:val="1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B6B8B8"/>
          <w:spacing w:val="-18"/>
          <w:w w:val="87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68"/>
          <w:position w:val="1"/>
        </w:rPr>
        <w:t>Cil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3A3C3"/>
          <w:spacing w:val="0"/>
          <w:w w:val="242"/>
          <w:position w:val="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2509" w:right="-20"/>
        <w:jc w:val="left"/>
        <w:tabs>
          <w:tab w:pos="4780" w:val="left"/>
          <w:tab w:pos="8460" w:val="left"/>
          <w:tab w:pos="1026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63D85"/>
          <w:spacing w:val="0"/>
          <w:w w:val="50"/>
          <w:b/>
          <w:bCs/>
          <w:i/>
          <w:position w:val="4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363D85"/>
          <w:spacing w:val="0"/>
          <w:w w:val="100"/>
          <w:b/>
          <w:bCs/>
          <w:i/>
          <w:position w:val="4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63D85"/>
          <w:spacing w:val="0"/>
          <w:w w:val="100"/>
          <w:b/>
          <w:bCs/>
          <w:i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>Çvş.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3D3D3D"/>
          <w:spacing w:val="-28"/>
          <w:w w:val="88"/>
          <w:position w:val="1"/>
        </w:rPr>
        <w:t>M</w:t>
      </w:r>
      <w:r>
        <w:rPr>
          <w:rFonts w:ascii="Arial" w:hAnsi="Arial" w:cs="Arial" w:eastAsia="Arial"/>
          <w:sz w:val="18"/>
          <w:szCs w:val="18"/>
          <w:color w:val="B6B8B8"/>
          <w:spacing w:val="-22"/>
          <w:w w:val="147"/>
          <w:position w:val="1"/>
        </w:rPr>
        <w:t>,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12"/>
          <w:position w:val="1"/>
        </w:rPr>
        <w:t>ud</w:t>
      </w:r>
      <w:r>
        <w:rPr>
          <w:rFonts w:ascii="Arial" w:hAnsi="Arial" w:cs="Arial" w:eastAsia="Arial"/>
          <w:sz w:val="18"/>
          <w:szCs w:val="18"/>
          <w:color w:val="3D3D3D"/>
          <w:spacing w:val="6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1"/>
        </w:rPr>
        <w:t>hlle</w:t>
      </w:r>
      <w:r>
        <w:rPr>
          <w:rFonts w:ascii="Arial" w:hAnsi="Arial" w:cs="Arial" w:eastAsia="Arial"/>
          <w:sz w:val="18"/>
          <w:szCs w:val="18"/>
          <w:color w:val="3D3D3D"/>
          <w:spacing w:val="36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88"/>
          <w:position w:val="1"/>
        </w:rPr>
        <w:t>Şub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89"/>
          <w:position w:val="1"/>
        </w:rPr>
        <w:t>e</w:t>
      </w:r>
      <w:r>
        <w:rPr>
          <w:rFonts w:ascii="Arial" w:hAnsi="Arial" w:cs="Arial" w:eastAsia="Arial"/>
          <w:sz w:val="18"/>
          <w:szCs w:val="18"/>
          <w:color w:val="3D3D3D"/>
          <w:spacing w:val="-36"/>
          <w:w w:val="100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B6B8B8"/>
          <w:spacing w:val="0"/>
          <w:w w:val="52"/>
          <w:position w:val="1"/>
        </w:rPr>
        <w:t>·</w:t>
      </w:r>
      <w:r>
        <w:rPr>
          <w:rFonts w:ascii="Arial" w:hAnsi="Arial" w:cs="Arial" w:eastAsia="Arial"/>
          <w:sz w:val="18"/>
          <w:szCs w:val="18"/>
          <w:color w:val="B6B8B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B6B8B8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545456"/>
          <w:spacing w:val="-20"/>
          <w:w w:val="72"/>
          <w:position w:val="1"/>
        </w:rPr>
        <w:t>v</w:t>
      </w:r>
      <w:r>
        <w:rPr>
          <w:rFonts w:ascii="Arial" w:hAnsi="Arial" w:cs="Arial" w:eastAsia="Arial"/>
          <w:sz w:val="26"/>
          <w:szCs w:val="26"/>
          <w:color w:val="A1A1A1"/>
          <w:spacing w:val="0"/>
          <w:w w:val="71"/>
          <w:position w:val="1"/>
        </w:rPr>
        <w:t>.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13" w:after="0" w:line="267" w:lineRule="exact"/>
        <w:ind w:right="1474"/>
        <w:jc w:val="right"/>
        <w:rPr>
          <w:rFonts w:ascii="Arial" w:hAnsi="Arial" w:cs="Arial" w:eastAsia="Arial"/>
          <w:sz w:val="35"/>
          <w:szCs w:val="35"/>
        </w:rPr>
      </w:pPr>
      <w:rPr/>
      <w:r>
        <w:rPr>
          <w:rFonts w:ascii="Arial" w:hAnsi="Arial" w:cs="Arial" w:eastAsia="Arial"/>
          <w:sz w:val="32"/>
          <w:szCs w:val="32"/>
          <w:color w:val="B6B8B8"/>
          <w:spacing w:val="0"/>
          <w:w w:val="100"/>
          <w:position w:val="-8"/>
        </w:rPr>
        <w:t>.</w:t>
      </w:r>
      <w:r>
        <w:rPr>
          <w:rFonts w:ascii="Arial" w:hAnsi="Arial" w:cs="Arial" w:eastAsia="Arial"/>
          <w:sz w:val="32"/>
          <w:szCs w:val="32"/>
          <w:color w:val="B6B8B8"/>
          <w:spacing w:val="0"/>
          <w:w w:val="100"/>
          <w:position w:val="-8"/>
        </w:rPr>
        <w:t> </w:t>
      </w:r>
      <w:r>
        <w:rPr>
          <w:rFonts w:ascii="Arial" w:hAnsi="Arial" w:cs="Arial" w:eastAsia="Arial"/>
          <w:sz w:val="32"/>
          <w:szCs w:val="32"/>
          <w:color w:val="B6B8B8"/>
          <w:spacing w:val="1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6B8B8"/>
          <w:spacing w:val="0"/>
          <w:w w:val="178"/>
          <w:position w:val="-13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B6B8B8"/>
          <w:spacing w:val="38"/>
          <w:w w:val="178"/>
          <w:position w:val="-13"/>
        </w:rPr>
        <w:t> </w:t>
      </w:r>
      <w:r>
        <w:rPr>
          <w:rFonts w:ascii="Arial" w:hAnsi="Arial" w:cs="Arial" w:eastAsia="Arial"/>
          <w:sz w:val="35"/>
          <w:szCs w:val="35"/>
          <w:color w:val="A1A1A1"/>
          <w:spacing w:val="0"/>
          <w:w w:val="85"/>
          <w:position w:val="-15"/>
        </w:rPr>
        <w:t>..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right="2173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B6B8B8"/>
          <w:spacing w:val="0"/>
          <w:w w:val="234"/>
        </w:rPr>
        <w:t>'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500" w:bottom="280" w:left="280" w:right="280"/>
        </w:sectPr>
      </w:pPr>
      <w:rPr/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/>
        <w:pict>
          <v:group style="position:absolute;margin-left:19.431738pt;margin-top:29.945286pt;width:557.514218pt;height:800.441889pt;mso-position-horizontal-relative:page;mso-position-vertical-relative:page;z-index:-16831" coordorigin="389,599" coordsize="11150,16009">
            <v:group style="position:absolute;left:396;top:623;width:7980;height:2" coordorigin="396,623" coordsize="7980,2">
              <v:shape style="position:absolute;left:396;top:623;width:7980;height:2" coordorigin="396,623" coordsize="7980,0" path="m396,623l8376,623e" filled="f" stroked="t" strokeweight=".706609pt" strokecolor="#545454">
                <v:path arrowok="t"/>
              </v:shape>
            </v:group>
            <v:group style="position:absolute;left:405;top:608;width:2;height:580" coordorigin="405,608" coordsize="2,580">
              <v:shape style="position:absolute;left:405;top:608;width:2;height:580" coordorigin="405,608" coordsize="0,580" path="m405,1188l405,608e" filled="f" stroked="t" strokeweight=".706609pt" strokecolor="#747474">
                <v:path arrowok="t"/>
              </v:shape>
            </v:group>
            <v:group style="position:absolute;left:2419;top:618;width:2;height:570" coordorigin="2419,618" coordsize="2,570">
              <v:shape style="position:absolute;left:2419;top:618;width:2;height:570" coordorigin="2419,618" coordsize="0,570" path="m2419,1188l2419,618e" filled="f" stroked="t" strokeweight=".471072pt" strokecolor="#444444">
                <v:path arrowok="t"/>
              </v:shape>
            </v:group>
            <v:group style="position:absolute;left:8319;top:623;width:400;height:2" coordorigin="8319,623" coordsize="400,2">
              <v:shape style="position:absolute;left:8319;top:623;width:400;height:2" coordorigin="8319,623" coordsize="400,0" path="m8319,623l8720,623e" filled="f" stroked="t" strokeweight=".471072pt" strokecolor="#444444">
                <v:path arrowok="t"/>
              </v:shape>
            </v:group>
            <v:group style="position:absolute;left:9132;top:608;width:2;height:580" coordorigin="9132,608" coordsize="2,580">
              <v:shape style="position:absolute;left:9132;top:608;width:2;height:580" coordorigin="9132,608" coordsize="0,580" path="m9132,1188l9132,608e" filled="f" stroked="t" strokeweight=".942145pt" strokecolor="#646464">
                <v:path arrowok="t"/>
              </v:shape>
            </v:group>
            <v:group style="position:absolute;left:8663;top:620;width:2850;height:2" coordorigin="8663,620" coordsize="2850,2">
              <v:shape style="position:absolute;left:8663;top:620;width:2850;height:2" coordorigin="8663,620" coordsize="2850,0" path="m8663,620l11513,620e" filled="f" stroked="t" strokeweight=".706609pt" strokecolor="#5B5B60">
                <v:path arrowok="t"/>
              </v:shape>
            </v:group>
            <v:group style="position:absolute;left:11513;top:613;width:2;height:3303" coordorigin="11513,613" coordsize="2,3303">
              <v:shape style="position:absolute;left:11513;top:613;width:2;height:3303" coordorigin="11513,613" coordsize="0,3303" path="m11513,3916l11513,613e" filled="f" stroked="t" strokeweight=".706609pt" strokecolor="#606060">
                <v:path arrowok="t"/>
              </v:shape>
            </v:group>
            <v:group style="position:absolute;left:405;top:1131;width:2;height:204" coordorigin="405,1131" coordsize="2,204">
              <v:shape style="position:absolute;left:405;top:1131;width:2;height:204" coordorigin="405,1131" coordsize="0,204" path="m405,1335l405,1131e" filled="f" stroked="t" strokeweight=".471072pt" strokecolor="#444444">
                <v:path arrowok="t"/>
              </v:shape>
            </v:group>
            <v:group style="position:absolute;left:2419;top:1041;width:2;height:423" coordorigin="2419,1041" coordsize="2,423">
              <v:shape style="position:absolute;left:2419;top:1041;width:2;height:423" coordorigin="2419,1041" coordsize="0,423" path="m2419,1464l2419,1041e" filled="f" stroked="t" strokeweight=".942145pt" strokecolor="#606060">
                <v:path arrowok="t"/>
              </v:shape>
            </v:group>
            <v:group style="position:absolute;left:9132;top:1131;width:2;height:499" coordorigin="9132,1131" coordsize="2,499">
              <v:shape style="position:absolute;left:9132;top:1131;width:2;height:499" coordorigin="9132,1131" coordsize="0,499" path="m9132,1630l9132,1131e" filled="f" stroked="t" strokeweight=".471072pt" strokecolor="#484848">
                <v:path arrowok="t"/>
              </v:shape>
            </v:group>
            <v:group style="position:absolute;left:405;top:608;width:2;height:15394" coordorigin="405,608" coordsize="2,15394">
              <v:shape style="position:absolute;left:405;top:608;width:2;height:15394" coordorigin="405,608" coordsize="0,15394" path="m405,16002l405,608e" filled="f" stroked="t" strokeweight=".706609pt" strokecolor="#545454">
                <v:path arrowok="t"/>
              </v:shape>
            </v:group>
            <v:group style="position:absolute;left:405;top:1302;width:2;height:380" coordorigin="405,1302" coordsize="2,380">
              <v:shape style="position:absolute;left:405;top:1302;width:2;height:380" coordorigin="405,1302" coordsize="0,380" path="m405,1682l405,1302e" filled="f" stroked="t" strokeweight=".942145pt" strokecolor="#777777">
                <v:path arrowok="t"/>
              </v:shape>
            </v:group>
            <v:group style="position:absolute;left:2417;top:1407;width:2;height:223" coordorigin="2417,1407" coordsize="2,223">
              <v:shape style="position:absolute;left:2417;top:1407;width:2;height:223" coordorigin="2417,1407" coordsize="0,223" path="m2417,1630l2417,1407e" filled="f" stroked="t" strokeweight=".471072pt" strokecolor="#2B2B2B">
                <v:path arrowok="t"/>
              </v:shape>
            </v:group>
            <v:group style="position:absolute;left:396;top:2094;width:3255;height:2" coordorigin="396,2094" coordsize="3255,2">
              <v:shape style="position:absolute;left:396;top:2094;width:3255;height:2" coordorigin="396,2094" coordsize="3255,0" path="m396,2094l3651,2094e" filled="f" stroked="t" strokeweight=".706609pt" strokecolor="#606060">
                <v:path arrowok="t"/>
              </v:shape>
            </v:group>
            <v:group style="position:absolute;left:2417;top:1573;width:2;height:528" coordorigin="2417,1573" coordsize="2,528">
              <v:shape style="position:absolute;left:2417;top:1573;width:2;height:528" coordorigin="2417,1573" coordsize="0,528" path="m2417,2101l2417,1573e" filled="f" stroked="t" strokeweight=".942145pt" strokecolor="#5B5B5B">
                <v:path arrowok="t"/>
              </v:shape>
            </v:group>
            <v:group style="position:absolute;left:3594;top:2096;width:203;height:2" coordorigin="3594,2096" coordsize="203,2">
              <v:shape style="position:absolute;left:3594;top:2096;width:203;height:2" coordorigin="3594,2096" coordsize="203,0" path="m3594,2096l3797,2096e" filled="f" stroked="t" strokeweight=".471072pt" strokecolor="#4B4B4B">
                <v:path arrowok="t"/>
              </v:shape>
            </v:group>
            <v:group style="position:absolute;left:3740;top:2096;width:179;height:2" coordorigin="3740,2096" coordsize="179,2">
              <v:shape style="position:absolute;left:3740;top:2096;width:179;height:2" coordorigin="3740,2096" coordsize="179,0" path="m3740,2096l3919,2096e" filled="f" stroked="t" strokeweight=".471072pt" strokecolor="#2F2F2F">
                <v:path arrowok="t"/>
              </v:shape>
            </v:group>
            <v:group style="position:absolute;left:9134;top:1953;width:2;height:147" coordorigin="9134,1953" coordsize="2,147">
              <v:shape style="position:absolute;left:9134;top:1953;width:2;height:147" coordorigin="9134,1953" coordsize="0,147" path="m9134,2101l9134,1953e" filled="f" stroked="t" strokeweight=".942145pt" strokecolor="#575757">
                <v:path arrowok="t"/>
              </v:shape>
            </v:group>
            <v:group style="position:absolute;left:9092;top:2096;width:330;height:2" coordorigin="9092,2096" coordsize="330,2">
              <v:shape style="position:absolute;left:9092;top:2096;width:330;height:2" coordorigin="9092,2096" coordsize="330,0" path="m9092,2096l9421,2096e" filled="f" stroked="t" strokeweight=".471072pt" strokecolor="#444444">
                <v:path arrowok="t"/>
              </v:shape>
            </v:group>
            <v:group style="position:absolute;left:3863;top:2094;width:7636;height:2" coordorigin="3863,2094" coordsize="7636,2">
              <v:shape style="position:absolute;left:3863;top:2094;width:7636;height:2" coordorigin="3863,2094" coordsize="7636,0" path="m3863,2094l11499,2094e" filled="f" stroked="t" strokeweight=".706609pt" strokecolor="#5B5B5B">
                <v:path arrowok="t"/>
              </v:shape>
            </v:group>
            <v:group style="position:absolute;left:9888;top:2096;width:188;height:2" coordorigin="9888,2096" coordsize="188,2">
              <v:shape style="position:absolute;left:9888;top:2096;width:188;height:2" coordorigin="9888,2096" coordsize="188,0" path="m9888,2096l10076,2096e" filled="f" stroked="t" strokeweight=".471072pt" strokecolor="#3F3F3F">
                <v:path arrowok="t"/>
              </v:shape>
            </v:group>
            <v:group style="position:absolute;left:10854;top:2094;width:669;height:2" coordorigin="10854,2094" coordsize="669,2">
              <v:shape style="position:absolute;left:10854;top:2094;width:669;height:2" coordorigin="10854,2094" coordsize="669,0" path="m10854,2094l11522,2094e" filled="f" stroked="t" strokeweight=".471072pt" strokecolor="#707070">
                <v:path arrowok="t"/>
              </v:shape>
            </v:group>
            <v:group style="position:absolute;left:396;top:2310;width:1470;height:2" coordorigin="396,2310" coordsize="1470,2">
              <v:shape style="position:absolute;left:396;top:2310;width:1470;height:2" coordorigin="396,2310" coordsize="1470,0" path="m396,2310l1865,2310e" filled="f" stroked="t" strokeweight=".706609pt" strokecolor="#5B5B5B">
                <v:path arrowok="t"/>
              </v:shape>
            </v:group>
            <v:group style="position:absolute;left:1583;top:2310;width:848;height:2" coordorigin="1583,2310" coordsize="848,2">
              <v:shape style="position:absolute;left:1583;top:2310;width:848;height:2" coordorigin="1583,2310" coordsize="848,0" path="m1583,2310l2431,2310e" filled="f" stroked="t" strokeweight=".471072pt" strokecolor="#545454">
                <v:path arrowok="t"/>
              </v:shape>
            </v:group>
            <v:group style="position:absolute;left:2205;top:2312;width:3575;height:2" coordorigin="2205,2312" coordsize="3575,2">
              <v:shape style="position:absolute;left:2205;top:2312;width:3575;height:2" coordorigin="2205,2312" coordsize="3575,0" path="m2205,2312l5780,2312e" filled="f" stroked="t" strokeweight=".706609pt" strokecolor="#5B5B5B">
                <v:path arrowok="t"/>
              </v:shape>
            </v:group>
            <v:group style="position:absolute;left:5700;top:2314;width:1705;height:2" coordorigin="5700,2314" coordsize="1705,2">
              <v:shape style="position:absolute;left:5700;top:2314;width:1705;height:2" coordorigin="5700,2314" coordsize="1705,0" path="m5700,2314l7405,2314e" filled="f" stroked="t" strokeweight=".471072pt" strokecolor="#4B4B4B">
                <v:path arrowok="t"/>
              </v:shape>
            </v:group>
            <v:group style="position:absolute;left:7349;top:2312;width:4169;height:2" coordorigin="7349,2312" coordsize="4169,2">
              <v:shape style="position:absolute;left:7349;top:2312;width:4169;height:2" coordorigin="7349,2312" coordsize="4169,0" path="m7349,2312l11518,2312e" filled="f" stroked="t" strokeweight=".706609pt" strokecolor="#646464">
                <v:path arrowok="t"/>
              </v:shape>
            </v:group>
            <v:group style="position:absolute;left:400;top:2526;width:5356;height:2" coordorigin="400,2526" coordsize="5356,2">
              <v:shape style="position:absolute;left:400;top:2526;width:5356;height:2" coordorigin="400,2526" coordsize="5356,0" path="m400,2526l5757,2526e" filled="f" stroked="t" strokeweight=".706609pt" strokecolor="#545454">
                <v:path arrowok="t"/>
              </v:shape>
            </v:group>
            <v:group style="position:absolute;left:407;top:2267;width:2;height:718" coordorigin="407,2267" coordsize="2,718">
              <v:shape style="position:absolute;left:407;top:2267;width:2;height:718" coordorigin="407,2267" coordsize="0,718" path="m407,2985l407,2267e" filled="f" stroked="t" strokeweight=".706609pt" strokecolor="#4F4F4F">
                <v:path arrowok="t"/>
              </v:shape>
            </v:group>
            <v:group style="position:absolute;left:1583;top:2524;width:848;height:2" coordorigin="1583,2524" coordsize="848,2">
              <v:shape style="position:absolute;left:1583;top:2524;width:848;height:2" coordorigin="1583,2524" coordsize="848,0" path="m1583,2524l2431,2524e" filled="f" stroked="t" strokeweight=".471072pt" strokecolor="#4B4B4B">
                <v:path arrowok="t"/>
              </v:shape>
            </v:group>
            <v:group style="position:absolute;left:5700;top:2528;width:1300;height:2" coordorigin="5700,2528" coordsize="1300,2">
              <v:shape style="position:absolute;left:5700;top:2528;width:1300;height:2" coordorigin="5700,2528" coordsize="1300,0" path="m5700,2528l7000,2528e" filled="f" stroked="t" strokeweight=".471072pt" strokecolor="#4F4F4F">
                <v:path arrowok="t"/>
              </v:shape>
            </v:group>
            <v:group style="position:absolute;left:6944;top:2526;width:4254;height:2" coordorigin="6944,2526" coordsize="4254,2">
              <v:shape style="position:absolute;left:6944;top:2526;width:4254;height:2" coordorigin="6944,2526" coordsize="4254,0" path="m6944,2526l11197,2526e" filled="f" stroked="t" strokeweight=".706609pt" strokecolor="#606060">
                <v:path arrowok="t"/>
              </v:shape>
            </v:group>
            <v:group style="position:absolute;left:11084;top:2524;width:433;height:2" coordorigin="11084,2524" coordsize="433,2">
              <v:shape style="position:absolute;left:11084;top:2524;width:433;height:2" coordorigin="11084,2524" coordsize="433,0" path="m11084,2524l11518,2524e" filled="f" stroked="t" strokeweight=".471072pt" strokecolor="#5B5B5B">
                <v:path arrowok="t"/>
              </v:shape>
            </v:group>
            <v:group style="position:absolute;left:11515;top:613;width:2;height:2177" coordorigin="11515,613" coordsize="2,2177">
              <v:shape style="position:absolute;left:11515;top:613;width:2;height:2177" coordorigin="11515,613" coordsize="0,2177" path="m11515,2790l11515,613e" filled="f" stroked="t" strokeweight=".471072pt" strokecolor="#575757">
                <v:path arrowok="t"/>
              </v:shape>
            </v:group>
            <v:group style="position:absolute;left:407;top:3127;width:2;height:290" coordorigin="407,3127" coordsize="2,290">
              <v:shape style="position:absolute;left:407;top:3127;width:2;height:290" coordorigin="407,3127" coordsize="0,290" path="m407,3417l407,3127e" filled="f" stroked="t" strokeweight=".471072pt" strokecolor="#3F3F3F">
                <v:path arrowok="t"/>
              </v:shape>
            </v:group>
            <v:group style="position:absolute;left:3898;top:3170;width:2;height:746" coordorigin="3898,3170" coordsize="2,746">
              <v:shape style="position:absolute;left:3898;top:3170;width:2;height:746" coordorigin="3898,3170" coordsize="0,746" path="m3898,3916l3898,3170e" filled="f" stroked="t" strokeweight=".706609pt" strokecolor="#545454">
                <v:path arrowok="t"/>
              </v:shape>
            </v:group>
            <v:group style="position:absolute;left:3891;top:3595;width:2464;height:2" coordorigin="3891,3595" coordsize="2464,2">
              <v:shape style="position:absolute;left:3891;top:3595;width:2464;height:2" coordorigin="3891,3595" coordsize="2464,0" path="m3891,3595l6355,3595e" filled="f" stroked="t" strokeweight=".706609pt" strokecolor="#646464">
                <v:path arrowok="t"/>
              </v:shape>
            </v:group>
            <v:group style="position:absolute;left:6981;top:3170;width:2;height:741" coordorigin="6981,3170" coordsize="2,741">
              <v:shape style="position:absolute;left:6981;top:3170;width:2;height:741" coordorigin="6981,3170" coordsize="0,741" path="m6981,3911l6981,3170e" filled="f" stroked="t" strokeweight=".942145pt" strokecolor="#545454">
                <v:path arrowok="t"/>
              </v:shape>
            </v:group>
            <v:group style="position:absolute;left:6298;top:3588;width:692;height:2" coordorigin="6298,3588" coordsize="692,2">
              <v:shape style="position:absolute;left:6298;top:3588;width:692;height:2" coordorigin="6298,3588" coordsize="692,0" path="m6298,3588l6991,3588e" filled="f" stroked="t" strokeweight=".706609pt" strokecolor="#ACACAC">
                <v:path arrowok="t"/>
              </v:shape>
            </v:group>
            <v:group style="position:absolute;left:400;top:3904;width:3528;height:2" coordorigin="400,3904" coordsize="3528,2">
              <v:shape style="position:absolute;left:400;top:3904;width:3528;height:2" coordorigin="400,3904" coordsize="3528,0" path="m400,3904l3929,3904e" filled="f" stroked="t" strokeweight=".706609pt" strokecolor="#606060">
                <v:path arrowok="t"/>
              </v:shape>
            </v:group>
            <v:group style="position:absolute;left:3745;top:3902;width:2011;height:2" coordorigin="3745,3902" coordsize="2011,2">
              <v:shape style="position:absolute;left:3745;top:3902;width:2011;height:2" coordorigin="3745,3902" coordsize="2011,0" path="m3745,3902l5757,3902e" filled="f" stroked="t" strokeweight=".942145pt" strokecolor="#3B3B3B">
                <v:path arrowok="t"/>
              </v:shape>
            </v:group>
            <v:group style="position:absolute;left:5700;top:3904;width:5822;height:2" coordorigin="5700,3904" coordsize="5822,2">
              <v:shape style="position:absolute;left:5700;top:3904;width:5822;height:2" coordorigin="5700,3904" coordsize="5822,0" path="m5700,3904l11522,3904e" filled="f" stroked="t" strokeweight=".706609pt" strokecolor="#5B5B5B">
                <v:path arrowok="t"/>
              </v:shape>
            </v:group>
            <v:group style="position:absolute;left:400;top:4177;width:8753;height:2" coordorigin="400,4177" coordsize="8753,2">
              <v:shape style="position:absolute;left:400;top:4177;width:8753;height:2" coordorigin="400,4177" coordsize="8753,0" path="m400,4177l9153,4177e" filled="f" stroked="t" strokeweight=".706609pt" strokecolor="#575757">
                <v:path arrowok="t"/>
              </v:shape>
            </v:group>
            <v:group style="position:absolute;left:407;top:3854;width:2;height:1031" coordorigin="407,3854" coordsize="2,1031">
              <v:shape style="position:absolute;left:407;top:3854;width:2;height:1031" coordorigin="407,3854" coordsize="0,1031" path="m407,4886l407,3854e" filled="f" stroked="t" strokeweight=".471072pt" strokecolor="#4B4B4B">
                <v:path arrowok="t"/>
              </v:shape>
            </v:group>
            <v:group style="position:absolute;left:2424;top:3897;width:2;height:12704" coordorigin="2424,3897" coordsize="2,12704">
              <v:shape style="position:absolute;left:2424;top:3897;width:2;height:12704" coordorigin="2424,3897" coordsize="0,12704" path="m2424,16601l2424,3897e" filled="f" stroked="t" strokeweight=".706609pt" strokecolor="#575754">
                <v:path arrowok="t"/>
              </v:shape>
            </v:group>
            <v:group style="position:absolute;left:9096;top:4177;width:325;height:2" coordorigin="9096,4177" coordsize="325,2">
              <v:shape style="position:absolute;left:9096;top:4177;width:325;height:2" coordorigin="9096,4177" coordsize="325,0" path="m9096,4177l9421,4177e" filled="f" stroked="t" strokeweight=".471072pt" strokecolor="#3B3B3B">
                <v:path arrowok="t"/>
              </v:shape>
            </v:group>
            <v:group style="position:absolute;left:9365;top:4177;width:579;height:2" coordorigin="9365,4177" coordsize="579,2">
              <v:shape style="position:absolute;left:9365;top:4177;width:579;height:2" coordorigin="9365,4177" coordsize="579,0" path="m9365,4177l9944,4177e" filled="f" stroked="t" strokeweight=".706609pt" strokecolor="#5B5B5B">
                <v:path arrowok="t"/>
              </v:shape>
            </v:group>
            <v:group style="position:absolute;left:9888;top:4177;width:188;height:2" coordorigin="9888,4177" coordsize="188,2">
              <v:shape style="position:absolute;left:9888;top:4177;width:188;height:2" coordorigin="9888,4177" coordsize="188,0" path="m9888,4177l10076,4177e" filled="f" stroked="t" strokeweight=".471072pt" strokecolor="#282828">
                <v:path arrowok="t"/>
              </v:shape>
            </v:group>
            <v:group style="position:absolute;left:10020;top:4175;width:1503;height:2" coordorigin="10020,4175" coordsize="1503,2">
              <v:shape style="position:absolute;left:10020;top:4175;width:1503;height:2" coordorigin="10020,4175" coordsize="1503,0" path="m10020,4175l11522,4175e" filled="f" stroked="t" strokeweight=".706609pt" strokecolor="#646464">
                <v:path arrowok="t"/>
              </v:shape>
            </v:group>
            <v:group style="position:absolute;left:2412;top:4394;width:9115;height:2" coordorigin="2412,4394" coordsize="9115,2">
              <v:shape style="position:absolute;left:2412;top:4394;width:9115;height:2" coordorigin="2412,4394" coordsize="9115,0" path="m2412,4394l11527,4394e" filled="f" stroked="t" strokeweight=".706609pt" strokecolor="#575757">
                <v:path arrowok="t"/>
              </v:shape>
            </v:group>
            <v:group style="position:absolute;left:11515;top:4168;width:2;height:499" coordorigin="11515,4168" coordsize="2,499">
              <v:shape style="position:absolute;left:11515;top:4168;width:2;height:499" coordorigin="11515,4168" coordsize="0,499" path="m11515,4667l11515,4168e" filled="f" stroked="t" strokeweight=".942145pt" strokecolor="#6B6B6B">
                <v:path arrowok="t"/>
              </v:shape>
            </v:group>
            <v:group style="position:absolute;left:7827;top:4382;width:2;height:494" coordorigin="7827,4382" coordsize="2,494">
              <v:shape style="position:absolute;left:7827;top:4382;width:2;height:494" coordorigin="7827,4382" coordsize="0,494" path="m7827,4876l7827,4382e" filled="f" stroked="t" strokeweight=".942145pt" strokecolor="#6B6B6B">
                <v:path arrowok="t"/>
              </v:shape>
            </v:group>
            <v:group style="position:absolute;left:8319;top:4871;width:400;height:2" coordorigin="8319,4871" coordsize="400,2">
              <v:shape style="position:absolute;left:8319;top:4871;width:400;height:2" coordorigin="8319,4871" coordsize="400,0" path="m8319,4871l8720,4871e" filled="f" stroked="t" strokeweight=".471072pt" strokecolor="#545454">
                <v:path arrowok="t"/>
              </v:shape>
            </v:group>
            <v:group style="position:absolute;left:4942;top:4869;width:6199;height:2" coordorigin="4942,4869" coordsize="6199,2">
              <v:shape style="position:absolute;left:4942;top:4869;width:6199;height:2" coordorigin="4942,4869" coordsize="6199,0" path="m4942,4869l11141,4869e" filled="f" stroked="t" strokeweight=".706609pt" strokecolor="#646464">
                <v:path arrowok="t"/>
              </v:shape>
            </v:group>
            <v:group style="position:absolute;left:11037;top:4867;width:485;height:2" coordorigin="11037,4867" coordsize="485,2">
              <v:shape style="position:absolute;left:11037;top:4867;width:485;height:2" coordorigin="11037,4867" coordsize="485,0" path="m11037,4867l11522,4867e" filled="f" stroked="t" strokeweight=".942145pt" strokecolor="#777777">
                <v:path arrowok="t"/>
              </v:shape>
            </v:group>
            <v:group style="position:absolute;left:11518;top:4586;width:2;height:309" coordorigin="11518,4586" coordsize="2,309">
              <v:shape style="position:absolute;left:11518;top:4586;width:2;height:309" coordorigin="11518,4586" coordsize="0,309" path="m11518,4895l11518,4586e" filled="f" stroked="t" strokeweight=".471072pt" strokecolor="#4F4F4F">
                <v:path arrowok="t"/>
              </v:shape>
            </v:group>
            <v:group style="position:absolute;left:4949;top:4387;width:2;height:2053" coordorigin="4949,4387" coordsize="2,2053">
              <v:shape style="position:absolute;left:4949;top:4387;width:2;height:2053" coordorigin="4949,4387" coordsize="0,2053" path="m4949,6440l4949,4387e" filled="f" stroked="t" strokeweight=".706609pt" strokecolor="#545454">
                <v:path arrowok="t"/>
              </v:shape>
            </v:group>
            <v:group style="position:absolute;left:8319;top:5109;width:400;height:2" coordorigin="8319,5109" coordsize="400,2">
              <v:shape style="position:absolute;left:8319;top:5109;width:400;height:2" coordorigin="8319,5109" coordsize="400,0" path="m8319,5109l8720,5109e" filled="f" stroked="t" strokeweight=".471072pt" strokecolor="#5B5B5B">
                <v:path arrowok="t"/>
              </v:shape>
            </v:group>
            <v:group style="position:absolute;left:4937;top:5107;width:6590;height:2" coordorigin="4937,5107" coordsize="6590,2">
              <v:shape style="position:absolute;left:4937;top:5107;width:6590;height:2" coordorigin="4937,5107" coordsize="6590,0" path="m4937,5107l11527,5107e" filled="f" stroked="t" strokeweight=".706609pt" strokecolor="#6B6B6B">
                <v:path arrowok="t"/>
              </v:shape>
            </v:group>
            <v:group style="position:absolute;left:11520;top:4824;width:2;height:3731" coordorigin="11520,4824" coordsize="2,3731">
              <v:shape style="position:absolute;left:11520;top:4824;width:2;height:3731" coordorigin="11520,4824" coordsize="0,3731" path="m11520,8555l11520,4824e" filled="f" stroked="t" strokeweight=".706609pt" strokecolor="#646464">
                <v:path arrowok="t"/>
              </v:shape>
            </v:group>
            <v:group style="position:absolute;left:2421;top:3897;width:2;height:9966" coordorigin="2421,3897" coordsize="2,9966">
              <v:shape style="position:absolute;left:2421;top:3897;width:2;height:9966" coordorigin="2421,3897" coordsize="0,9966" path="m2421,13863l2421,3897e" filled="f" stroked="t" strokeweight=".706609pt" strokecolor="#545454">
                <v:path arrowok="t"/>
              </v:shape>
            </v:group>
            <v:group style="position:absolute;left:9096;top:5347;width:325;height:2" coordorigin="9096,5347" coordsize="325,2">
              <v:shape style="position:absolute;left:9096;top:5347;width:325;height:2" coordorigin="9096,5347" coordsize="325,0" path="m9096,5347l9421,5347e" filled="f" stroked="t" strokeweight=".471072pt" strokecolor="#484848">
                <v:path arrowok="t"/>
              </v:shape>
            </v:group>
            <v:group style="position:absolute;left:9888;top:5347;width:188;height:2" coordorigin="9888,5347" coordsize="188,2">
              <v:shape style="position:absolute;left:9888;top:5347;width:188;height:2" coordorigin="9888,5347" coordsize="188,0" path="m9888,5347l10076,5347e" filled="f" stroked="t" strokeweight=".471072pt" strokecolor="#2F2F2F">
                <v:path arrowok="t"/>
              </v:shape>
            </v:group>
            <v:group style="position:absolute;left:4942;top:5347;width:6590;height:2" coordorigin="4942,5347" coordsize="6590,2">
              <v:shape style="position:absolute;left:4942;top:5347;width:6590;height:2" coordorigin="4942,5347" coordsize="6590,0" path="m4942,5347l11532,5347e" filled="f" stroked="t" strokeweight=".706609pt" strokecolor="#575757">
                <v:path arrowok="t"/>
              </v:shape>
            </v:group>
            <v:group style="position:absolute;left:405;top:5304;width:2;height:280" coordorigin="405,5304" coordsize="2,280">
              <v:shape style="position:absolute;left:405;top:5304;width:2;height:280" coordorigin="405,5304" coordsize="0,280" path="m405,5584l405,5304e" filled="f" stroked="t" strokeweight=".471072pt" strokecolor="#383838">
                <v:path arrowok="t"/>
              </v:shape>
            </v:group>
            <v:group style="position:absolute;left:2412;top:5570;width:518;height:2" coordorigin="2412,5570" coordsize="518,2">
              <v:shape style="position:absolute;left:2412;top:5570;width:518;height:2" coordorigin="2412,5570" coordsize="518,0" path="m2412,5570l2930,5570e" filled="f" stroked="t" strokeweight=".471072pt" strokecolor="#484848">
                <v:path arrowok="t"/>
              </v:shape>
            </v:group>
            <v:group style="position:absolute;left:8319;top:5565;width:400;height:2" coordorigin="8319,5565" coordsize="400,2">
              <v:shape style="position:absolute;left:8319;top:5565;width:400;height:2" coordorigin="8319,5565" coordsize="400,0" path="m8319,5565l8720,5565e" filled="f" stroked="t" strokeweight=".471072pt" strokecolor="#3F3F3F">
                <v:path arrowok="t"/>
              </v:shape>
            </v:group>
            <v:group style="position:absolute;left:9096;top:5565;width:325;height:2" coordorigin="9096,5565" coordsize="325,2">
              <v:shape style="position:absolute;left:9096;top:5565;width:325;height:2" coordorigin="9096,5565" coordsize="325,0" path="m9096,5565l9421,5565e" filled="f" stroked="t" strokeweight=".471072pt" strokecolor="#484848">
                <v:path arrowok="t"/>
              </v:shape>
            </v:group>
            <v:group style="position:absolute;left:2874;top:5565;width:8630;height:2" coordorigin="2874,5565" coordsize="8630,2">
              <v:shape style="position:absolute;left:2874;top:5565;width:8630;height:2" coordorigin="2874,5565" coordsize="8630,0" path="m2874,5565l11504,5565e" filled="f" stroked="t" strokeweight=".706609pt" strokecolor="#575757">
                <v:path arrowok="t"/>
              </v:shape>
            </v:group>
            <v:group style="position:absolute;left:10910;top:5560;width:612;height:2" coordorigin="10910,5560" coordsize="612,2">
              <v:shape style="position:absolute;left:10910;top:5560;width:612;height:2" coordorigin="10910,5560" coordsize="612,0" path="m10910,5560l11522,5560e" filled="f" stroked="t" strokeweight=".706609pt" strokecolor="#6B6B6B">
                <v:path arrowok="t"/>
              </v:shape>
            </v:group>
            <v:group style="position:absolute;left:396;top:5798;width:4277;height:2" coordorigin="396,5798" coordsize="4277,2">
              <v:shape style="position:absolute;left:396;top:5798;width:4277;height:2" coordorigin="396,5798" coordsize="4277,0" path="m396,5798l4673,5798e" filled="f" stroked="t" strokeweight=".706609pt" strokecolor="#5B5B5B">
                <v:path arrowok="t"/>
              </v:shape>
            </v:group>
            <v:group style="position:absolute;left:4569;top:5798;width:410;height:2" coordorigin="4569,5798" coordsize="410,2">
              <v:shape style="position:absolute;left:4569;top:5798;width:410;height:2" coordorigin="4569,5798" coordsize="410,0" path="m4569,5798l4979,5798e" filled="f" stroked="t" strokeweight=".471072pt" strokecolor="#484848">
                <v:path arrowok="t"/>
              </v:shape>
            </v:group>
            <v:group style="position:absolute;left:4909;top:5796;width:3533;height:2" coordorigin="4909,5796" coordsize="3533,2">
              <v:shape style="position:absolute;left:4909;top:5796;width:3533;height:2" coordorigin="4909,5796" coordsize="3533,0" path="m4909,5796l8442,5796e" filled="f" stroked="t" strokeweight=".706609pt" strokecolor="#575757">
                <v:path arrowok="t"/>
              </v:shape>
            </v:group>
            <v:group style="position:absolute;left:8319;top:5793;width:400;height:2" coordorigin="8319,5793" coordsize="400,2">
              <v:shape style="position:absolute;left:8319;top:5793;width:400;height:2" coordorigin="8319,5793" coordsize="400,0" path="m8319,5793l8720,5793e" filled="f" stroked="t" strokeweight=".471072pt" strokecolor="#3F3F3F">
                <v:path arrowok="t"/>
              </v:shape>
            </v:group>
            <v:group style="position:absolute;left:9096;top:5793;width:325;height:2" coordorigin="9096,5793" coordsize="325,2">
              <v:shape style="position:absolute;left:9096;top:5793;width:325;height:2" coordorigin="9096,5793" coordsize="325,0" path="m9096,5793l9421,5793e" filled="f" stroked="t" strokeweight=".471072pt" strokecolor="#4F4F4F">
                <v:path arrowok="t"/>
              </v:shape>
            </v:group>
            <v:group style="position:absolute;left:8663;top:5791;width:2864;height:2" coordorigin="8663,5791" coordsize="2864,2">
              <v:shape style="position:absolute;left:8663;top:5791;width:2864;height:2" coordorigin="8663,5791" coordsize="2864,0" path="m8663,5791l11527,5791e" filled="f" stroked="t" strokeweight=".706609pt" strokecolor="#606060">
                <v:path arrowok="t"/>
              </v:shape>
            </v:group>
            <v:group style="position:absolute;left:9888;top:5793;width:188;height:2" coordorigin="9888,5793" coordsize="188,2">
              <v:shape style="position:absolute;left:9888;top:5793;width:188;height:2" coordorigin="9888,5793" coordsize="188,0" path="m9888,5793l10076,5793e" filled="f" stroked="t" strokeweight=".471072pt" strokecolor="#3F3F3F">
                <v:path arrowok="t"/>
              </v:shape>
            </v:group>
            <v:group style="position:absolute;left:7829;top:5789;width:2;height:285" coordorigin="7829,5789" coordsize="2,285">
              <v:shape style="position:absolute;left:7829;top:5789;width:2;height:285" coordorigin="7829,5789" coordsize="0,285" path="m7829,6074l7829,5789e" filled="f" stroked="t" strokeweight=".471072pt" strokecolor="#444444">
                <v:path arrowok="t"/>
              </v:shape>
            </v:group>
            <v:group style="position:absolute;left:405;top:6017;width:2;height:214" coordorigin="405,6017" coordsize="2,214">
              <v:shape style="position:absolute;left:405;top:6017;width:2;height:214" coordorigin="405,6017" coordsize="0,214" path="m405,6231l405,6017e" filled="f" stroked="t" strokeweight=".471072pt" strokecolor="#2F2F2F">
                <v:path arrowok="t"/>
              </v:shape>
            </v:group>
            <v:group style="position:absolute;left:2407;top:6219;width:4433;height:2" coordorigin="2407,6219" coordsize="4433,2">
              <v:shape style="position:absolute;left:2407;top:6219;width:4433;height:2" coordorigin="2407,6219" coordsize="4433,0" path="m2407,6219l6840,6219e" filled="f" stroked="t" strokeweight=".706609pt" strokecolor="#575757">
                <v:path arrowok="t"/>
              </v:shape>
            </v:group>
            <v:group style="position:absolute;left:6783;top:6216;width:217;height:2" coordorigin="6783,6216" coordsize="217,2">
              <v:shape style="position:absolute;left:6783;top:6216;width:217;height:2" coordorigin="6783,6216" coordsize="217,0" path="m6783,6216l7000,6216e" filled="f" stroked="t" strokeweight=".471072pt" strokecolor="#383838">
                <v:path arrowok="t"/>
              </v:shape>
            </v:group>
            <v:group style="position:absolute;left:6944;top:6216;width:4584;height:2" coordorigin="6944,6216" coordsize="4584,2">
              <v:shape style="position:absolute;left:6944;top:6216;width:4584;height:2" coordorigin="6944,6216" coordsize="4584,0" path="m6944,6216l11527,6216e" filled="f" stroked="t" strokeweight=".706609pt" strokecolor="#5B5B5B">
                <v:path arrowok="t"/>
              </v:shape>
            </v:group>
            <v:group style="position:absolute;left:7829;top:6017;width:2;height:418" coordorigin="7829,6017" coordsize="2,418">
              <v:shape style="position:absolute;left:7829;top:6017;width:2;height:418" coordorigin="7829,6017" coordsize="0,418" path="m7829,6435l7829,6017e" filled="f" stroked="t" strokeweight=".706609pt" strokecolor="#646464">
                <v:path arrowok="t"/>
              </v:shape>
            </v:group>
            <v:group style="position:absolute;left:2412;top:6428;width:8729;height:2" coordorigin="2412,6428" coordsize="8729,2">
              <v:shape style="position:absolute;left:2412;top:6428;width:8729;height:2" coordorigin="2412,6428" coordsize="8729,0" path="m2412,6428l11141,6428e" filled="f" stroked="t" strokeweight=".706609pt" strokecolor="#575757">
                <v:path arrowok="t"/>
              </v:shape>
            </v:group>
            <v:group style="position:absolute;left:11018;top:6425;width:509;height:2" coordorigin="11018,6425" coordsize="509,2">
              <v:shape style="position:absolute;left:11018;top:6425;width:509;height:2" coordorigin="11018,6425" coordsize="509,0" path="m11018,6425l11527,6425e" filled="f" stroked="t" strokeweight=".706609pt" strokecolor="#747474">
                <v:path arrowok="t"/>
              </v:shape>
            </v:group>
            <v:group style="position:absolute;left:400;top:6651;width:1239;height:2" coordorigin="400,6651" coordsize="1239,2">
              <v:shape style="position:absolute;left:400;top:6651;width:1239;height:2" coordorigin="400,6651" coordsize="1239,0" path="m400,6651l1639,6651e" filled="f" stroked="t" strokeweight=".706609pt" strokecolor="#606060">
                <v:path arrowok="t"/>
              </v:shape>
            </v:group>
            <v:group style="position:absolute;left:1583;top:6649;width:207;height:2" coordorigin="1583,6649" coordsize="207,2">
              <v:shape style="position:absolute;left:1583;top:6649;width:207;height:2" coordorigin="1583,6649" coordsize="207,0" path="m1583,6649l1790,6649e" filled="f" stroked="t" strokeweight=".471072pt" strokecolor="#3B3B3B">
                <v:path arrowok="t"/>
              </v:shape>
            </v:group>
            <v:group style="position:absolute;left:1734;top:6646;width:9770;height:2" coordorigin="1734,6646" coordsize="9770,2">
              <v:shape style="position:absolute;left:1734;top:6646;width:9770;height:2" coordorigin="1734,6646" coordsize="9770,0" path="m1734,6646l11504,6646e" filled="f" stroked="t" strokeweight=".706609pt" strokecolor="#5B5B5B">
                <v:path arrowok="t"/>
              </v:shape>
            </v:group>
            <v:group style="position:absolute;left:11018;top:6644;width:509;height:2" coordorigin="11018,6644" coordsize="509,2">
              <v:shape style="position:absolute;left:11018;top:6644;width:509;height:2" coordorigin="11018,6644" coordsize="509,0" path="m11018,6644l11527,6644e" filled="f" stroked="t" strokeweight=".942145pt" strokecolor="#777777">
                <v:path arrowok="t"/>
              </v:shape>
            </v:group>
            <v:group style="position:absolute;left:407;top:6848;width:2;height:475" coordorigin="407,6848" coordsize="2,475">
              <v:shape style="position:absolute;left:407;top:6848;width:2;height:475" coordorigin="407,6848" coordsize="0,475" path="m407,7324l407,6848e" filled="f" stroked="t" strokeweight=".471072pt" strokecolor="#4B4B4B">
                <v:path arrowok="t"/>
              </v:shape>
            </v:group>
            <v:group style="position:absolute;left:3354;top:7072;width:297;height:2" coordorigin="3354,7072" coordsize="297,2">
              <v:shape style="position:absolute;left:3354;top:7072;width:297;height:2" coordorigin="3354,7072" coordsize="297,0" path="m3354,7072l3651,7072e" filled="f" stroked="t" strokeweight=".471072pt" strokecolor="#444444">
                <v:path arrowok="t"/>
              </v:shape>
            </v:group>
            <v:group style="position:absolute;left:4569;top:7074;width:400;height:2" coordorigin="4569,7074" coordsize="400,2">
              <v:shape style="position:absolute;left:4569;top:7074;width:400;height:2" coordorigin="4569,7074" coordsize="400,0" path="m4569,7074l4970,7074e" filled="f" stroked="t" strokeweight=".471072pt" strokecolor="#444444">
                <v:path arrowok="t"/>
              </v:shape>
            </v:group>
            <v:group style="position:absolute;left:405;top:7072;width:11127;height:2" coordorigin="405,7072" coordsize="11127,2">
              <v:shape style="position:absolute;left:405;top:7072;width:11127;height:2" coordorigin="405,7072" coordsize="11127,0" path="m405,7072l11532,7072e" filled="f" stroked="t" strokeweight=".706609pt" strokecolor="#575757">
                <v:path arrowok="t"/>
              </v:shape>
            </v:group>
            <v:group style="position:absolute;left:9888;top:7067;width:188;height:2" coordorigin="9888,7067" coordsize="188,2">
              <v:shape style="position:absolute;left:9888;top:7067;width:188;height:2" coordorigin="9888,7067" coordsize="188,0" path="m9888,7067l10076,7067e" filled="f" stroked="t" strokeweight=".471072pt" strokecolor="#2B2B2B">
                <v:path arrowok="t"/>
              </v:shape>
            </v:group>
            <v:group style="position:absolute;left:4946;top:7288;width:6581;height:2" coordorigin="4946,7288" coordsize="6581,2">
              <v:shape style="position:absolute;left:4946;top:7288;width:6581;height:2" coordorigin="4946,7288" coordsize="6581,0" path="m4946,7288l11527,7288e" filled="f" stroked="t" strokeweight=".706609pt" strokecolor="#575757">
                <v:path arrowok="t"/>
              </v:shape>
            </v:group>
            <v:group style="position:absolute;left:4956;top:7267;width:2;height:257" coordorigin="4956,7267" coordsize="2,257">
              <v:shape style="position:absolute;left:4956;top:7267;width:2;height:257" coordorigin="4956,7267" coordsize="0,257" path="m4956,7523l4956,7267e" filled="f" stroked="t" strokeweight=".706609pt" strokecolor="#4B4B4B">
                <v:path arrowok="t"/>
              </v:shape>
            </v:group>
            <v:group style="position:absolute;left:4942;top:7509;width:815;height:2" coordorigin="4942,7509" coordsize="815,2">
              <v:shape style="position:absolute;left:4942;top:7509;width:815;height:2" coordorigin="4942,7509" coordsize="815,0" path="m4942,7509l5757,7509e" filled="f" stroked="t" strokeweight=".471072pt" strokecolor="#484848">
                <v:path arrowok="t"/>
              </v:shape>
            </v:group>
            <v:group style="position:absolute;left:5700;top:7504;width:5832;height:2" coordorigin="5700,7504" coordsize="5832,2">
              <v:shape style="position:absolute;left:5700;top:7504;width:5832;height:2" coordorigin="5700,7504" coordsize="5832,0" path="m5700,7504l11532,7504e" filled="f" stroked="t" strokeweight=".706609pt" strokecolor="#5B5B5B">
                <v:path arrowok="t"/>
              </v:shape>
            </v:group>
            <v:group style="position:absolute;left:405;top:7725;width:3246;height:2" coordorigin="405,7725" coordsize="3246,2">
              <v:shape style="position:absolute;left:405;top:7725;width:3246;height:2" coordorigin="405,7725" coordsize="3246,0" path="m405,7725l3651,7725e" filled="f" stroked="t" strokeweight=".706609pt" strokecolor="#606060">
                <v:path arrowok="t"/>
              </v:shape>
            </v:group>
            <v:group style="position:absolute;left:3594;top:7723;width:203;height:2" coordorigin="3594,7723" coordsize="203,2">
              <v:shape style="position:absolute;left:3594;top:7723;width:203;height:2" coordorigin="3594,7723" coordsize="203,0" path="m3594,7723l3797,7723e" filled="f" stroked="t" strokeweight=".471072pt" strokecolor="#484848">
                <v:path arrowok="t"/>
              </v:shape>
            </v:group>
            <v:group style="position:absolute;left:4953;top:7067;width:2;height:665" coordorigin="4953,7067" coordsize="2,665">
              <v:shape style="position:absolute;left:4953;top:7067;width:2;height:665" coordorigin="4953,7067" coordsize="0,665" path="m4953,7732l4953,7067e" filled="f" stroked="t" strokeweight=".942145pt" strokecolor="#575757">
                <v:path arrowok="t"/>
              </v:shape>
            </v:group>
            <v:group style="position:absolute;left:3740;top:7723;width:7792;height:2" coordorigin="3740,7723" coordsize="7792,2">
              <v:shape style="position:absolute;left:3740;top:7723;width:7792;height:2" coordorigin="3740,7723" coordsize="7792,0" path="m3740,7723l11532,7723e" filled="f" stroked="t" strokeweight=".706609pt" strokecolor="#5B5B5B">
                <v:path arrowok="t"/>
              </v:shape>
            </v:group>
            <v:group style="position:absolute;left:410;top:7675;width:2;height:309" coordorigin="410,7675" coordsize="2,309">
              <v:shape style="position:absolute;left:410;top:7675;width:2;height:309" coordorigin="410,7675" coordsize="0,309" path="m410,7984l410,7675e" filled="f" stroked="t" strokeweight=".471072pt" strokecolor="#484848">
                <v:path arrowok="t"/>
              </v:shape>
            </v:group>
            <v:group style="position:absolute;left:410;top:7889;width:2;height:442" coordorigin="410,7889" coordsize="2,442">
              <v:shape style="position:absolute;left:410;top:7889;width:2;height:442" coordorigin="410,7889" coordsize="0,442" path="m410,8331l410,7889e" filled="f" stroked="t" strokeweight=".942145pt" strokecolor="#676767">
                <v:path arrowok="t"/>
              </v:shape>
            </v:group>
            <v:group style="position:absolute;left:405;top:8531;width:1234;height:2" coordorigin="405,8531" coordsize="1234,2">
              <v:shape style="position:absolute;left:405;top:8531;width:1234;height:2" coordorigin="405,8531" coordsize="1234,0" path="m405,8531l1639,8531e" filled="f" stroked="t" strokeweight=".706609pt" strokecolor="#676767">
                <v:path arrowok="t"/>
              </v:shape>
            </v:group>
            <v:group style="position:absolute;left:1583;top:8531;width:207;height:2" coordorigin="1583,8531" coordsize="207,2">
              <v:shape style="position:absolute;left:1583;top:8531;width:207;height:2" coordorigin="1583,8531" coordsize="207,0" path="m1583,8531l1790,8531e" filled="f" stroked="t" strokeweight=".471072pt" strokecolor="#343434">
                <v:path arrowok="t"/>
              </v:shape>
            </v:group>
            <v:group style="position:absolute;left:1734;top:8531;width:1197;height:2" coordorigin="1734,8531" coordsize="1197,2">
              <v:shape style="position:absolute;left:1734;top:8531;width:1197;height:2" coordorigin="1734,8531" coordsize="1197,0" path="m1734,8531l2930,8531e" filled="f" stroked="t" strokeweight=".706609pt" strokecolor="#5B5B5B">
                <v:path arrowok="t"/>
              </v:shape>
            </v:group>
            <v:group style="position:absolute;left:2874;top:8531;width:537;height:2" coordorigin="2874,8531" coordsize="537,2">
              <v:shape style="position:absolute;left:2874;top:8531;width:537;height:2" coordorigin="2874,8531" coordsize="537,0" path="m2874,8531l3411,8531e" filled="f" stroked="t" strokeweight=".471072pt" strokecolor="#484848">
                <v:path arrowok="t"/>
              </v:shape>
            </v:group>
            <v:group style="position:absolute;left:3274;top:8528;width:5446;height:2" coordorigin="3274,8528" coordsize="5446,2">
              <v:shape style="position:absolute;left:3274;top:8528;width:5446;height:2" coordorigin="3274,8528" coordsize="5446,0" path="m3274,8528l8720,8528e" filled="f" stroked="t" strokeweight=".706609pt" strokecolor="#575757">
                <v:path arrowok="t"/>
              </v:shape>
            </v:group>
            <v:group style="position:absolute;left:8663;top:8526;width:490;height:2" coordorigin="8663,8526" coordsize="490,2">
              <v:shape style="position:absolute;left:8663;top:8526;width:490;height:2" coordorigin="8663,8526" coordsize="490,0" path="m8663,8526l9153,8526e" filled="f" stroked="t" strokeweight=".471072pt" strokecolor="#484848">
                <v:path arrowok="t"/>
              </v:shape>
            </v:group>
            <v:group style="position:absolute;left:9096;top:8524;width:2431;height:2" coordorigin="9096,8524" coordsize="2431,2">
              <v:shape style="position:absolute;left:9096;top:8524;width:2431;height:2" coordorigin="9096,8524" coordsize="2431,0" path="m9096,8524l11527,8524e" filled="f" stroked="t" strokeweight=".706609pt" strokecolor="#5B5B5B">
                <v:path arrowok="t"/>
              </v:shape>
            </v:group>
            <v:group style="position:absolute;left:11522;top:8483;width:2;height:299" coordorigin="11522,8483" coordsize="2,299">
              <v:shape style="position:absolute;left:11522;top:8483;width:2;height:299" coordorigin="11522,8483" coordsize="0,299" path="m11522,8783l11522,8483e" filled="f" stroked="t" strokeweight=".471072pt" strokecolor="#484848">
                <v:path arrowok="t"/>
              </v:shape>
            </v:group>
            <v:group style="position:absolute;left:11522;top:8726;width:2;height:703" coordorigin="11522,8726" coordsize="2,703">
              <v:shape style="position:absolute;left:11522;top:8726;width:2;height:703" coordorigin="11522,8726" coordsize="0,703" path="m11522,9429l11522,8726e" filled="f" stroked="t" strokeweight=".706609pt" strokecolor="#6B6B6B">
                <v:path arrowok="t"/>
              </v:shape>
            </v:group>
            <v:group style="position:absolute;left:410;top:8935;width:2;height:494" coordorigin="410,8935" coordsize="2,494">
              <v:shape style="position:absolute;left:410;top:8935;width:2;height:494" coordorigin="410,8935" coordsize="0,494" path="m410,9429l410,8935e" filled="f" stroked="t" strokeweight=".471072pt" strokecolor="#3B3B3B">
                <v:path arrowok="t"/>
              </v:shape>
            </v:group>
            <v:group style="position:absolute;left:853;top:9405;width:367;height:2" coordorigin="853,9405" coordsize="367,2">
              <v:shape style="position:absolute;left:853;top:9405;width:367;height:2" coordorigin="853,9405" coordsize="367,0" path="m853,9405l1220,9405e" filled="f" stroked="t" strokeweight=".471072pt" strokecolor="#575757">
                <v:path arrowok="t"/>
              </v:shape>
            </v:group>
            <v:group style="position:absolute;left:1583;top:9405;width:207;height:2" coordorigin="1583,9405" coordsize="207,2">
              <v:shape style="position:absolute;left:1583;top:9405;width:207;height:2" coordorigin="1583,9405" coordsize="207,0" path="m1583,9405l1790,9405e" filled="f" stroked="t" strokeweight=".471072pt" strokecolor="#484848">
                <v:path arrowok="t"/>
              </v:shape>
            </v:group>
            <v:group style="position:absolute;left:9888;top:9396;width:188;height:2" coordorigin="9888,9396" coordsize="188,2">
              <v:shape style="position:absolute;left:9888;top:9396;width:188;height:2" coordorigin="9888,9396" coordsize="188,0" path="m9888,9396l10076,9396e" filled="f" stroked="t" strokeweight=".471072pt" strokecolor="#383838">
                <v:path arrowok="t"/>
              </v:shape>
            </v:group>
            <v:group style="position:absolute;left:405;top:9401;width:11127;height:2" coordorigin="405,9401" coordsize="11127,2">
              <v:shape style="position:absolute;left:405;top:9401;width:11127;height:2" coordorigin="405,9401" coordsize="11127,0" path="m405,9401l11532,9401e" filled="f" stroked="t" strokeweight=".706609pt" strokecolor="#5B5B5B">
                <v:path arrowok="t"/>
              </v:shape>
            </v:group>
            <v:group style="position:absolute;left:405;top:9743;width:3246;height:2" coordorigin="405,9743" coordsize="3246,2">
              <v:shape style="position:absolute;left:405;top:9743;width:3246;height:2" coordorigin="405,9743" coordsize="3246,0" path="m405,9743l3651,9743e" filled="f" stroked="t" strokeweight=".706609pt" strokecolor="#5B5B5B">
                <v:path arrowok="t"/>
              </v:shape>
            </v:group>
            <v:group style="position:absolute;left:3594;top:9738;width:325;height:2" coordorigin="3594,9738" coordsize="325,2">
              <v:shape style="position:absolute;left:3594;top:9738;width:325;height:2" coordorigin="3594,9738" coordsize="325,0" path="m3594,9738l3919,9738e" filled="f" stroked="t" strokeweight=".471072pt" strokecolor="#3F3F3F">
                <v:path arrowok="t"/>
              </v:shape>
            </v:group>
            <v:group style="position:absolute;left:3863;top:9733;width:7669;height:2" coordorigin="3863,9733" coordsize="7669,2">
              <v:shape style="position:absolute;left:3863;top:9733;width:7669;height:2" coordorigin="3863,9733" coordsize="7669,0" path="m3863,9733l11532,9733e" filled="f" stroked="t" strokeweight=".706609pt" strokecolor="#5B5B5B">
                <v:path arrowok="t"/>
              </v:shape>
            </v:group>
            <v:group style="position:absolute;left:11525;top:9358;width:2;height:404" coordorigin="11525,9358" coordsize="2,404">
              <v:shape style="position:absolute;left:11525;top:9358;width:2;height:404" coordorigin="11525,9358" coordsize="0,404" path="m11525,9762l11525,9358e" filled="f" stroked="t" strokeweight=".471072pt" strokecolor="#4F4F4F">
                <v:path arrowok="t"/>
              </v:shape>
            </v:group>
            <v:group style="position:absolute;left:412;top:9690;width:2;height:337" coordorigin="412,9690" coordsize="2,337">
              <v:shape style="position:absolute;left:412;top:9690;width:2;height:337" coordorigin="412,9690" coordsize="0,337" path="m412,10028l412,9690e" filled="f" stroked="t" strokeweight=".471072pt" strokecolor="#484848">
                <v:path arrowok="t"/>
              </v:shape>
            </v:group>
            <v:group style="position:absolute;left:2428;top:3897;width:2;height:12704" coordorigin="2428,3897" coordsize="2,12704">
              <v:shape style="position:absolute;left:2428;top:3897;width:2;height:12704" coordorigin="2428,3897" coordsize="0,12704" path="m2428,16601l2428,3897e" filled="f" stroked="t" strokeweight=".706609pt" strokecolor="#4F544F">
                <v:path arrowok="t"/>
              </v:shape>
            </v:group>
            <v:group style="position:absolute;left:405;top:9971;width:7971;height:2" coordorigin="405,9971" coordsize="7971,2">
              <v:shape style="position:absolute;left:405;top:9971;width:7971;height:2" coordorigin="405,9971" coordsize="7971,0" path="m405,9971l8376,9971e" filled="f" stroked="t" strokeweight=".706609pt" strokecolor="#5B5B5B">
                <v:path arrowok="t"/>
              </v:shape>
            </v:group>
            <v:group style="position:absolute;left:8319;top:9966;width:400;height:2" coordorigin="8319,9966" coordsize="400,2">
              <v:shape style="position:absolute;left:8319;top:9966;width:400;height:2" coordorigin="8319,9966" coordsize="400,0" path="m8319,9966l8720,9966e" filled="f" stroked="t" strokeweight=".471072pt" strokecolor="#484848">
                <v:path arrowok="t"/>
              </v:shape>
            </v:group>
            <v:group style="position:absolute;left:8663;top:9966;width:490;height:2" coordorigin="8663,9966" coordsize="490,2">
              <v:shape style="position:absolute;left:8663;top:9966;width:490;height:2" coordorigin="8663,9966" coordsize="490,0" path="m8663,9966l9153,9966e" filled="f" stroked="t" strokeweight=".706609pt" strokecolor="#606060">
                <v:path arrowok="t"/>
              </v:shape>
            </v:group>
            <v:group style="position:absolute;left:9096;top:9966;width:325;height:2" coordorigin="9096,9966" coordsize="325,2">
              <v:shape style="position:absolute;left:9096;top:9966;width:325;height:2" coordorigin="9096,9966" coordsize="325,0" path="m9096,9966l9421,9966e" filled="f" stroked="t" strokeweight=".471072pt" strokecolor="#444444">
                <v:path arrowok="t"/>
              </v:shape>
            </v:group>
            <v:group style="position:absolute;left:9365;top:9964;width:579;height:2" coordorigin="9365,9964" coordsize="579,2">
              <v:shape style="position:absolute;left:9365;top:9964;width:579;height:2" coordorigin="9365,9964" coordsize="579,0" path="m9365,9964l9944,9964e" filled="f" stroked="t" strokeweight=".942145pt" strokecolor="#606060">
                <v:path arrowok="t"/>
              </v:shape>
            </v:group>
            <v:group style="position:absolute;left:9888;top:9966;width:188;height:2" coordorigin="9888,9966" coordsize="188,2">
              <v:shape style="position:absolute;left:9888;top:9966;width:188;height:2" coordorigin="9888,9966" coordsize="188,0" path="m9888,9966l10076,9966e" filled="f" stroked="t" strokeweight=".471072pt" strokecolor="#444444">
                <v:path arrowok="t"/>
              </v:shape>
            </v:group>
            <v:group style="position:absolute;left:10020;top:9961;width:1512;height:2" coordorigin="10020,9961" coordsize="1512,2">
              <v:shape style="position:absolute;left:10020;top:9961;width:1512;height:2" coordorigin="10020,9961" coordsize="1512,0" path="m10020,9961l11532,9961e" filled="f" stroked="t" strokeweight=".706609pt" strokecolor="#676767">
                <v:path arrowok="t"/>
              </v:shape>
            </v:group>
            <v:group style="position:absolute;left:11522;top:9690;width:2;height:1668" coordorigin="11522,9690" coordsize="2,1668">
              <v:shape style="position:absolute;left:11522;top:9690;width:2;height:1668" coordorigin="11522,9690" coordsize="0,1668" path="m11522,11359l11522,9690e" filled="f" stroked="t" strokeweight=".706609pt" strokecolor="#646464">
                <v:path arrowok="t"/>
              </v:shape>
            </v:group>
            <v:group style="position:absolute;left:3740;top:10451;width:179;height:2" coordorigin="3740,10451" coordsize="179,2">
              <v:shape style="position:absolute;left:3740;top:10451;width:179;height:2" coordorigin="3740,10451" coordsize="179,0" path="m3740,10451l3919,10451e" filled="f" stroked="t" strokeweight=".471072pt" strokecolor="#383838">
                <v:path arrowok="t"/>
              </v:shape>
            </v:group>
            <v:group style="position:absolute;left:3863;top:10448;width:763;height:2" coordorigin="3863,10448" coordsize="763,2">
              <v:shape style="position:absolute;left:3863;top:10448;width:763;height:2" coordorigin="3863,10448" coordsize="763,0" path="m3863,10448l4626,10448e" filled="f" stroked="t" strokeweight=".706609pt" strokecolor="#5B5B5B">
                <v:path arrowok="t"/>
              </v:shape>
            </v:group>
            <v:group style="position:absolute;left:6783;top:10446;width:217;height:2" coordorigin="6783,10446" coordsize="217,2">
              <v:shape style="position:absolute;left:6783;top:10446;width:217;height:2" coordorigin="6783,10446" coordsize="217,0" path="m6783,10446l7000,10446e" filled="f" stroked="t" strokeweight=".471072pt" strokecolor="#282828">
                <v:path arrowok="t"/>
              </v:shape>
            </v:group>
            <v:group style="position:absolute;left:405;top:10446;width:11127;height:2" coordorigin="405,10446" coordsize="11127,2">
              <v:shape style="position:absolute;left:405;top:10446;width:11127;height:2" coordorigin="405,10446" coordsize="11127,0" path="m405,10446l11532,10446e" filled="f" stroked="t" strokeweight=".706609pt" strokecolor="#5B5B5B">
                <v:path arrowok="t"/>
              </v:shape>
            </v:group>
            <v:group style="position:absolute;left:9888;top:10441;width:188;height:2" coordorigin="9888,10441" coordsize="188,2">
              <v:shape style="position:absolute;left:9888;top:10441;width:188;height:2" coordorigin="9888,10441" coordsize="188,0" path="m9888,10441l10076,10441e" filled="f" stroked="t" strokeweight=".471072pt" strokecolor="#3B3B3B">
                <v:path arrowok="t"/>
              </v:shape>
            </v:group>
            <v:group style="position:absolute;left:1409;top:10672;width:382;height:2" coordorigin="1409,10672" coordsize="382,2">
              <v:shape style="position:absolute;left:1409;top:10672;width:382;height:2" coordorigin="1409,10672" coordsize="382,0" path="m1409,10672l1790,10672e" filled="f" stroked="t" strokeweight=".235536pt" strokecolor="#6B6B6B">
                <v:path arrowok="t"/>
              </v:shape>
            </v:group>
            <v:group style="position:absolute;left:410;top:10403;width:2;height:333" coordorigin="410,10403" coordsize="2,333">
              <v:shape style="position:absolute;left:410;top:10403;width:2;height:333" coordorigin="410,10403" coordsize="0,333" path="m410,10736l410,10403e" filled="f" stroked="t" strokeweight=".471072pt" strokecolor="#4F4F4F">
                <v:path arrowok="t"/>
              </v:shape>
            </v:group>
            <v:group style="position:absolute;left:2176;top:10672;width:259;height:2" coordorigin="2176,10672" coordsize="259,2">
              <v:shape style="position:absolute;left:2176;top:10672;width:259;height:2" coordorigin="2176,10672" coordsize="259,0" path="m2176,10672l2435,10672e" filled="f" stroked="t" strokeweight=".235536pt" strokecolor="#6B6B6B">
                <v:path arrowok="t"/>
              </v:shape>
            </v:group>
            <v:group style="position:absolute;left:2374;top:10667;width:556;height:2" coordorigin="2374,10667" coordsize="556,2">
              <v:shape style="position:absolute;left:2374;top:10667;width:556;height:2" coordorigin="2374,10667" coordsize="556,0" path="m2374,10667l2930,10667e" filled="f" stroked="t" strokeweight=".235536pt" strokecolor="#4F4F4F">
                <v:path arrowok="t"/>
              </v:shape>
            </v:group>
            <v:group style="position:absolute;left:2987;top:10672;width:311;height:2" coordorigin="2987,10672" coordsize="311,2">
              <v:shape style="position:absolute;left:2987;top:10672;width:311;height:2" coordorigin="2987,10672" coordsize="311,0" path="m2987,10672l3298,10672e" filled="f" stroked="t" strokeweight=".235536pt" strokecolor="#606060">
                <v:path arrowok="t"/>
              </v:shape>
            </v:group>
            <v:group style="position:absolute;left:4503;top:10672;width:122;height:2" coordorigin="4503,10672" coordsize="122,2">
              <v:shape style="position:absolute;left:4503;top:10672;width:122;height:2" coordorigin="4503,10672" coordsize="122,0" path="m4503,10672l4626,10672e" filled="f" stroked="t" strokeweight=".235536pt" strokecolor="#7C7C7C">
                <v:path arrowok="t"/>
              </v:shape>
            </v:group>
            <v:group style="position:absolute;left:4598;top:10703;width:2779;height:2" coordorigin="4598,10703" coordsize="2779,2">
              <v:shape style="position:absolute;left:4598;top:10703;width:2779;height:2" coordorigin="4598,10703" coordsize="2779,0" path="m4598,10703l7377,10703e" filled="f" stroked="t" strokeweight=".235536pt" strokecolor="#000000">
                <v:path arrowok="t"/>
              </v:shape>
            </v:group>
            <v:group style="position:absolute;left:7377;top:10703;width:433;height:2" coordorigin="7377,10703" coordsize="433,2">
              <v:shape style="position:absolute;left:7377;top:10703;width:433;height:2" coordorigin="7377,10703" coordsize="433,0" path="m7377,10703l7810,10703e" filled="f" stroked="t" strokeweight=".235536pt" strokecolor="#444444">
                <v:path arrowok="t"/>
              </v:shape>
            </v:group>
            <v:group style="position:absolute;left:7810;top:10703;width:881;height:2" coordorigin="7810,10703" coordsize="881,2">
              <v:shape style="position:absolute;left:7810;top:10703;width:881;height:2" coordorigin="7810,10703" coordsize="881,0" path="m7810,10703l8691,10703e" filled="f" stroked="t" strokeweight=".235536pt" strokecolor="#000000">
                <v:path arrowok="t"/>
              </v:shape>
            </v:group>
            <v:group style="position:absolute;left:8691;top:10703;width:1069;height:2" coordorigin="8691,10703" coordsize="1069,2">
              <v:shape style="position:absolute;left:8691;top:10703;width:1069;height:2" coordorigin="8691,10703" coordsize="1069,0" path="m8691,10703l9761,10703e" filled="f" stroked="t" strokeweight=".235536pt" strokecolor="#484848">
                <v:path arrowok="t"/>
              </v:shape>
            </v:group>
            <v:group style="position:absolute;left:9761;top:10703;width:155;height:2" coordorigin="9761,10703" coordsize="155,2">
              <v:shape style="position:absolute;left:9761;top:10703;width:155;height:2" coordorigin="9761,10703" coordsize="155,0" path="m9761,10703l9916,10703e" filled="f" stroked="t" strokeweight=".235536pt" strokecolor="#5B5B5B">
                <v:path arrowok="t"/>
              </v:shape>
            </v:group>
            <v:group style="position:absolute;left:9916;top:10703;width:132;height:2" coordorigin="9916,10703" coordsize="132,2">
              <v:shape style="position:absolute;left:9916;top:10703;width:132;height:2" coordorigin="9916,10703" coordsize="132,0" path="m9916,10703l10048,10703e" filled="f" stroked="t" strokeweight=".235536pt" strokecolor="#3F3F3F">
                <v:path arrowok="t"/>
              </v:shape>
            </v:group>
            <v:group style="position:absolute;left:10048;top:10703;width:1456;height:2" coordorigin="10048,10703" coordsize="1456,2">
              <v:shape style="position:absolute;left:10048;top:10703;width:1456;height:2" coordorigin="10048,10703" coordsize="1456,0" path="m10048,10703l11504,10703e" filled="f" stroked="t" strokeweight=".235536pt" strokecolor="#000000">
                <v:path arrowok="t"/>
              </v:shape>
            </v:group>
            <v:group style="position:absolute;left:400;top:11007;width:1371;height:2" coordorigin="400,11007" coordsize="1371,2">
              <v:shape style="position:absolute;left:400;top:11007;width:1371;height:2" coordorigin="400,11007" coordsize="1371,0" path="m400,11007l1771,11007e" filled="f" stroked="t" strokeweight=".235536pt" strokecolor="#4B4B4B">
                <v:path arrowok="t"/>
              </v:shape>
            </v:group>
            <v:group style="position:absolute;left:415;top:10674;width:2;height:366" coordorigin="415,10674" coordsize="2,366">
              <v:shape style="position:absolute;left:415;top:10674;width:2;height:366" coordorigin="415,10674" coordsize="0,366" path="m415,11040l415,10674e" filled="f" stroked="t" strokeweight=".471072pt" strokecolor="#3B3B3B">
                <v:path arrowok="t"/>
              </v:shape>
            </v:group>
            <v:group style="position:absolute;left:1769;top:10674;width:2;height:893" coordorigin="1769,10674" coordsize="2,893">
              <v:shape style="position:absolute;left:1769;top:10674;width:2;height:893" coordorigin="1769,10674" coordsize="0,893" path="m1769,11568l1769,10674e" filled="f" stroked="t" strokeweight=".706609pt" strokecolor="#575757">
                <v:path arrowok="t"/>
              </v:shape>
            </v:group>
            <v:group style="position:absolute;left:1757;top:11007;width:3971;height:2" coordorigin="1757,11007" coordsize="3971,2">
              <v:shape style="position:absolute;left:1757;top:11007;width:3971;height:2" coordorigin="1757,11007" coordsize="3971,0" path="m1757,11007l5728,11007e" filled="f" stroked="t" strokeweight=".235536pt" strokecolor="#646464">
                <v:path arrowok="t"/>
              </v:shape>
            </v:group>
            <v:group style="position:absolute;left:5728;top:11007;width:1244;height:2" coordorigin="5728,11007" coordsize="1244,2">
              <v:shape style="position:absolute;left:5728;top:11007;width:1244;height:2" coordorigin="5728,11007" coordsize="1244,0" path="m5728,11007l6972,11007e" filled="f" stroked="t" strokeweight=".235536pt" strokecolor="#000000">
                <v:path arrowok="t"/>
              </v:shape>
            </v:group>
            <v:group style="position:absolute;left:6972;top:11007;width:415;height:2" coordorigin="6972,11007" coordsize="415,2">
              <v:shape style="position:absolute;left:6972;top:11007;width:415;height:2" coordorigin="6972,11007" coordsize="415,0" path="m6972,11007l7386,11007e" filled="f" stroked="t" strokeweight=".235536pt" strokecolor="#3F3F3F">
                <v:path arrowok="t"/>
              </v:shape>
            </v:group>
            <v:group style="position:absolute;left:7386;top:10674;width:2;height:366" coordorigin="7386,10674" coordsize="2,366">
              <v:shape style="position:absolute;left:7386;top:10674;width:2;height:366" coordorigin="7386,10674" coordsize="0,366" path="m7386,11040l7386,10674e" filled="f" stroked="t" strokeweight=".471072pt" strokecolor="#3F3F3F">
                <v:path arrowok="t"/>
              </v:shape>
            </v:group>
            <v:group style="position:absolute;left:7372;top:11007;width:438;height:2" coordorigin="7372,11007" coordsize="438,2">
              <v:shape style="position:absolute;left:7372;top:11007;width:438;height:2" coordorigin="7372,11007" coordsize="438,0" path="m7372,11007l7810,11007e" filled="f" stroked="t" strokeweight=".235536pt" strokecolor="#545454">
                <v:path arrowok="t"/>
              </v:shape>
            </v:group>
            <v:group style="position:absolute;left:7810;top:11007;width:3693;height:2" coordorigin="7810,11007" coordsize="3693,2">
              <v:shape style="position:absolute;left:7810;top:11007;width:3693;height:2" coordorigin="7810,11007" coordsize="3693,0" path="m7810,11007l11504,11007e" filled="f" stroked="t" strokeweight=".235536pt" strokecolor="#000000">
                <v:path arrowok="t"/>
              </v:shape>
            </v:group>
            <v:group style="position:absolute;left:419;top:10978;width:2;height:5622" coordorigin="419,10978" coordsize="2,5622">
              <v:shape style="position:absolute;left:419;top:10978;width:2;height:5622" coordorigin="419,10978" coordsize="0,5622" path="m419,16601l419,10978e" filled="f" stroked="t" strokeweight=".706609pt" strokecolor="#575757">
                <v:path arrowok="t"/>
              </v:shape>
            </v:group>
            <v:group style="position:absolute;left:1199;top:10978;width:2;height:380" coordorigin="1199,10978" coordsize="2,380">
              <v:shape style="position:absolute;left:1199;top:10978;width:2;height:380" coordorigin="1199,10978" coordsize="0,380" path="m1199,11359l1199,10978e" filled="f" stroked="t" strokeweight=".471072pt" strokecolor="#3F3F3F">
                <v:path arrowok="t"/>
              </v:shape>
            </v:group>
            <v:group style="position:absolute;left:2431;top:10978;width:2;height:485" coordorigin="2431,10978" coordsize="2,485">
              <v:shape style="position:absolute;left:2431;top:10978;width:2;height:485" coordorigin="2431,10978" coordsize="0,485" path="m2431,11463l2431,10978e" filled="f" stroked="t" strokeweight=".942145pt" strokecolor="#646464">
                <v:path arrowok="t"/>
              </v:shape>
            </v:group>
            <v:group style="position:absolute;left:7389;top:10978;width:2;height:779" coordorigin="7389,10978" coordsize="2,779">
              <v:shape style="position:absolute;left:7389;top:10978;width:2;height:779" coordorigin="7389,10978" coordsize="0,779" path="m7389,11758l7389,10978e" filled="f" stroked="t" strokeweight=".942145pt" strokecolor="#575757">
                <v:path arrowok="t"/>
              </v:shape>
            </v:group>
            <v:group style="position:absolute;left:1201;top:11302;width:2;height:566" coordorigin="1201,11302" coordsize="2,566">
              <v:shape style="position:absolute;left:1201;top:11302;width:2;height:566" coordorigin="1201,11302" coordsize="0,566" path="m1201,11867l1201,11302e" filled="f" stroked="t" strokeweight=".706609pt" strokecolor="#5B5B5B">
                <v:path arrowok="t"/>
              </v:shape>
            </v:group>
            <v:group style="position:absolute;left:11529;top:11302;width:2;height:266" coordorigin="11529,11302" coordsize="2,266">
              <v:shape style="position:absolute;left:11529;top:11302;width:2;height:266" coordorigin="11529,11302" coordsize="0,266" path="m11529,11568l11529,11302e" filled="f" stroked="t" strokeweight=".235536pt" strokecolor="#4F4F4F">
                <v:path arrowok="t"/>
              </v:shape>
            </v:group>
            <v:group style="position:absolute;left:415;top:11511;width:2;height:247" coordorigin="415,11511" coordsize="2,247">
              <v:shape style="position:absolute;left:415;top:11511;width:2;height:247" coordorigin="415,11511" coordsize="0,247" path="m415,11758l415,11511e" filled="f" stroked="t" strokeweight=".471072pt" strokecolor="#2B2B2B">
                <v:path arrowok="t"/>
              </v:shape>
            </v:group>
            <v:group style="position:absolute;left:1771;top:11511;width:2;height:247" coordorigin="1771,11511" coordsize="2,247">
              <v:shape style="position:absolute;left:1771;top:11511;width:2;height:247" coordorigin="1771,11511" coordsize="0,247" path="m1771,11758l1771,11511e" filled="f" stroked="t" strokeweight=".471072pt" strokecolor="#343434">
                <v:path arrowok="t"/>
              </v:shape>
            </v:group>
            <v:group style="position:absolute;left:2431;top:11511;width:2;height:247" coordorigin="2431,11511" coordsize="2,247">
              <v:shape style="position:absolute;left:2431;top:11511;width:2;height:247" coordorigin="2431,11511" coordsize="0,247" path="m2431,11758l2431,11511e" filled="f" stroked="t" strokeweight=".471072pt" strokecolor="#383838">
                <v:path arrowok="t"/>
              </v:shape>
            </v:group>
            <v:group style="position:absolute;left:2902;top:11539;width:2;height:190" coordorigin="2902,11539" coordsize="2,190">
              <v:shape style="position:absolute;left:2902;top:11539;width:2;height:190" coordorigin="2902,11539" coordsize="0,190" path="m2902,11729l2902,11539e" filled="f" stroked="t" strokeweight=".706609pt" strokecolor="#000000">
                <v:path arrowok="t"/>
              </v:shape>
            </v:group>
            <v:group style="position:absolute;left:11525;top:11511;width:2;height:3398" coordorigin="11525,11511" coordsize="2,3398">
              <v:shape style="position:absolute;left:11525;top:11511;width:2;height:3398" coordorigin="11525,11511" coordsize="0,3398" path="m11525,14909l11525,11511e" filled="f" stroked="t" strokeweight=".471072pt" strokecolor="#646464">
                <v:path arrowok="t"/>
              </v:shape>
            </v:group>
            <v:group style="position:absolute;left:417;top:11701;width:2;height:166" coordorigin="417,11701" coordsize="2,166">
              <v:shape style="position:absolute;left:417;top:11701;width:2;height:166" coordorigin="417,11701" coordsize="0,166" path="m417,11867l417,11701e" filled="f" stroked="t" strokeweight=".471072pt" strokecolor="#3F3F3F">
                <v:path arrowok="t"/>
              </v:shape>
            </v:group>
            <v:group style="position:absolute;left:1771;top:11701;width:2;height:494" coordorigin="1771,11701" coordsize="2,494">
              <v:shape style="position:absolute;left:1771;top:11701;width:2;height:494" coordorigin="1771,11701" coordsize="0,494" path="m1771,12195l1771,11701e" filled="f" stroked="t" strokeweight=".942145pt" strokecolor="#606060">
                <v:path arrowok="t"/>
              </v:shape>
            </v:group>
            <v:group style="position:absolute;left:7391;top:11701;width:2;height:166" coordorigin="7391,11701" coordsize="2,166">
              <v:shape style="position:absolute;left:7391;top:11701;width:2;height:166" coordorigin="7391,11701" coordsize="0,166" path="m7391,11867l7391,11701e" filled="f" stroked="t" strokeweight=".471072pt" strokecolor="#3F3F3F">
                <v:path arrowok="t"/>
              </v:shape>
            </v:group>
            <v:group style="position:absolute;left:1201;top:11810;width:2;height:285" coordorigin="1201,11810" coordsize="2,285">
              <v:shape style="position:absolute;left:1201;top:11810;width:2;height:285" coordorigin="1201,11810" coordsize="0,285" path="m1201,12095l1201,11810e" filled="f" stroked="t" strokeweight=".471072pt" strokecolor="#2F2F2F">
                <v:path arrowok="t"/>
              </v:shape>
            </v:group>
            <v:group style="position:absolute;left:7389;top:11810;width:2;height:1369" coordorigin="7389,11810" coordsize="2,1369">
              <v:shape style="position:absolute;left:7389;top:11810;width:2;height:1369" coordorigin="7389,11810" coordsize="0,1369" path="m7389,13179l7389,11810e" filled="f" stroked="t" strokeweight=".706609pt" strokecolor="#5B5B5B">
                <v:path arrowok="t"/>
              </v:shape>
            </v:group>
            <v:group style="position:absolute;left:1201;top:12038;width:2;height:1540" coordorigin="1201,12038" coordsize="2,1540">
              <v:shape style="position:absolute;left:1201;top:12038;width:2;height:1540" coordorigin="1201,12038" coordsize="0,1540" path="m1201,13578l1201,12038e" filled="f" stroked="t" strokeweight=".706609pt" strokecolor="#575757">
                <v:path arrowok="t"/>
              </v:shape>
            </v:group>
            <v:group style="position:absolute;left:1771;top:12138;width:2;height:399" coordorigin="1771,12138" coordsize="2,399">
              <v:shape style="position:absolute;left:1771;top:12138;width:2;height:399" coordorigin="1771,12138" coordsize="0,399" path="m1771,12537l1771,12138e" filled="f" stroked="t" strokeweight=".471072pt" strokecolor="#3F3F3F">
                <v:path arrowok="t"/>
              </v:shape>
            </v:group>
            <v:group style="position:absolute;left:2419;top:12290;width:2;height:185" coordorigin="2419,12290" coordsize="2,185">
              <v:shape style="position:absolute;left:2419;top:12290;width:2;height:185" coordorigin="2419,12290" coordsize="0,185" path="m2419,12475l2419,12290e" filled="f" stroked="t" strokeweight="1.177681pt" strokecolor="#44443F">
                <v:path arrowok="t"/>
              </v:shape>
            </v:group>
            <v:group style="position:absolute;left:410;top:12970;width:1229;height:2" coordorigin="410,12970" coordsize="1229,2">
              <v:shape style="position:absolute;left:410;top:12970;width:1229;height:2" coordorigin="410,12970" coordsize="1229,0" path="m410,12970l1639,12970e" filled="f" stroked="t" strokeweight=".942145pt" strokecolor="#676767">
                <v:path arrowok="t"/>
              </v:shape>
            </v:group>
            <v:group style="position:absolute;left:853;top:12970;width:377;height:2" coordorigin="853,12970" coordsize="377,2">
              <v:shape style="position:absolute;left:853;top:12970;width:377;height:2" coordorigin="853,12970" coordsize="377,0" path="m853,12970l1229,12970e" filled="f" stroked="t" strokeweight=".471072pt" strokecolor="#4F4F4F">
                <v:path arrowok="t"/>
              </v:shape>
            </v:group>
            <v:group style="position:absolute;left:1583;top:12970;width:217;height:2" coordorigin="1583,12970" coordsize="217,2">
              <v:shape style="position:absolute;left:1583;top:12970;width:217;height:2" coordorigin="1583,12970" coordsize="217,0" path="m1583,12970l1799,12970e" filled="f" stroked="t" strokeweight=".471072pt" strokecolor="#484848">
                <v:path arrowok="t"/>
              </v:shape>
            </v:group>
            <v:group style="position:absolute;left:1771;top:12480;width:2;height:513" coordorigin="1771,12480" coordsize="2,513">
              <v:shape style="position:absolute;left:1771;top:12480;width:2;height:513" coordorigin="1771,12480" coordsize="0,513" path="m1771,12993l1771,12480e" filled="f" stroked="t" strokeweight=".942145pt" strokecolor="#646464">
                <v:path arrowok="t"/>
              </v:shape>
            </v:group>
            <v:group style="position:absolute;left:1729;top:12970;width:707;height:2" coordorigin="1729,12970" coordsize="707,2">
              <v:shape style="position:absolute;left:1729;top:12970;width:707;height:2" coordorigin="1729,12970" coordsize="707,0" path="m1729,12970l2435,12970e" filled="f" stroked="t" strokeweight=".706609pt" strokecolor="#606060">
                <v:path arrowok="t"/>
              </v:shape>
            </v:group>
            <v:group style="position:absolute;left:8691;top:12955;width:2421;height:2" coordorigin="8691,12955" coordsize="2421,2">
              <v:shape style="position:absolute;left:8691;top:12955;width:2421;height:2" coordorigin="8691,12955" coordsize="2421,0" path="m8691,12955l11113,12955e" filled="f" stroked="t" strokeweight="1.177681pt" strokecolor="#646480">
                <v:path arrowok="t"/>
              </v:shape>
            </v:group>
            <v:group style="position:absolute;left:1771;top:12922;width:2;height:257" coordorigin="1771,12922" coordsize="2,257">
              <v:shape style="position:absolute;left:1771;top:12922;width:2;height:257" coordorigin="1771,12922" coordsize="0,257" path="m1771,13179l1771,12922e" filled="f" stroked="t" strokeweight=".471072pt" strokecolor="#2F2F2F">
                <v:path arrowok="t"/>
              </v:shape>
            </v:group>
            <v:group style="position:absolute;left:2431;top:12922;width:2;height:257" coordorigin="2431,12922" coordsize="2,257">
              <v:shape style="position:absolute;left:2431;top:12922;width:2;height:257" coordorigin="2431,12922" coordsize="0,257" path="m2431,13179l2431,12922e" filled="f" stroked="t" strokeweight=".471072pt" strokecolor="#3B3B3B">
                <v:path arrowok="t"/>
              </v:shape>
            </v:group>
            <v:group style="position:absolute;left:2902;top:12955;width:2;height:594" coordorigin="2902,12955" coordsize="2,594">
              <v:shape style="position:absolute;left:2902;top:12955;width:2;height:594" coordorigin="2902,12955" coordsize="0,594" path="m2902,13550l2902,12955e" filled="f" stroked="t" strokeweight=".235536pt" strokecolor="#000000">
                <v:path arrowok="t"/>
              </v:shape>
            </v:group>
            <v:group style="position:absolute;left:419;top:13122;width:2;height:456" coordorigin="419,13122" coordsize="2,456">
              <v:shape style="position:absolute;left:419;top:13122;width:2;height:456" coordorigin="419,13122" coordsize="0,456" path="m419,13578l419,13122e" filled="f" stroked="t" strokeweight=".471072pt" strokecolor="#3B3B3B">
                <v:path arrowok="t"/>
              </v:shape>
            </v:group>
            <v:group style="position:absolute;left:1774;top:13122;width:2;height:1573" coordorigin="1774,13122" coordsize="2,1573">
              <v:shape style="position:absolute;left:1774;top:13122;width:2;height:1573" coordorigin="1774,13122" coordsize="0,1573" path="m1774,14695l1774,13122e" filled="f" stroked="t" strokeweight=".706609pt" strokecolor="#5B5B5B">
                <v:path arrowok="t"/>
              </v:shape>
            </v:group>
            <v:group style="position:absolute;left:7393;top:13122;width:2;height:456" coordorigin="7393,13122" coordsize="2,456">
              <v:shape style="position:absolute;left:7393;top:13122;width:2;height:456" coordorigin="7393,13122" coordsize="0,456" path="m7393,13578l7393,13122e" filled="f" stroked="t" strokeweight=".471072pt" strokecolor="#3B3B3B">
                <v:path arrowok="t"/>
              </v:shape>
            </v:group>
            <v:group style="position:absolute;left:1206;top:13521;width:2;height:375" coordorigin="1206,13521" coordsize="2,375">
              <v:shape style="position:absolute;left:1206;top:13521;width:2;height:375" coordorigin="1206,13521" coordsize="0,375" path="m1206,13896l1206,13521e" filled="f" stroked="t" strokeweight=".471072pt" strokecolor="#484848">
                <v:path arrowok="t"/>
              </v:shape>
            </v:group>
            <v:group style="position:absolute;left:7393;top:13521;width:2;height:3061" coordorigin="7393,13521" coordsize="2,3061">
              <v:shape style="position:absolute;left:7393;top:13521;width:2;height:3061" coordorigin="7393,13521" coordsize="0,3061" path="m7393,16582l7393,13521e" filled="f" stroked="t" strokeweight=".706609pt" strokecolor="#545454">
                <v:path arrowok="t"/>
              </v:shape>
            </v:group>
            <v:group style="position:absolute;left:1208;top:13839;width:2;height:2761" coordorigin="1208,13839" coordsize="2,2761">
              <v:shape style="position:absolute;left:1208;top:13839;width:2;height:2761" coordorigin="1208,13839" coordsize="0,2761" path="m1208,16601l1208,13839e" filled="f" stroked="t" strokeweight=".706609pt" strokecolor="#5B5B5B">
                <v:path arrowok="t"/>
              </v:shape>
            </v:group>
            <v:group style="position:absolute;left:1776;top:14638;width:2;height:271" coordorigin="1776,14638" coordsize="2,271">
              <v:shape style="position:absolute;left:1776;top:14638;width:2;height:271" coordorigin="1776,14638" coordsize="0,271" path="m1776,14909l1776,14638e" filled="f" stroked="t" strokeweight=".471072pt" strokecolor="#3F3F3F">
                <v:path arrowok="t"/>
              </v:shape>
            </v:group>
            <v:group style="position:absolute;left:419;top:16594;width:490;height:2" coordorigin="419,16594" coordsize="490,2">
              <v:shape style="position:absolute;left:419;top:16594;width:490;height:2" coordorigin="419,16594" coordsize="490,0" path="m419,16594l909,16594e" filled="f" stroked="t" strokeweight=".471072pt" strokecolor="#646464">
                <v:path arrowok="t"/>
              </v:shape>
            </v:group>
            <v:group style="position:absolute;left:853;top:16591;width:947;height:2" coordorigin="853,16591" coordsize="947,2">
              <v:shape style="position:absolute;left:853;top:16591;width:947;height:2" coordorigin="853,16591" coordsize="947,0" path="m853,16591l1799,16591e" filled="f" stroked="t" strokeweight=".706609pt" strokecolor="#777777">
                <v:path arrowok="t"/>
              </v:shape>
            </v:group>
            <v:group style="position:absolute;left:1776;top:14852;width:2;height:1749" coordorigin="1776,14852" coordsize="2,1749">
              <v:shape style="position:absolute;left:1776;top:14852;width:2;height:1749" coordorigin="1776,14852" coordsize="0,1749" path="m1776,16601l1776,14852e" filled="f" stroked="t" strokeweight=".706609pt" strokecolor="#5B5B5B">
                <v:path arrowok="t"/>
              </v:shape>
            </v:group>
            <v:group style="position:absolute;left:1639;top:16579;width:9893;height:2" coordorigin="1639,16579" coordsize="9893,2">
              <v:shape style="position:absolute;left:1639;top:16579;width:9893;height:2" coordorigin="1639,16579" coordsize="9893,0" path="m1639,16579l11532,16579e" filled="f" stroked="t" strokeweight=".706609pt" strokecolor="#747474">
                <v:path arrowok="t"/>
              </v:shape>
            </v:group>
            <v:group style="position:absolute;left:9365;top:16572;width:424;height:2" coordorigin="9365,16572" coordsize="424,2">
              <v:shape style="position:absolute;left:9365;top:16572;width:424;height:2" coordorigin="9365,16572" coordsize="424,0" path="m9365,16572l9789,16572e" filled="f" stroked="t" strokeweight=".471072pt" strokecolor="#606060">
                <v:path arrowok="t"/>
              </v:shape>
            </v:group>
            <v:group style="position:absolute;left:11529;top:15213;width:2;height:1369" coordorigin="11529,15213" coordsize="2,1369">
              <v:shape style="position:absolute;left:11529;top:15213;width:2;height:1369" coordorigin="11529,15213" coordsize="0,1369" path="m11529,16582l11529,15213e" filled="f" stroked="t" strokeweight=".235536pt" strokecolor="#676767">
                <v:path arrowok="t"/>
              </v:shape>
            </v:group>
            <v:group style="position:absolute;left:10324;top:12866;width:2;height:269" coordorigin="10324,12866" coordsize="2,269">
              <v:shape style="position:absolute;left:10324;top:12866;width:2;height:269" coordorigin="10324,12866" coordsize="0,269" path="m10324,13136l10324,12866e" filled="f" stroked="t" strokeweight="2.275pt" strokecolor="#D4D8D8">
                <v:path arrowok="t"/>
              </v:shape>
            </v:group>
            <v:group style="position:absolute;left:10057;top:13120;width:2;height:246" coordorigin="10057,13120" coordsize="2,246">
              <v:shape style="position:absolute;left:10057;top:13120;width:2;height:246" coordorigin="10057,13120" coordsize="0,246" path="m10057,13366l10057,13120e" filled="f" stroked="t" strokeweight="1.65844pt" strokecolor="#D4D8D8">
                <v:path arrowok="t"/>
              </v:shape>
            </v:group>
            <w10:wrap type="none"/>
          </v:group>
        </w:pict>
      </w:r>
      <w:r>
        <w:rPr>
          <w:sz w:val="19"/>
          <w:szCs w:val="19"/>
        </w:rPr>
      </w:r>
    </w:p>
    <w:p>
      <w:pPr>
        <w:spacing w:before="0" w:after="0" w:line="240" w:lineRule="auto"/>
        <w:ind w:left="299" w:right="-79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3D3D3D"/>
          <w:spacing w:val="0"/>
          <w:w w:val="70"/>
        </w:rPr>
        <w:t>:ı: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24" w:after="0" w:line="275" w:lineRule="exact"/>
        <w:ind w:right="-20"/>
        <w:jc w:val="left"/>
        <w:tabs>
          <w:tab w:pos="400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545456"/>
          <w:spacing w:val="0"/>
          <w:w w:val="100"/>
          <w:position w:val="-4"/>
        </w:rPr>
        <w:t>Aidarr</w:t>
      </w:r>
      <w:r>
        <w:rPr>
          <w:rFonts w:ascii="Times New Roman" w:hAnsi="Times New Roman" w:cs="Times New Roman" w:eastAsia="Times New Roman"/>
          <w:sz w:val="28"/>
          <w:szCs w:val="28"/>
          <w:color w:val="545456"/>
          <w:spacing w:val="-5"/>
          <w:w w:val="100"/>
          <w:position w:val="-4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545456"/>
          <w:spacing w:val="0"/>
          <w:w w:val="100"/>
          <w:position w:val="-4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54545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54545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8"/>
          <w:szCs w:val="28"/>
          <w:color w:val="3D3D3D"/>
          <w:spacing w:val="0"/>
          <w:w w:val="100"/>
          <w:position w:val="-4"/>
        </w:rPr>
        <w:t>p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98" w:lineRule="exact"/>
        <w:ind w:left="5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3"/>
          <w:szCs w:val="23"/>
          <w:color w:val="545456"/>
          <w:w w:val="238"/>
          <w:position w:val="2"/>
        </w:rPr>
        <w:t>Itfa</w:t>
      </w:r>
      <w:r>
        <w:rPr>
          <w:rFonts w:ascii="Arial" w:hAnsi="Arial" w:cs="Arial" w:eastAsia="Arial"/>
          <w:sz w:val="23"/>
          <w:szCs w:val="23"/>
          <w:color w:val="3D3D3D"/>
          <w:w w:val="74"/>
          <w:position w:val="2"/>
        </w:rPr>
        <w:t>ez</w:t>
      </w:r>
      <w:r>
        <w:rPr>
          <w:rFonts w:ascii="Arial" w:hAnsi="Arial" w:cs="Arial" w:eastAsia="Arial"/>
          <w:sz w:val="23"/>
          <w:szCs w:val="23"/>
          <w:color w:val="3D3D3D"/>
          <w:w w:val="100"/>
          <w:position w:val="2"/>
        </w:rPr>
        <w:tab/>
      </w:r>
      <w:r>
        <w:rPr>
          <w:rFonts w:ascii="Arial" w:hAnsi="Arial" w:cs="Arial" w:eastAsia="Arial"/>
          <w:sz w:val="23"/>
          <w:szCs w:val="23"/>
          <w:color w:val="3D3D3D"/>
          <w:w w:val="100"/>
          <w:position w:val="2"/>
        </w:rPr>
      </w:r>
      <w:r>
        <w:rPr>
          <w:rFonts w:ascii="Arial" w:hAnsi="Arial" w:cs="Arial" w:eastAsia="Arial"/>
          <w:sz w:val="17"/>
          <w:szCs w:val="17"/>
          <w:color w:val="545456"/>
          <w:spacing w:val="-5"/>
          <w:w w:val="189"/>
          <w:position w:val="-4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1"/>
          <w:position w:val="2"/>
        </w:rPr>
        <w:t>Ani'i}pctu.llıı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2"/>
          <w:position w:val="2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2"/>
        </w:rPr>
        <w:t>A.KYUZ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left="226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ltf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1"/>
        </w:rPr>
        <w:t>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sectPr>
      <w:type w:val="continuous"/>
      <w:pgSz w:w="11920" w:h="16840"/>
      <w:pgMar w:top="500" w:bottom="280" w:left="280" w:right="280"/>
      <w:cols w:num="2" w:equalWidth="0">
        <w:col w:w="453" w:space="2168"/>
        <w:col w:w="873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62"/>
    <w:family w:val="roman"/>
    <w:pitch w:val="variable"/>
  </w:font>
  <w:font w:name="Arial">
    <w:altName w:val="Arial"/>
    <w:charset w:val="162"/>
    <w:family w:val="swiss"/>
    <w:pitch w:val="variable"/>
  </w:font>
  <w:font w:name="Courier New">
    <w:altName w:val="Courier New"/>
    <w:charset w:val="162"/>
    <w:family w:val="modern"/>
    <w:pitch w:val="fixed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jpg"/><Relationship Id="rId9" Type="http://schemas.openxmlformats.org/officeDocument/2006/relationships/image" Target="media/image5.jpg"/><Relationship Id="rId10" Type="http://schemas.openxmlformats.org/officeDocument/2006/relationships/image" Target="media/image6.jpg"/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image" Target="media/image13.jpg"/><Relationship Id="rId18" Type="http://schemas.openxmlformats.org/officeDocument/2006/relationships/image" Target="media/image14.jpg"/><Relationship Id="rId19" Type="http://schemas.openxmlformats.org/officeDocument/2006/relationships/image" Target="media/image15.jpg"/><Relationship Id="rId20" Type="http://schemas.openxmlformats.org/officeDocument/2006/relationships/image" Target="media/image16.jpg"/><Relationship Id="rId21" Type="http://schemas.openxmlformats.org/officeDocument/2006/relationships/image" Target="media/image17.jpg"/><Relationship Id="rId22" Type="http://schemas.openxmlformats.org/officeDocument/2006/relationships/image" Target="media/image18.jpg"/><Relationship Id="rId23" Type="http://schemas.openxmlformats.org/officeDocument/2006/relationships/image" Target="media/image19.jpg"/><Relationship Id="rId24" Type="http://schemas.openxmlformats.org/officeDocument/2006/relationships/image" Target="media/image20.jpg"/><Relationship Id="rId25" Type="http://schemas.openxmlformats.org/officeDocument/2006/relationships/image" Target="media/image21.jpg"/><Relationship Id="rId26" Type="http://schemas.openxmlformats.org/officeDocument/2006/relationships/image" Target="media/image22.jpg"/><Relationship Id="rId27" Type="http://schemas.openxmlformats.org/officeDocument/2006/relationships/image" Target="media/image23.png"/><Relationship Id="rId28" Type="http://schemas.openxmlformats.org/officeDocument/2006/relationships/image" Target="media/image24.jpg"/><Relationship Id="rId29" Type="http://schemas.openxmlformats.org/officeDocument/2006/relationships/image" Target="media/image25.jpg"/><Relationship Id="rId30" Type="http://schemas.openxmlformats.org/officeDocument/2006/relationships/image" Target="media/image26.jpg"/><Relationship Id="rId31" Type="http://schemas.openxmlformats.org/officeDocument/2006/relationships/image" Target="media/image27.jpg"/><Relationship Id="rId32" Type="http://schemas.openxmlformats.org/officeDocument/2006/relationships/image" Target="media/image28.jpg"/><Relationship Id="rId33" Type="http://schemas.openxmlformats.org/officeDocument/2006/relationships/image" Target="media/image29.jpg"/><Relationship Id="rId34" Type="http://schemas.openxmlformats.org/officeDocument/2006/relationships/image" Target="media/image30.jpg"/><Relationship Id="rId35" Type="http://schemas.openxmlformats.org/officeDocument/2006/relationships/image" Target="media/image31.jpg"/><Relationship Id="rId36" Type="http://schemas.openxmlformats.org/officeDocument/2006/relationships/image" Target="media/image32.jpg"/><Relationship Id="rId37" Type="http://schemas.openxmlformats.org/officeDocument/2006/relationships/image" Target="media/image33.jp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2018-06-22T11:55:15Z</dcterms:created>
  <dcterms:modified xsi:type="dcterms:W3CDTF">2018-06-22T11:55:15Z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2018-06-12T00:00:00Z</vt:filetime>
  </property>
  <property fmtid="{D5CDD505-2E9C-101B-9397-08002B2CF9AE}" pid="3" name="LastSaved">
    <vt:filetime>2018-06-22T00:00:00Z</vt:filetime>
  </property>
</Properties>
</file>